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83F" w:rsidRPr="00DE398D" w:rsidRDefault="00CF283F" w:rsidP="00D05B7C">
      <w:pPr>
        <w:pStyle w:val="BodyText"/>
        <w:jc w:val="center"/>
        <w:rPr>
          <w:b/>
          <w:bCs/>
          <w:sz w:val="28"/>
          <w:szCs w:val="28"/>
        </w:rPr>
      </w:pPr>
      <w:r w:rsidRPr="00DE398D">
        <w:rPr>
          <w:b/>
          <w:bCs/>
          <w:sz w:val="28"/>
          <w:szCs w:val="28"/>
        </w:rPr>
        <w:t>Integrating the Healthcare Enterprise</w:t>
      </w:r>
    </w:p>
    <w:p w:rsidR="00CF283F" w:rsidRPr="00DE398D" w:rsidRDefault="00CF283F" w:rsidP="00663624">
      <w:pPr>
        <w:pStyle w:val="BodyText"/>
      </w:pPr>
    </w:p>
    <w:p w:rsidR="00CF283F" w:rsidRPr="00DE398D" w:rsidRDefault="00A46511" w:rsidP="003D24EE">
      <w:pPr>
        <w:pStyle w:val="BodyText"/>
        <w:jc w:val="center"/>
      </w:pPr>
      <w:r w:rsidRPr="00DE398D">
        <w:rPr>
          <w:noProof/>
        </w:rPr>
        <w:drawing>
          <wp:inline distT="0" distB="0" distL="0" distR="0" wp14:anchorId="25C1DD87" wp14:editId="195C4502">
            <wp:extent cx="1571625" cy="1114425"/>
            <wp:effectExtent l="19050" t="0" r="9525" b="0"/>
            <wp:docPr id="5" name="Picture 5" descr="IHE_logo_reg_170w_11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HE_logo_reg_170w_119h"/>
                    <pic:cNvPicPr>
                      <a:picLocks noChangeAspect="1" noChangeArrowheads="1"/>
                    </pic:cNvPicPr>
                  </pic:nvPicPr>
                  <pic:blipFill>
                    <a:blip r:embed="rId9" cstate="print"/>
                    <a:srcRect/>
                    <a:stretch>
                      <a:fillRect/>
                    </a:stretch>
                  </pic:blipFill>
                  <pic:spPr bwMode="auto">
                    <a:xfrm>
                      <a:off x="0" y="0"/>
                      <a:ext cx="1571625" cy="1114425"/>
                    </a:xfrm>
                    <a:prstGeom prst="rect">
                      <a:avLst/>
                    </a:prstGeom>
                    <a:noFill/>
                    <a:ln w="9525">
                      <a:noFill/>
                      <a:miter lim="800000"/>
                      <a:headEnd/>
                      <a:tailEnd/>
                    </a:ln>
                  </pic:spPr>
                </pic:pic>
              </a:graphicData>
            </a:graphic>
          </wp:inline>
        </w:drawing>
      </w:r>
    </w:p>
    <w:p w:rsidR="00CF283F" w:rsidRPr="00DE398D" w:rsidRDefault="00CF283F" w:rsidP="000807AC">
      <w:pPr>
        <w:pStyle w:val="BodyText"/>
      </w:pPr>
    </w:p>
    <w:p w:rsidR="007400C4" w:rsidRPr="00DE398D" w:rsidRDefault="007400C4" w:rsidP="00663624">
      <w:pPr>
        <w:pStyle w:val="BodyText"/>
      </w:pPr>
    </w:p>
    <w:p w:rsidR="00482DC2" w:rsidRPr="00DE398D" w:rsidRDefault="00CF283F" w:rsidP="000807AC">
      <w:pPr>
        <w:pStyle w:val="BodyText"/>
        <w:jc w:val="center"/>
        <w:rPr>
          <w:b/>
          <w:sz w:val="44"/>
          <w:szCs w:val="44"/>
        </w:rPr>
      </w:pPr>
      <w:r w:rsidRPr="00DE398D">
        <w:rPr>
          <w:b/>
          <w:sz w:val="44"/>
          <w:szCs w:val="44"/>
        </w:rPr>
        <w:t xml:space="preserve">IHE </w:t>
      </w:r>
      <w:r w:rsidR="00CF3A58" w:rsidRPr="00DE398D">
        <w:rPr>
          <w:b/>
          <w:sz w:val="44"/>
          <w:szCs w:val="44"/>
        </w:rPr>
        <w:t>Patient Care Coordination (PCC)</w:t>
      </w:r>
    </w:p>
    <w:p w:rsidR="00B15D8F" w:rsidRPr="00DE398D" w:rsidRDefault="00CF283F" w:rsidP="000807AC">
      <w:pPr>
        <w:pStyle w:val="BodyText"/>
        <w:jc w:val="center"/>
        <w:rPr>
          <w:b/>
          <w:sz w:val="44"/>
          <w:szCs w:val="44"/>
        </w:rPr>
      </w:pPr>
      <w:r w:rsidRPr="00DE398D">
        <w:rPr>
          <w:b/>
          <w:sz w:val="44"/>
          <w:szCs w:val="44"/>
        </w:rPr>
        <w:t>Technical Framework</w:t>
      </w:r>
      <w:r w:rsidR="00B4798B" w:rsidRPr="00DE398D">
        <w:rPr>
          <w:b/>
          <w:sz w:val="44"/>
          <w:szCs w:val="44"/>
        </w:rPr>
        <w:t xml:space="preserve"> </w:t>
      </w:r>
      <w:r w:rsidRPr="00DE398D">
        <w:rPr>
          <w:b/>
          <w:sz w:val="44"/>
          <w:szCs w:val="44"/>
        </w:rPr>
        <w:t>Supplement</w:t>
      </w:r>
    </w:p>
    <w:p w:rsidR="00CF283F" w:rsidRPr="00DE398D" w:rsidRDefault="00CF283F" w:rsidP="00DE398D">
      <w:pPr>
        <w:pStyle w:val="BodyText"/>
      </w:pPr>
    </w:p>
    <w:p w:rsidR="00656A6B" w:rsidRPr="00DE398D" w:rsidRDefault="00656A6B" w:rsidP="00DE398D">
      <w:pPr>
        <w:pStyle w:val="BodyText"/>
      </w:pPr>
    </w:p>
    <w:p w:rsidR="009778A3" w:rsidRPr="00DE398D" w:rsidRDefault="00CF3A58" w:rsidP="00663624">
      <w:pPr>
        <w:jc w:val="center"/>
        <w:rPr>
          <w:b/>
          <w:sz w:val="44"/>
          <w:szCs w:val="44"/>
        </w:rPr>
      </w:pPr>
      <w:r w:rsidRPr="00DE398D">
        <w:rPr>
          <w:b/>
          <w:sz w:val="44"/>
          <w:szCs w:val="44"/>
        </w:rPr>
        <w:t xml:space="preserve">Patient Care Plan </w:t>
      </w:r>
      <w:r w:rsidR="009778A3" w:rsidRPr="00DE398D">
        <w:rPr>
          <w:b/>
          <w:sz w:val="44"/>
          <w:szCs w:val="44"/>
        </w:rPr>
        <w:t>Content Profile</w:t>
      </w:r>
    </w:p>
    <w:p w:rsidR="00CF283F" w:rsidRPr="00DE398D" w:rsidRDefault="00CF3A58" w:rsidP="00663624">
      <w:pPr>
        <w:jc w:val="center"/>
        <w:rPr>
          <w:b/>
          <w:sz w:val="44"/>
          <w:szCs w:val="44"/>
        </w:rPr>
      </w:pPr>
      <w:r w:rsidRPr="00DE398D">
        <w:rPr>
          <w:b/>
          <w:sz w:val="44"/>
          <w:szCs w:val="44"/>
        </w:rPr>
        <w:t>(</w:t>
      </w:r>
      <w:r w:rsidR="001D76BE" w:rsidRPr="00DE398D">
        <w:rPr>
          <w:b/>
          <w:sz w:val="44"/>
          <w:szCs w:val="44"/>
        </w:rPr>
        <w:t>PtCP</w:t>
      </w:r>
      <w:r w:rsidRPr="00DE398D">
        <w:rPr>
          <w:b/>
          <w:sz w:val="44"/>
          <w:szCs w:val="44"/>
        </w:rPr>
        <w:t>)</w:t>
      </w:r>
    </w:p>
    <w:p w:rsidR="00CF283F" w:rsidRPr="00DE398D" w:rsidRDefault="00CF283F" w:rsidP="00DE398D">
      <w:pPr>
        <w:pStyle w:val="BodyText"/>
      </w:pPr>
    </w:p>
    <w:p w:rsidR="007400C4" w:rsidRPr="00DE398D" w:rsidRDefault="007400C4" w:rsidP="00DE398D">
      <w:pPr>
        <w:pStyle w:val="BodyText"/>
      </w:pPr>
    </w:p>
    <w:p w:rsidR="00C1037F" w:rsidRPr="00DE398D" w:rsidRDefault="00C1037F" w:rsidP="00DE398D">
      <w:pPr>
        <w:pStyle w:val="BodyText"/>
      </w:pPr>
    </w:p>
    <w:p w:rsidR="00503AE1" w:rsidRPr="00F06B2A" w:rsidRDefault="00457DDC" w:rsidP="00AF7069">
      <w:pPr>
        <w:jc w:val="center"/>
        <w:rPr>
          <w:b/>
          <w:sz w:val="44"/>
          <w:szCs w:val="44"/>
        </w:rPr>
      </w:pPr>
      <w:r w:rsidRPr="00DE398D">
        <w:rPr>
          <w:b/>
          <w:sz w:val="44"/>
          <w:szCs w:val="44"/>
        </w:rPr>
        <w:t>Draft for</w:t>
      </w:r>
      <w:r w:rsidR="00506C22" w:rsidRPr="00DE398D">
        <w:rPr>
          <w:b/>
          <w:sz w:val="44"/>
          <w:szCs w:val="44"/>
        </w:rPr>
        <w:t xml:space="preserve"> </w:t>
      </w:r>
      <w:r w:rsidRPr="00DE398D">
        <w:rPr>
          <w:b/>
          <w:sz w:val="44"/>
          <w:szCs w:val="44"/>
        </w:rPr>
        <w:t>P</w:t>
      </w:r>
      <w:r w:rsidR="00CF283F" w:rsidRPr="00DE398D">
        <w:rPr>
          <w:b/>
          <w:sz w:val="44"/>
          <w:szCs w:val="44"/>
        </w:rPr>
        <w:t>ublic Comment</w:t>
      </w:r>
      <w:r w:rsidR="00503AE1" w:rsidRPr="00DE398D">
        <w:rPr>
          <w:b/>
          <w:sz w:val="44"/>
          <w:szCs w:val="44"/>
        </w:rPr>
        <w:t xml:space="preserve"> </w:t>
      </w:r>
    </w:p>
    <w:p w:rsidR="009D125C" w:rsidRPr="00052687" w:rsidRDefault="009D125C" w:rsidP="00052687">
      <w:pPr>
        <w:pStyle w:val="BodyText"/>
      </w:pPr>
    </w:p>
    <w:p w:rsidR="009D125C" w:rsidRPr="00DE398D" w:rsidRDefault="009D125C">
      <w:pPr>
        <w:pStyle w:val="BodyText"/>
      </w:pPr>
    </w:p>
    <w:p w:rsidR="00DE398D" w:rsidRPr="00DE398D" w:rsidRDefault="00DE398D">
      <w:pPr>
        <w:pStyle w:val="BodyText"/>
      </w:pPr>
    </w:p>
    <w:p w:rsidR="00DE398D" w:rsidRPr="00DE398D" w:rsidRDefault="00DE398D">
      <w:pPr>
        <w:pStyle w:val="BodyText"/>
      </w:pPr>
    </w:p>
    <w:p w:rsidR="00A910E1" w:rsidRPr="00DE398D" w:rsidRDefault="00654B0B" w:rsidP="00AC7C88">
      <w:pPr>
        <w:pStyle w:val="BodyText"/>
      </w:pPr>
      <w:r w:rsidRPr="00DE398D">
        <w:t>Date:</w:t>
      </w:r>
      <w:r w:rsidRPr="00DE398D">
        <w:tab/>
      </w:r>
      <w:r w:rsidRPr="00DE398D">
        <w:tab/>
      </w:r>
      <w:r w:rsidR="00DE398D">
        <w:t>Ju</w:t>
      </w:r>
      <w:r w:rsidR="00CA619C">
        <w:t>ly</w:t>
      </w:r>
      <w:r w:rsidR="00DE398D">
        <w:t xml:space="preserve"> </w:t>
      </w:r>
      <w:r w:rsidR="00CA619C">
        <w:t>2</w:t>
      </w:r>
      <w:r w:rsidR="00C3646A">
        <w:t>3</w:t>
      </w:r>
      <w:r w:rsidRPr="00DE398D">
        <w:t>, 2013</w:t>
      </w:r>
    </w:p>
    <w:p w:rsidR="00603ED5" w:rsidRPr="00DE398D" w:rsidRDefault="00A910E1" w:rsidP="00AC7C88">
      <w:pPr>
        <w:pStyle w:val="BodyText"/>
      </w:pPr>
      <w:r w:rsidRPr="00DE398D">
        <w:t>Author:</w:t>
      </w:r>
      <w:r w:rsidRPr="00DE398D">
        <w:tab/>
      </w:r>
      <w:r w:rsidR="00CF3A58" w:rsidRPr="00DE398D">
        <w:t>PCC Technical Committee</w:t>
      </w:r>
    </w:p>
    <w:p w:rsidR="00A875FF" w:rsidRPr="00DE398D" w:rsidRDefault="00603ED5" w:rsidP="00AC7C88">
      <w:pPr>
        <w:pStyle w:val="BodyText"/>
      </w:pPr>
      <w:r w:rsidRPr="00DE398D">
        <w:t>Email:</w:t>
      </w:r>
      <w:r w:rsidR="00FF4C4E" w:rsidRPr="00DE398D">
        <w:tab/>
      </w:r>
      <w:r w:rsidR="00FF4C4E" w:rsidRPr="00DE398D">
        <w:tab/>
      </w:r>
      <w:r w:rsidR="00DE398D">
        <w:t>pcc@ihe.net</w:t>
      </w:r>
    </w:p>
    <w:p w:rsidR="00CF283F" w:rsidRPr="00DE398D" w:rsidRDefault="009D125C" w:rsidP="00F06B2A">
      <w:pPr>
        <w:pStyle w:val="BodyText"/>
      </w:pPr>
      <w:r w:rsidRPr="00DE398D">
        <w:br w:type="page"/>
      </w:r>
      <w:r w:rsidR="00A875FF" w:rsidRPr="00F06B2A">
        <w:rPr>
          <w:rFonts w:ascii="Arial" w:hAnsi="Arial"/>
          <w:b/>
          <w:kern w:val="28"/>
          <w:sz w:val="28"/>
        </w:rPr>
        <w:lastRenderedPageBreak/>
        <w:t>Foreword</w:t>
      </w:r>
    </w:p>
    <w:p w:rsidR="00482DC2" w:rsidRPr="00DE398D" w:rsidRDefault="00CF283F" w:rsidP="00147F29">
      <w:pPr>
        <w:pStyle w:val="BodyText"/>
      </w:pPr>
      <w:r w:rsidRPr="00DE398D">
        <w:t xml:space="preserve">This </w:t>
      </w:r>
      <w:r w:rsidR="00482DC2" w:rsidRPr="00DE398D">
        <w:t xml:space="preserve">is a </w:t>
      </w:r>
      <w:r w:rsidRPr="00DE398D">
        <w:t>supplement to the IHE</w:t>
      </w:r>
      <w:r w:rsidRPr="00052687">
        <w:t xml:space="preserve"> </w:t>
      </w:r>
      <w:r w:rsidR="00654B0B" w:rsidRPr="00F06B2A">
        <w:t>Patient Care Coordination</w:t>
      </w:r>
      <w:r w:rsidR="00DE398D">
        <w:t xml:space="preserve"> </w:t>
      </w:r>
      <w:r w:rsidRPr="00DE398D">
        <w:t>Technical Framework</w:t>
      </w:r>
      <w:r w:rsidR="00052687">
        <w:t xml:space="preserve"> </w:t>
      </w:r>
      <w:r w:rsidRPr="00DE398D">
        <w:t>V</w:t>
      </w:r>
      <w:r w:rsidR="00DE398D">
        <w:t>8.0</w:t>
      </w:r>
      <w:r w:rsidR="00482DC2" w:rsidRPr="00DE398D">
        <w:t>.</w:t>
      </w:r>
      <w:r w:rsidR="00F002DD" w:rsidRPr="00DE398D">
        <w:t xml:space="preserve"> Each supplement undergoes a process of public comment and trial implementation before being</w:t>
      </w:r>
      <w:r w:rsidR="00F0665F" w:rsidRPr="00DE398D">
        <w:t xml:space="preserve"> </w:t>
      </w:r>
      <w:r w:rsidR="00F002DD" w:rsidRPr="00DE398D">
        <w:t>incorporated into the volumes of the Technical Frameworks.</w:t>
      </w:r>
    </w:p>
    <w:p w:rsidR="006263EA" w:rsidRPr="00052687" w:rsidRDefault="00CC0A62" w:rsidP="00052687">
      <w:pPr>
        <w:pStyle w:val="BodyText"/>
      </w:pPr>
      <w:r w:rsidRPr="00DE398D">
        <w:t>This</w:t>
      </w:r>
      <w:r w:rsidR="00510062" w:rsidRPr="00DE398D">
        <w:t xml:space="preserve"> supplement </w:t>
      </w:r>
      <w:r w:rsidR="004F5211" w:rsidRPr="00DE398D">
        <w:t xml:space="preserve">is published </w:t>
      </w:r>
      <w:r w:rsidR="006D1B1A" w:rsidRPr="00DE398D">
        <w:t xml:space="preserve">on </w:t>
      </w:r>
      <w:r w:rsidR="006D1B1A">
        <w:t>June</w:t>
      </w:r>
      <w:r w:rsidR="00DE398D">
        <w:t xml:space="preserve"> </w:t>
      </w:r>
      <w:r w:rsidR="00C3646A">
        <w:t>03</w:t>
      </w:r>
      <w:r w:rsidR="00DE398D">
        <w:t xml:space="preserve">, 2013 </w:t>
      </w:r>
      <w:r w:rsidR="004F5211" w:rsidRPr="00DE398D">
        <w:t>for Public Comment</w:t>
      </w:r>
      <w:r w:rsidR="00F0665F" w:rsidRPr="00DE398D">
        <w:t xml:space="preserve">. </w:t>
      </w:r>
      <w:r w:rsidR="00CF283F" w:rsidRPr="00DE398D">
        <w:t xml:space="preserve">Comments </w:t>
      </w:r>
      <w:r w:rsidR="00DD4D5A" w:rsidRPr="00DE398D">
        <w:t xml:space="preserve">are invited and may </w:t>
      </w:r>
      <w:r w:rsidR="006263EA" w:rsidRPr="00DE398D">
        <w:t xml:space="preserve">be submitted </w:t>
      </w:r>
      <w:r w:rsidR="004F5211" w:rsidRPr="00DE398D">
        <w:t>at</w:t>
      </w:r>
      <w:r w:rsidR="007773C8" w:rsidRPr="00DE398D">
        <w:t xml:space="preserve"> </w:t>
      </w:r>
      <w:hyperlink r:id="rId10" w:history="1">
        <w:r w:rsidR="00DE398D" w:rsidRPr="00052687">
          <w:rPr>
            <w:rStyle w:val="Hyperlink"/>
          </w:rPr>
          <w:t>http://www.ihe.net/pcc/pcccomments.cfm</w:t>
        </w:r>
      </w:hyperlink>
      <w:r w:rsidR="00F0665F" w:rsidRPr="00DE398D">
        <w:t xml:space="preserve">. </w:t>
      </w:r>
      <w:r w:rsidR="00510062" w:rsidRPr="00DE398D">
        <w:t>In order to be considered in development of the Trial Implementation version of the supplement</w:t>
      </w:r>
      <w:r w:rsidR="000717A7" w:rsidRPr="00DE398D">
        <w:t>,</w:t>
      </w:r>
      <w:r w:rsidR="00510062" w:rsidRPr="00DE398D">
        <w:t xml:space="preserve"> comments must be received by </w:t>
      </w:r>
      <w:r w:rsidR="00DE398D">
        <w:t xml:space="preserve">July </w:t>
      </w:r>
      <w:r w:rsidR="00C3646A">
        <w:t>03</w:t>
      </w:r>
      <w:r w:rsidR="00DE398D">
        <w:t>, 2013</w:t>
      </w:r>
      <w:r w:rsidR="00510062" w:rsidRPr="00DE398D">
        <w:t xml:space="preserve">. </w:t>
      </w:r>
    </w:p>
    <w:p w:rsidR="00AC7C88" w:rsidRPr="00DE398D" w:rsidRDefault="00AC7C88" w:rsidP="00052687">
      <w:pPr>
        <w:pStyle w:val="BodyText"/>
      </w:pPr>
      <w:r w:rsidRPr="00052687">
        <w:t>This supplement descri</w:t>
      </w:r>
      <w:r w:rsidRPr="00DE398D">
        <w:t>bes changes to the existing technical framework documents</w:t>
      </w:r>
      <w:r w:rsidR="000717A7" w:rsidRPr="00DE398D">
        <w:t>.</w:t>
      </w:r>
      <w:r w:rsidRPr="00DE398D">
        <w:t xml:space="preserve"> </w:t>
      </w:r>
    </w:p>
    <w:p w:rsidR="00BE5916" w:rsidRPr="00DE398D" w:rsidRDefault="009C6269" w:rsidP="00663624">
      <w:pPr>
        <w:pStyle w:val="BodyText"/>
      </w:pPr>
      <w:r w:rsidRPr="00DE398D">
        <w:t>“</w:t>
      </w:r>
      <w:r w:rsidR="006263EA" w:rsidRPr="00DE398D">
        <w:t>B</w:t>
      </w:r>
      <w:r w:rsidR="007A7BF7" w:rsidRPr="00DE398D">
        <w:t xml:space="preserve">oxed” instructions </w:t>
      </w:r>
      <w:r w:rsidR="006263EA" w:rsidRPr="00DE398D">
        <w:t xml:space="preserve">like the sample below indicate to </w:t>
      </w:r>
      <w:r w:rsidR="007A7BF7" w:rsidRPr="00DE398D">
        <w:t xml:space="preserve">the Volume Editor </w:t>
      </w:r>
      <w:proofErr w:type="gramStart"/>
      <w:r w:rsidR="007A7BF7" w:rsidRPr="00DE398D">
        <w:t>how</w:t>
      </w:r>
      <w:proofErr w:type="gramEnd"/>
      <w:r w:rsidR="007A7BF7" w:rsidRPr="00DE398D">
        <w:t xml:space="preserve"> to integrate the relevant section(s) into the </w:t>
      </w:r>
      <w:r w:rsidR="00BE5916" w:rsidRPr="00DE398D">
        <w:t>relevant</w:t>
      </w:r>
      <w:r w:rsidR="007A7BF7" w:rsidRPr="00DE398D">
        <w:t xml:space="preserve"> Technical Framework </w:t>
      </w:r>
      <w:r w:rsidR="00BE5916" w:rsidRPr="00DE398D">
        <w:t>volume</w:t>
      </w:r>
      <w:r w:rsidR="009D125C" w:rsidRPr="00DE398D">
        <w:t>.</w:t>
      </w:r>
    </w:p>
    <w:p w:rsidR="007A7BF7" w:rsidRPr="00DE398D" w:rsidRDefault="000717A7" w:rsidP="007A7BF7">
      <w:pPr>
        <w:pStyle w:val="EditorInstructions"/>
      </w:pPr>
      <w:r w:rsidRPr="00DE398D">
        <w:t>Amend s</w:t>
      </w:r>
      <w:r w:rsidR="007A7BF7" w:rsidRPr="00DE398D">
        <w:t>ection X.X by the following:</w:t>
      </w:r>
    </w:p>
    <w:p w:rsidR="000717A7" w:rsidRPr="00DE398D" w:rsidRDefault="000717A7" w:rsidP="000717A7">
      <w:pPr>
        <w:pStyle w:val="BodyText"/>
      </w:pPr>
      <w:r w:rsidRPr="00DE398D">
        <w:t xml:space="preserve">Where the amendment adds text, make the </w:t>
      </w:r>
      <w:r w:rsidR="00C26E7C" w:rsidRPr="00DE398D">
        <w:t xml:space="preserve">added </w:t>
      </w:r>
      <w:r w:rsidRPr="00DE398D">
        <w:t xml:space="preserve">text </w:t>
      </w:r>
      <w:r w:rsidRPr="00DE398D">
        <w:rPr>
          <w:rStyle w:val="InsertText"/>
        </w:rPr>
        <w:t>bold underline</w:t>
      </w:r>
      <w:r w:rsidRPr="00DE398D">
        <w:t>. Where the amendment removes text</w:t>
      </w:r>
      <w:r w:rsidR="00C26E7C" w:rsidRPr="00DE398D">
        <w:t xml:space="preserve">, make the removed text </w:t>
      </w:r>
      <w:r w:rsidRPr="00DE398D">
        <w:rPr>
          <w:rStyle w:val="DeleteText"/>
        </w:rPr>
        <w:t>bold strikethrough</w:t>
      </w:r>
      <w:r w:rsidR="00C26E7C" w:rsidRPr="00DE398D">
        <w:t xml:space="preserve">. When entire new sections are added, introduce with </w:t>
      </w:r>
      <w:r w:rsidRPr="00DE398D">
        <w:t>editor’s instructions to “add new text” or similar, which for readability are not bolded or underlined.</w:t>
      </w:r>
    </w:p>
    <w:p w:rsidR="005410F9" w:rsidRPr="00DE398D" w:rsidRDefault="005410F9" w:rsidP="00BE5916">
      <w:pPr>
        <w:pStyle w:val="BodyText"/>
      </w:pPr>
    </w:p>
    <w:p w:rsidR="00BE5916" w:rsidRPr="00DE398D" w:rsidRDefault="00BE5916" w:rsidP="00BE5916">
      <w:pPr>
        <w:pStyle w:val="BodyText"/>
      </w:pPr>
      <w:r w:rsidRPr="00DE398D">
        <w:t xml:space="preserve">General information about IHE can be found at: </w:t>
      </w:r>
      <w:hyperlink r:id="rId11" w:history="1">
        <w:r w:rsidRPr="00DE398D">
          <w:rPr>
            <w:rStyle w:val="Hyperlink"/>
          </w:rPr>
          <w:t>www.ihe.net</w:t>
        </w:r>
      </w:hyperlink>
      <w:r w:rsidR="00625D23" w:rsidRPr="00DE398D">
        <w:t>.</w:t>
      </w:r>
    </w:p>
    <w:p w:rsidR="00BE5916" w:rsidRPr="00DE398D" w:rsidRDefault="00BE5916" w:rsidP="00BE5916">
      <w:pPr>
        <w:pStyle w:val="BodyText"/>
      </w:pPr>
      <w:r w:rsidRPr="00DE398D">
        <w:t>Information about the IH</w:t>
      </w:r>
      <w:r w:rsidRPr="00052687">
        <w:t xml:space="preserve">E </w:t>
      </w:r>
      <w:r w:rsidR="00654B0B" w:rsidRPr="00F06B2A">
        <w:t>Patient Care Coordination</w:t>
      </w:r>
      <w:r w:rsidR="00DE398D">
        <w:t xml:space="preserve"> </w:t>
      </w:r>
      <w:r w:rsidR="000F613A" w:rsidRPr="00DE398D">
        <w:t xml:space="preserve">domain </w:t>
      </w:r>
      <w:r w:rsidR="00503AE1" w:rsidRPr="00DE398D">
        <w:t>can</w:t>
      </w:r>
      <w:r w:rsidRPr="00DE398D">
        <w:t xml:space="preserve"> be found at</w:t>
      </w:r>
      <w:r w:rsidR="00F0665F" w:rsidRPr="00DE398D">
        <w:t xml:space="preserve">: </w:t>
      </w:r>
      <w:hyperlink r:id="rId12" w:history="1">
        <w:r w:rsidRPr="00DE398D">
          <w:rPr>
            <w:rStyle w:val="Hyperlink"/>
          </w:rPr>
          <w:t>http://www.ihe.net/Domains/index.cfm</w:t>
        </w:r>
      </w:hyperlink>
      <w:r w:rsidR="00625D23" w:rsidRPr="00DE398D">
        <w:t>.</w:t>
      </w:r>
    </w:p>
    <w:p w:rsidR="00BE5916" w:rsidRPr="00DE398D" w:rsidRDefault="00BE5916" w:rsidP="00BE5916">
      <w:pPr>
        <w:pStyle w:val="BodyText"/>
      </w:pPr>
      <w:r w:rsidRPr="00DE398D">
        <w:t xml:space="preserve">Information about the </w:t>
      </w:r>
      <w:r w:rsidR="001A7C4C" w:rsidRPr="00DE398D">
        <w:t xml:space="preserve">organization of IHE </w:t>
      </w:r>
      <w:r w:rsidRPr="00DE398D">
        <w:t xml:space="preserve">Technical Frameworks and Supplements </w:t>
      </w:r>
      <w:r w:rsidR="001A7C4C" w:rsidRPr="00DE398D">
        <w:t xml:space="preserve">and the process used to create them </w:t>
      </w:r>
      <w:r w:rsidRPr="00DE398D">
        <w:t xml:space="preserve">can be found at: </w:t>
      </w:r>
      <w:hyperlink r:id="rId13" w:history="1">
        <w:r w:rsidRPr="00DE398D">
          <w:rPr>
            <w:rStyle w:val="Hyperlink"/>
          </w:rPr>
          <w:t>http://www.ihe.net/About/process.cfm</w:t>
        </w:r>
      </w:hyperlink>
      <w:r w:rsidRPr="00DE398D">
        <w:t xml:space="preserve"> and </w:t>
      </w:r>
      <w:hyperlink r:id="rId14" w:history="1">
        <w:r w:rsidRPr="00DE398D">
          <w:rPr>
            <w:rStyle w:val="Hyperlink"/>
          </w:rPr>
          <w:t>http://www.ihe.net/profiles/index.cfm</w:t>
        </w:r>
      </w:hyperlink>
      <w:r w:rsidR="00625D23" w:rsidRPr="00DE398D">
        <w:t>.</w:t>
      </w:r>
    </w:p>
    <w:p w:rsidR="00625D23" w:rsidRPr="00DE398D" w:rsidRDefault="00BE5916" w:rsidP="00BE5916">
      <w:pPr>
        <w:pStyle w:val="BodyText"/>
        <w:rPr>
          <w:i/>
        </w:rPr>
      </w:pPr>
      <w:r w:rsidRPr="00052687">
        <w:t xml:space="preserve">The current version of </w:t>
      </w:r>
      <w:r w:rsidR="008F78D2" w:rsidRPr="00052687">
        <w:t>the IHE</w:t>
      </w:r>
      <w:r w:rsidRPr="00052687">
        <w:t xml:space="preserve"> </w:t>
      </w:r>
      <w:r w:rsidR="00BC5965" w:rsidRPr="00F06B2A">
        <w:t>Patient Care Coordination</w:t>
      </w:r>
      <w:r w:rsidR="00DE398D">
        <w:t xml:space="preserve"> </w:t>
      </w:r>
      <w:r w:rsidRPr="00052687">
        <w:t>Tec</w:t>
      </w:r>
      <w:r w:rsidRPr="00DE398D">
        <w:t xml:space="preserve">hnical Framework can be found at: </w:t>
      </w:r>
      <w:hyperlink r:id="rId15" w:history="1">
        <w:r w:rsidRPr="00DE398D">
          <w:rPr>
            <w:rStyle w:val="Hyperlink"/>
          </w:rPr>
          <w:t>http://www.ihe.net/Technical_Framework/index.cfm</w:t>
        </w:r>
      </w:hyperlink>
      <w:r w:rsidR="00625D23" w:rsidRPr="00DE398D">
        <w:t>.</w:t>
      </w:r>
    </w:p>
    <w:p w:rsidR="00BE5916" w:rsidRPr="00723A6D" w:rsidRDefault="00BE5916">
      <w:pPr>
        <w:pStyle w:val="BodyText"/>
      </w:pPr>
    </w:p>
    <w:p w:rsidR="00D85A7B" w:rsidRPr="00DE398D" w:rsidRDefault="009813A1" w:rsidP="00597DB2">
      <w:pPr>
        <w:pStyle w:val="TOCHeading"/>
      </w:pPr>
      <w:r w:rsidRPr="00DE398D">
        <w:br w:type="page"/>
      </w:r>
      <w:r w:rsidR="00D85A7B" w:rsidRPr="00DE398D">
        <w:lastRenderedPageBreak/>
        <w:t>C</w:t>
      </w:r>
      <w:r w:rsidR="00060D78" w:rsidRPr="00DE398D">
        <w:t>ONTENTS</w:t>
      </w:r>
    </w:p>
    <w:p w:rsidR="004D69C3" w:rsidRPr="00DE398D" w:rsidRDefault="004D69C3" w:rsidP="00597DB2"/>
    <w:p w:rsidR="00150343" w:rsidRDefault="002B793B">
      <w:pPr>
        <w:pStyle w:val="TOC1"/>
        <w:rPr>
          <w:rFonts w:asciiTheme="minorHAnsi" w:eastAsiaTheme="minorEastAsia" w:hAnsiTheme="minorHAnsi" w:cstheme="minorBidi"/>
          <w:noProof/>
          <w:sz w:val="22"/>
          <w:szCs w:val="22"/>
        </w:rPr>
      </w:pPr>
      <w:r w:rsidRPr="00DE398D">
        <w:fldChar w:fldCharType="begin"/>
      </w:r>
      <w:r w:rsidR="00CF508D" w:rsidRPr="00DE398D">
        <w:instrText xml:space="preserve"> TOC \o "2-7" \h \z \t "Heading 1,1,Appendix Heading 2,2,Appendix Heading 1,1,Appendix Heading 3,3,Glossary,1,Part Title,1" </w:instrText>
      </w:r>
      <w:r w:rsidRPr="00DE398D">
        <w:fldChar w:fldCharType="separate"/>
      </w:r>
      <w:hyperlink w:anchor="_Toc357522148" w:history="1">
        <w:r w:rsidR="00150343" w:rsidRPr="008144C3">
          <w:rPr>
            <w:rStyle w:val="Hyperlink"/>
            <w:noProof/>
          </w:rPr>
          <w:t>Introduction to this Supplement</w:t>
        </w:r>
        <w:r w:rsidR="00150343">
          <w:rPr>
            <w:noProof/>
            <w:webHidden/>
          </w:rPr>
          <w:tab/>
        </w:r>
        <w:r>
          <w:rPr>
            <w:noProof/>
            <w:webHidden/>
          </w:rPr>
          <w:fldChar w:fldCharType="begin"/>
        </w:r>
        <w:r w:rsidR="00150343">
          <w:rPr>
            <w:noProof/>
            <w:webHidden/>
          </w:rPr>
          <w:instrText xml:space="preserve"> PAGEREF _Toc357522148 \h </w:instrText>
        </w:r>
        <w:r>
          <w:rPr>
            <w:noProof/>
            <w:webHidden/>
          </w:rPr>
        </w:r>
        <w:r>
          <w:rPr>
            <w:noProof/>
            <w:webHidden/>
          </w:rPr>
          <w:fldChar w:fldCharType="separate"/>
        </w:r>
        <w:r w:rsidR="00834699">
          <w:rPr>
            <w:noProof/>
            <w:webHidden/>
          </w:rPr>
          <w:t>6</w:t>
        </w:r>
        <w:r>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49" w:history="1">
        <w:r w:rsidR="00150343" w:rsidRPr="008144C3">
          <w:rPr>
            <w:rStyle w:val="Hyperlink"/>
            <w:noProof/>
          </w:rPr>
          <w:t>Open Issues and Questions</w:t>
        </w:r>
        <w:r w:rsidR="00150343">
          <w:rPr>
            <w:noProof/>
            <w:webHidden/>
          </w:rPr>
          <w:tab/>
        </w:r>
        <w:r w:rsidR="002B793B">
          <w:rPr>
            <w:noProof/>
            <w:webHidden/>
          </w:rPr>
          <w:fldChar w:fldCharType="begin"/>
        </w:r>
        <w:r w:rsidR="00150343">
          <w:rPr>
            <w:noProof/>
            <w:webHidden/>
          </w:rPr>
          <w:instrText xml:space="preserve"> PAGEREF _Toc357522149 \h </w:instrText>
        </w:r>
        <w:r w:rsidR="002B793B">
          <w:rPr>
            <w:noProof/>
            <w:webHidden/>
          </w:rPr>
        </w:r>
        <w:r w:rsidR="002B793B">
          <w:rPr>
            <w:noProof/>
            <w:webHidden/>
          </w:rPr>
          <w:fldChar w:fldCharType="separate"/>
        </w:r>
        <w:r w:rsidR="00834699">
          <w:rPr>
            <w:noProof/>
            <w:webHidden/>
          </w:rPr>
          <w:t>6</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50" w:history="1">
        <w:r w:rsidR="00150343" w:rsidRPr="008144C3">
          <w:rPr>
            <w:rStyle w:val="Hyperlink"/>
            <w:noProof/>
          </w:rPr>
          <w:t>Closed Issues</w:t>
        </w:r>
        <w:r w:rsidR="00150343">
          <w:rPr>
            <w:noProof/>
            <w:webHidden/>
          </w:rPr>
          <w:tab/>
        </w:r>
      </w:hyperlink>
      <w:r w:rsidR="00834699">
        <w:t>8</w:t>
      </w:r>
    </w:p>
    <w:p w:rsidR="00150343" w:rsidRDefault="00761129">
      <w:pPr>
        <w:pStyle w:val="TOC1"/>
        <w:rPr>
          <w:rFonts w:asciiTheme="minorHAnsi" w:eastAsiaTheme="minorEastAsia" w:hAnsiTheme="minorHAnsi" w:cstheme="minorBidi"/>
          <w:noProof/>
          <w:sz w:val="22"/>
          <w:szCs w:val="22"/>
        </w:rPr>
      </w:pPr>
      <w:hyperlink w:anchor="_Toc357522151" w:history="1">
        <w:r w:rsidR="00150343" w:rsidRPr="008144C3">
          <w:rPr>
            <w:rStyle w:val="Hyperlink"/>
            <w:noProof/>
          </w:rPr>
          <w:t>General Introduction</w:t>
        </w:r>
        <w:r w:rsidR="00150343">
          <w:rPr>
            <w:noProof/>
            <w:webHidden/>
          </w:rPr>
          <w:tab/>
        </w:r>
        <w:r w:rsidR="002B793B">
          <w:rPr>
            <w:noProof/>
            <w:webHidden/>
          </w:rPr>
          <w:fldChar w:fldCharType="begin"/>
        </w:r>
        <w:r w:rsidR="00150343">
          <w:rPr>
            <w:noProof/>
            <w:webHidden/>
          </w:rPr>
          <w:instrText xml:space="preserve"> PAGEREF _Toc357522151 \h </w:instrText>
        </w:r>
        <w:r w:rsidR="002B793B">
          <w:rPr>
            <w:noProof/>
            <w:webHidden/>
          </w:rPr>
        </w:r>
        <w:r w:rsidR="002B793B">
          <w:rPr>
            <w:noProof/>
            <w:webHidden/>
          </w:rPr>
          <w:fldChar w:fldCharType="separate"/>
        </w:r>
        <w:r w:rsidR="00834699">
          <w:rPr>
            <w:noProof/>
            <w:webHidden/>
          </w:rPr>
          <w:t>12</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152" w:history="1">
        <w:r w:rsidR="00150343" w:rsidRPr="008144C3">
          <w:rPr>
            <w:rStyle w:val="Hyperlink"/>
            <w:noProof/>
          </w:rPr>
          <w:t>Appendix A - Actor Summary Definitions</w:t>
        </w:r>
        <w:r w:rsidR="00150343">
          <w:rPr>
            <w:noProof/>
            <w:webHidden/>
          </w:rPr>
          <w:tab/>
        </w:r>
        <w:r w:rsidR="002B793B">
          <w:rPr>
            <w:noProof/>
            <w:webHidden/>
          </w:rPr>
          <w:fldChar w:fldCharType="begin"/>
        </w:r>
        <w:r w:rsidR="00150343">
          <w:rPr>
            <w:noProof/>
            <w:webHidden/>
          </w:rPr>
          <w:instrText xml:space="preserve"> PAGEREF _Toc357522152 \h </w:instrText>
        </w:r>
        <w:r w:rsidR="002B793B">
          <w:rPr>
            <w:noProof/>
            <w:webHidden/>
          </w:rPr>
        </w:r>
        <w:r w:rsidR="002B793B">
          <w:rPr>
            <w:noProof/>
            <w:webHidden/>
          </w:rPr>
          <w:fldChar w:fldCharType="separate"/>
        </w:r>
        <w:r w:rsidR="00834699">
          <w:rPr>
            <w:noProof/>
            <w:webHidden/>
          </w:rPr>
          <w:t>12</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153" w:history="1">
        <w:r w:rsidR="00150343" w:rsidRPr="008144C3">
          <w:rPr>
            <w:rStyle w:val="Hyperlink"/>
            <w:noProof/>
          </w:rPr>
          <w:t>Appendix B - Transaction Summary Definitions</w:t>
        </w:r>
        <w:r w:rsidR="00150343">
          <w:rPr>
            <w:noProof/>
            <w:webHidden/>
          </w:rPr>
          <w:tab/>
        </w:r>
        <w:r w:rsidR="002B793B">
          <w:rPr>
            <w:noProof/>
            <w:webHidden/>
          </w:rPr>
          <w:fldChar w:fldCharType="begin"/>
        </w:r>
        <w:r w:rsidR="00150343">
          <w:rPr>
            <w:noProof/>
            <w:webHidden/>
          </w:rPr>
          <w:instrText xml:space="preserve"> PAGEREF _Toc357522153 \h </w:instrText>
        </w:r>
        <w:r w:rsidR="002B793B">
          <w:rPr>
            <w:noProof/>
            <w:webHidden/>
          </w:rPr>
        </w:r>
        <w:r w:rsidR="002B793B">
          <w:rPr>
            <w:noProof/>
            <w:webHidden/>
          </w:rPr>
          <w:fldChar w:fldCharType="separate"/>
        </w:r>
        <w:r w:rsidR="00834699">
          <w:rPr>
            <w:noProof/>
            <w:webHidden/>
          </w:rPr>
          <w:t>12</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154" w:history="1">
        <w:r w:rsidR="00150343" w:rsidRPr="008144C3">
          <w:rPr>
            <w:rStyle w:val="Hyperlink"/>
            <w:noProof/>
          </w:rPr>
          <w:t>Glossary</w:t>
        </w:r>
        <w:r w:rsidR="00150343">
          <w:rPr>
            <w:noProof/>
            <w:webHidden/>
          </w:rPr>
          <w:tab/>
        </w:r>
        <w:r w:rsidR="002B793B">
          <w:rPr>
            <w:noProof/>
            <w:webHidden/>
          </w:rPr>
          <w:fldChar w:fldCharType="begin"/>
        </w:r>
        <w:r w:rsidR="00150343">
          <w:rPr>
            <w:noProof/>
            <w:webHidden/>
          </w:rPr>
          <w:instrText xml:space="preserve"> PAGEREF _Toc357522154 \h </w:instrText>
        </w:r>
        <w:r w:rsidR="002B793B">
          <w:rPr>
            <w:noProof/>
            <w:webHidden/>
          </w:rPr>
        </w:r>
        <w:r w:rsidR="002B793B">
          <w:rPr>
            <w:noProof/>
            <w:webHidden/>
          </w:rPr>
          <w:fldChar w:fldCharType="separate"/>
        </w:r>
        <w:r w:rsidR="00834699">
          <w:rPr>
            <w:noProof/>
            <w:webHidden/>
          </w:rPr>
          <w:t>12</w:t>
        </w:r>
        <w:r w:rsidR="002B793B">
          <w:rPr>
            <w:noProof/>
            <w:webHidden/>
          </w:rPr>
          <w:fldChar w:fldCharType="end"/>
        </w:r>
      </w:hyperlink>
    </w:p>
    <w:p w:rsidR="00150343" w:rsidRPr="00F06B2A" w:rsidRDefault="00761129">
      <w:pPr>
        <w:pStyle w:val="TOC1"/>
        <w:rPr>
          <w:rFonts w:asciiTheme="minorHAnsi" w:eastAsiaTheme="minorEastAsia" w:hAnsiTheme="minorHAnsi" w:cstheme="minorBidi"/>
          <w:b/>
          <w:noProof/>
          <w:sz w:val="22"/>
          <w:szCs w:val="22"/>
        </w:rPr>
      </w:pPr>
      <w:hyperlink w:anchor="_Toc357522155" w:history="1">
        <w:r w:rsidR="00150343" w:rsidRPr="00F06B2A">
          <w:rPr>
            <w:rStyle w:val="Hyperlink"/>
            <w:b/>
            <w:noProof/>
          </w:rPr>
          <w:t>Volume 1 – Profiles</w:t>
        </w:r>
        <w:r w:rsidR="00150343" w:rsidRPr="00F06B2A">
          <w:rPr>
            <w:b/>
            <w:noProof/>
            <w:webHidden/>
          </w:rPr>
          <w:tab/>
        </w:r>
        <w:r w:rsidR="002B793B" w:rsidRPr="00F06B2A">
          <w:rPr>
            <w:b/>
            <w:noProof/>
            <w:webHidden/>
          </w:rPr>
          <w:fldChar w:fldCharType="begin"/>
        </w:r>
        <w:r w:rsidR="00150343" w:rsidRPr="00F06B2A">
          <w:rPr>
            <w:b/>
            <w:noProof/>
            <w:webHidden/>
          </w:rPr>
          <w:instrText xml:space="preserve"> PAGEREF _Toc357522155 \h </w:instrText>
        </w:r>
        <w:r w:rsidR="002B793B" w:rsidRPr="00F06B2A">
          <w:rPr>
            <w:b/>
            <w:noProof/>
            <w:webHidden/>
          </w:rPr>
        </w:r>
        <w:r w:rsidR="002B793B" w:rsidRPr="00F06B2A">
          <w:rPr>
            <w:b/>
            <w:noProof/>
            <w:webHidden/>
          </w:rPr>
          <w:fldChar w:fldCharType="separate"/>
        </w:r>
        <w:r w:rsidR="00834699">
          <w:rPr>
            <w:b/>
            <w:noProof/>
            <w:webHidden/>
          </w:rPr>
          <w:t>14</w:t>
        </w:r>
        <w:r w:rsidR="002B793B" w:rsidRPr="00F06B2A">
          <w:rPr>
            <w:b/>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56" w:history="1">
        <w:r w:rsidR="00150343" w:rsidRPr="008144C3">
          <w:rPr>
            <w:rStyle w:val="Hyperlink"/>
            <w:noProof/>
          </w:rPr>
          <w:t>Copyright Licenses</w:t>
        </w:r>
        <w:r w:rsidR="00150343">
          <w:rPr>
            <w:noProof/>
            <w:webHidden/>
          </w:rPr>
          <w:tab/>
        </w:r>
        <w:r w:rsidR="002B793B">
          <w:rPr>
            <w:noProof/>
            <w:webHidden/>
          </w:rPr>
          <w:fldChar w:fldCharType="begin"/>
        </w:r>
        <w:r w:rsidR="00150343">
          <w:rPr>
            <w:noProof/>
            <w:webHidden/>
          </w:rPr>
          <w:instrText xml:space="preserve"> PAGEREF _Toc357522156 \h </w:instrText>
        </w:r>
        <w:r w:rsidR="002B793B">
          <w:rPr>
            <w:noProof/>
            <w:webHidden/>
          </w:rPr>
        </w:r>
        <w:r w:rsidR="002B793B">
          <w:rPr>
            <w:noProof/>
            <w:webHidden/>
          </w:rPr>
          <w:fldChar w:fldCharType="separate"/>
        </w:r>
        <w:r w:rsidR="00834699">
          <w:rPr>
            <w:noProof/>
            <w:webHidden/>
          </w:rPr>
          <w:t>14</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57" w:history="1">
        <w:r w:rsidR="00150343" w:rsidRPr="008144C3">
          <w:rPr>
            <w:rStyle w:val="Hyperlink"/>
            <w:noProof/>
          </w:rPr>
          <w:t>Domain-specific additions</w:t>
        </w:r>
        <w:r w:rsidR="00150343">
          <w:rPr>
            <w:noProof/>
            <w:webHidden/>
          </w:rPr>
          <w:tab/>
        </w:r>
        <w:r w:rsidR="002B793B">
          <w:rPr>
            <w:noProof/>
            <w:webHidden/>
          </w:rPr>
          <w:fldChar w:fldCharType="begin"/>
        </w:r>
        <w:r w:rsidR="00150343">
          <w:rPr>
            <w:noProof/>
            <w:webHidden/>
          </w:rPr>
          <w:instrText xml:space="preserve"> PAGEREF _Toc357522157 \h </w:instrText>
        </w:r>
        <w:r w:rsidR="002B793B">
          <w:rPr>
            <w:noProof/>
            <w:webHidden/>
          </w:rPr>
        </w:r>
        <w:r w:rsidR="002B793B">
          <w:rPr>
            <w:noProof/>
            <w:webHidden/>
          </w:rPr>
          <w:fldChar w:fldCharType="separate"/>
        </w:r>
        <w:r w:rsidR="00834699">
          <w:rPr>
            <w:noProof/>
            <w:webHidden/>
          </w:rPr>
          <w:t>14</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158" w:history="1">
        <w:r w:rsidR="00150343" w:rsidRPr="008144C3">
          <w:rPr>
            <w:rStyle w:val="Hyperlink"/>
            <w:noProof/>
          </w:rPr>
          <w:t>X Patient Care Plan (PtCP)</w:t>
        </w:r>
        <w:r w:rsidR="00150343">
          <w:rPr>
            <w:noProof/>
            <w:webHidden/>
          </w:rPr>
          <w:tab/>
        </w:r>
        <w:r w:rsidR="002B793B">
          <w:rPr>
            <w:noProof/>
            <w:webHidden/>
          </w:rPr>
          <w:fldChar w:fldCharType="begin"/>
        </w:r>
        <w:r w:rsidR="00150343">
          <w:rPr>
            <w:noProof/>
            <w:webHidden/>
          </w:rPr>
          <w:instrText xml:space="preserve"> PAGEREF _Toc357522158 \h </w:instrText>
        </w:r>
        <w:r w:rsidR="002B793B">
          <w:rPr>
            <w:noProof/>
            <w:webHidden/>
          </w:rPr>
        </w:r>
        <w:r w:rsidR="002B793B">
          <w:rPr>
            <w:noProof/>
            <w:webHidden/>
          </w:rPr>
          <w:fldChar w:fldCharType="separate"/>
        </w:r>
        <w:r w:rsidR="00834699">
          <w:rPr>
            <w:noProof/>
            <w:webHidden/>
          </w:rPr>
          <w:t>15</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59" w:history="1">
        <w:r w:rsidR="00150343" w:rsidRPr="008144C3">
          <w:rPr>
            <w:rStyle w:val="Hyperlink"/>
            <w:noProof/>
          </w:rPr>
          <w:t>X.1 Actors/Transactions</w:t>
        </w:r>
        <w:r w:rsidR="00150343">
          <w:rPr>
            <w:noProof/>
            <w:webHidden/>
          </w:rPr>
          <w:tab/>
        </w:r>
        <w:r w:rsidR="002B793B">
          <w:rPr>
            <w:noProof/>
            <w:webHidden/>
          </w:rPr>
          <w:fldChar w:fldCharType="begin"/>
        </w:r>
        <w:r w:rsidR="00150343">
          <w:rPr>
            <w:noProof/>
            <w:webHidden/>
          </w:rPr>
          <w:instrText xml:space="preserve"> PAGEREF _Toc357522159 \h </w:instrText>
        </w:r>
        <w:r w:rsidR="002B793B">
          <w:rPr>
            <w:noProof/>
            <w:webHidden/>
          </w:rPr>
        </w:r>
        <w:r w:rsidR="002B793B">
          <w:rPr>
            <w:noProof/>
            <w:webHidden/>
          </w:rPr>
          <w:fldChar w:fldCharType="separate"/>
        </w:r>
        <w:r w:rsidR="00834699">
          <w:rPr>
            <w:noProof/>
            <w:webHidden/>
          </w:rPr>
          <w:t>15</w:t>
        </w:r>
        <w:r w:rsidR="002B793B">
          <w:rPr>
            <w:noProof/>
            <w:webHidden/>
          </w:rPr>
          <w:fldChar w:fldCharType="end"/>
        </w:r>
      </w:hyperlink>
    </w:p>
    <w:p w:rsidR="00150343" w:rsidRDefault="00761129">
      <w:pPr>
        <w:pStyle w:val="TOC3"/>
        <w:rPr>
          <w:rFonts w:asciiTheme="minorHAnsi" w:eastAsiaTheme="minorEastAsia" w:hAnsiTheme="minorHAnsi" w:cstheme="minorBidi"/>
          <w:noProof/>
          <w:sz w:val="22"/>
          <w:szCs w:val="22"/>
        </w:rPr>
      </w:pPr>
      <w:hyperlink w:anchor="_Toc357522160" w:history="1">
        <w:r w:rsidR="00150343" w:rsidRPr="008144C3">
          <w:rPr>
            <w:rStyle w:val="Hyperlink"/>
            <w:bCs/>
            <w:noProof/>
          </w:rPr>
          <w:t>X.1.1 Requirements of Actors</w:t>
        </w:r>
        <w:r w:rsidR="00150343">
          <w:rPr>
            <w:noProof/>
            <w:webHidden/>
          </w:rPr>
          <w:tab/>
        </w:r>
        <w:r w:rsidR="002B793B">
          <w:rPr>
            <w:noProof/>
            <w:webHidden/>
          </w:rPr>
          <w:fldChar w:fldCharType="begin"/>
        </w:r>
        <w:r w:rsidR="00150343">
          <w:rPr>
            <w:noProof/>
            <w:webHidden/>
          </w:rPr>
          <w:instrText xml:space="preserve"> PAGEREF _Toc357522160 \h </w:instrText>
        </w:r>
        <w:r w:rsidR="002B793B">
          <w:rPr>
            <w:noProof/>
            <w:webHidden/>
          </w:rPr>
        </w:r>
        <w:r w:rsidR="002B793B">
          <w:rPr>
            <w:noProof/>
            <w:webHidden/>
          </w:rPr>
          <w:fldChar w:fldCharType="separate"/>
        </w:r>
        <w:r w:rsidR="00834699">
          <w:rPr>
            <w:noProof/>
            <w:webHidden/>
          </w:rPr>
          <w:t>15</w:t>
        </w:r>
        <w:r w:rsidR="002B793B">
          <w:rPr>
            <w:noProof/>
            <w:webHidden/>
          </w:rPr>
          <w:fldChar w:fldCharType="end"/>
        </w:r>
      </w:hyperlink>
    </w:p>
    <w:p w:rsidR="00150343" w:rsidRDefault="00761129">
      <w:pPr>
        <w:pStyle w:val="TOC3"/>
        <w:rPr>
          <w:rFonts w:asciiTheme="minorHAnsi" w:eastAsiaTheme="minorEastAsia" w:hAnsiTheme="minorHAnsi" w:cstheme="minorBidi"/>
          <w:noProof/>
          <w:sz w:val="22"/>
          <w:szCs w:val="22"/>
        </w:rPr>
      </w:pPr>
      <w:hyperlink w:anchor="_Toc357522161" w:history="1">
        <w:r w:rsidR="00150343" w:rsidRPr="008144C3">
          <w:rPr>
            <w:rStyle w:val="Hyperlink"/>
            <w:bCs/>
            <w:noProof/>
          </w:rPr>
          <w:t>X.1.2. Content Modules</w:t>
        </w:r>
        <w:r w:rsidR="00150343">
          <w:rPr>
            <w:noProof/>
            <w:webHidden/>
          </w:rPr>
          <w:tab/>
        </w:r>
        <w:r w:rsidR="002B793B">
          <w:rPr>
            <w:noProof/>
            <w:webHidden/>
          </w:rPr>
          <w:fldChar w:fldCharType="begin"/>
        </w:r>
        <w:r w:rsidR="00150343">
          <w:rPr>
            <w:noProof/>
            <w:webHidden/>
          </w:rPr>
          <w:instrText xml:space="preserve"> PAGEREF _Toc357522161 \h </w:instrText>
        </w:r>
        <w:r w:rsidR="002B793B">
          <w:rPr>
            <w:noProof/>
            <w:webHidden/>
          </w:rPr>
        </w:r>
        <w:r w:rsidR="002B793B">
          <w:rPr>
            <w:noProof/>
            <w:webHidden/>
          </w:rPr>
          <w:fldChar w:fldCharType="separate"/>
        </w:r>
        <w:r w:rsidR="00834699">
          <w:rPr>
            <w:noProof/>
            <w:webHidden/>
          </w:rPr>
          <w:t>15</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62" w:history="1">
        <w:r w:rsidR="00150343" w:rsidRPr="008144C3">
          <w:rPr>
            <w:rStyle w:val="Hyperlink"/>
            <w:noProof/>
          </w:rPr>
          <w:t>X.2 Options</w:t>
        </w:r>
        <w:r w:rsidR="00150343">
          <w:rPr>
            <w:noProof/>
            <w:webHidden/>
          </w:rPr>
          <w:tab/>
        </w:r>
        <w:r w:rsidR="002B793B">
          <w:rPr>
            <w:noProof/>
            <w:webHidden/>
          </w:rPr>
          <w:fldChar w:fldCharType="begin"/>
        </w:r>
        <w:r w:rsidR="00150343">
          <w:rPr>
            <w:noProof/>
            <w:webHidden/>
          </w:rPr>
          <w:instrText xml:space="preserve"> PAGEREF _Toc357522162 \h </w:instrText>
        </w:r>
        <w:r w:rsidR="002B793B">
          <w:rPr>
            <w:noProof/>
            <w:webHidden/>
          </w:rPr>
        </w:r>
        <w:r w:rsidR="002B793B">
          <w:rPr>
            <w:noProof/>
            <w:webHidden/>
          </w:rPr>
          <w:fldChar w:fldCharType="separate"/>
        </w:r>
        <w:r w:rsidR="00834699">
          <w:rPr>
            <w:noProof/>
            <w:webHidden/>
          </w:rPr>
          <w:t>17</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63" w:history="1">
        <w:r w:rsidR="00150343" w:rsidRPr="008144C3">
          <w:rPr>
            <w:rStyle w:val="Hyperlink"/>
            <w:noProof/>
          </w:rPr>
          <w:t>X.3 Groupings</w:t>
        </w:r>
        <w:r w:rsidR="00150343">
          <w:rPr>
            <w:noProof/>
            <w:webHidden/>
          </w:rPr>
          <w:tab/>
        </w:r>
        <w:r w:rsidR="002B793B">
          <w:rPr>
            <w:noProof/>
            <w:webHidden/>
          </w:rPr>
          <w:fldChar w:fldCharType="begin"/>
        </w:r>
        <w:r w:rsidR="00150343">
          <w:rPr>
            <w:noProof/>
            <w:webHidden/>
          </w:rPr>
          <w:instrText xml:space="preserve"> PAGEREF _Toc357522163 \h </w:instrText>
        </w:r>
        <w:r w:rsidR="002B793B">
          <w:rPr>
            <w:noProof/>
            <w:webHidden/>
          </w:rPr>
        </w:r>
        <w:r w:rsidR="002B793B">
          <w:rPr>
            <w:noProof/>
            <w:webHidden/>
          </w:rPr>
          <w:fldChar w:fldCharType="separate"/>
        </w:r>
        <w:r w:rsidR="00834699">
          <w:rPr>
            <w:noProof/>
            <w:webHidden/>
          </w:rPr>
          <w:t>17</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64" w:history="1">
        <w:r w:rsidR="00150343" w:rsidRPr="008144C3">
          <w:rPr>
            <w:rStyle w:val="Hyperlink"/>
            <w:noProof/>
          </w:rPr>
          <w:t>X.4 Overview</w:t>
        </w:r>
        <w:r w:rsidR="00150343">
          <w:rPr>
            <w:noProof/>
            <w:webHidden/>
          </w:rPr>
          <w:tab/>
        </w:r>
        <w:r w:rsidR="002B793B">
          <w:rPr>
            <w:noProof/>
            <w:webHidden/>
          </w:rPr>
          <w:fldChar w:fldCharType="begin"/>
        </w:r>
        <w:r w:rsidR="00150343">
          <w:rPr>
            <w:noProof/>
            <w:webHidden/>
          </w:rPr>
          <w:instrText xml:space="preserve"> PAGEREF _Toc357522164 \h </w:instrText>
        </w:r>
        <w:r w:rsidR="002B793B">
          <w:rPr>
            <w:noProof/>
            <w:webHidden/>
          </w:rPr>
        </w:r>
        <w:r w:rsidR="002B793B">
          <w:rPr>
            <w:noProof/>
            <w:webHidden/>
          </w:rPr>
          <w:fldChar w:fldCharType="separate"/>
        </w:r>
        <w:r w:rsidR="00834699">
          <w:rPr>
            <w:noProof/>
            <w:webHidden/>
          </w:rPr>
          <w:t>17</w:t>
        </w:r>
        <w:r w:rsidR="002B793B">
          <w:rPr>
            <w:noProof/>
            <w:webHidden/>
          </w:rPr>
          <w:fldChar w:fldCharType="end"/>
        </w:r>
      </w:hyperlink>
    </w:p>
    <w:p w:rsidR="00150343" w:rsidRDefault="00761129">
      <w:pPr>
        <w:pStyle w:val="TOC3"/>
        <w:rPr>
          <w:rFonts w:asciiTheme="minorHAnsi" w:eastAsiaTheme="minorEastAsia" w:hAnsiTheme="minorHAnsi" w:cstheme="minorBidi"/>
          <w:noProof/>
          <w:sz w:val="22"/>
          <w:szCs w:val="22"/>
        </w:rPr>
      </w:pPr>
      <w:hyperlink w:anchor="_Toc357522165" w:history="1">
        <w:r w:rsidR="00150343" w:rsidRPr="008144C3">
          <w:rPr>
            <w:rStyle w:val="Hyperlink"/>
            <w:noProof/>
          </w:rPr>
          <w:t>X.4.1 Concepts</w:t>
        </w:r>
        <w:r w:rsidR="00150343">
          <w:rPr>
            <w:noProof/>
            <w:webHidden/>
          </w:rPr>
          <w:tab/>
        </w:r>
        <w:r w:rsidR="002B793B">
          <w:rPr>
            <w:noProof/>
            <w:webHidden/>
          </w:rPr>
          <w:fldChar w:fldCharType="begin"/>
        </w:r>
        <w:r w:rsidR="00150343">
          <w:rPr>
            <w:noProof/>
            <w:webHidden/>
          </w:rPr>
          <w:instrText xml:space="preserve"> PAGEREF _Toc357522165 \h </w:instrText>
        </w:r>
        <w:r w:rsidR="002B793B">
          <w:rPr>
            <w:noProof/>
            <w:webHidden/>
          </w:rPr>
        </w:r>
        <w:r w:rsidR="002B793B">
          <w:rPr>
            <w:noProof/>
            <w:webHidden/>
          </w:rPr>
          <w:fldChar w:fldCharType="separate"/>
        </w:r>
        <w:r w:rsidR="00834699">
          <w:rPr>
            <w:noProof/>
            <w:webHidden/>
          </w:rPr>
          <w:t>21</w:t>
        </w:r>
        <w:r w:rsidR="002B793B">
          <w:rPr>
            <w:noProof/>
            <w:webHidden/>
          </w:rPr>
          <w:fldChar w:fldCharType="end"/>
        </w:r>
      </w:hyperlink>
    </w:p>
    <w:p w:rsidR="00150343" w:rsidRDefault="00761129">
      <w:pPr>
        <w:pStyle w:val="TOC3"/>
        <w:rPr>
          <w:rFonts w:asciiTheme="minorHAnsi" w:eastAsiaTheme="minorEastAsia" w:hAnsiTheme="minorHAnsi" w:cstheme="minorBidi"/>
          <w:noProof/>
          <w:sz w:val="22"/>
          <w:szCs w:val="22"/>
        </w:rPr>
      </w:pPr>
      <w:hyperlink w:anchor="_Toc357522166" w:history="1">
        <w:r w:rsidR="00150343" w:rsidRPr="008144C3">
          <w:rPr>
            <w:rStyle w:val="Hyperlink"/>
            <w:noProof/>
          </w:rPr>
          <w:t>X.4.2. Use Cases</w:t>
        </w:r>
        <w:r w:rsidR="00150343">
          <w:rPr>
            <w:noProof/>
            <w:webHidden/>
          </w:rPr>
          <w:tab/>
        </w:r>
        <w:r w:rsidR="002B793B">
          <w:rPr>
            <w:noProof/>
            <w:webHidden/>
          </w:rPr>
          <w:fldChar w:fldCharType="begin"/>
        </w:r>
        <w:r w:rsidR="00150343">
          <w:rPr>
            <w:noProof/>
            <w:webHidden/>
          </w:rPr>
          <w:instrText xml:space="preserve"> PAGEREF _Toc357522166 \h </w:instrText>
        </w:r>
        <w:r w:rsidR="002B793B">
          <w:rPr>
            <w:noProof/>
            <w:webHidden/>
          </w:rPr>
        </w:r>
        <w:r w:rsidR="002B793B">
          <w:rPr>
            <w:noProof/>
            <w:webHidden/>
          </w:rPr>
          <w:fldChar w:fldCharType="separate"/>
        </w:r>
        <w:r w:rsidR="00834699">
          <w:rPr>
            <w:noProof/>
            <w:webHidden/>
          </w:rPr>
          <w:t>23</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67" w:history="1">
        <w:r w:rsidR="00150343" w:rsidRPr="008144C3">
          <w:rPr>
            <w:rStyle w:val="Hyperlink"/>
            <w:noProof/>
          </w:rPr>
          <w:t>X.4.2.1 Use Case #1: EHDI</w:t>
        </w:r>
        <w:r w:rsidR="00150343">
          <w:rPr>
            <w:noProof/>
            <w:webHidden/>
          </w:rPr>
          <w:tab/>
        </w:r>
        <w:r w:rsidR="002B793B">
          <w:rPr>
            <w:noProof/>
            <w:webHidden/>
          </w:rPr>
          <w:fldChar w:fldCharType="begin"/>
        </w:r>
        <w:r w:rsidR="00150343">
          <w:rPr>
            <w:noProof/>
            <w:webHidden/>
          </w:rPr>
          <w:instrText xml:space="preserve"> PAGEREF _Toc357522167 \h </w:instrText>
        </w:r>
        <w:r w:rsidR="002B793B">
          <w:rPr>
            <w:noProof/>
            <w:webHidden/>
          </w:rPr>
        </w:r>
        <w:r w:rsidR="002B793B">
          <w:rPr>
            <w:noProof/>
            <w:webHidden/>
          </w:rPr>
          <w:fldChar w:fldCharType="separate"/>
        </w:r>
        <w:r w:rsidR="00834699">
          <w:rPr>
            <w:noProof/>
            <w:webHidden/>
          </w:rPr>
          <w:t>23</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68" w:history="1">
        <w:r w:rsidR="00150343" w:rsidRPr="008144C3">
          <w:rPr>
            <w:rStyle w:val="Hyperlink"/>
            <w:noProof/>
          </w:rPr>
          <w:t>X.4.2.1.1 EHDI Use Case Description</w:t>
        </w:r>
        <w:r w:rsidR="00150343">
          <w:rPr>
            <w:noProof/>
            <w:webHidden/>
          </w:rPr>
          <w:tab/>
        </w:r>
        <w:r w:rsidR="002B793B">
          <w:rPr>
            <w:noProof/>
            <w:webHidden/>
          </w:rPr>
          <w:fldChar w:fldCharType="begin"/>
        </w:r>
        <w:r w:rsidR="00150343">
          <w:rPr>
            <w:noProof/>
            <w:webHidden/>
          </w:rPr>
          <w:instrText xml:space="preserve"> PAGEREF _Toc357522168 \h </w:instrText>
        </w:r>
        <w:r w:rsidR="002B793B">
          <w:rPr>
            <w:noProof/>
            <w:webHidden/>
          </w:rPr>
        </w:r>
        <w:r w:rsidR="002B793B">
          <w:rPr>
            <w:noProof/>
            <w:webHidden/>
          </w:rPr>
          <w:fldChar w:fldCharType="separate"/>
        </w:r>
        <w:r w:rsidR="00834699">
          <w:rPr>
            <w:noProof/>
            <w:webHidden/>
          </w:rPr>
          <w:t>23</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69" w:history="1">
        <w:r w:rsidR="00150343" w:rsidRPr="008144C3">
          <w:rPr>
            <w:rStyle w:val="Hyperlink"/>
            <w:noProof/>
          </w:rPr>
          <w:t>X.4.2.1.2 EHDI Process Flow</w:t>
        </w:r>
        <w:r w:rsidR="00150343">
          <w:rPr>
            <w:noProof/>
            <w:webHidden/>
          </w:rPr>
          <w:tab/>
        </w:r>
        <w:r w:rsidR="002B793B">
          <w:rPr>
            <w:noProof/>
            <w:webHidden/>
          </w:rPr>
          <w:fldChar w:fldCharType="begin"/>
        </w:r>
        <w:r w:rsidR="00150343">
          <w:rPr>
            <w:noProof/>
            <w:webHidden/>
          </w:rPr>
          <w:instrText xml:space="preserve"> PAGEREF _Toc357522169 \h </w:instrText>
        </w:r>
        <w:r w:rsidR="002B793B">
          <w:rPr>
            <w:noProof/>
            <w:webHidden/>
          </w:rPr>
        </w:r>
        <w:r w:rsidR="002B793B">
          <w:rPr>
            <w:noProof/>
            <w:webHidden/>
          </w:rPr>
          <w:fldChar w:fldCharType="separate"/>
        </w:r>
        <w:r w:rsidR="00834699">
          <w:rPr>
            <w:noProof/>
            <w:webHidden/>
          </w:rPr>
          <w:t>25</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70" w:history="1">
        <w:r w:rsidR="00150343" w:rsidRPr="008144C3">
          <w:rPr>
            <w:rStyle w:val="Hyperlink"/>
            <w:bCs/>
            <w:noProof/>
          </w:rPr>
          <w:t>X.4.2.2 Use Case #2: Provider to Provider (Collaborative Care)</w:t>
        </w:r>
        <w:r w:rsidR="00150343">
          <w:rPr>
            <w:noProof/>
            <w:webHidden/>
          </w:rPr>
          <w:tab/>
        </w:r>
        <w:r w:rsidR="002B793B">
          <w:rPr>
            <w:noProof/>
            <w:webHidden/>
          </w:rPr>
          <w:fldChar w:fldCharType="begin"/>
        </w:r>
        <w:r w:rsidR="00150343">
          <w:rPr>
            <w:noProof/>
            <w:webHidden/>
          </w:rPr>
          <w:instrText xml:space="preserve"> PAGEREF _Toc357522170 \h </w:instrText>
        </w:r>
        <w:r w:rsidR="002B793B">
          <w:rPr>
            <w:noProof/>
            <w:webHidden/>
          </w:rPr>
        </w:r>
        <w:r w:rsidR="002B793B">
          <w:rPr>
            <w:noProof/>
            <w:webHidden/>
          </w:rPr>
          <w:fldChar w:fldCharType="separate"/>
        </w:r>
        <w:r w:rsidR="00834699">
          <w:rPr>
            <w:noProof/>
            <w:webHidden/>
          </w:rPr>
          <w:t>26</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71" w:history="1">
        <w:r w:rsidR="00150343" w:rsidRPr="008144C3">
          <w:rPr>
            <w:rStyle w:val="Hyperlink"/>
            <w:bCs/>
            <w:noProof/>
          </w:rPr>
          <w:t>X.4.2.2.1 Provider to Provider (Consultant, Allied Health Care Provider) Use Case Description</w:t>
        </w:r>
        <w:r w:rsidR="00150343">
          <w:rPr>
            <w:noProof/>
            <w:webHidden/>
          </w:rPr>
          <w:tab/>
        </w:r>
        <w:r w:rsidR="002B793B">
          <w:rPr>
            <w:noProof/>
            <w:webHidden/>
          </w:rPr>
          <w:fldChar w:fldCharType="begin"/>
        </w:r>
        <w:r w:rsidR="00150343">
          <w:rPr>
            <w:noProof/>
            <w:webHidden/>
          </w:rPr>
          <w:instrText xml:space="preserve"> PAGEREF _Toc357522171 \h </w:instrText>
        </w:r>
        <w:r w:rsidR="002B793B">
          <w:rPr>
            <w:noProof/>
            <w:webHidden/>
          </w:rPr>
        </w:r>
        <w:r w:rsidR="002B793B">
          <w:rPr>
            <w:noProof/>
            <w:webHidden/>
          </w:rPr>
          <w:fldChar w:fldCharType="separate"/>
        </w:r>
        <w:r w:rsidR="00834699">
          <w:rPr>
            <w:noProof/>
            <w:webHidden/>
          </w:rPr>
          <w:t>26</w:t>
        </w:r>
        <w:r w:rsidR="002B793B">
          <w:rPr>
            <w:noProof/>
            <w:webHidden/>
          </w:rPr>
          <w:fldChar w:fldCharType="end"/>
        </w:r>
      </w:hyperlink>
    </w:p>
    <w:p w:rsidR="00150343" w:rsidRDefault="00761129">
      <w:pPr>
        <w:pStyle w:val="TOC6"/>
        <w:rPr>
          <w:rFonts w:asciiTheme="minorHAnsi" w:eastAsiaTheme="minorEastAsia" w:hAnsiTheme="minorHAnsi" w:cstheme="minorBidi"/>
          <w:noProof/>
          <w:sz w:val="22"/>
          <w:szCs w:val="22"/>
        </w:rPr>
      </w:pPr>
      <w:hyperlink w:anchor="_Toc357522172" w:history="1">
        <w:r w:rsidR="00150343" w:rsidRPr="008144C3">
          <w:rPr>
            <w:rStyle w:val="Hyperlink"/>
            <w:noProof/>
          </w:rPr>
          <w:t>X.4.2.2.1.1 Primary Care Provider</w:t>
        </w:r>
        <w:r w:rsidR="00150343">
          <w:rPr>
            <w:noProof/>
            <w:webHidden/>
          </w:rPr>
          <w:tab/>
        </w:r>
        <w:r w:rsidR="002B793B">
          <w:rPr>
            <w:noProof/>
            <w:webHidden/>
          </w:rPr>
          <w:fldChar w:fldCharType="begin"/>
        </w:r>
        <w:r w:rsidR="00150343">
          <w:rPr>
            <w:noProof/>
            <w:webHidden/>
          </w:rPr>
          <w:instrText xml:space="preserve"> PAGEREF _Toc357522172 \h </w:instrText>
        </w:r>
        <w:r w:rsidR="002B793B">
          <w:rPr>
            <w:noProof/>
            <w:webHidden/>
          </w:rPr>
        </w:r>
        <w:r w:rsidR="002B793B">
          <w:rPr>
            <w:noProof/>
            <w:webHidden/>
          </w:rPr>
          <w:fldChar w:fldCharType="separate"/>
        </w:r>
        <w:r w:rsidR="00834699">
          <w:rPr>
            <w:noProof/>
            <w:webHidden/>
          </w:rPr>
          <w:t>26</w:t>
        </w:r>
        <w:r w:rsidR="002B793B">
          <w:rPr>
            <w:noProof/>
            <w:webHidden/>
          </w:rPr>
          <w:fldChar w:fldCharType="end"/>
        </w:r>
      </w:hyperlink>
    </w:p>
    <w:p w:rsidR="00150343" w:rsidRDefault="00761129">
      <w:pPr>
        <w:pStyle w:val="TOC6"/>
        <w:rPr>
          <w:rFonts w:asciiTheme="minorHAnsi" w:eastAsiaTheme="minorEastAsia" w:hAnsiTheme="minorHAnsi" w:cstheme="minorBidi"/>
          <w:noProof/>
          <w:sz w:val="22"/>
          <w:szCs w:val="22"/>
        </w:rPr>
      </w:pPr>
      <w:hyperlink w:anchor="_Toc357522173" w:history="1">
        <w:r w:rsidR="00150343" w:rsidRPr="008144C3">
          <w:rPr>
            <w:rStyle w:val="Hyperlink"/>
            <w:noProof/>
          </w:rPr>
          <w:t>X.4.2.2.1.2 Specialists, Allied Health Care Providers</w:t>
        </w:r>
        <w:r w:rsidR="00150343">
          <w:rPr>
            <w:noProof/>
            <w:webHidden/>
          </w:rPr>
          <w:tab/>
        </w:r>
        <w:r w:rsidR="002B793B">
          <w:rPr>
            <w:noProof/>
            <w:webHidden/>
          </w:rPr>
          <w:fldChar w:fldCharType="begin"/>
        </w:r>
        <w:r w:rsidR="00150343">
          <w:rPr>
            <w:noProof/>
            <w:webHidden/>
          </w:rPr>
          <w:instrText xml:space="preserve"> PAGEREF _Toc357522173 \h </w:instrText>
        </w:r>
        <w:r w:rsidR="002B793B">
          <w:rPr>
            <w:noProof/>
            <w:webHidden/>
          </w:rPr>
        </w:r>
        <w:r w:rsidR="002B793B">
          <w:rPr>
            <w:noProof/>
            <w:webHidden/>
          </w:rPr>
          <w:fldChar w:fldCharType="separate"/>
        </w:r>
        <w:r w:rsidR="00834699">
          <w:rPr>
            <w:noProof/>
            <w:webHidden/>
          </w:rPr>
          <w:t>27</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74" w:history="1">
        <w:r w:rsidR="00150343" w:rsidRPr="008144C3">
          <w:rPr>
            <w:rStyle w:val="Hyperlink"/>
            <w:bCs/>
            <w:noProof/>
          </w:rPr>
          <w:t>X.4.2.2.2 Provider to Provider (Collaborative Care) Process Flow</w:t>
        </w:r>
        <w:r w:rsidR="00150343">
          <w:rPr>
            <w:noProof/>
            <w:webHidden/>
          </w:rPr>
          <w:tab/>
        </w:r>
        <w:r w:rsidR="002B793B">
          <w:rPr>
            <w:noProof/>
            <w:webHidden/>
          </w:rPr>
          <w:fldChar w:fldCharType="begin"/>
        </w:r>
        <w:r w:rsidR="00150343">
          <w:rPr>
            <w:noProof/>
            <w:webHidden/>
          </w:rPr>
          <w:instrText xml:space="preserve"> PAGEREF _Toc357522174 \h </w:instrText>
        </w:r>
        <w:r w:rsidR="002B793B">
          <w:rPr>
            <w:noProof/>
            <w:webHidden/>
          </w:rPr>
        </w:r>
        <w:r w:rsidR="002B793B">
          <w:rPr>
            <w:noProof/>
            <w:webHidden/>
          </w:rPr>
          <w:fldChar w:fldCharType="separate"/>
        </w:r>
        <w:r w:rsidR="00834699">
          <w:rPr>
            <w:noProof/>
            <w:webHidden/>
          </w:rPr>
          <w:t>28</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75" w:history="1">
        <w:r w:rsidR="00150343" w:rsidRPr="008144C3">
          <w:rPr>
            <w:rStyle w:val="Hyperlink"/>
            <w:bCs/>
            <w:noProof/>
          </w:rPr>
          <w:t>X.4.2.3 Use Case #3: Ambulatory to Acute</w:t>
        </w:r>
        <w:r w:rsidR="00150343">
          <w:rPr>
            <w:noProof/>
            <w:webHidden/>
          </w:rPr>
          <w:tab/>
        </w:r>
        <w:r w:rsidR="002B793B">
          <w:rPr>
            <w:noProof/>
            <w:webHidden/>
          </w:rPr>
          <w:fldChar w:fldCharType="begin"/>
        </w:r>
        <w:r w:rsidR="00150343">
          <w:rPr>
            <w:noProof/>
            <w:webHidden/>
          </w:rPr>
          <w:instrText xml:space="preserve"> PAGEREF _Toc357522175 \h </w:instrText>
        </w:r>
        <w:r w:rsidR="002B793B">
          <w:rPr>
            <w:noProof/>
            <w:webHidden/>
          </w:rPr>
        </w:r>
        <w:r w:rsidR="002B793B">
          <w:rPr>
            <w:noProof/>
            <w:webHidden/>
          </w:rPr>
          <w:fldChar w:fldCharType="separate"/>
        </w:r>
        <w:r w:rsidR="00834699">
          <w:rPr>
            <w:noProof/>
            <w:webHidden/>
          </w:rPr>
          <w:t>29</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76" w:history="1">
        <w:r w:rsidR="00150343" w:rsidRPr="008144C3">
          <w:rPr>
            <w:rStyle w:val="Hyperlink"/>
            <w:bCs/>
            <w:noProof/>
          </w:rPr>
          <w:t>X.4.2.3.1 Ambulatory to Acute Use Case Description</w:t>
        </w:r>
        <w:r w:rsidR="00150343">
          <w:rPr>
            <w:noProof/>
            <w:webHidden/>
          </w:rPr>
          <w:tab/>
        </w:r>
        <w:r w:rsidR="002B793B">
          <w:rPr>
            <w:noProof/>
            <w:webHidden/>
          </w:rPr>
          <w:fldChar w:fldCharType="begin"/>
        </w:r>
        <w:r w:rsidR="00150343">
          <w:rPr>
            <w:noProof/>
            <w:webHidden/>
          </w:rPr>
          <w:instrText xml:space="preserve"> PAGEREF _Toc357522176 \h </w:instrText>
        </w:r>
        <w:r w:rsidR="002B793B">
          <w:rPr>
            <w:noProof/>
            <w:webHidden/>
          </w:rPr>
        </w:r>
        <w:r w:rsidR="002B793B">
          <w:rPr>
            <w:noProof/>
            <w:webHidden/>
          </w:rPr>
          <w:fldChar w:fldCharType="separate"/>
        </w:r>
        <w:r w:rsidR="00834699">
          <w:rPr>
            <w:noProof/>
            <w:webHidden/>
          </w:rPr>
          <w:t>29</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77" w:history="1">
        <w:r w:rsidR="00150343" w:rsidRPr="008144C3">
          <w:rPr>
            <w:rStyle w:val="Hyperlink"/>
            <w:bCs/>
            <w:noProof/>
          </w:rPr>
          <w:t>X.4.2.3.2 Ambulatory to Acute Care Process Flow</w:t>
        </w:r>
        <w:r w:rsidR="00150343">
          <w:rPr>
            <w:noProof/>
            <w:webHidden/>
          </w:rPr>
          <w:tab/>
        </w:r>
        <w:r w:rsidR="002B793B">
          <w:rPr>
            <w:noProof/>
            <w:webHidden/>
          </w:rPr>
          <w:fldChar w:fldCharType="begin"/>
        </w:r>
        <w:r w:rsidR="00150343">
          <w:rPr>
            <w:noProof/>
            <w:webHidden/>
          </w:rPr>
          <w:instrText xml:space="preserve"> PAGEREF _Toc357522177 \h </w:instrText>
        </w:r>
        <w:r w:rsidR="002B793B">
          <w:rPr>
            <w:noProof/>
            <w:webHidden/>
          </w:rPr>
        </w:r>
        <w:r w:rsidR="002B793B">
          <w:rPr>
            <w:noProof/>
            <w:webHidden/>
          </w:rPr>
          <w:fldChar w:fldCharType="separate"/>
        </w:r>
        <w:r w:rsidR="00834699">
          <w:rPr>
            <w:noProof/>
            <w:webHidden/>
          </w:rPr>
          <w:t>30</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78" w:history="1">
        <w:r w:rsidR="00150343" w:rsidRPr="008144C3">
          <w:rPr>
            <w:rStyle w:val="Hyperlink"/>
            <w:noProof/>
          </w:rPr>
          <w:t>X.4.2.4 Use Case #4: Acute Care to Post-Acute Ambulatory Care</w:t>
        </w:r>
        <w:r w:rsidR="00150343">
          <w:rPr>
            <w:noProof/>
            <w:webHidden/>
          </w:rPr>
          <w:tab/>
        </w:r>
        <w:r w:rsidR="002B793B">
          <w:rPr>
            <w:noProof/>
            <w:webHidden/>
          </w:rPr>
          <w:fldChar w:fldCharType="begin"/>
        </w:r>
        <w:r w:rsidR="00150343">
          <w:rPr>
            <w:noProof/>
            <w:webHidden/>
          </w:rPr>
          <w:instrText xml:space="preserve"> PAGEREF _Toc357522178 \h </w:instrText>
        </w:r>
        <w:r w:rsidR="002B793B">
          <w:rPr>
            <w:noProof/>
            <w:webHidden/>
          </w:rPr>
        </w:r>
        <w:r w:rsidR="002B793B">
          <w:rPr>
            <w:noProof/>
            <w:webHidden/>
          </w:rPr>
          <w:fldChar w:fldCharType="separate"/>
        </w:r>
        <w:r w:rsidR="00834699">
          <w:rPr>
            <w:noProof/>
            <w:webHidden/>
          </w:rPr>
          <w:t>30</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79" w:history="1">
        <w:r w:rsidR="00150343" w:rsidRPr="008144C3">
          <w:rPr>
            <w:rStyle w:val="Hyperlink"/>
            <w:noProof/>
          </w:rPr>
          <w:t>X.4.2.4.1 Acute Care to Post-Acute Ambulatory Care Use Case Description</w:t>
        </w:r>
        <w:r w:rsidR="00150343">
          <w:rPr>
            <w:noProof/>
            <w:webHidden/>
          </w:rPr>
          <w:tab/>
        </w:r>
        <w:r w:rsidR="002B793B">
          <w:rPr>
            <w:noProof/>
            <w:webHidden/>
          </w:rPr>
          <w:fldChar w:fldCharType="begin"/>
        </w:r>
        <w:r w:rsidR="00150343">
          <w:rPr>
            <w:noProof/>
            <w:webHidden/>
          </w:rPr>
          <w:instrText xml:space="preserve"> PAGEREF _Toc357522179 \h </w:instrText>
        </w:r>
        <w:r w:rsidR="002B793B">
          <w:rPr>
            <w:noProof/>
            <w:webHidden/>
          </w:rPr>
        </w:r>
        <w:r w:rsidR="002B793B">
          <w:rPr>
            <w:noProof/>
            <w:webHidden/>
          </w:rPr>
          <w:fldChar w:fldCharType="separate"/>
        </w:r>
        <w:r w:rsidR="00834699">
          <w:rPr>
            <w:noProof/>
            <w:webHidden/>
          </w:rPr>
          <w:t>30</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80" w:history="1">
        <w:r w:rsidR="00150343" w:rsidRPr="008144C3">
          <w:rPr>
            <w:rStyle w:val="Hyperlink"/>
            <w:bCs/>
            <w:noProof/>
          </w:rPr>
          <w:t>X.4.2.4.2 Acute Care to Post-Acute Ambulatory Care Process Flow</w:t>
        </w:r>
        <w:r w:rsidR="00150343">
          <w:rPr>
            <w:noProof/>
            <w:webHidden/>
          </w:rPr>
          <w:tab/>
        </w:r>
        <w:r w:rsidR="002B793B">
          <w:rPr>
            <w:noProof/>
            <w:webHidden/>
          </w:rPr>
          <w:fldChar w:fldCharType="begin"/>
        </w:r>
        <w:r w:rsidR="00150343">
          <w:rPr>
            <w:noProof/>
            <w:webHidden/>
          </w:rPr>
          <w:instrText xml:space="preserve"> PAGEREF _Toc357522180 \h </w:instrText>
        </w:r>
        <w:r w:rsidR="002B793B">
          <w:rPr>
            <w:noProof/>
            <w:webHidden/>
          </w:rPr>
        </w:r>
        <w:r w:rsidR="002B793B">
          <w:rPr>
            <w:noProof/>
            <w:webHidden/>
          </w:rPr>
          <w:fldChar w:fldCharType="separate"/>
        </w:r>
        <w:r w:rsidR="00834699">
          <w:rPr>
            <w:noProof/>
            <w:webHidden/>
          </w:rPr>
          <w:t>32</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81" w:history="1">
        <w:r w:rsidR="00150343" w:rsidRPr="008144C3">
          <w:rPr>
            <w:rStyle w:val="Hyperlink"/>
            <w:bCs/>
            <w:noProof/>
          </w:rPr>
          <w:t>X.4.2.5 Use Case #5: Home Care to Provider</w:t>
        </w:r>
        <w:r w:rsidR="00150343">
          <w:rPr>
            <w:noProof/>
            <w:webHidden/>
          </w:rPr>
          <w:tab/>
        </w:r>
        <w:r w:rsidR="002B793B">
          <w:rPr>
            <w:noProof/>
            <w:webHidden/>
          </w:rPr>
          <w:fldChar w:fldCharType="begin"/>
        </w:r>
        <w:r w:rsidR="00150343">
          <w:rPr>
            <w:noProof/>
            <w:webHidden/>
          </w:rPr>
          <w:instrText xml:space="preserve"> PAGEREF _Toc357522181 \h </w:instrText>
        </w:r>
        <w:r w:rsidR="002B793B">
          <w:rPr>
            <w:noProof/>
            <w:webHidden/>
          </w:rPr>
        </w:r>
        <w:r w:rsidR="002B793B">
          <w:rPr>
            <w:noProof/>
            <w:webHidden/>
          </w:rPr>
          <w:fldChar w:fldCharType="separate"/>
        </w:r>
        <w:r w:rsidR="00834699">
          <w:rPr>
            <w:noProof/>
            <w:webHidden/>
          </w:rPr>
          <w:t>32</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82" w:history="1">
        <w:r w:rsidR="00150343" w:rsidRPr="008144C3">
          <w:rPr>
            <w:rStyle w:val="Hyperlink"/>
            <w:bCs/>
            <w:noProof/>
          </w:rPr>
          <w:t>X.4.2.5.1 Home Care to Provider Use Case Description</w:t>
        </w:r>
        <w:r w:rsidR="00150343">
          <w:rPr>
            <w:noProof/>
            <w:webHidden/>
          </w:rPr>
          <w:tab/>
        </w:r>
        <w:r w:rsidR="002B793B">
          <w:rPr>
            <w:noProof/>
            <w:webHidden/>
          </w:rPr>
          <w:fldChar w:fldCharType="begin"/>
        </w:r>
        <w:r w:rsidR="00150343">
          <w:rPr>
            <w:noProof/>
            <w:webHidden/>
          </w:rPr>
          <w:instrText xml:space="preserve"> PAGEREF _Toc357522182 \h </w:instrText>
        </w:r>
        <w:r w:rsidR="002B793B">
          <w:rPr>
            <w:noProof/>
            <w:webHidden/>
          </w:rPr>
        </w:r>
        <w:r w:rsidR="002B793B">
          <w:rPr>
            <w:noProof/>
            <w:webHidden/>
          </w:rPr>
          <w:fldChar w:fldCharType="separate"/>
        </w:r>
        <w:r w:rsidR="00834699">
          <w:rPr>
            <w:noProof/>
            <w:webHidden/>
          </w:rPr>
          <w:t>32</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83" w:history="1">
        <w:r w:rsidR="00150343" w:rsidRPr="008144C3">
          <w:rPr>
            <w:rStyle w:val="Hyperlink"/>
            <w:noProof/>
          </w:rPr>
          <w:t>X.4.2.5.2 Home Care to Ambulatory Provider Process Flow</w:t>
        </w:r>
        <w:r w:rsidR="00150343">
          <w:rPr>
            <w:noProof/>
            <w:webHidden/>
          </w:rPr>
          <w:tab/>
        </w:r>
        <w:r w:rsidR="002B793B">
          <w:rPr>
            <w:noProof/>
            <w:webHidden/>
          </w:rPr>
          <w:fldChar w:fldCharType="begin"/>
        </w:r>
        <w:r w:rsidR="00150343">
          <w:rPr>
            <w:noProof/>
            <w:webHidden/>
          </w:rPr>
          <w:instrText xml:space="preserve"> PAGEREF _Toc357522183 \h </w:instrText>
        </w:r>
        <w:r w:rsidR="002B793B">
          <w:rPr>
            <w:noProof/>
            <w:webHidden/>
          </w:rPr>
        </w:r>
        <w:r w:rsidR="002B793B">
          <w:rPr>
            <w:noProof/>
            <w:webHidden/>
          </w:rPr>
          <w:fldChar w:fldCharType="separate"/>
        </w:r>
        <w:r w:rsidR="00834699">
          <w:rPr>
            <w:noProof/>
            <w:webHidden/>
          </w:rPr>
          <w:t>34</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84" w:history="1">
        <w:r w:rsidR="00150343" w:rsidRPr="008144C3">
          <w:rPr>
            <w:rStyle w:val="Hyperlink"/>
            <w:bCs/>
            <w:noProof/>
          </w:rPr>
          <w:t>X.4.2.6 Use Case #6: Acute to Long Term Post-Acute Care (LTPAC)</w:t>
        </w:r>
        <w:r w:rsidR="00150343">
          <w:rPr>
            <w:noProof/>
            <w:webHidden/>
          </w:rPr>
          <w:tab/>
        </w:r>
        <w:r w:rsidR="002B793B">
          <w:rPr>
            <w:noProof/>
            <w:webHidden/>
          </w:rPr>
          <w:fldChar w:fldCharType="begin"/>
        </w:r>
        <w:r w:rsidR="00150343">
          <w:rPr>
            <w:noProof/>
            <w:webHidden/>
          </w:rPr>
          <w:instrText xml:space="preserve"> PAGEREF _Toc357522184 \h </w:instrText>
        </w:r>
        <w:r w:rsidR="002B793B">
          <w:rPr>
            <w:noProof/>
            <w:webHidden/>
          </w:rPr>
        </w:r>
        <w:r w:rsidR="002B793B">
          <w:rPr>
            <w:noProof/>
            <w:webHidden/>
          </w:rPr>
          <w:fldChar w:fldCharType="separate"/>
        </w:r>
        <w:r w:rsidR="00834699">
          <w:rPr>
            <w:noProof/>
            <w:webHidden/>
          </w:rPr>
          <w:t>35</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85" w:history="1">
        <w:r w:rsidR="00150343" w:rsidRPr="008144C3">
          <w:rPr>
            <w:rStyle w:val="Hyperlink"/>
            <w:bCs/>
            <w:noProof/>
          </w:rPr>
          <w:t>X.4.2.6.1 Acute to Long Term Post-Acute Care (LTPAC)</w:t>
        </w:r>
        <w:r w:rsidR="00150343">
          <w:rPr>
            <w:noProof/>
            <w:webHidden/>
          </w:rPr>
          <w:tab/>
        </w:r>
        <w:r w:rsidR="002B793B">
          <w:rPr>
            <w:noProof/>
            <w:webHidden/>
          </w:rPr>
          <w:fldChar w:fldCharType="begin"/>
        </w:r>
        <w:r w:rsidR="00150343">
          <w:rPr>
            <w:noProof/>
            <w:webHidden/>
          </w:rPr>
          <w:instrText xml:space="preserve"> PAGEREF _Toc357522185 \h </w:instrText>
        </w:r>
        <w:r w:rsidR="002B793B">
          <w:rPr>
            <w:noProof/>
            <w:webHidden/>
          </w:rPr>
        </w:r>
        <w:r w:rsidR="002B793B">
          <w:rPr>
            <w:noProof/>
            <w:webHidden/>
          </w:rPr>
          <w:fldChar w:fldCharType="separate"/>
        </w:r>
        <w:r w:rsidR="00834699">
          <w:rPr>
            <w:noProof/>
            <w:webHidden/>
          </w:rPr>
          <w:t>35</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86" w:history="1">
        <w:r w:rsidR="00150343" w:rsidRPr="008144C3">
          <w:rPr>
            <w:rStyle w:val="Hyperlink"/>
            <w:bCs/>
            <w:noProof/>
          </w:rPr>
          <w:t>Use Case Description</w:t>
        </w:r>
        <w:r w:rsidR="00150343">
          <w:rPr>
            <w:noProof/>
            <w:webHidden/>
          </w:rPr>
          <w:tab/>
        </w:r>
        <w:r w:rsidR="002B793B">
          <w:rPr>
            <w:noProof/>
            <w:webHidden/>
          </w:rPr>
          <w:fldChar w:fldCharType="begin"/>
        </w:r>
        <w:r w:rsidR="00150343">
          <w:rPr>
            <w:noProof/>
            <w:webHidden/>
          </w:rPr>
          <w:instrText xml:space="preserve"> PAGEREF _Toc357522186 \h </w:instrText>
        </w:r>
        <w:r w:rsidR="002B793B">
          <w:rPr>
            <w:noProof/>
            <w:webHidden/>
          </w:rPr>
        </w:r>
        <w:r w:rsidR="002B793B">
          <w:rPr>
            <w:noProof/>
            <w:webHidden/>
          </w:rPr>
          <w:fldChar w:fldCharType="separate"/>
        </w:r>
        <w:r w:rsidR="00834699">
          <w:rPr>
            <w:noProof/>
            <w:webHidden/>
          </w:rPr>
          <w:t>35</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87" w:history="1">
        <w:r w:rsidR="00150343" w:rsidRPr="008144C3">
          <w:rPr>
            <w:rStyle w:val="Hyperlink"/>
            <w:bCs/>
            <w:noProof/>
          </w:rPr>
          <w:t>X.4.2.6.2 Acute to Long Term Post-Acute Care (LTPAC) Process Flow</w:t>
        </w:r>
        <w:r w:rsidR="00150343">
          <w:rPr>
            <w:noProof/>
            <w:webHidden/>
          </w:rPr>
          <w:tab/>
        </w:r>
        <w:r w:rsidR="002B793B">
          <w:rPr>
            <w:noProof/>
            <w:webHidden/>
          </w:rPr>
          <w:fldChar w:fldCharType="begin"/>
        </w:r>
        <w:r w:rsidR="00150343">
          <w:rPr>
            <w:noProof/>
            <w:webHidden/>
          </w:rPr>
          <w:instrText xml:space="preserve"> PAGEREF _Toc357522187 \h </w:instrText>
        </w:r>
        <w:r w:rsidR="002B793B">
          <w:rPr>
            <w:noProof/>
            <w:webHidden/>
          </w:rPr>
        </w:r>
        <w:r w:rsidR="002B793B">
          <w:rPr>
            <w:noProof/>
            <w:webHidden/>
          </w:rPr>
          <w:fldChar w:fldCharType="separate"/>
        </w:r>
        <w:r w:rsidR="00834699">
          <w:rPr>
            <w:noProof/>
            <w:webHidden/>
          </w:rPr>
          <w:t>36</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88" w:history="1">
        <w:r w:rsidR="00150343" w:rsidRPr="008144C3">
          <w:rPr>
            <w:rStyle w:val="Hyperlink"/>
            <w:noProof/>
          </w:rPr>
          <w:t>X.4.2.7 Use Case #7: ED to Acute Care – include Surgery</w:t>
        </w:r>
        <w:r w:rsidR="00150343">
          <w:rPr>
            <w:noProof/>
            <w:webHidden/>
          </w:rPr>
          <w:tab/>
        </w:r>
        <w:r w:rsidR="002B793B">
          <w:rPr>
            <w:noProof/>
            <w:webHidden/>
          </w:rPr>
          <w:fldChar w:fldCharType="begin"/>
        </w:r>
        <w:r w:rsidR="00150343">
          <w:rPr>
            <w:noProof/>
            <w:webHidden/>
          </w:rPr>
          <w:instrText xml:space="preserve"> PAGEREF _Toc357522188 \h </w:instrText>
        </w:r>
        <w:r w:rsidR="002B793B">
          <w:rPr>
            <w:noProof/>
            <w:webHidden/>
          </w:rPr>
        </w:r>
        <w:r w:rsidR="002B793B">
          <w:rPr>
            <w:noProof/>
            <w:webHidden/>
          </w:rPr>
          <w:fldChar w:fldCharType="separate"/>
        </w:r>
        <w:r w:rsidR="00834699">
          <w:rPr>
            <w:noProof/>
            <w:webHidden/>
          </w:rPr>
          <w:t>37</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89" w:history="1">
        <w:r w:rsidR="00150343" w:rsidRPr="008144C3">
          <w:rPr>
            <w:rStyle w:val="Hyperlink"/>
            <w:noProof/>
          </w:rPr>
          <w:t>X.4.2.7.1 ED to Acute Care – include Surgery Use Case Description</w:t>
        </w:r>
        <w:r w:rsidR="00150343">
          <w:rPr>
            <w:noProof/>
            <w:webHidden/>
          </w:rPr>
          <w:tab/>
        </w:r>
        <w:r w:rsidR="002B793B">
          <w:rPr>
            <w:noProof/>
            <w:webHidden/>
          </w:rPr>
          <w:fldChar w:fldCharType="begin"/>
        </w:r>
        <w:r w:rsidR="00150343">
          <w:rPr>
            <w:noProof/>
            <w:webHidden/>
          </w:rPr>
          <w:instrText xml:space="preserve"> PAGEREF _Toc357522189 \h </w:instrText>
        </w:r>
        <w:r w:rsidR="002B793B">
          <w:rPr>
            <w:noProof/>
            <w:webHidden/>
          </w:rPr>
        </w:r>
        <w:r w:rsidR="002B793B">
          <w:rPr>
            <w:noProof/>
            <w:webHidden/>
          </w:rPr>
          <w:fldChar w:fldCharType="separate"/>
        </w:r>
        <w:r w:rsidR="00834699">
          <w:rPr>
            <w:noProof/>
            <w:webHidden/>
          </w:rPr>
          <w:t>37</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90" w:history="1">
        <w:r w:rsidR="00150343" w:rsidRPr="008144C3">
          <w:rPr>
            <w:rStyle w:val="Hyperlink"/>
            <w:noProof/>
          </w:rPr>
          <w:t>X.4.2.7.2 ED to Acute Care – include Surgery Process Flow</w:t>
        </w:r>
        <w:r w:rsidR="00150343">
          <w:rPr>
            <w:noProof/>
            <w:webHidden/>
          </w:rPr>
          <w:tab/>
        </w:r>
        <w:r w:rsidR="002B793B">
          <w:rPr>
            <w:noProof/>
            <w:webHidden/>
          </w:rPr>
          <w:fldChar w:fldCharType="begin"/>
        </w:r>
        <w:r w:rsidR="00150343">
          <w:rPr>
            <w:noProof/>
            <w:webHidden/>
          </w:rPr>
          <w:instrText xml:space="preserve"> PAGEREF _Toc357522190 \h </w:instrText>
        </w:r>
        <w:r w:rsidR="002B793B">
          <w:rPr>
            <w:noProof/>
            <w:webHidden/>
          </w:rPr>
        </w:r>
        <w:r w:rsidR="002B793B">
          <w:rPr>
            <w:noProof/>
            <w:webHidden/>
          </w:rPr>
          <w:fldChar w:fldCharType="separate"/>
        </w:r>
        <w:r w:rsidR="00834699">
          <w:rPr>
            <w:noProof/>
            <w:webHidden/>
          </w:rPr>
          <w:t>38</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91" w:history="1">
        <w:r w:rsidR="00150343" w:rsidRPr="008144C3">
          <w:rPr>
            <w:rStyle w:val="Hyperlink"/>
            <w:bCs/>
            <w:noProof/>
          </w:rPr>
          <w:t>X.5 Security Considerations</w:t>
        </w:r>
        <w:r w:rsidR="00150343">
          <w:rPr>
            <w:noProof/>
            <w:webHidden/>
          </w:rPr>
          <w:tab/>
        </w:r>
        <w:r w:rsidR="002B793B">
          <w:rPr>
            <w:noProof/>
            <w:webHidden/>
          </w:rPr>
          <w:fldChar w:fldCharType="begin"/>
        </w:r>
        <w:r w:rsidR="00150343">
          <w:rPr>
            <w:noProof/>
            <w:webHidden/>
          </w:rPr>
          <w:instrText xml:space="preserve"> PAGEREF _Toc357522191 \h </w:instrText>
        </w:r>
        <w:r w:rsidR="002B793B">
          <w:rPr>
            <w:noProof/>
            <w:webHidden/>
          </w:rPr>
        </w:r>
        <w:r w:rsidR="002B793B">
          <w:rPr>
            <w:noProof/>
            <w:webHidden/>
          </w:rPr>
          <w:fldChar w:fldCharType="separate"/>
        </w:r>
        <w:r w:rsidR="00834699">
          <w:rPr>
            <w:noProof/>
            <w:webHidden/>
          </w:rPr>
          <w:t>39</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192" w:history="1">
        <w:r w:rsidR="00150343" w:rsidRPr="008144C3">
          <w:rPr>
            <w:rStyle w:val="Hyperlink"/>
            <w:noProof/>
          </w:rPr>
          <w:t>Appendices</w:t>
        </w:r>
        <w:r w:rsidR="00150343">
          <w:rPr>
            <w:noProof/>
            <w:webHidden/>
          </w:rPr>
          <w:tab/>
        </w:r>
        <w:r w:rsidR="002B793B">
          <w:rPr>
            <w:noProof/>
            <w:webHidden/>
          </w:rPr>
          <w:fldChar w:fldCharType="begin"/>
        </w:r>
        <w:r w:rsidR="00150343">
          <w:rPr>
            <w:noProof/>
            <w:webHidden/>
          </w:rPr>
          <w:instrText xml:space="preserve"> PAGEREF _Toc357522192 \h </w:instrText>
        </w:r>
        <w:r w:rsidR="002B793B">
          <w:rPr>
            <w:noProof/>
            <w:webHidden/>
          </w:rPr>
        </w:r>
        <w:r w:rsidR="002B793B">
          <w:rPr>
            <w:noProof/>
            <w:webHidden/>
          </w:rPr>
          <w:fldChar w:fldCharType="separate"/>
        </w:r>
        <w:r w:rsidR="00834699">
          <w:rPr>
            <w:noProof/>
            <w:webHidden/>
          </w:rPr>
          <w:t>40</w:t>
        </w:r>
        <w:r w:rsidR="002B793B">
          <w:rPr>
            <w:noProof/>
            <w:webHidden/>
          </w:rPr>
          <w:fldChar w:fldCharType="end"/>
        </w:r>
      </w:hyperlink>
    </w:p>
    <w:p w:rsidR="00150343" w:rsidRPr="00F06B2A" w:rsidRDefault="00761129">
      <w:pPr>
        <w:pStyle w:val="TOC1"/>
        <w:rPr>
          <w:rFonts w:asciiTheme="minorHAnsi" w:eastAsiaTheme="minorEastAsia" w:hAnsiTheme="minorHAnsi" w:cstheme="minorBidi"/>
          <w:b/>
          <w:noProof/>
          <w:sz w:val="22"/>
          <w:szCs w:val="22"/>
        </w:rPr>
      </w:pPr>
      <w:hyperlink w:anchor="_Toc357522193" w:history="1">
        <w:r w:rsidR="00150343" w:rsidRPr="00F06B2A">
          <w:rPr>
            <w:rStyle w:val="Hyperlink"/>
            <w:b/>
            <w:noProof/>
          </w:rPr>
          <w:t>Volume 2 – Transactions</w:t>
        </w:r>
        <w:r w:rsidR="00150343" w:rsidRPr="00F06B2A">
          <w:rPr>
            <w:b/>
            <w:noProof/>
            <w:webHidden/>
          </w:rPr>
          <w:tab/>
        </w:r>
        <w:r w:rsidR="002B793B" w:rsidRPr="00F06B2A">
          <w:rPr>
            <w:b/>
            <w:noProof/>
            <w:webHidden/>
          </w:rPr>
          <w:fldChar w:fldCharType="begin"/>
        </w:r>
        <w:r w:rsidR="00150343" w:rsidRPr="00F06B2A">
          <w:rPr>
            <w:b/>
            <w:noProof/>
            <w:webHidden/>
          </w:rPr>
          <w:instrText xml:space="preserve"> PAGEREF _Toc357522193 \h </w:instrText>
        </w:r>
        <w:r w:rsidR="002B793B" w:rsidRPr="00F06B2A">
          <w:rPr>
            <w:b/>
            <w:noProof/>
            <w:webHidden/>
          </w:rPr>
        </w:r>
        <w:r w:rsidR="002B793B" w:rsidRPr="00F06B2A">
          <w:rPr>
            <w:b/>
            <w:noProof/>
            <w:webHidden/>
          </w:rPr>
          <w:fldChar w:fldCharType="separate"/>
        </w:r>
        <w:r w:rsidR="00834699">
          <w:rPr>
            <w:b/>
            <w:noProof/>
            <w:webHidden/>
          </w:rPr>
          <w:t>41</w:t>
        </w:r>
        <w:r w:rsidR="002B793B" w:rsidRPr="00F06B2A">
          <w:rPr>
            <w:b/>
            <w:noProof/>
            <w:webHidden/>
          </w:rPr>
          <w:fldChar w:fldCharType="end"/>
        </w:r>
      </w:hyperlink>
    </w:p>
    <w:p w:rsidR="00150343" w:rsidRPr="00F06B2A" w:rsidRDefault="00761129">
      <w:pPr>
        <w:pStyle w:val="TOC1"/>
        <w:rPr>
          <w:rFonts w:asciiTheme="minorHAnsi" w:eastAsiaTheme="minorEastAsia" w:hAnsiTheme="minorHAnsi" w:cstheme="minorBidi"/>
          <w:b/>
          <w:noProof/>
          <w:sz w:val="22"/>
          <w:szCs w:val="22"/>
        </w:rPr>
      </w:pPr>
      <w:hyperlink w:anchor="_Toc357522194" w:history="1">
        <w:r w:rsidR="00150343" w:rsidRPr="00F06B2A">
          <w:rPr>
            <w:rStyle w:val="Hyperlink"/>
            <w:b/>
            <w:noProof/>
          </w:rPr>
          <w:t>Volume 3 – Content Modules</w:t>
        </w:r>
        <w:r w:rsidR="00150343" w:rsidRPr="00F06B2A">
          <w:rPr>
            <w:b/>
            <w:noProof/>
            <w:webHidden/>
          </w:rPr>
          <w:tab/>
        </w:r>
        <w:r w:rsidR="002B793B" w:rsidRPr="00F06B2A">
          <w:rPr>
            <w:b/>
            <w:noProof/>
            <w:webHidden/>
          </w:rPr>
          <w:fldChar w:fldCharType="begin"/>
        </w:r>
        <w:r w:rsidR="00150343" w:rsidRPr="00F06B2A">
          <w:rPr>
            <w:b/>
            <w:noProof/>
            <w:webHidden/>
          </w:rPr>
          <w:instrText xml:space="preserve"> PAGEREF _Toc357522194 \h </w:instrText>
        </w:r>
        <w:r w:rsidR="002B793B" w:rsidRPr="00F06B2A">
          <w:rPr>
            <w:b/>
            <w:noProof/>
            <w:webHidden/>
          </w:rPr>
        </w:r>
        <w:r w:rsidR="002B793B" w:rsidRPr="00F06B2A">
          <w:rPr>
            <w:b/>
            <w:noProof/>
            <w:webHidden/>
          </w:rPr>
          <w:fldChar w:fldCharType="separate"/>
        </w:r>
        <w:r w:rsidR="00834699">
          <w:rPr>
            <w:b/>
            <w:noProof/>
            <w:webHidden/>
          </w:rPr>
          <w:t>42</w:t>
        </w:r>
        <w:r w:rsidR="002B793B" w:rsidRPr="00F06B2A">
          <w:rPr>
            <w:b/>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195" w:history="1">
        <w:r w:rsidR="00150343" w:rsidRPr="008144C3">
          <w:rPr>
            <w:rStyle w:val="Hyperlink"/>
            <w:noProof/>
          </w:rPr>
          <w:t>5. Namespaces and Vocabularies</w:t>
        </w:r>
        <w:r w:rsidR="00150343">
          <w:rPr>
            <w:noProof/>
            <w:webHidden/>
          </w:rPr>
          <w:tab/>
        </w:r>
        <w:r w:rsidR="002B793B">
          <w:rPr>
            <w:noProof/>
            <w:webHidden/>
          </w:rPr>
          <w:fldChar w:fldCharType="begin"/>
        </w:r>
        <w:r w:rsidR="00150343">
          <w:rPr>
            <w:noProof/>
            <w:webHidden/>
          </w:rPr>
          <w:instrText xml:space="preserve"> PAGEREF _Toc357522195 \h </w:instrText>
        </w:r>
        <w:r w:rsidR="002B793B">
          <w:rPr>
            <w:noProof/>
            <w:webHidden/>
          </w:rPr>
        </w:r>
        <w:r w:rsidR="002B793B">
          <w:rPr>
            <w:noProof/>
            <w:webHidden/>
          </w:rPr>
          <w:fldChar w:fldCharType="separate"/>
        </w:r>
        <w:r w:rsidR="00834699">
          <w:rPr>
            <w:noProof/>
            <w:webHidden/>
          </w:rPr>
          <w:t>43</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196" w:history="1">
        <w:r w:rsidR="00150343" w:rsidRPr="008144C3">
          <w:rPr>
            <w:rStyle w:val="Hyperlink"/>
            <w:noProof/>
          </w:rPr>
          <w:t>6. Content Modules</w:t>
        </w:r>
        <w:r w:rsidR="00150343">
          <w:rPr>
            <w:noProof/>
            <w:webHidden/>
          </w:rPr>
          <w:tab/>
        </w:r>
        <w:r w:rsidR="002B793B">
          <w:rPr>
            <w:noProof/>
            <w:webHidden/>
          </w:rPr>
          <w:fldChar w:fldCharType="begin"/>
        </w:r>
        <w:r w:rsidR="00150343">
          <w:rPr>
            <w:noProof/>
            <w:webHidden/>
          </w:rPr>
          <w:instrText xml:space="preserve"> PAGEREF _Toc357522196 \h </w:instrText>
        </w:r>
        <w:r w:rsidR="002B793B">
          <w:rPr>
            <w:noProof/>
            <w:webHidden/>
          </w:rPr>
        </w:r>
        <w:r w:rsidR="002B793B">
          <w:rPr>
            <w:noProof/>
            <w:webHidden/>
          </w:rPr>
          <w:fldChar w:fldCharType="separate"/>
        </w:r>
        <w:r w:rsidR="00834699">
          <w:rPr>
            <w:noProof/>
            <w:webHidden/>
          </w:rPr>
          <w:t>44</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197" w:history="1">
        <w:r w:rsidR="00150343" w:rsidRPr="008144C3">
          <w:rPr>
            <w:rStyle w:val="Hyperlink"/>
            <w:noProof/>
          </w:rPr>
          <w:t>6.3.1 CDA Document Content Modules</w:t>
        </w:r>
        <w:r w:rsidR="00150343">
          <w:rPr>
            <w:noProof/>
            <w:webHidden/>
          </w:rPr>
          <w:tab/>
        </w:r>
        <w:r w:rsidR="002B793B">
          <w:rPr>
            <w:noProof/>
            <w:webHidden/>
          </w:rPr>
          <w:fldChar w:fldCharType="begin"/>
        </w:r>
        <w:r w:rsidR="00150343">
          <w:rPr>
            <w:noProof/>
            <w:webHidden/>
          </w:rPr>
          <w:instrText xml:space="preserve"> PAGEREF _Toc357522197 \h </w:instrText>
        </w:r>
        <w:r w:rsidR="002B793B">
          <w:rPr>
            <w:noProof/>
            <w:webHidden/>
          </w:rPr>
        </w:r>
        <w:r w:rsidR="002B793B">
          <w:rPr>
            <w:noProof/>
            <w:webHidden/>
          </w:rPr>
          <w:fldChar w:fldCharType="separate"/>
        </w:r>
        <w:r w:rsidR="00834699">
          <w:rPr>
            <w:noProof/>
            <w:webHidden/>
          </w:rPr>
          <w:t>44</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198" w:history="1">
        <w:r w:rsidR="00150343" w:rsidRPr="008144C3">
          <w:rPr>
            <w:rStyle w:val="Hyperlink"/>
            <w:noProof/>
          </w:rPr>
          <w:t>6.3.1.D Patient Care Plan (PtCP) Document Content Module</w:t>
        </w:r>
        <w:r w:rsidR="00150343">
          <w:rPr>
            <w:noProof/>
            <w:webHidden/>
          </w:rPr>
          <w:tab/>
        </w:r>
        <w:r w:rsidR="002B793B">
          <w:rPr>
            <w:noProof/>
            <w:webHidden/>
          </w:rPr>
          <w:fldChar w:fldCharType="begin"/>
        </w:r>
        <w:r w:rsidR="00150343">
          <w:rPr>
            <w:noProof/>
            <w:webHidden/>
          </w:rPr>
          <w:instrText xml:space="preserve"> PAGEREF _Toc357522198 \h </w:instrText>
        </w:r>
        <w:r w:rsidR="002B793B">
          <w:rPr>
            <w:noProof/>
            <w:webHidden/>
          </w:rPr>
        </w:r>
        <w:r w:rsidR="002B793B">
          <w:rPr>
            <w:noProof/>
            <w:webHidden/>
          </w:rPr>
          <w:fldChar w:fldCharType="separate"/>
        </w:r>
        <w:r w:rsidR="00834699">
          <w:rPr>
            <w:noProof/>
            <w:webHidden/>
          </w:rPr>
          <w:t>44</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199" w:history="1">
        <w:r w:rsidR="00150343" w:rsidRPr="008144C3">
          <w:rPr>
            <w:rStyle w:val="Hyperlink"/>
            <w:noProof/>
          </w:rPr>
          <w:t>6.3.1.D.1 Format Code</w:t>
        </w:r>
        <w:r w:rsidR="00150343">
          <w:rPr>
            <w:noProof/>
            <w:webHidden/>
          </w:rPr>
          <w:tab/>
        </w:r>
        <w:r w:rsidR="002B793B">
          <w:rPr>
            <w:noProof/>
            <w:webHidden/>
          </w:rPr>
          <w:fldChar w:fldCharType="begin"/>
        </w:r>
        <w:r w:rsidR="00150343">
          <w:rPr>
            <w:noProof/>
            <w:webHidden/>
          </w:rPr>
          <w:instrText xml:space="preserve"> PAGEREF _Toc357522199 \h </w:instrText>
        </w:r>
        <w:r w:rsidR="002B793B">
          <w:rPr>
            <w:noProof/>
            <w:webHidden/>
          </w:rPr>
        </w:r>
        <w:r w:rsidR="002B793B">
          <w:rPr>
            <w:noProof/>
            <w:webHidden/>
          </w:rPr>
          <w:fldChar w:fldCharType="separate"/>
        </w:r>
        <w:r w:rsidR="00834699">
          <w:rPr>
            <w:noProof/>
            <w:webHidden/>
          </w:rPr>
          <w:t>44</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00" w:history="1">
        <w:r w:rsidR="00150343" w:rsidRPr="008144C3">
          <w:rPr>
            <w:rStyle w:val="Hyperlink"/>
            <w:noProof/>
          </w:rPr>
          <w:t>6.3.1.D.2 Parent Template</w:t>
        </w:r>
        <w:r w:rsidR="00150343">
          <w:rPr>
            <w:noProof/>
            <w:webHidden/>
          </w:rPr>
          <w:tab/>
        </w:r>
        <w:r w:rsidR="002B793B">
          <w:rPr>
            <w:noProof/>
            <w:webHidden/>
          </w:rPr>
          <w:fldChar w:fldCharType="begin"/>
        </w:r>
        <w:r w:rsidR="00150343">
          <w:rPr>
            <w:noProof/>
            <w:webHidden/>
          </w:rPr>
          <w:instrText xml:space="preserve"> PAGEREF _Toc357522200 \h </w:instrText>
        </w:r>
        <w:r w:rsidR="002B793B">
          <w:rPr>
            <w:noProof/>
            <w:webHidden/>
          </w:rPr>
        </w:r>
        <w:r w:rsidR="002B793B">
          <w:rPr>
            <w:noProof/>
            <w:webHidden/>
          </w:rPr>
          <w:fldChar w:fldCharType="separate"/>
        </w:r>
        <w:r w:rsidR="00834699">
          <w:rPr>
            <w:noProof/>
            <w:webHidden/>
          </w:rPr>
          <w:t>44</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01" w:history="1">
        <w:r w:rsidR="00150343" w:rsidRPr="008144C3">
          <w:rPr>
            <w:rStyle w:val="Hyperlink"/>
            <w:noProof/>
          </w:rPr>
          <w:t>6.3.1.D.3 Referenced Standards</w:t>
        </w:r>
        <w:r w:rsidR="00150343">
          <w:rPr>
            <w:noProof/>
            <w:webHidden/>
          </w:rPr>
          <w:tab/>
        </w:r>
        <w:r w:rsidR="002B793B">
          <w:rPr>
            <w:noProof/>
            <w:webHidden/>
          </w:rPr>
          <w:fldChar w:fldCharType="begin"/>
        </w:r>
        <w:r w:rsidR="00150343">
          <w:rPr>
            <w:noProof/>
            <w:webHidden/>
          </w:rPr>
          <w:instrText xml:space="preserve"> PAGEREF _Toc357522201 \h </w:instrText>
        </w:r>
        <w:r w:rsidR="002B793B">
          <w:rPr>
            <w:noProof/>
            <w:webHidden/>
          </w:rPr>
        </w:r>
        <w:r w:rsidR="002B793B">
          <w:rPr>
            <w:noProof/>
            <w:webHidden/>
          </w:rPr>
          <w:fldChar w:fldCharType="separate"/>
        </w:r>
        <w:r w:rsidR="00834699">
          <w:rPr>
            <w:noProof/>
            <w:webHidden/>
          </w:rPr>
          <w:t>44</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02" w:history="1">
        <w:r w:rsidR="00150343" w:rsidRPr="008144C3">
          <w:rPr>
            <w:rStyle w:val="Hyperlink"/>
            <w:noProof/>
          </w:rPr>
          <w:t>6.3.1.D.4 Data Element Requirement Mappings to CDA</w:t>
        </w:r>
        <w:r w:rsidR="00150343">
          <w:rPr>
            <w:noProof/>
            <w:webHidden/>
          </w:rPr>
          <w:tab/>
        </w:r>
        <w:r w:rsidR="002B793B">
          <w:rPr>
            <w:noProof/>
            <w:webHidden/>
          </w:rPr>
          <w:fldChar w:fldCharType="begin"/>
        </w:r>
        <w:r w:rsidR="00150343">
          <w:rPr>
            <w:noProof/>
            <w:webHidden/>
          </w:rPr>
          <w:instrText xml:space="preserve"> PAGEREF _Toc357522202 \h </w:instrText>
        </w:r>
        <w:r w:rsidR="002B793B">
          <w:rPr>
            <w:noProof/>
            <w:webHidden/>
          </w:rPr>
        </w:r>
        <w:r w:rsidR="002B793B">
          <w:rPr>
            <w:noProof/>
            <w:webHidden/>
          </w:rPr>
          <w:fldChar w:fldCharType="separate"/>
        </w:r>
        <w:r w:rsidR="00834699">
          <w:rPr>
            <w:noProof/>
            <w:webHidden/>
          </w:rPr>
          <w:t>45</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03" w:history="1">
        <w:r w:rsidR="00150343" w:rsidRPr="008144C3">
          <w:rPr>
            <w:rStyle w:val="Hyperlink"/>
            <w:noProof/>
          </w:rPr>
          <w:t>6.3.1.D.5 PtCP Document Content Module Specification</w:t>
        </w:r>
        <w:r w:rsidR="00150343">
          <w:rPr>
            <w:noProof/>
            <w:webHidden/>
          </w:rPr>
          <w:tab/>
        </w:r>
        <w:r w:rsidR="002B793B">
          <w:rPr>
            <w:noProof/>
            <w:webHidden/>
          </w:rPr>
          <w:fldChar w:fldCharType="begin"/>
        </w:r>
        <w:r w:rsidR="00150343">
          <w:rPr>
            <w:noProof/>
            <w:webHidden/>
          </w:rPr>
          <w:instrText xml:space="preserve"> PAGEREF _Toc357522203 \h </w:instrText>
        </w:r>
        <w:r w:rsidR="002B793B">
          <w:rPr>
            <w:noProof/>
            <w:webHidden/>
          </w:rPr>
        </w:r>
        <w:r w:rsidR="002B793B">
          <w:rPr>
            <w:noProof/>
            <w:webHidden/>
          </w:rPr>
          <w:fldChar w:fldCharType="separate"/>
        </w:r>
        <w:r w:rsidR="00834699">
          <w:rPr>
            <w:noProof/>
            <w:webHidden/>
          </w:rPr>
          <w:t>45</w:t>
        </w:r>
        <w:r w:rsidR="002B793B">
          <w:rPr>
            <w:noProof/>
            <w:webHidden/>
          </w:rPr>
          <w:fldChar w:fldCharType="end"/>
        </w:r>
      </w:hyperlink>
    </w:p>
    <w:p w:rsidR="00150343" w:rsidRDefault="00761129">
      <w:pPr>
        <w:pStyle w:val="TOC6"/>
        <w:rPr>
          <w:rFonts w:asciiTheme="minorHAnsi" w:eastAsiaTheme="minorEastAsia" w:hAnsiTheme="minorHAnsi" w:cstheme="minorBidi"/>
          <w:noProof/>
          <w:sz w:val="22"/>
          <w:szCs w:val="22"/>
        </w:rPr>
      </w:pPr>
      <w:hyperlink w:anchor="_Toc357522204" w:history="1">
        <w:r w:rsidR="00150343" w:rsidRPr="008144C3">
          <w:rPr>
            <w:rStyle w:val="Hyperlink"/>
            <w:noProof/>
          </w:rPr>
          <w:t>6.3.1.D.5.1 PtCP IHE Vocabulary Constraint or Condition</w:t>
        </w:r>
        <w:r w:rsidR="00150343">
          <w:rPr>
            <w:noProof/>
            <w:webHidden/>
          </w:rPr>
          <w:tab/>
        </w:r>
        <w:r w:rsidR="002B793B">
          <w:rPr>
            <w:noProof/>
            <w:webHidden/>
          </w:rPr>
          <w:fldChar w:fldCharType="begin"/>
        </w:r>
        <w:r w:rsidR="00150343">
          <w:rPr>
            <w:noProof/>
            <w:webHidden/>
          </w:rPr>
          <w:instrText xml:space="preserve"> PAGEREF _Toc357522204 \h </w:instrText>
        </w:r>
        <w:r w:rsidR="002B793B">
          <w:rPr>
            <w:noProof/>
            <w:webHidden/>
          </w:rPr>
        </w:r>
        <w:r w:rsidR="002B793B">
          <w:rPr>
            <w:noProof/>
            <w:webHidden/>
          </w:rPr>
          <w:fldChar w:fldCharType="separate"/>
        </w:r>
        <w:r w:rsidR="00834699">
          <w:rPr>
            <w:noProof/>
            <w:webHidden/>
          </w:rPr>
          <w:t>55</w:t>
        </w:r>
        <w:r w:rsidR="002B793B">
          <w:rPr>
            <w:noProof/>
            <w:webHidden/>
          </w:rPr>
          <w:fldChar w:fldCharType="end"/>
        </w:r>
      </w:hyperlink>
    </w:p>
    <w:p w:rsidR="00150343" w:rsidRDefault="00761129">
      <w:pPr>
        <w:pStyle w:val="TOC6"/>
        <w:rPr>
          <w:rFonts w:asciiTheme="minorHAnsi" w:eastAsiaTheme="minorEastAsia" w:hAnsiTheme="minorHAnsi" w:cstheme="minorBidi"/>
          <w:noProof/>
          <w:sz w:val="22"/>
          <w:szCs w:val="22"/>
        </w:rPr>
      </w:pPr>
      <w:hyperlink w:anchor="_Toc357522205" w:history="1">
        <w:r w:rsidR="00150343" w:rsidRPr="008144C3">
          <w:rPr>
            <w:rStyle w:val="Hyperlink"/>
            <w:noProof/>
          </w:rPr>
          <w:t>6.3.1.D.5.2 PtCP CCDA Vocabulary Constraint or Condition</w:t>
        </w:r>
        <w:r w:rsidR="00150343">
          <w:rPr>
            <w:noProof/>
            <w:webHidden/>
          </w:rPr>
          <w:tab/>
        </w:r>
        <w:r w:rsidR="002B793B">
          <w:rPr>
            <w:noProof/>
            <w:webHidden/>
          </w:rPr>
          <w:fldChar w:fldCharType="begin"/>
        </w:r>
        <w:r w:rsidR="00150343">
          <w:rPr>
            <w:noProof/>
            <w:webHidden/>
          </w:rPr>
          <w:instrText xml:space="preserve"> PAGEREF _Toc357522205 \h </w:instrText>
        </w:r>
        <w:r w:rsidR="002B793B">
          <w:rPr>
            <w:noProof/>
            <w:webHidden/>
          </w:rPr>
        </w:r>
        <w:r w:rsidR="002B793B">
          <w:rPr>
            <w:noProof/>
            <w:webHidden/>
          </w:rPr>
          <w:fldChar w:fldCharType="separate"/>
        </w:r>
        <w:r w:rsidR="00834699">
          <w:rPr>
            <w:noProof/>
            <w:webHidden/>
          </w:rPr>
          <w:t>55</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06" w:history="1">
        <w:r w:rsidR="00150343" w:rsidRPr="008144C3">
          <w:rPr>
            <w:rStyle w:val="Hyperlink"/>
            <w:noProof/>
          </w:rPr>
          <w:t>6.3.1.D.6 PtCP Conformance and Example</w:t>
        </w:r>
        <w:r w:rsidR="00150343">
          <w:rPr>
            <w:noProof/>
            <w:webHidden/>
          </w:rPr>
          <w:tab/>
        </w:r>
        <w:r w:rsidR="002B793B">
          <w:rPr>
            <w:noProof/>
            <w:webHidden/>
          </w:rPr>
          <w:fldChar w:fldCharType="begin"/>
        </w:r>
        <w:r w:rsidR="00150343">
          <w:rPr>
            <w:noProof/>
            <w:webHidden/>
          </w:rPr>
          <w:instrText xml:space="preserve"> PAGEREF _Toc357522206 \h </w:instrText>
        </w:r>
        <w:r w:rsidR="002B793B">
          <w:rPr>
            <w:noProof/>
            <w:webHidden/>
          </w:rPr>
        </w:r>
        <w:r w:rsidR="002B793B">
          <w:rPr>
            <w:noProof/>
            <w:webHidden/>
          </w:rPr>
          <w:fldChar w:fldCharType="separate"/>
        </w:r>
        <w:r w:rsidR="00834699">
          <w:rPr>
            <w:noProof/>
            <w:webHidden/>
          </w:rPr>
          <w:t>55</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207" w:history="1">
        <w:r w:rsidR="00150343" w:rsidRPr="008144C3">
          <w:rPr>
            <w:rStyle w:val="Hyperlink"/>
            <w:noProof/>
          </w:rPr>
          <w:t>6.3.2 CDA Header Content Modules</w:t>
        </w:r>
        <w:r w:rsidR="00150343">
          <w:rPr>
            <w:noProof/>
            <w:webHidden/>
          </w:rPr>
          <w:tab/>
        </w:r>
        <w:r w:rsidR="002B793B">
          <w:rPr>
            <w:noProof/>
            <w:webHidden/>
          </w:rPr>
          <w:fldChar w:fldCharType="begin"/>
        </w:r>
        <w:r w:rsidR="00150343">
          <w:rPr>
            <w:noProof/>
            <w:webHidden/>
          </w:rPr>
          <w:instrText xml:space="preserve"> PAGEREF _Toc357522207 \h </w:instrText>
        </w:r>
        <w:r w:rsidR="002B793B">
          <w:rPr>
            <w:noProof/>
            <w:webHidden/>
          </w:rPr>
        </w:r>
        <w:r w:rsidR="002B793B">
          <w:rPr>
            <w:noProof/>
            <w:webHidden/>
          </w:rPr>
          <w:fldChar w:fldCharType="separate"/>
        </w:r>
        <w:r w:rsidR="00834699">
          <w:rPr>
            <w:noProof/>
            <w:webHidden/>
          </w:rPr>
          <w:t>62</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208" w:history="1">
        <w:r w:rsidR="00150343" w:rsidRPr="008144C3">
          <w:rPr>
            <w:rStyle w:val="Hyperlink"/>
            <w:noProof/>
          </w:rPr>
          <w:t>6.3.2.H PtCP Header Content Module</w:t>
        </w:r>
        <w:r w:rsidR="00150343">
          <w:rPr>
            <w:noProof/>
            <w:webHidden/>
          </w:rPr>
          <w:tab/>
        </w:r>
        <w:r w:rsidR="002B793B">
          <w:rPr>
            <w:noProof/>
            <w:webHidden/>
          </w:rPr>
          <w:fldChar w:fldCharType="begin"/>
        </w:r>
        <w:r w:rsidR="00150343">
          <w:rPr>
            <w:noProof/>
            <w:webHidden/>
          </w:rPr>
          <w:instrText xml:space="preserve"> PAGEREF _Toc357522208 \h </w:instrText>
        </w:r>
        <w:r w:rsidR="002B793B">
          <w:rPr>
            <w:noProof/>
            <w:webHidden/>
          </w:rPr>
        </w:r>
        <w:r w:rsidR="002B793B">
          <w:rPr>
            <w:noProof/>
            <w:webHidden/>
          </w:rPr>
          <w:fldChar w:fldCharType="separate"/>
        </w:r>
        <w:r w:rsidR="00834699">
          <w:rPr>
            <w:noProof/>
            <w:webHidden/>
          </w:rPr>
          <w:t>62</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209" w:history="1">
        <w:r w:rsidR="00150343" w:rsidRPr="008144C3">
          <w:rPr>
            <w:rStyle w:val="Hyperlink"/>
            <w:noProof/>
          </w:rPr>
          <w:t>6.3.3 CDA Section Content Modules</w:t>
        </w:r>
        <w:r w:rsidR="00150343">
          <w:rPr>
            <w:noProof/>
            <w:webHidden/>
          </w:rPr>
          <w:tab/>
        </w:r>
        <w:r w:rsidR="002B793B">
          <w:rPr>
            <w:noProof/>
            <w:webHidden/>
          </w:rPr>
          <w:fldChar w:fldCharType="begin"/>
        </w:r>
        <w:r w:rsidR="00150343">
          <w:rPr>
            <w:noProof/>
            <w:webHidden/>
          </w:rPr>
          <w:instrText xml:space="preserve"> PAGEREF _Toc357522209 \h </w:instrText>
        </w:r>
        <w:r w:rsidR="002B793B">
          <w:rPr>
            <w:noProof/>
            <w:webHidden/>
          </w:rPr>
        </w:r>
        <w:r w:rsidR="002B793B">
          <w:rPr>
            <w:noProof/>
            <w:webHidden/>
          </w:rPr>
          <w:fldChar w:fldCharType="separate"/>
        </w:r>
        <w:r w:rsidR="00834699">
          <w:rPr>
            <w:noProof/>
            <w:webHidden/>
          </w:rPr>
          <w:t>62</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210" w:history="1">
        <w:r w:rsidR="00150343" w:rsidRPr="008144C3">
          <w:rPr>
            <w:rStyle w:val="Hyperlink"/>
            <w:noProof/>
          </w:rPr>
          <w:t>6.3.3.10.S1 Patient Care Plan - Section Content Module</w:t>
        </w:r>
        <w:r w:rsidR="00150343">
          <w:rPr>
            <w:noProof/>
            <w:webHidden/>
          </w:rPr>
          <w:tab/>
        </w:r>
        <w:r w:rsidR="002B793B">
          <w:rPr>
            <w:noProof/>
            <w:webHidden/>
          </w:rPr>
          <w:fldChar w:fldCharType="begin"/>
        </w:r>
        <w:r w:rsidR="00150343">
          <w:rPr>
            <w:noProof/>
            <w:webHidden/>
          </w:rPr>
          <w:instrText xml:space="preserve"> PAGEREF _Toc357522210 \h </w:instrText>
        </w:r>
        <w:r w:rsidR="002B793B">
          <w:rPr>
            <w:noProof/>
            <w:webHidden/>
          </w:rPr>
        </w:r>
        <w:r w:rsidR="002B793B">
          <w:rPr>
            <w:noProof/>
            <w:webHidden/>
          </w:rPr>
          <w:fldChar w:fldCharType="separate"/>
        </w:r>
        <w:r w:rsidR="00834699">
          <w:rPr>
            <w:noProof/>
            <w:webHidden/>
          </w:rPr>
          <w:t>62</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11" w:history="1">
        <w:r w:rsidR="00150343" w:rsidRPr="008144C3">
          <w:rPr>
            <w:rStyle w:val="Hyperlink"/>
            <w:noProof/>
          </w:rPr>
          <w:t>6.3.3.10.S1.1 Plan of Care Section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_Toc357522211 \h </w:instrText>
        </w:r>
        <w:r w:rsidR="002B793B">
          <w:rPr>
            <w:noProof/>
            <w:webHidden/>
          </w:rPr>
        </w:r>
        <w:r w:rsidR="002B793B">
          <w:rPr>
            <w:noProof/>
            <w:webHidden/>
          </w:rPr>
          <w:fldChar w:fldCharType="separate"/>
        </w:r>
        <w:r w:rsidR="00834699">
          <w:rPr>
            <w:noProof/>
            <w:webHidden/>
          </w:rPr>
          <w:t>63</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12" w:history="1">
        <w:r w:rsidR="00150343" w:rsidRPr="008144C3">
          <w:rPr>
            <w:rStyle w:val="Hyperlink"/>
            <w:noProof/>
          </w:rPr>
          <w:t>6.3.3.10.S1.2 Reconciled Plan of Care Section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_Toc357522212 \h </w:instrText>
        </w:r>
        <w:r w:rsidR="002B793B">
          <w:rPr>
            <w:noProof/>
            <w:webHidden/>
          </w:rPr>
        </w:r>
        <w:r w:rsidR="002B793B">
          <w:rPr>
            <w:noProof/>
            <w:webHidden/>
          </w:rPr>
          <w:fldChar w:fldCharType="separate"/>
        </w:r>
        <w:r w:rsidR="00834699">
          <w:rPr>
            <w:noProof/>
            <w:webHidden/>
          </w:rPr>
          <w:t>63</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13" w:history="1">
        <w:r w:rsidR="00150343" w:rsidRPr="008144C3">
          <w:rPr>
            <w:rStyle w:val="Hyperlink"/>
            <w:noProof/>
          </w:rPr>
          <w:t>6.3.3.10.S1.3 Patient Goal Section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_Toc357522213 \h </w:instrText>
        </w:r>
        <w:r w:rsidR="002B793B">
          <w:rPr>
            <w:noProof/>
            <w:webHidden/>
          </w:rPr>
        </w:r>
        <w:r w:rsidR="002B793B">
          <w:rPr>
            <w:noProof/>
            <w:webHidden/>
          </w:rPr>
          <w:fldChar w:fldCharType="separate"/>
        </w:r>
        <w:r w:rsidR="00834699">
          <w:rPr>
            <w:noProof/>
            <w:webHidden/>
          </w:rPr>
          <w:t>63</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214" w:history="1">
        <w:r w:rsidR="00150343" w:rsidRPr="008144C3">
          <w:rPr>
            <w:rStyle w:val="Hyperlink"/>
            <w:noProof/>
          </w:rPr>
          <w:t>6.3.3.10.S2 Reconciled Plan of Care - Section Content Module</w:t>
        </w:r>
        <w:r w:rsidR="00150343">
          <w:rPr>
            <w:noProof/>
            <w:webHidden/>
          </w:rPr>
          <w:tab/>
        </w:r>
        <w:r w:rsidR="002B793B">
          <w:rPr>
            <w:noProof/>
            <w:webHidden/>
          </w:rPr>
          <w:fldChar w:fldCharType="begin"/>
        </w:r>
        <w:r w:rsidR="00150343">
          <w:rPr>
            <w:noProof/>
            <w:webHidden/>
          </w:rPr>
          <w:instrText xml:space="preserve"> PAGEREF _Toc357522214 \h </w:instrText>
        </w:r>
        <w:r w:rsidR="002B793B">
          <w:rPr>
            <w:noProof/>
            <w:webHidden/>
          </w:rPr>
        </w:r>
        <w:r w:rsidR="002B793B">
          <w:rPr>
            <w:noProof/>
            <w:webHidden/>
          </w:rPr>
          <w:fldChar w:fldCharType="separate"/>
        </w:r>
        <w:r w:rsidR="00834699">
          <w:rPr>
            <w:noProof/>
            <w:webHidden/>
          </w:rPr>
          <w:t>65</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15" w:history="1">
        <w:r w:rsidR="00150343" w:rsidRPr="008144C3">
          <w:rPr>
            <w:rStyle w:val="Hyperlink"/>
            <w:noProof/>
          </w:rPr>
          <w:t>6.3.3.10.S2.1 Reconciled Plan of Care Section (Using IHE Templates)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_Toc357522215 \h </w:instrText>
        </w:r>
        <w:r w:rsidR="002B793B">
          <w:rPr>
            <w:noProof/>
            <w:webHidden/>
          </w:rPr>
        </w:r>
        <w:r w:rsidR="002B793B">
          <w:rPr>
            <w:noProof/>
            <w:webHidden/>
          </w:rPr>
          <w:fldChar w:fldCharType="separate"/>
        </w:r>
        <w:r w:rsidR="00834699">
          <w:rPr>
            <w:noProof/>
            <w:webHidden/>
          </w:rPr>
          <w:t>68</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16" w:history="1">
        <w:r w:rsidR="00150343" w:rsidRPr="008144C3">
          <w:rPr>
            <w:rStyle w:val="Hyperlink"/>
            <w:noProof/>
          </w:rPr>
          <w:t>6.3.3.10.S2.2 Reconciled Plan of Care Section (Using CCDA Templates)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_Toc357522216 \h </w:instrText>
        </w:r>
        <w:r w:rsidR="002B793B">
          <w:rPr>
            <w:noProof/>
            <w:webHidden/>
          </w:rPr>
        </w:r>
        <w:r w:rsidR="002B793B">
          <w:rPr>
            <w:noProof/>
            <w:webHidden/>
          </w:rPr>
          <w:fldChar w:fldCharType="separate"/>
        </w:r>
        <w:r w:rsidR="00834699">
          <w:rPr>
            <w:noProof/>
            <w:webHidden/>
          </w:rPr>
          <w:t>68</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217" w:history="1">
        <w:r w:rsidR="00150343" w:rsidRPr="008144C3">
          <w:rPr>
            <w:rStyle w:val="Hyperlink"/>
            <w:noProof/>
          </w:rPr>
          <w:t>6.3.3.10.S3 Patient Goals - Section Content Module</w:t>
        </w:r>
        <w:r w:rsidR="00150343">
          <w:rPr>
            <w:noProof/>
            <w:webHidden/>
          </w:rPr>
          <w:tab/>
        </w:r>
        <w:r w:rsidR="002B793B">
          <w:rPr>
            <w:noProof/>
            <w:webHidden/>
          </w:rPr>
          <w:fldChar w:fldCharType="begin"/>
        </w:r>
        <w:r w:rsidR="00150343">
          <w:rPr>
            <w:noProof/>
            <w:webHidden/>
          </w:rPr>
          <w:instrText xml:space="preserve"> PAGEREF _Toc357522217 \h </w:instrText>
        </w:r>
        <w:r w:rsidR="002B793B">
          <w:rPr>
            <w:noProof/>
            <w:webHidden/>
          </w:rPr>
        </w:r>
        <w:r w:rsidR="002B793B">
          <w:rPr>
            <w:noProof/>
            <w:webHidden/>
          </w:rPr>
          <w:fldChar w:fldCharType="separate"/>
        </w:r>
        <w:r w:rsidR="00834699">
          <w:rPr>
            <w:noProof/>
            <w:webHidden/>
          </w:rPr>
          <w:t>71</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18" w:history="1">
        <w:r w:rsidR="00150343" w:rsidRPr="008144C3">
          <w:rPr>
            <w:rStyle w:val="Hyperlink"/>
            <w:noProof/>
          </w:rPr>
          <w:t>6.3.3.10.S3.1 Patient Goals Section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_Toc357522218 \h </w:instrText>
        </w:r>
        <w:r w:rsidR="002B793B">
          <w:rPr>
            <w:noProof/>
            <w:webHidden/>
          </w:rPr>
        </w:r>
        <w:r w:rsidR="002B793B">
          <w:rPr>
            <w:noProof/>
            <w:webHidden/>
          </w:rPr>
          <w:fldChar w:fldCharType="separate"/>
        </w:r>
        <w:r w:rsidR="00834699">
          <w:rPr>
            <w:noProof/>
            <w:webHidden/>
          </w:rPr>
          <w:t>71</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219" w:history="1">
        <w:r w:rsidR="00150343" w:rsidRPr="008144C3">
          <w:rPr>
            <w:rStyle w:val="Hyperlink"/>
            <w:noProof/>
          </w:rPr>
          <w:t>6.3.3.10.S4 Hospital Discharge Instructions - Section Content Module</w:t>
        </w:r>
        <w:r w:rsidR="00150343">
          <w:rPr>
            <w:noProof/>
            <w:webHidden/>
          </w:rPr>
          <w:tab/>
        </w:r>
        <w:r w:rsidR="002B793B">
          <w:rPr>
            <w:noProof/>
            <w:webHidden/>
          </w:rPr>
          <w:fldChar w:fldCharType="begin"/>
        </w:r>
        <w:r w:rsidR="00150343">
          <w:rPr>
            <w:noProof/>
            <w:webHidden/>
          </w:rPr>
          <w:instrText xml:space="preserve"> PAGEREF _Toc357522219 \h </w:instrText>
        </w:r>
        <w:r w:rsidR="002B793B">
          <w:rPr>
            <w:noProof/>
            <w:webHidden/>
          </w:rPr>
        </w:r>
        <w:r w:rsidR="002B793B">
          <w:rPr>
            <w:noProof/>
            <w:webHidden/>
          </w:rPr>
          <w:fldChar w:fldCharType="separate"/>
        </w:r>
        <w:r w:rsidR="00834699">
          <w:rPr>
            <w:noProof/>
            <w:webHidden/>
          </w:rPr>
          <w:t>71</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20" w:history="1">
        <w:r w:rsidR="00150343" w:rsidRPr="008144C3">
          <w:rPr>
            <w:rStyle w:val="Hyperlink"/>
            <w:noProof/>
          </w:rPr>
          <w:t>6.3.3.10.S4.1 Hospital Discharge Instructions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_Toc357522220 \h </w:instrText>
        </w:r>
        <w:r w:rsidR="002B793B">
          <w:rPr>
            <w:noProof/>
            <w:webHidden/>
          </w:rPr>
        </w:r>
        <w:r w:rsidR="002B793B">
          <w:rPr>
            <w:noProof/>
            <w:webHidden/>
          </w:rPr>
          <w:fldChar w:fldCharType="separate"/>
        </w:r>
        <w:r w:rsidR="00834699">
          <w:rPr>
            <w:noProof/>
            <w:webHidden/>
          </w:rPr>
          <w:t>72</w:t>
        </w:r>
        <w:r w:rsidR="002B793B">
          <w:rPr>
            <w:noProof/>
            <w:webHidden/>
          </w:rPr>
          <w:fldChar w:fldCharType="end"/>
        </w:r>
      </w:hyperlink>
    </w:p>
    <w:p w:rsidR="00150343" w:rsidRDefault="00761129">
      <w:pPr>
        <w:pStyle w:val="TOC4"/>
        <w:rPr>
          <w:rFonts w:asciiTheme="minorHAnsi" w:eastAsiaTheme="minorEastAsia" w:hAnsiTheme="minorHAnsi" w:cstheme="minorBidi"/>
          <w:noProof/>
          <w:sz w:val="22"/>
          <w:szCs w:val="22"/>
        </w:rPr>
      </w:pPr>
      <w:hyperlink w:anchor="_Toc357522221" w:history="1">
        <w:r w:rsidR="00150343" w:rsidRPr="008144C3">
          <w:rPr>
            <w:rStyle w:val="Hyperlink"/>
            <w:noProof/>
          </w:rPr>
          <w:t>6.3.3.10.S5 Plan Medical Devices and Equipment - Section Content Module</w:t>
        </w:r>
        <w:r w:rsidR="00150343">
          <w:rPr>
            <w:noProof/>
            <w:webHidden/>
          </w:rPr>
          <w:tab/>
        </w:r>
        <w:r w:rsidR="002B793B">
          <w:rPr>
            <w:noProof/>
            <w:webHidden/>
          </w:rPr>
          <w:fldChar w:fldCharType="begin"/>
        </w:r>
        <w:r w:rsidR="00150343">
          <w:rPr>
            <w:noProof/>
            <w:webHidden/>
          </w:rPr>
          <w:instrText xml:space="preserve"> PAGEREF _Toc357522221 \h </w:instrText>
        </w:r>
        <w:r w:rsidR="002B793B">
          <w:rPr>
            <w:noProof/>
            <w:webHidden/>
          </w:rPr>
        </w:r>
        <w:r w:rsidR="002B793B">
          <w:rPr>
            <w:noProof/>
            <w:webHidden/>
          </w:rPr>
          <w:fldChar w:fldCharType="separate"/>
        </w:r>
        <w:r w:rsidR="00834699">
          <w:rPr>
            <w:noProof/>
            <w:webHidden/>
          </w:rPr>
          <w:t>72</w:t>
        </w:r>
        <w:r w:rsidR="002B793B">
          <w:rPr>
            <w:noProof/>
            <w:webHidden/>
          </w:rPr>
          <w:fldChar w:fldCharType="end"/>
        </w:r>
      </w:hyperlink>
    </w:p>
    <w:p w:rsidR="00150343" w:rsidRDefault="00761129">
      <w:pPr>
        <w:pStyle w:val="TOC5"/>
        <w:rPr>
          <w:rFonts w:asciiTheme="minorHAnsi" w:eastAsiaTheme="minorEastAsia" w:hAnsiTheme="minorHAnsi" w:cstheme="minorBidi"/>
          <w:noProof/>
          <w:sz w:val="22"/>
          <w:szCs w:val="22"/>
        </w:rPr>
      </w:pPr>
      <w:hyperlink w:anchor="_Toc357522222" w:history="1">
        <w:r w:rsidR="00150343" w:rsidRPr="008144C3">
          <w:rPr>
            <w:rStyle w:val="Hyperlink"/>
            <w:noProof/>
          </w:rPr>
          <w:t>6.3.3.10.S5.1 Plan Medical Devices and Equipment Condition, Specification Document, or Vocabulary Constraint</w:t>
        </w:r>
        <w:r w:rsidR="00150343">
          <w:rPr>
            <w:noProof/>
            <w:webHidden/>
          </w:rPr>
          <w:tab/>
        </w:r>
        <w:r w:rsidR="002B793B">
          <w:rPr>
            <w:noProof/>
            <w:webHidden/>
          </w:rPr>
          <w:fldChar w:fldCharType="begin"/>
        </w:r>
        <w:r w:rsidR="00150343">
          <w:rPr>
            <w:noProof/>
            <w:webHidden/>
          </w:rPr>
          <w:instrText xml:space="preserve"> PAGEREF _Toc357522222 \h </w:instrText>
        </w:r>
        <w:r w:rsidR="002B793B">
          <w:rPr>
            <w:noProof/>
            <w:webHidden/>
          </w:rPr>
        </w:r>
        <w:r w:rsidR="002B793B">
          <w:rPr>
            <w:noProof/>
            <w:webHidden/>
          </w:rPr>
          <w:fldChar w:fldCharType="separate"/>
        </w:r>
        <w:r w:rsidR="00834699">
          <w:rPr>
            <w:noProof/>
            <w:webHidden/>
          </w:rPr>
          <w:t>72</w:t>
        </w:r>
        <w:r w:rsidR="002B793B">
          <w:rPr>
            <w:noProof/>
            <w:webHidden/>
          </w:rPr>
          <w:fldChar w:fldCharType="end"/>
        </w:r>
      </w:hyperlink>
    </w:p>
    <w:p w:rsidR="00150343" w:rsidRDefault="00761129">
      <w:pPr>
        <w:pStyle w:val="TOC2"/>
        <w:rPr>
          <w:rFonts w:asciiTheme="minorHAnsi" w:eastAsiaTheme="minorEastAsia" w:hAnsiTheme="minorHAnsi" w:cstheme="minorBidi"/>
          <w:noProof/>
          <w:sz w:val="22"/>
          <w:szCs w:val="22"/>
        </w:rPr>
      </w:pPr>
      <w:hyperlink w:anchor="_Toc357522223" w:history="1">
        <w:r w:rsidR="00150343" w:rsidRPr="008144C3">
          <w:rPr>
            <w:rStyle w:val="Hyperlink"/>
            <w:noProof/>
          </w:rPr>
          <w:t>6.3.4 CDA Entry Content Modules</w:t>
        </w:r>
        <w:r w:rsidR="00150343">
          <w:rPr>
            <w:noProof/>
            <w:webHidden/>
          </w:rPr>
          <w:tab/>
        </w:r>
        <w:r w:rsidR="002B793B">
          <w:rPr>
            <w:noProof/>
            <w:webHidden/>
          </w:rPr>
          <w:fldChar w:fldCharType="begin"/>
        </w:r>
        <w:r w:rsidR="00150343">
          <w:rPr>
            <w:noProof/>
            <w:webHidden/>
          </w:rPr>
          <w:instrText xml:space="preserve"> PAGEREF _Toc357522223 \h </w:instrText>
        </w:r>
        <w:r w:rsidR="002B793B">
          <w:rPr>
            <w:noProof/>
            <w:webHidden/>
          </w:rPr>
        </w:r>
        <w:r w:rsidR="002B793B">
          <w:rPr>
            <w:noProof/>
            <w:webHidden/>
          </w:rPr>
          <w:fldChar w:fldCharType="separate"/>
        </w:r>
        <w:r w:rsidR="00834699">
          <w:rPr>
            <w:noProof/>
            <w:webHidden/>
          </w:rPr>
          <w:t>73</w:t>
        </w:r>
        <w:r w:rsidR="002B793B">
          <w:rPr>
            <w:noProof/>
            <w:webHidden/>
          </w:rPr>
          <w:fldChar w:fldCharType="end"/>
        </w:r>
      </w:hyperlink>
    </w:p>
    <w:p w:rsidR="00150343" w:rsidRDefault="00761129">
      <w:pPr>
        <w:pStyle w:val="TOC2"/>
        <w:tabs>
          <w:tab w:val="left" w:pos="1152"/>
        </w:tabs>
        <w:rPr>
          <w:rFonts w:asciiTheme="minorHAnsi" w:eastAsiaTheme="minorEastAsia" w:hAnsiTheme="minorHAnsi" w:cstheme="minorBidi"/>
          <w:noProof/>
          <w:sz w:val="22"/>
          <w:szCs w:val="22"/>
        </w:rPr>
      </w:pPr>
      <w:hyperlink w:anchor="_Toc357522224" w:history="1">
        <w:r w:rsidR="00150343" w:rsidRPr="008144C3">
          <w:rPr>
            <w:rStyle w:val="Hyperlink"/>
            <w:noProof/>
          </w:rPr>
          <w:t>6.4</w:t>
        </w:r>
        <w:r w:rsidR="00150343">
          <w:rPr>
            <w:rFonts w:asciiTheme="minorHAnsi" w:eastAsiaTheme="minorEastAsia" w:hAnsiTheme="minorHAnsi" w:cstheme="minorBidi"/>
            <w:noProof/>
            <w:sz w:val="22"/>
            <w:szCs w:val="22"/>
          </w:rPr>
          <w:tab/>
        </w:r>
        <w:r w:rsidR="00150343" w:rsidRPr="008144C3">
          <w:rPr>
            <w:rStyle w:val="Hyperlink"/>
            <w:noProof/>
          </w:rPr>
          <w:t>Section not applicable</w:t>
        </w:r>
        <w:r w:rsidR="00150343">
          <w:rPr>
            <w:noProof/>
            <w:webHidden/>
          </w:rPr>
          <w:tab/>
        </w:r>
        <w:r w:rsidR="002B793B">
          <w:rPr>
            <w:noProof/>
            <w:webHidden/>
          </w:rPr>
          <w:fldChar w:fldCharType="begin"/>
        </w:r>
        <w:r w:rsidR="00150343">
          <w:rPr>
            <w:noProof/>
            <w:webHidden/>
          </w:rPr>
          <w:instrText xml:space="preserve"> PAGEREF _Toc357522224 \h </w:instrText>
        </w:r>
        <w:r w:rsidR="002B793B">
          <w:rPr>
            <w:noProof/>
            <w:webHidden/>
          </w:rPr>
        </w:r>
        <w:r w:rsidR="002B793B">
          <w:rPr>
            <w:noProof/>
            <w:webHidden/>
          </w:rPr>
          <w:fldChar w:fldCharType="separate"/>
        </w:r>
        <w:r w:rsidR="00834699">
          <w:rPr>
            <w:noProof/>
            <w:webHidden/>
          </w:rPr>
          <w:t>73</w:t>
        </w:r>
        <w:r w:rsidR="002B793B">
          <w:rPr>
            <w:noProof/>
            <w:webHidden/>
          </w:rPr>
          <w:fldChar w:fldCharType="end"/>
        </w:r>
      </w:hyperlink>
    </w:p>
    <w:p w:rsidR="00150343" w:rsidRDefault="00761129">
      <w:pPr>
        <w:pStyle w:val="TOC2"/>
        <w:tabs>
          <w:tab w:val="left" w:pos="1152"/>
        </w:tabs>
        <w:rPr>
          <w:rFonts w:asciiTheme="minorHAnsi" w:eastAsiaTheme="minorEastAsia" w:hAnsiTheme="minorHAnsi" w:cstheme="minorBidi"/>
          <w:noProof/>
          <w:sz w:val="22"/>
          <w:szCs w:val="22"/>
        </w:rPr>
      </w:pPr>
      <w:hyperlink w:anchor="_Toc357522225" w:history="1">
        <w:r w:rsidR="00150343" w:rsidRPr="008144C3">
          <w:rPr>
            <w:rStyle w:val="Hyperlink"/>
            <w:noProof/>
          </w:rPr>
          <w:t>6.5</w:t>
        </w:r>
        <w:r w:rsidR="00150343">
          <w:rPr>
            <w:rFonts w:asciiTheme="minorHAnsi" w:eastAsiaTheme="minorEastAsia" w:hAnsiTheme="minorHAnsi" w:cstheme="minorBidi"/>
            <w:noProof/>
            <w:sz w:val="22"/>
            <w:szCs w:val="22"/>
          </w:rPr>
          <w:tab/>
        </w:r>
        <w:r w:rsidR="00150343" w:rsidRPr="008144C3">
          <w:rPr>
            <w:rStyle w:val="Hyperlink"/>
            <w:noProof/>
          </w:rPr>
          <w:t>PCC Value Sets</w:t>
        </w:r>
        <w:r w:rsidR="00150343">
          <w:rPr>
            <w:noProof/>
            <w:webHidden/>
          </w:rPr>
          <w:tab/>
        </w:r>
        <w:r w:rsidR="002B793B">
          <w:rPr>
            <w:noProof/>
            <w:webHidden/>
          </w:rPr>
          <w:fldChar w:fldCharType="begin"/>
        </w:r>
        <w:r w:rsidR="00150343">
          <w:rPr>
            <w:noProof/>
            <w:webHidden/>
          </w:rPr>
          <w:instrText xml:space="preserve"> PAGEREF _Toc357522225 \h </w:instrText>
        </w:r>
        <w:r w:rsidR="002B793B">
          <w:rPr>
            <w:noProof/>
            <w:webHidden/>
          </w:rPr>
        </w:r>
        <w:r w:rsidR="002B793B">
          <w:rPr>
            <w:noProof/>
            <w:webHidden/>
          </w:rPr>
          <w:fldChar w:fldCharType="separate"/>
        </w:r>
        <w:r w:rsidR="00834699">
          <w:rPr>
            <w:noProof/>
            <w:webHidden/>
          </w:rPr>
          <w:t>73</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226" w:history="1">
        <w:r w:rsidR="00150343" w:rsidRPr="008144C3">
          <w:rPr>
            <w:rStyle w:val="Hyperlink"/>
            <w:noProof/>
          </w:rPr>
          <w:t>Appendices</w:t>
        </w:r>
        <w:r w:rsidR="00150343">
          <w:rPr>
            <w:noProof/>
            <w:webHidden/>
          </w:rPr>
          <w:tab/>
        </w:r>
        <w:r w:rsidR="002B793B">
          <w:rPr>
            <w:noProof/>
            <w:webHidden/>
          </w:rPr>
          <w:fldChar w:fldCharType="begin"/>
        </w:r>
        <w:r w:rsidR="00150343">
          <w:rPr>
            <w:noProof/>
            <w:webHidden/>
          </w:rPr>
          <w:instrText xml:space="preserve"> PAGEREF _Toc357522226 \h </w:instrText>
        </w:r>
        <w:r w:rsidR="002B793B">
          <w:rPr>
            <w:noProof/>
            <w:webHidden/>
          </w:rPr>
        </w:r>
        <w:r w:rsidR="002B793B">
          <w:rPr>
            <w:noProof/>
            <w:webHidden/>
          </w:rPr>
          <w:fldChar w:fldCharType="separate"/>
        </w:r>
        <w:r w:rsidR="00834699">
          <w:rPr>
            <w:noProof/>
            <w:webHidden/>
          </w:rPr>
          <w:t>74</w:t>
        </w:r>
        <w:r w:rsidR="002B793B">
          <w:rPr>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227" w:history="1">
        <w:r w:rsidR="00150343" w:rsidRPr="008144C3">
          <w:rPr>
            <w:rStyle w:val="Hyperlink"/>
            <w:noProof/>
          </w:rPr>
          <w:t>Volume 3 Namespace Additions</w:t>
        </w:r>
        <w:r w:rsidR="00150343">
          <w:rPr>
            <w:noProof/>
            <w:webHidden/>
          </w:rPr>
          <w:tab/>
        </w:r>
        <w:r w:rsidR="002B793B">
          <w:rPr>
            <w:noProof/>
            <w:webHidden/>
          </w:rPr>
          <w:fldChar w:fldCharType="begin"/>
        </w:r>
        <w:r w:rsidR="00150343">
          <w:rPr>
            <w:noProof/>
            <w:webHidden/>
          </w:rPr>
          <w:instrText xml:space="preserve"> PAGEREF _Toc357522227 \h </w:instrText>
        </w:r>
        <w:r w:rsidR="002B793B">
          <w:rPr>
            <w:noProof/>
            <w:webHidden/>
          </w:rPr>
        </w:r>
        <w:r w:rsidR="002B793B">
          <w:rPr>
            <w:noProof/>
            <w:webHidden/>
          </w:rPr>
          <w:fldChar w:fldCharType="separate"/>
        </w:r>
        <w:r w:rsidR="00834699">
          <w:rPr>
            <w:noProof/>
            <w:webHidden/>
          </w:rPr>
          <w:t>74</w:t>
        </w:r>
        <w:r w:rsidR="002B793B">
          <w:rPr>
            <w:noProof/>
            <w:webHidden/>
          </w:rPr>
          <w:fldChar w:fldCharType="end"/>
        </w:r>
      </w:hyperlink>
    </w:p>
    <w:p w:rsidR="00150343" w:rsidRPr="00F06B2A" w:rsidRDefault="00761129">
      <w:pPr>
        <w:pStyle w:val="TOC1"/>
        <w:rPr>
          <w:rFonts w:asciiTheme="minorHAnsi" w:eastAsiaTheme="minorEastAsia" w:hAnsiTheme="minorHAnsi" w:cstheme="minorBidi"/>
          <w:b/>
          <w:noProof/>
          <w:sz w:val="22"/>
          <w:szCs w:val="22"/>
        </w:rPr>
      </w:pPr>
      <w:hyperlink w:anchor="_Toc357522228" w:history="1">
        <w:r w:rsidR="00150343" w:rsidRPr="00F06B2A">
          <w:rPr>
            <w:rStyle w:val="Hyperlink"/>
            <w:b/>
            <w:noProof/>
          </w:rPr>
          <w:t>Volume 4 – National Extensions</w:t>
        </w:r>
        <w:r w:rsidR="00150343" w:rsidRPr="00F06B2A">
          <w:rPr>
            <w:b/>
            <w:noProof/>
            <w:webHidden/>
          </w:rPr>
          <w:tab/>
        </w:r>
        <w:r w:rsidR="002B793B" w:rsidRPr="00F06B2A">
          <w:rPr>
            <w:b/>
            <w:noProof/>
            <w:webHidden/>
          </w:rPr>
          <w:fldChar w:fldCharType="begin"/>
        </w:r>
        <w:r w:rsidR="00150343" w:rsidRPr="00F06B2A">
          <w:rPr>
            <w:b/>
            <w:noProof/>
            <w:webHidden/>
          </w:rPr>
          <w:instrText xml:space="preserve"> PAGEREF _Toc357522228 \h </w:instrText>
        </w:r>
        <w:r w:rsidR="002B793B" w:rsidRPr="00F06B2A">
          <w:rPr>
            <w:b/>
            <w:noProof/>
            <w:webHidden/>
          </w:rPr>
        </w:r>
        <w:r w:rsidR="002B793B" w:rsidRPr="00F06B2A">
          <w:rPr>
            <w:b/>
            <w:noProof/>
            <w:webHidden/>
          </w:rPr>
          <w:fldChar w:fldCharType="separate"/>
        </w:r>
        <w:r w:rsidR="00834699">
          <w:rPr>
            <w:b/>
            <w:noProof/>
            <w:webHidden/>
          </w:rPr>
          <w:t>75</w:t>
        </w:r>
        <w:r w:rsidR="002B793B" w:rsidRPr="00F06B2A">
          <w:rPr>
            <w:b/>
            <w:noProof/>
            <w:webHidden/>
          </w:rPr>
          <w:fldChar w:fldCharType="end"/>
        </w:r>
      </w:hyperlink>
    </w:p>
    <w:p w:rsidR="00150343" w:rsidRDefault="00761129">
      <w:pPr>
        <w:pStyle w:val="TOC1"/>
        <w:rPr>
          <w:rFonts w:asciiTheme="minorHAnsi" w:eastAsiaTheme="minorEastAsia" w:hAnsiTheme="minorHAnsi" w:cstheme="minorBidi"/>
          <w:noProof/>
          <w:sz w:val="22"/>
          <w:szCs w:val="22"/>
        </w:rPr>
      </w:pPr>
      <w:hyperlink w:anchor="_Toc357522229" w:history="1">
        <w:r w:rsidR="00150343" w:rsidRPr="008144C3">
          <w:rPr>
            <w:rStyle w:val="Hyperlink"/>
            <w:noProof/>
          </w:rPr>
          <w:t>4 National Extensions</w:t>
        </w:r>
        <w:r w:rsidR="00150343">
          <w:rPr>
            <w:noProof/>
            <w:webHidden/>
          </w:rPr>
          <w:tab/>
        </w:r>
        <w:r w:rsidR="002B793B">
          <w:rPr>
            <w:noProof/>
            <w:webHidden/>
          </w:rPr>
          <w:fldChar w:fldCharType="begin"/>
        </w:r>
        <w:r w:rsidR="00150343">
          <w:rPr>
            <w:noProof/>
            <w:webHidden/>
          </w:rPr>
          <w:instrText xml:space="preserve"> PAGEREF _Toc357522229 \h </w:instrText>
        </w:r>
        <w:r w:rsidR="002B793B">
          <w:rPr>
            <w:noProof/>
            <w:webHidden/>
          </w:rPr>
        </w:r>
        <w:r w:rsidR="002B793B">
          <w:rPr>
            <w:noProof/>
            <w:webHidden/>
          </w:rPr>
          <w:fldChar w:fldCharType="separate"/>
        </w:r>
        <w:r w:rsidR="00834699">
          <w:rPr>
            <w:noProof/>
            <w:webHidden/>
          </w:rPr>
          <w:t>75</w:t>
        </w:r>
        <w:r w:rsidR="002B793B">
          <w:rPr>
            <w:noProof/>
            <w:webHidden/>
          </w:rPr>
          <w:fldChar w:fldCharType="end"/>
        </w:r>
      </w:hyperlink>
    </w:p>
    <w:p w:rsidR="00CF283F" w:rsidRPr="00DE398D" w:rsidRDefault="002B793B" w:rsidP="009F5CF4">
      <w:pPr>
        <w:pStyle w:val="BodyText"/>
      </w:pPr>
      <w:r w:rsidRPr="00DE398D">
        <w:fldChar w:fldCharType="end"/>
      </w:r>
      <w:r w:rsidR="00692B37" w:rsidRPr="00DE398D">
        <w:t xml:space="preserve"> </w:t>
      </w:r>
    </w:p>
    <w:p w:rsidR="00CF283F" w:rsidRPr="00DE398D" w:rsidRDefault="00C10561" w:rsidP="008616CB">
      <w:pPr>
        <w:pStyle w:val="Heading1"/>
        <w:pageBreakBefore w:val="0"/>
        <w:rPr>
          <w:noProof w:val="0"/>
        </w:rPr>
      </w:pP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GoBack"/>
      <w:bookmarkEnd w:id="0"/>
      <w:bookmarkEnd w:id="1"/>
      <w:bookmarkEnd w:id="9"/>
      <w:r w:rsidRPr="00DE398D">
        <w:rPr>
          <w:noProof w:val="0"/>
        </w:rPr>
        <w:br w:type="page"/>
      </w:r>
      <w:bookmarkStart w:id="10" w:name="_Toc357522148"/>
      <w:r w:rsidR="00CF283F" w:rsidRPr="00DE398D">
        <w:rPr>
          <w:noProof w:val="0"/>
        </w:rPr>
        <w:lastRenderedPageBreak/>
        <w:t>Introduction</w:t>
      </w:r>
      <w:bookmarkEnd w:id="2"/>
      <w:bookmarkEnd w:id="3"/>
      <w:bookmarkEnd w:id="4"/>
      <w:bookmarkEnd w:id="5"/>
      <w:bookmarkEnd w:id="6"/>
      <w:bookmarkEnd w:id="7"/>
      <w:bookmarkEnd w:id="8"/>
      <w:r w:rsidR="00167DB7" w:rsidRPr="00DE398D">
        <w:rPr>
          <w:noProof w:val="0"/>
        </w:rPr>
        <w:t xml:space="preserve"> to this Supplement</w:t>
      </w:r>
      <w:bookmarkEnd w:id="10"/>
    </w:p>
    <w:p w:rsidR="00703B62" w:rsidRPr="00052687" w:rsidRDefault="00DA6417" w:rsidP="00F06B2A">
      <w:pPr>
        <w:pStyle w:val="BodyText"/>
      </w:pPr>
      <w:r w:rsidRPr="00052687">
        <w:t xml:space="preserve">Each health care discipline </w:t>
      </w:r>
      <w:r w:rsidR="0009086E" w:rsidRPr="00052687">
        <w:t xml:space="preserve">organizes </w:t>
      </w:r>
      <w:r w:rsidRPr="00052687">
        <w:t>care for their patients using a structured format</w:t>
      </w:r>
      <w:r w:rsidR="0009086E" w:rsidRPr="00052687">
        <w:t xml:space="preserve"> </w:t>
      </w:r>
      <w:r w:rsidR="00EC322D" w:rsidRPr="00052687">
        <w:t>(i.e., Care Plan, Plan of Care,</w:t>
      </w:r>
      <w:r w:rsidR="001467E4" w:rsidRPr="00052687">
        <w:t xml:space="preserve"> </w:t>
      </w:r>
      <w:proofErr w:type="gramStart"/>
      <w:r w:rsidR="0009086E" w:rsidRPr="00052687">
        <w:t>Treatment</w:t>
      </w:r>
      <w:proofErr w:type="gramEnd"/>
      <w:r w:rsidR="0009086E" w:rsidRPr="00052687">
        <w:t xml:space="preserve"> Plan)</w:t>
      </w:r>
      <w:r w:rsidRPr="00052687">
        <w:t xml:space="preserve">. The terminology </w:t>
      </w:r>
      <w:r w:rsidR="0009086E" w:rsidRPr="00052687">
        <w:t xml:space="preserve">used </w:t>
      </w:r>
      <w:r w:rsidRPr="00052687">
        <w:t>for th</w:t>
      </w:r>
      <w:r w:rsidR="0009086E" w:rsidRPr="00052687">
        <w:t>e</w:t>
      </w:r>
      <w:r w:rsidRPr="00052687">
        <w:t xml:space="preserve"> structured format </w:t>
      </w:r>
      <w:r w:rsidR="0009086E" w:rsidRPr="00052687">
        <w:t xml:space="preserve">is contextually confusing, but </w:t>
      </w:r>
      <w:r w:rsidR="00703B62" w:rsidRPr="00052687">
        <w:t xml:space="preserve">typically </w:t>
      </w:r>
      <w:r w:rsidR="0009086E" w:rsidRPr="00052687">
        <w:t>synonymous in content. These documents remain within each disciplines domain</w:t>
      </w:r>
      <w:r w:rsidR="00703B62" w:rsidRPr="00052687">
        <w:t>, but</w:t>
      </w:r>
      <w:r w:rsidR="0009086E" w:rsidRPr="00052687">
        <w:t xml:space="preserve"> are exchanged with other health care providers</w:t>
      </w:r>
      <w:r w:rsidR="00703B62" w:rsidRPr="00052687">
        <w:t xml:space="preserve"> when necessary</w:t>
      </w:r>
      <w:r w:rsidR="0009086E" w:rsidRPr="00052687">
        <w:t xml:space="preserve">. </w:t>
      </w:r>
      <w:r w:rsidR="00703B62" w:rsidRPr="00052687">
        <w:t xml:space="preserve">HL7 and IHE have produced standards for the interchange of care plans or documents that contain care plans. Unfortunately, </w:t>
      </w:r>
      <w:proofErr w:type="gramStart"/>
      <w:r w:rsidR="00703B62" w:rsidRPr="00052687">
        <w:t>standard</w:t>
      </w:r>
      <w:r w:rsidR="001A5F87" w:rsidRPr="00052687">
        <w:t>s</w:t>
      </w:r>
      <w:proofErr w:type="gramEnd"/>
      <w:r w:rsidR="00703B62" w:rsidRPr="00052687">
        <w:t xml:space="preserve"> for an </w:t>
      </w:r>
      <w:r w:rsidR="001A5F87" w:rsidRPr="00052687">
        <w:t xml:space="preserve">interoperable, </w:t>
      </w:r>
      <w:r w:rsidR="00703B62" w:rsidRPr="00052687">
        <w:t xml:space="preserve">overarching Care Plan </w:t>
      </w:r>
      <w:r w:rsidR="001A5F87" w:rsidRPr="00052687">
        <w:t>that aligns, supports, and informs person-centric care delivery regardless of setting or service provider</w:t>
      </w:r>
      <w:r w:rsidR="00B7168D" w:rsidRPr="00052687">
        <w:t xml:space="preserve"> is non-existe</w:t>
      </w:r>
      <w:r w:rsidR="00703B62" w:rsidRPr="00052687">
        <w:t xml:space="preserve">nt. </w:t>
      </w:r>
    </w:p>
    <w:p w:rsidR="0009086E" w:rsidRPr="00052687" w:rsidRDefault="00703B62" w:rsidP="00F06B2A">
      <w:pPr>
        <w:pStyle w:val="BodyText"/>
      </w:pPr>
      <w:r w:rsidRPr="00052687">
        <w:t>This profile will produce a model for a dynamic and shared “organizing care plan” which will facilitate virtual consolidation of plans of care and treatment</w:t>
      </w:r>
      <w:r w:rsidR="007A4AD6" w:rsidRPr="00052687">
        <w:t xml:space="preserve"> plans</w:t>
      </w:r>
      <w:r w:rsidR="00E34ABF" w:rsidRPr="00052687">
        <w:t xml:space="preserve"> </w:t>
      </w:r>
      <w:r w:rsidRPr="00052687">
        <w:t>without violating the autonom</w:t>
      </w:r>
      <w:r w:rsidR="007A4AD6" w:rsidRPr="00052687">
        <w:t>ies</w:t>
      </w:r>
      <w:r w:rsidRPr="00052687">
        <w:t xml:space="preserve"> of each health care discipline</w:t>
      </w:r>
      <w:r w:rsidR="00CA619C">
        <w:t>’s</w:t>
      </w:r>
      <w:r w:rsidRPr="00052687">
        <w:t xml:space="preserve"> care plans and planners. </w:t>
      </w:r>
      <w:r w:rsidR="00B7168D" w:rsidRPr="00052687">
        <w:t xml:space="preserve">It will produce the conceptual </w:t>
      </w:r>
      <w:r w:rsidR="001A5F87" w:rsidRPr="00052687">
        <w:t xml:space="preserve">Patient </w:t>
      </w:r>
      <w:r w:rsidR="00B7168D" w:rsidRPr="00052687">
        <w:t xml:space="preserve">Care Plan model that is unified (through cross-pollinated meeting participation) with the HL7 Care Plan Domain Access Model (CP DAM), IHE, and other stakeholders. It will contain aspects of the disjointed plan fragments that must be organized for </w:t>
      </w:r>
      <w:r w:rsidR="00B7168D" w:rsidRPr="008E231E">
        <w:t xml:space="preserve">reconciliation. </w:t>
      </w:r>
      <w:r w:rsidR="007469E8" w:rsidRPr="008E231E">
        <w:t>It will support reconciliation of problems, medications and allergies</w:t>
      </w:r>
      <w:r w:rsidR="000473A7" w:rsidRPr="008E231E">
        <w:t xml:space="preserve"> in accordance with IHE RECON profile</w:t>
      </w:r>
      <w:r w:rsidR="007469E8" w:rsidRPr="008E231E">
        <w:t>.</w:t>
      </w:r>
      <w:r w:rsidR="00004EE5">
        <w:t xml:space="preserve">  </w:t>
      </w:r>
      <w:r w:rsidR="00B7168D" w:rsidRPr="00052687">
        <w:t xml:space="preserve">In order to complete the profile in a useful time frame, we will produce a “minimalist” first version.   </w:t>
      </w:r>
      <w:r w:rsidRPr="00052687">
        <w:t xml:space="preserve"> </w:t>
      </w:r>
      <w:r w:rsidR="0009086E" w:rsidRPr="00052687">
        <w:t xml:space="preserve">    </w:t>
      </w:r>
    </w:p>
    <w:p w:rsidR="00DA6417" w:rsidRPr="00F06B2A" w:rsidRDefault="0009086E" w:rsidP="00F06B2A">
      <w:pPr>
        <w:pStyle w:val="BodyText"/>
      </w:pPr>
      <w:r w:rsidRPr="00F06B2A">
        <w:t xml:space="preserve">  </w:t>
      </w:r>
    </w:p>
    <w:p w:rsidR="00A03DD0" w:rsidRDefault="00A03DD0" w:rsidP="00A03DD0">
      <w:pPr>
        <w:pStyle w:val="Heading2"/>
        <w:rPr>
          <w:noProof w:val="0"/>
        </w:rPr>
      </w:pPr>
      <w:bookmarkStart w:id="11" w:name="_Toc357522149"/>
      <w:bookmarkStart w:id="12" w:name="_Toc473170357"/>
      <w:bookmarkStart w:id="13" w:name="_Toc504625754"/>
      <w:r w:rsidRPr="00DE398D">
        <w:rPr>
          <w:noProof w:val="0"/>
        </w:rPr>
        <w:t>Open Issues and Questions</w:t>
      </w:r>
      <w:bookmarkEnd w:id="11"/>
      <w:r w:rsidRPr="00DE398D">
        <w:rPr>
          <w:noProof w:val="0"/>
        </w:rPr>
        <w:t xml:space="preserve"> </w:t>
      </w:r>
    </w:p>
    <w:p w:rsidR="00CA619C" w:rsidRPr="00DE398D" w:rsidRDefault="00CA619C" w:rsidP="00CA619C">
      <w:pPr>
        <w:pStyle w:val="ListNumber2"/>
      </w:pPr>
      <w:r>
        <w:rPr>
          <w:strike/>
        </w:rPr>
        <w:t xml:space="preserve">As </w:t>
      </w:r>
      <w:r w:rsidRPr="00F06B2A">
        <w:rPr>
          <w:strike/>
        </w:rPr>
        <w:t>a coordinating framework, the profile could inform the care plan structures of future IHE profiles and mapping to pre-existing IHE profiles such as Patient Plan of Care (PPOC) will need to be performed.</w:t>
      </w:r>
    </w:p>
    <w:p w:rsidR="00CA619C" w:rsidRPr="00DE398D" w:rsidRDefault="00CA619C" w:rsidP="00CA619C">
      <w:pPr>
        <w:pStyle w:val="ListNumber2"/>
      </w:pPr>
      <w:r>
        <w:rPr>
          <w:strike/>
        </w:rPr>
        <w:t>Will t</w:t>
      </w:r>
      <w:r w:rsidRPr="00F06B2A">
        <w:rPr>
          <w:strike/>
        </w:rPr>
        <w:t>his solution fit with the IHE Technical Framework work or profiles?</w:t>
      </w:r>
      <w:r w:rsidRPr="00DE398D">
        <w:t xml:space="preserve"> </w:t>
      </w:r>
    </w:p>
    <w:p w:rsidR="00CA619C" w:rsidRPr="00C939FD" w:rsidRDefault="00CA619C" w:rsidP="00CA619C">
      <w:pPr>
        <w:pStyle w:val="ListNumber2"/>
        <w:rPr>
          <w:strike/>
        </w:rPr>
      </w:pPr>
      <w:r w:rsidRPr="00C939FD">
        <w:rPr>
          <w:strike/>
        </w:rPr>
        <w:t>As a coordinating framework, IHE does not invite unsolicited updates to the Care Plan fragment from any participant. This may concern some stakeholders and they may petition to have their entire data models placed into this profile or they may be hesitant to participate at all. We intend to use the Public Comment period as an opportunity for stakeholders to share their opinions.</w:t>
      </w:r>
    </w:p>
    <w:p w:rsidR="00CA619C" w:rsidRPr="00DE398D" w:rsidRDefault="00CA619C" w:rsidP="00CA619C">
      <w:pPr>
        <w:pStyle w:val="ListNumber2"/>
      </w:pPr>
      <w:r w:rsidRPr="00F06B2A">
        <w:rPr>
          <w:strike/>
        </w:rPr>
        <w:t>Modeling too deeply on the first version would create costly and unnecessary delays. Implementers need to start building version one solutions in 2013.</w:t>
      </w:r>
    </w:p>
    <w:p w:rsidR="00CA619C" w:rsidRPr="00DE398D" w:rsidRDefault="00CA619C" w:rsidP="00CA619C">
      <w:pPr>
        <w:pStyle w:val="ListNumber2"/>
      </w:pPr>
      <w:r>
        <w:rPr>
          <w:strike/>
        </w:rPr>
        <w:t>How do</w:t>
      </w:r>
      <w:r w:rsidRPr="00F06B2A">
        <w:rPr>
          <w:strike/>
        </w:rPr>
        <w:t>es PtCP align with HL7 care plan implementation guides?</w:t>
      </w:r>
    </w:p>
    <w:p w:rsidR="00CA619C" w:rsidRPr="00DE398D" w:rsidRDefault="00CA619C" w:rsidP="00CA619C">
      <w:pPr>
        <w:pStyle w:val="ListNumber2"/>
      </w:pPr>
      <w:r w:rsidRPr="00F06B2A">
        <w:rPr>
          <w:strike/>
        </w:rPr>
        <w:t xml:space="preserve">How does the PtCP align with the C-CDA and IHE content? And what Sections do we want from the IHE content or the C-CDA document? </w:t>
      </w:r>
    </w:p>
    <w:p w:rsidR="00CA619C" w:rsidRPr="00DE398D" w:rsidRDefault="00CA619C" w:rsidP="00CA619C">
      <w:pPr>
        <w:pStyle w:val="ListNumber2"/>
      </w:pPr>
      <w:r w:rsidRPr="00F06B2A">
        <w:rPr>
          <w:strike/>
        </w:rPr>
        <w:t>Do we want a CP template document instead of a CP section as in the CCD?</w:t>
      </w:r>
    </w:p>
    <w:p w:rsidR="00CA619C" w:rsidRPr="00453597" w:rsidRDefault="00CA619C" w:rsidP="00CA619C">
      <w:pPr>
        <w:pStyle w:val="ListNumber2"/>
        <w:rPr>
          <w:strike/>
        </w:rPr>
      </w:pPr>
      <w:r w:rsidRPr="00453597">
        <w:rPr>
          <w:strike/>
        </w:rPr>
        <w:lastRenderedPageBreak/>
        <w:t>Within the current C-CDA constructs and IHE constructs there are no opportunity to include Goals in a structured way. There is a need to be able to support interoperability/report patient goals. This provides an opportunity for future work in this area.</w:t>
      </w:r>
    </w:p>
    <w:p w:rsidR="00CA619C" w:rsidRPr="00CA619C" w:rsidRDefault="00CA619C" w:rsidP="00CA619C">
      <w:pPr>
        <w:pStyle w:val="ListNumber2"/>
        <w:rPr>
          <w:rFonts w:eastAsia="Calibri"/>
          <w:strike/>
        </w:rPr>
      </w:pPr>
      <w:r w:rsidRPr="00CA619C">
        <w:rPr>
          <w:rFonts w:eastAsia="Calibri"/>
          <w:strike/>
        </w:rPr>
        <w:t xml:space="preserve">Because of current transition to universal content, IHE templates and C-CDA templates are included in this guide. At the completion of the profile harmonizing the IHE PCC and C-CDA templates, the referenced C-CDA templates will be removed and the new harmonized templates will be used. </w:t>
      </w:r>
      <w:r w:rsidRPr="00CA619C">
        <w:rPr>
          <w:rFonts w:eastAsia="Calibri"/>
          <w:b/>
          <w:i/>
          <w:strike/>
        </w:rPr>
        <w:t>Until IHE harmonization is complete recommendation in this profile is to use either the list of IHE templates or C-CDA templates.</w:t>
      </w:r>
      <w:r w:rsidRPr="00CA619C">
        <w:rPr>
          <w:rFonts w:eastAsia="Calibri"/>
          <w:strike/>
        </w:rPr>
        <w:t xml:space="preserve"> </w:t>
      </w:r>
    </w:p>
    <w:p w:rsidR="00CA619C" w:rsidRPr="00453597" w:rsidRDefault="00CA619C" w:rsidP="00CA619C">
      <w:pPr>
        <w:pStyle w:val="ListNumber2"/>
        <w:rPr>
          <w:strike/>
        </w:rPr>
      </w:pPr>
      <w:r w:rsidRPr="00453597">
        <w:rPr>
          <w:strike/>
        </w:rPr>
        <w:t xml:space="preserve">The current Patient Education Section only includes a required (R) entry for Immunization Education. This section would not be able to be used for this profile unless we change the required (R) optionality to optional (O) or do we consider Patient Education as an Intervention and then Patient Education would become an entry within the Intervention Section.  </w:t>
      </w:r>
    </w:p>
    <w:p w:rsidR="00CA619C" w:rsidRPr="00C1752D" w:rsidRDefault="00CA619C" w:rsidP="00CA619C">
      <w:pPr>
        <w:pStyle w:val="ListNumber2"/>
        <w:rPr>
          <w:strike/>
          <w:sz w:val="22"/>
          <w:szCs w:val="22"/>
        </w:rPr>
      </w:pPr>
      <w:r w:rsidRPr="00472AF3">
        <w:rPr>
          <w:strike/>
        </w:rPr>
        <w:t>The IHE Procedures and Interve</w:t>
      </w:r>
      <w:r w:rsidRPr="00472AF3">
        <w:rPr>
          <w:strike/>
          <w:szCs w:val="24"/>
        </w:rPr>
        <w:t xml:space="preserve">ntions template 1.3.6.1.4.1.19376.1.5.3.1.1.13.2.11 </w:t>
      </w:r>
      <w:r w:rsidRPr="00472AF3">
        <w:rPr>
          <w:strike/>
        </w:rPr>
        <w:t xml:space="preserve">section shall contain a narrative description of the actions performed by a clinician and has </w:t>
      </w:r>
      <w:r w:rsidRPr="00472AF3">
        <w:rPr>
          <w:strike/>
          <w:szCs w:val="24"/>
        </w:rPr>
        <w:t xml:space="preserve">a required (R) Procedure entry, LOINC </w:t>
      </w:r>
      <w:r w:rsidRPr="00472AF3">
        <w:rPr>
          <w:strike/>
        </w:rPr>
        <w:t xml:space="preserve">29544-3 code. This entry provides coded values for procedures performed during the encounter. There is not an entry for “Interventions” within the Procedures and Interventions section. This leads to confusion about where to place interventions (e.g., patient education, IV insertions, latex precautions implemented). For clinicians </w:t>
      </w:r>
      <w:r w:rsidRPr="00472AF3">
        <w:rPr>
          <w:strike/>
          <w:szCs w:val="24"/>
        </w:rPr>
        <w:t xml:space="preserve">procedures and interventions have different meanings and developers abide by the definitions of the sections and entries for where to place information and the Procedures and Interventions section only addresses “procedures”. Also, the title of the Procedures and Interventions section and the Coded </w:t>
      </w:r>
      <w:r w:rsidRPr="00472AF3">
        <w:rPr>
          <w:bCs/>
          <w:strike/>
          <w:szCs w:val="24"/>
        </w:rPr>
        <w:t xml:space="preserve">List of Surgeries section </w:t>
      </w:r>
      <w:r w:rsidRPr="00472AF3">
        <w:rPr>
          <w:strike/>
          <w:szCs w:val="24"/>
        </w:rPr>
        <w:t xml:space="preserve">1.3.6.1.4.1.19376.1.5.3.1.3.12 </w:t>
      </w:r>
      <w:r w:rsidRPr="00472AF3">
        <w:rPr>
          <w:bCs/>
          <w:strike/>
          <w:szCs w:val="24"/>
        </w:rPr>
        <w:t>which</w:t>
      </w:r>
      <w:r w:rsidRPr="00472AF3">
        <w:rPr>
          <w:strike/>
          <w:szCs w:val="24"/>
        </w:rPr>
        <w:t xml:space="preserve"> shall include entries for procedures and references to procedure reports when known as described in the Entry Content Modules can make where to place procedural information difficult. The Coded List of Surgeries section also contains a required (R) procedure entry 1.3.6.1.4.1.19376.1.5.3.1.4.19</w:t>
      </w:r>
      <w:r w:rsidRPr="00472AF3">
        <w:rPr>
          <w:strike/>
          <w:sz w:val="15"/>
          <w:szCs w:val="15"/>
        </w:rPr>
        <w:t xml:space="preserve">. </w:t>
      </w:r>
      <w:r w:rsidRPr="00472AF3">
        <w:rPr>
          <w:strike/>
          <w:szCs w:val="24"/>
        </w:rPr>
        <w:t xml:space="preserve">Procedures and Surgeries </w:t>
      </w:r>
      <w:r w:rsidRPr="00472AF3">
        <w:rPr>
          <w:bCs/>
          <w:strike/>
          <w:szCs w:val="24"/>
        </w:rPr>
        <w:t xml:space="preserve">are often interchangeable terms for clinicians meaning the same thing (e.g., a surgical procedure Coronary Artery Bypass Graft, an invasive procedure Coronary Artery Catheterization, a non-invasive echocardiogram). All of these have applicable CPT (Current Procedural Terminology) </w:t>
      </w:r>
      <w:r w:rsidRPr="00C1752D">
        <w:rPr>
          <w:bCs/>
          <w:strike/>
          <w:szCs w:val="24"/>
        </w:rPr>
        <w:t>codes and could be labeled procedures making it confusing about where to place procedures and leaving an empty space for placing interventions within the sections.</w:t>
      </w:r>
      <w:r w:rsidRPr="00C1752D">
        <w:rPr>
          <w:strike/>
          <w:sz w:val="22"/>
          <w:szCs w:val="22"/>
        </w:rPr>
        <w:t xml:space="preserve"> </w:t>
      </w:r>
    </w:p>
    <w:p w:rsidR="00CA619C" w:rsidRPr="00C1752D" w:rsidRDefault="00CA619C" w:rsidP="00CA619C">
      <w:pPr>
        <w:pStyle w:val="ListNumber2"/>
        <w:rPr>
          <w:strike/>
          <w:szCs w:val="24"/>
        </w:rPr>
      </w:pPr>
      <w:r w:rsidRPr="00C1752D">
        <w:rPr>
          <w:strike/>
          <w:szCs w:val="24"/>
        </w:rPr>
        <w:t xml:space="preserve">PtCP Profile using IHE templates need a section for historical medical devices and equipment. IHE currently has three medical devices section templates. Implanted Medical Device Review Section 1.3.6.1.4.1.19376.1.5.3.1.1.9.46 is a Text only medical device review section which contains a description of the medical devices that are inserted into the patient, whether internal or partially external. </w:t>
      </w:r>
      <w:r w:rsidRPr="00C1752D">
        <w:rPr>
          <w:bCs/>
          <w:strike/>
          <w:szCs w:val="24"/>
        </w:rPr>
        <w:t xml:space="preserve">Visible Implanted Medical Devices Section </w:t>
      </w:r>
      <w:r w:rsidRPr="00C1752D">
        <w:rPr>
          <w:strike/>
          <w:szCs w:val="24"/>
        </w:rPr>
        <w:t xml:space="preserve">1.3.6.1.4.1.19376.1.5.3.1.1.9.48 describes medical devices apparent on physical </w:t>
      </w:r>
      <w:r w:rsidRPr="00C1752D">
        <w:rPr>
          <w:strike/>
          <w:szCs w:val="24"/>
        </w:rPr>
        <w:lastRenderedPageBreak/>
        <w:t>exam that have been inserted into the patient, whether internal or partially external. It has an entry which is a problem Observation. IHE Template IDs needed for the following: PtCP Profile (Document); Hospital Discharge Instructions Section; Patient Care Plan Section; Reconciled Plan of Care Section; Patient Goals Section; Plan Medical Devices and Equipment Section</w:t>
      </w:r>
    </w:p>
    <w:p w:rsidR="00CA619C" w:rsidRPr="00C1752D" w:rsidRDefault="00CA619C" w:rsidP="00CA619C">
      <w:pPr>
        <w:pStyle w:val="ListNumber2"/>
        <w:rPr>
          <w:strike/>
          <w:szCs w:val="24"/>
        </w:rPr>
      </w:pPr>
      <w:r w:rsidRPr="00C1752D">
        <w:rPr>
          <w:strike/>
          <w:szCs w:val="24"/>
        </w:rPr>
        <w:t>Is there a need for two PtCP documents template IDs – one for document using IHE templates and the other for use with CCDA templates? Will this be needed for confor</w:t>
      </w:r>
      <w:r w:rsidRPr="00C1752D">
        <w:rPr>
          <w:bCs/>
          <w:strike/>
          <w:szCs w:val="24"/>
        </w:rPr>
        <w:t>mance testing? Will this be needed until I</w:t>
      </w:r>
      <w:r w:rsidRPr="00C1752D">
        <w:rPr>
          <w:strike/>
          <w:szCs w:val="24"/>
        </w:rPr>
        <w:t>HE harmonization is complete?</w:t>
      </w:r>
    </w:p>
    <w:p w:rsidR="00CA619C" w:rsidRPr="00C1752D" w:rsidRDefault="00CA619C" w:rsidP="00CA619C">
      <w:pPr>
        <w:pStyle w:val="ListNumber2"/>
        <w:rPr>
          <w:strike/>
          <w:szCs w:val="24"/>
        </w:rPr>
      </w:pPr>
      <w:r w:rsidRPr="00C1752D">
        <w:rPr>
          <w:strike/>
          <w:szCs w:val="24"/>
        </w:rPr>
        <w:t>What are the appropriate LOINC codes to use for all sections and sub-sections that are of ‘Plan of Care’ type? Should LOINC 18776-5 be used for these types of sections/sub-sections?</w:t>
      </w:r>
    </w:p>
    <w:p w:rsidR="00CA619C" w:rsidRPr="00C1752D" w:rsidRDefault="00CA619C" w:rsidP="00CA619C">
      <w:pPr>
        <w:pStyle w:val="ListNumber2"/>
        <w:rPr>
          <w:strike/>
          <w:szCs w:val="24"/>
        </w:rPr>
      </w:pPr>
      <w:r w:rsidRPr="00C1752D">
        <w:rPr>
          <w:strike/>
          <w:szCs w:val="24"/>
        </w:rPr>
        <w:t xml:space="preserve">Use of UV header template ID when available from the IHE harmonization work. </w:t>
      </w:r>
    </w:p>
    <w:p w:rsidR="00CA619C" w:rsidRPr="00C1752D" w:rsidRDefault="00CA619C" w:rsidP="00CA619C">
      <w:pPr>
        <w:pStyle w:val="ListNumber2"/>
        <w:rPr>
          <w:strike/>
          <w:szCs w:val="24"/>
        </w:rPr>
      </w:pPr>
      <w:r w:rsidRPr="00C1752D">
        <w:rPr>
          <w:strike/>
          <w:szCs w:val="24"/>
        </w:rPr>
        <w:t>Until harmonization is complete, should PtCP profile utilizing the CCDA templates inherit from IHE PCC Medical Document for the purposes of content binding and transactions but not for content purposes?</w:t>
      </w:r>
    </w:p>
    <w:p w:rsidR="00CA619C" w:rsidRPr="00453597" w:rsidRDefault="00CA619C" w:rsidP="00CA619C">
      <w:pPr>
        <w:pStyle w:val="ListNumber2"/>
        <w:rPr>
          <w:strike/>
          <w:szCs w:val="24"/>
        </w:rPr>
      </w:pPr>
      <w:r w:rsidRPr="00C1752D">
        <w:rPr>
          <w:strike/>
          <w:szCs w:val="24"/>
        </w:rPr>
        <w:t>What is the appropriate LOINC code for the Patient</w:t>
      </w:r>
      <w:r w:rsidRPr="00453597">
        <w:rPr>
          <w:strike/>
          <w:szCs w:val="24"/>
        </w:rPr>
        <w:t xml:space="preserve"> Care Plan section?</w:t>
      </w:r>
    </w:p>
    <w:p w:rsidR="00CA619C" w:rsidRPr="00761129" w:rsidRDefault="00CA619C" w:rsidP="00CA619C">
      <w:pPr>
        <w:pStyle w:val="ListNumber2"/>
        <w:rPr>
          <w:strike/>
        </w:rPr>
      </w:pPr>
      <w:r w:rsidRPr="00761129">
        <w:rPr>
          <w:strike/>
        </w:rPr>
        <w:t xml:space="preserve">Complete definition in glossary list (include care settings – Acute care, Ambulatory care, LTPAC care, Homecare, Post-Acute care, etc.). </w:t>
      </w:r>
    </w:p>
    <w:p w:rsidR="00CA619C" w:rsidRDefault="00CA619C" w:rsidP="00CA619C">
      <w:pPr>
        <w:pStyle w:val="ListNumber2"/>
        <w:rPr>
          <w:strike/>
        </w:rPr>
      </w:pPr>
      <w:r w:rsidRPr="00BD786E">
        <w:rPr>
          <w:strike/>
        </w:rPr>
        <w:t xml:space="preserve">Need to check the technical framework to make sure glossary items are not already there. If it is, we need to make sure it does not modify the existing definition. If it does, we need to do a change proposal.  </w:t>
      </w:r>
    </w:p>
    <w:p w:rsidR="00CA739F" w:rsidRPr="008E231E" w:rsidRDefault="00CA739F" w:rsidP="00CA619C">
      <w:pPr>
        <w:pStyle w:val="ListNumber2"/>
        <w:rPr>
          <w:strike/>
        </w:rPr>
      </w:pPr>
      <w:r w:rsidRPr="008E231E">
        <w:rPr>
          <w:strike/>
        </w:rPr>
        <w:t>Provide ability to reconcile care plan section content</w:t>
      </w:r>
    </w:p>
    <w:p w:rsidR="00CA619C" w:rsidRPr="00DE398D" w:rsidRDefault="00CA619C" w:rsidP="00CA619C">
      <w:pPr>
        <w:pStyle w:val="Heading2"/>
        <w:rPr>
          <w:noProof w:val="0"/>
        </w:rPr>
      </w:pPr>
      <w:r w:rsidRPr="00DE398D">
        <w:rPr>
          <w:noProof w:val="0"/>
        </w:rPr>
        <w:t xml:space="preserve"> Closed Issues</w:t>
      </w:r>
    </w:p>
    <w:p w:rsidR="00CA619C" w:rsidRPr="005B7B78" w:rsidRDefault="00CA619C" w:rsidP="00CA619C">
      <w:pPr>
        <w:pStyle w:val="ListNumber2"/>
        <w:numPr>
          <w:ilvl w:val="0"/>
          <w:numId w:val="27"/>
        </w:numPr>
      </w:pPr>
      <w:r w:rsidRPr="005B7B78">
        <w:t>(Closed 03/21/2013) What is PtCP scope in relationship to Clinical Practice Guidelines?- discussed below</w:t>
      </w:r>
    </w:p>
    <w:p w:rsidR="00CA619C" w:rsidRPr="005B7B78" w:rsidRDefault="00CA619C" w:rsidP="00CA619C">
      <w:pPr>
        <w:pStyle w:val="ListNumber2"/>
      </w:pPr>
      <w:r w:rsidRPr="005B7B78">
        <w:t>(Closed 4/30/13) Will this solution fit with the IHE Technical Framework work or profiles? Yes see volume 3 and this profile will be referenced for all future IHE profiles.</w:t>
      </w:r>
    </w:p>
    <w:p w:rsidR="00FA1160" w:rsidRDefault="00FA1160" w:rsidP="00FA1160">
      <w:pPr>
        <w:pStyle w:val="ListNumber2"/>
      </w:pPr>
      <w:r>
        <w:t xml:space="preserve">(Closed 7/22/13) </w:t>
      </w:r>
      <w:r w:rsidRPr="00DE398D">
        <w:t>As a coordinating framework, IHE does not invite unsolicited updates to the Care Plan fragment from any participant. This may concern some stakeholders and they may petition to have their entire data models placed into this profile or they may be hesitant to participate at all. We intend to use the Public Comment period as an opportunity for stakeholders to share their opinions.</w:t>
      </w:r>
    </w:p>
    <w:p w:rsidR="000A0F92" w:rsidRDefault="00FA1160" w:rsidP="00CA619C">
      <w:pPr>
        <w:pStyle w:val="ListNumber2"/>
      </w:pPr>
      <w:r w:rsidRPr="005B7B78">
        <w:t xml:space="preserve"> </w:t>
      </w:r>
      <w:r w:rsidR="000A0F92" w:rsidRPr="005B7B78">
        <w:t>(Closed 4/30/13) Modeling too deeply on the first version would create costly and unnecessary delays. Implementers need to start building</w:t>
      </w:r>
      <w:r w:rsidR="000A0F92">
        <w:t xml:space="preserve"> version one solutions in 2013.</w:t>
      </w:r>
    </w:p>
    <w:p w:rsidR="000A0F92" w:rsidRPr="005B7B78" w:rsidRDefault="000A0F92" w:rsidP="000A0F92">
      <w:pPr>
        <w:pStyle w:val="ListNumber2"/>
      </w:pPr>
      <w:r w:rsidRPr="005B7B78">
        <w:t>(Closed 4/30/13) How does PtCP align with HL7 care plan implementation guides? Currently the Implementation Guide is will only be referencing how to implement the C-</w:t>
      </w:r>
      <w:r w:rsidRPr="005B7B78">
        <w:lastRenderedPageBreak/>
        <w:t>CDA which will use the CDA Care Plan section, it does not address the defi</w:t>
      </w:r>
      <w:r>
        <w:t>ciencies</w:t>
      </w:r>
      <w:r w:rsidRPr="005B7B78">
        <w:t xml:space="preserve"> for Goals</w:t>
      </w:r>
      <w:r>
        <w:t>.</w:t>
      </w:r>
    </w:p>
    <w:p w:rsidR="00CA619C" w:rsidRPr="005B7B78" w:rsidRDefault="000A0F92" w:rsidP="000A0F92">
      <w:pPr>
        <w:pStyle w:val="ListNumber2"/>
      </w:pPr>
      <w:r w:rsidRPr="005B7B78">
        <w:t xml:space="preserve"> </w:t>
      </w:r>
      <w:r w:rsidR="00CA619C" w:rsidRPr="005B7B78">
        <w:t xml:space="preserve">(Closed 4/30/13) How does the PtCP align with the C-CDA and IHE content? And what Sections do we want from the IHE content or the C-CDA document? See discussion below about harmonizing IHE templates and C-CDA templates. </w:t>
      </w:r>
    </w:p>
    <w:p w:rsidR="000A0F92" w:rsidRDefault="000A0F92" w:rsidP="000A0F92">
      <w:pPr>
        <w:pStyle w:val="ListNumber2"/>
      </w:pPr>
      <w:r w:rsidRPr="005B7B78">
        <w:t>(Closed 4/30/13) Do we want a CP template document instead of a CP section similar to CCD? No - see discussion below related to reusing current C-CDA templates as well as current IHE templates and the development of new IHE content requiring new IHE template IDs.</w:t>
      </w:r>
      <w:r w:rsidRPr="000A0F92">
        <w:t xml:space="preserve"> </w:t>
      </w:r>
      <w:r w:rsidRPr="005B7B78">
        <w:t>See discussion below which shows how the current CDA Care Plan section will be reused in conjunction with new sec</w:t>
      </w:r>
      <w:r>
        <w:t>tions proposed by this profile.</w:t>
      </w:r>
    </w:p>
    <w:p w:rsidR="000A0F92" w:rsidRPr="00453597" w:rsidRDefault="000A0F92" w:rsidP="000A0F92">
      <w:pPr>
        <w:pStyle w:val="ListNumber2"/>
      </w:pPr>
      <w:r>
        <w:t>(Closed 7/24/13)</w:t>
      </w:r>
      <w:r w:rsidRPr="005B7B78">
        <w:t>Within the current C-CDA constructs and IHE constructs there are no opportunity to include Goals in a structured way. There is a need to be able to support interoperability/report patient goals. This provides an opportunity for future work in this area.</w:t>
      </w:r>
      <w:r>
        <w:t xml:space="preserve"> We’ve discussed this in the profile. </w:t>
      </w:r>
    </w:p>
    <w:p w:rsidR="000A0F92" w:rsidRPr="00CA619C" w:rsidRDefault="000A0F92" w:rsidP="000A0F92">
      <w:pPr>
        <w:pStyle w:val="ListNumber2"/>
        <w:rPr>
          <w:rFonts w:eastAsia="Calibri"/>
        </w:rPr>
      </w:pPr>
      <w:r>
        <w:rPr>
          <w:rFonts w:eastAsia="Calibri"/>
        </w:rPr>
        <w:t xml:space="preserve">(Closed 7/24/2013) </w:t>
      </w:r>
      <w:r w:rsidRPr="00F06B2A">
        <w:rPr>
          <w:rFonts w:eastAsia="Calibri"/>
        </w:rPr>
        <w:t xml:space="preserve">Because of current transition to universal content, IHE templates and C-CDA templates are included in this guide. At the completion of the profile harmonizing the IHE PCC and C-CDA templates, the referenced C-CDA templates will be removed and the new harmonized templates will be used. </w:t>
      </w:r>
      <w:r w:rsidRPr="00F06B2A">
        <w:rPr>
          <w:rFonts w:eastAsia="Calibri"/>
          <w:b/>
          <w:i/>
        </w:rPr>
        <w:t>Until IHE harmonization is complete recommendation in this profile is to use either the list of IHE templates or C-CDA templates.</w:t>
      </w:r>
      <w:r w:rsidRPr="00F06B2A">
        <w:rPr>
          <w:rFonts w:eastAsia="Calibri"/>
        </w:rPr>
        <w:t xml:space="preserve"> </w:t>
      </w:r>
    </w:p>
    <w:p w:rsidR="000A0F92" w:rsidRPr="00DE398D" w:rsidRDefault="000A0F92" w:rsidP="000A0F92">
      <w:pPr>
        <w:pStyle w:val="ListNumber2"/>
      </w:pPr>
      <w:r>
        <w:t xml:space="preserve">(Closed 7/24/13) </w:t>
      </w:r>
      <w:r w:rsidRPr="00DE398D">
        <w:t>The current Patient Education Section only includes a required (R) entry for Immunization Education. This section would not be able to be used for this profile unless we change the required (R) optionality to optional (O) or do we consider Patient Education as an Intervention and then Patient Education would become an entry within the Intervention Section</w:t>
      </w:r>
      <w:r>
        <w:t>. For this profile we can decide which optionality the entries should have.</w:t>
      </w:r>
    </w:p>
    <w:p w:rsidR="000A0F92" w:rsidRPr="00CA619C" w:rsidRDefault="000A0F92" w:rsidP="000A0F92">
      <w:pPr>
        <w:pStyle w:val="ListNumber2"/>
        <w:rPr>
          <w:szCs w:val="24"/>
        </w:rPr>
      </w:pPr>
      <w:r>
        <w:t xml:space="preserve">(Closed 7/24/13) </w:t>
      </w:r>
      <w:r w:rsidRPr="00DE398D">
        <w:t>The IHE Procedures and Interve</w:t>
      </w:r>
      <w:r w:rsidRPr="00DE398D">
        <w:rPr>
          <w:szCs w:val="24"/>
        </w:rPr>
        <w:t xml:space="preserve">ntions template 1.3.6.1.4.1.19376.1.5.3.1.1.13.2.11 </w:t>
      </w:r>
      <w:r w:rsidRPr="00DE398D">
        <w:t xml:space="preserve">section shall contain a narrative description of the actions performed by a clinician and has </w:t>
      </w:r>
      <w:r w:rsidRPr="00DE398D">
        <w:rPr>
          <w:szCs w:val="24"/>
        </w:rPr>
        <w:t xml:space="preserve">a required (R) Procedure entry, LOINC </w:t>
      </w:r>
      <w:r w:rsidRPr="00DE398D">
        <w:t>29544-3 code. This entry provides coded values for procedures performed during the encounter. There is not an entry for “Interventions” within the Procedures and Interventions section. This leads to confusion about where to place interventions (e</w:t>
      </w:r>
      <w:r>
        <w:t>.</w:t>
      </w:r>
      <w:r w:rsidRPr="00DE398D">
        <w:t>g</w:t>
      </w:r>
      <w:r>
        <w:t>.</w:t>
      </w:r>
      <w:r w:rsidRPr="00DE398D">
        <w:t xml:space="preserve">, patient education, IV insertions, latex precautions implemented). For clinicians </w:t>
      </w:r>
      <w:r w:rsidRPr="00DE398D">
        <w:rPr>
          <w:szCs w:val="24"/>
        </w:rPr>
        <w:t xml:space="preserve">procedures and interventions have different meanings and developers abide by the definitions of the sections and entries for where to place information and the Procedures and Interventions section only addresses “procedures”. Also, the title of the Procedures and Interventions section and the Coded </w:t>
      </w:r>
      <w:r w:rsidRPr="00DE398D">
        <w:rPr>
          <w:bCs/>
          <w:szCs w:val="24"/>
        </w:rPr>
        <w:t xml:space="preserve">List of Surgeries section </w:t>
      </w:r>
      <w:r w:rsidRPr="00DE398D">
        <w:rPr>
          <w:szCs w:val="24"/>
        </w:rPr>
        <w:t xml:space="preserve">1.3.6.1.4.1.19376.1.5.3.1.3.12 </w:t>
      </w:r>
      <w:r w:rsidRPr="00DE398D">
        <w:rPr>
          <w:bCs/>
          <w:szCs w:val="24"/>
        </w:rPr>
        <w:t>which</w:t>
      </w:r>
      <w:r w:rsidRPr="00DE398D">
        <w:rPr>
          <w:szCs w:val="24"/>
        </w:rPr>
        <w:t xml:space="preserve"> shall include entries for procedures and references to procedure reports when known as described in the Entry Content Modules can make where to place procedural information difficult. The Coded List of Surgeries section also contains a required (R) procedure entry </w:t>
      </w:r>
      <w:r w:rsidRPr="00DE398D">
        <w:rPr>
          <w:szCs w:val="24"/>
        </w:rPr>
        <w:lastRenderedPageBreak/>
        <w:t>1.3.6.1.4.1.19376.1.5.3.1.4.19</w:t>
      </w:r>
      <w:r w:rsidRPr="00DE398D">
        <w:rPr>
          <w:sz w:val="15"/>
          <w:szCs w:val="15"/>
        </w:rPr>
        <w:t>.</w:t>
      </w:r>
      <w:r>
        <w:rPr>
          <w:sz w:val="15"/>
          <w:szCs w:val="15"/>
        </w:rPr>
        <w:t xml:space="preserve"> </w:t>
      </w:r>
      <w:r w:rsidRPr="00DE398D">
        <w:rPr>
          <w:szCs w:val="24"/>
        </w:rPr>
        <w:t xml:space="preserve">Procedures and Surgeries </w:t>
      </w:r>
      <w:r w:rsidRPr="00DE398D">
        <w:rPr>
          <w:bCs/>
          <w:szCs w:val="24"/>
        </w:rPr>
        <w:t>are often interchangeable terms for clinicians meaning the same thing (e.g., a surgical procedure Coronary Artery Bypass Graft, an invasive procedure Coronary Artery Catheterization, a non-invasive echocardiogram). All of these have applicable CPT (Current Procedural Terminology) codes and could be labeled procedures making it confusing about where to place procedures and leaving an empty space for placing interventions within the sections.</w:t>
      </w:r>
      <w:r w:rsidRPr="00DE398D">
        <w:rPr>
          <w:sz w:val="22"/>
          <w:szCs w:val="22"/>
        </w:rPr>
        <w:t xml:space="preserve"> </w:t>
      </w:r>
      <w:r w:rsidRPr="008E231E">
        <w:rPr>
          <w:szCs w:val="24"/>
        </w:rPr>
        <w:t xml:space="preserve">Deferred to harmonization work completion. </w:t>
      </w:r>
    </w:p>
    <w:p w:rsidR="000A0F92" w:rsidRPr="003025F2" w:rsidRDefault="000A0F92" w:rsidP="000A0F92">
      <w:pPr>
        <w:pStyle w:val="ListNumber2"/>
        <w:rPr>
          <w:szCs w:val="24"/>
        </w:rPr>
      </w:pPr>
      <w:r>
        <w:rPr>
          <w:szCs w:val="24"/>
        </w:rPr>
        <w:t xml:space="preserve">(Closed 7/24/13) </w:t>
      </w:r>
      <w:r w:rsidRPr="00DE398D">
        <w:rPr>
          <w:szCs w:val="24"/>
        </w:rPr>
        <w:t xml:space="preserve">PtCP Profile using IHE templates need a section for historical medical devices and equipment. IHE currently has three medical devices section templates. Implanted Medical Device Review Section 1.3.6.1.4.1.19376.1.5.3.1.1.9.46 is a Text only medical device review section which contains a description of the medical devices that are inserted into the patient, whether internal or partially external. </w:t>
      </w:r>
      <w:r w:rsidRPr="00DE398D">
        <w:rPr>
          <w:bCs/>
          <w:szCs w:val="24"/>
        </w:rPr>
        <w:t xml:space="preserve">Visible Implanted Medical Devices Section </w:t>
      </w:r>
      <w:r w:rsidRPr="00DE398D">
        <w:rPr>
          <w:szCs w:val="24"/>
        </w:rPr>
        <w:t>1.3.6.1.4.1.19376.1.5.3.1.1.9.48 describes medical devices apparent on physical exam that have been inserted into the patient, whether internal or partially external. It has an entry which is a problem Observation</w:t>
      </w:r>
      <w:r>
        <w:t xml:space="preserve">. Using the following Medical Devices Section Template ID </w:t>
      </w:r>
      <w:r>
        <w:rPr>
          <w:sz w:val="28"/>
          <w:szCs w:val="28"/>
        </w:rPr>
        <w:t>1.3.6.1.4.1.19376.1.5.3.1.1.5.3.5.</w:t>
      </w:r>
    </w:p>
    <w:p w:rsidR="000A0F92" w:rsidRPr="00B73274" w:rsidRDefault="000A0F92" w:rsidP="000A0F92">
      <w:pPr>
        <w:pStyle w:val="ListNumber2"/>
        <w:rPr>
          <w:szCs w:val="24"/>
        </w:rPr>
      </w:pPr>
      <w:r>
        <w:t xml:space="preserve">(Closed 7/24/13) </w:t>
      </w:r>
      <w:r w:rsidRPr="00DE398D">
        <w:rPr>
          <w:szCs w:val="24"/>
        </w:rPr>
        <w:t>Is there a need for two PtCP documents template IDs – one for document using IHE templates and the other for use with CCDA templates? Will this be needed for conformance testing? Will this be needed until IHE harmonization is complete?</w:t>
      </w:r>
      <w:r>
        <w:rPr>
          <w:szCs w:val="24"/>
        </w:rPr>
        <w:t xml:space="preserve"> OID requests sent to IHE PCC Co-Chair.</w:t>
      </w:r>
    </w:p>
    <w:p w:rsidR="000A0F92" w:rsidRPr="00DE398D" w:rsidRDefault="000A0F92" w:rsidP="000A0F92">
      <w:pPr>
        <w:pStyle w:val="ListNumber2"/>
        <w:rPr>
          <w:szCs w:val="24"/>
        </w:rPr>
      </w:pPr>
      <w:r>
        <w:t xml:space="preserve">(Closed 7/24/13) </w:t>
      </w:r>
      <w:r w:rsidRPr="00DE398D">
        <w:rPr>
          <w:szCs w:val="24"/>
        </w:rPr>
        <w:t>IHE Template IDs needed for the following: PtCP Profile (Document); Hospital Discharge Instructions Section; Patient Care Plan Section; Reconciled Plan of Care Section; Patient Goals Section; Plan Medical Devices and Equipment Section</w:t>
      </w:r>
      <w:r>
        <w:rPr>
          <w:szCs w:val="24"/>
        </w:rPr>
        <w:t>. OID requests sent to IHE PCC Co-Chair.</w:t>
      </w:r>
    </w:p>
    <w:p w:rsidR="000A0F92" w:rsidRPr="00B73274" w:rsidRDefault="000A0F92" w:rsidP="000A0F92">
      <w:pPr>
        <w:pStyle w:val="ListNumber2"/>
        <w:rPr>
          <w:szCs w:val="24"/>
        </w:rPr>
      </w:pPr>
      <w:r>
        <w:t xml:space="preserve">(Closed 7/24/13) </w:t>
      </w:r>
      <w:r w:rsidRPr="00DE398D">
        <w:rPr>
          <w:szCs w:val="24"/>
        </w:rPr>
        <w:t>What are the appropriate LOINC codes to use for all sections and sub-sections that are of ‘Plan of Care’ type? Should LOINC 18776-5 be used for these types of sections/sub-sections?</w:t>
      </w:r>
      <w:r>
        <w:rPr>
          <w:szCs w:val="24"/>
        </w:rPr>
        <w:t xml:space="preserve"> Change Proposal sent to IHE PCC Co-Chair.</w:t>
      </w:r>
    </w:p>
    <w:p w:rsidR="000A0F92" w:rsidRPr="007A3747" w:rsidRDefault="000A0F92" w:rsidP="000A0F92">
      <w:pPr>
        <w:pStyle w:val="ListNumber2"/>
      </w:pPr>
      <w:r>
        <w:rPr>
          <w:szCs w:val="24"/>
        </w:rPr>
        <w:t xml:space="preserve">(Closed 7/24/13) </w:t>
      </w:r>
      <w:r w:rsidRPr="00DE398D">
        <w:rPr>
          <w:szCs w:val="24"/>
        </w:rPr>
        <w:t>Use of UV header template ID when available from the IHE harmonization work</w:t>
      </w:r>
      <w:r>
        <w:rPr>
          <w:szCs w:val="24"/>
        </w:rPr>
        <w:t>. Deferred to harmonization work completion.</w:t>
      </w:r>
    </w:p>
    <w:p w:rsidR="000A0F92" w:rsidRPr="00DE398D" w:rsidRDefault="000A0F92" w:rsidP="000A0F92">
      <w:pPr>
        <w:pStyle w:val="ListNumber2"/>
        <w:rPr>
          <w:szCs w:val="24"/>
        </w:rPr>
      </w:pPr>
      <w:r>
        <w:rPr>
          <w:szCs w:val="24"/>
        </w:rPr>
        <w:t xml:space="preserve">(Closed 7/24/13) </w:t>
      </w:r>
      <w:r w:rsidRPr="00DE398D">
        <w:rPr>
          <w:szCs w:val="24"/>
        </w:rPr>
        <w:t>Until harmonization is complete, should PtCP profile utilizing the CCDA templates inherit from IHE PCC Medical Document for the purposes of content binding and transactions but not for content purposes?</w:t>
      </w:r>
      <w:r>
        <w:rPr>
          <w:szCs w:val="24"/>
        </w:rPr>
        <w:t xml:space="preserve"> Deferred until harmonization work completion.</w:t>
      </w:r>
    </w:p>
    <w:p w:rsidR="000A0F92" w:rsidRPr="000A0F92" w:rsidRDefault="000A0F92" w:rsidP="000A0F92">
      <w:pPr>
        <w:pStyle w:val="ListNumber2"/>
        <w:rPr>
          <w:szCs w:val="24"/>
        </w:rPr>
      </w:pPr>
      <w:r w:rsidRPr="000A0F92">
        <w:rPr>
          <w:szCs w:val="24"/>
        </w:rPr>
        <w:t>(Closed 7/24/13) What is the appropriate LOINC code for the Patient Care Plan section? Using the 56447-6 LOINC code.</w:t>
      </w:r>
    </w:p>
    <w:p w:rsidR="000A0F92" w:rsidRDefault="000A0F92" w:rsidP="000A0F92">
      <w:pPr>
        <w:pStyle w:val="ListNumber2"/>
      </w:pPr>
      <w:r>
        <w:t xml:space="preserve">(Closed 7/24/13) </w:t>
      </w:r>
      <w:r w:rsidRPr="009740F9">
        <w:t xml:space="preserve">Need to check the technical framework to make sure </w:t>
      </w:r>
      <w:r>
        <w:t>glossary items</w:t>
      </w:r>
      <w:r w:rsidRPr="009740F9">
        <w:t xml:space="preserve"> are not already there. If it is, we need to make sure it does not modify the existing definition. If it does, we need to do a change proposal.</w:t>
      </w:r>
      <w:r>
        <w:t xml:space="preserve"> The additional glossary terms this profile </w:t>
      </w:r>
      <w:r>
        <w:lastRenderedPageBreak/>
        <w:t xml:space="preserve">proposes are not currently present in any of the other IHE Profiles or the IHE Glossary of Terms. </w:t>
      </w:r>
      <w:r w:rsidRPr="009740F9">
        <w:t xml:space="preserve">  </w:t>
      </w:r>
    </w:p>
    <w:p w:rsidR="00FA1160" w:rsidRPr="00CA739F" w:rsidRDefault="00FA1160" w:rsidP="008E231E">
      <w:pPr>
        <w:pStyle w:val="ListNumber2"/>
        <w:rPr>
          <w:highlight w:val="lightGray"/>
        </w:rPr>
      </w:pPr>
      <w:r w:rsidRPr="008E231E">
        <w:t>(</w:t>
      </w:r>
      <w:r w:rsidRPr="005B7B78">
        <w:t>Closed 4/30/13) As a coordinating framework, the profile could inform the care plan structures of future IHE profiles and mapping to pre-existing IHE profiles such as Patient Plan of Care (PPOC) will need to be performed. Yes this profile will be referenc</w:t>
      </w:r>
      <w:r>
        <w:t xml:space="preserve">ed for all </w:t>
      </w:r>
      <w:r w:rsidRPr="00CA739F">
        <w:t>future IHE profiles.</w:t>
      </w:r>
    </w:p>
    <w:p w:rsidR="00CA739F" w:rsidRPr="008E231E" w:rsidRDefault="00CA739F" w:rsidP="00CA739F">
      <w:pPr>
        <w:pStyle w:val="ListNumber2"/>
      </w:pPr>
      <w:r w:rsidRPr="008E231E">
        <w:t>(Closed 07/25/13) Ability to reconcile care plan content provided.</w:t>
      </w:r>
    </w:p>
    <w:p w:rsidR="00CA739F" w:rsidRDefault="00CA739F" w:rsidP="00CA739F">
      <w:pPr>
        <w:pStyle w:val="ListNumber2"/>
        <w:numPr>
          <w:ilvl w:val="0"/>
          <w:numId w:val="0"/>
        </w:numPr>
        <w:ind w:left="720"/>
      </w:pPr>
    </w:p>
    <w:p w:rsidR="00CA619C" w:rsidRPr="00CA619C" w:rsidRDefault="000A0F92" w:rsidP="000A0F92">
      <w:pPr>
        <w:pStyle w:val="ListNumber2"/>
        <w:numPr>
          <w:ilvl w:val="0"/>
          <w:numId w:val="0"/>
        </w:numPr>
        <w:ind w:left="720"/>
      </w:pPr>
      <w:r>
        <w:t xml:space="preserve"> </w:t>
      </w:r>
    </w:p>
    <w:p w:rsidR="009F5CF4" w:rsidRPr="00DE398D" w:rsidRDefault="00747676" w:rsidP="00BB76BC">
      <w:pPr>
        <w:pStyle w:val="Heading1"/>
        <w:rPr>
          <w:noProof w:val="0"/>
        </w:rPr>
      </w:pPr>
      <w:bookmarkStart w:id="14" w:name="_Toc357522151"/>
      <w:r w:rsidRPr="00DE398D">
        <w:rPr>
          <w:noProof w:val="0"/>
        </w:rPr>
        <w:lastRenderedPageBreak/>
        <w:t>General Introduction</w:t>
      </w:r>
      <w:bookmarkEnd w:id="14"/>
    </w:p>
    <w:p w:rsidR="00747676" w:rsidRPr="00DE398D" w:rsidRDefault="00C16F09" w:rsidP="00BB76BC">
      <w:pPr>
        <w:pStyle w:val="EditorInstructions"/>
      </w:pPr>
      <w:r w:rsidRPr="00DE398D">
        <w:t>Update the following Appendices to the General Introduction as indicated below. Note that these are not appendices to Volume 1.</w:t>
      </w:r>
    </w:p>
    <w:p w:rsidR="0051341B" w:rsidRPr="00DE398D" w:rsidRDefault="0051341B" w:rsidP="00F06B2A">
      <w:pPr>
        <w:pStyle w:val="BodyText"/>
        <w:rPr>
          <w:color w:val="FF0000"/>
        </w:rPr>
      </w:pPr>
    </w:p>
    <w:p w:rsidR="00747676" w:rsidRPr="00DE398D" w:rsidRDefault="00747676" w:rsidP="00747676">
      <w:pPr>
        <w:pStyle w:val="AppendixHeading1"/>
        <w:rPr>
          <w:noProof w:val="0"/>
        </w:rPr>
      </w:pPr>
      <w:bookmarkStart w:id="15" w:name="_Toc357522152"/>
      <w:r w:rsidRPr="00DE398D">
        <w:rPr>
          <w:noProof w:val="0"/>
        </w:rPr>
        <w:t>Appendix A - Actor Summary Definitions</w:t>
      </w:r>
      <w:bookmarkEnd w:id="15"/>
    </w:p>
    <w:p w:rsidR="00747676" w:rsidRPr="00DE398D" w:rsidRDefault="00747676" w:rsidP="00747676">
      <w:pPr>
        <w:pStyle w:val="EditorInstructions"/>
      </w:pPr>
      <w:r w:rsidRPr="00DE398D">
        <w:t xml:space="preserve">Add the following actors </w:t>
      </w:r>
      <w:r w:rsidRPr="00DE398D">
        <w:rPr>
          <w:iCs w:val="0"/>
        </w:rPr>
        <w:t xml:space="preserve">to the IHE </w:t>
      </w:r>
      <w:r w:rsidRPr="00DE398D">
        <w:t>Technical Frameworks</w:t>
      </w:r>
      <w:r w:rsidRPr="00DE398D">
        <w:rPr>
          <w:iCs w:val="0"/>
        </w:rPr>
        <w:t xml:space="preserve"> General Introduction list of Actors</w:t>
      </w:r>
      <w:r w:rsidRPr="00DE398D">
        <w:t>:</w:t>
      </w:r>
    </w:p>
    <w:p w:rsidR="00DE706B" w:rsidRPr="00DE398D" w:rsidRDefault="00AE1944" w:rsidP="00F06B2A">
      <w:pPr>
        <w:pStyle w:val="BodyText"/>
      </w:pPr>
      <w:r>
        <w:t>No new actor definitions.</w:t>
      </w:r>
    </w:p>
    <w:p w:rsidR="00747676" w:rsidRPr="00DE398D" w:rsidRDefault="00747676" w:rsidP="00241E6E">
      <w:pPr>
        <w:pStyle w:val="AppendixHeading1"/>
        <w:rPr>
          <w:noProof w:val="0"/>
        </w:rPr>
      </w:pPr>
      <w:bookmarkStart w:id="16" w:name="_Toc357522153"/>
      <w:r w:rsidRPr="00DE398D">
        <w:rPr>
          <w:noProof w:val="0"/>
        </w:rPr>
        <w:t>Appendix B - Transaction Summary Definitions</w:t>
      </w:r>
      <w:bookmarkEnd w:id="16"/>
    </w:p>
    <w:p w:rsidR="00747676" w:rsidRPr="00052687" w:rsidRDefault="00747676" w:rsidP="00F06B2A">
      <w:pPr>
        <w:pStyle w:val="EditorInstructions"/>
      </w:pPr>
      <w:r w:rsidRPr="00052687">
        <w:t>Add the following transactions to the IHE Technical Frameworks</w:t>
      </w:r>
      <w:r w:rsidR="003B70A2" w:rsidRPr="00052687">
        <w:t xml:space="preserve"> General Introduction </w:t>
      </w:r>
      <w:r w:rsidRPr="00052687">
        <w:t>list of Transactions:</w:t>
      </w:r>
    </w:p>
    <w:p w:rsidR="00DE706B" w:rsidRPr="00CA60C8" w:rsidRDefault="00AE1944" w:rsidP="00F06B2A">
      <w:pPr>
        <w:pStyle w:val="BodyText"/>
      </w:pPr>
      <w:r w:rsidRPr="00CA60C8">
        <w:t xml:space="preserve">No new </w:t>
      </w:r>
      <w:r w:rsidR="009333B4" w:rsidRPr="00CA60C8">
        <w:t>transactions</w:t>
      </w:r>
      <w:r w:rsidRPr="00CA60C8">
        <w:t>.</w:t>
      </w:r>
    </w:p>
    <w:p w:rsidR="00AE6F7F" w:rsidRPr="00052687" w:rsidRDefault="00AE6F7F" w:rsidP="00F06B2A">
      <w:pPr>
        <w:pStyle w:val="BodyText"/>
      </w:pPr>
    </w:p>
    <w:p w:rsidR="00747676" w:rsidRPr="00DE398D" w:rsidRDefault="00747676" w:rsidP="00EB2E53">
      <w:pPr>
        <w:pStyle w:val="Glossary"/>
        <w:pageBreakBefore w:val="0"/>
        <w:rPr>
          <w:noProof w:val="0"/>
        </w:rPr>
      </w:pPr>
      <w:bookmarkStart w:id="17" w:name="_Toc357522154"/>
      <w:r w:rsidRPr="00DE398D">
        <w:rPr>
          <w:noProof w:val="0"/>
        </w:rPr>
        <w:t>Glossary</w:t>
      </w:r>
      <w:bookmarkEnd w:id="17"/>
    </w:p>
    <w:p w:rsidR="00747676" w:rsidRPr="00DE398D" w:rsidRDefault="00747676" w:rsidP="00F06B2A">
      <w:pPr>
        <w:pStyle w:val="EditorInstructions"/>
      </w:pPr>
      <w:r w:rsidRPr="00DE398D">
        <w:t>Add the following glossary terms to the IHE Technical Frameworks General Introduction Glossary:</w:t>
      </w:r>
    </w:p>
    <w:p w:rsidR="00747676" w:rsidRPr="00DE398D" w:rsidRDefault="00747676" w:rsidP="00F06B2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DE398D" w:rsidTr="00F06B2A">
        <w:trPr>
          <w:tblHeader/>
        </w:trPr>
        <w:tc>
          <w:tcPr>
            <w:tcW w:w="3078" w:type="dxa"/>
            <w:shd w:val="clear" w:color="auto" w:fill="D9D9D9"/>
          </w:tcPr>
          <w:p w:rsidR="00747676" w:rsidRPr="00DE398D" w:rsidRDefault="00747676" w:rsidP="00843B52">
            <w:pPr>
              <w:pStyle w:val="TableEntryHeader"/>
            </w:pPr>
            <w:r w:rsidRPr="00DE398D">
              <w:t>Glossary Term</w:t>
            </w:r>
          </w:p>
        </w:tc>
        <w:tc>
          <w:tcPr>
            <w:tcW w:w="6498" w:type="dxa"/>
            <w:shd w:val="clear" w:color="auto" w:fill="D9D9D9"/>
          </w:tcPr>
          <w:p w:rsidR="00747676" w:rsidRPr="00DE398D" w:rsidRDefault="00747676" w:rsidP="00843B52">
            <w:pPr>
              <w:pStyle w:val="TableEntryHeader"/>
            </w:pPr>
            <w:r w:rsidRPr="00DE398D">
              <w:t>Definition</w:t>
            </w:r>
          </w:p>
        </w:tc>
      </w:tr>
      <w:tr w:rsidR="00747676" w:rsidRPr="00DE398D" w:rsidTr="00F06B2A">
        <w:trPr>
          <w:cantSplit/>
        </w:trPr>
        <w:tc>
          <w:tcPr>
            <w:tcW w:w="3078" w:type="dxa"/>
            <w:shd w:val="clear" w:color="auto" w:fill="auto"/>
          </w:tcPr>
          <w:p w:rsidR="00747676" w:rsidRPr="00F06B2A" w:rsidRDefault="00FA1160" w:rsidP="00052687">
            <w:pPr>
              <w:pStyle w:val="TableEntry"/>
            </w:pPr>
            <w:r>
              <w:t>Acute Care</w:t>
            </w:r>
          </w:p>
        </w:tc>
        <w:tc>
          <w:tcPr>
            <w:tcW w:w="6498" w:type="dxa"/>
            <w:shd w:val="clear" w:color="auto" w:fill="auto"/>
          </w:tcPr>
          <w:p w:rsidR="00747676" w:rsidRPr="00F06B2A" w:rsidRDefault="00FA1160" w:rsidP="00052687">
            <w:pPr>
              <w:pStyle w:val="TableEntry"/>
            </w:pPr>
            <w:r>
              <w:t xml:space="preserve">Inpatient care designed to treat or cure a disease or injury that has a rapid onset and follows a short course or requires immediate attention in a hospital. </w:t>
            </w:r>
          </w:p>
        </w:tc>
      </w:tr>
      <w:tr w:rsidR="00FA1160" w:rsidRPr="00DE398D" w:rsidTr="00F06B2A">
        <w:trPr>
          <w:cantSplit/>
        </w:trPr>
        <w:tc>
          <w:tcPr>
            <w:tcW w:w="3078" w:type="dxa"/>
            <w:shd w:val="clear" w:color="auto" w:fill="auto"/>
          </w:tcPr>
          <w:p w:rsidR="00FA1160" w:rsidRPr="00052687" w:rsidRDefault="00FA1160" w:rsidP="00052687">
            <w:pPr>
              <w:pStyle w:val="TableEntry"/>
            </w:pPr>
            <w:r>
              <w:t>Ambulatory Care</w:t>
            </w:r>
          </w:p>
        </w:tc>
        <w:tc>
          <w:tcPr>
            <w:tcW w:w="6498" w:type="dxa"/>
            <w:shd w:val="clear" w:color="auto" w:fill="auto"/>
          </w:tcPr>
          <w:p w:rsidR="00FA1160" w:rsidRPr="00052687" w:rsidRDefault="00FA1160" w:rsidP="00052687">
            <w:pPr>
              <w:pStyle w:val="TableEntry"/>
            </w:pPr>
            <w:r>
              <w:t xml:space="preserve">All types of health services that do not require an overnight hospital stay. </w:t>
            </w:r>
          </w:p>
        </w:tc>
      </w:tr>
      <w:tr w:rsidR="00747676" w:rsidRPr="00DE398D" w:rsidTr="00F06B2A">
        <w:trPr>
          <w:cantSplit/>
        </w:trPr>
        <w:tc>
          <w:tcPr>
            <w:tcW w:w="3078" w:type="dxa"/>
            <w:shd w:val="clear" w:color="auto" w:fill="auto"/>
          </w:tcPr>
          <w:p w:rsidR="00747676" w:rsidRPr="00052687" w:rsidRDefault="00B450DE" w:rsidP="00052687">
            <w:pPr>
              <w:pStyle w:val="TableEntry"/>
            </w:pPr>
            <w:r w:rsidRPr="00052687">
              <w:t>Goals</w:t>
            </w:r>
          </w:p>
        </w:tc>
        <w:tc>
          <w:tcPr>
            <w:tcW w:w="6498" w:type="dxa"/>
            <w:shd w:val="clear" w:color="auto" w:fill="auto"/>
          </w:tcPr>
          <w:p w:rsidR="00747676" w:rsidRPr="00052687" w:rsidRDefault="00B450DE" w:rsidP="00052687">
            <w:pPr>
              <w:pStyle w:val="TableEntry"/>
            </w:pPr>
            <w:r w:rsidRPr="00052687">
              <w:t>A defined outcome or condition to be achieved in the process of patient care. Goals include patient defined goals (e.g., prioritization of health concerns, interventions, longevity, function, comfort) and clinician specific goals to achieve desired and agreed upon outcomes.</w:t>
            </w:r>
          </w:p>
        </w:tc>
      </w:tr>
      <w:tr w:rsidR="00B450DE" w:rsidRPr="00DE398D" w:rsidTr="00F06B2A">
        <w:trPr>
          <w:cantSplit/>
        </w:trPr>
        <w:tc>
          <w:tcPr>
            <w:tcW w:w="3078" w:type="dxa"/>
            <w:shd w:val="clear" w:color="auto" w:fill="auto"/>
          </w:tcPr>
          <w:p w:rsidR="00B450DE" w:rsidRPr="00052687" w:rsidRDefault="00B450DE" w:rsidP="00052687">
            <w:pPr>
              <w:pStyle w:val="TableEntry"/>
            </w:pPr>
            <w:r w:rsidRPr="00052687">
              <w:t>Health Concerns</w:t>
            </w:r>
          </w:p>
        </w:tc>
        <w:tc>
          <w:tcPr>
            <w:tcW w:w="6498" w:type="dxa"/>
            <w:shd w:val="clear" w:color="auto" w:fill="auto"/>
          </w:tcPr>
          <w:p w:rsidR="00B450DE" w:rsidRPr="00052687" w:rsidRDefault="00B450DE" w:rsidP="00052687">
            <w:pPr>
              <w:pStyle w:val="TableEntry"/>
            </w:pPr>
            <w:r w:rsidRPr="00052687">
              <w:t>The issues/current status and likely course identified by the patient or team members that require intervention(s) to achieve the patient’s goals of care</w:t>
            </w:r>
            <w:r w:rsidR="000D39A1" w:rsidRPr="00052687">
              <w:t>,</w:t>
            </w:r>
            <w:r w:rsidRPr="00052687">
              <w:t xml:space="preserve"> any issue of concern to the individual or team member.</w:t>
            </w:r>
          </w:p>
        </w:tc>
      </w:tr>
      <w:tr w:rsidR="00FA1160" w:rsidRPr="00DE398D" w:rsidTr="00F06B2A">
        <w:trPr>
          <w:cantSplit/>
        </w:trPr>
        <w:tc>
          <w:tcPr>
            <w:tcW w:w="3078" w:type="dxa"/>
            <w:shd w:val="clear" w:color="auto" w:fill="auto"/>
          </w:tcPr>
          <w:p w:rsidR="00FA1160" w:rsidRDefault="00FA1160" w:rsidP="00052687">
            <w:pPr>
              <w:pStyle w:val="TableEntry"/>
            </w:pPr>
            <w:r>
              <w:t>Home Care</w:t>
            </w:r>
          </w:p>
        </w:tc>
        <w:tc>
          <w:tcPr>
            <w:tcW w:w="6498" w:type="dxa"/>
            <w:shd w:val="clear" w:color="auto" w:fill="auto"/>
          </w:tcPr>
          <w:p w:rsidR="00FA1160" w:rsidRDefault="00FA1160" w:rsidP="00FA1160">
            <w:pPr>
              <w:pStyle w:val="TableEntry"/>
            </w:pPr>
            <w:r>
              <w:t xml:space="preserve">Professional care (e.g., skilled nursing, physical therapy, speech-language pathology, occupational therapy, medical social work, home health aide) that an individual of any age with an acute or chronic condition, as well as a disability or a terminal illness, receives in the home. The professional will work with the patient and their families </w:t>
            </w:r>
            <w:proofErr w:type="spellStart"/>
            <w:r>
              <w:t>toe ach</w:t>
            </w:r>
            <w:proofErr w:type="spellEnd"/>
            <w:r>
              <w:t xml:space="preserve"> them about their condition as well as how to care for themselves or the patient, so that the patient can be independent. A physician or a clinician with prescriptive authority is required to document or verbally communicate an order for the services to be provided. </w:t>
            </w:r>
          </w:p>
        </w:tc>
      </w:tr>
      <w:tr w:rsidR="00FA1160" w:rsidRPr="00DE398D" w:rsidTr="00F06B2A">
        <w:trPr>
          <w:cantSplit/>
        </w:trPr>
        <w:tc>
          <w:tcPr>
            <w:tcW w:w="3078" w:type="dxa"/>
            <w:shd w:val="clear" w:color="auto" w:fill="auto"/>
          </w:tcPr>
          <w:p w:rsidR="00FA1160" w:rsidRPr="00052687" w:rsidRDefault="00FA1160" w:rsidP="00052687">
            <w:pPr>
              <w:pStyle w:val="TableEntry"/>
            </w:pPr>
            <w:r>
              <w:t>Inpatient</w:t>
            </w:r>
          </w:p>
        </w:tc>
        <w:tc>
          <w:tcPr>
            <w:tcW w:w="6498" w:type="dxa"/>
            <w:shd w:val="clear" w:color="auto" w:fill="auto"/>
          </w:tcPr>
          <w:p w:rsidR="00FA1160" w:rsidRPr="00052687" w:rsidRDefault="00FA1160" w:rsidP="00052687">
            <w:pPr>
              <w:pStyle w:val="TableEntry"/>
            </w:pPr>
            <w:r>
              <w:t>A patient who is admitted to a hospital or clinic for treatment that requires at least one overnight stay. (Reference: Perinatal Workflow)</w:t>
            </w:r>
          </w:p>
        </w:tc>
      </w:tr>
      <w:tr w:rsidR="00B450DE" w:rsidRPr="00DE398D" w:rsidTr="00F06B2A">
        <w:trPr>
          <w:cantSplit/>
        </w:trPr>
        <w:tc>
          <w:tcPr>
            <w:tcW w:w="3078" w:type="dxa"/>
            <w:shd w:val="clear" w:color="auto" w:fill="auto"/>
          </w:tcPr>
          <w:p w:rsidR="00B450DE" w:rsidRPr="00052687" w:rsidRDefault="00B450DE" w:rsidP="00052687">
            <w:pPr>
              <w:pStyle w:val="TableEntry"/>
            </w:pPr>
            <w:r w:rsidRPr="00052687">
              <w:lastRenderedPageBreak/>
              <w:t>Instructions</w:t>
            </w:r>
          </w:p>
        </w:tc>
        <w:tc>
          <w:tcPr>
            <w:tcW w:w="6498" w:type="dxa"/>
            <w:shd w:val="clear" w:color="auto" w:fill="auto"/>
          </w:tcPr>
          <w:p w:rsidR="00B450DE" w:rsidRPr="00052687" w:rsidRDefault="006F469B" w:rsidP="00052687">
            <w:pPr>
              <w:pStyle w:val="TableEntry"/>
            </w:pPr>
            <w:r w:rsidRPr="00052687">
              <w:t xml:space="preserve">Information or directions to the patient and other providers including how to care for the individual’s condition, what to do at home, when to call for help, any additional appointments, testing, and changes to the medication list or medication instructions, clinical guidelines and a summary of best practice. This is provided as a list of action steps </w:t>
            </w:r>
            <w:r w:rsidR="00767CB8" w:rsidRPr="00052687">
              <w:t>given to a team member or patient to address health concerns.</w:t>
            </w:r>
          </w:p>
        </w:tc>
      </w:tr>
      <w:tr w:rsidR="00B450DE" w:rsidRPr="00DE398D" w:rsidTr="00F06B2A">
        <w:trPr>
          <w:cantSplit/>
        </w:trPr>
        <w:tc>
          <w:tcPr>
            <w:tcW w:w="3078" w:type="dxa"/>
            <w:shd w:val="clear" w:color="auto" w:fill="auto"/>
          </w:tcPr>
          <w:p w:rsidR="00B450DE" w:rsidRPr="00052687" w:rsidRDefault="00B450DE" w:rsidP="00052687">
            <w:pPr>
              <w:pStyle w:val="TableEntry"/>
            </w:pPr>
            <w:r w:rsidRPr="00052687">
              <w:t>Interventions</w:t>
            </w:r>
          </w:p>
        </w:tc>
        <w:tc>
          <w:tcPr>
            <w:tcW w:w="6498" w:type="dxa"/>
            <w:shd w:val="clear" w:color="auto" w:fill="auto"/>
          </w:tcPr>
          <w:p w:rsidR="00B450DE" w:rsidRPr="00052687" w:rsidRDefault="006F469B" w:rsidP="00052687">
            <w:pPr>
              <w:pStyle w:val="TableEntry"/>
            </w:pPr>
            <w:r w:rsidRPr="00052687">
              <w:t>Actions taken to maximize the prospects of achieving the patient’s or providers’ goals of care, including the removal of barriers to success. Instructions are a subset of instructions.</w:t>
            </w:r>
          </w:p>
        </w:tc>
      </w:tr>
      <w:tr w:rsidR="00633968" w:rsidRPr="00DE398D" w:rsidTr="00F06B2A">
        <w:trPr>
          <w:cantSplit/>
        </w:trPr>
        <w:tc>
          <w:tcPr>
            <w:tcW w:w="3078" w:type="dxa"/>
            <w:shd w:val="clear" w:color="auto" w:fill="auto"/>
          </w:tcPr>
          <w:p w:rsidR="00633968" w:rsidRPr="00052687" w:rsidRDefault="00633968" w:rsidP="00052687">
            <w:pPr>
              <w:pStyle w:val="TableEntry"/>
            </w:pPr>
            <w:r>
              <w:t>Long-Term Care</w:t>
            </w:r>
          </w:p>
        </w:tc>
        <w:tc>
          <w:tcPr>
            <w:tcW w:w="6498" w:type="dxa"/>
            <w:shd w:val="clear" w:color="auto" w:fill="auto"/>
          </w:tcPr>
          <w:p w:rsidR="00633968" w:rsidRPr="00052687" w:rsidRDefault="00633968" w:rsidP="00052687">
            <w:pPr>
              <w:pStyle w:val="TableEntry"/>
            </w:pPr>
            <w:r>
              <w:t xml:space="preserve">A variety of services that help people, who have a chronic illness or disability, with medical or non-medical care needs and activities of daily living over a specified period of time. Long-term can be provided at home, in the community, or in various types of facilities, including nursing homes and assisted living facilities. </w:t>
            </w:r>
          </w:p>
        </w:tc>
      </w:tr>
      <w:tr w:rsidR="00FA1160" w:rsidRPr="00DE398D" w:rsidTr="00F06B2A">
        <w:trPr>
          <w:cantSplit/>
        </w:trPr>
        <w:tc>
          <w:tcPr>
            <w:tcW w:w="3078" w:type="dxa"/>
            <w:shd w:val="clear" w:color="auto" w:fill="auto"/>
          </w:tcPr>
          <w:p w:rsidR="00FA1160" w:rsidRPr="00F06B2A" w:rsidRDefault="00FA1160" w:rsidP="00052687">
            <w:pPr>
              <w:pStyle w:val="TableEntry"/>
            </w:pPr>
            <w:r w:rsidRPr="00052687">
              <w:t>Outcome</w:t>
            </w:r>
          </w:p>
        </w:tc>
        <w:tc>
          <w:tcPr>
            <w:tcW w:w="6498" w:type="dxa"/>
            <w:shd w:val="clear" w:color="auto" w:fill="auto"/>
          </w:tcPr>
          <w:p w:rsidR="00FA1160" w:rsidRPr="00F06B2A" w:rsidRDefault="00FA1160" w:rsidP="00052687">
            <w:pPr>
              <w:pStyle w:val="TableEntry"/>
            </w:pPr>
            <w:r w:rsidRPr="00052687">
              <w:t>The status of the patient at one or more points in time in the future, related to the established care plan goals.</w:t>
            </w:r>
          </w:p>
        </w:tc>
      </w:tr>
      <w:tr w:rsidR="00FA1160" w:rsidRPr="00DE398D" w:rsidTr="00F06B2A">
        <w:trPr>
          <w:cantSplit/>
        </w:trPr>
        <w:tc>
          <w:tcPr>
            <w:tcW w:w="3078" w:type="dxa"/>
            <w:shd w:val="clear" w:color="auto" w:fill="auto"/>
          </w:tcPr>
          <w:p w:rsidR="00FA1160" w:rsidRPr="00F06B2A" w:rsidRDefault="00FA1160" w:rsidP="00052687">
            <w:pPr>
              <w:pStyle w:val="TableEntry"/>
            </w:pPr>
            <w:r>
              <w:t>Outpatient</w:t>
            </w:r>
          </w:p>
        </w:tc>
        <w:tc>
          <w:tcPr>
            <w:tcW w:w="6498" w:type="dxa"/>
            <w:shd w:val="clear" w:color="auto" w:fill="auto"/>
          </w:tcPr>
          <w:p w:rsidR="00FA1160" w:rsidRPr="00F06B2A" w:rsidRDefault="00FA1160" w:rsidP="00052687">
            <w:pPr>
              <w:pStyle w:val="TableEntry"/>
            </w:pPr>
            <w:r>
              <w:t>A patient not hospitalized &gt;24 hours or housed in an extended care facility, who is being treated in an office, clinic, or other ambulatory care facility (Reference: Perinatal Workflow)</w:t>
            </w:r>
          </w:p>
        </w:tc>
      </w:tr>
      <w:tr w:rsidR="00FA1160" w:rsidRPr="00DE398D" w:rsidTr="00F06B2A">
        <w:trPr>
          <w:cantSplit/>
        </w:trPr>
        <w:tc>
          <w:tcPr>
            <w:tcW w:w="3078" w:type="dxa"/>
            <w:shd w:val="clear" w:color="auto" w:fill="auto"/>
          </w:tcPr>
          <w:p w:rsidR="00FA1160" w:rsidRPr="00052687" w:rsidRDefault="00FA1160" w:rsidP="00052687">
            <w:pPr>
              <w:pStyle w:val="TableEntry"/>
            </w:pPr>
            <w:r w:rsidRPr="00F06B2A">
              <w:t>Patient Care Plan</w:t>
            </w:r>
          </w:p>
        </w:tc>
        <w:tc>
          <w:tcPr>
            <w:tcW w:w="6498" w:type="dxa"/>
            <w:shd w:val="clear" w:color="auto" w:fill="auto"/>
          </w:tcPr>
          <w:p w:rsidR="00FA1160" w:rsidRPr="00052687" w:rsidRDefault="00FA1160" w:rsidP="00052687">
            <w:pPr>
              <w:pStyle w:val="TableEntry"/>
            </w:pPr>
            <w:r w:rsidRPr="00F06B2A">
              <w:t xml:space="preserve">The synthesis and reconciliation of the multiple Plans of Care produced by each provider to address specific health concerns of the patient. See below Plan of Care definition. </w:t>
            </w:r>
          </w:p>
        </w:tc>
      </w:tr>
      <w:tr w:rsidR="00FA1160" w:rsidRPr="00DE398D" w:rsidTr="00F06B2A">
        <w:trPr>
          <w:cantSplit/>
        </w:trPr>
        <w:tc>
          <w:tcPr>
            <w:tcW w:w="3078" w:type="dxa"/>
            <w:shd w:val="clear" w:color="auto" w:fill="auto"/>
          </w:tcPr>
          <w:p w:rsidR="00FA1160" w:rsidRPr="00052687" w:rsidRDefault="00FA1160" w:rsidP="00052687">
            <w:pPr>
              <w:pStyle w:val="TableEntry"/>
            </w:pPr>
            <w:r w:rsidRPr="00052687">
              <w:t>Plan of Care</w:t>
            </w:r>
          </w:p>
        </w:tc>
        <w:tc>
          <w:tcPr>
            <w:tcW w:w="6498" w:type="dxa"/>
            <w:shd w:val="clear" w:color="auto" w:fill="auto"/>
          </w:tcPr>
          <w:p w:rsidR="00FA1160" w:rsidRPr="00052687" w:rsidRDefault="00FA1160" w:rsidP="00052687">
            <w:pPr>
              <w:pStyle w:val="TableEntry"/>
            </w:pPr>
            <w:r w:rsidRPr="00052687">
              <w:t>A concept some clinicians use to focus on discrete problems, the specific interventions to address the problem, and achieve a certain goal related to the problem.</w:t>
            </w:r>
          </w:p>
        </w:tc>
      </w:tr>
      <w:tr w:rsidR="00FA1160" w:rsidRPr="00DE398D" w:rsidTr="00F06B2A">
        <w:trPr>
          <w:cantSplit/>
        </w:trPr>
        <w:tc>
          <w:tcPr>
            <w:tcW w:w="3078" w:type="dxa"/>
            <w:shd w:val="clear" w:color="auto" w:fill="auto"/>
          </w:tcPr>
          <w:p w:rsidR="00FA1160" w:rsidRPr="00052687" w:rsidRDefault="00FA1160" w:rsidP="00052687">
            <w:pPr>
              <w:pStyle w:val="TableEntry"/>
            </w:pPr>
            <w:r>
              <w:t>Post-Acute Care</w:t>
            </w:r>
          </w:p>
        </w:tc>
        <w:tc>
          <w:tcPr>
            <w:tcW w:w="6498" w:type="dxa"/>
            <w:shd w:val="clear" w:color="auto" w:fill="auto"/>
          </w:tcPr>
          <w:p w:rsidR="00FA1160" w:rsidRPr="00052687" w:rsidRDefault="00633968" w:rsidP="00052687">
            <w:pPr>
              <w:pStyle w:val="TableEntry"/>
            </w:pPr>
            <w:r>
              <w:t>The recuperative or rehabilitative care needed to recover from a serious injury or illness.</w:t>
            </w:r>
          </w:p>
        </w:tc>
      </w:tr>
      <w:tr w:rsidR="00FA1160" w:rsidRPr="00DE398D" w:rsidTr="00F06B2A">
        <w:trPr>
          <w:cantSplit/>
        </w:trPr>
        <w:tc>
          <w:tcPr>
            <w:tcW w:w="3078" w:type="dxa"/>
            <w:shd w:val="clear" w:color="auto" w:fill="auto"/>
          </w:tcPr>
          <w:p w:rsidR="00FA1160" w:rsidRPr="00052687" w:rsidRDefault="00FA1160" w:rsidP="00052687">
            <w:pPr>
              <w:pStyle w:val="TableEntry"/>
            </w:pPr>
            <w:r w:rsidRPr="00052687">
              <w:t>Team Member</w:t>
            </w:r>
          </w:p>
        </w:tc>
        <w:tc>
          <w:tcPr>
            <w:tcW w:w="6498" w:type="dxa"/>
            <w:shd w:val="clear" w:color="auto" w:fill="auto"/>
          </w:tcPr>
          <w:p w:rsidR="00FA1160" w:rsidRPr="00052687" w:rsidRDefault="00FA1160" w:rsidP="00052687">
            <w:pPr>
              <w:pStyle w:val="TableEntry"/>
            </w:pPr>
            <w:r w:rsidRPr="00052687">
              <w:t>Parties who manage and/or provide care or service as specified and agreed to in the care plan, including clinicians, other paid and informal caregivers, and the patient.</w:t>
            </w:r>
          </w:p>
        </w:tc>
      </w:tr>
      <w:tr w:rsidR="00FA1160" w:rsidRPr="00DE398D" w:rsidTr="00F06B2A">
        <w:trPr>
          <w:cantSplit/>
        </w:trPr>
        <w:tc>
          <w:tcPr>
            <w:tcW w:w="3078" w:type="dxa"/>
            <w:shd w:val="clear" w:color="auto" w:fill="auto"/>
          </w:tcPr>
          <w:p w:rsidR="00FA1160" w:rsidRPr="00052687" w:rsidRDefault="00FA1160" w:rsidP="00052687">
            <w:pPr>
              <w:pStyle w:val="TableEntry"/>
            </w:pPr>
            <w:r w:rsidRPr="00052687">
              <w:t>Treatment Plan</w:t>
            </w:r>
          </w:p>
          <w:p w:rsidR="00FA1160" w:rsidRPr="00052687" w:rsidRDefault="00FA1160" w:rsidP="00052687">
            <w:pPr>
              <w:pStyle w:val="TableEntry"/>
            </w:pPr>
          </w:p>
          <w:p w:rsidR="00FA1160" w:rsidRPr="00052687" w:rsidRDefault="00FA1160" w:rsidP="00052687">
            <w:pPr>
              <w:pStyle w:val="TableEntry"/>
            </w:pPr>
          </w:p>
        </w:tc>
        <w:tc>
          <w:tcPr>
            <w:tcW w:w="6498" w:type="dxa"/>
            <w:shd w:val="clear" w:color="auto" w:fill="auto"/>
          </w:tcPr>
          <w:p w:rsidR="00FA1160" w:rsidRPr="00052687" w:rsidRDefault="00FA1160" w:rsidP="00052687">
            <w:pPr>
              <w:pStyle w:val="TableEntry"/>
            </w:pPr>
            <w:r w:rsidRPr="00052687">
              <w:t>A concept developed by a provider in collaboration with the individual to address an individual’s health concern under the purview of a single provider.</w:t>
            </w:r>
          </w:p>
        </w:tc>
      </w:tr>
    </w:tbl>
    <w:p w:rsidR="00CF283F" w:rsidRPr="00DE398D" w:rsidRDefault="00CF283F" w:rsidP="0071166C">
      <w:pPr>
        <w:pStyle w:val="PartTitle"/>
        <w:ind w:left="360"/>
      </w:pPr>
      <w:bookmarkStart w:id="18" w:name="_Toc357522155"/>
      <w:r w:rsidRPr="00DE398D">
        <w:lastRenderedPageBreak/>
        <w:t xml:space="preserve">Volume </w:t>
      </w:r>
      <w:r w:rsidR="00B43198" w:rsidRPr="00DE398D">
        <w:t>1</w:t>
      </w:r>
      <w:r w:rsidRPr="00DE398D">
        <w:t xml:space="preserve"> –</w:t>
      </w:r>
      <w:r w:rsidR="003A09FE" w:rsidRPr="00DE398D">
        <w:t xml:space="preserve"> </w:t>
      </w:r>
      <w:r w:rsidRPr="00DE398D">
        <w:t>Profiles</w:t>
      </w:r>
      <w:bookmarkEnd w:id="18"/>
    </w:p>
    <w:p w:rsidR="00B55350" w:rsidRPr="00F06B2A" w:rsidRDefault="00B55350" w:rsidP="00F06B2A">
      <w:pPr>
        <w:pStyle w:val="Heading2"/>
      </w:pPr>
      <w:bookmarkStart w:id="19" w:name="_Toc357522156"/>
      <w:bookmarkStart w:id="20" w:name="_Toc530206507"/>
      <w:bookmarkStart w:id="21" w:name="_Toc1388427"/>
      <w:bookmarkStart w:id="22" w:name="_Toc1388581"/>
      <w:bookmarkStart w:id="23" w:name="_Toc1456608"/>
      <w:bookmarkStart w:id="24" w:name="_Toc37034633"/>
      <w:bookmarkStart w:id="25" w:name="_Toc38846111"/>
      <w:r w:rsidRPr="00F06B2A">
        <w:t xml:space="preserve">Copyright </w:t>
      </w:r>
      <w:r w:rsidR="00D22DE2" w:rsidRPr="00F06B2A">
        <w:t>Licenses</w:t>
      </w:r>
      <w:bookmarkEnd w:id="19"/>
    </w:p>
    <w:p w:rsidR="00B55350" w:rsidRPr="00F06B2A" w:rsidRDefault="00B55350" w:rsidP="00F06B2A">
      <w:pPr>
        <w:pStyle w:val="EditorInstructions"/>
      </w:pPr>
      <w:r w:rsidRPr="00F06B2A">
        <w:t>A</w:t>
      </w:r>
      <w:r w:rsidR="00F455EA" w:rsidRPr="00F06B2A">
        <w:t>dd the following to the IHE Technical Frameworks General Introduction</w:t>
      </w:r>
      <w:r w:rsidR="00255821" w:rsidRPr="00F06B2A">
        <w:t xml:space="preserve"> Copyright section</w:t>
      </w:r>
      <w:r w:rsidRPr="00F06B2A">
        <w:t>:</w:t>
      </w:r>
    </w:p>
    <w:p w:rsidR="00F455EA" w:rsidRPr="00DE398D" w:rsidRDefault="00052687" w:rsidP="00F06B2A">
      <w:pPr>
        <w:pStyle w:val="BodyText"/>
      </w:pPr>
      <w:r>
        <w:t>Not applicable</w:t>
      </w:r>
    </w:p>
    <w:p w:rsidR="00F455EA" w:rsidRPr="00F06B2A" w:rsidRDefault="00F455EA" w:rsidP="00F06B2A">
      <w:pPr>
        <w:pStyle w:val="Heading2"/>
      </w:pPr>
      <w:bookmarkStart w:id="26" w:name="_Toc357522157"/>
      <w:r w:rsidRPr="00F06B2A">
        <w:t>Domain-specific additions</w:t>
      </w:r>
      <w:bookmarkEnd w:id="26"/>
    </w:p>
    <w:p w:rsidR="00052687" w:rsidRDefault="003743B9" w:rsidP="00F06B2A">
      <w:pPr>
        <w:pStyle w:val="BodyText"/>
      </w:pPr>
      <w:bookmarkStart w:id="27" w:name="_Toc473170358"/>
      <w:bookmarkStart w:id="28" w:name="_Toc504625755"/>
      <w:bookmarkStart w:id="29" w:name="_Toc530206508"/>
      <w:bookmarkStart w:id="30" w:name="_Toc1388428"/>
      <w:bookmarkStart w:id="31" w:name="_Toc1388582"/>
      <w:bookmarkStart w:id="32" w:name="_Toc1456609"/>
      <w:bookmarkStart w:id="33" w:name="_Toc37034634"/>
      <w:bookmarkStart w:id="34" w:name="_Toc38846112"/>
      <w:bookmarkEnd w:id="12"/>
      <w:bookmarkEnd w:id="13"/>
      <w:bookmarkEnd w:id="20"/>
      <w:bookmarkEnd w:id="21"/>
      <w:bookmarkEnd w:id="22"/>
      <w:bookmarkEnd w:id="23"/>
      <w:bookmarkEnd w:id="24"/>
      <w:bookmarkEnd w:id="25"/>
      <w:r>
        <w:t>None</w:t>
      </w:r>
    </w:p>
    <w:p w:rsidR="00303E20" w:rsidRPr="00F06B2A" w:rsidRDefault="00303E20" w:rsidP="00F06B2A">
      <w:pPr>
        <w:pStyle w:val="BodyText"/>
      </w:pPr>
    </w:p>
    <w:p w:rsidR="00303E20" w:rsidRPr="00052687" w:rsidRDefault="00F967B3" w:rsidP="00F06B2A">
      <w:pPr>
        <w:pStyle w:val="EditorInstructions"/>
      </w:pPr>
      <w:r w:rsidRPr="00052687">
        <w:t>A</w:t>
      </w:r>
      <w:r w:rsidR="00303E20" w:rsidRPr="00052687">
        <w:t>dd</w:t>
      </w:r>
      <w:r w:rsidR="00052687">
        <w:t xml:space="preserve"> </w:t>
      </w:r>
      <w:r w:rsidR="00D91815" w:rsidRPr="00052687">
        <w:t xml:space="preserve">Section </w:t>
      </w:r>
      <w:r w:rsidR="00052687">
        <w:t>X</w:t>
      </w:r>
    </w:p>
    <w:p w:rsidR="00303E20" w:rsidRPr="00F06B2A" w:rsidRDefault="0051341B" w:rsidP="00F06B2A">
      <w:pPr>
        <w:pStyle w:val="Heading1"/>
        <w:pageBreakBefore w:val="0"/>
      </w:pPr>
      <w:r w:rsidRPr="00F06B2A">
        <w:t xml:space="preserve"> </w:t>
      </w:r>
      <w:r w:rsidR="00FF4C4E" w:rsidRPr="00DF0F1E">
        <w:br w:type="page"/>
      </w:r>
      <w:bookmarkStart w:id="35" w:name="_Toc357522158"/>
      <w:r w:rsidR="00303E20" w:rsidRPr="0030195F">
        <w:lastRenderedPageBreak/>
        <w:t>X</w:t>
      </w:r>
      <w:r w:rsidR="004A02AE" w:rsidRPr="00F06B2A">
        <w:t xml:space="preserve"> </w:t>
      </w:r>
      <w:r w:rsidR="00E817B6" w:rsidRPr="0030195F">
        <w:t>Patient</w:t>
      </w:r>
      <w:r w:rsidR="00672E25" w:rsidRPr="0030195F">
        <w:t xml:space="preserve"> Care Plan (</w:t>
      </w:r>
      <w:r w:rsidR="001D76BE" w:rsidRPr="0030195F">
        <w:t>PtCP</w:t>
      </w:r>
      <w:r w:rsidR="004A02AE" w:rsidRPr="0030195F">
        <w:t>)</w:t>
      </w:r>
      <w:bookmarkEnd w:id="35"/>
    </w:p>
    <w:p w:rsidR="00455CDD" w:rsidRPr="00F06B2A" w:rsidRDefault="00455CDD" w:rsidP="00F06B2A">
      <w:pPr>
        <w:pStyle w:val="BodyText"/>
      </w:pPr>
      <w:r w:rsidRPr="00F06B2A">
        <w:t xml:space="preserve">Patient Care Plan is a content profile that defines a centralized patient care plan </w:t>
      </w:r>
      <w:r w:rsidRPr="007464AD">
        <w:t xml:space="preserve">that will meet the needs of many stakeholders (providers and patients) and provide a method to </w:t>
      </w:r>
      <w:r w:rsidR="00CA739F" w:rsidRPr="007464AD">
        <w:t>reconcile and</w:t>
      </w:r>
      <w:r w:rsidR="00CA739F">
        <w:t xml:space="preserve"> </w:t>
      </w:r>
      <w:r w:rsidRPr="00F06B2A">
        <w:t>consolidate the many disparate care plans that can be attached to a patient. It provides the beginning of a framework for</w:t>
      </w:r>
      <w:r w:rsidR="00EB2E53" w:rsidRPr="00F06B2A">
        <w:t xml:space="preserve"> a </w:t>
      </w:r>
      <w:r w:rsidRPr="00F06B2A">
        <w:t xml:space="preserve">centralized patient care plan. </w:t>
      </w:r>
    </w:p>
    <w:p w:rsidR="00AD6E1D" w:rsidRPr="00F06B2A" w:rsidRDefault="00AD6E1D" w:rsidP="00F06B2A">
      <w:pPr>
        <w:pStyle w:val="Heading2"/>
      </w:pPr>
      <w:bookmarkStart w:id="36" w:name="_Toc357522159"/>
      <w:r w:rsidRPr="00F06B2A">
        <w:t>X.1 Actors/Transactions</w:t>
      </w:r>
      <w:bookmarkStart w:id="37" w:name="_Toc473170359"/>
      <w:bookmarkStart w:id="38" w:name="_Toc504625756"/>
      <w:bookmarkStart w:id="39" w:name="_Toc530206509"/>
      <w:bookmarkStart w:id="40" w:name="_Toc1388429"/>
      <w:bookmarkStart w:id="41" w:name="_Toc1388583"/>
      <w:bookmarkStart w:id="42" w:name="_Toc1456610"/>
      <w:bookmarkStart w:id="43" w:name="_Toc37034635"/>
      <w:bookmarkStart w:id="44" w:name="_Toc38846113"/>
      <w:bookmarkEnd w:id="36"/>
    </w:p>
    <w:bookmarkEnd w:id="37"/>
    <w:bookmarkEnd w:id="38"/>
    <w:bookmarkEnd w:id="39"/>
    <w:bookmarkEnd w:id="40"/>
    <w:bookmarkEnd w:id="41"/>
    <w:bookmarkEnd w:id="42"/>
    <w:bookmarkEnd w:id="43"/>
    <w:bookmarkEnd w:id="44"/>
    <w:p w:rsidR="00AD6E1D" w:rsidRPr="00F06B2A" w:rsidRDefault="00AD6E1D" w:rsidP="00F06B2A">
      <w:pPr>
        <w:pStyle w:val="BodyText"/>
      </w:pPr>
      <w:r w:rsidRPr="00DE398D">
        <w:t>There are two actors in this profile, the Content Creator and the Content Consumer. Content is created by a Content Creator and is to be consumed by a Content Consumer. The sharing or transmission of content from one actor to the other is addressed by the appropriate use of IHE profiles described below</w:t>
      </w:r>
      <w:r w:rsidR="00EB2E53" w:rsidRPr="00DE398D">
        <w:t xml:space="preserve"> </w:t>
      </w:r>
      <w:r w:rsidRPr="00DE398D">
        <w:t>and</w:t>
      </w:r>
      <w:r w:rsidR="00EB2E53" w:rsidRPr="00DE398D">
        <w:t xml:space="preserve"> </w:t>
      </w:r>
      <w:r w:rsidRPr="00DE398D">
        <w:t>is out of scope of this profile. A Document Source or a Portable Media Creator may embody the Content Creator Actor. A Document Consumer, a Document Recipient, or a Portable Media Importer may embody the Content Consumer Actor. The sharing or transmission of content or updates from one actor to the other is addressed by the use of appropriate IHE profiles described in the section on Content Bindings with XDS, XDM and XDR in PCC TF-2:4.1.</w:t>
      </w:r>
    </w:p>
    <w:p w:rsidR="00904929" w:rsidRPr="00904929" w:rsidRDefault="00904929" w:rsidP="00F06B2A">
      <w:pPr>
        <w:pStyle w:val="BodyText"/>
      </w:pPr>
    </w:p>
    <w:p w:rsidR="00AD6E1D" w:rsidRPr="00904929" w:rsidRDefault="00792BFD" w:rsidP="00F06B2A">
      <w:pPr>
        <w:pStyle w:val="BodyText"/>
      </w:pPr>
      <w:r>
        <w:rPr>
          <w:noProof/>
        </w:rPr>
        <mc:AlternateContent>
          <mc:Choice Requires="wps">
            <w:drawing>
              <wp:anchor distT="0" distB="0" distL="114300" distR="114300" simplePos="0" relativeHeight="252361728" behindDoc="0" locked="0" layoutInCell="1" allowOverlap="1" wp14:anchorId="03D023B7" wp14:editId="62F6C99E">
                <wp:simplePos x="0" y="0"/>
                <wp:positionH relativeFrom="column">
                  <wp:posOffset>1847215</wp:posOffset>
                </wp:positionH>
                <wp:positionV relativeFrom="paragraph">
                  <wp:posOffset>210820</wp:posOffset>
                </wp:positionV>
                <wp:extent cx="1587500" cy="727075"/>
                <wp:effectExtent l="19050" t="0" r="31750" b="34925"/>
                <wp:wrapNone/>
                <wp:docPr id="284" name="Wol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00" cy="727075"/>
                        </a:xfrm>
                        <a:prstGeom prst="cloud">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129" w:rsidRPr="003B20E5" w:rsidRDefault="00761129"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S</w:t>
                            </w:r>
                            <w:r>
                              <w:rPr>
                                <w:rFonts w:asciiTheme="minorHAnsi" w:hAnsi="Calibri" w:cstheme="minorBidi"/>
                                <w:color w:val="000000" w:themeColor="text1"/>
                                <w:kern w:val="24"/>
                                <w:sz w:val="22"/>
                                <w:szCs w:val="22"/>
                                <w:lang w:val="nl-NL"/>
                              </w:rPr>
                              <w:t>h</w:t>
                            </w:r>
                            <w:r w:rsidRPr="003B20E5">
                              <w:rPr>
                                <w:rFonts w:asciiTheme="minorHAnsi" w:hAnsi="Calibri" w:cstheme="minorBidi"/>
                                <w:color w:val="000000" w:themeColor="text1"/>
                                <w:kern w:val="24"/>
                                <w:sz w:val="22"/>
                                <w:szCs w:val="22"/>
                                <w:lang w:val="nl-NL"/>
                              </w:rPr>
                              <w:t>are Content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Wolk 3" o:spid="_x0000_s1026" style="position:absolute;margin-left:145.45pt;margin-top:16.6pt;width:125pt;height:57.2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2457,440570;79375,427157;254588,587366;213872,593778;605528,657902;580981,628617;1059326,584875;1049514,617004;1254162,386326;1373628,506428;1535980,258415;1482769,303453;1408318,91322;1411111,112596;1068549,66514;1095816,39383;813630,79440;826823,56045;514468,87384;562240,110071;151658,265736;143316,241853" o:connectangles="0,0,0,0,0,0,0,0,0,0,0,0,0,0,0,0,0,0,0,0,0,0" textboxrect="0,0,43200,43200"/>
                <v:textbox>
                  <w:txbxContent>
                    <w:p w:rsidR="00761129" w:rsidRPr="003B20E5" w:rsidRDefault="00761129"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S</w:t>
                      </w:r>
                      <w:r>
                        <w:rPr>
                          <w:rFonts w:asciiTheme="minorHAnsi" w:hAnsi="Calibri" w:cstheme="minorBidi"/>
                          <w:color w:val="000000" w:themeColor="text1"/>
                          <w:kern w:val="24"/>
                          <w:sz w:val="22"/>
                          <w:szCs w:val="22"/>
                          <w:lang w:val="nl-NL"/>
                        </w:rPr>
                        <w:t>h</w:t>
                      </w:r>
                      <w:r w:rsidRPr="003B20E5">
                        <w:rPr>
                          <w:rFonts w:asciiTheme="minorHAnsi" w:hAnsi="Calibri" w:cstheme="minorBidi"/>
                          <w:color w:val="000000" w:themeColor="text1"/>
                          <w:kern w:val="24"/>
                          <w:sz w:val="22"/>
                          <w:szCs w:val="22"/>
                          <w:lang w:val="nl-NL"/>
                        </w:rPr>
                        <w:t>are Content</w:t>
                      </w:r>
                    </w:p>
                  </w:txbxContent>
                </v:textbox>
              </v:shape>
            </w:pict>
          </mc:Fallback>
        </mc:AlternateContent>
      </w:r>
    </w:p>
    <w:p w:rsidR="00AD6E1D" w:rsidRPr="00F06B2A" w:rsidRDefault="00792BFD" w:rsidP="00F06B2A">
      <w:pPr>
        <w:pStyle w:val="BodyText"/>
      </w:pPr>
      <w:r>
        <w:rPr>
          <w:noProof/>
        </w:rPr>
        <mc:AlternateContent>
          <mc:Choice Requires="wps">
            <w:drawing>
              <wp:anchor distT="4294967294" distB="4294967294" distL="114300" distR="114300" simplePos="0" relativeHeight="252362752" behindDoc="0" locked="0" layoutInCell="1" allowOverlap="1" wp14:anchorId="30A19DB2" wp14:editId="432B93B3">
                <wp:simplePos x="0" y="0"/>
                <wp:positionH relativeFrom="column">
                  <wp:posOffset>1527175</wp:posOffset>
                </wp:positionH>
                <wp:positionV relativeFrom="paragraph">
                  <wp:posOffset>315594</wp:posOffset>
                </wp:positionV>
                <wp:extent cx="320040" cy="0"/>
                <wp:effectExtent l="0" t="0" r="22860" b="19050"/>
                <wp:wrapNone/>
                <wp:docPr id="285" name="Rechte verbindingslijn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Rechte verbindingslijn 5" o:spid="_x0000_s1026" style="position:absolute;z-index:252362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20.25pt,24.85pt" to="145.4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" strokecolor="black [3213]">
                <o:lock v:ext="edit" shapetype="f"/>
              </v:line>
            </w:pict>
          </mc:Fallback>
        </mc:AlternateContent>
      </w:r>
      <w:r>
        <w:rPr>
          <w:noProof/>
        </w:rPr>
        <mc:AlternateContent>
          <mc:Choice Requires="wps">
            <w:drawing>
              <wp:anchor distT="4294967294" distB="4294967294" distL="114300" distR="114300" simplePos="0" relativeHeight="252363776" behindDoc="0" locked="0" layoutInCell="1" allowOverlap="1" wp14:anchorId="79CE124A" wp14:editId="71A0A009">
                <wp:simplePos x="0" y="0"/>
                <wp:positionH relativeFrom="column">
                  <wp:posOffset>3433445</wp:posOffset>
                </wp:positionH>
                <wp:positionV relativeFrom="paragraph">
                  <wp:posOffset>336549</wp:posOffset>
                </wp:positionV>
                <wp:extent cx="365125" cy="0"/>
                <wp:effectExtent l="0" t="0" r="15875" b="19050"/>
                <wp:wrapNone/>
                <wp:docPr id="286" name="Rechte verbindingslijn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Rechte verbindingslijn 5" o:spid="_x0000_s1026" style="position:absolute;z-index:25236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0.35pt,26.5pt" to="299.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" strokecolor="black [3213]">
                <o:lock v:ext="edit" shapetype="f"/>
              </v:line>
            </w:pict>
          </mc:Fallback>
        </mc:AlternateContent>
      </w:r>
      <w:r>
        <w:rPr>
          <w:noProof/>
        </w:rPr>
        <mc:AlternateContent>
          <mc:Choice Requires="wps">
            <w:drawing>
              <wp:anchor distT="0" distB="0" distL="114300" distR="114300" simplePos="0" relativeHeight="252359680" behindDoc="0" locked="0" layoutInCell="1" allowOverlap="1" wp14:anchorId="3A285C8D" wp14:editId="39735AA0">
                <wp:simplePos x="0" y="0"/>
                <wp:positionH relativeFrom="column">
                  <wp:posOffset>382905</wp:posOffset>
                </wp:positionH>
                <wp:positionV relativeFrom="paragraph">
                  <wp:posOffset>60325</wp:posOffset>
                </wp:positionV>
                <wp:extent cx="1144270" cy="538480"/>
                <wp:effectExtent l="0" t="0" r="17780" b="13970"/>
                <wp:wrapNone/>
                <wp:docPr id="282"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4270" cy="5384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129" w:rsidRPr="003B20E5" w:rsidRDefault="00761129"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Content Consum</w:t>
                            </w:r>
                            <w:r>
                              <w:rPr>
                                <w:rFonts w:asciiTheme="minorHAnsi" w:hAnsi="Calibri" w:cstheme="minorBidi"/>
                                <w:color w:val="000000" w:themeColor="text1"/>
                                <w:kern w:val="24"/>
                                <w:sz w:val="22"/>
                                <w:szCs w:val="22"/>
                                <w:lang w:val="nl-NL"/>
                              </w:rPr>
                              <w:t>e</w:t>
                            </w:r>
                            <w:r w:rsidRPr="003B20E5">
                              <w:rPr>
                                <w:rFonts w:asciiTheme="minorHAnsi" w:hAnsi="Calibri" w:cstheme="minorBidi"/>
                                <w:color w:val="000000" w:themeColor="text1"/>
                                <w:kern w:val="24"/>
                                <w:sz w:val="22"/>
                                <w:szCs w:val="22"/>
                                <w:lang w:val="nl-NL"/>
                              </w:rPr>
                              <w:t>r</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rect id="Rechthoek 1" o:spid="_x0000_s1027" style="position:absolute;margin-left:30.15pt;margin-top:4.75pt;width:90.1pt;height:42.4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" fillcolor="white [3212]" strokecolor="black [3213]" strokeweight="1pt">
                <v:path arrowok="t"/>
                <v:textbox>
                  <w:txbxContent>
                    <w:p w:rsidR="00761129" w:rsidRPr="003B20E5" w:rsidRDefault="00761129"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Content Consum</w:t>
                      </w:r>
                      <w:r>
                        <w:rPr>
                          <w:rFonts w:asciiTheme="minorHAnsi" w:hAnsi="Calibri" w:cstheme="minorBidi"/>
                          <w:color w:val="000000" w:themeColor="text1"/>
                          <w:kern w:val="24"/>
                          <w:sz w:val="22"/>
                          <w:szCs w:val="22"/>
                          <w:lang w:val="nl-NL"/>
                        </w:rPr>
                        <w:t>e</w:t>
                      </w:r>
                      <w:r w:rsidRPr="003B20E5">
                        <w:rPr>
                          <w:rFonts w:asciiTheme="minorHAnsi" w:hAnsi="Calibri" w:cstheme="minorBidi"/>
                          <w:color w:val="000000" w:themeColor="text1"/>
                          <w:kern w:val="24"/>
                          <w:sz w:val="22"/>
                          <w:szCs w:val="22"/>
                          <w:lang w:val="nl-NL"/>
                        </w:rPr>
                        <w:t>r</w:t>
                      </w:r>
                    </w:p>
                  </w:txbxContent>
                </v:textbox>
              </v:rect>
            </w:pict>
          </mc:Fallback>
        </mc:AlternateContent>
      </w:r>
      <w:r>
        <w:rPr>
          <w:noProof/>
        </w:rPr>
        <mc:AlternateContent>
          <mc:Choice Requires="wps">
            <w:drawing>
              <wp:anchor distT="0" distB="0" distL="114300" distR="114300" simplePos="0" relativeHeight="252360704" behindDoc="0" locked="0" layoutInCell="1" allowOverlap="1" wp14:anchorId="196877F5" wp14:editId="57CE9E96">
                <wp:simplePos x="0" y="0"/>
                <wp:positionH relativeFrom="column">
                  <wp:posOffset>3799205</wp:posOffset>
                </wp:positionH>
                <wp:positionV relativeFrom="paragraph">
                  <wp:posOffset>60325</wp:posOffset>
                </wp:positionV>
                <wp:extent cx="1200150" cy="572770"/>
                <wp:effectExtent l="0" t="0" r="19050" b="17780"/>
                <wp:wrapNone/>
                <wp:docPr id="283"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572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1129" w:rsidRPr="003B20E5" w:rsidRDefault="00761129" w:rsidP="00AD6E1D">
                            <w:pPr>
                              <w:pStyle w:val="BodyText"/>
                              <w:spacing w:before="0"/>
                              <w:jc w:val="center"/>
                              <w:rPr>
                                <w:sz w:val="22"/>
                                <w:szCs w:val="22"/>
                              </w:rPr>
                            </w:pPr>
                            <w:r>
                              <w:rPr>
                                <w:rFonts w:asciiTheme="minorHAnsi" w:hAnsi="Calibri" w:cstheme="minorBidi"/>
                                <w:color w:val="000000" w:themeColor="text1"/>
                                <w:kern w:val="24"/>
                                <w:sz w:val="22"/>
                                <w:szCs w:val="22"/>
                                <w:lang w:val="nl-NL"/>
                              </w:rPr>
                              <w:t>C</w:t>
                            </w:r>
                            <w:r w:rsidRPr="003B20E5">
                              <w:rPr>
                                <w:rFonts w:asciiTheme="minorHAnsi" w:hAnsi="Calibri" w:cstheme="minorBidi"/>
                                <w:color w:val="000000" w:themeColor="text1"/>
                                <w:kern w:val="24"/>
                                <w:sz w:val="22"/>
                                <w:szCs w:val="22"/>
                                <w:lang w:val="nl-NL"/>
                              </w:rPr>
                              <w:t xml:space="preserve">ontent </w:t>
                            </w:r>
                          </w:p>
                          <w:p w:rsidR="00761129" w:rsidRPr="003B20E5" w:rsidRDefault="00761129"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Creator</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rect id="Rechthoek 2" o:spid="_x0000_s1028" style="position:absolute;margin-left:299.15pt;margin-top:4.75pt;width:94.5pt;height:45.1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" fillcolor="white [3212]" strokecolor="black [3213]" strokeweight="1pt">
                <v:path arrowok="t"/>
                <v:textbox>
                  <w:txbxContent>
                    <w:p w:rsidR="00761129" w:rsidRPr="003B20E5" w:rsidRDefault="00761129" w:rsidP="00AD6E1D">
                      <w:pPr>
                        <w:pStyle w:val="BodyText"/>
                        <w:spacing w:before="0"/>
                        <w:jc w:val="center"/>
                        <w:rPr>
                          <w:sz w:val="22"/>
                          <w:szCs w:val="22"/>
                        </w:rPr>
                      </w:pPr>
                      <w:r>
                        <w:rPr>
                          <w:rFonts w:asciiTheme="minorHAnsi" w:hAnsi="Calibri" w:cstheme="minorBidi"/>
                          <w:color w:val="000000" w:themeColor="text1"/>
                          <w:kern w:val="24"/>
                          <w:sz w:val="22"/>
                          <w:szCs w:val="22"/>
                          <w:lang w:val="nl-NL"/>
                        </w:rPr>
                        <w:t>C</w:t>
                      </w:r>
                      <w:r w:rsidRPr="003B20E5">
                        <w:rPr>
                          <w:rFonts w:asciiTheme="minorHAnsi" w:hAnsi="Calibri" w:cstheme="minorBidi"/>
                          <w:color w:val="000000" w:themeColor="text1"/>
                          <w:kern w:val="24"/>
                          <w:sz w:val="22"/>
                          <w:szCs w:val="22"/>
                          <w:lang w:val="nl-NL"/>
                        </w:rPr>
                        <w:t xml:space="preserve">ontent </w:t>
                      </w:r>
                    </w:p>
                    <w:p w:rsidR="00761129" w:rsidRPr="003B20E5" w:rsidRDefault="00761129"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Creator</w:t>
                      </w:r>
                    </w:p>
                  </w:txbxContent>
                </v:textbox>
              </v:rect>
            </w:pict>
          </mc:Fallback>
        </mc:AlternateContent>
      </w:r>
    </w:p>
    <w:p w:rsidR="00AD6E1D" w:rsidRPr="00904929" w:rsidRDefault="00AD6E1D" w:rsidP="00F06B2A">
      <w:pPr>
        <w:pStyle w:val="BodyText"/>
      </w:pPr>
    </w:p>
    <w:p w:rsidR="00AD6E1D" w:rsidRPr="00904929" w:rsidRDefault="00AD6E1D" w:rsidP="00F06B2A">
      <w:pPr>
        <w:pStyle w:val="BodyText"/>
      </w:pPr>
    </w:p>
    <w:p w:rsidR="00AD6E1D" w:rsidRPr="00F64F70" w:rsidRDefault="00AD6E1D" w:rsidP="00F06B2A">
      <w:pPr>
        <w:pStyle w:val="FigureTitle"/>
      </w:pPr>
      <w:r w:rsidRPr="00F64F70">
        <w:t>Figure X.1-1: Actor Diagram</w:t>
      </w:r>
    </w:p>
    <w:p w:rsidR="00AD6E1D" w:rsidRPr="00F64F70" w:rsidRDefault="00AD6E1D" w:rsidP="00F06B2A">
      <w:pPr>
        <w:pStyle w:val="BodyText"/>
      </w:pPr>
    </w:p>
    <w:p w:rsidR="00AD6E1D" w:rsidRPr="00F06B2A" w:rsidRDefault="00AD6E1D" w:rsidP="00F06B2A">
      <w:pPr>
        <w:pStyle w:val="Heading3"/>
        <w:rPr>
          <w:b w:val="0"/>
          <w:bCs/>
        </w:rPr>
      </w:pPr>
      <w:bookmarkStart w:id="45" w:name="_Toc357522160"/>
      <w:r w:rsidRPr="00F06B2A">
        <w:rPr>
          <w:bCs/>
          <w:noProof w:val="0"/>
        </w:rPr>
        <w:t>X.1.1 Requirements of Actors</w:t>
      </w:r>
      <w:bookmarkEnd w:id="45"/>
    </w:p>
    <w:p w:rsidR="001467E4" w:rsidRPr="00F64F70" w:rsidRDefault="001467E4" w:rsidP="00F06B2A">
      <w:pPr>
        <w:pStyle w:val="Heading3"/>
        <w:rPr>
          <w:bCs/>
          <w:noProof w:val="0"/>
        </w:rPr>
      </w:pPr>
      <w:bookmarkStart w:id="46" w:name="_Toc357522161"/>
      <w:r w:rsidRPr="00F64F70">
        <w:rPr>
          <w:bCs/>
          <w:noProof w:val="0"/>
        </w:rPr>
        <w:t>X.1.2. Content Modules</w:t>
      </w:r>
      <w:bookmarkEnd w:id="46"/>
      <w:r w:rsidRPr="00F64F70">
        <w:rPr>
          <w:bCs/>
          <w:noProof w:val="0"/>
        </w:rPr>
        <w:t xml:space="preserve"> </w:t>
      </w:r>
    </w:p>
    <w:p w:rsidR="00D771DC" w:rsidRDefault="001467E4" w:rsidP="00D771DC">
      <w:pPr>
        <w:autoSpaceDE w:val="0"/>
        <w:autoSpaceDN w:val="0"/>
        <w:adjustRightInd w:val="0"/>
        <w:spacing w:before="0"/>
      </w:pPr>
      <w:r w:rsidRPr="00F64F70">
        <w:t>Table X.1.2-1 lists the content module(s) defined in the PtCP Profile. To claim support with this profile, an actor</w:t>
      </w:r>
      <w:r w:rsidR="00EB2E53" w:rsidRPr="00F64F70">
        <w:t xml:space="preserve"> shall </w:t>
      </w:r>
      <w:r w:rsidRPr="00F64F70">
        <w:t>support all required content modules (labeled “R</w:t>
      </w:r>
      <w:r w:rsidR="00637FC1" w:rsidRPr="00F64F70">
        <w:t>”)</w:t>
      </w:r>
      <w:r w:rsidR="00637FC1">
        <w:t xml:space="preserve"> </w:t>
      </w:r>
      <w:r w:rsidRPr="00F64F70">
        <w:t xml:space="preserve">and may support optional content modules (labeled “O”). </w:t>
      </w:r>
    </w:p>
    <w:p w:rsidR="00D771DC" w:rsidRDefault="00D771DC" w:rsidP="00D771DC">
      <w:pPr>
        <w:autoSpaceDE w:val="0"/>
        <w:autoSpaceDN w:val="0"/>
        <w:adjustRightInd w:val="0"/>
        <w:spacing w:before="0"/>
      </w:pPr>
    </w:p>
    <w:p w:rsidR="001467E4" w:rsidRPr="00F64F70" w:rsidRDefault="001467E4" w:rsidP="00F06B2A">
      <w:pPr>
        <w:pStyle w:val="BodyText"/>
      </w:pPr>
    </w:p>
    <w:p w:rsidR="001467E4" w:rsidRPr="00DE398D" w:rsidRDefault="001467E4" w:rsidP="00F06B2A">
      <w:pPr>
        <w:pStyle w:val="BodyText"/>
      </w:pPr>
    </w:p>
    <w:p w:rsidR="001467E4" w:rsidRDefault="001467E4" w:rsidP="00F06B2A">
      <w:pPr>
        <w:pStyle w:val="TableTitle"/>
      </w:pPr>
      <w:r w:rsidRPr="00F64F70">
        <w:t>Table X.1.2-1: PtCP Summary Content Modules</w:t>
      </w:r>
    </w:p>
    <w:tbl>
      <w:tblPr>
        <w:tblW w:w="9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2"/>
        <w:gridCol w:w="1980"/>
        <w:gridCol w:w="1530"/>
        <w:gridCol w:w="2430"/>
        <w:gridCol w:w="2089"/>
      </w:tblGrid>
      <w:tr w:rsidR="00E07737" w:rsidRPr="00DE398D" w:rsidTr="00E07737">
        <w:trPr>
          <w:cantSplit/>
          <w:tblHeader/>
          <w:jc w:val="center"/>
        </w:trPr>
        <w:tc>
          <w:tcPr>
            <w:tcW w:w="1582" w:type="dxa"/>
            <w:shd w:val="pct15" w:color="auto" w:fill="FFFFFF"/>
          </w:tcPr>
          <w:p w:rsidR="00E07737" w:rsidRPr="00DE398D" w:rsidRDefault="00E07737" w:rsidP="00C57BED">
            <w:pPr>
              <w:pStyle w:val="TableEntryHeader"/>
            </w:pPr>
            <w:r w:rsidRPr="00DE398D">
              <w:t>PtCP Datum</w:t>
            </w:r>
          </w:p>
        </w:tc>
        <w:tc>
          <w:tcPr>
            <w:tcW w:w="1980" w:type="dxa"/>
            <w:shd w:val="pct15" w:color="auto" w:fill="FFFFFF"/>
          </w:tcPr>
          <w:p w:rsidR="00E07737" w:rsidRPr="00DE398D" w:rsidRDefault="00E07737" w:rsidP="00C57BED">
            <w:pPr>
              <w:pStyle w:val="TableEntryHeader"/>
            </w:pPr>
            <w:r w:rsidRPr="00DE398D">
              <w:t>Content Modules</w:t>
            </w:r>
          </w:p>
        </w:tc>
        <w:tc>
          <w:tcPr>
            <w:tcW w:w="1530" w:type="dxa"/>
            <w:shd w:val="pct15" w:color="auto" w:fill="FFFFFF"/>
          </w:tcPr>
          <w:p w:rsidR="00E07737" w:rsidRPr="00DE398D" w:rsidRDefault="00E07737" w:rsidP="00C57BED">
            <w:pPr>
              <w:pStyle w:val="TableEntryHeader"/>
            </w:pPr>
            <w:r w:rsidRPr="00DE398D">
              <w:t>Optionality</w:t>
            </w:r>
          </w:p>
        </w:tc>
        <w:tc>
          <w:tcPr>
            <w:tcW w:w="2430" w:type="dxa"/>
            <w:shd w:val="pct15" w:color="auto" w:fill="FFFFFF"/>
          </w:tcPr>
          <w:p w:rsidR="00E07737" w:rsidRPr="00DE398D" w:rsidRDefault="00E07737" w:rsidP="00C57BED">
            <w:pPr>
              <w:pStyle w:val="TableEntryHeader"/>
            </w:pPr>
            <w:r w:rsidRPr="00DE398D">
              <w:t>PCC Template ID</w:t>
            </w:r>
          </w:p>
        </w:tc>
        <w:tc>
          <w:tcPr>
            <w:tcW w:w="2089" w:type="dxa"/>
            <w:shd w:val="pct15" w:color="auto" w:fill="FFFFFF"/>
          </w:tcPr>
          <w:p w:rsidR="00E07737" w:rsidRPr="00DE398D" w:rsidRDefault="00E07737" w:rsidP="00C57BED">
            <w:pPr>
              <w:pStyle w:val="TableEntryHeader"/>
            </w:pPr>
            <w:r w:rsidRPr="00DE398D">
              <w:t>CCDA Template Id</w:t>
            </w:r>
          </w:p>
          <w:p w:rsidR="00E07737" w:rsidRPr="00DE398D" w:rsidRDefault="00E07737" w:rsidP="00C57BED">
            <w:pPr>
              <w:pStyle w:val="TableEntryHeader"/>
            </w:pPr>
          </w:p>
        </w:tc>
      </w:tr>
      <w:tr w:rsidR="00E07737" w:rsidRPr="00DE398D" w:rsidTr="00E07737">
        <w:trPr>
          <w:cantSplit/>
          <w:jc w:val="center"/>
        </w:trPr>
        <w:tc>
          <w:tcPr>
            <w:tcW w:w="1582" w:type="dxa"/>
          </w:tcPr>
          <w:p w:rsidR="00E07737" w:rsidRPr="00DE398D" w:rsidRDefault="00E07737" w:rsidP="00C57BED">
            <w:pPr>
              <w:pStyle w:val="TableEntry"/>
            </w:pPr>
            <w:r w:rsidRPr="00DE398D">
              <w:lastRenderedPageBreak/>
              <w:t>Demographics</w:t>
            </w:r>
          </w:p>
        </w:tc>
        <w:tc>
          <w:tcPr>
            <w:tcW w:w="1980" w:type="dxa"/>
          </w:tcPr>
          <w:p w:rsidR="00E07737" w:rsidRPr="00DE398D" w:rsidRDefault="00E07737" w:rsidP="00C57BED">
            <w:pPr>
              <w:pStyle w:val="TableEntry"/>
            </w:pPr>
            <w:r w:rsidRPr="00DE398D">
              <w:t>Header Modules</w:t>
            </w:r>
          </w:p>
        </w:tc>
        <w:tc>
          <w:tcPr>
            <w:tcW w:w="1530" w:type="dxa"/>
          </w:tcPr>
          <w:p w:rsidR="00E07737" w:rsidRPr="00711800" w:rsidRDefault="00E07737" w:rsidP="00C57BED">
            <w:pPr>
              <w:pStyle w:val="TableEntry"/>
            </w:pPr>
            <w:r w:rsidRPr="00711800">
              <w:t>R</w:t>
            </w:r>
          </w:p>
        </w:tc>
        <w:tc>
          <w:tcPr>
            <w:tcW w:w="2430" w:type="dxa"/>
          </w:tcPr>
          <w:p w:rsidR="00E07737" w:rsidRPr="00DE398D" w:rsidRDefault="009E6BEF" w:rsidP="00C57BED">
            <w:pPr>
              <w:pStyle w:val="TableEntry"/>
            </w:pPr>
            <w:r>
              <w:t>See Note 1</w:t>
            </w:r>
          </w:p>
        </w:tc>
        <w:tc>
          <w:tcPr>
            <w:tcW w:w="2089" w:type="dxa"/>
          </w:tcPr>
          <w:p w:rsidR="00E07737" w:rsidRPr="00DE398D" w:rsidRDefault="00E07737" w:rsidP="00C57BED">
            <w:pPr>
              <w:pStyle w:val="TableEntry"/>
            </w:pPr>
            <w:r w:rsidRPr="00DE398D">
              <w:t>N/A</w:t>
            </w:r>
          </w:p>
        </w:tc>
      </w:tr>
      <w:tr w:rsidR="00E07737" w:rsidRPr="00DE398D" w:rsidTr="00E07737">
        <w:trPr>
          <w:cantSplit/>
          <w:jc w:val="center"/>
        </w:trPr>
        <w:tc>
          <w:tcPr>
            <w:tcW w:w="1582" w:type="dxa"/>
          </w:tcPr>
          <w:p w:rsidR="00E07737" w:rsidRPr="00DE398D" w:rsidRDefault="00E07737" w:rsidP="00C57BED">
            <w:pPr>
              <w:pStyle w:val="TableEntry"/>
            </w:pPr>
            <w:r w:rsidRPr="00DE398D">
              <w:t>Problems</w:t>
            </w:r>
          </w:p>
        </w:tc>
        <w:tc>
          <w:tcPr>
            <w:tcW w:w="1980" w:type="dxa"/>
          </w:tcPr>
          <w:p w:rsidR="00E07737" w:rsidRPr="00711800" w:rsidRDefault="00E07737" w:rsidP="00C57BED">
            <w:pPr>
              <w:pStyle w:val="TableEntry"/>
            </w:pPr>
            <w:r w:rsidRPr="00711800">
              <w:t xml:space="preserve">Active Problem Section </w:t>
            </w:r>
          </w:p>
        </w:tc>
        <w:tc>
          <w:tcPr>
            <w:tcW w:w="1530" w:type="dxa"/>
          </w:tcPr>
          <w:p w:rsidR="00E07737" w:rsidRPr="00711800" w:rsidRDefault="00E07737" w:rsidP="00C57BED">
            <w:pPr>
              <w:pStyle w:val="TableEntry"/>
            </w:pPr>
            <w:r w:rsidRPr="00711800">
              <w:t>R</w:t>
            </w:r>
          </w:p>
        </w:tc>
        <w:tc>
          <w:tcPr>
            <w:tcW w:w="2430" w:type="dxa"/>
          </w:tcPr>
          <w:p w:rsidR="00E07737" w:rsidRPr="00156C94" w:rsidRDefault="00E07737" w:rsidP="00C57BED">
            <w:pPr>
              <w:pStyle w:val="TableEntry"/>
            </w:pPr>
            <w:r w:rsidRPr="00F06B2A">
              <w:t>1.3.6.1.4.1.19376.1.5.3.1.3.6</w:t>
            </w:r>
          </w:p>
        </w:tc>
        <w:tc>
          <w:tcPr>
            <w:tcW w:w="2089" w:type="dxa"/>
          </w:tcPr>
          <w:p w:rsidR="00E07737" w:rsidRPr="00711800" w:rsidRDefault="00E07737" w:rsidP="00C57BED">
            <w:pPr>
              <w:pStyle w:val="TableEntry"/>
            </w:pPr>
            <w:r w:rsidRPr="00711800">
              <w:t>2.16.840.1.113883.10.20.22.2.5.1</w:t>
            </w:r>
          </w:p>
        </w:tc>
      </w:tr>
      <w:tr w:rsidR="00E07737" w:rsidRPr="00DE398D" w:rsidTr="00E07737">
        <w:trPr>
          <w:cantSplit/>
          <w:jc w:val="center"/>
        </w:trPr>
        <w:tc>
          <w:tcPr>
            <w:tcW w:w="1582" w:type="dxa"/>
          </w:tcPr>
          <w:p w:rsidR="00E07737" w:rsidRPr="008E231E" w:rsidRDefault="00E07737" w:rsidP="00C57BED">
            <w:pPr>
              <w:pStyle w:val="TableEntry"/>
            </w:pPr>
            <w:r w:rsidRPr="008E231E">
              <w:t xml:space="preserve">Health Concern </w:t>
            </w:r>
          </w:p>
        </w:tc>
        <w:tc>
          <w:tcPr>
            <w:tcW w:w="1980" w:type="dxa"/>
          </w:tcPr>
          <w:p w:rsidR="00E07737" w:rsidRPr="008E231E" w:rsidRDefault="00E07737" w:rsidP="00C57BED">
            <w:pPr>
              <w:pStyle w:val="TableEntry"/>
            </w:pPr>
            <w:r w:rsidRPr="008E231E">
              <w:t>Health Concern Section</w:t>
            </w:r>
          </w:p>
        </w:tc>
        <w:tc>
          <w:tcPr>
            <w:tcW w:w="1530" w:type="dxa"/>
          </w:tcPr>
          <w:p w:rsidR="00E07737" w:rsidRPr="007464AD" w:rsidRDefault="00E07737" w:rsidP="00C57BED">
            <w:pPr>
              <w:pStyle w:val="TableEntry"/>
            </w:pPr>
            <w:r w:rsidRPr="007464AD">
              <w:t>R</w:t>
            </w:r>
          </w:p>
        </w:tc>
        <w:tc>
          <w:tcPr>
            <w:tcW w:w="2430" w:type="dxa"/>
          </w:tcPr>
          <w:p w:rsidR="00E07737" w:rsidRPr="008E231E" w:rsidRDefault="0009491E" w:rsidP="00C57BED">
            <w:pPr>
              <w:pStyle w:val="TableEntry"/>
            </w:pPr>
            <w:r w:rsidRPr="008E231E">
              <w:rPr>
                <w:rFonts w:ascii="TimesNewRomanPSMT" w:hAnsi="TimesNewRomanPSMT" w:cs="TimesNewRomanPSMT"/>
                <w:szCs w:val="18"/>
              </w:rPr>
              <w:t>1.3.6.1.4.1.19376.1.5.3.1.1.13.2.5</w:t>
            </w:r>
          </w:p>
        </w:tc>
        <w:tc>
          <w:tcPr>
            <w:tcW w:w="2089" w:type="dxa"/>
          </w:tcPr>
          <w:p w:rsidR="00E07737" w:rsidRPr="008E231E" w:rsidRDefault="00E07737" w:rsidP="00C57BED">
            <w:pPr>
              <w:pStyle w:val="TableEntry"/>
            </w:pPr>
            <w:r w:rsidRPr="008E231E">
              <w:t>2.16.840.1.113883.10.20.22.2.58</w:t>
            </w:r>
          </w:p>
        </w:tc>
      </w:tr>
      <w:tr w:rsidR="00E07737" w:rsidRPr="00DE398D" w:rsidTr="00E07737">
        <w:trPr>
          <w:cantSplit/>
          <w:jc w:val="center"/>
        </w:trPr>
        <w:tc>
          <w:tcPr>
            <w:tcW w:w="1582" w:type="dxa"/>
          </w:tcPr>
          <w:p w:rsidR="00E07737" w:rsidRPr="008E231E" w:rsidRDefault="00E07737" w:rsidP="00C57BED">
            <w:pPr>
              <w:pStyle w:val="TableEntry"/>
            </w:pPr>
            <w:r w:rsidRPr="008E231E">
              <w:t>Health Status Evaluations/Outcomes</w:t>
            </w:r>
          </w:p>
        </w:tc>
        <w:tc>
          <w:tcPr>
            <w:tcW w:w="1980" w:type="dxa"/>
          </w:tcPr>
          <w:p w:rsidR="00E07737" w:rsidRPr="008E231E" w:rsidRDefault="00E07737" w:rsidP="00C57BED">
            <w:pPr>
              <w:pStyle w:val="TableEntry"/>
            </w:pPr>
            <w:r w:rsidRPr="008E231E">
              <w:t>Health Status Evaluations/Outcomes Section</w:t>
            </w:r>
          </w:p>
        </w:tc>
        <w:tc>
          <w:tcPr>
            <w:tcW w:w="1530" w:type="dxa"/>
          </w:tcPr>
          <w:p w:rsidR="00E07737" w:rsidRPr="007464AD" w:rsidRDefault="00E07737" w:rsidP="00C57BED">
            <w:pPr>
              <w:pStyle w:val="TableEntry"/>
            </w:pPr>
            <w:r w:rsidRPr="007464AD">
              <w:t>R</w:t>
            </w:r>
          </w:p>
        </w:tc>
        <w:tc>
          <w:tcPr>
            <w:tcW w:w="2430" w:type="dxa"/>
          </w:tcPr>
          <w:p w:rsidR="00E07737" w:rsidRPr="008E231E" w:rsidRDefault="0009491E" w:rsidP="00C57BED">
            <w:pPr>
              <w:pStyle w:val="TableEntry"/>
            </w:pPr>
            <w:r w:rsidRPr="008E231E">
              <w:rPr>
                <w:rFonts w:ascii="TimesNewRomanPSMT" w:hAnsi="TimesNewRomanPSMT" w:cs="TimesNewRomanPSMT"/>
                <w:szCs w:val="18"/>
              </w:rPr>
              <w:t>1.3.6.1.4.1.19376.1.5.3.1.1.21.2.9</w:t>
            </w:r>
          </w:p>
        </w:tc>
        <w:tc>
          <w:tcPr>
            <w:tcW w:w="2089" w:type="dxa"/>
          </w:tcPr>
          <w:p w:rsidR="00E07737" w:rsidRPr="008E231E" w:rsidRDefault="00E07737" w:rsidP="00C57BED">
            <w:pPr>
              <w:pStyle w:val="TableEntry"/>
            </w:pPr>
            <w:r w:rsidRPr="008E231E">
              <w:t>2.16.840.1.113883.10.20.22.2.61</w:t>
            </w:r>
          </w:p>
        </w:tc>
      </w:tr>
      <w:tr w:rsidR="00E07737" w:rsidRPr="00DE398D" w:rsidTr="00E07737">
        <w:trPr>
          <w:cantSplit/>
          <w:jc w:val="center"/>
        </w:trPr>
        <w:tc>
          <w:tcPr>
            <w:tcW w:w="1582" w:type="dxa"/>
          </w:tcPr>
          <w:p w:rsidR="00E07737" w:rsidRPr="00DE398D" w:rsidRDefault="00E07737" w:rsidP="00C57BED">
            <w:pPr>
              <w:pStyle w:val="TableEntry"/>
            </w:pPr>
            <w:r w:rsidRPr="00DE398D">
              <w:rPr>
                <w:bCs/>
                <w:szCs w:val="18"/>
              </w:rPr>
              <w:t>Allergies</w:t>
            </w:r>
          </w:p>
        </w:tc>
        <w:tc>
          <w:tcPr>
            <w:tcW w:w="1980" w:type="dxa"/>
          </w:tcPr>
          <w:p w:rsidR="00E07737" w:rsidRPr="00711800" w:rsidRDefault="00E07737" w:rsidP="00C57BED">
            <w:pPr>
              <w:pStyle w:val="TableEntry"/>
            </w:pPr>
            <w:r w:rsidRPr="00711800">
              <w:t>Allergies Section</w:t>
            </w:r>
          </w:p>
        </w:tc>
        <w:tc>
          <w:tcPr>
            <w:tcW w:w="1530" w:type="dxa"/>
          </w:tcPr>
          <w:p w:rsidR="00E07737" w:rsidRPr="00711800" w:rsidRDefault="00E07737" w:rsidP="00C57BED">
            <w:pPr>
              <w:pStyle w:val="TableEntry"/>
            </w:pPr>
            <w:r w:rsidRPr="00711800">
              <w:t>R</w:t>
            </w:r>
          </w:p>
        </w:tc>
        <w:tc>
          <w:tcPr>
            <w:tcW w:w="2430" w:type="dxa"/>
          </w:tcPr>
          <w:p w:rsidR="00E07737" w:rsidRPr="00156C94" w:rsidRDefault="00E07737" w:rsidP="00C57BED">
            <w:pPr>
              <w:pStyle w:val="TableEntry"/>
            </w:pPr>
            <w:r w:rsidRPr="00F06B2A">
              <w:t>1.3.6.1.4.1.19376.1.5.3.1.3.13</w:t>
            </w:r>
          </w:p>
        </w:tc>
        <w:tc>
          <w:tcPr>
            <w:tcW w:w="2089" w:type="dxa"/>
          </w:tcPr>
          <w:p w:rsidR="00E07737" w:rsidRPr="00711800" w:rsidRDefault="00E07737" w:rsidP="00C57BED">
            <w:pPr>
              <w:pStyle w:val="TableEntry"/>
            </w:pPr>
            <w:r w:rsidRPr="00711800">
              <w:t>2.16.840.1.113883.10.20.22.2.6.1</w:t>
            </w:r>
          </w:p>
        </w:tc>
      </w:tr>
      <w:tr w:rsidR="00E07737" w:rsidRPr="00DE398D" w:rsidTr="00E07737">
        <w:trPr>
          <w:cantSplit/>
          <w:jc w:val="center"/>
        </w:trPr>
        <w:tc>
          <w:tcPr>
            <w:tcW w:w="1582" w:type="dxa"/>
          </w:tcPr>
          <w:p w:rsidR="00E07737" w:rsidRPr="00DE398D" w:rsidRDefault="00E07737" w:rsidP="00C57BED">
            <w:pPr>
              <w:pStyle w:val="TableEntry"/>
            </w:pPr>
            <w:r w:rsidRPr="00DE398D">
              <w:t>Medications</w:t>
            </w:r>
          </w:p>
        </w:tc>
        <w:tc>
          <w:tcPr>
            <w:tcW w:w="1980" w:type="dxa"/>
          </w:tcPr>
          <w:p w:rsidR="00E07737" w:rsidRPr="00DE398D" w:rsidRDefault="00E07737" w:rsidP="00C57BED">
            <w:pPr>
              <w:pStyle w:val="TableEntry"/>
            </w:pPr>
            <w:r w:rsidRPr="00DE398D">
              <w:t>Medications Section</w:t>
            </w:r>
          </w:p>
        </w:tc>
        <w:tc>
          <w:tcPr>
            <w:tcW w:w="1530" w:type="dxa"/>
          </w:tcPr>
          <w:p w:rsidR="00E07737" w:rsidRPr="00DE398D" w:rsidRDefault="00E07737" w:rsidP="00C57BED">
            <w:pPr>
              <w:pStyle w:val="TableEntry"/>
            </w:pPr>
            <w:r w:rsidRPr="00DE398D">
              <w:t>R</w:t>
            </w:r>
          </w:p>
        </w:tc>
        <w:tc>
          <w:tcPr>
            <w:tcW w:w="2430" w:type="dxa"/>
          </w:tcPr>
          <w:p w:rsidR="00E07737" w:rsidRPr="00156C94" w:rsidRDefault="00E07737" w:rsidP="00C57BED">
            <w:pPr>
              <w:pStyle w:val="TableEntry"/>
            </w:pPr>
            <w:r w:rsidRPr="00F06B2A">
              <w:t>1.3.6.1.4.1.19376.1.5.3.1.3.19</w:t>
            </w:r>
          </w:p>
        </w:tc>
        <w:tc>
          <w:tcPr>
            <w:tcW w:w="2089" w:type="dxa"/>
          </w:tcPr>
          <w:p w:rsidR="00E07737" w:rsidRPr="00DE398D" w:rsidRDefault="00E07737" w:rsidP="00C57BED">
            <w:pPr>
              <w:pStyle w:val="TableEntry"/>
            </w:pPr>
            <w:r w:rsidRPr="00DE398D">
              <w:t>2.16.840.1.113883.10.20.22.2.1.1</w:t>
            </w:r>
          </w:p>
        </w:tc>
      </w:tr>
      <w:tr w:rsidR="00E07737" w:rsidRPr="00DE398D" w:rsidTr="00E07737">
        <w:trPr>
          <w:cantSplit/>
          <w:jc w:val="center"/>
        </w:trPr>
        <w:tc>
          <w:tcPr>
            <w:tcW w:w="1582" w:type="dxa"/>
          </w:tcPr>
          <w:p w:rsidR="00E07737" w:rsidRPr="009E6BEF" w:rsidRDefault="00E07737" w:rsidP="00C57BED">
            <w:pPr>
              <w:pStyle w:val="TableEntry"/>
            </w:pPr>
            <w:r w:rsidRPr="009E6BEF">
              <w:t xml:space="preserve">Patient Care Plan </w:t>
            </w:r>
          </w:p>
        </w:tc>
        <w:tc>
          <w:tcPr>
            <w:tcW w:w="1980" w:type="dxa"/>
          </w:tcPr>
          <w:p w:rsidR="00E07737" w:rsidRPr="009E6BEF" w:rsidRDefault="00E07737" w:rsidP="00C57BED">
            <w:pPr>
              <w:pStyle w:val="TableEntry"/>
            </w:pPr>
            <w:r w:rsidRPr="009E6BEF">
              <w:t>Patient Care Plan Section</w:t>
            </w:r>
          </w:p>
        </w:tc>
        <w:tc>
          <w:tcPr>
            <w:tcW w:w="1530" w:type="dxa"/>
          </w:tcPr>
          <w:p w:rsidR="00E07737" w:rsidRPr="009E6BEF" w:rsidRDefault="00E07737" w:rsidP="00C57BED">
            <w:pPr>
              <w:pStyle w:val="TableEntry"/>
            </w:pPr>
            <w:r w:rsidRPr="009E6BEF">
              <w:t>R</w:t>
            </w:r>
          </w:p>
        </w:tc>
        <w:tc>
          <w:tcPr>
            <w:tcW w:w="2430" w:type="dxa"/>
          </w:tcPr>
          <w:p w:rsidR="00E07737" w:rsidRPr="009E6BEF" w:rsidRDefault="00E07737" w:rsidP="00C57BED">
            <w:pPr>
              <w:pStyle w:val="TableEntry"/>
            </w:pPr>
            <w:r w:rsidRPr="009E6BEF">
              <w:t>1.3.6.1.4.1.19376.1.5.3.1.1.26.1.1</w:t>
            </w:r>
          </w:p>
        </w:tc>
        <w:tc>
          <w:tcPr>
            <w:tcW w:w="2089" w:type="dxa"/>
          </w:tcPr>
          <w:p w:rsidR="00E07737" w:rsidRPr="009E6BEF" w:rsidRDefault="00E07737" w:rsidP="00C57BED">
            <w:pPr>
              <w:pStyle w:val="TableEntry"/>
            </w:pPr>
            <w:r w:rsidRPr="009E6BEF">
              <w:t>1.3.6.1.4.1.19376.1.5.3.1.1.26.1.1</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Results </w:t>
            </w:r>
          </w:p>
        </w:tc>
        <w:tc>
          <w:tcPr>
            <w:tcW w:w="1980" w:type="dxa"/>
          </w:tcPr>
          <w:p w:rsidR="00E07737" w:rsidRPr="00DE398D" w:rsidRDefault="00E07737" w:rsidP="00C57BED">
            <w:pPr>
              <w:pStyle w:val="TableEntry"/>
            </w:pPr>
            <w:r w:rsidRPr="00DE398D">
              <w:t xml:space="preserve">Results Section </w:t>
            </w:r>
          </w:p>
        </w:tc>
        <w:tc>
          <w:tcPr>
            <w:tcW w:w="1530" w:type="dxa"/>
          </w:tcPr>
          <w:p w:rsidR="00E07737" w:rsidRPr="00DE398D" w:rsidRDefault="00E07737" w:rsidP="00C57BED">
            <w:pPr>
              <w:pStyle w:val="TableEntry"/>
            </w:pPr>
            <w:r w:rsidRPr="00DE398D">
              <w:t>R</w:t>
            </w:r>
          </w:p>
        </w:tc>
        <w:tc>
          <w:tcPr>
            <w:tcW w:w="2430" w:type="dxa"/>
          </w:tcPr>
          <w:p w:rsidR="00E07737" w:rsidRPr="00156C94" w:rsidRDefault="00E07737" w:rsidP="00C57BED">
            <w:pPr>
              <w:pStyle w:val="TableEntry"/>
            </w:pPr>
            <w:r w:rsidRPr="00F06B2A">
              <w:t>1.3.6.1.4.1.19376.1.5.3.1.3.28</w:t>
            </w:r>
          </w:p>
        </w:tc>
        <w:tc>
          <w:tcPr>
            <w:tcW w:w="2089" w:type="dxa"/>
          </w:tcPr>
          <w:p w:rsidR="00E07737" w:rsidRPr="00DE398D" w:rsidRDefault="00E07737" w:rsidP="00C57BED">
            <w:pPr>
              <w:pStyle w:val="TableEntry"/>
            </w:pPr>
            <w:r w:rsidRPr="00DE398D">
              <w:t>2.16.840.1.113883.10.20.22.2.3.1</w:t>
            </w:r>
          </w:p>
        </w:tc>
      </w:tr>
      <w:tr w:rsidR="00E07737" w:rsidRPr="00DE398D" w:rsidTr="00E07737">
        <w:trPr>
          <w:cantSplit/>
          <w:jc w:val="center"/>
        </w:trPr>
        <w:tc>
          <w:tcPr>
            <w:tcW w:w="1582" w:type="dxa"/>
          </w:tcPr>
          <w:p w:rsidR="00E07737" w:rsidRPr="00DE398D" w:rsidRDefault="00E07737" w:rsidP="00C57BED">
            <w:pPr>
              <w:pStyle w:val="TableEntry"/>
            </w:pPr>
            <w:r w:rsidRPr="00DE398D">
              <w:t>Discharge Medications</w:t>
            </w:r>
          </w:p>
        </w:tc>
        <w:tc>
          <w:tcPr>
            <w:tcW w:w="1980" w:type="dxa"/>
          </w:tcPr>
          <w:p w:rsidR="00E07737" w:rsidRPr="00DE398D" w:rsidRDefault="00E07737" w:rsidP="00C57BED">
            <w:pPr>
              <w:pStyle w:val="TableEntry"/>
            </w:pPr>
            <w:r w:rsidRPr="00DE398D">
              <w:t>Hospital Discharge Medications Section</w:t>
            </w:r>
          </w:p>
        </w:tc>
        <w:tc>
          <w:tcPr>
            <w:tcW w:w="1530" w:type="dxa"/>
          </w:tcPr>
          <w:p w:rsidR="00E07737" w:rsidRPr="00DE398D" w:rsidRDefault="00E07737" w:rsidP="00C57BED">
            <w:pPr>
              <w:pStyle w:val="TableEntry"/>
            </w:pPr>
            <w:r w:rsidRPr="00DE398D">
              <w:t>R2</w:t>
            </w:r>
          </w:p>
        </w:tc>
        <w:tc>
          <w:tcPr>
            <w:tcW w:w="2430" w:type="dxa"/>
          </w:tcPr>
          <w:p w:rsidR="00E07737" w:rsidRPr="00156C94" w:rsidRDefault="00E07737" w:rsidP="00C57BED">
            <w:pPr>
              <w:pStyle w:val="TableEntry"/>
            </w:pPr>
            <w:r w:rsidRPr="00F06B2A">
              <w:t>1.3.6.1.4.1.19376.1.5.3.1.3.22</w:t>
            </w:r>
          </w:p>
        </w:tc>
        <w:tc>
          <w:tcPr>
            <w:tcW w:w="2089" w:type="dxa"/>
          </w:tcPr>
          <w:p w:rsidR="00E07737" w:rsidRPr="00DE398D" w:rsidRDefault="00E07737" w:rsidP="00C57BED">
            <w:pPr>
              <w:pStyle w:val="TableEntry"/>
            </w:pPr>
            <w:r w:rsidRPr="00DE398D">
              <w:t>2.16.840.1.113883.10.20.22.2.11.1</w:t>
            </w:r>
          </w:p>
        </w:tc>
      </w:tr>
      <w:tr w:rsidR="00E07737" w:rsidRPr="00DE398D" w:rsidTr="00E07737">
        <w:trPr>
          <w:cantSplit/>
          <w:jc w:val="center"/>
        </w:trPr>
        <w:tc>
          <w:tcPr>
            <w:tcW w:w="1582" w:type="dxa"/>
          </w:tcPr>
          <w:p w:rsidR="00E07737" w:rsidRPr="00DE398D" w:rsidRDefault="00E07737" w:rsidP="00C57BED">
            <w:pPr>
              <w:pStyle w:val="TableEntry"/>
            </w:pPr>
            <w:r w:rsidRPr="00DE398D">
              <w:t>Discharge Diet</w:t>
            </w:r>
          </w:p>
        </w:tc>
        <w:tc>
          <w:tcPr>
            <w:tcW w:w="1980" w:type="dxa"/>
          </w:tcPr>
          <w:p w:rsidR="00E07737" w:rsidRPr="00DE398D" w:rsidRDefault="00E07737" w:rsidP="00C57BED">
            <w:pPr>
              <w:pStyle w:val="TableEntry"/>
            </w:pPr>
            <w:r w:rsidRPr="00DE398D">
              <w:t>Discharge Diet section</w:t>
            </w:r>
          </w:p>
        </w:tc>
        <w:tc>
          <w:tcPr>
            <w:tcW w:w="1530" w:type="dxa"/>
          </w:tcPr>
          <w:p w:rsidR="00E07737" w:rsidRPr="00DE398D" w:rsidRDefault="00E07737" w:rsidP="00C57BED">
            <w:pPr>
              <w:pStyle w:val="TableEntry"/>
            </w:pPr>
            <w:r w:rsidRPr="00DE398D">
              <w:t>R2</w:t>
            </w:r>
          </w:p>
        </w:tc>
        <w:tc>
          <w:tcPr>
            <w:tcW w:w="2430" w:type="dxa"/>
          </w:tcPr>
          <w:p w:rsidR="00E07737" w:rsidRPr="004B2C1E" w:rsidRDefault="00E07737" w:rsidP="00C57BED">
            <w:pPr>
              <w:pStyle w:val="TableEntry"/>
            </w:pPr>
            <w:r w:rsidRPr="00F06B2A">
              <w:t>1.3.6.1.4.1.19376.1.5.3.1.3.33</w:t>
            </w:r>
          </w:p>
        </w:tc>
        <w:tc>
          <w:tcPr>
            <w:tcW w:w="2089" w:type="dxa"/>
          </w:tcPr>
          <w:p w:rsidR="00E07737" w:rsidRPr="00DE398D" w:rsidRDefault="00E07737" w:rsidP="00C57BED">
            <w:pPr>
              <w:pStyle w:val="TableEntry"/>
            </w:pPr>
            <w:r w:rsidRPr="00DE398D">
              <w:t>1.3.6.1.4.1.19376.1.5.3.1.3.33</w:t>
            </w:r>
          </w:p>
        </w:tc>
      </w:tr>
      <w:tr w:rsidR="00E07737" w:rsidRPr="00DE398D" w:rsidTr="00E07737">
        <w:trPr>
          <w:cantSplit/>
          <w:jc w:val="center"/>
        </w:trPr>
        <w:tc>
          <w:tcPr>
            <w:tcW w:w="1582" w:type="dxa"/>
          </w:tcPr>
          <w:p w:rsidR="00E07737" w:rsidRPr="00DE398D" w:rsidRDefault="00E07737" w:rsidP="00C57BED">
            <w:pPr>
              <w:pStyle w:val="TableEntry"/>
            </w:pPr>
            <w:r w:rsidRPr="00DE398D">
              <w:t>Administered Medications</w:t>
            </w:r>
          </w:p>
        </w:tc>
        <w:tc>
          <w:tcPr>
            <w:tcW w:w="1980" w:type="dxa"/>
          </w:tcPr>
          <w:p w:rsidR="00E07737" w:rsidRPr="00DE398D" w:rsidRDefault="00E07737" w:rsidP="00C57BED">
            <w:pPr>
              <w:pStyle w:val="TableEntry"/>
            </w:pPr>
            <w:r w:rsidRPr="00DE398D">
              <w:t>Medications Administered Section</w:t>
            </w:r>
          </w:p>
        </w:tc>
        <w:tc>
          <w:tcPr>
            <w:tcW w:w="1530" w:type="dxa"/>
          </w:tcPr>
          <w:p w:rsidR="00E07737" w:rsidRPr="00DE398D" w:rsidRDefault="00E07737" w:rsidP="00C57BED">
            <w:pPr>
              <w:pStyle w:val="TableEntry"/>
            </w:pPr>
            <w:r w:rsidRPr="00DE398D">
              <w:t>O</w:t>
            </w:r>
          </w:p>
        </w:tc>
        <w:tc>
          <w:tcPr>
            <w:tcW w:w="2430" w:type="dxa"/>
          </w:tcPr>
          <w:p w:rsidR="00E07737" w:rsidRPr="00F06B2A" w:rsidRDefault="00E07737" w:rsidP="00C57BED">
            <w:pPr>
              <w:pStyle w:val="TableEntry"/>
            </w:pPr>
            <w:r w:rsidRPr="00F06B2A">
              <w:t>1.3.6.1.4.1.19376.1.5.3.1.3.21</w:t>
            </w:r>
          </w:p>
        </w:tc>
        <w:tc>
          <w:tcPr>
            <w:tcW w:w="2089" w:type="dxa"/>
          </w:tcPr>
          <w:p w:rsidR="00E07737" w:rsidRPr="00DE398D" w:rsidRDefault="00E07737" w:rsidP="00C57BED">
            <w:pPr>
              <w:pStyle w:val="TableEntry"/>
            </w:pPr>
            <w:r w:rsidRPr="00DE398D">
              <w:t>2.16.840.1.113883.10.20.22.2.38</w:t>
            </w:r>
          </w:p>
        </w:tc>
      </w:tr>
      <w:tr w:rsidR="00E07737" w:rsidRPr="00DE398D" w:rsidTr="00E07737">
        <w:trPr>
          <w:cantSplit/>
          <w:jc w:val="center"/>
        </w:trPr>
        <w:tc>
          <w:tcPr>
            <w:tcW w:w="1582" w:type="dxa"/>
          </w:tcPr>
          <w:p w:rsidR="00E07737" w:rsidRPr="00DE398D" w:rsidRDefault="00E07737" w:rsidP="00C57BED">
            <w:pPr>
              <w:pStyle w:val="TableEntry"/>
            </w:pPr>
            <w:r w:rsidRPr="00DE398D">
              <w:t>Discharge Diagnosis</w:t>
            </w:r>
          </w:p>
          <w:p w:rsidR="00E07737" w:rsidRPr="00DE398D" w:rsidRDefault="00E07737" w:rsidP="00C57BED">
            <w:pPr>
              <w:pStyle w:val="TableEntry"/>
            </w:pPr>
          </w:p>
        </w:tc>
        <w:tc>
          <w:tcPr>
            <w:tcW w:w="1980" w:type="dxa"/>
          </w:tcPr>
          <w:p w:rsidR="00E07737" w:rsidRPr="00DE398D" w:rsidRDefault="00E07737" w:rsidP="00C57BED">
            <w:pPr>
              <w:pStyle w:val="TableEntry"/>
            </w:pPr>
            <w:r w:rsidRPr="00DE398D">
              <w:t>Discharge Diagnosis Section</w:t>
            </w:r>
          </w:p>
          <w:p w:rsidR="00E07737" w:rsidRPr="00DE398D" w:rsidRDefault="00E07737" w:rsidP="00C57BED">
            <w:pPr>
              <w:pStyle w:val="TableEntry"/>
            </w:pPr>
          </w:p>
        </w:tc>
        <w:tc>
          <w:tcPr>
            <w:tcW w:w="1530" w:type="dxa"/>
          </w:tcPr>
          <w:p w:rsidR="00E07737" w:rsidRPr="00DE398D" w:rsidRDefault="00E07737" w:rsidP="00C57BED">
            <w:pPr>
              <w:pStyle w:val="TableEntry"/>
            </w:pPr>
            <w:r w:rsidRPr="00DE398D">
              <w:t>R2</w:t>
            </w:r>
          </w:p>
        </w:tc>
        <w:tc>
          <w:tcPr>
            <w:tcW w:w="2430" w:type="dxa"/>
          </w:tcPr>
          <w:p w:rsidR="00E07737" w:rsidRPr="004B2C1E" w:rsidRDefault="00E07737" w:rsidP="00C57BED">
            <w:pPr>
              <w:pStyle w:val="TableEntry"/>
            </w:pPr>
            <w:r w:rsidRPr="00F06B2A">
              <w:t>1.3.6.1.4.1.19376.1.5.3.1.3.7</w:t>
            </w:r>
          </w:p>
        </w:tc>
        <w:tc>
          <w:tcPr>
            <w:tcW w:w="2089" w:type="dxa"/>
          </w:tcPr>
          <w:p w:rsidR="00E07737" w:rsidRPr="00DE398D" w:rsidRDefault="00E07737" w:rsidP="00C57BED">
            <w:pPr>
              <w:pStyle w:val="TableEntry"/>
            </w:pPr>
            <w:r w:rsidRPr="00DE398D">
              <w:t>2.16.840.1.113883.10.20.22.2.24</w:t>
            </w:r>
          </w:p>
        </w:tc>
      </w:tr>
      <w:tr w:rsidR="00E07737" w:rsidRPr="00DE398D" w:rsidTr="00E07737">
        <w:trPr>
          <w:cantSplit/>
          <w:jc w:val="center"/>
        </w:trPr>
        <w:tc>
          <w:tcPr>
            <w:tcW w:w="1582" w:type="dxa"/>
          </w:tcPr>
          <w:p w:rsidR="00E07737" w:rsidRPr="00DE398D" w:rsidRDefault="00E07737" w:rsidP="00C57BED">
            <w:pPr>
              <w:pStyle w:val="TableEntry"/>
            </w:pPr>
            <w:r w:rsidRPr="00DE398D">
              <w:t>Procedures</w:t>
            </w:r>
          </w:p>
        </w:tc>
        <w:tc>
          <w:tcPr>
            <w:tcW w:w="1980" w:type="dxa"/>
          </w:tcPr>
          <w:p w:rsidR="00E07737" w:rsidRPr="00DE398D" w:rsidRDefault="00E07737" w:rsidP="00C57BED">
            <w:pPr>
              <w:pStyle w:val="TableEntry"/>
            </w:pPr>
            <w:r w:rsidRPr="00DE398D">
              <w:t xml:space="preserve">Procedures Section </w:t>
            </w:r>
          </w:p>
        </w:tc>
        <w:tc>
          <w:tcPr>
            <w:tcW w:w="1530" w:type="dxa"/>
          </w:tcPr>
          <w:p w:rsidR="00E07737" w:rsidRPr="00DE398D" w:rsidRDefault="00E07737" w:rsidP="00C57BED">
            <w:pPr>
              <w:pStyle w:val="TableEntry"/>
            </w:pPr>
            <w:r w:rsidRPr="00DE398D">
              <w:t>R2</w:t>
            </w:r>
          </w:p>
        </w:tc>
        <w:tc>
          <w:tcPr>
            <w:tcW w:w="2430" w:type="dxa"/>
          </w:tcPr>
          <w:p w:rsidR="00E07737" w:rsidRPr="004B2C1E" w:rsidRDefault="00E07737" w:rsidP="00C57BED">
            <w:pPr>
              <w:pStyle w:val="TableEntry"/>
            </w:pPr>
            <w:r w:rsidRPr="00F06B2A">
              <w:t>1.3.6.1.4.1.19376.1.5.3.1.3.7</w:t>
            </w:r>
          </w:p>
        </w:tc>
        <w:tc>
          <w:tcPr>
            <w:tcW w:w="2089" w:type="dxa"/>
          </w:tcPr>
          <w:p w:rsidR="00E07737" w:rsidRPr="00DE398D" w:rsidRDefault="00E07737" w:rsidP="00C57BED">
            <w:pPr>
              <w:pStyle w:val="TableEntry"/>
            </w:pPr>
            <w:r w:rsidRPr="00DE398D">
              <w:t>2.16.840.1.113883.10.20.22.2.7.1</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Discharge Studies Summary </w:t>
            </w:r>
          </w:p>
        </w:tc>
        <w:tc>
          <w:tcPr>
            <w:tcW w:w="1980" w:type="dxa"/>
          </w:tcPr>
          <w:p w:rsidR="00E07737" w:rsidRPr="00DE398D" w:rsidRDefault="00E07737" w:rsidP="00C57BED">
            <w:pPr>
              <w:pStyle w:val="TableEntry"/>
            </w:pPr>
            <w:r w:rsidRPr="00DE398D">
              <w:t>Hospital Discharge Studies Summary Section</w:t>
            </w:r>
          </w:p>
        </w:tc>
        <w:tc>
          <w:tcPr>
            <w:tcW w:w="1530" w:type="dxa"/>
          </w:tcPr>
          <w:p w:rsidR="00E07737" w:rsidRPr="00DE398D" w:rsidRDefault="00E07737" w:rsidP="00C57BED">
            <w:pPr>
              <w:pStyle w:val="TableEntry"/>
            </w:pPr>
            <w:r w:rsidRPr="00DE398D">
              <w:t>O</w:t>
            </w:r>
          </w:p>
        </w:tc>
        <w:tc>
          <w:tcPr>
            <w:tcW w:w="2430" w:type="dxa"/>
          </w:tcPr>
          <w:p w:rsidR="00E07737" w:rsidRPr="00156C94" w:rsidRDefault="00E07737" w:rsidP="00C57BED">
            <w:pPr>
              <w:pStyle w:val="TableEntry"/>
            </w:pPr>
            <w:r w:rsidRPr="00F06B2A">
              <w:t>1.3.6.1.4.1.19376.1.5.3.1.3.30</w:t>
            </w:r>
          </w:p>
        </w:tc>
        <w:tc>
          <w:tcPr>
            <w:tcW w:w="2089" w:type="dxa"/>
          </w:tcPr>
          <w:p w:rsidR="00E07737" w:rsidRPr="00DE398D" w:rsidRDefault="00E07737" w:rsidP="00C57BED">
            <w:pPr>
              <w:pStyle w:val="TableEntry"/>
            </w:pPr>
            <w:r w:rsidRPr="00DE398D">
              <w:t>2.16.840.1.113883.10.20.22.2.16</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Advance Directives </w:t>
            </w:r>
          </w:p>
        </w:tc>
        <w:tc>
          <w:tcPr>
            <w:tcW w:w="1980" w:type="dxa"/>
          </w:tcPr>
          <w:p w:rsidR="00E07737" w:rsidRPr="00DE398D" w:rsidRDefault="00E07737" w:rsidP="00C57BED">
            <w:pPr>
              <w:pStyle w:val="TableEntry"/>
            </w:pPr>
            <w:r w:rsidRPr="00DE398D">
              <w:t>Advance Directives Section</w:t>
            </w:r>
          </w:p>
        </w:tc>
        <w:tc>
          <w:tcPr>
            <w:tcW w:w="1530" w:type="dxa"/>
          </w:tcPr>
          <w:p w:rsidR="00E07737" w:rsidRPr="00DE398D" w:rsidRDefault="00E07737" w:rsidP="00C57BED">
            <w:pPr>
              <w:pStyle w:val="TableEntry"/>
            </w:pPr>
            <w:r w:rsidRPr="00DE398D">
              <w:t>R2</w:t>
            </w:r>
          </w:p>
        </w:tc>
        <w:tc>
          <w:tcPr>
            <w:tcW w:w="2430" w:type="dxa"/>
          </w:tcPr>
          <w:p w:rsidR="00E07737" w:rsidRPr="00156C94" w:rsidRDefault="00E07737" w:rsidP="00C57BED">
            <w:pPr>
              <w:pStyle w:val="TableEntry"/>
            </w:pPr>
            <w:r w:rsidRPr="00F06B2A">
              <w:t>1.3.6.1.4.1.19376.1.5.3.1.3.35</w:t>
            </w:r>
          </w:p>
        </w:tc>
        <w:tc>
          <w:tcPr>
            <w:tcW w:w="2089" w:type="dxa"/>
          </w:tcPr>
          <w:p w:rsidR="00E07737" w:rsidRPr="00DE398D" w:rsidRDefault="00E07737" w:rsidP="00C57BED">
            <w:pPr>
              <w:pStyle w:val="TableEntry"/>
            </w:pPr>
            <w:r w:rsidRPr="00DE398D">
              <w:t>2.16.840.1.113883.10.20.22.2.21.1</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Historical Encounters </w:t>
            </w:r>
          </w:p>
        </w:tc>
        <w:tc>
          <w:tcPr>
            <w:tcW w:w="1980" w:type="dxa"/>
          </w:tcPr>
          <w:p w:rsidR="00E07737" w:rsidRPr="00DE398D" w:rsidRDefault="00E07737" w:rsidP="00C57BED">
            <w:pPr>
              <w:pStyle w:val="TableEntry"/>
            </w:pPr>
            <w:r w:rsidRPr="00DE398D">
              <w:t>Encounters Histories Section</w:t>
            </w:r>
          </w:p>
        </w:tc>
        <w:tc>
          <w:tcPr>
            <w:tcW w:w="1530" w:type="dxa"/>
          </w:tcPr>
          <w:p w:rsidR="00E07737" w:rsidRPr="00DE398D" w:rsidRDefault="00E07737" w:rsidP="00C57BED">
            <w:pPr>
              <w:pStyle w:val="TableEntry"/>
            </w:pPr>
            <w:r w:rsidRPr="00DE398D">
              <w:t>O</w:t>
            </w:r>
          </w:p>
        </w:tc>
        <w:tc>
          <w:tcPr>
            <w:tcW w:w="2430" w:type="dxa"/>
          </w:tcPr>
          <w:p w:rsidR="00E07737" w:rsidRPr="00156C94" w:rsidRDefault="00E07737" w:rsidP="00C57BED">
            <w:pPr>
              <w:pStyle w:val="TableEntry"/>
            </w:pPr>
            <w:r w:rsidRPr="00F06B2A">
              <w:t>1.3.6.1.4.1.19376.1.5.3.1.1.5.3.3</w:t>
            </w:r>
          </w:p>
        </w:tc>
        <w:tc>
          <w:tcPr>
            <w:tcW w:w="2089" w:type="dxa"/>
          </w:tcPr>
          <w:p w:rsidR="00E07737" w:rsidRPr="00DE398D" w:rsidRDefault="00E07737" w:rsidP="00C57BED">
            <w:pPr>
              <w:pStyle w:val="TableEntry"/>
            </w:pPr>
            <w:r w:rsidRPr="00DE398D">
              <w:t>2.16.840.1.113883.10.20.22.2.22.1</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Family History </w:t>
            </w:r>
          </w:p>
        </w:tc>
        <w:tc>
          <w:tcPr>
            <w:tcW w:w="1980" w:type="dxa"/>
          </w:tcPr>
          <w:p w:rsidR="00E07737" w:rsidRPr="00DE398D" w:rsidRDefault="00E07737" w:rsidP="00C57BED">
            <w:pPr>
              <w:pStyle w:val="TableEntry"/>
            </w:pPr>
            <w:r w:rsidRPr="00DE398D">
              <w:t>Family History Section</w:t>
            </w:r>
          </w:p>
        </w:tc>
        <w:tc>
          <w:tcPr>
            <w:tcW w:w="1530" w:type="dxa"/>
          </w:tcPr>
          <w:p w:rsidR="00E07737" w:rsidRPr="00DE398D" w:rsidRDefault="00E07737" w:rsidP="00C57BED">
            <w:pPr>
              <w:pStyle w:val="TableEntry"/>
            </w:pPr>
            <w:r w:rsidRPr="00DE398D">
              <w:t>O</w:t>
            </w:r>
          </w:p>
        </w:tc>
        <w:tc>
          <w:tcPr>
            <w:tcW w:w="2430" w:type="dxa"/>
          </w:tcPr>
          <w:p w:rsidR="00E07737" w:rsidRPr="00156C94" w:rsidRDefault="00E07737" w:rsidP="00C57BED">
            <w:pPr>
              <w:pStyle w:val="TableEntry"/>
            </w:pPr>
            <w:r w:rsidRPr="00F06B2A">
              <w:t>1.3.6.1.4.1.19376.1.5.3.1.3.15</w:t>
            </w:r>
          </w:p>
        </w:tc>
        <w:tc>
          <w:tcPr>
            <w:tcW w:w="2089" w:type="dxa"/>
          </w:tcPr>
          <w:p w:rsidR="00E07737" w:rsidRPr="00DE398D" w:rsidRDefault="00E07737" w:rsidP="00C57BED">
            <w:pPr>
              <w:pStyle w:val="TableEntry"/>
            </w:pPr>
            <w:r w:rsidRPr="00DE398D">
              <w:t>2.16.840.1.113883.10.20.22.2.15</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Functional Status </w:t>
            </w:r>
          </w:p>
        </w:tc>
        <w:tc>
          <w:tcPr>
            <w:tcW w:w="1980" w:type="dxa"/>
          </w:tcPr>
          <w:p w:rsidR="00E07737" w:rsidRPr="00DE398D" w:rsidRDefault="00E07737" w:rsidP="00C57BED">
            <w:pPr>
              <w:pStyle w:val="TableEntry"/>
            </w:pPr>
            <w:r w:rsidRPr="00DE398D">
              <w:t>Functional Status Section</w:t>
            </w:r>
          </w:p>
        </w:tc>
        <w:tc>
          <w:tcPr>
            <w:tcW w:w="1530" w:type="dxa"/>
          </w:tcPr>
          <w:p w:rsidR="00E07737" w:rsidRPr="00DE398D" w:rsidRDefault="00E07737" w:rsidP="00C57BED">
            <w:pPr>
              <w:pStyle w:val="TableEntry"/>
            </w:pPr>
            <w:r w:rsidRPr="00DE398D">
              <w:t>R2</w:t>
            </w:r>
          </w:p>
        </w:tc>
        <w:tc>
          <w:tcPr>
            <w:tcW w:w="2430" w:type="dxa"/>
          </w:tcPr>
          <w:p w:rsidR="00E07737" w:rsidRPr="00156C94" w:rsidRDefault="00E07737" w:rsidP="00C57BED">
            <w:pPr>
              <w:pStyle w:val="TableEntry"/>
            </w:pPr>
            <w:r w:rsidRPr="00F06B2A">
              <w:t>1.3.6.1.4.1.19376.1.5.3.1.1.12.2.1</w:t>
            </w:r>
          </w:p>
        </w:tc>
        <w:tc>
          <w:tcPr>
            <w:tcW w:w="2089" w:type="dxa"/>
          </w:tcPr>
          <w:p w:rsidR="00E07737" w:rsidRPr="00DE398D" w:rsidRDefault="00E07737" w:rsidP="00C57BED">
            <w:pPr>
              <w:pStyle w:val="TableEntry"/>
            </w:pPr>
            <w:r w:rsidRPr="00DE398D">
              <w:t>2.16.840.1.113883.10.20.22.2.14</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Assessment </w:t>
            </w:r>
          </w:p>
        </w:tc>
        <w:tc>
          <w:tcPr>
            <w:tcW w:w="1980" w:type="dxa"/>
          </w:tcPr>
          <w:p w:rsidR="00E07737" w:rsidRPr="00DE398D" w:rsidRDefault="00E07737" w:rsidP="00C57BED">
            <w:pPr>
              <w:pStyle w:val="TableEntry"/>
            </w:pPr>
            <w:r w:rsidRPr="00DE398D">
              <w:t>Assessment Section</w:t>
            </w:r>
          </w:p>
        </w:tc>
        <w:tc>
          <w:tcPr>
            <w:tcW w:w="1530" w:type="dxa"/>
          </w:tcPr>
          <w:p w:rsidR="00E07737" w:rsidRPr="00156C94" w:rsidRDefault="00E07737" w:rsidP="00C57BED">
            <w:pPr>
              <w:pStyle w:val="TableEntry"/>
            </w:pPr>
            <w:r w:rsidRPr="00156C94">
              <w:t>R2</w:t>
            </w:r>
          </w:p>
        </w:tc>
        <w:tc>
          <w:tcPr>
            <w:tcW w:w="2430" w:type="dxa"/>
          </w:tcPr>
          <w:p w:rsidR="00E07737" w:rsidRPr="00156C94" w:rsidRDefault="00E07737" w:rsidP="00C57BED">
            <w:pPr>
              <w:pStyle w:val="TableEntry"/>
            </w:pPr>
            <w:r w:rsidRPr="00F06B2A">
              <w:t>1.3.6.1.4.1.19376.1.5.3.1.1.13.2.4</w:t>
            </w:r>
          </w:p>
        </w:tc>
        <w:tc>
          <w:tcPr>
            <w:tcW w:w="2089" w:type="dxa"/>
          </w:tcPr>
          <w:p w:rsidR="00E07737" w:rsidRPr="00156C94" w:rsidRDefault="00E07737" w:rsidP="00C57BED">
            <w:pPr>
              <w:pStyle w:val="TableEntry"/>
            </w:pPr>
            <w:r w:rsidRPr="00F06B2A">
              <w:t>2.16.840.1.113883.10.20.22.2.8</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Immunizations </w:t>
            </w:r>
          </w:p>
        </w:tc>
        <w:tc>
          <w:tcPr>
            <w:tcW w:w="1980" w:type="dxa"/>
          </w:tcPr>
          <w:p w:rsidR="00E07737" w:rsidRPr="00DE398D" w:rsidRDefault="00E07737" w:rsidP="00C57BED">
            <w:pPr>
              <w:pStyle w:val="TableEntry"/>
            </w:pPr>
            <w:r w:rsidRPr="00DE398D">
              <w:t>Immunizations Section</w:t>
            </w:r>
          </w:p>
        </w:tc>
        <w:tc>
          <w:tcPr>
            <w:tcW w:w="1530" w:type="dxa"/>
          </w:tcPr>
          <w:p w:rsidR="00E07737" w:rsidRPr="00DE398D" w:rsidRDefault="00C539EE" w:rsidP="00C57BED">
            <w:pPr>
              <w:pStyle w:val="TableEntry"/>
            </w:pPr>
            <w:r>
              <w:t>R2</w:t>
            </w:r>
          </w:p>
        </w:tc>
        <w:tc>
          <w:tcPr>
            <w:tcW w:w="2430" w:type="dxa"/>
          </w:tcPr>
          <w:p w:rsidR="00E07737" w:rsidRPr="00156C94" w:rsidRDefault="00E07737" w:rsidP="00C57BED">
            <w:pPr>
              <w:pStyle w:val="TableEntry"/>
            </w:pPr>
            <w:r w:rsidRPr="00F06B2A">
              <w:t>1.3.6.1.4.1.19376.1.5.3.1.3.23</w:t>
            </w:r>
          </w:p>
        </w:tc>
        <w:tc>
          <w:tcPr>
            <w:tcW w:w="2089" w:type="dxa"/>
          </w:tcPr>
          <w:p w:rsidR="00E07737" w:rsidRPr="00DE398D" w:rsidRDefault="00E07737" w:rsidP="00C57BED">
            <w:pPr>
              <w:pStyle w:val="TableEntry"/>
            </w:pPr>
            <w:r w:rsidRPr="00DE398D">
              <w:t>2.16.840.1.113883.10.20.22.2.2.1</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Medical Equipment </w:t>
            </w:r>
          </w:p>
        </w:tc>
        <w:tc>
          <w:tcPr>
            <w:tcW w:w="1980" w:type="dxa"/>
          </w:tcPr>
          <w:p w:rsidR="00E07737" w:rsidRPr="00DE398D" w:rsidRDefault="00E07737" w:rsidP="00C57BED">
            <w:pPr>
              <w:pStyle w:val="TableEntry"/>
            </w:pPr>
            <w:r w:rsidRPr="00DE398D">
              <w:t>Medical Equipment Section</w:t>
            </w:r>
          </w:p>
        </w:tc>
        <w:tc>
          <w:tcPr>
            <w:tcW w:w="1530" w:type="dxa"/>
          </w:tcPr>
          <w:p w:rsidR="00E07737" w:rsidRPr="00DE398D" w:rsidRDefault="00E07737" w:rsidP="00C57BED">
            <w:pPr>
              <w:pStyle w:val="TableEntry"/>
            </w:pPr>
            <w:r w:rsidRPr="00DE398D">
              <w:t>O</w:t>
            </w:r>
          </w:p>
        </w:tc>
        <w:tc>
          <w:tcPr>
            <w:tcW w:w="2430" w:type="dxa"/>
          </w:tcPr>
          <w:p w:rsidR="00E07737" w:rsidRPr="00DE398D" w:rsidRDefault="00E07737" w:rsidP="00C57BED">
            <w:pPr>
              <w:pStyle w:val="TableEntry"/>
            </w:pPr>
            <w:r w:rsidRPr="00DE398D">
              <w:t>1.3.6.1.4.1.19376.1.5.3.1.1.5.3.5</w:t>
            </w:r>
          </w:p>
        </w:tc>
        <w:tc>
          <w:tcPr>
            <w:tcW w:w="2089" w:type="dxa"/>
          </w:tcPr>
          <w:p w:rsidR="00E07737" w:rsidRPr="00DE398D" w:rsidRDefault="00E07737" w:rsidP="00C57BED">
            <w:pPr>
              <w:pStyle w:val="TableEntry"/>
            </w:pPr>
            <w:r w:rsidRPr="00DE398D">
              <w:t>2.16.840.1.113883.10.20.22.2.23</w:t>
            </w:r>
          </w:p>
        </w:tc>
      </w:tr>
      <w:tr w:rsidR="00E07737" w:rsidRPr="00DE398D" w:rsidTr="00E07737">
        <w:trPr>
          <w:cantSplit/>
          <w:jc w:val="center"/>
        </w:trPr>
        <w:tc>
          <w:tcPr>
            <w:tcW w:w="1582" w:type="dxa"/>
          </w:tcPr>
          <w:p w:rsidR="00E07737" w:rsidRPr="00DE398D" w:rsidRDefault="00E07737" w:rsidP="00C57BED">
            <w:pPr>
              <w:pStyle w:val="TableEntry"/>
            </w:pPr>
            <w:r w:rsidRPr="00DE398D">
              <w:lastRenderedPageBreak/>
              <w:t xml:space="preserve">Payers </w:t>
            </w:r>
          </w:p>
        </w:tc>
        <w:tc>
          <w:tcPr>
            <w:tcW w:w="1980" w:type="dxa"/>
          </w:tcPr>
          <w:p w:rsidR="00E07737" w:rsidRPr="00DE398D" w:rsidRDefault="00E07737" w:rsidP="00C57BED">
            <w:pPr>
              <w:pStyle w:val="TableEntry"/>
            </w:pPr>
            <w:r w:rsidRPr="00DE398D">
              <w:t>Payers Section</w:t>
            </w:r>
          </w:p>
        </w:tc>
        <w:tc>
          <w:tcPr>
            <w:tcW w:w="1530" w:type="dxa"/>
          </w:tcPr>
          <w:p w:rsidR="00E07737" w:rsidRPr="00DE398D" w:rsidRDefault="00E07737" w:rsidP="00C57BED">
            <w:pPr>
              <w:pStyle w:val="TableEntry"/>
            </w:pPr>
            <w:r w:rsidRPr="00DE398D">
              <w:t>O</w:t>
            </w:r>
          </w:p>
        </w:tc>
        <w:tc>
          <w:tcPr>
            <w:tcW w:w="2430" w:type="dxa"/>
          </w:tcPr>
          <w:p w:rsidR="00E07737" w:rsidRPr="00DE398D" w:rsidRDefault="00E07737" w:rsidP="00C57BED">
            <w:pPr>
              <w:pStyle w:val="TableEntry"/>
            </w:pPr>
            <w:r w:rsidRPr="00DE398D">
              <w:t>1.3.6.1.4.1.19376.1.5.3.1.1.5.3.7</w:t>
            </w:r>
          </w:p>
        </w:tc>
        <w:tc>
          <w:tcPr>
            <w:tcW w:w="2089" w:type="dxa"/>
          </w:tcPr>
          <w:p w:rsidR="00E07737" w:rsidRPr="00DE398D" w:rsidRDefault="00E07737" w:rsidP="00C57BED">
            <w:pPr>
              <w:pStyle w:val="TableEntry"/>
            </w:pPr>
            <w:r w:rsidRPr="00DE398D">
              <w:t>2.16.840.1.113883.10.20.22.2.18</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Social History </w:t>
            </w:r>
          </w:p>
        </w:tc>
        <w:tc>
          <w:tcPr>
            <w:tcW w:w="1980" w:type="dxa"/>
          </w:tcPr>
          <w:p w:rsidR="00E07737" w:rsidRPr="00DE398D" w:rsidRDefault="00E07737" w:rsidP="00C57BED">
            <w:pPr>
              <w:pStyle w:val="TableEntry"/>
            </w:pPr>
            <w:r w:rsidRPr="00DE398D">
              <w:t>Social History Section</w:t>
            </w:r>
          </w:p>
        </w:tc>
        <w:tc>
          <w:tcPr>
            <w:tcW w:w="1530" w:type="dxa"/>
          </w:tcPr>
          <w:p w:rsidR="00E07737" w:rsidRPr="00DE398D" w:rsidRDefault="00E07737" w:rsidP="00C57BED">
            <w:pPr>
              <w:pStyle w:val="TableEntry"/>
            </w:pPr>
            <w:r w:rsidRPr="00DE398D">
              <w:t>O</w:t>
            </w:r>
          </w:p>
        </w:tc>
        <w:tc>
          <w:tcPr>
            <w:tcW w:w="2430" w:type="dxa"/>
          </w:tcPr>
          <w:p w:rsidR="00E07737" w:rsidRPr="00DE398D" w:rsidRDefault="00E07737" w:rsidP="00C57BED">
            <w:pPr>
              <w:pStyle w:val="TableEntry"/>
            </w:pPr>
            <w:r w:rsidRPr="00DE398D">
              <w:t>1.3.6.1.4.1.19376.1.5.3.1.3.16.1</w:t>
            </w:r>
          </w:p>
        </w:tc>
        <w:tc>
          <w:tcPr>
            <w:tcW w:w="2089" w:type="dxa"/>
          </w:tcPr>
          <w:p w:rsidR="00E07737" w:rsidRPr="00DE398D" w:rsidRDefault="00E07737" w:rsidP="00C57BED">
            <w:pPr>
              <w:pStyle w:val="TableEntry"/>
            </w:pPr>
            <w:r w:rsidRPr="00DE398D">
              <w:t>2.16.840.1.113883.10.20.22.2.17</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Vital Signs </w:t>
            </w:r>
          </w:p>
        </w:tc>
        <w:tc>
          <w:tcPr>
            <w:tcW w:w="1980" w:type="dxa"/>
          </w:tcPr>
          <w:p w:rsidR="00E07737" w:rsidRPr="00DE398D" w:rsidRDefault="00E07737" w:rsidP="00C57BED">
            <w:pPr>
              <w:pStyle w:val="TableEntry"/>
            </w:pPr>
            <w:r w:rsidRPr="00DE398D">
              <w:t>Vital Signs Section</w:t>
            </w:r>
          </w:p>
        </w:tc>
        <w:tc>
          <w:tcPr>
            <w:tcW w:w="1530" w:type="dxa"/>
          </w:tcPr>
          <w:p w:rsidR="00E07737" w:rsidRPr="00DE398D" w:rsidRDefault="00E07737" w:rsidP="00C57BED">
            <w:pPr>
              <w:pStyle w:val="TableEntry"/>
            </w:pPr>
            <w:r w:rsidRPr="00DE398D">
              <w:t>O</w:t>
            </w:r>
          </w:p>
        </w:tc>
        <w:tc>
          <w:tcPr>
            <w:tcW w:w="2430" w:type="dxa"/>
          </w:tcPr>
          <w:p w:rsidR="00E07737" w:rsidRPr="00DE398D" w:rsidRDefault="00E07737" w:rsidP="00C57BED">
            <w:pPr>
              <w:pStyle w:val="TableEntry"/>
            </w:pPr>
            <w:r w:rsidRPr="00DE398D">
              <w:t>1.3.6.1.4.1.19376.1.5.3.1.1.5.3.2</w:t>
            </w:r>
          </w:p>
        </w:tc>
        <w:tc>
          <w:tcPr>
            <w:tcW w:w="2089" w:type="dxa"/>
          </w:tcPr>
          <w:p w:rsidR="00E07737" w:rsidRPr="00DE398D" w:rsidRDefault="00E07737" w:rsidP="00C57BED">
            <w:pPr>
              <w:pStyle w:val="TableEntry"/>
            </w:pPr>
            <w:r w:rsidRPr="00DE398D">
              <w:t>2.16.840.1.113883.10.20.22.2.4.1</w:t>
            </w:r>
          </w:p>
        </w:tc>
      </w:tr>
      <w:tr w:rsidR="00E07737" w:rsidRPr="00DE398D" w:rsidTr="00E07737">
        <w:trPr>
          <w:cantSplit/>
          <w:jc w:val="center"/>
        </w:trPr>
        <w:tc>
          <w:tcPr>
            <w:tcW w:w="1582" w:type="dxa"/>
          </w:tcPr>
          <w:p w:rsidR="00E07737" w:rsidRPr="00DE398D" w:rsidRDefault="00E07737" w:rsidP="00C57BED">
            <w:pPr>
              <w:pStyle w:val="TableEntry"/>
            </w:pPr>
            <w:r w:rsidRPr="00DE398D">
              <w:t>History of Past Illness</w:t>
            </w:r>
          </w:p>
        </w:tc>
        <w:tc>
          <w:tcPr>
            <w:tcW w:w="1980" w:type="dxa"/>
          </w:tcPr>
          <w:p w:rsidR="00E07737" w:rsidRPr="00DE398D" w:rsidRDefault="00E07737" w:rsidP="00C57BED">
            <w:pPr>
              <w:pStyle w:val="TableEntry"/>
            </w:pPr>
            <w:r w:rsidRPr="00DE398D">
              <w:t>History of Past Illness Section</w:t>
            </w:r>
          </w:p>
        </w:tc>
        <w:tc>
          <w:tcPr>
            <w:tcW w:w="1530" w:type="dxa"/>
          </w:tcPr>
          <w:p w:rsidR="00E07737" w:rsidRPr="00DE398D" w:rsidRDefault="00E07737" w:rsidP="00C57BED">
            <w:pPr>
              <w:pStyle w:val="TableEntry"/>
            </w:pPr>
            <w:r w:rsidRPr="00DE398D">
              <w:t>O</w:t>
            </w:r>
          </w:p>
        </w:tc>
        <w:tc>
          <w:tcPr>
            <w:tcW w:w="2430" w:type="dxa"/>
          </w:tcPr>
          <w:p w:rsidR="00E07737" w:rsidRPr="00DE398D" w:rsidRDefault="00E07737" w:rsidP="00C57BED">
            <w:pPr>
              <w:pStyle w:val="TableEntry"/>
            </w:pPr>
            <w:r w:rsidRPr="00DE398D">
              <w:t>1.3.6.1.4.1.19376.1.5.3.1.3.8</w:t>
            </w:r>
          </w:p>
        </w:tc>
        <w:tc>
          <w:tcPr>
            <w:tcW w:w="2089" w:type="dxa"/>
          </w:tcPr>
          <w:p w:rsidR="00E07737" w:rsidRPr="00DE398D" w:rsidRDefault="00E07737" w:rsidP="00C57BED">
            <w:pPr>
              <w:pStyle w:val="TableEntry"/>
            </w:pPr>
            <w:r w:rsidRPr="00DE398D">
              <w:t>2.16.840.1.113883.10.20.22.2.20</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Review of System </w:t>
            </w:r>
          </w:p>
        </w:tc>
        <w:tc>
          <w:tcPr>
            <w:tcW w:w="1980" w:type="dxa"/>
          </w:tcPr>
          <w:p w:rsidR="00E07737" w:rsidRPr="00DE398D" w:rsidRDefault="00E07737" w:rsidP="00C57BED">
            <w:pPr>
              <w:pStyle w:val="TableEntry"/>
            </w:pPr>
            <w:r w:rsidRPr="00DE398D">
              <w:t>Review of System Section</w:t>
            </w:r>
          </w:p>
        </w:tc>
        <w:tc>
          <w:tcPr>
            <w:tcW w:w="1530" w:type="dxa"/>
          </w:tcPr>
          <w:p w:rsidR="00E07737" w:rsidRPr="00DE398D" w:rsidRDefault="00E07737" w:rsidP="00C57BED">
            <w:pPr>
              <w:pStyle w:val="TableEntry"/>
            </w:pPr>
            <w:r w:rsidRPr="00DE398D">
              <w:t>O</w:t>
            </w:r>
          </w:p>
        </w:tc>
        <w:tc>
          <w:tcPr>
            <w:tcW w:w="2430" w:type="dxa"/>
          </w:tcPr>
          <w:p w:rsidR="00E07737" w:rsidRPr="00DE398D" w:rsidRDefault="00E07737" w:rsidP="00C57BED">
            <w:pPr>
              <w:pStyle w:val="TableEntry"/>
            </w:pPr>
            <w:r w:rsidRPr="00DE398D">
              <w:t>1.3.6.1.4.1.19376.1.5.3.1.3.18</w:t>
            </w:r>
          </w:p>
        </w:tc>
        <w:tc>
          <w:tcPr>
            <w:tcW w:w="2089" w:type="dxa"/>
          </w:tcPr>
          <w:p w:rsidR="00E07737" w:rsidRPr="00DE398D" w:rsidRDefault="00E07737" w:rsidP="00C57BED">
            <w:pPr>
              <w:pStyle w:val="TableEntry"/>
            </w:pPr>
            <w:r w:rsidRPr="00DE398D">
              <w:t>1.3.6.1.4.1.19376.1.5.3.1.3.18</w:t>
            </w:r>
          </w:p>
        </w:tc>
      </w:tr>
      <w:tr w:rsidR="00E07737" w:rsidRPr="00DE398D" w:rsidTr="00E07737">
        <w:trPr>
          <w:cantSplit/>
          <w:jc w:val="center"/>
        </w:trPr>
        <w:tc>
          <w:tcPr>
            <w:tcW w:w="1582" w:type="dxa"/>
          </w:tcPr>
          <w:p w:rsidR="00E07737" w:rsidRPr="00DE398D" w:rsidRDefault="00E07737" w:rsidP="00C57BED">
            <w:pPr>
              <w:pStyle w:val="TableEntry"/>
            </w:pPr>
            <w:r w:rsidRPr="00DE398D">
              <w:t xml:space="preserve">Physical Exam </w:t>
            </w:r>
          </w:p>
        </w:tc>
        <w:tc>
          <w:tcPr>
            <w:tcW w:w="1980" w:type="dxa"/>
          </w:tcPr>
          <w:p w:rsidR="00E07737" w:rsidRPr="00DE398D" w:rsidRDefault="00E07737" w:rsidP="00C57BED">
            <w:pPr>
              <w:pStyle w:val="TableEntry"/>
            </w:pPr>
            <w:r w:rsidRPr="00DE398D">
              <w:t>Physical Exam Section</w:t>
            </w:r>
          </w:p>
        </w:tc>
        <w:tc>
          <w:tcPr>
            <w:tcW w:w="1530" w:type="dxa"/>
          </w:tcPr>
          <w:p w:rsidR="00E07737" w:rsidRPr="00DE398D" w:rsidRDefault="00E07737" w:rsidP="00C57BED">
            <w:pPr>
              <w:pStyle w:val="TableEntry"/>
            </w:pPr>
            <w:r w:rsidRPr="00DE398D">
              <w:t>O</w:t>
            </w:r>
          </w:p>
        </w:tc>
        <w:tc>
          <w:tcPr>
            <w:tcW w:w="2430" w:type="dxa"/>
          </w:tcPr>
          <w:p w:rsidR="00E07737" w:rsidRPr="00DE398D" w:rsidRDefault="00E07737" w:rsidP="00C57BED">
            <w:pPr>
              <w:pStyle w:val="TableEntry"/>
            </w:pPr>
            <w:r w:rsidRPr="00DE398D">
              <w:t>1.3.6.1.4.1.19376.1.5.3.1.1.9.15</w:t>
            </w:r>
          </w:p>
        </w:tc>
        <w:tc>
          <w:tcPr>
            <w:tcW w:w="2089" w:type="dxa"/>
          </w:tcPr>
          <w:p w:rsidR="00E07737" w:rsidRPr="00DE398D" w:rsidRDefault="00E07737" w:rsidP="00C57BED">
            <w:pPr>
              <w:pStyle w:val="TableEntry"/>
            </w:pPr>
            <w:r w:rsidRPr="00DE398D">
              <w:t>2.16.840.1.113883.10.20.2.10</w:t>
            </w:r>
          </w:p>
        </w:tc>
      </w:tr>
      <w:tr w:rsidR="00E07737" w:rsidRPr="00DE398D" w:rsidTr="00E07737">
        <w:trPr>
          <w:cantSplit/>
          <w:jc w:val="center"/>
        </w:trPr>
        <w:tc>
          <w:tcPr>
            <w:tcW w:w="1582" w:type="dxa"/>
          </w:tcPr>
          <w:p w:rsidR="00E07737" w:rsidRPr="00F64F70" w:rsidRDefault="00E07737" w:rsidP="00C57BED">
            <w:pPr>
              <w:pStyle w:val="TableEntry"/>
            </w:pPr>
            <w:r w:rsidRPr="00F64F70">
              <w:t xml:space="preserve">Discharge Physical Exam </w:t>
            </w:r>
          </w:p>
        </w:tc>
        <w:tc>
          <w:tcPr>
            <w:tcW w:w="1980" w:type="dxa"/>
          </w:tcPr>
          <w:p w:rsidR="00E07737" w:rsidRPr="00F64F70" w:rsidRDefault="00E07737" w:rsidP="00C57BED">
            <w:pPr>
              <w:pStyle w:val="TableEntry"/>
            </w:pPr>
            <w:r w:rsidRPr="00F64F70">
              <w:t>Hospital Discharge Physical Exam Section</w:t>
            </w:r>
          </w:p>
        </w:tc>
        <w:tc>
          <w:tcPr>
            <w:tcW w:w="1530" w:type="dxa"/>
          </w:tcPr>
          <w:p w:rsidR="00E07737" w:rsidRPr="00F64F70" w:rsidRDefault="00E07737" w:rsidP="00C57BED">
            <w:pPr>
              <w:pStyle w:val="TableEntry"/>
            </w:pPr>
            <w:r w:rsidRPr="00F64F70">
              <w:t>O</w:t>
            </w:r>
          </w:p>
        </w:tc>
        <w:tc>
          <w:tcPr>
            <w:tcW w:w="2430" w:type="dxa"/>
          </w:tcPr>
          <w:p w:rsidR="00E07737" w:rsidRPr="00F64F70" w:rsidRDefault="00E07737" w:rsidP="00C57BED">
            <w:pPr>
              <w:pStyle w:val="TableEntry"/>
            </w:pPr>
            <w:r w:rsidRPr="00F64F70">
              <w:t>1.3.6.1.4.1.19376.1.5.3.1.3.26</w:t>
            </w:r>
          </w:p>
        </w:tc>
        <w:tc>
          <w:tcPr>
            <w:tcW w:w="2089" w:type="dxa"/>
          </w:tcPr>
          <w:p w:rsidR="00E07737" w:rsidRPr="00F64F70" w:rsidRDefault="00E07737" w:rsidP="00C57BED">
            <w:pPr>
              <w:pStyle w:val="TableEntry"/>
            </w:pPr>
            <w:r w:rsidRPr="00F64F70">
              <w:t>1.3.6.1.4.1.19376.1.5.3.1.3.26</w:t>
            </w:r>
          </w:p>
        </w:tc>
      </w:tr>
      <w:tr w:rsidR="00E07737" w:rsidRPr="00DE398D" w:rsidTr="00E07737">
        <w:trPr>
          <w:cantSplit/>
          <w:jc w:val="center"/>
        </w:trPr>
        <w:tc>
          <w:tcPr>
            <w:tcW w:w="1582" w:type="dxa"/>
          </w:tcPr>
          <w:p w:rsidR="00E07737" w:rsidRPr="00F64F70" w:rsidRDefault="00E07737" w:rsidP="00C57BED">
            <w:pPr>
              <w:pStyle w:val="TableEntry"/>
            </w:pPr>
            <w:r w:rsidRPr="00F64F70">
              <w:t xml:space="preserve">Instructions </w:t>
            </w:r>
          </w:p>
        </w:tc>
        <w:tc>
          <w:tcPr>
            <w:tcW w:w="1980" w:type="dxa"/>
          </w:tcPr>
          <w:p w:rsidR="00E07737" w:rsidRPr="00F64F70" w:rsidRDefault="00E07737" w:rsidP="00C57BED">
            <w:pPr>
              <w:pStyle w:val="TableEntry"/>
            </w:pPr>
            <w:r w:rsidRPr="00F64F70">
              <w:t>Instructions Section</w:t>
            </w:r>
          </w:p>
        </w:tc>
        <w:tc>
          <w:tcPr>
            <w:tcW w:w="1530" w:type="dxa"/>
          </w:tcPr>
          <w:p w:rsidR="00E07737" w:rsidRPr="00F64F70" w:rsidRDefault="00E07737" w:rsidP="00C57BED">
            <w:pPr>
              <w:pStyle w:val="TableEntry"/>
            </w:pPr>
            <w:r w:rsidRPr="00F64F70">
              <w:t>R2</w:t>
            </w:r>
          </w:p>
        </w:tc>
        <w:tc>
          <w:tcPr>
            <w:tcW w:w="2430" w:type="dxa"/>
          </w:tcPr>
          <w:p w:rsidR="00E07737" w:rsidRPr="00F64F70" w:rsidRDefault="00E07737" w:rsidP="00C57BED">
            <w:pPr>
              <w:pStyle w:val="TableEntry"/>
            </w:pPr>
            <w:r w:rsidRPr="00F06B2A">
              <w:t>1.3.6.1.4.1.19376.1.5.3.1.1.13.2.11</w:t>
            </w:r>
          </w:p>
        </w:tc>
        <w:tc>
          <w:tcPr>
            <w:tcW w:w="2089" w:type="dxa"/>
          </w:tcPr>
          <w:p w:rsidR="00E07737" w:rsidRPr="00F64F70" w:rsidRDefault="00E07737" w:rsidP="00C57BED">
            <w:pPr>
              <w:pStyle w:val="TableEntry"/>
            </w:pPr>
            <w:r w:rsidRPr="00F64F70">
              <w:t>2.16.840.1.113883.10.20.22.2.45</w:t>
            </w:r>
          </w:p>
        </w:tc>
      </w:tr>
      <w:tr w:rsidR="00E07737" w:rsidRPr="00DE398D" w:rsidTr="00E07737">
        <w:trPr>
          <w:cantSplit/>
          <w:jc w:val="center"/>
        </w:trPr>
        <w:tc>
          <w:tcPr>
            <w:tcW w:w="1582" w:type="dxa"/>
          </w:tcPr>
          <w:p w:rsidR="00E07737" w:rsidRPr="00F64F70" w:rsidRDefault="00E07737" w:rsidP="00C57BED">
            <w:pPr>
              <w:pStyle w:val="TableEntry"/>
            </w:pPr>
            <w:r w:rsidRPr="00F64F70">
              <w:t xml:space="preserve">Discharge Instructions </w:t>
            </w:r>
          </w:p>
        </w:tc>
        <w:tc>
          <w:tcPr>
            <w:tcW w:w="1980" w:type="dxa"/>
          </w:tcPr>
          <w:p w:rsidR="00E07737" w:rsidRPr="00F64F70" w:rsidRDefault="00E07737" w:rsidP="00C57BED">
            <w:pPr>
              <w:pStyle w:val="TableEntry"/>
            </w:pPr>
            <w:r w:rsidRPr="00F64F70">
              <w:t>Hospital Discharge Instructions Section</w:t>
            </w:r>
          </w:p>
        </w:tc>
        <w:tc>
          <w:tcPr>
            <w:tcW w:w="1530" w:type="dxa"/>
          </w:tcPr>
          <w:p w:rsidR="00E07737" w:rsidRPr="00F64F70" w:rsidRDefault="00E07737" w:rsidP="00C57BED">
            <w:pPr>
              <w:pStyle w:val="TableEntry"/>
            </w:pPr>
            <w:r w:rsidRPr="00F64F70">
              <w:t>R2</w:t>
            </w:r>
          </w:p>
        </w:tc>
        <w:tc>
          <w:tcPr>
            <w:tcW w:w="2430" w:type="dxa"/>
          </w:tcPr>
          <w:p w:rsidR="00E07737" w:rsidRPr="00F64F70" w:rsidRDefault="00E07737" w:rsidP="00C57BED">
            <w:pPr>
              <w:pStyle w:val="TableEntry"/>
            </w:pPr>
            <w:r w:rsidRPr="008E231E">
              <w:t>1.3.6.1.4.1.19376.1.5.3.1.1.26.1.3</w:t>
            </w:r>
          </w:p>
        </w:tc>
        <w:tc>
          <w:tcPr>
            <w:tcW w:w="2089" w:type="dxa"/>
          </w:tcPr>
          <w:p w:rsidR="00E07737" w:rsidRPr="00F64F70" w:rsidRDefault="00E07737" w:rsidP="00C57BED">
            <w:pPr>
              <w:pStyle w:val="TableEntry"/>
            </w:pPr>
            <w:r w:rsidRPr="00F64F70">
              <w:t>2.16.840.1.113883.10.20.22.2.41</w:t>
            </w:r>
          </w:p>
        </w:tc>
      </w:tr>
    </w:tbl>
    <w:p w:rsidR="009E6BEF" w:rsidRPr="009E6BEF" w:rsidRDefault="009E6BEF" w:rsidP="009E6BEF">
      <w:pPr>
        <w:autoSpaceDE w:val="0"/>
        <w:autoSpaceDN w:val="0"/>
        <w:adjustRightInd w:val="0"/>
        <w:spacing w:before="0"/>
        <w:rPr>
          <w:sz w:val="18"/>
          <w:szCs w:val="18"/>
        </w:rPr>
      </w:pPr>
      <w:bookmarkStart w:id="47" w:name="_Toc357522162"/>
      <w:r w:rsidRPr="008E231E">
        <w:rPr>
          <w:sz w:val="18"/>
          <w:szCs w:val="18"/>
        </w:rPr>
        <w:t>Note 1 - PtCP is a medical summary and inherits all header constraints from Medical Summaries. CDA Release 2.0 documents that conform to the requirements of this content module shall indicate their conformance by the inclusion of the appropriate &lt;</w:t>
      </w:r>
      <w:proofErr w:type="spellStart"/>
      <w:r w:rsidRPr="008E231E">
        <w:rPr>
          <w:sz w:val="18"/>
          <w:szCs w:val="18"/>
        </w:rPr>
        <w:t>templateId</w:t>
      </w:r>
      <w:proofErr w:type="spellEnd"/>
      <w:r w:rsidRPr="008E231E">
        <w:rPr>
          <w:sz w:val="18"/>
          <w:szCs w:val="18"/>
        </w:rPr>
        <w:t>&gt; elements in the header of the document.</w:t>
      </w:r>
      <w:r w:rsidR="00761129" w:rsidRPr="008E231E">
        <w:rPr>
          <w:sz w:val="18"/>
          <w:szCs w:val="18"/>
        </w:rPr>
        <w:t xml:space="preserve"> CCDA US Realm header</w:t>
      </w:r>
      <w:r w:rsidR="007712AC" w:rsidRPr="008E231E">
        <w:rPr>
          <w:sz w:val="18"/>
          <w:szCs w:val="18"/>
        </w:rPr>
        <w:t xml:space="preserve"> elements </w:t>
      </w:r>
      <w:r w:rsidR="00761129" w:rsidRPr="008E231E">
        <w:rPr>
          <w:sz w:val="18"/>
          <w:szCs w:val="18"/>
        </w:rPr>
        <w:t xml:space="preserve">can </w:t>
      </w:r>
      <w:r w:rsidR="007712AC" w:rsidRPr="008E231E">
        <w:rPr>
          <w:sz w:val="18"/>
          <w:szCs w:val="18"/>
        </w:rPr>
        <w:t xml:space="preserve">be used when the CCDA flavor of templates are implemented.  </w:t>
      </w:r>
      <w:r w:rsidRPr="008E231E">
        <w:rPr>
          <w:sz w:val="18"/>
          <w:szCs w:val="18"/>
        </w:rPr>
        <w:t xml:space="preserve"> </w:t>
      </w:r>
    </w:p>
    <w:p w:rsidR="00AD6E1D" w:rsidRPr="00F06B2A" w:rsidRDefault="00AD6E1D" w:rsidP="00F06B2A">
      <w:pPr>
        <w:pStyle w:val="Heading2"/>
      </w:pPr>
      <w:r w:rsidRPr="00F06B2A">
        <w:t>X.2 Options</w:t>
      </w:r>
      <w:bookmarkEnd w:id="47"/>
    </w:p>
    <w:p w:rsidR="00AD6E1D" w:rsidRPr="00006C02" w:rsidRDefault="00AD6E1D" w:rsidP="00F06B2A">
      <w:pPr>
        <w:pStyle w:val="BodyText"/>
      </w:pPr>
      <w:r w:rsidRPr="00F06B2A">
        <w:t>Options that may be selected for this Content Profile are listed in the table X.2-1 along with the Actors to which they apply. Dependencies between options when applicable are specified in notes.</w:t>
      </w:r>
    </w:p>
    <w:p w:rsidR="00AD6E1D" w:rsidRPr="000F7B82" w:rsidRDefault="00AD6E1D" w:rsidP="00F06B2A">
      <w:pPr>
        <w:pStyle w:val="TableTitle"/>
      </w:pPr>
      <w:r w:rsidRPr="000F7B82">
        <w:t>Table X.2-1: PtCP Summary Options</w:t>
      </w:r>
    </w:p>
    <w:tbl>
      <w:tblPr>
        <w:tblW w:w="0" w:type="auto"/>
        <w:jc w:val="center"/>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41"/>
        <w:gridCol w:w="3459"/>
        <w:gridCol w:w="3109"/>
      </w:tblGrid>
      <w:tr w:rsidR="00AD6E1D" w:rsidRPr="00DE398D" w:rsidTr="00F06B2A">
        <w:trPr>
          <w:cantSplit/>
          <w:tblHeader/>
          <w:jc w:val="center"/>
        </w:trPr>
        <w:tc>
          <w:tcPr>
            <w:tcW w:w="2141" w:type="dxa"/>
            <w:shd w:val="clear" w:color="auto" w:fill="D9D9D9" w:themeFill="background1" w:themeFillShade="D9"/>
          </w:tcPr>
          <w:p w:rsidR="00AD6E1D" w:rsidRPr="000F7B82" w:rsidRDefault="00AD6E1D" w:rsidP="00F06B2A">
            <w:pPr>
              <w:pStyle w:val="TableEntryHeader"/>
            </w:pPr>
            <w:r w:rsidRPr="000F7B82">
              <w:t>Actor</w:t>
            </w:r>
          </w:p>
        </w:tc>
        <w:tc>
          <w:tcPr>
            <w:tcW w:w="3459" w:type="dxa"/>
            <w:shd w:val="clear" w:color="auto" w:fill="D9D9D9" w:themeFill="background1" w:themeFillShade="D9"/>
          </w:tcPr>
          <w:p w:rsidR="00AD6E1D" w:rsidRPr="000F7B82" w:rsidRDefault="00AD6E1D" w:rsidP="000F7B82">
            <w:pPr>
              <w:pStyle w:val="TableEntryHeader"/>
            </w:pPr>
            <w:r w:rsidRPr="000F7B82">
              <w:t>Option Name</w:t>
            </w:r>
          </w:p>
        </w:tc>
        <w:tc>
          <w:tcPr>
            <w:tcW w:w="3109" w:type="dxa"/>
            <w:shd w:val="clear" w:color="auto" w:fill="D9D9D9" w:themeFill="background1" w:themeFillShade="D9"/>
          </w:tcPr>
          <w:p w:rsidR="00AD6E1D" w:rsidRPr="000F7B82" w:rsidRDefault="00AD6E1D" w:rsidP="000F7B82">
            <w:pPr>
              <w:pStyle w:val="TableEntryHeader"/>
            </w:pPr>
            <w:r w:rsidRPr="000F7B82">
              <w:t>Reference</w:t>
            </w:r>
          </w:p>
          <w:p w:rsidR="00AD6E1D" w:rsidRPr="00F06B2A" w:rsidRDefault="00AD6E1D" w:rsidP="000F7B82">
            <w:pPr>
              <w:pStyle w:val="TableEntryHeader"/>
            </w:pPr>
          </w:p>
        </w:tc>
      </w:tr>
      <w:tr w:rsidR="00AD6E1D" w:rsidRPr="00DE398D" w:rsidTr="00BC5D65">
        <w:trPr>
          <w:cantSplit/>
          <w:jc w:val="center"/>
        </w:trPr>
        <w:tc>
          <w:tcPr>
            <w:tcW w:w="2141" w:type="dxa"/>
          </w:tcPr>
          <w:p w:rsidR="00AD6E1D" w:rsidRPr="00F06B2A" w:rsidRDefault="00AD6E1D" w:rsidP="00156C94">
            <w:pPr>
              <w:pStyle w:val="TableEntry"/>
            </w:pPr>
            <w:r w:rsidRPr="00F06B2A">
              <w:t>Content Consumer</w:t>
            </w:r>
          </w:p>
        </w:tc>
        <w:tc>
          <w:tcPr>
            <w:tcW w:w="3459" w:type="dxa"/>
          </w:tcPr>
          <w:p w:rsidR="00AD6E1D" w:rsidRPr="00DE398D" w:rsidRDefault="00AD6E1D" w:rsidP="00F06B2A">
            <w:pPr>
              <w:pStyle w:val="TableEntry"/>
            </w:pPr>
            <w:r w:rsidRPr="00DE398D">
              <w:t>View Option (See Note 1)</w:t>
            </w:r>
          </w:p>
          <w:p w:rsidR="00AD6E1D" w:rsidRPr="00DE398D" w:rsidRDefault="00AD6E1D" w:rsidP="00F06B2A">
            <w:pPr>
              <w:pStyle w:val="TableEntry"/>
            </w:pPr>
            <w:r w:rsidRPr="00DE398D">
              <w:t>Document Import Option (See Note 1)</w:t>
            </w:r>
          </w:p>
          <w:p w:rsidR="00AD6E1D" w:rsidRPr="00DE398D" w:rsidRDefault="00AD6E1D" w:rsidP="00F06B2A">
            <w:pPr>
              <w:pStyle w:val="TableEntry"/>
            </w:pPr>
            <w:r w:rsidRPr="00DE398D">
              <w:t>Section Import Option (See Note 1)</w:t>
            </w:r>
          </w:p>
          <w:p w:rsidR="00AD6E1D" w:rsidRPr="00DE398D" w:rsidRDefault="00AD6E1D" w:rsidP="00F06B2A">
            <w:pPr>
              <w:pStyle w:val="TableEntry"/>
              <w:rPr>
                <w:color w:val="00B050"/>
              </w:rPr>
            </w:pPr>
            <w:r w:rsidRPr="00DE398D">
              <w:t>Discrete Data Import Option (See Note 1)</w:t>
            </w:r>
          </w:p>
        </w:tc>
        <w:tc>
          <w:tcPr>
            <w:tcW w:w="3109" w:type="dxa"/>
          </w:tcPr>
          <w:p w:rsidR="00AD6E1D" w:rsidRPr="00DE398D" w:rsidRDefault="00AD6E1D" w:rsidP="00F06B2A">
            <w:pPr>
              <w:pStyle w:val="TableEntry"/>
            </w:pPr>
            <w:r w:rsidRPr="00DE398D">
              <w:t>PCC TF-2: 3.1.1</w:t>
            </w:r>
          </w:p>
          <w:p w:rsidR="00AD6E1D" w:rsidRPr="00DE398D" w:rsidRDefault="00AD6E1D" w:rsidP="00F06B2A">
            <w:pPr>
              <w:pStyle w:val="TableEntry"/>
            </w:pPr>
            <w:r w:rsidRPr="00DE398D">
              <w:t>PCC TF-2: 3.1.2</w:t>
            </w:r>
          </w:p>
          <w:p w:rsidR="00AD6E1D" w:rsidRPr="00DE398D" w:rsidRDefault="00AD6E1D" w:rsidP="00F06B2A">
            <w:pPr>
              <w:pStyle w:val="TableEntry"/>
            </w:pPr>
            <w:r w:rsidRPr="00DE398D">
              <w:t>PCC TF-2: 3.1.3</w:t>
            </w:r>
          </w:p>
          <w:p w:rsidR="00AD6E1D" w:rsidRPr="00DE398D" w:rsidRDefault="00AD6E1D" w:rsidP="00F06B2A">
            <w:pPr>
              <w:pStyle w:val="TableEntry"/>
              <w:rPr>
                <w:color w:val="00B050"/>
              </w:rPr>
            </w:pPr>
            <w:r w:rsidRPr="00DE398D">
              <w:t>PCC TF-2: 3.1.4</w:t>
            </w:r>
          </w:p>
        </w:tc>
      </w:tr>
      <w:tr w:rsidR="00AD6E1D" w:rsidRPr="00DE398D" w:rsidTr="00BC5D65">
        <w:trPr>
          <w:cantSplit/>
          <w:jc w:val="center"/>
        </w:trPr>
        <w:tc>
          <w:tcPr>
            <w:tcW w:w="2141" w:type="dxa"/>
            <w:tcBorders>
              <w:bottom w:val="single" w:sz="4" w:space="0" w:color="auto"/>
            </w:tcBorders>
          </w:tcPr>
          <w:p w:rsidR="00AD6E1D" w:rsidRPr="00F06B2A" w:rsidRDefault="00AD6E1D" w:rsidP="00156C94">
            <w:pPr>
              <w:pStyle w:val="TableEntry"/>
            </w:pPr>
            <w:r w:rsidRPr="00F06B2A">
              <w:t>Content Creator</w:t>
            </w:r>
          </w:p>
        </w:tc>
        <w:tc>
          <w:tcPr>
            <w:tcW w:w="3459" w:type="dxa"/>
          </w:tcPr>
          <w:p w:rsidR="00AD6E1D" w:rsidRPr="00DE398D" w:rsidRDefault="00AD6E1D" w:rsidP="00F06B2A">
            <w:pPr>
              <w:pStyle w:val="TableEntry"/>
            </w:pPr>
            <w:r w:rsidRPr="00DE398D">
              <w:t>No options defined</w:t>
            </w:r>
          </w:p>
        </w:tc>
        <w:tc>
          <w:tcPr>
            <w:tcW w:w="3109" w:type="dxa"/>
          </w:tcPr>
          <w:p w:rsidR="00AD6E1D" w:rsidRPr="00DE398D" w:rsidRDefault="00AD6E1D" w:rsidP="00F06B2A">
            <w:pPr>
              <w:pStyle w:val="TableEntry"/>
            </w:pPr>
          </w:p>
        </w:tc>
      </w:tr>
    </w:tbl>
    <w:p w:rsidR="00AD6E1D" w:rsidRPr="000E3F5E" w:rsidRDefault="00AD6E1D" w:rsidP="00F06B2A">
      <w:pPr>
        <w:pStyle w:val="Note"/>
      </w:pPr>
      <w:r w:rsidRPr="00F06B2A">
        <w:t>Note 1: The Actor shall support at least one of these options.</w:t>
      </w:r>
    </w:p>
    <w:p w:rsidR="00AD6E1D" w:rsidRPr="00F06B2A" w:rsidRDefault="00AD6E1D" w:rsidP="00F06B2A">
      <w:pPr>
        <w:pStyle w:val="Heading2"/>
      </w:pPr>
      <w:bookmarkStart w:id="48" w:name="_Toc357522163"/>
      <w:r w:rsidRPr="00F06B2A">
        <w:t>X.3 Groupings</w:t>
      </w:r>
      <w:bookmarkEnd w:id="48"/>
      <w:r w:rsidRPr="00F06B2A">
        <w:t xml:space="preserve"> </w:t>
      </w:r>
    </w:p>
    <w:p w:rsidR="00455CDD" w:rsidRPr="00F06B2A" w:rsidRDefault="00EF7D80" w:rsidP="00F06B2A">
      <w:pPr>
        <w:pStyle w:val="BodyText"/>
      </w:pPr>
      <w:r w:rsidRPr="00DE398D">
        <w:t>This section not applicable</w:t>
      </w:r>
    </w:p>
    <w:p w:rsidR="00455CDD" w:rsidRPr="00F06B2A" w:rsidRDefault="00AD6E1D" w:rsidP="00F06B2A">
      <w:pPr>
        <w:pStyle w:val="Heading2"/>
        <w:rPr>
          <w:i/>
        </w:rPr>
      </w:pPr>
      <w:bookmarkStart w:id="49" w:name="_Toc357522164"/>
      <w:r w:rsidRPr="00F06B2A">
        <w:lastRenderedPageBreak/>
        <w:t>X.4</w:t>
      </w:r>
      <w:r w:rsidR="00455CDD" w:rsidRPr="00F06B2A">
        <w:t xml:space="preserve"> </w:t>
      </w:r>
      <w:r w:rsidRPr="00F06B2A">
        <w:t>Overview</w:t>
      </w:r>
      <w:bookmarkEnd w:id="49"/>
    </w:p>
    <w:p w:rsidR="00106FD9" w:rsidRPr="00DE398D" w:rsidRDefault="00106FD9" w:rsidP="00F06B2A">
      <w:pPr>
        <w:pStyle w:val="BodyText"/>
      </w:pPr>
      <w:r w:rsidRPr="00DE398D">
        <w:t>The management of medically complex and/or functionally impaired individuals requires all different types of ‘plans’ and ‘instructions’. The following depicts this concept:</w:t>
      </w:r>
    </w:p>
    <w:p w:rsidR="00106FD9" w:rsidRPr="00F06B2A" w:rsidRDefault="00106FD9" w:rsidP="00F06B2A">
      <w:pPr>
        <w:pStyle w:val="BodyText"/>
        <w:jc w:val="center"/>
      </w:pPr>
      <w:r w:rsidRPr="00DE398D">
        <w:object w:dxaOrig="4575" w:dyaOrig="3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2pt;height:189.6pt" o:ole="">
            <v:imagedata r:id="rId16" o:title=""/>
          </v:shape>
          <o:OLEObject Type="Embed" ProgID="Visio.Drawing.11" ShapeID="_x0000_i1025" DrawAspect="Content" ObjectID="_1437551028" r:id="rId17"/>
        </w:object>
      </w:r>
    </w:p>
    <w:p w:rsidR="00DD57A7" w:rsidRPr="00F06B2A" w:rsidRDefault="00DD57A7" w:rsidP="00F06B2A">
      <w:pPr>
        <w:pStyle w:val="FigureTitle"/>
        <w:rPr>
          <w:i/>
        </w:rPr>
      </w:pPr>
      <w:r w:rsidRPr="00BB55FB">
        <w:t>Figure X.4-1</w:t>
      </w:r>
      <w:r w:rsidR="00F64F70" w:rsidRPr="00BB55FB">
        <w:t>: S</w:t>
      </w:r>
      <w:r w:rsidRPr="00BB55FB">
        <w:t>tructure of Patient Care Plan</w:t>
      </w:r>
    </w:p>
    <w:p w:rsidR="00DF0F1E" w:rsidRDefault="00DF0F1E" w:rsidP="00F06B2A">
      <w:pPr>
        <w:pStyle w:val="BodyText"/>
      </w:pPr>
    </w:p>
    <w:p w:rsidR="00B000F9" w:rsidRPr="00DE398D" w:rsidRDefault="00106FD9" w:rsidP="00F06B2A">
      <w:pPr>
        <w:pStyle w:val="BodyText"/>
      </w:pPr>
      <w:r w:rsidRPr="00DE398D">
        <w:t>A Care plan can contain multiple plans of care which are comprised of treatment plans and instructions. The following further depicts this concept:</w:t>
      </w:r>
    </w:p>
    <w:p w:rsidR="00106FD9" w:rsidRPr="00DE398D" w:rsidRDefault="00B000F9" w:rsidP="00F06B2A">
      <w:pPr>
        <w:pStyle w:val="BodyText"/>
        <w:jc w:val="center"/>
      </w:pPr>
      <w:r w:rsidRPr="00DE398D">
        <w:object w:dxaOrig="7305" w:dyaOrig="6484">
          <v:shape id="_x0000_i1026" type="#_x0000_t75" style="width:207.6pt;height:184.2pt" o:ole="">
            <v:imagedata r:id="rId18" o:title=""/>
          </v:shape>
          <o:OLEObject Type="Embed" ProgID="Visio.Drawing.11" ShapeID="_x0000_i1026" DrawAspect="Content" ObjectID="_1437551029" r:id="rId19"/>
        </w:object>
      </w:r>
    </w:p>
    <w:p w:rsidR="00DD57A7" w:rsidRPr="00DE398D" w:rsidRDefault="00B000F9" w:rsidP="00F06B2A">
      <w:pPr>
        <w:pStyle w:val="FigureTitle"/>
      </w:pPr>
      <w:r w:rsidRPr="00DE398D">
        <w:tab/>
      </w:r>
      <w:r w:rsidR="00DD57A7" w:rsidRPr="00DE398D">
        <w:t>Figure X.4-2</w:t>
      </w:r>
      <w:r w:rsidR="00F64F70">
        <w:t>:</w:t>
      </w:r>
      <w:r w:rsidR="00DD57A7" w:rsidRPr="00DE398D">
        <w:t xml:space="preserve"> Contents of Patient Care Plan</w:t>
      </w:r>
    </w:p>
    <w:p w:rsidR="00DF0F1E" w:rsidRPr="00DE398D" w:rsidRDefault="00DF0F1E" w:rsidP="00F06B2A">
      <w:pPr>
        <w:pStyle w:val="BodyText"/>
      </w:pPr>
    </w:p>
    <w:p w:rsidR="00B000F9" w:rsidRPr="00DE398D" w:rsidRDefault="00B000F9" w:rsidP="00F06B2A">
      <w:pPr>
        <w:pStyle w:val="BodyText"/>
        <w:rPr>
          <w:color w:val="FF0000"/>
        </w:rPr>
      </w:pPr>
      <w:r w:rsidRPr="00DE398D">
        <w:t>A Care plan can contain multiple plans of care which are comprised of treatment plans and instructions from various types of care providers including updates from the patient/caregiver. The following further depicts this concept:</w:t>
      </w:r>
    </w:p>
    <w:p w:rsidR="00DF44FD" w:rsidRPr="00DE398D" w:rsidRDefault="00DF44FD" w:rsidP="00F06B2A">
      <w:pPr>
        <w:pStyle w:val="BodyText"/>
        <w:jc w:val="center"/>
        <w:rPr>
          <w:color w:val="FF0000"/>
        </w:rPr>
      </w:pPr>
      <w:r w:rsidRPr="00DE398D">
        <w:rPr>
          <w:noProof/>
        </w:rPr>
        <w:lastRenderedPageBreak/>
        <w:drawing>
          <wp:inline distT="0" distB="0" distL="0" distR="0" wp14:anchorId="2CA6BD41" wp14:editId="13B73B83">
            <wp:extent cx="4608576" cy="4234374"/>
            <wp:effectExtent l="0" t="0" r="190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1836" cy="4237369"/>
                    </a:xfrm>
                    <a:prstGeom prst="rect">
                      <a:avLst/>
                    </a:prstGeom>
                  </pic:spPr>
                </pic:pic>
              </a:graphicData>
            </a:graphic>
          </wp:inline>
        </w:drawing>
      </w:r>
    </w:p>
    <w:p w:rsidR="00F50428" w:rsidRPr="00DE398D" w:rsidRDefault="00F50428" w:rsidP="00F06B2A">
      <w:pPr>
        <w:pStyle w:val="FigureTitle"/>
      </w:pPr>
      <w:r w:rsidRPr="00DE398D">
        <w:t xml:space="preserve">Figure </w:t>
      </w:r>
      <w:r w:rsidR="00DD57A7" w:rsidRPr="00DE398D">
        <w:t>X.4-3</w:t>
      </w:r>
      <w:r w:rsidR="00715EEA">
        <w:t>:</w:t>
      </w:r>
      <w:r w:rsidR="00DD57A7" w:rsidRPr="00DE398D">
        <w:t xml:space="preserve"> Multiple Contributions to Patient Care Plan  </w:t>
      </w:r>
    </w:p>
    <w:p w:rsidR="0064716A" w:rsidRPr="00DE398D" w:rsidRDefault="0064716A" w:rsidP="00F06B2A">
      <w:pPr>
        <w:pStyle w:val="BodyText"/>
      </w:pPr>
    </w:p>
    <w:p w:rsidR="004A02AE" w:rsidRPr="00DE398D" w:rsidRDefault="00F51579" w:rsidP="00F06B2A">
      <w:pPr>
        <w:pStyle w:val="BodyText"/>
      </w:pPr>
      <w:r w:rsidRPr="00DE398D">
        <w:t xml:space="preserve">The PtCP is a content profile that could be used to drive clinical workflow. </w:t>
      </w:r>
      <w:r w:rsidR="004A02AE" w:rsidRPr="00DE398D">
        <w:t>The numbers of health care service delivery encounters required by individuals, as well as the failure to deliver and coordinate needed services are significant sources of frustration and errors and are drivers of health care expenditures. According to claims data reported for US Medicare beneficiaries in 2003-2004, 19.6% of re-hospitalizations occurred 30 days after discharge. This translated into $17.4 billion dollars in hospital payments from Medicare in 2004.</w:t>
      </w:r>
      <w:r w:rsidR="004A02AE" w:rsidRPr="00DE398D">
        <w:rPr>
          <w:rStyle w:val="FootnoteReference"/>
        </w:rPr>
        <w:footnoteReference w:id="1"/>
      </w:r>
      <w:r w:rsidR="004A02AE" w:rsidRPr="00DE398D">
        <w:t xml:space="preserve"> Providing person-centered care is particularly important for medically-complex and/or functionally impaired individuals given the complexity, range, and on-going and evolving nature of their health status and the services needed. Effective, collaborative partnerships between service providers and individuals are necessary to ensure that individuals have the ability to participate in planning their care and that their wants, needs, and preferences are respected in health care decision making. </w:t>
      </w:r>
      <w:r w:rsidR="004A02AE" w:rsidRPr="00DE398D">
        <w:cr/>
      </w:r>
    </w:p>
    <w:p w:rsidR="007F21F5" w:rsidRDefault="004A02AE" w:rsidP="00F06B2A">
      <w:pPr>
        <w:pStyle w:val="BodyText"/>
      </w:pPr>
      <w:r w:rsidRPr="00F64F70">
        <w:lastRenderedPageBreak/>
        <w:t xml:space="preserve">The ability to target appropriate services and to coordinate care over time, across multiple clinicians and sites of service, with the engagement of the individual (i.e. longitudinal coordination of care) is essential to alleviating fragmented, duplicative and costly care for these medically-complex and/or functionally impaired persons. The Patient Care Plan profile will support one overarching interdisciplinary plan of care where all disciplines that care for the patient are able to communicate their plan of care, treatment plan, problems, interventions and goals/outcomes, for the patient. </w:t>
      </w:r>
    </w:p>
    <w:p w:rsidR="007F21F5" w:rsidRPr="00F64F70" w:rsidRDefault="007469E8" w:rsidP="00F06B2A">
      <w:pPr>
        <w:pStyle w:val="BodyText"/>
      </w:pPr>
      <w:r w:rsidRPr="0015026D">
        <w:t xml:space="preserve">A key component of clinical workflow is the ability to reconcile clinical data. Reconciliation of electronic clinical information from multiple data sources is a difficult task.  It involves managing lists of clinical information that are often larger than most people can keep in working memory.  This profile supports the reconciliation of information contained in Health Information Systems and Exchanges. It can be used to provide automation of reconciliation tasks and clinical workflows.  This profile includes information that can be used to enable reconciliation of active problems, medications, </w:t>
      </w:r>
      <w:proofErr w:type="gramStart"/>
      <w:r w:rsidRPr="0015026D">
        <w:t>allergies</w:t>
      </w:r>
      <w:proofErr w:type="gramEnd"/>
      <w:r w:rsidRPr="0015026D">
        <w:t xml:space="preserve"> (see IHE PCC Reconciliation of Diagnoses, Allergies and Medications (RECON) Profile)</w:t>
      </w:r>
      <w:r w:rsidR="00A95F42">
        <w:rPr>
          <w:highlight w:val="lightGray"/>
        </w:rPr>
        <w:t xml:space="preserve"> </w:t>
      </w:r>
      <w:r w:rsidRPr="0015026D">
        <w:t>data. This can be used to assist healthcare providers to automate complex reconciliation tasks.</w:t>
      </w:r>
      <w:r w:rsidR="005D3FC2">
        <w:t xml:space="preserve"> </w:t>
      </w:r>
      <w:r w:rsidR="007F21F5" w:rsidRPr="00F64F70">
        <w:t xml:space="preserve">Furthermore, patient care is sometimes based on care guidelines. Care guidelines typically results in protocols that are used to produce clinical workflow. The workflow drives what occurs or does not occur. This information is captured in a care plan and can subsequently be reported on by providing a link to quality measures and outcomes. For example, care guidelines for diabetic patients include an annual foot exam. The annual foot exam is included in a diabetes care protocol.  Subsequently, a referral or order for diabetes foot exam to be performed becomes a component of the clinical workflow for a diabetic patient. In order to satisfy the workflow, the annual foot exam becomes a plan item in the patient care plan that is tracked until the exam is performed. The outcome for the performing of the annual foot exam intervention can then be tracked for quality purposes.   </w:t>
      </w:r>
    </w:p>
    <w:p w:rsidR="004A02AE" w:rsidRPr="00F64F70" w:rsidRDefault="004A02AE" w:rsidP="00F06B2A">
      <w:pPr>
        <w:pStyle w:val="BodyText"/>
      </w:pPr>
      <w:r w:rsidRPr="00F64F70">
        <w:t xml:space="preserve">The </w:t>
      </w:r>
      <w:r w:rsidR="00F51579" w:rsidRPr="00F64F70">
        <w:t xml:space="preserve">PtCP </w:t>
      </w:r>
      <w:r w:rsidRPr="00F64F70">
        <w:t>profile will address many of the needs not met in the Patient Plan of Care (PPOC) profile due to being nursing focused</w:t>
      </w:r>
      <w:r w:rsidR="007F21F5" w:rsidRPr="00F64F70">
        <w:t xml:space="preserve">. The PtCP will provide: </w:t>
      </w:r>
    </w:p>
    <w:p w:rsidR="004A02AE" w:rsidRPr="00DE398D" w:rsidRDefault="00106FD9" w:rsidP="00F06B2A">
      <w:pPr>
        <w:pStyle w:val="ListBullet2"/>
      </w:pPr>
      <w:r w:rsidRPr="00DE398D">
        <w:t>A centralized Patient Care P</w:t>
      </w:r>
      <w:r w:rsidR="004A02AE" w:rsidRPr="00DE398D">
        <w:t>lan that meets the needs of many stakeholders (providers and patients);</w:t>
      </w:r>
    </w:p>
    <w:p w:rsidR="004A02AE" w:rsidRPr="00DE398D" w:rsidRDefault="004A02AE" w:rsidP="00F06B2A">
      <w:pPr>
        <w:pStyle w:val="ListBullet2"/>
      </w:pPr>
      <w:r w:rsidRPr="00DE398D">
        <w:t xml:space="preserve">A method to consolidate the many </w:t>
      </w:r>
      <w:r w:rsidR="00106FD9" w:rsidRPr="00DE398D">
        <w:t>Plans of Care</w:t>
      </w:r>
      <w:r w:rsidRPr="00DE398D">
        <w:t xml:space="preserve"> that can be attached to a patient;</w:t>
      </w:r>
    </w:p>
    <w:p w:rsidR="004A02AE" w:rsidRPr="008E231E" w:rsidRDefault="007F21F5" w:rsidP="00F06B2A">
      <w:pPr>
        <w:pStyle w:val="ListBullet2"/>
      </w:pPr>
      <w:r w:rsidRPr="00DE398D">
        <w:t>A</w:t>
      </w:r>
      <w:r w:rsidR="00106FD9" w:rsidRPr="00DE398D">
        <w:t xml:space="preserve"> </w:t>
      </w:r>
      <w:r w:rsidR="00106FD9" w:rsidRPr="008E231E">
        <w:t>framework for the centralized Patient Care P</w:t>
      </w:r>
      <w:r w:rsidR="004A02AE" w:rsidRPr="008E231E">
        <w:t>lan.</w:t>
      </w:r>
    </w:p>
    <w:p w:rsidR="0064716A" w:rsidRPr="00DE398D" w:rsidRDefault="001D76BE" w:rsidP="00F06B2A">
      <w:pPr>
        <w:pStyle w:val="BodyText"/>
        <w:rPr>
          <w:szCs w:val="24"/>
        </w:rPr>
      </w:pPr>
      <w:r w:rsidRPr="008E231E">
        <w:t>The PtCP</w:t>
      </w:r>
      <w:r w:rsidR="004A02AE" w:rsidRPr="008E231E">
        <w:t xml:space="preserve"> profile will </w:t>
      </w:r>
      <w:r w:rsidR="00CE7ABC" w:rsidRPr="008E231E">
        <w:t>utilize</w:t>
      </w:r>
      <w:r w:rsidR="004A02AE" w:rsidRPr="008E231E">
        <w:t xml:space="preserve"> </w:t>
      </w:r>
      <w:r w:rsidR="000C24DB" w:rsidRPr="008E231E">
        <w:t xml:space="preserve">IHE </w:t>
      </w:r>
      <w:r w:rsidR="004A02AE" w:rsidRPr="008E231E">
        <w:t xml:space="preserve">workflow profiles such as </w:t>
      </w:r>
      <w:r w:rsidR="00500311" w:rsidRPr="008E231E">
        <w:t>XDS, XDW</w:t>
      </w:r>
      <w:r w:rsidR="00CE7ABC" w:rsidRPr="008E231E">
        <w:t xml:space="preserve">, </w:t>
      </w:r>
      <w:r w:rsidR="000C24DB" w:rsidRPr="008E231E">
        <w:t>ORL (</w:t>
      </w:r>
      <w:r w:rsidR="004A02AE" w:rsidRPr="008E231E">
        <w:t>Order</w:t>
      </w:r>
      <w:r w:rsidR="00CE7ABC" w:rsidRPr="008E231E">
        <w:t>/</w:t>
      </w:r>
      <w:r w:rsidR="004A02AE" w:rsidRPr="008E231E">
        <w:t xml:space="preserve">Referral </w:t>
      </w:r>
      <w:r w:rsidR="00CE7ABC" w:rsidRPr="008E231E">
        <w:t>Linking</w:t>
      </w:r>
      <w:r w:rsidR="000C24DB" w:rsidRPr="008E231E">
        <w:t>)</w:t>
      </w:r>
      <w:r w:rsidR="00A95F42" w:rsidRPr="008E231E">
        <w:t xml:space="preserve">, </w:t>
      </w:r>
      <w:r w:rsidR="000C24DB" w:rsidRPr="008E231E">
        <w:t>RECON (</w:t>
      </w:r>
      <w:r w:rsidR="007469E8" w:rsidRPr="008E231E">
        <w:t>Reconciliation</w:t>
      </w:r>
      <w:r w:rsidR="000C24DB" w:rsidRPr="008E231E">
        <w:t>)</w:t>
      </w:r>
      <w:r w:rsidR="004A02AE" w:rsidRPr="008E231E">
        <w:t xml:space="preserve"> </w:t>
      </w:r>
      <w:r w:rsidR="004A02AE" w:rsidRPr="00DE398D">
        <w:t xml:space="preserve">and content </w:t>
      </w:r>
      <w:r w:rsidR="00486D2E" w:rsidRPr="00DE398D">
        <w:t xml:space="preserve">profiles </w:t>
      </w:r>
      <w:r w:rsidR="004A02AE" w:rsidRPr="00DE398D">
        <w:t xml:space="preserve">such as </w:t>
      </w:r>
      <w:r w:rsidR="00CE7ABC" w:rsidRPr="00DE398D">
        <w:t xml:space="preserve">Medical Summary based </w:t>
      </w:r>
      <w:r w:rsidR="004A02AE" w:rsidRPr="00DE398D">
        <w:t xml:space="preserve">documents </w:t>
      </w:r>
      <w:r w:rsidR="00CE7ABC" w:rsidRPr="00DE398D">
        <w:t xml:space="preserve">and CCD </w:t>
      </w:r>
      <w:r w:rsidR="004A02AE" w:rsidRPr="00DE398D">
        <w:t xml:space="preserve">for the exchange of each disciplines </w:t>
      </w:r>
      <w:r w:rsidR="00500311" w:rsidRPr="00DE398D">
        <w:t>patient care document and their data elements</w:t>
      </w:r>
      <w:r w:rsidR="007F21F5" w:rsidRPr="00DE398D">
        <w:t xml:space="preserve">. </w:t>
      </w:r>
      <w:r w:rsidR="00500311" w:rsidRPr="00DE398D">
        <w:t xml:space="preserve"> </w:t>
      </w:r>
      <w:r w:rsidR="004A02AE" w:rsidRPr="00DE398D">
        <w:t xml:space="preserve"> </w:t>
      </w:r>
    </w:p>
    <w:p w:rsidR="0064716A" w:rsidRPr="00DE398D" w:rsidRDefault="0064716A" w:rsidP="00F06B2A">
      <w:pPr>
        <w:pStyle w:val="BodyText"/>
        <w:rPr>
          <w:szCs w:val="24"/>
        </w:rPr>
      </w:pPr>
      <w:r w:rsidRPr="00DE398D">
        <w:rPr>
          <w:szCs w:val="24"/>
        </w:rPr>
        <w:t xml:space="preserve">The PtCP profile document will contain data elements representing a collection of clinical data that documents a Care Plan with the various plans of care created by one or more clinicians caring for the patient. Further, it provides the patient-centered holistic view which results from the reconciliation of the various Plans of Care. It also provides a description of the progress </w:t>
      </w:r>
      <w:r w:rsidRPr="00DE398D">
        <w:rPr>
          <w:szCs w:val="24"/>
        </w:rPr>
        <w:lastRenderedPageBreak/>
        <w:t>towards completing expectations for care including actions completed in fulfillment of proposals, goals, and order requests for monitoring, tracking, or improving the condition of the patient</w:t>
      </w:r>
      <w:r w:rsidR="007D4D18" w:rsidRPr="00DE398D">
        <w:rPr>
          <w:szCs w:val="24"/>
        </w:rPr>
        <w:t xml:space="preserve">. </w:t>
      </w:r>
    </w:p>
    <w:p w:rsidR="00E23A6B" w:rsidRPr="008E231E" w:rsidRDefault="00E23A6B" w:rsidP="00F06B2A">
      <w:pPr>
        <w:pStyle w:val="BodyText"/>
      </w:pPr>
      <w:r w:rsidRPr="008E231E">
        <w:t>The PtCP Document will be composed of several sections including a new Patient Care Plan Section. The new Patient Care Plan section will contain subsections including Plans of Care, a Reconciled Plan of Care</w:t>
      </w:r>
      <w:r w:rsidR="000C24DB" w:rsidRPr="008E231E">
        <w:t xml:space="preserve">, </w:t>
      </w:r>
      <w:r w:rsidRPr="008E231E">
        <w:t>Patient Goals</w:t>
      </w:r>
      <w:r w:rsidR="000C24DB" w:rsidRPr="008E231E">
        <w:t>, Reconciled Goals, Interventions, and Reconciled Interventions</w:t>
      </w:r>
      <w:r w:rsidRPr="008E231E">
        <w:t xml:space="preserve"> section</w:t>
      </w:r>
      <w:r w:rsidR="0009491E" w:rsidRPr="008E231E">
        <w:t>s</w:t>
      </w:r>
      <w:r w:rsidRPr="008E231E">
        <w:t>. The purpose of the Reconciled Plan of Care is to compile the data elements of the various Plans of Care. The Patient Goals subsection describes the patient’s progress towards expectations for care</w:t>
      </w:r>
      <w:r w:rsidR="000C24DB" w:rsidRPr="008E231E">
        <w:t xml:space="preserve"> and the Reconciled Goals subsection will contain reconcile goals that have been completed and goals in progress</w:t>
      </w:r>
      <w:r w:rsidR="00F83BBE" w:rsidRPr="008E231E">
        <w:t xml:space="preserve">. </w:t>
      </w:r>
      <w:r w:rsidR="000C24DB" w:rsidRPr="008E231E">
        <w:t xml:space="preserve">The Interventions </w:t>
      </w:r>
      <w:r w:rsidR="00DF5DA5" w:rsidRPr="008E231E">
        <w:t>sub</w:t>
      </w:r>
      <w:r w:rsidR="000C24DB" w:rsidRPr="008E231E">
        <w:t xml:space="preserve">section will contain entries that display a holistic view </w:t>
      </w:r>
      <w:r w:rsidR="00DF5DA5" w:rsidRPr="008E231E">
        <w:t xml:space="preserve">of interventions and procedures (e.g., patient education, intravenous insertion) provided for patient care and the Reconciled Interventions subsection </w:t>
      </w:r>
      <w:r w:rsidR="000C24DB" w:rsidRPr="008E231E">
        <w:t xml:space="preserve">results from the reconciliation of all the various Intervention sections. </w:t>
      </w:r>
      <w:r w:rsidR="00F83BBE" w:rsidRPr="008E231E">
        <w:t xml:space="preserve">Other sections in the PtCP document will be used to provide a retrospective view of care provided to the patient and the patient response to care. </w:t>
      </w:r>
      <w:r w:rsidRPr="008E231E">
        <w:t xml:space="preserve">See example below. </w:t>
      </w:r>
    </w:p>
    <w:p w:rsidR="00A77196" w:rsidRDefault="00A77196" w:rsidP="00F06B2A">
      <w:pPr>
        <w:pStyle w:val="BodyText"/>
      </w:pPr>
    </w:p>
    <w:p w:rsidR="0009491E" w:rsidRPr="00DE398D" w:rsidRDefault="0009491E" w:rsidP="00F06B2A">
      <w:pPr>
        <w:pStyle w:val="BodyText"/>
      </w:pPr>
      <w:r>
        <w:rPr>
          <w:noProof/>
        </w:rPr>
        <w:drawing>
          <wp:inline distT="0" distB="0" distL="0" distR="0" wp14:anchorId="7772BC58" wp14:editId="07B07F2C">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64716A" w:rsidRPr="00DE398D" w:rsidRDefault="0064716A" w:rsidP="00F06B2A">
      <w:pPr>
        <w:pStyle w:val="FigureTitle"/>
      </w:pPr>
      <w:r w:rsidRPr="00DE398D">
        <w:t>Figure X.4-4</w:t>
      </w:r>
      <w:r w:rsidR="00715EEA">
        <w:t>:</w:t>
      </w:r>
      <w:r w:rsidRPr="00DE398D">
        <w:t xml:space="preserve"> Patient Care Plan Document</w:t>
      </w:r>
    </w:p>
    <w:p w:rsidR="00167DB7" w:rsidRPr="00F06B2A" w:rsidRDefault="00104BE6" w:rsidP="00F06B2A">
      <w:pPr>
        <w:pStyle w:val="Heading3"/>
      </w:pPr>
      <w:bookmarkStart w:id="50" w:name="_Toc357522165"/>
      <w:bookmarkStart w:id="51" w:name="_Toc504625757"/>
      <w:bookmarkStart w:id="52" w:name="_Toc530206510"/>
      <w:bookmarkStart w:id="53" w:name="_Toc1388430"/>
      <w:bookmarkStart w:id="54" w:name="_Toc1388584"/>
      <w:bookmarkStart w:id="55" w:name="_Toc1456611"/>
      <w:bookmarkEnd w:id="27"/>
      <w:bookmarkEnd w:id="28"/>
      <w:bookmarkEnd w:id="29"/>
      <w:bookmarkEnd w:id="30"/>
      <w:bookmarkEnd w:id="31"/>
      <w:bookmarkEnd w:id="32"/>
      <w:bookmarkEnd w:id="33"/>
      <w:bookmarkEnd w:id="34"/>
      <w:r w:rsidRPr="00F06B2A">
        <w:lastRenderedPageBreak/>
        <w:t>X.</w:t>
      </w:r>
      <w:r w:rsidR="00AD6E1D" w:rsidRPr="00F06B2A">
        <w:t>4</w:t>
      </w:r>
      <w:r w:rsidR="00167DB7" w:rsidRPr="00F06B2A">
        <w:t>.1 Concepts</w:t>
      </w:r>
      <w:bookmarkEnd w:id="50"/>
    </w:p>
    <w:p w:rsidR="00904929" w:rsidRPr="00DE398D" w:rsidRDefault="00886F43" w:rsidP="00F06B2A">
      <w:pPr>
        <w:pStyle w:val="BodyText"/>
      </w:pPr>
      <w:r w:rsidRPr="00DE398D">
        <w:t xml:space="preserve">A Patient receives care in a care setting. In order to provide care for the patient, a plan is needed (Care Plan).  </w:t>
      </w:r>
      <w:r w:rsidR="00F06B2A" w:rsidRPr="00DE398D">
        <w:t>An</w:t>
      </w:r>
      <w:r w:rsidR="00F06B2A">
        <w:t xml:space="preserve"> </w:t>
      </w:r>
      <w:r w:rsidR="00F06B2A" w:rsidRPr="00DE398D">
        <w:t>assessment</w:t>
      </w:r>
      <w:r w:rsidR="00A820C2">
        <w:t xml:space="preserve"> </w:t>
      </w:r>
      <w:r w:rsidR="00904929">
        <w:t>p</w:t>
      </w:r>
      <w:r w:rsidRPr="00DE398D">
        <w:t>rocess and a planning process are conducted.</w:t>
      </w:r>
    </w:p>
    <w:p w:rsidR="00886F43" w:rsidRPr="00DE398D" w:rsidRDefault="00886F43" w:rsidP="00F06B2A">
      <w:pPr>
        <w:pStyle w:val="ListParagraph"/>
        <w:numPr>
          <w:ilvl w:val="0"/>
          <w:numId w:val="28"/>
        </w:numPr>
        <w:spacing w:before="0" w:after="200" w:line="276" w:lineRule="auto"/>
        <w:contextualSpacing/>
      </w:pPr>
      <w:r w:rsidRPr="00DE398D">
        <w:t>Provider(s) create an action plan for the patient</w:t>
      </w:r>
      <w:r w:rsidR="00904929">
        <w:t>.</w:t>
      </w:r>
      <w:r w:rsidRPr="00DE398D">
        <w:t xml:space="preserve"> </w:t>
      </w:r>
    </w:p>
    <w:p w:rsidR="00886F43" w:rsidRPr="00DE398D" w:rsidRDefault="00886F43" w:rsidP="00F06B2A">
      <w:pPr>
        <w:pStyle w:val="ListParagraph"/>
        <w:numPr>
          <w:ilvl w:val="0"/>
          <w:numId w:val="28"/>
        </w:numPr>
        <w:spacing w:before="0" w:after="200" w:line="276" w:lineRule="auto"/>
        <w:contextualSpacing/>
      </w:pPr>
      <w:r w:rsidRPr="00DE398D">
        <w:t xml:space="preserve">The patient Care Plan will </w:t>
      </w:r>
      <w:r w:rsidRPr="00DE398D">
        <w:rPr>
          <w:i/>
        </w:rPr>
        <w:t xml:space="preserve">contain multiple </w:t>
      </w:r>
      <w:r w:rsidRPr="00DE398D">
        <w:t xml:space="preserve">plans of care to deal with varying health concerns. </w:t>
      </w:r>
      <w:r w:rsidRPr="00DE398D">
        <w:rPr>
          <w:i/>
        </w:rPr>
        <w:t xml:space="preserve">Goals </w:t>
      </w:r>
      <w:r w:rsidRPr="00DE398D">
        <w:t>are identified in order to determine if the plans of care needs are met</w:t>
      </w:r>
      <w:r w:rsidR="00904929">
        <w:t>.</w:t>
      </w:r>
    </w:p>
    <w:p w:rsidR="00886F43" w:rsidRPr="00DE398D" w:rsidRDefault="00886F43" w:rsidP="00F06B2A">
      <w:pPr>
        <w:pStyle w:val="ListParagraph"/>
        <w:numPr>
          <w:ilvl w:val="0"/>
          <w:numId w:val="28"/>
        </w:numPr>
        <w:spacing w:before="0" w:after="200" w:line="276" w:lineRule="auto"/>
        <w:contextualSpacing/>
      </w:pPr>
      <w:r w:rsidRPr="00DE398D">
        <w:t>Provider(s) create plans of care for each health concern. For example</w:t>
      </w:r>
      <w:r w:rsidR="00904929">
        <w:t>:</w:t>
      </w:r>
    </w:p>
    <w:p w:rsidR="00886F43" w:rsidRPr="00DE398D" w:rsidRDefault="00886F43" w:rsidP="00F06B2A">
      <w:pPr>
        <w:pStyle w:val="ListParagraph"/>
        <w:numPr>
          <w:ilvl w:val="1"/>
          <w:numId w:val="28"/>
        </w:numPr>
        <w:spacing w:before="0" w:after="200" w:line="276" w:lineRule="auto"/>
        <w:contextualSpacing/>
      </w:pPr>
      <w:r w:rsidRPr="00DE398D">
        <w:t xml:space="preserve">Diabetic ketoacidosis plan of care include the following. Instructions are also embedded in the plans of care. </w:t>
      </w:r>
    </w:p>
    <w:p w:rsidR="00886F43" w:rsidRPr="00DE398D" w:rsidRDefault="00886F43" w:rsidP="00F06B2A">
      <w:pPr>
        <w:pStyle w:val="ListParagraph"/>
        <w:numPr>
          <w:ilvl w:val="2"/>
          <w:numId w:val="28"/>
        </w:numPr>
        <w:spacing w:before="0" w:after="200" w:line="276" w:lineRule="auto"/>
        <w:contextualSpacing/>
      </w:pPr>
      <w:r w:rsidRPr="00DE398D">
        <w:t>Treatment plan for high glucose levels.</w:t>
      </w:r>
    </w:p>
    <w:p w:rsidR="00886F43" w:rsidRPr="00DE398D" w:rsidRDefault="00886F43" w:rsidP="00F06B2A">
      <w:pPr>
        <w:pStyle w:val="ListParagraph"/>
        <w:numPr>
          <w:ilvl w:val="2"/>
          <w:numId w:val="28"/>
        </w:numPr>
        <w:spacing w:before="0" w:after="200" w:line="276" w:lineRule="auto"/>
        <w:contextualSpacing/>
      </w:pPr>
      <w:r w:rsidRPr="00DE398D">
        <w:t>Treatment plan for abnormal lab results (plan for frequency of lab results and what should be done for abnormal results)</w:t>
      </w:r>
      <w:r w:rsidR="00904929">
        <w:t>.</w:t>
      </w:r>
    </w:p>
    <w:p w:rsidR="00886F43" w:rsidRPr="00DE398D" w:rsidRDefault="00886F43" w:rsidP="00F06B2A">
      <w:pPr>
        <w:pStyle w:val="ListParagraph"/>
        <w:numPr>
          <w:ilvl w:val="2"/>
          <w:numId w:val="28"/>
        </w:numPr>
        <w:spacing w:before="0" w:after="200" w:line="276" w:lineRule="auto"/>
        <w:contextualSpacing/>
      </w:pPr>
      <w:r w:rsidRPr="00DE398D">
        <w:t>…</w:t>
      </w:r>
    </w:p>
    <w:p w:rsidR="00886F43" w:rsidRPr="00DE398D" w:rsidRDefault="00886F43" w:rsidP="00F06B2A">
      <w:pPr>
        <w:pStyle w:val="ListParagraph"/>
        <w:numPr>
          <w:ilvl w:val="1"/>
          <w:numId w:val="28"/>
        </w:numPr>
        <w:spacing w:before="0" w:after="200" w:line="276" w:lineRule="auto"/>
        <w:contextualSpacing/>
      </w:pPr>
      <w:r w:rsidRPr="00DE398D">
        <w:t xml:space="preserve">Nursing plan of care may include getting the patient and family ready for the next level of care. Instructions are also embedded in the plans of care. </w:t>
      </w:r>
    </w:p>
    <w:p w:rsidR="00886F43" w:rsidRPr="00DE398D" w:rsidRDefault="00886F43" w:rsidP="00F06B2A">
      <w:pPr>
        <w:pStyle w:val="ListParagraph"/>
        <w:numPr>
          <w:ilvl w:val="1"/>
          <w:numId w:val="28"/>
        </w:numPr>
        <w:spacing w:before="0" w:after="200" w:line="276" w:lineRule="auto"/>
        <w:contextualSpacing/>
      </w:pPr>
      <w:r w:rsidRPr="00DE398D">
        <w:t>Social service’s plan of care includes assisting the patient and family in identifying resources for healthcare financial needs.  Instructions are also embedded.</w:t>
      </w:r>
    </w:p>
    <w:p w:rsidR="00886F43" w:rsidRPr="00DE398D" w:rsidRDefault="00886F43" w:rsidP="00F06B2A">
      <w:pPr>
        <w:pStyle w:val="ListParagraph"/>
        <w:numPr>
          <w:ilvl w:val="1"/>
          <w:numId w:val="28"/>
        </w:numPr>
        <w:spacing w:before="0" w:after="200" w:line="276" w:lineRule="auto"/>
        <w:contextualSpacing/>
      </w:pPr>
      <w:r w:rsidRPr="00DE398D">
        <w:t>Physical Therapy plan of care to evaluate and prevent complications related to immobility.</w:t>
      </w:r>
    </w:p>
    <w:p w:rsidR="00886F43" w:rsidRPr="00904929" w:rsidRDefault="00886F43" w:rsidP="00F06B2A">
      <w:pPr>
        <w:pStyle w:val="BodyText"/>
      </w:pPr>
      <w:r w:rsidRPr="00904929">
        <w:t>The various plans of care are implemented and goals are met. The patient is ready to transition to the next level of care. A summary of the care provided with plan and instructions for the next level of Care is generated and shared.  A transient plan may change when another provider plan begin</w:t>
      </w:r>
      <w:r w:rsidR="007F21F5" w:rsidRPr="00904929">
        <w:t>s</w:t>
      </w:r>
      <w:r w:rsidRPr="00904929">
        <w:t xml:space="preserve"> or change</w:t>
      </w:r>
      <w:r w:rsidR="007F21F5" w:rsidRPr="00904929">
        <w:t>s</w:t>
      </w:r>
      <w:r w:rsidR="007D4D18" w:rsidRPr="00904929">
        <w:t xml:space="preserve">. </w:t>
      </w:r>
    </w:p>
    <w:p w:rsidR="00241E6E" w:rsidRPr="00DE398D" w:rsidRDefault="00886F43" w:rsidP="00F06B2A">
      <w:pPr>
        <w:pStyle w:val="BodyText"/>
        <w:rPr>
          <w:color w:val="FF0000"/>
        </w:rPr>
      </w:pPr>
      <w:r w:rsidRPr="00DE398D">
        <w:t xml:space="preserve">The summary of care might deal with only those health concerns that the patient had during that episode of care.  However, since “the” care plan is shared among participants, </w:t>
      </w:r>
      <w:r w:rsidRPr="00F06B2A">
        <w:rPr>
          <w:i/>
        </w:rPr>
        <w:t>the goals and plans of continuing relevance are adjusted and retained along with the patient input</w:t>
      </w:r>
      <w:r w:rsidR="00AE1944" w:rsidRPr="00F06B2A">
        <w:rPr>
          <w:b/>
        </w:rPr>
        <w:t xml:space="preserve"> </w:t>
      </w:r>
      <w:r w:rsidR="007D18CE" w:rsidRPr="00F06B2A">
        <w:t>(</w:t>
      </w:r>
      <w:r w:rsidR="00715EEA" w:rsidRPr="00715EEA">
        <w:t>s</w:t>
      </w:r>
      <w:r w:rsidR="007D18CE" w:rsidRPr="00715EEA">
        <w:t>e</w:t>
      </w:r>
      <w:r w:rsidR="007D18CE" w:rsidRPr="00DE398D">
        <w:t xml:space="preserve">e figure </w:t>
      </w:r>
      <w:r w:rsidR="00AE1944">
        <w:t>X.4-1</w:t>
      </w:r>
      <w:r w:rsidR="007D18CE" w:rsidRPr="00DE398D">
        <w:t xml:space="preserve">). </w:t>
      </w:r>
      <w:r w:rsidR="00241E6E" w:rsidRPr="00DE398D">
        <w:t xml:space="preserve">The process repeats for the duration of time that the patient interacts with the health care system. This is demonstrated in the </w:t>
      </w:r>
      <w:r w:rsidR="007F21F5" w:rsidRPr="00DE398D">
        <w:t xml:space="preserve">supporting </w:t>
      </w:r>
      <w:r w:rsidR="00241E6E" w:rsidRPr="00DE398D">
        <w:t>use cases</w:t>
      </w:r>
      <w:r w:rsidR="00BC5D65" w:rsidRPr="00DE398D">
        <w:t>.</w:t>
      </w:r>
    </w:p>
    <w:p w:rsidR="00CF1894" w:rsidRPr="00DE398D" w:rsidRDefault="00241E6E" w:rsidP="00F06B2A">
      <w:pPr>
        <w:pStyle w:val="BodyText"/>
      </w:pPr>
      <w:r w:rsidRPr="00DE398D">
        <w:t xml:space="preserve">The </w:t>
      </w:r>
      <w:r w:rsidR="007D4D18" w:rsidRPr="00DE398D">
        <w:t>supporting</w:t>
      </w:r>
      <w:r w:rsidRPr="00DE398D">
        <w:t xml:space="preserve"> use cases </w:t>
      </w:r>
      <w:r w:rsidR="007D4D18" w:rsidRPr="00DE398D">
        <w:t xml:space="preserve">below </w:t>
      </w:r>
      <w:r w:rsidRPr="00DE398D">
        <w:t>describe the transitioning of a patient’s care across several settings.  At each transition, a shared care plan (the PtCP) is affected.</w:t>
      </w:r>
    </w:p>
    <w:p w:rsidR="00566249" w:rsidRPr="00DE398D" w:rsidRDefault="00566249" w:rsidP="00F06B2A">
      <w:pPr>
        <w:pStyle w:val="ListBullet2"/>
      </w:pPr>
      <w:r w:rsidRPr="00DE398D">
        <w:t>Use Case #1: EHDI – Demonstrates the ability to share plan</w:t>
      </w:r>
      <w:r w:rsidR="0057187E" w:rsidRPr="00DE398D">
        <w:t>s</w:t>
      </w:r>
      <w:r w:rsidRPr="00DE398D">
        <w:t xml:space="preserve"> of care so that follow-up care between providers is supported.  </w:t>
      </w:r>
    </w:p>
    <w:p w:rsidR="00566249" w:rsidRPr="00DE398D" w:rsidRDefault="00566249" w:rsidP="00F06B2A">
      <w:pPr>
        <w:pStyle w:val="ListBullet2"/>
      </w:pPr>
      <w:r w:rsidRPr="00DE398D">
        <w:t xml:space="preserve">Use Case #2: Provider to Provider (Collaborative Care) – </w:t>
      </w:r>
      <w:r w:rsidR="0057187E" w:rsidRPr="00DE398D">
        <w:t xml:space="preserve">Demonstrates the ability to share plans of care so that collaborative care is supported. </w:t>
      </w:r>
    </w:p>
    <w:p w:rsidR="00566249" w:rsidRPr="00DE398D" w:rsidRDefault="00566249" w:rsidP="00F06B2A">
      <w:pPr>
        <w:pStyle w:val="ListBullet2"/>
      </w:pPr>
      <w:r w:rsidRPr="00DE398D">
        <w:t xml:space="preserve">Use Case #3: Ambulatory Care to Acute Care – </w:t>
      </w:r>
      <w:r w:rsidR="0057187E" w:rsidRPr="00DE398D">
        <w:t xml:space="preserve">Demonstrates the ability to share plans of care so that transitioning between care-settings is supported. </w:t>
      </w:r>
    </w:p>
    <w:p w:rsidR="00566249" w:rsidRPr="00DE398D" w:rsidRDefault="00566249" w:rsidP="00F06B2A">
      <w:pPr>
        <w:pStyle w:val="ListBullet2"/>
      </w:pPr>
      <w:r w:rsidRPr="00DE398D">
        <w:lastRenderedPageBreak/>
        <w:t xml:space="preserve">Use Case #4: Acute Care to Ambulatory Care – </w:t>
      </w:r>
      <w:r w:rsidR="0057187E" w:rsidRPr="00DE398D">
        <w:t>Demonstrates the ability to share plans of care so that transitioning between care-settings is supported.</w:t>
      </w:r>
    </w:p>
    <w:p w:rsidR="00566249" w:rsidRPr="00DE398D" w:rsidRDefault="00566249" w:rsidP="00F06B2A">
      <w:pPr>
        <w:pStyle w:val="ListBullet2"/>
      </w:pPr>
      <w:r w:rsidRPr="00DE398D">
        <w:t xml:space="preserve">Use Case #5: Homecare to Ambulatory Care Provider – </w:t>
      </w:r>
      <w:r w:rsidR="0057187E" w:rsidRPr="00DE398D">
        <w:t>Demonstrates the ability to share plans of care so that continuing care is supported.</w:t>
      </w:r>
    </w:p>
    <w:p w:rsidR="0057187E" w:rsidRPr="00DE398D" w:rsidRDefault="00566249" w:rsidP="00F06B2A">
      <w:pPr>
        <w:pStyle w:val="ListBullet2"/>
      </w:pPr>
      <w:r w:rsidRPr="00DE398D">
        <w:t xml:space="preserve">Use Case #6: Acute Care to Long Term Post-Acute Care – </w:t>
      </w:r>
      <w:r w:rsidR="0057187E" w:rsidRPr="00DE398D">
        <w:t xml:space="preserve">Demonstrates the ability to share plans of care so that </w:t>
      </w:r>
      <w:r w:rsidR="001B51AB" w:rsidRPr="00DE398D">
        <w:t xml:space="preserve">transitioning between care-settings is </w:t>
      </w:r>
      <w:r w:rsidR="0057187E" w:rsidRPr="00DE398D">
        <w:t>supported.</w:t>
      </w:r>
    </w:p>
    <w:p w:rsidR="00CF1894" w:rsidRPr="00DE398D" w:rsidRDefault="00566249" w:rsidP="00F06B2A">
      <w:pPr>
        <w:pStyle w:val="ListBullet2"/>
      </w:pPr>
      <w:r w:rsidRPr="00DE398D">
        <w:t xml:space="preserve">Use Case #7: Emergency Department to Acute Care (Include Surgery) - </w:t>
      </w:r>
      <w:r w:rsidR="0057187E" w:rsidRPr="00DE398D">
        <w:t>Demonstrates the ability to share plans of care so that collaborative care is supported</w:t>
      </w:r>
      <w:r w:rsidR="007D18CE" w:rsidRPr="00DE398D">
        <w:t xml:space="preserve"> within and across care settings</w:t>
      </w:r>
      <w:r w:rsidR="0057187E" w:rsidRPr="00DE398D">
        <w:t>.</w:t>
      </w:r>
    </w:p>
    <w:p w:rsidR="00850BBF" w:rsidRPr="00F06B2A" w:rsidRDefault="00850BBF" w:rsidP="00F06B2A">
      <w:pPr>
        <w:pStyle w:val="Heading3"/>
      </w:pPr>
      <w:bookmarkStart w:id="56" w:name="_Toc357522166"/>
      <w:r w:rsidRPr="00F06B2A">
        <w:t>X.4.2. Use Cases</w:t>
      </w:r>
      <w:bookmarkEnd w:id="56"/>
      <w:r w:rsidRPr="00F06B2A">
        <w:t xml:space="preserve"> </w:t>
      </w:r>
    </w:p>
    <w:p w:rsidR="00A23634" w:rsidRDefault="00EB2E53" w:rsidP="00F06B2A">
      <w:pPr>
        <w:pStyle w:val="BodyText"/>
      </w:pPr>
      <w:r w:rsidRPr="00DE398D">
        <w:t xml:space="preserve">The following use case actors depict functional users. These use case actors are used in the various PtCP </w:t>
      </w:r>
      <w:r w:rsidR="00543623" w:rsidRPr="00DE398D">
        <w:t xml:space="preserve">profile </w:t>
      </w:r>
      <w:r w:rsidRPr="00DE398D">
        <w:t>use cases.</w:t>
      </w:r>
    </w:p>
    <w:p w:rsidR="00715EEA" w:rsidRDefault="00715EEA" w:rsidP="00F06B2A">
      <w:pPr>
        <w:pStyle w:val="BodyText"/>
      </w:pPr>
    </w:p>
    <w:tbl>
      <w:tblPr>
        <w:tblStyle w:val="TableGrid"/>
        <w:tblW w:w="0" w:type="auto"/>
        <w:tblLook w:val="04A0" w:firstRow="1" w:lastRow="0" w:firstColumn="1" w:lastColumn="0" w:noHBand="0" w:noVBand="1"/>
      </w:tblPr>
      <w:tblGrid>
        <w:gridCol w:w="2808"/>
        <w:gridCol w:w="6768"/>
      </w:tblGrid>
      <w:tr w:rsidR="00715EEA" w:rsidTr="00F06B2A">
        <w:tc>
          <w:tcPr>
            <w:tcW w:w="2808" w:type="dxa"/>
            <w:shd w:val="clear" w:color="auto" w:fill="D9D9D9" w:themeFill="background1" w:themeFillShade="D9"/>
          </w:tcPr>
          <w:p w:rsidR="00715EEA" w:rsidRDefault="00715EEA" w:rsidP="00F06B2A">
            <w:pPr>
              <w:pStyle w:val="TableEntryHeader"/>
            </w:pPr>
            <w:r>
              <w:t>Use Case Actors</w:t>
            </w:r>
          </w:p>
        </w:tc>
        <w:tc>
          <w:tcPr>
            <w:tcW w:w="6768" w:type="dxa"/>
            <w:shd w:val="clear" w:color="auto" w:fill="D9D9D9" w:themeFill="background1" w:themeFillShade="D9"/>
          </w:tcPr>
          <w:p w:rsidR="00715EEA" w:rsidRDefault="00715EEA" w:rsidP="00F06B2A">
            <w:pPr>
              <w:pStyle w:val="TableEntryHeader"/>
            </w:pPr>
            <w:r>
              <w:t xml:space="preserve">Example of Functional </w:t>
            </w:r>
            <w:r w:rsidR="00AE1944">
              <w:t>Users</w:t>
            </w:r>
          </w:p>
        </w:tc>
      </w:tr>
      <w:tr w:rsidR="00715EEA" w:rsidTr="00F06B2A">
        <w:tc>
          <w:tcPr>
            <w:tcW w:w="2808" w:type="dxa"/>
          </w:tcPr>
          <w:p w:rsidR="00715EEA" w:rsidRPr="00715EEA" w:rsidRDefault="00715EEA" w:rsidP="00F06B2A">
            <w:pPr>
              <w:pStyle w:val="TableEntry"/>
            </w:pPr>
            <w:r w:rsidRPr="00715EEA">
              <w:t>PHR-IS</w:t>
            </w:r>
          </w:p>
        </w:tc>
        <w:tc>
          <w:tcPr>
            <w:tcW w:w="6768" w:type="dxa"/>
          </w:tcPr>
          <w:p w:rsidR="00715EEA" w:rsidRPr="008E231E" w:rsidRDefault="00715EEA" w:rsidP="00715EEA">
            <w:pPr>
              <w:pStyle w:val="TableEntry"/>
            </w:pPr>
            <w:r w:rsidRPr="008E231E">
              <w:t>Patient</w:t>
            </w:r>
          </w:p>
          <w:p w:rsidR="00715EEA" w:rsidRPr="008E231E" w:rsidRDefault="00715EEA" w:rsidP="00F06B2A">
            <w:pPr>
              <w:pStyle w:val="TableEntry"/>
            </w:pPr>
            <w:r w:rsidRPr="008E231E">
              <w:t>Medical Decision Maker (Legal Guardian (parent, foster parent), Durable Power of Medical Attorney (DPOA)</w:t>
            </w:r>
          </w:p>
        </w:tc>
      </w:tr>
      <w:tr w:rsidR="00715EEA" w:rsidTr="00F06B2A">
        <w:tc>
          <w:tcPr>
            <w:tcW w:w="2808" w:type="dxa"/>
          </w:tcPr>
          <w:p w:rsidR="00715EEA" w:rsidRPr="00715EEA" w:rsidRDefault="00715EEA" w:rsidP="00F06B2A">
            <w:pPr>
              <w:pStyle w:val="TableEntry"/>
            </w:pPr>
            <w:r>
              <w:t>EHRIS</w:t>
            </w:r>
          </w:p>
        </w:tc>
        <w:tc>
          <w:tcPr>
            <w:tcW w:w="6768" w:type="dxa"/>
          </w:tcPr>
          <w:p w:rsidR="00715EEA" w:rsidRPr="008E231E" w:rsidRDefault="00715EEA" w:rsidP="00715EEA">
            <w:pPr>
              <w:pStyle w:val="TableEntry"/>
            </w:pPr>
            <w:r w:rsidRPr="008E231E">
              <w:t xml:space="preserve">Health Care Settings (i.e., hospital, home care, ambulatory health care facilities, hospice, laboratory, treatment facilities, managed care organizations)  </w:t>
            </w:r>
          </w:p>
          <w:p w:rsidR="00715EEA" w:rsidRPr="008E231E" w:rsidRDefault="00715EEA" w:rsidP="00715EEA">
            <w:pPr>
              <w:pStyle w:val="TableEntry"/>
            </w:pPr>
            <w:r w:rsidRPr="008E231E">
              <w:t>Health Care Providers (i.e., primary care physician (PCP), specialist, pharmacist, nurse, nurse practitioner (NP) or advanced practice nursing providers (APNs), radiologist, podiatrist, respiratory and physical therapist, physician assistants (PA), dietician, dentist, chiropractor, speech pathologist, audiologist, technicians, emergency medical service provider, etc.)</w:t>
            </w:r>
          </w:p>
          <w:p w:rsidR="00715EEA" w:rsidRPr="008E231E" w:rsidRDefault="00715EEA" w:rsidP="00F06B2A">
            <w:pPr>
              <w:pStyle w:val="TableEntry"/>
            </w:pPr>
            <w:r w:rsidRPr="008E231E">
              <w:t>Care Coordinator</w:t>
            </w:r>
          </w:p>
        </w:tc>
      </w:tr>
      <w:tr w:rsidR="00715EEA" w:rsidTr="00F06B2A">
        <w:tc>
          <w:tcPr>
            <w:tcW w:w="2808" w:type="dxa"/>
          </w:tcPr>
          <w:p w:rsidR="00715EEA" w:rsidRPr="00715EEA" w:rsidRDefault="00715EEA" w:rsidP="00F06B2A">
            <w:pPr>
              <w:pStyle w:val="TableEntry"/>
            </w:pPr>
            <w:r w:rsidRPr="00DE398D">
              <w:t>Public Health-IS (e.g.</w:t>
            </w:r>
            <w:r>
              <w:t>,</w:t>
            </w:r>
            <w:r w:rsidRPr="00DE398D">
              <w:t xml:space="preserve"> EHDI-IS)</w:t>
            </w:r>
          </w:p>
        </w:tc>
        <w:tc>
          <w:tcPr>
            <w:tcW w:w="6768" w:type="dxa"/>
          </w:tcPr>
          <w:p w:rsidR="00715EEA" w:rsidRPr="008E231E" w:rsidRDefault="00715EEA" w:rsidP="00F06B2A">
            <w:pPr>
              <w:pStyle w:val="TableEntry"/>
            </w:pPr>
            <w:r w:rsidRPr="008E231E">
              <w:t>Health Care Agency (i.e., Public Health Department)</w:t>
            </w:r>
          </w:p>
        </w:tc>
      </w:tr>
    </w:tbl>
    <w:p w:rsidR="00EB2E53" w:rsidRPr="00DE398D" w:rsidRDefault="00EB2E53" w:rsidP="00F06B2A">
      <w:pPr>
        <w:pStyle w:val="BodyText"/>
      </w:pPr>
    </w:p>
    <w:p w:rsidR="00FD6B22" w:rsidRPr="00F06B2A" w:rsidRDefault="007773C8" w:rsidP="00F06B2A">
      <w:pPr>
        <w:pStyle w:val="Heading4"/>
      </w:pPr>
      <w:bookmarkStart w:id="57" w:name="_Toc357522167"/>
      <w:r w:rsidRPr="00F06B2A">
        <w:t>X.</w:t>
      </w:r>
      <w:r w:rsidR="00AF472E" w:rsidRPr="00F06B2A">
        <w:t>4</w:t>
      </w:r>
      <w:r w:rsidRPr="00F06B2A">
        <w:t>.2</w:t>
      </w:r>
      <w:r w:rsidR="00126A38" w:rsidRPr="00F06B2A">
        <w:t>.1</w:t>
      </w:r>
      <w:r w:rsidRPr="00F06B2A">
        <w:t xml:space="preserve"> Use</w:t>
      </w:r>
      <w:r w:rsidR="00FD6B22" w:rsidRPr="00F06B2A">
        <w:t xml:space="preserve"> Case</w:t>
      </w:r>
      <w:r w:rsidR="00AE244C" w:rsidRPr="00F06B2A">
        <w:t xml:space="preserve"> #1: </w:t>
      </w:r>
      <w:r w:rsidR="002837AC" w:rsidRPr="00F06B2A">
        <w:t>EHDI</w:t>
      </w:r>
      <w:bookmarkEnd w:id="57"/>
    </w:p>
    <w:p w:rsidR="000D39A1" w:rsidRPr="00F06B2A" w:rsidRDefault="000D39A1" w:rsidP="00F06B2A">
      <w:pPr>
        <w:pStyle w:val="BodyText"/>
        <w:rPr>
          <w:b/>
        </w:rPr>
      </w:pPr>
      <w:r w:rsidRPr="00F06B2A">
        <w:rPr>
          <w:b/>
        </w:rPr>
        <w:t xml:space="preserve">Early Hearing Detection and Intervention (EHDI) - </w:t>
      </w:r>
    </w:p>
    <w:p w:rsidR="000D39A1" w:rsidRPr="00F06B2A" w:rsidRDefault="000D39A1" w:rsidP="00F06B2A">
      <w:pPr>
        <w:pStyle w:val="BodyText"/>
      </w:pPr>
      <w:r w:rsidRPr="00F64F70">
        <w:t xml:space="preserve">Early detection, documentation of and intervention for hearing loss in infants born with congenital and delayed onset hearing issues ensures effective care for all children, especially those with special needs. </w:t>
      </w:r>
      <w:r w:rsidRPr="00F06B2A">
        <w:t xml:space="preserve">To provide better care, pediatric providers need to share screening results as well as a Care Plan for each infant which includes next steps such as who requires additional screening or direct referral for audiologic diagnosis; who requires ongoing developmentally appropriate hearing screening because of risk factors for delayed or progressive hearing loss; and who should be referred to early intervention services. Use of a Care Plan such as the Early Hearing Care Plan (EHCP) enables multiple care providers engaged in the early care and intervention for hearing to better manage the ongoing care plan actions. This would support </w:t>
      </w:r>
      <w:r w:rsidRPr="00F06B2A">
        <w:lastRenderedPageBreak/>
        <w:t>communication between participants of care to reduce the likelihood of procedural failures at birthing facilities, primary care settings, public health EHDI programs, and families with children with hearing loss thus advancing public health’s ability to assure that all newborns receive recommended care.</w:t>
      </w:r>
    </w:p>
    <w:p w:rsidR="00CF283F" w:rsidRPr="00F06B2A" w:rsidRDefault="007773C8" w:rsidP="00F06B2A">
      <w:pPr>
        <w:pStyle w:val="Heading5"/>
      </w:pPr>
      <w:bookmarkStart w:id="58" w:name="_Toc357522168"/>
      <w:r w:rsidRPr="00F06B2A">
        <w:t>X.</w:t>
      </w:r>
      <w:r w:rsidR="00AF472E" w:rsidRPr="00F06B2A">
        <w:t>4</w:t>
      </w:r>
      <w:r w:rsidRPr="00F06B2A">
        <w:t>.2.1</w:t>
      </w:r>
      <w:r w:rsidR="00126A38" w:rsidRPr="00F06B2A">
        <w:t>.1</w:t>
      </w:r>
      <w:r w:rsidR="0093218D" w:rsidRPr="00F06B2A">
        <w:t xml:space="preserve"> </w:t>
      </w:r>
      <w:r w:rsidR="00E94819" w:rsidRPr="00F06B2A">
        <w:t>EHDI</w:t>
      </w:r>
      <w:r w:rsidR="002869E8" w:rsidRPr="00F06B2A">
        <w:t xml:space="preserve"> </w:t>
      </w:r>
      <w:r w:rsidR="005F21E7" w:rsidRPr="00F06B2A">
        <w:t>Use Case</w:t>
      </w:r>
      <w:r w:rsidR="002869E8" w:rsidRPr="00F06B2A">
        <w:t xml:space="preserve"> Description</w:t>
      </w:r>
      <w:bookmarkEnd w:id="58"/>
    </w:p>
    <w:p w:rsidR="000D39A1" w:rsidRPr="00F06B2A" w:rsidRDefault="000D39A1" w:rsidP="00F06B2A">
      <w:pPr>
        <w:pStyle w:val="BodyText"/>
        <w:rPr>
          <w:b/>
          <w:bCs/>
        </w:rPr>
      </w:pPr>
      <w:r w:rsidRPr="00F06B2A">
        <w:rPr>
          <w:b/>
          <w:bCs/>
        </w:rPr>
        <w:t xml:space="preserve">Early Hearing Detection and Intervention (EHDI) - </w:t>
      </w:r>
    </w:p>
    <w:p w:rsidR="000D39A1" w:rsidRPr="00F64F70" w:rsidRDefault="000D39A1" w:rsidP="00F06B2A">
      <w:pPr>
        <w:pStyle w:val="BodyText"/>
      </w:pPr>
      <w:r w:rsidRPr="00F64F70">
        <w:t xml:space="preserve">Newborn </w:t>
      </w:r>
      <w:r w:rsidR="00611680" w:rsidRPr="00F64F70">
        <w:t>H</w:t>
      </w:r>
      <w:r w:rsidRPr="00F64F70">
        <w:t xml:space="preserve">earing </w:t>
      </w:r>
      <w:r w:rsidR="00611680" w:rsidRPr="00F64F70">
        <w:t>S</w:t>
      </w:r>
      <w:r w:rsidRPr="00F64F70">
        <w:t xml:space="preserve">creening (NHS) is initiated based on public health (PH) guidelines. At birth, the birthing center provider initiates the NHS so that the screening is performed. The screening result is submitted to the Public Health Early Hearing and Detection Intervention (EHDI) program which calculates the NHS outcomes. The NHS outcome is presented in the EHCP including follow-up activity. The typical collaboration flow is as follows: </w:t>
      </w:r>
    </w:p>
    <w:p w:rsidR="00EF7D80" w:rsidRPr="00DE398D" w:rsidRDefault="00835631" w:rsidP="00F06B2A">
      <w:pPr>
        <w:pStyle w:val="ListNumber2"/>
        <w:numPr>
          <w:ilvl w:val="0"/>
          <w:numId w:val="26"/>
        </w:numPr>
      </w:pPr>
      <w:r w:rsidRPr="00DE398D">
        <w:t>L&amp;D EHR sends birth notification to the State EHDI program’s Information System (EHDI-IS)</w:t>
      </w:r>
    </w:p>
    <w:p w:rsidR="00EF7D80" w:rsidRPr="00DE398D" w:rsidRDefault="003F134A" w:rsidP="00F06B2A">
      <w:pPr>
        <w:pStyle w:val="ListNumber2"/>
        <w:numPr>
          <w:ilvl w:val="0"/>
          <w:numId w:val="26"/>
        </w:numPr>
      </w:pPr>
      <w:r w:rsidRPr="00DE398D">
        <w:t>EHDI-IS</w:t>
      </w:r>
      <w:r w:rsidR="00835631" w:rsidRPr="00DE398D">
        <w:t xml:space="preserve"> sends request for NB hearing screening to L&amp;D </w:t>
      </w:r>
      <w:r w:rsidR="00EF7D80" w:rsidRPr="00DE398D">
        <w:t>EHR</w:t>
      </w:r>
    </w:p>
    <w:p w:rsidR="005E0C8F" w:rsidRPr="00DE398D" w:rsidRDefault="003F134A" w:rsidP="00F06B2A">
      <w:pPr>
        <w:pStyle w:val="ListNumber2"/>
        <w:numPr>
          <w:ilvl w:val="0"/>
          <w:numId w:val="26"/>
        </w:numPr>
      </w:pPr>
      <w:r w:rsidRPr="00DE398D">
        <w:t xml:space="preserve">Upon discharge </w:t>
      </w:r>
      <w:r w:rsidR="00835631" w:rsidRPr="00DE398D">
        <w:t>Hospital</w:t>
      </w:r>
      <w:r w:rsidR="005E0C8F" w:rsidRPr="00DE398D">
        <w:t xml:space="preserve"> EHR notifies the </w:t>
      </w:r>
      <w:r w:rsidR="00835631" w:rsidRPr="00DE398D">
        <w:t>EHDI-IS</w:t>
      </w:r>
      <w:r w:rsidR="005E0C8F" w:rsidRPr="00DE398D">
        <w:t xml:space="preserve"> of demographic and birth details as well as hearing screening results</w:t>
      </w:r>
    </w:p>
    <w:p w:rsidR="00767A01" w:rsidRPr="00DE398D" w:rsidRDefault="00767A01" w:rsidP="00F06B2A">
      <w:pPr>
        <w:pStyle w:val="ListNumber2"/>
        <w:numPr>
          <w:ilvl w:val="0"/>
          <w:numId w:val="26"/>
        </w:numPr>
      </w:pPr>
      <w:r w:rsidRPr="00DE398D">
        <w:t xml:space="preserve">EHDI-IS compiles the Early Hearing Care Plan (EHCP) and shares it with the </w:t>
      </w:r>
      <w:r w:rsidR="00E817B6" w:rsidRPr="00DE398D">
        <w:t>Pt</w:t>
      </w:r>
      <w:r w:rsidR="001D76BE" w:rsidRPr="00DE398D">
        <w:t>CP</w:t>
      </w:r>
      <w:r w:rsidRPr="00DE398D">
        <w:t xml:space="preserve"> </w:t>
      </w:r>
      <w:r w:rsidR="00EE2CED" w:rsidRPr="00DE398D">
        <w:t>service</w:t>
      </w:r>
      <w:r w:rsidR="00947999" w:rsidRPr="00DE398D">
        <w:t xml:space="preserve"> </w:t>
      </w:r>
    </w:p>
    <w:p w:rsidR="00767A01" w:rsidRPr="00DE398D" w:rsidRDefault="00767A01" w:rsidP="00F06B2A">
      <w:pPr>
        <w:pStyle w:val="ListNumber2"/>
        <w:numPr>
          <w:ilvl w:val="0"/>
          <w:numId w:val="26"/>
        </w:numPr>
      </w:pPr>
      <w:r w:rsidRPr="00DE398D">
        <w:t>If hearing screening results indicate a referral should be done, EHDI-IS</w:t>
      </w:r>
      <w:r w:rsidR="00540360" w:rsidRPr="00DE398D">
        <w:t xml:space="preserve"> </w:t>
      </w:r>
      <w:r w:rsidRPr="00DE398D">
        <w:t xml:space="preserve">initiates a referral request to the baby’s </w:t>
      </w:r>
      <w:r w:rsidR="00540360" w:rsidRPr="00DE398D">
        <w:t>care providers (PCP or Specialist)</w:t>
      </w:r>
      <w:r w:rsidR="00EE2CED" w:rsidRPr="00DE398D">
        <w:t xml:space="preserve"> and sends referral order to the </w:t>
      </w:r>
      <w:r w:rsidR="001D76BE" w:rsidRPr="00DE398D">
        <w:t>PTCP</w:t>
      </w:r>
      <w:r w:rsidR="00EE2CED" w:rsidRPr="00DE398D">
        <w:t xml:space="preserve"> service</w:t>
      </w:r>
      <w:r w:rsidR="00947999" w:rsidRPr="00DE398D">
        <w:t xml:space="preserve"> </w:t>
      </w:r>
    </w:p>
    <w:p w:rsidR="00EE2CED" w:rsidRPr="00DE398D" w:rsidRDefault="00EE2CED" w:rsidP="00F06B2A">
      <w:pPr>
        <w:pStyle w:val="ListNumber2"/>
        <w:numPr>
          <w:ilvl w:val="0"/>
          <w:numId w:val="26"/>
        </w:numPr>
      </w:pPr>
      <w:r w:rsidRPr="00DE398D">
        <w:t xml:space="preserve">PCP or Specialist performs consultation and sends consultation results to the </w:t>
      </w:r>
      <w:r w:rsidR="00E817B6" w:rsidRPr="00DE398D">
        <w:t>Pt</w:t>
      </w:r>
      <w:r w:rsidR="001D76BE" w:rsidRPr="00DE398D">
        <w:t>CP</w:t>
      </w:r>
      <w:r w:rsidRPr="00DE398D">
        <w:t xml:space="preserve"> service. </w:t>
      </w:r>
      <w:r w:rsidR="00D34661" w:rsidRPr="00DE398D">
        <w:t>This inform</w:t>
      </w:r>
      <w:r w:rsidR="00363080" w:rsidRPr="00DE398D">
        <w:t>ation is also needed by the EHDI</w:t>
      </w:r>
      <w:r w:rsidR="00D34661" w:rsidRPr="00DE398D">
        <w:t>-IS</w:t>
      </w: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BB55FB" w:rsidRDefault="00BB55FB" w:rsidP="00F06B2A">
      <w:pPr>
        <w:pStyle w:val="BodyText"/>
      </w:pPr>
    </w:p>
    <w:p w:rsidR="0020440F" w:rsidRDefault="0020440F" w:rsidP="005B1F27">
      <w:pPr>
        <w:pStyle w:val="Heading5"/>
        <w:rPr>
          <w:noProof w:val="0"/>
        </w:rPr>
      </w:pPr>
      <w:bookmarkStart w:id="59" w:name="_Toc357522169"/>
      <w:r w:rsidRPr="00DE398D">
        <w:rPr>
          <w:noProof w:val="0"/>
        </w:rPr>
        <w:t xml:space="preserve">X.4.2.1.2 </w:t>
      </w:r>
      <w:r w:rsidR="00E94819" w:rsidRPr="00DE398D">
        <w:rPr>
          <w:noProof w:val="0"/>
        </w:rPr>
        <w:t>EHDI</w:t>
      </w:r>
      <w:r w:rsidRPr="00DE398D">
        <w:rPr>
          <w:noProof w:val="0"/>
        </w:rPr>
        <w:t xml:space="preserve"> Process Flow</w:t>
      </w:r>
      <w:bookmarkEnd w:id="59"/>
    </w:p>
    <w:p w:rsidR="00BB55FB" w:rsidRPr="00F06B2A" w:rsidRDefault="00BB55FB" w:rsidP="00F06B2A">
      <w:pPr>
        <w:pStyle w:val="BodyText"/>
      </w:pPr>
    </w:p>
    <w:p w:rsidR="000D39A1" w:rsidRPr="00DE398D" w:rsidRDefault="00792BFD" w:rsidP="0071166C">
      <w:pPr>
        <w:pStyle w:val="Default"/>
        <w:ind w:left="1080"/>
        <w:rPr>
          <w:color w:val="FF0000"/>
          <w:sz w:val="23"/>
          <w:szCs w:val="23"/>
        </w:rPr>
      </w:pPr>
      <w:r>
        <w:rPr>
          <w:noProof/>
          <w:color w:val="FF0000"/>
          <w:sz w:val="23"/>
          <w:szCs w:val="23"/>
        </w:rPr>
        <mc:AlternateContent>
          <mc:Choice Requires="wpg">
            <w:drawing>
              <wp:anchor distT="0" distB="0" distL="114300" distR="114300" simplePos="0" relativeHeight="252370944" behindDoc="0" locked="0" layoutInCell="1" allowOverlap="1" wp14:anchorId="190B7090" wp14:editId="66E9F2EA">
                <wp:simplePos x="0" y="0"/>
                <wp:positionH relativeFrom="column">
                  <wp:posOffset>-79375</wp:posOffset>
                </wp:positionH>
                <wp:positionV relativeFrom="paragraph">
                  <wp:posOffset>115570</wp:posOffset>
                </wp:positionV>
                <wp:extent cx="6421755" cy="5720080"/>
                <wp:effectExtent l="0" t="0" r="0" b="1397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5720080"/>
                          <a:chOff x="0" y="0"/>
                          <a:chExt cx="6421755" cy="5719958"/>
                        </a:xfrm>
                      </wpg:grpSpPr>
                      <wps:wsp>
                        <wps:cNvPr id="240" name="Line 117"/>
                        <wps:cNvCnPr>
                          <a:cxnSpLocks/>
                        </wps:cNvCnPr>
                        <wps:spPr bwMode="auto">
                          <a:xfrm flipV="1">
                            <a:off x="1219200" y="3389376"/>
                            <a:ext cx="0" cy="16694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8" name="Line 117"/>
                        <wps:cNvCnPr>
                          <a:cxnSpLocks/>
                        </wps:cNvCnPr>
                        <wps:spPr bwMode="auto">
                          <a:xfrm flipH="1" flipV="1">
                            <a:off x="4767072" y="2036064"/>
                            <a:ext cx="33020" cy="3370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8" name="Rectangle 127"/>
                        <wps:cNvSpPr>
                          <a:spLocks noChangeArrowheads="1"/>
                        </wps:cNvSpPr>
                        <wps:spPr bwMode="auto">
                          <a:xfrm>
                            <a:off x="4706112" y="2511552"/>
                            <a:ext cx="158750" cy="643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Text Box 146"/>
                        <wps:cNvSpPr txBox="1">
                          <a:spLocks noChangeArrowheads="1"/>
                        </wps:cNvSpPr>
                        <wps:spPr bwMode="auto">
                          <a:xfrm>
                            <a:off x="3462528" y="853440"/>
                            <a:ext cx="1058545" cy="34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89495A" w:rsidRDefault="00761129" w:rsidP="000D2ADA">
                              <w:pPr>
                                <w:pStyle w:val="TOC1"/>
                                <w:rPr>
                                  <w:sz w:val="18"/>
                                  <w:szCs w:val="18"/>
                                </w:rPr>
                              </w:pPr>
                              <w:r w:rsidRPr="0089495A">
                                <w:rPr>
                                  <w:sz w:val="18"/>
                                  <w:szCs w:val="18"/>
                                </w:rPr>
                                <w:t>Creates EHCP Document</w:t>
                              </w:r>
                            </w:p>
                            <w:p w:rsidR="00761129" w:rsidRDefault="00761129" w:rsidP="000D2ADA"/>
                            <w:p w:rsidR="00761129" w:rsidRPr="00077324" w:rsidRDefault="00761129" w:rsidP="000D2AD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28" name="Line 148"/>
                        <wps:cNvCnPr>
                          <a:cxnSpLocks/>
                        </wps:cNvCnPr>
                        <wps:spPr bwMode="auto">
                          <a:xfrm flipH="1" flipV="1">
                            <a:off x="1353312" y="2316480"/>
                            <a:ext cx="17125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134"/>
                        <wps:cNvCnPr>
                          <a:cxnSpLocks/>
                        </wps:cNvCnPr>
                        <wps:spPr bwMode="auto">
                          <a:xfrm>
                            <a:off x="3230880" y="2511552"/>
                            <a:ext cx="14352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Text Box 109"/>
                        <wps:cNvSpPr txBox="1">
                          <a:spLocks noChangeArrowheads="1"/>
                        </wps:cNvSpPr>
                        <wps:spPr bwMode="auto">
                          <a:xfrm>
                            <a:off x="4547616" y="24384"/>
                            <a:ext cx="1351280" cy="467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Default="00761129" w:rsidP="0089495A">
                              <w:pPr>
                                <w:pStyle w:val="TOC1"/>
                                <w:ind w:left="0" w:firstLine="0"/>
                                <w:jc w:val="center"/>
                                <w:rPr>
                                  <w:sz w:val="18"/>
                                  <w:szCs w:val="18"/>
                                </w:rPr>
                              </w:pPr>
                              <w:r>
                                <w:rPr>
                                  <w:sz w:val="18"/>
                                  <w:szCs w:val="18"/>
                                </w:rPr>
                                <w:t>Content Creator/Consumer</w:t>
                              </w:r>
                            </w:p>
                            <w:p w:rsidR="00761129" w:rsidRPr="00C20C69" w:rsidRDefault="00761129" w:rsidP="0089495A">
                              <w:pPr>
                                <w:pStyle w:val="TOC1"/>
                                <w:ind w:left="0" w:firstLine="0"/>
                                <w:jc w:val="center"/>
                                <w:rPr>
                                  <w:sz w:val="18"/>
                                  <w:szCs w:val="18"/>
                                </w:rPr>
                              </w:pPr>
                              <w:r w:rsidRPr="00C20C69">
                                <w:rPr>
                                  <w:sz w:val="18"/>
                                  <w:szCs w:val="18"/>
                                </w:rPr>
                                <w:t xml:space="preserve">PtCP </w:t>
                              </w:r>
                              <w:r>
                                <w:rPr>
                                  <w:sz w:val="18"/>
                                  <w:szCs w:val="18"/>
                                </w:rPr>
                                <w:t>Document</w:t>
                              </w:r>
                            </w:p>
                          </w:txbxContent>
                        </wps:txbx>
                        <wps:bodyPr rot="0" vert="horz" wrap="square" lIns="0" tIns="0" rIns="0" bIns="0" anchor="t" anchorCtr="0" upright="1">
                          <a:noAutofit/>
                        </wps:bodyPr>
                      </wps:wsp>
                      <wps:wsp>
                        <wps:cNvPr id="232" name="Text Box 109"/>
                        <wps:cNvSpPr txBox="1">
                          <a:spLocks noChangeArrowheads="1"/>
                        </wps:cNvSpPr>
                        <wps:spPr bwMode="auto">
                          <a:xfrm>
                            <a:off x="2682240" y="0"/>
                            <a:ext cx="1057275" cy="516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Default="00761129" w:rsidP="0089495A">
                              <w:pPr>
                                <w:pStyle w:val="TOC1"/>
                                <w:ind w:left="0" w:firstLine="0"/>
                                <w:jc w:val="center"/>
                                <w:rPr>
                                  <w:sz w:val="18"/>
                                  <w:szCs w:val="18"/>
                                </w:rPr>
                              </w:pPr>
                              <w:r>
                                <w:rPr>
                                  <w:sz w:val="18"/>
                                  <w:szCs w:val="18"/>
                                </w:rPr>
                                <w:t>Content Creator/Consumer</w:t>
                              </w:r>
                            </w:p>
                            <w:p w:rsidR="00761129" w:rsidRDefault="00761129" w:rsidP="0089495A">
                              <w:pPr>
                                <w:pStyle w:val="TOC1"/>
                                <w:ind w:left="0" w:firstLine="0"/>
                                <w:jc w:val="center"/>
                                <w:rPr>
                                  <w:sz w:val="18"/>
                                  <w:szCs w:val="18"/>
                                </w:rPr>
                              </w:pPr>
                              <w:r>
                                <w:rPr>
                                  <w:sz w:val="18"/>
                                  <w:szCs w:val="18"/>
                                </w:rPr>
                                <w:t>(Public Health)</w:t>
                              </w:r>
                            </w:p>
                            <w:p w:rsidR="00761129" w:rsidRPr="00C20C69" w:rsidRDefault="00761129" w:rsidP="0089495A">
                              <w:pPr>
                                <w:pStyle w:val="TOC1"/>
                                <w:ind w:left="0" w:firstLine="0"/>
                                <w:jc w:val="center"/>
                                <w:rPr>
                                  <w:sz w:val="18"/>
                                  <w:szCs w:val="18"/>
                                </w:rPr>
                              </w:pPr>
                              <w:r w:rsidRPr="00C20C69">
                                <w:rPr>
                                  <w:sz w:val="18"/>
                                  <w:szCs w:val="18"/>
                                </w:rPr>
                                <w:t>EHDI-IS</w:t>
                              </w:r>
                            </w:p>
                          </w:txbxContent>
                        </wps:txbx>
                        <wps:bodyPr rot="0" vert="horz" wrap="square" lIns="0" tIns="0" rIns="0" bIns="0" anchor="t" anchorCtr="0" upright="1">
                          <a:noAutofit/>
                        </wps:bodyPr>
                      </wps:wsp>
                      <wps:wsp>
                        <wps:cNvPr id="233" name="Text Box 109"/>
                        <wps:cNvSpPr txBox="1">
                          <a:spLocks noChangeArrowheads="1"/>
                        </wps:cNvSpPr>
                        <wps:spPr bwMode="auto">
                          <a:xfrm>
                            <a:off x="707136" y="0"/>
                            <a:ext cx="1224280" cy="52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Default="00761129" w:rsidP="0089495A">
                              <w:pPr>
                                <w:pStyle w:val="TOC1"/>
                                <w:ind w:left="0" w:firstLine="0"/>
                                <w:jc w:val="center"/>
                                <w:rPr>
                                  <w:sz w:val="18"/>
                                  <w:szCs w:val="18"/>
                                </w:rPr>
                              </w:pPr>
                              <w:r>
                                <w:rPr>
                                  <w:sz w:val="18"/>
                                  <w:szCs w:val="18"/>
                                </w:rPr>
                                <w:t>Content Creator/Consumer</w:t>
                              </w:r>
                            </w:p>
                            <w:p w:rsidR="00761129" w:rsidRPr="00C20C69" w:rsidRDefault="00761129" w:rsidP="0089495A">
                              <w:pPr>
                                <w:pStyle w:val="TOC1"/>
                                <w:ind w:left="0" w:firstLine="0"/>
                                <w:jc w:val="center"/>
                                <w:rPr>
                                  <w:sz w:val="18"/>
                                  <w:szCs w:val="18"/>
                                </w:rPr>
                              </w:pPr>
                              <w:r>
                                <w:rPr>
                                  <w:sz w:val="18"/>
                                  <w:szCs w:val="18"/>
                                </w:rPr>
                                <w:t>(PCP</w:t>
                              </w:r>
                              <w:r w:rsidRPr="00C20C69">
                                <w:rPr>
                                  <w:sz w:val="18"/>
                                  <w:szCs w:val="18"/>
                                </w:rPr>
                                <w:t>) EHR-IS</w:t>
                              </w:r>
                            </w:p>
                          </w:txbxContent>
                        </wps:txbx>
                        <wps:bodyPr rot="0" vert="horz" wrap="square" lIns="0" tIns="0" rIns="0" bIns="0" anchor="t" anchorCtr="0" upright="1">
                          <a:noAutofit/>
                        </wps:bodyPr>
                      </wps:wsp>
                      <wps:wsp>
                        <wps:cNvPr id="234" name="Line 117"/>
                        <wps:cNvCnPr>
                          <a:cxnSpLocks/>
                        </wps:cNvCnPr>
                        <wps:spPr bwMode="auto">
                          <a:xfrm flipV="1">
                            <a:off x="3145536" y="1548384"/>
                            <a:ext cx="0" cy="2647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136"/>
                        <wps:cNvSpPr>
                          <a:spLocks noChangeArrowheads="1"/>
                        </wps:cNvSpPr>
                        <wps:spPr bwMode="auto">
                          <a:xfrm>
                            <a:off x="3060192" y="804672"/>
                            <a:ext cx="181610" cy="19164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5" name="Text Box 146"/>
                        <wps:cNvSpPr txBox="1">
                          <a:spLocks noChangeArrowheads="1"/>
                        </wps:cNvSpPr>
                        <wps:spPr bwMode="auto">
                          <a:xfrm>
                            <a:off x="3474720" y="1560576"/>
                            <a:ext cx="937895" cy="41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89495A" w:rsidRDefault="00761129" w:rsidP="00572E37">
                              <w:pPr>
                                <w:pStyle w:val="TOC1"/>
                                <w:ind w:left="0" w:firstLine="0"/>
                                <w:rPr>
                                  <w:sz w:val="18"/>
                                  <w:szCs w:val="18"/>
                                </w:rPr>
                              </w:pPr>
                              <w:r w:rsidRPr="0089495A">
                                <w:rPr>
                                  <w:sz w:val="18"/>
                                  <w:szCs w:val="18"/>
                                </w:rPr>
                                <w:t>Hearing result indicate</w:t>
                              </w:r>
                              <w:r>
                                <w:rPr>
                                  <w:sz w:val="18"/>
                                  <w:szCs w:val="18"/>
                                </w:rPr>
                                <w:t>s</w:t>
                              </w:r>
                              <w:r w:rsidRPr="0089495A">
                                <w:rPr>
                                  <w:sz w:val="18"/>
                                  <w:szCs w:val="18"/>
                                </w:rPr>
                                <w:t xml:space="preserve"> </w:t>
                              </w:r>
                              <w:r>
                                <w:rPr>
                                  <w:sz w:val="18"/>
                                  <w:szCs w:val="18"/>
                                </w:rPr>
                                <w:t>follow-up care</w:t>
                              </w:r>
                              <w:r w:rsidRPr="0089495A">
                                <w:rPr>
                                  <w:sz w:val="18"/>
                                  <w:szCs w:val="18"/>
                                </w:rPr>
                                <w:t xml:space="preserve"> </w:t>
                              </w:r>
                            </w:p>
                          </w:txbxContent>
                        </wps:txbx>
                        <wps:bodyPr rot="0" vert="horz" wrap="square" lIns="0" tIns="0" rIns="0" bIns="0" anchor="t" anchorCtr="0" upright="1">
                          <a:noAutofit/>
                        </wps:bodyPr>
                      </wps:wsp>
                      <wpg:grpSp>
                        <wpg:cNvPr id="236" name="Group 140"/>
                        <wpg:cNvGrpSpPr>
                          <a:grpSpLocks/>
                        </wpg:cNvGrpSpPr>
                        <wpg:grpSpPr bwMode="auto">
                          <a:xfrm>
                            <a:off x="3230880" y="1572768"/>
                            <a:ext cx="230505" cy="328930"/>
                            <a:chOff x="5175" y="7275"/>
                            <a:chExt cx="480" cy="405"/>
                          </a:xfrm>
                        </wpg:grpSpPr>
                        <wps:wsp>
                          <wps:cNvPr id="237"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8"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8" name="Text Box 146"/>
                        <wps:cNvSpPr txBox="1">
                          <a:spLocks noChangeArrowheads="1"/>
                        </wps:cNvSpPr>
                        <wps:spPr bwMode="auto">
                          <a:xfrm>
                            <a:off x="0" y="2377440"/>
                            <a:ext cx="92773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89495A" w:rsidRDefault="00761129" w:rsidP="00BA6AFB">
                              <w:pPr>
                                <w:pStyle w:val="TOC1"/>
                                <w:rPr>
                                  <w:sz w:val="18"/>
                                  <w:szCs w:val="18"/>
                                </w:rPr>
                              </w:pPr>
                              <w:r>
                                <w:rPr>
                                  <w:sz w:val="18"/>
                                  <w:szCs w:val="18"/>
                                </w:rPr>
                                <w:t xml:space="preserve">   </w:t>
                              </w:r>
                              <w:r w:rsidRPr="0089495A">
                                <w:rPr>
                                  <w:sz w:val="18"/>
                                  <w:szCs w:val="18"/>
                                </w:rPr>
                                <w:t xml:space="preserve">Creates PCP POC </w:t>
                              </w:r>
                            </w:p>
                          </w:txbxContent>
                        </wps:txbx>
                        <wps:bodyPr rot="0" vert="horz" wrap="square" lIns="0" tIns="0" rIns="0" bIns="0" anchor="t" anchorCtr="0" upright="1">
                          <a:noAutofit/>
                        </wps:bodyPr>
                      </wps:wsp>
                      <wps:wsp>
                        <wps:cNvPr id="249" name="Line 134"/>
                        <wps:cNvCnPr>
                          <a:cxnSpLocks/>
                        </wps:cNvCnPr>
                        <wps:spPr bwMode="auto">
                          <a:xfrm>
                            <a:off x="1328928" y="3352800"/>
                            <a:ext cx="17252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0" name="Group 140"/>
                        <wpg:cNvGrpSpPr>
                          <a:grpSpLocks/>
                        </wpg:cNvGrpSpPr>
                        <wpg:grpSpPr bwMode="auto">
                          <a:xfrm>
                            <a:off x="4888992" y="4364736"/>
                            <a:ext cx="197485" cy="235585"/>
                            <a:chOff x="5175" y="7275"/>
                            <a:chExt cx="480" cy="405"/>
                          </a:xfrm>
                        </wpg:grpSpPr>
                        <wps:wsp>
                          <wps:cNvPr id="251"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2"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4" name="Text Box 146"/>
                        <wps:cNvSpPr txBox="1">
                          <a:spLocks noChangeArrowheads="1"/>
                        </wps:cNvSpPr>
                        <wps:spPr bwMode="auto">
                          <a:xfrm>
                            <a:off x="5181600" y="4425696"/>
                            <a:ext cx="1240155" cy="163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5C303D" w:rsidRDefault="00761129" w:rsidP="005C303D">
                              <w:pPr>
                                <w:pStyle w:val="TOC1"/>
                                <w:rPr>
                                  <w:sz w:val="18"/>
                                  <w:szCs w:val="18"/>
                                </w:rPr>
                              </w:pPr>
                              <w:r w:rsidRPr="005C303D">
                                <w:rPr>
                                  <w:sz w:val="18"/>
                                  <w:szCs w:val="18"/>
                                </w:rPr>
                                <w:t xml:space="preserve">Updates PtCP </w:t>
                              </w:r>
                            </w:p>
                            <w:p w:rsidR="00761129" w:rsidRPr="00077324" w:rsidRDefault="00761129" w:rsidP="00F43F0D">
                              <w:pPr>
                                <w:pStyle w:val="TOC1"/>
                                <w:rPr>
                                  <w:sz w:val="22"/>
                                  <w:szCs w:val="22"/>
                                </w:rPr>
                              </w:pPr>
                            </w:p>
                          </w:txbxContent>
                        </wps:txbx>
                        <wps:bodyPr rot="0" vert="horz" wrap="square" lIns="0" tIns="0" rIns="0" bIns="0" anchor="t" anchorCtr="0" upright="1">
                          <a:noAutofit/>
                        </wps:bodyPr>
                      </wps:wsp>
                      <wps:wsp>
                        <wps:cNvPr id="255" name="Rectangle 119"/>
                        <wps:cNvSpPr>
                          <a:spLocks noChangeArrowheads="1"/>
                        </wps:cNvSpPr>
                        <wps:spPr bwMode="auto">
                          <a:xfrm>
                            <a:off x="3060192" y="3291840"/>
                            <a:ext cx="181610" cy="5721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6" name="Line 134"/>
                        <wps:cNvCnPr>
                          <a:cxnSpLocks/>
                        </wps:cNvCnPr>
                        <wps:spPr bwMode="auto">
                          <a:xfrm>
                            <a:off x="1353312" y="4340352"/>
                            <a:ext cx="33591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146"/>
                        <wps:cNvSpPr txBox="1">
                          <a:spLocks noChangeArrowheads="1"/>
                        </wps:cNvSpPr>
                        <wps:spPr bwMode="auto">
                          <a:xfrm>
                            <a:off x="1438656" y="4218432"/>
                            <a:ext cx="1240155" cy="1091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89495A" w:rsidRDefault="00761129" w:rsidP="004F752A">
                              <w:pPr>
                                <w:pStyle w:val="TOC1"/>
                                <w:rPr>
                                  <w:sz w:val="18"/>
                                  <w:szCs w:val="18"/>
                                </w:rPr>
                              </w:pPr>
                              <w:r w:rsidRPr="0089495A">
                                <w:rPr>
                                  <w:sz w:val="18"/>
                                  <w:szCs w:val="18"/>
                                </w:rPr>
                                <w:t>Provides PCP POC</w:t>
                              </w:r>
                            </w:p>
                            <w:p w:rsidR="00761129" w:rsidRDefault="00761129" w:rsidP="004F752A"/>
                            <w:p w:rsidR="00761129" w:rsidRPr="00077324" w:rsidRDefault="00761129" w:rsidP="004F752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61" name="Text Box 146"/>
                        <wps:cNvSpPr txBox="1">
                          <a:spLocks noChangeArrowheads="1"/>
                        </wps:cNvSpPr>
                        <wps:spPr bwMode="auto">
                          <a:xfrm>
                            <a:off x="3425952" y="2279904"/>
                            <a:ext cx="124015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4F752A">
                              <w:pPr>
                                <w:pStyle w:val="TOC1"/>
                                <w:rPr>
                                  <w:sz w:val="22"/>
                                  <w:szCs w:val="22"/>
                                </w:rPr>
                              </w:pPr>
                              <w:r w:rsidRPr="0089495A">
                                <w:rPr>
                                  <w:sz w:val="18"/>
                                  <w:szCs w:val="18"/>
                                </w:rPr>
                                <w:t xml:space="preserve">Provides </w:t>
                              </w:r>
                              <w:r>
                                <w:rPr>
                                  <w:sz w:val="18"/>
                                  <w:szCs w:val="18"/>
                                </w:rPr>
                                <w:t>EHCP POC</w:t>
                              </w:r>
                            </w:p>
                          </w:txbxContent>
                        </wps:txbx>
                        <wps:bodyPr rot="0" vert="horz" wrap="square" lIns="0" tIns="0" rIns="0" bIns="0" anchor="t" anchorCtr="0" upright="1">
                          <a:noAutofit/>
                        </wps:bodyPr>
                      </wps:wsp>
                      <wpg:grpSp>
                        <wpg:cNvPr id="318" name="Group 140"/>
                        <wpg:cNvGrpSpPr>
                          <a:grpSpLocks/>
                        </wpg:cNvGrpSpPr>
                        <wpg:grpSpPr bwMode="auto">
                          <a:xfrm>
                            <a:off x="4876800" y="2535936"/>
                            <a:ext cx="204470" cy="230505"/>
                            <a:chOff x="5175" y="7275"/>
                            <a:chExt cx="480" cy="405"/>
                          </a:xfrm>
                        </wpg:grpSpPr>
                        <wps:wsp>
                          <wps:cNvPr id="31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2" name="Text Box 146"/>
                        <wps:cNvSpPr txBox="1">
                          <a:spLocks noChangeArrowheads="1"/>
                        </wps:cNvSpPr>
                        <wps:spPr bwMode="auto">
                          <a:xfrm>
                            <a:off x="5145024" y="2572512"/>
                            <a:ext cx="66167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5C303D" w:rsidRDefault="00761129" w:rsidP="005C303D">
                              <w:pPr>
                                <w:pStyle w:val="TOC1"/>
                                <w:rPr>
                                  <w:sz w:val="18"/>
                                  <w:szCs w:val="18"/>
                                </w:rPr>
                              </w:pPr>
                              <w:r w:rsidRPr="005C303D">
                                <w:rPr>
                                  <w:sz w:val="18"/>
                                  <w:szCs w:val="18"/>
                                </w:rPr>
                                <w:t xml:space="preserve">Updates PtCP </w:t>
                              </w:r>
                            </w:p>
                            <w:p w:rsidR="00761129" w:rsidRPr="00077324" w:rsidRDefault="00761129" w:rsidP="00572E37">
                              <w:pPr>
                                <w:pStyle w:val="TOC1"/>
                                <w:rPr>
                                  <w:sz w:val="22"/>
                                  <w:szCs w:val="22"/>
                                </w:rPr>
                              </w:pPr>
                            </w:p>
                          </w:txbxContent>
                        </wps:txbx>
                        <wps:bodyPr rot="0" vert="horz" wrap="square" lIns="0" tIns="0" rIns="0" bIns="0" anchor="t" anchorCtr="0" upright="1">
                          <a:noAutofit/>
                        </wps:bodyPr>
                      </wps:wsp>
                      <wps:wsp>
                        <wps:cNvPr id="323" name="Rectangle 127"/>
                        <wps:cNvSpPr>
                          <a:spLocks noChangeArrowheads="1"/>
                        </wps:cNvSpPr>
                        <wps:spPr bwMode="auto">
                          <a:xfrm>
                            <a:off x="4681728" y="4340352"/>
                            <a:ext cx="204470" cy="643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4" name="Rectangle 127"/>
                        <wps:cNvSpPr>
                          <a:spLocks noChangeArrowheads="1"/>
                        </wps:cNvSpPr>
                        <wps:spPr bwMode="auto">
                          <a:xfrm>
                            <a:off x="4693920" y="1377696"/>
                            <a:ext cx="158750" cy="643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5" name="Line 134"/>
                        <wps:cNvCnPr>
                          <a:cxnSpLocks/>
                        </wps:cNvCnPr>
                        <wps:spPr bwMode="auto">
                          <a:xfrm>
                            <a:off x="3230880" y="1426464"/>
                            <a:ext cx="14352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146"/>
                        <wps:cNvSpPr txBox="1">
                          <a:spLocks noChangeArrowheads="1"/>
                        </wps:cNvSpPr>
                        <wps:spPr bwMode="auto">
                          <a:xfrm>
                            <a:off x="3304032" y="1207008"/>
                            <a:ext cx="124015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572E37">
                              <w:pPr>
                                <w:pStyle w:val="TOC1"/>
                                <w:rPr>
                                  <w:sz w:val="22"/>
                                  <w:szCs w:val="22"/>
                                </w:rPr>
                              </w:pPr>
                              <w:r w:rsidRPr="0089495A">
                                <w:rPr>
                                  <w:sz w:val="18"/>
                                  <w:szCs w:val="18"/>
                                </w:rPr>
                                <w:t xml:space="preserve">Provides </w:t>
                              </w:r>
                              <w:r>
                                <w:rPr>
                                  <w:sz w:val="18"/>
                                  <w:szCs w:val="18"/>
                                </w:rPr>
                                <w:t>EHCP POC</w:t>
                              </w:r>
                            </w:p>
                          </w:txbxContent>
                        </wps:txbx>
                        <wps:bodyPr rot="0" vert="horz" wrap="square" lIns="0" tIns="0" rIns="0" bIns="0" anchor="t" anchorCtr="0" upright="1">
                          <a:noAutofit/>
                        </wps:bodyPr>
                      </wps:wsp>
                      <wpg:grpSp>
                        <wpg:cNvPr id="327" name="Group 140"/>
                        <wpg:cNvGrpSpPr>
                          <a:grpSpLocks/>
                        </wpg:cNvGrpSpPr>
                        <wpg:grpSpPr bwMode="auto">
                          <a:xfrm>
                            <a:off x="4852416" y="1463040"/>
                            <a:ext cx="177165" cy="252095"/>
                            <a:chOff x="5175" y="7275"/>
                            <a:chExt cx="480" cy="405"/>
                          </a:xfrm>
                        </wpg:grpSpPr>
                        <wps:wsp>
                          <wps:cNvPr id="32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1" name="Text Box 146"/>
                        <wps:cNvSpPr txBox="1">
                          <a:spLocks noChangeArrowheads="1"/>
                        </wps:cNvSpPr>
                        <wps:spPr bwMode="auto">
                          <a:xfrm>
                            <a:off x="5084064" y="1475232"/>
                            <a:ext cx="668655"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5C303D" w:rsidRDefault="00761129" w:rsidP="00572E37">
                              <w:pPr>
                                <w:pStyle w:val="TOC1"/>
                                <w:rPr>
                                  <w:sz w:val="18"/>
                                  <w:szCs w:val="18"/>
                                </w:rPr>
                              </w:pPr>
                              <w:r w:rsidRPr="005C303D">
                                <w:rPr>
                                  <w:sz w:val="18"/>
                                  <w:szCs w:val="18"/>
                                </w:rPr>
                                <w:t xml:space="preserve">Updates PtCP </w:t>
                              </w:r>
                            </w:p>
                          </w:txbxContent>
                        </wps:txbx>
                        <wps:bodyPr rot="0" vert="horz" wrap="square" lIns="0" tIns="0" rIns="0" bIns="0" anchor="t" anchorCtr="0" upright="1">
                          <a:noAutofit/>
                        </wps:bodyPr>
                      </wps:wsp>
                      <wps:wsp>
                        <wps:cNvPr id="438" name="Line 134"/>
                        <wps:cNvCnPr>
                          <a:cxnSpLocks/>
                        </wps:cNvCnPr>
                        <wps:spPr bwMode="auto">
                          <a:xfrm>
                            <a:off x="975360" y="2633472"/>
                            <a:ext cx="1593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Line 142"/>
                        <wps:cNvCnPr>
                          <a:cxnSpLocks/>
                        </wps:cNvCnPr>
                        <wps:spPr bwMode="auto">
                          <a:xfrm>
                            <a:off x="975360" y="2401824"/>
                            <a:ext cx="0" cy="224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Line 143"/>
                        <wps:cNvCnPr>
                          <a:cxnSpLocks/>
                        </wps:cNvCnPr>
                        <wps:spPr bwMode="auto">
                          <a:xfrm>
                            <a:off x="963168" y="2414016"/>
                            <a:ext cx="170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Text Box 2"/>
                        <wps:cNvSpPr txBox="1">
                          <a:spLocks noChangeArrowheads="1"/>
                        </wps:cNvSpPr>
                        <wps:spPr bwMode="auto">
                          <a:xfrm>
                            <a:off x="1353312" y="4730496"/>
                            <a:ext cx="1794510" cy="989462"/>
                          </a:xfrm>
                          <a:prstGeom prst="rect">
                            <a:avLst/>
                          </a:prstGeom>
                          <a:solidFill>
                            <a:srgbClr val="FFFFFF"/>
                          </a:solidFill>
                          <a:ln w="9525">
                            <a:solidFill>
                              <a:srgbClr val="000000"/>
                            </a:solidFill>
                            <a:miter lim="800000"/>
                            <a:headEnd/>
                            <a:tailEnd/>
                          </a:ln>
                        </wps:spPr>
                        <wps:txbx>
                          <w:txbxContent>
                            <w:p w:rsidR="00761129" w:rsidRDefault="00761129" w:rsidP="00C441AD">
                              <w:r>
                                <w:rPr>
                                  <w:sz w:val="18"/>
                                  <w:szCs w:val="18"/>
                                </w:rPr>
                                <w:t>Note: If hearing result is abnormal, PCP may refer the patient to a specialist. Follow use case #2 – Collaborative care with specialist. EHDI– IS will be</w:t>
                              </w:r>
                              <w:r w:rsidR="008E231E">
                                <w:rPr>
                                  <w:sz w:val="18"/>
                                  <w:szCs w:val="18"/>
                                </w:rPr>
                                <w:t xml:space="preserve"> a participant in that use case</w:t>
                              </w:r>
                              <w:r>
                                <w:rPr>
                                  <w:sz w:val="18"/>
                                  <w:szCs w:val="18"/>
                                </w:rPr>
                                <w:t>.</w:t>
                              </w:r>
                            </w:p>
                          </w:txbxContent>
                        </wps:txbx>
                        <wps:bodyPr rot="0" vert="horz" wrap="square" lIns="91440" tIns="45720" rIns="91440" bIns="45720" anchor="t" anchorCtr="0">
                          <a:noAutofit/>
                        </wps:bodyPr>
                      </wps:wsp>
                      <wps:wsp>
                        <wps:cNvPr id="11" name="Text Box 146"/>
                        <wps:cNvSpPr txBox="1">
                          <a:spLocks noChangeArrowheads="1"/>
                        </wps:cNvSpPr>
                        <wps:spPr bwMode="auto">
                          <a:xfrm>
                            <a:off x="1438656" y="3194304"/>
                            <a:ext cx="1240155"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89495A" w:rsidRDefault="00761129" w:rsidP="004273CF">
                              <w:pPr>
                                <w:pStyle w:val="TOC1"/>
                                <w:rPr>
                                  <w:sz w:val="18"/>
                                  <w:szCs w:val="18"/>
                                </w:rPr>
                              </w:pPr>
                              <w:r w:rsidRPr="0089495A">
                                <w:rPr>
                                  <w:sz w:val="18"/>
                                  <w:szCs w:val="18"/>
                                </w:rPr>
                                <w:t>Provides PCP POC</w:t>
                              </w:r>
                            </w:p>
                            <w:p w:rsidR="00761129" w:rsidRDefault="00761129" w:rsidP="004273CF"/>
                            <w:p w:rsidR="00761129" w:rsidRPr="00077324" w:rsidRDefault="00761129" w:rsidP="004273CF">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2" name="Text Box 146"/>
                        <wps:cNvSpPr txBox="1">
                          <a:spLocks noChangeArrowheads="1"/>
                        </wps:cNvSpPr>
                        <wps:spPr bwMode="auto">
                          <a:xfrm>
                            <a:off x="1438656" y="2121408"/>
                            <a:ext cx="1544955"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89495A" w:rsidRDefault="00761129" w:rsidP="007E3E21">
                              <w:pPr>
                                <w:pStyle w:val="TOC1"/>
                                <w:rPr>
                                  <w:sz w:val="18"/>
                                  <w:szCs w:val="18"/>
                                </w:rPr>
                              </w:pPr>
                              <w:r>
                                <w:rPr>
                                  <w:sz w:val="18"/>
                                  <w:szCs w:val="18"/>
                                </w:rPr>
                                <w:t xml:space="preserve">   Follow-up Care Request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29" style="position:absolute;left:0;text-align:left;margin-left:-6.25pt;margin-top:9.1pt;width:505.65pt;height:450.4pt;z-index:252370944" coordsize="64217,5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">
                <v:line id="Line 117" o:spid="_x0000_s1030" style="position:absolute;flip:y;visibility:visible;mso-wrap-style:square" from="12192,33893" to="12192,50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pVD8EAAADcAAAADwAAAGRycy9kb3ducmV2LnhtbERPz2vCMBS+D/Y/hDfwtqYWN6Qzikgd&#10;MnZZtffX5i0tNi+lyWr975fDYMeP7/dmN9teTDT6zrGCZZKCIG6c7tgouJyPz2sQPiBr7B2Tgjt5&#10;2G0fHzaYa3fjL5rKYEQMYZ+jgjaEIZfSNy1Z9IkbiCP37UaLIcLRSD3iLYbbXmZp+iotdhwbWhzo&#10;0FJzLX+sgrrYV+ajrgqb8ad+Ny9lzbJUavE0799ABJrDv/jPfdIKslWcH8/E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KlUPwQAAANwAAAAPAAAAAAAAAAAAAAAA&#10;AKECAABkcnMvZG93bnJldi54bWxQSwUGAAAAAAQABAD5AAAAjwMAAAAA&#10;">
                  <v:stroke dashstyle="dash"/>
                  <o:lock v:ext="edit" shapetype="f"/>
                </v:line>
                <v:line id="Line 117" o:spid="_x0000_s1031" style="position:absolute;flip:x y;visibility:visible;mso-wrap-style:square" from="47670,20360" to="48000,54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Ylh8gAAADcAAAADwAAAGRycy9kb3ducmV2LnhtbESPzW7CQAyE75X6DitX6qWCXVoVQWBB&#10;FVUlfsohwANYWTdJm/VG2S2Et8eHSr3ZmvHM5/my9406UxfrwBZGQwOKuAiu5tLC6fgxmICKCdlh&#10;E5gsXCnCcnF/N8fMhQvndD6kUkkIxwwtVCm1mdaxqMhjHIaWWLSv0HlMsnaldh1eJNw3+tmYsfZY&#10;szRU2NKqouLn8OstmHz3+jmZbt433806N0+7bXjZb619fOjfZqAS9enf/He9doI/FVp5Rib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TYlh8gAAADcAAAADwAAAAAA&#10;AAAAAAAAAAChAgAAZHJzL2Rvd25yZXYueG1sUEsFBgAAAAAEAAQA+QAAAJYDAAAAAA==&#10;">
                  <v:stroke dashstyle="dash"/>
                  <o:lock v:ext="edit" shapetype="f"/>
                </v:line>
                <v:rect id="Rectangle 127" o:spid="_x0000_s1032" style="position:absolute;left:47061;top:25115;width:1587;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shapetype id="_x0000_t202" coordsize="21600,21600" o:spt="202" path="m,l,21600r21600,l21600,xe">
                  <v:stroke joinstyle="miter"/>
                  <v:path gradientshapeok="t" o:connecttype="rect"/>
                </v:shapetype>
                <v:shape id="_x0000_s1033" type="#_x0000_t202" style="position:absolute;left:34625;top:8534;width:10585;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2+MQA&#10;AADcAAAADwAAAGRycy9kb3ducmV2LnhtbESPzYvCMBTE7wv+D+EJXhZN7aEs1Sh+gofdgx94fjTP&#10;tti8lCTa+t+bhYU9DjPzG2a+7E0jnuR8bVnBdJKAIC6srrlUcDnvx18gfEDW2FgmBS/ysFwMPuaY&#10;a9vxkZ6nUIoIYZ+jgiqENpfSFxUZ9BPbEkfvZp3BEKUrpXbYRbhpZJokmTRYc1yosKVNRcX99DAK&#10;sq17dEfefG4vu2/8acv0un5dlRoN+9UMRKA+/If/2getIE0z+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tvjEAAAA3AAAAA8AAAAAAAAAAAAAAAAAmAIAAGRycy9k&#10;b3ducmV2LnhtbFBLBQYAAAAABAAEAPUAAACJAwAAAAA=&#10;" stroked="f">
                  <v:textbox inset="0,0,0,0">
                    <w:txbxContent>
                      <w:p w:rsidR="00761129" w:rsidRPr="0089495A" w:rsidRDefault="00761129" w:rsidP="000D2ADA">
                        <w:pPr>
                          <w:pStyle w:val="TOC1"/>
                          <w:rPr>
                            <w:sz w:val="18"/>
                            <w:szCs w:val="18"/>
                          </w:rPr>
                        </w:pPr>
                        <w:r w:rsidRPr="0089495A">
                          <w:rPr>
                            <w:sz w:val="18"/>
                            <w:szCs w:val="18"/>
                          </w:rPr>
                          <w:t>Creates EHCP Document</w:t>
                        </w:r>
                      </w:p>
                      <w:p w:rsidR="00761129" w:rsidRDefault="00761129" w:rsidP="000D2ADA"/>
                      <w:p w:rsidR="00761129" w:rsidRPr="00077324" w:rsidRDefault="00761129" w:rsidP="000D2ADA">
                        <w:pPr>
                          <w:pStyle w:val="TOC1"/>
                          <w:rPr>
                            <w:sz w:val="22"/>
                            <w:szCs w:val="22"/>
                          </w:rPr>
                        </w:pPr>
                        <w:r w:rsidRPr="00077324">
                          <w:rPr>
                            <w:sz w:val="22"/>
                            <w:szCs w:val="22"/>
                          </w:rPr>
                          <w:t>Transaction-A [A]</w:t>
                        </w:r>
                      </w:p>
                    </w:txbxContent>
                  </v:textbox>
                </v:shape>
                <v:line id="Line 148" o:spid="_x0000_s1034" style="position:absolute;flip:x y;visibility:visible;mso-wrap-style:square" from="13533,23164" to="30659,23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E208EAAADcAAAADwAAAGRycy9kb3ducmV2LnhtbERPu27CMBTdkfgH61ZiKw4ZEE0xqEJC&#10;YmDhIbrexLdxSnydxCaEv8cDEuPReS/Xg61FT52vHCuYTRMQxIXTFZcKzqft5wKED8gaa8ek4EEe&#10;1qvxaImZdnc+UH8MpYgh7DNUYEJoMil9Yciin7qGOHJ/rrMYIuxKqTu8x3BbyzRJ5tJixbHBYEMb&#10;Q8X1eLMK+vw2+7/sD1ef/7Zf+cK0m307V2ryMfx8gwg0hLf45d5pBWka18Yz8Qj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0TbTwQAAANwAAAAPAAAAAAAAAAAAAAAA&#10;AKECAABkcnMvZG93bnJldi54bWxQSwUGAAAAAAQABAD5AAAAjwMAAAAA&#10;">
                  <v:stroke endarrow="block"/>
                  <o:lock v:ext="edit" shapetype="f"/>
                </v:line>
                <v:line id="Line 134" o:spid="_x0000_s1035" style="position:absolute;visibility:visible;mso-wrap-style:square" from="32308,25115" to="46661,2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eEMUAAADcAAAADwAAAGRycy9kb3ducmV2LnhtbESPQWsCMRSE70L/Q3iF3jS7CrWuRild&#10;hB60oJaeXzfPzdLNy7JJ1/jvG6HgcZiZb5jVJtpWDNT7xrGCfJKBIK6cbrhW8Hnajl9A+ICssXVM&#10;Cq7kYbN+GK2w0O7CBxqOoRYJwr5ABSaErpDSV4Ys+onriJN3dr3FkGRfS93jJcFtK6dZ9iwtNpwW&#10;DHb0Zqj6Of5aBXNTHuRclrvTRzk0+SLu49f3Qqmnx/i6BBEohnv4v/2uFUx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eEMUAAADcAAAADwAAAAAAAAAA&#10;AAAAAAChAgAAZHJzL2Rvd25yZXYueG1sUEsFBgAAAAAEAAQA+QAAAJMDAAAAAA==&#10;">
                  <v:stroke endarrow="block"/>
                  <o:lock v:ext="edit" shapetype="f"/>
                </v:line>
                <v:shape id="Text Box 109" o:spid="_x0000_s1036" type="#_x0000_t202" style="position:absolute;left:45476;top:243;width:13512;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0jjMUA&#10;AADcAAAADwAAAGRycy9kb3ducmV2LnhtbESPQW/CMAyF75P4D5GRdplGOg5oFAJisEkc2AGGOFuN&#10;aSsap0oCLf9+PiBxs/We3/s8X/auUTcKsfZs4GOUgSIuvK25NHD8+3n/BBUTssXGMxm4U4TlYvAy&#10;x9z6jvd0O6RSSQjHHA1UKbW51rGoyGEc+ZZYtLMPDpOsodQ2YCfhrtHjLJtohzVLQ4UtrSsqLoer&#10;MzDZhGu35/Xb5vi9w9+2HJ++7idjXof9agYqUZ+e5sf11gr+VP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SOMxQAAANwAAAAPAAAAAAAAAAAAAAAAAJgCAABkcnMv&#10;ZG93bnJldi54bWxQSwUGAAAAAAQABAD1AAAAigMAAAAA&#10;" stroked="f">
                  <v:textbox inset="0,0,0,0">
                    <w:txbxContent>
                      <w:p w:rsidR="00761129" w:rsidRDefault="00761129" w:rsidP="0089495A">
                        <w:pPr>
                          <w:pStyle w:val="TOC1"/>
                          <w:ind w:left="0" w:firstLine="0"/>
                          <w:jc w:val="center"/>
                          <w:rPr>
                            <w:sz w:val="18"/>
                            <w:szCs w:val="18"/>
                          </w:rPr>
                        </w:pPr>
                        <w:r>
                          <w:rPr>
                            <w:sz w:val="18"/>
                            <w:szCs w:val="18"/>
                          </w:rPr>
                          <w:t>Content Creator/Consumer</w:t>
                        </w:r>
                      </w:p>
                      <w:p w:rsidR="00761129" w:rsidRPr="00C20C69" w:rsidRDefault="00761129" w:rsidP="0089495A">
                        <w:pPr>
                          <w:pStyle w:val="TOC1"/>
                          <w:ind w:left="0" w:firstLine="0"/>
                          <w:jc w:val="center"/>
                          <w:rPr>
                            <w:sz w:val="18"/>
                            <w:szCs w:val="18"/>
                          </w:rPr>
                        </w:pPr>
                        <w:r w:rsidRPr="00C20C69">
                          <w:rPr>
                            <w:sz w:val="18"/>
                            <w:szCs w:val="18"/>
                          </w:rPr>
                          <w:t xml:space="preserve">PtCP </w:t>
                        </w:r>
                        <w:r>
                          <w:rPr>
                            <w:sz w:val="18"/>
                            <w:szCs w:val="18"/>
                          </w:rPr>
                          <w:t>Document</w:t>
                        </w:r>
                      </w:p>
                    </w:txbxContent>
                  </v:textbox>
                </v:shape>
                <v:shape id="Text Box 109" o:spid="_x0000_s1037" type="#_x0000_t202" style="position:absolute;left:26822;width:10573;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mJsQA&#10;AADcAAAADwAAAGRycy9kb3ducmV2LnhtbESPT4vCMBTE74LfITzBi6ypFWTpGsW/4ME96IrnR/O2&#10;Ldu8lCTa+u2NIOxxmJnfMPNlZ2pxJ+crywom4wQEcW51xYWCy8/+4xOED8gaa8uk4EEelot+b46Z&#10;ti2f6H4OhYgQ9hkqKENoMil9XpJBP7YNcfR+rTMYonSF1A7bCDe1TJNkJg1WHBdKbGhTUv53vhkF&#10;s627tSfejLaX3RG/myK9rh9XpYaDbvUFIlAX/sPv9kErSKc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JibEAAAA3AAAAA8AAAAAAAAAAAAAAAAAmAIAAGRycy9k&#10;b3ducmV2LnhtbFBLBQYAAAAABAAEAPUAAACJAwAAAAA=&#10;" stroked="f">
                  <v:textbox inset="0,0,0,0">
                    <w:txbxContent>
                      <w:p w:rsidR="00761129" w:rsidRDefault="00761129" w:rsidP="0089495A">
                        <w:pPr>
                          <w:pStyle w:val="TOC1"/>
                          <w:ind w:left="0" w:firstLine="0"/>
                          <w:jc w:val="center"/>
                          <w:rPr>
                            <w:sz w:val="18"/>
                            <w:szCs w:val="18"/>
                          </w:rPr>
                        </w:pPr>
                        <w:r>
                          <w:rPr>
                            <w:sz w:val="18"/>
                            <w:szCs w:val="18"/>
                          </w:rPr>
                          <w:t>Content Creator/Consumer</w:t>
                        </w:r>
                      </w:p>
                      <w:p w:rsidR="00761129" w:rsidRDefault="00761129" w:rsidP="0089495A">
                        <w:pPr>
                          <w:pStyle w:val="TOC1"/>
                          <w:ind w:left="0" w:firstLine="0"/>
                          <w:jc w:val="center"/>
                          <w:rPr>
                            <w:sz w:val="18"/>
                            <w:szCs w:val="18"/>
                          </w:rPr>
                        </w:pPr>
                        <w:r>
                          <w:rPr>
                            <w:sz w:val="18"/>
                            <w:szCs w:val="18"/>
                          </w:rPr>
                          <w:t>(Public Health)</w:t>
                        </w:r>
                      </w:p>
                      <w:p w:rsidR="00761129" w:rsidRPr="00C20C69" w:rsidRDefault="00761129" w:rsidP="0089495A">
                        <w:pPr>
                          <w:pStyle w:val="TOC1"/>
                          <w:ind w:left="0" w:firstLine="0"/>
                          <w:jc w:val="center"/>
                          <w:rPr>
                            <w:sz w:val="18"/>
                            <w:szCs w:val="18"/>
                          </w:rPr>
                        </w:pPr>
                        <w:r w:rsidRPr="00C20C69">
                          <w:rPr>
                            <w:sz w:val="18"/>
                            <w:szCs w:val="18"/>
                          </w:rPr>
                          <w:t>EHDI-IS</w:t>
                        </w:r>
                      </w:p>
                    </w:txbxContent>
                  </v:textbox>
                </v:shape>
                <v:shape id="Text Box 109" o:spid="_x0000_s1038" type="#_x0000_t202" style="position:absolute;left:7071;width:12243;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DvcQA&#10;AADcAAAADwAAAGRycy9kb3ducmV2LnhtbESPzYvCMBTE7wv+D+EJXhZNrSB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8g73EAAAA3AAAAA8AAAAAAAAAAAAAAAAAmAIAAGRycy9k&#10;b3ducmV2LnhtbFBLBQYAAAAABAAEAPUAAACJAwAAAAA=&#10;" stroked="f">
                  <v:textbox inset="0,0,0,0">
                    <w:txbxContent>
                      <w:p w:rsidR="00761129" w:rsidRDefault="00761129" w:rsidP="0089495A">
                        <w:pPr>
                          <w:pStyle w:val="TOC1"/>
                          <w:ind w:left="0" w:firstLine="0"/>
                          <w:jc w:val="center"/>
                          <w:rPr>
                            <w:sz w:val="18"/>
                            <w:szCs w:val="18"/>
                          </w:rPr>
                        </w:pPr>
                        <w:r>
                          <w:rPr>
                            <w:sz w:val="18"/>
                            <w:szCs w:val="18"/>
                          </w:rPr>
                          <w:t>Content Creator/Consumer</w:t>
                        </w:r>
                      </w:p>
                      <w:p w:rsidR="00761129" w:rsidRPr="00C20C69" w:rsidRDefault="00761129" w:rsidP="0089495A">
                        <w:pPr>
                          <w:pStyle w:val="TOC1"/>
                          <w:ind w:left="0" w:firstLine="0"/>
                          <w:jc w:val="center"/>
                          <w:rPr>
                            <w:sz w:val="18"/>
                            <w:szCs w:val="18"/>
                          </w:rPr>
                        </w:pPr>
                        <w:r>
                          <w:rPr>
                            <w:sz w:val="18"/>
                            <w:szCs w:val="18"/>
                          </w:rPr>
                          <w:t>(PCP</w:t>
                        </w:r>
                        <w:r w:rsidRPr="00C20C69">
                          <w:rPr>
                            <w:sz w:val="18"/>
                            <w:szCs w:val="18"/>
                          </w:rPr>
                          <w:t>) EHR-IS</w:t>
                        </w:r>
                      </w:p>
                    </w:txbxContent>
                  </v:textbox>
                </v:shape>
                <v:line id="Line 117" o:spid="_x0000_s1039" style="position:absolute;flip:y;visibility:visible;mso-wrap-style:square" from="31455,15483" to="31455,4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cgccQAAADcAAAADwAAAGRycy9kb3ducmV2LnhtbESPQWvCQBSE74L/YXlCb3XTaIukriEU&#10;LaV4MdX7S/Z1E5p9G7JbTf+9WxA8DjPzDbPOR9uJMw2+dazgaZ6AIK6dbtkoOH7tHlcgfEDW2Dkm&#10;BX/kId9MJ2vMtLvwgc5lMCJC2GeooAmhz6T0dUMW/dz1xNH7doPFEOVgpB7wEuG2k2mSvEiLLceF&#10;Bnt6a6j+KX+tgmpbnMxnddralPf63TyXFctSqYfZWLyCCDSGe/jW/tAK0sUS/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FyBxxAAAANwAAAAPAAAAAAAAAAAA&#10;AAAAAKECAABkcnMvZG93bnJldi54bWxQSwUGAAAAAAQABAD5AAAAkgMAAAAA&#10;">
                  <v:stroke dashstyle="dash"/>
                  <o:lock v:ext="edit" shapetype="f"/>
                </v:line>
                <v:rect id="Rectangle 136" o:spid="_x0000_s1040" style="position:absolute;left:30601;top:8046;width:1817;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3MMA&#10;AADcAAAADwAAAGRycy9kb3ducmV2LnhtbESPQYvCMBSE7wv+h/AEb2tqBXGrUcTFRY9aL96ezbOt&#10;Ni+liVr99UYQ9jjMzDfMdN6aStyocaVlBYN+BII4s7rkXME+XX2PQTiPrLGyTAoe5GA+63xNMdH2&#10;zlu67XwuAoRdggoK7+tESpcVZND1bU0cvJNtDPogm1zqBu8BbioZR9FIGiw5LBRY07Kg7LK7GgXH&#10;Mt7jc5v+ReZnNfSbNj1fD79K9brtYgLCU+v/w5/2WiuIBy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13MMAAADcAAAADwAAAAAAAAAAAAAAAACYAgAAZHJzL2Rv&#10;d25yZXYueG1sUEsFBgAAAAAEAAQA9QAAAIgDAAAAAA==&#10;"/>
                <v:shape id="_x0000_s1041" type="#_x0000_t202" style="position:absolute;left:34747;top:15605;width:937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UsUA&#10;AADcAAAADwAAAGRycy9kb3ducmV2LnhtbESPT4vCMBTE7wt+h/CEvSyabmVF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b5SxQAAANwAAAAPAAAAAAAAAAAAAAAAAJgCAABkcnMv&#10;ZG93bnJldi54bWxQSwUGAAAAAAQABAD1AAAAigMAAAAA&#10;" stroked="f">
                  <v:textbox inset="0,0,0,0">
                    <w:txbxContent>
                      <w:p w:rsidR="00761129" w:rsidRPr="0089495A" w:rsidRDefault="00761129" w:rsidP="00572E37">
                        <w:pPr>
                          <w:pStyle w:val="TOC1"/>
                          <w:ind w:left="0" w:firstLine="0"/>
                          <w:rPr>
                            <w:sz w:val="18"/>
                            <w:szCs w:val="18"/>
                          </w:rPr>
                        </w:pPr>
                        <w:r w:rsidRPr="0089495A">
                          <w:rPr>
                            <w:sz w:val="18"/>
                            <w:szCs w:val="18"/>
                          </w:rPr>
                          <w:t>Hearing result indicate</w:t>
                        </w:r>
                        <w:r>
                          <w:rPr>
                            <w:sz w:val="18"/>
                            <w:szCs w:val="18"/>
                          </w:rPr>
                          <w:t>s</w:t>
                        </w:r>
                        <w:r w:rsidRPr="0089495A">
                          <w:rPr>
                            <w:sz w:val="18"/>
                            <w:szCs w:val="18"/>
                          </w:rPr>
                          <w:t xml:space="preserve"> </w:t>
                        </w:r>
                        <w:r>
                          <w:rPr>
                            <w:sz w:val="18"/>
                            <w:szCs w:val="18"/>
                          </w:rPr>
                          <w:t>follow-up care</w:t>
                        </w:r>
                        <w:r w:rsidRPr="0089495A">
                          <w:rPr>
                            <w:sz w:val="18"/>
                            <w:szCs w:val="18"/>
                          </w:rPr>
                          <w:t xml:space="preserve"> </w:t>
                        </w:r>
                      </w:p>
                    </w:txbxContent>
                  </v:textbox>
                </v:shape>
                <v:group id="Group 140" o:spid="_x0000_s1042" style="position:absolute;left:32308;top:15727;width:2305;height:328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line id="Line 141" o:spid="_x0000_s104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ZqIMYAAADcAAAADwAAAGRycy9kb3ducmV2LnhtbESPQWvCQBSE74L/YXlCb2ZTW2xMXUWE&#10;glgQtA30+My+JqHZtyG7TVJ/vVsQPA4z8w2zXA+mFh21rrKs4DGKQRDnVldcKPj8eJsmIJxH1lhb&#10;JgV/5GC9Go+WmGrb85G6ky9EgLBLUUHpfZNK6fKSDLrINsTB+7atQR9kW0jdYh/gppazOJ5LgxWH&#10;hRIb2paU/5x+jQKU24tPjsP78yIz8uuwmWfny16ph8mweQXhafD38K290wpmTy/wfyYc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WaiDGAAAA3AAAAA8AAAAAAAAA&#10;AAAAAAAAoQIAAGRycy9kb3ducmV2LnhtbFBLBQYAAAAABAAEAPkAAACUAwAAAAA=&#10;">
                    <v:stroke startarrow="block"/>
                  </v:line>
                  <v:line id="Line 142" o:spid="_x0000_s104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mZsQAAADcAAAADwAAAGRycy9kb3ducmV2LnhtbERPy2oCMRTdC/2HcAvdFM3UFtGpUUQQ&#10;unDjgxF318ntZJjJzTRJdfr3zUJweTjv+bK3rbiSD7VjBW+jDARx6XTNlYLjYTOcgggRWWPrmBT8&#10;UYDl4mkwx1y7G+/ouo+VSCEcclRgYuxyKUNpyGIYuY44cd/OW4wJ+kpqj7cUbls5zrKJtFhzajDY&#10;0dpQ2ex/rQI53b7++NXloyma02lmirLozlulXp771SeISH18iO/uL61g/J7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iZmxAAAANwAAAAPAAAAAAAAAAAA&#10;AAAAAKECAABkcnMvZG93bnJldi54bWxQSwUGAAAAAAQABAD5AAAAkgMAAAAA&#10;"/>
                  <v:line id="Line 143" o:spid="_x0000_s104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CgsYAAADcAAAADwAAAGRycy9kb3ducmV2LnhtbESPQWvCQBSE70L/w/IKvemmCqGmriIt&#10;BfUgVQvt8Zl9JrHZt2F3TeK/7xYEj8PMfMPMFr2pRUvOV5YVPI8SEMS51RUXCr4OH8MXED4ga6wt&#10;k4IreVjMHwYzzLTteEftPhQiQthnqKAMocmk9HlJBv3INsTRO1lnMETpCqkddhFuajlOklQarDgu&#10;lNjQW0n57/5iFGwnn2m7XG9W/fc6Pebvu+PPuXNKPT32y1cQgfpwD9/aK61gPJnC/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KAoLGAAAA3AAAAA8AAAAAAAAA&#10;AAAAAAAAoQIAAGRycy9kb3ducmV2LnhtbFBLBQYAAAAABAAEAPkAAACUAwAAAAA=&#10;"/>
                </v:group>
                <v:shape id="_x0000_s1046" type="#_x0000_t202" style="position:absolute;top:23774;width:92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5iscEA&#10;AADcAAAADwAAAGRycy9kb3ducmV2LnhtbERPTYvCMBC9C/sfwix4kTXdIiLVKK664EEPdcXz0Ixt&#10;sZmUJNr67zcHwePjfS9WvWnEg5yvLSv4HicgiAuray4VnP9+v2YgfEDW2FgmBU/ysFp+DBaYadtx&#10;To9TKEUMYZ+hgiqENpPSFxUZ9GPbEkfuap3BEKErpXbYxXDTyDRJptJgzbGhwpY2FRW3090omG7d&#10;vct5M9qedwc8tmV6+XlelBp+9us5iEB9eItf7r1WkE7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eYrHBAAAA3AAAAA8AAAAAAAAAAAAAAAAAmAIAAGRycy9kb3du&#10;cmV2LnhtbFBLBQYAAAAABAAEAPUAAACGAwAAAAA=&#10;" stroked="f">
                  <v:textbox inset="0,0,0,0">
                    <w:txbxContent>
                      <w:p w:rsidR="00761129" w:rsidRPr="0089495A" w:rsidRDefault="00761129" w:rsidP="00BA6AFB">
                        <w:pPr>
                          <w:pStyle w:val="TOC1"/>
                          <w:rPr>
                            <w:sz w:val="18"/>
                            <w:szCs w:val="18"/>
                          </w:rPr>
                        </w:pPr>
                        <w:r>
                          <w:rPr>
                            <w:sz w:val="18"/>
                            <w:szCs w:val="18"/>
                          </w:rPr>
                          <w:t xml:space="preserve">   </w:t>
                        </w:r>
                        <w:r w:rsidRPr="0089495A">
                          <w:rPr>
                            <w:sz w:val="18"/>
                            <w:szCs w:val="18"/>
                          </w:rPr>
                          <w:t xml:space="preserve">Creates PCP POC </w:t>
                        </w:r>
                      </w:p>
                    </w:txbxContent>
                  </v:textbox>
                </v:shape>
                <v:line id="Line 134" o:spid="_x0000_s1047" style="position:absolute;visibility:visible;mso-wrap-style:square" from="13289,33528" to="30542,3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Sha8UAAADcAAAADwAAAGRycy9kb3ducmV2LnhtbESPQWsCMRSE70L/Q3iF3jSrSO2uRild&#10;hB60oJaeXzfPzdLNy7JJ1/jvG6HgcZiZb5jVJtpWDNT7xrGC6SQDQVw53XCt4PO0Hb+A8AFZY+uY&#10;FFzJw2b9MFphod2FDzQcQy0ShH2BCkwIXSGlrwxZ9BPXESfv7HqLIcm+lrrHS4LbVs6y7FlabDgt&#10;GOzozVD1c/y1ChamPMiFLHenj3Jopnncx6/vXKmnx/i6BBEohnv4v/2uFcz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Sha8UAAADcAAAADwAAAAAAAAAA&#10;AAAAAAChAgAAZHJzL2Rvd25yZXYueG1sUEsFBgAAAAAEAAQA+QAAAJMDAAAAAA==&#10;">
                  <v:stroke endarrow="block"/>
                  <o:lock v:ext="edit" shapetype="f"/>
                </v:line>
                <v:group id="Group 140" o:spid="_x0000_s1048" style="position:absolute;left:48889;top:43647;width:1975;height:2356"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line id="Line 141" o:spid="_x0000_s104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yyb8QAAADcAAAADwAAAGRycy9kb3ducmV2LnhtbESPQYvCMBSE74L/ITxhb5oqq7hd0yKC&#10;IAoL6goen83btti8lCZq9ddvBMHjMDPfMLO0NZW4UuNKywqGgwgEcWZ1ybmC3/2yPwXhPLLGyjIp&#10;uJODNOl2Zhhre+MtXXc+FwHCLkYFhfd1LKXLCjLoBrYmDt6fbQz6IJtc6gZvAW4qOYqiiTRYclgo&#10;sKZFQdl5dzEKUC4efrptN59fByOPP/PJ4fRYK/XRa+ffIDy1/h1+tVdawWg8hOeZcAR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LJvxAAAANwAAAAPAAAAAAAAAAAA&#10;AAAAAKECAABkcnMvZG93bnJldi54bWxQSwUGAAAAAAQABAD5AAAAkgMAAAAA&#10;">
                    <v:stroke startarrow="block"/>
                  </v:line>
                  <v:line id="Line 142" o:spid="_x0000_s105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0LMcAAADcAAAADwAAAGRycy9kb3ducmV2LnhtbESPQWsCMRSE74X+h/CEXkrNdmmLrkYR&#10;odCDl6qseHtunptlNy9rkur23zeFQo/DzHzDzJeD7cSVfGgcK3geZyCIK6cbrhXsd+9PExAhImvs&#10;HJOCbwqwXNzfzbHQ7safdN3GWiQIhwIVmBj7QspQGbIYxq4nTt7ZeYsxSV9L7fGW4LaTeZa9SYsN&#10;pwWDPa0NVe32yyqQk83jxa9OL23ZHg5TU1Zlf9wo9TAaVjMQkYb4H/5rf2gF+W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1fQsxwAAANwAAAAPAAAAAAAA&#10;AAAAAAAAAKECAABkcnMvZG93bnJldi54bWxQSwUGAAAAAAQABAD5AAAAlQMAAAAA&#10;"/>
                  <v:line id="Line 143" o:spid="_x0000_s105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group>
                <v:shape id="_x0000_s1052" type="#_x0000_t202" style="position:absolute;left:51816;top:44256;width:12401;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acUA&#10;AADcAAAADwAAAGRycy9kb3ducmV2LnhtbESPT4vCMBTE7wt+h/CEvSyabnFFqlFcXWEP68E/eH40&#10;z7bYvJQk2vrtN4LgcZiZ3zCzRWdqcSPnK8sKPocJCOLc6ooLBcfDZjAB4QOyxtoyKbiTh8W89zbD&#10;TNuWd3Tbh0JECPsMFZQhNJmUPi/JoB/ahjh6Z+sMhihdIbXDNsJNLdMkGUuDFceFEhtalZRf9lej&#10;YLx213bHq4/18ecPt02Rnr7vJ6Xe+91yCiJQF17hZ/tXK0i/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v5pxQAAANwAAAAPAAAAAAAAAAAAAAAAAJgCAABkcnMv&#10;ZG93bnJldi54bWxQSwUGAAAAAAQABAD1AAAAigMAAAAA&#10;" stroked="f">
                  <v:textbox inset="0,0,0,0">
                    <w:txbxContent>
                      <w:p w:rsidR="00761129" w:rsidRPr="005C303D" w:rsidRDefault="00761129" w:rsidP="005C303D">
                        <w:pPr>
                          <w:pStyle w:val="TOC1"/>
                          <w:rPr>
                            <w:sz w:val="18"/>
                            <w:szCs w:val="18"/>
                          </w:rPr>
                        </w:pPr>
                        <w:r w:rsidRPr="005C303D">
                          <w:rPr>
                            <w:sz w:val="18"/>
                            <w:szCs w:val="18"/>
                          </w:rPr>
                          <w:t xml:space="preserve">Updates PtCP </w:t>
                        </w:r>
                      </w:p>
                      <w:p w:rsidR="00761129" w:rsidRPr="00077324" w:rsidRDefault="00761129" w:rsidP="00F43F0D">
                        <w:pPr>
                          <w:pStyle w:val="TOC1"/>
                          <w:rPr>
                            <w:sz w:val="22"/>
                            <w:szCs w:val="22"/>
                          </w:rPr>
                        </w:pPr>
                      </w:p>
                    </w:txbxContent>
                  </v:textbox>
                </v:shape>
                <v:rect id="Rectangle 119" o:spid="_x0000_s1053" style="position:absolute;left:30601;top:32918;width:1817;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line id="Line 134" o:spid="_x0000_s1054" style="position:absolute;visibility:visible;mso-wrap-style:square" from="13533,43403" to="47124,43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KjxMUAAADcAAAADwAAAGRycy9kb3ducmV2LnhtbESPS2vDMBCE74X8B7GB3Bo5gbycKKHU&#10;FHJoC3mQ88baWqbWyliqo/z7qlDIcZiZb5jNLtpG9NT52rGCyTgDQVw6XXOl4Hx6e16C8AFZY+OY&#10;FNzJw247eNpgrt2ND9QfQyUShH2OCkwIbS6lLw1Z9GPXEifvy3UWQ5JdJXWHtwS3jZxm2VxarDkt&#10;GGzp1VD5ffyxChamOMiFLN5Pn0VfT1bxI16uK6VGw/iyBhEohkf4v73XCqazOfydS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KjxMUAAADcAAAADwAAAAAAAAAA&#10;AAAAAAChAgAAZHJzL2Rvd25yZXYueG1sUEsFBgAAAAAEAAQA+QAAAJMDAAAAAA==&#10;">
                  <v:stroke endarrow="block"/>
                  <o:lock v:ext="edit" shapetype="f"/>
                </v:line>
                <v:shape id="_x0000_s1055" type="#_x0000_t202" style="position:absolute;left:14386;top:42184;width:12402;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0bMEA&#10;AADcAAAADwAAAGRycy9kb3ducmV2LnhtbERPTYvCMBC9C/sfwix4kTXdgiLVKK664EEPdcXz0Ixt&#10;sZmUJNr67zcHwePjfS9WvWnEg5yvLSv4HicgiAuray4VnP9+v2YgfEDW2FgmBU/ysFp+DBaYadtx&#10;To9TKEUMYZ+hgiqENpPSFxUZ9GPbEkfuap3BEKErpXbYxXDTyDRJptJgzbGhwpY2FRW3090omG7d&#10;vct5M9qedwc8tmV6+XlelBp+9us5iEB9eItf7r1WkE7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H9GzBAAAA3AAAAA8AAAAAAAAAAAAAAAAAmAIAAGRycy9kb3du&#10;cmV2LnhtbFBLBQYAAAAABAAEAPUAAACGAwAAAAA=&#10;" stroked="f">
                  <v:textbox inset="0,0,0,0">
                    <w:txbxContent>
                      <w:p w:rsidR="00761129" w:rsidRPr="0089495A" w:rsidRDefault="00761129" w:rsidP="004F752A">
                        <w:pPr>
                          <w:pStyle w:val="TOC1"/>
                          <w:rPr>
                            <w:sz w:val="18"/>
                            <w:szCs w:val="18"/>
                          </w:rPr>
                        </w:pPr>
                        <w:r w:rsidRPr="0089495A">
                          <w:rPr>
                            <w:sz w:val="18"/>
                            <w:szCs w:val="18"/>
                          </w:rPr>
                          <w:t>Provides PCP POC</w:t>
                        </w:r>
                      </w:p>
                      <w:p w:rsidR="00761129" w:rsidRDefault="00761129" w:rsidP="004F752A"/>
                      <w:p w:rsidR="00761129" w:rsidRPr="00077324" w:rsidRDefault="00761129" w:rsidP="004F752A">
                        <w:pPr>
                          <w:pStyle w:val="TOC1"/>
                          <w:rPr>
                            <w:sz w:val="22"/>
                            <w:szCs w:val="22"/>
                          </w:rPr>
                        </w:pPr>
                        <w:r w:rsidRPr="00077324">
                          <w:rPr>
                            <w:sz w:val="22"/>
                            <w:szCs w:val="22"/>
                          </w:rPr>
                          <w:t>Transaction-A [A]</w:t>
                        </w:r>
                      </w:p>
                    </w:txbxContent>
                  </v:textbox>
                </v:shape>
                <v:shape id="_x0000_s1056" type="#_x0000_t202" style="position:absolute;left:34259;top:22799;width:1240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XTMQA&#10;AADcAAAADwAAAGRycy9kb3ducmV2LnhtbESPzYvCMBTE7wv+D+EJe1k0tYeyVKP4teDBPfiB50fz&#10;bIvNS0mirf+9ERb2OMzMb5jZojeNeJDztWUFk3ECgriwuuZSwfn0M/oG4QOyxsYyKXiSh8V88DHD&#10;XNuOD/Q4hlJECPscFVQhtLmUvqjIoB/bljh6V+sMhihdKbXDLsJNI9MkyaTBmuNChS2tKypux7tR&#10;kG3cvTvw+mtz3u7xty3Ty+p5Uepz2C+nIAL14T/8195pBWk2gfeZe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l0zEAAAA3AAAAA8AAAAAAAAAAAAAAAAAmAIAAGRycy9k&#10;b3ducmV2LnhtbFBLBQYAAAAABAAEAPUAAACJAwAAAAA=&#10;" stroked="f">
                  <v:textbox inset="0,0,0,0">
                    <w:txbxContent>
                      <w:p w:rsidR="00761129" w:rsidRPr="00077324" w:rsidRDefault="00761129" w:rsidP="004F752A">
                        <w:pPr>
                          <w:pStyle w:val="TOC1"/>
                          <w:rPr>
                            <w:sz w:val="22"/>
                            <w:szCs w:val="22"/>
                          </w:rPr>
                        </w:pPr>
                        <w:r w:rsidRPr="0089495A">
                          <w:rPr>
                            <w:sz w:val="18"/>
                            <w:szCs w:val="18"/>
                          </w:rPr>
                          <w:t xml:space="preserve">Provides </w:t>
                        </w:r>
                        <w:r>
                          <w:rPr>
                            <w:sz w:val="18"/>
                            <w:szCs w:val="18"/>
                          </w:rPr>
                          <w:t>EHCP POC</w:t>
                        </w:r>
                      </w:p>
                    </w:txbxContent>
                  </v:textbox>
                </v:shape>
                <v:group id="Group 140" o:spid="_x0000_s1057" style="position:absolute;left:48768;top:25359;width:2044;height:230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line id="Line 141" o:spid="_x0000_s105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INMUAAADcAAAADwAAAGRycy9kb3ducmV2LnhtbESPQWvCQBSE7wX/w/KE3pqNtohGVxFB&#10;KC0IpgY8PrPPJJh9G7Jbk/rrXUHocZiZb5jFqje1uFLrKssKRlEMgji3uuJCweFn+zYF4Tyyxtoy&#10;KfgjB6vl4GWBibYd7+ma+kIECLsEFZTeN4mULi/JoItsQxy8s20N+iDbQuoWuwA3tRzH8UQarDgs&#10;lNjQpqT8kv4aBSg3Nz/d998fs8zI4249yU63L6Veh/16DsJT7//Dz/anVvA+msH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EINMUAAADcAAAADwAAAAAAAAAA&#10;AAAAAAChAgAAZHJzL2Rvd25yZXYueG1sUEsFBgAAAAAEAAQA+QAAAJMDAAAAAA==&#10;">
                    <v:stroke startarrow="block"/>
                  </v:line>
                  <v:line id="Line 142" o:spid="_x0000_s105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yzIMQAAADcAAAADwAAAGRycy9kb3ducmV2LnhtbERPy2oCMRTdC/2HcAvdFM3UFtGpUUQQ&#10;unDjgxF318ntZJjJzTRJdfr3zUJweTjv+bK3rbiSD7VjBW+jDARx6XTNlYLjYTOcgggRWWPrmBT8&#10;UYDl4mkwx1y7G+/ouo+VSCEcclRgYuxyKUNpyGIYuY44cd/OW4wJ+kpqj7cUbls5zrKJtFhzajDY&#10;0dpQ2ex/rQI53b7++NXloyma02lmirLozlulXp771SeISH18iO/uL63gfZz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LMgxAAAANwAAAAPAAAAAAAAAAAA&#10;AAAAAKECAABkcnMvZG93bnJldi54bWxQSwUGAAAAAAQABAD5AAAAkgMAAAAA&#10;"/>
                  <v:line id="Line 143" o:spid="_x0000_s106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SXxMYAAADcAAAADwAAAGRycy9kb3ducmV2LnhtbESPQWvCQBSE7wX/w/KE3upGhSDRVaQi&#10;aA+l2kI9PrPPJDb7Nuxuk/jv3YLQ4zAz3zCLVW9q0ZLzlWUF41ECgji3uuJCwdfn9mUGwgdkjbVl&#10;UnAjD6vl4GmBmbYdH6g9hkJECPsMFZQhNJmUPi/JoB/Zhjh6F+sMhihdIbXDLsJNLSdJkkqDFceF&#10;Eht6LSn/Of4aBe/Tj7Rd7992/fc+Peebw/l07ZxSz8N+PQcRqA//4Ud7pxVMJ2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l8TGAAAA3AAAAA8AAAAAAAAA&#10;AAAAAAAAoQIAAGRycy9kb3ducmV2LnhtbFBLBQYAAAAABAAEAPkAAACUAwAAAAA=&#10;"/>
                </v:group>
                <v:shape id="_x0000_s1061" type="#_x0000_t202" style="position:absolute;left:51450;top:25725;width:661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ZsQA&#10;AADcAAAADwAAAGRycy9kb3ducmV2LnhtbESPT4vCMBTE74LfITzBi6ypFWTpGsW/4ME96IrnR/O2&#10;Ldu8lCTa+u2NIOxxmJnfMPNlZ2pxJ+crywom4wQEcW51xYWCy8/+4xOED8gaa8uk4EEelot+b46Z&#10;ti2f6H4OhYgQ9hkqKENoMil9XpJBP7YNcfR+rTMYonSF1A7bCDe1TJNkJg1WHBdKbGhTUv53vhkF&#10;s627tSfejLaX3RG/myK9rh9XpYaDbvUFIlAX/sPv9kErmK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Iv2bEAAAA3AAAAA8AAAAAAAAAAAAAAAAAmAIAAGRycy9k&#10;b3ducmV2LnhtbFBLBQYAAAAABAAEAPUAAACJAwAAAAA=&#10;" stroked="f">
                  <v:textbox inset="0,0,0,0">
                    <w:txbxContent>
                      <w:p w:rsidR="00761129" w:rsidRPr="005C303D" w:rsidRDefault="00761129" w:rsidP="005C303D">
                        <w:pPr>
                          <w:pStyle w:val="TOC1"/>
                          <w:rPr>
                            <w:sz w:val="18"/>
                            <w:szCs w:val="18"/>
                          </w:rPr>
                        </w:pPr>
                        <w:r w:rsidRPr="005C303D">
                          <w:rPr>
                            <w:sz w:val="18"/>
                            <w:szCs w:val="18"/>
                          </w:rPr>
                          <w:t xml:space="preserve">Updates PtCP </w:t>
                        </w:r>
                      </w:p>
                      <w:p w:rsidR="00761129" w:rsidRPr="00077324" w:rsidRDefault="00761129" w:rsidP="00572E37">
                        <w:pPr>
                          <w:pStyle w:val="TOC1"/>
                          <w:rPr>
                            <w:sz w:val="22"/>
                            <w:szCs w:val="22"/>
                          </w:rPr>
                        </w:pPr>
                      </w:p>
                    </w:txbxContent>
                  </v:textbox>
                </v:shape>
                <v:rect id="Rectangle 127" o:spid="_x0000_s1062" style="position:absolute;left:46817;top:43403;width:2044;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TZMUA&#10;AADcAAAADwAAAGRycy9kb3ducmV2LnhtbESPQWvCQBSE70L/w/IK3symCZQ2dZVSUewxJpfeXrPP&#10;JDb7NmRXE/313ULB4zAz3zDL9WQ6caHBtZYVPEUxCOLK6pZrBWWxXbyAcB5ZY2eZFFzJwXr1MFti&#10;pu3IOV0OvhYBwi5DBY33fSalqxoy6CLbEwfvaAeDPsihlnrAMcBNJ5M4fpYGWw4LDfb00VD1czgb&#10;Bd9tUuItL3axed2m/nMqTuevjVLzx+n9DYSnyd/D/+29VpAm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NNkxQAAANwAAAAPAAAAAAAAAAAAAAAAAJgCAABkcnMv&#10;ZG93bnJldi54bWxQSwUGAAAAAAQABAD1AAAAigMAAAAA&#10;"/>
                <v:rect id="Rectangle 127" o:spid="_x0000_s1063" style="position:absolute;left:46939;top:13776;width:1587;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line id="Line 134" o:spid="_x0000_s1064" style="position:absolute;visibility:visible;mso-wrap-style:square" from="32308,14264" to="46661,14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dBU8UAAADcAAAADwAAAGRycy9kb3ducmV2LnhtbESPT2sCMRTE7wW/Q3iF3mpWS6uuRpEu&#10;ggdb8A+en5vnZunmZdmka/rtTaHQ4zAzv2EWq2gb0VPna8cKRsMMBHHpdM2VgtNx8zwF4QOyxsYx&#10;KfghD6vl4GGBuXY33lN/CJVIEPY5KjAhtLmUvjRk0Q9dS5y8q+sshiS7SuoObwluGznOsjdpsea0&#10;YLCld0Pl1+HbKpiYYi8nstgdP4u+Hs3iRzxfZko9Pcb1HESgGP7Df+2tVvAyfoX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dBU8UAAADcAAAADwAAAAAAAAAA&#10;AAAAAAChAgAAZHJzL2Rvd25yZXYueG1sUEsFBgAAAAAEAAQA+QAAAJMDAAAAAA==&#10;">
                  <v:stroke endarrow="block"/>
                  <o:lock v:ext="edit" shapetype="f"/>
                </v:line>
                <v:shape id="_x0000_s1065" type="#_x0000_t202" style="position:absolute;left:33040;top:12070;width:12401;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5ZcUA&#10;AADcAAAADwAAAGRycy9kb3ducmV2LnhtbESPT4vCMBTE7wt+h/AEL4umW6Es1Sj+WWEP7kFXPD+a&#10;Z1tsXkoSbf32G0HY4zAzv2Hmy9404k7O15YVfEwSEMSF1TWXCk6/u/EnCB+QNTaWScGDPCwXg7c5&#10;5tp2fKD7MZQiQtjnqKAKoc2l9EVFBv3EtsTRu1hnMETpSqkddhFuGpkmSSYN1hwXKmxpU1FxPd6M&#10;gmzrbt2BN+/b09cef9oyPa8fZ6VGw341AxGoD//hV/tbK5im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7llxQAAANwAAAAPAAAAAAAAAAAAAAAAAJgCAABkcnMv&#10;ZG93bnJldi54bWxQSwUGAAAAAAQABAD1AAAAigMAAAAA&#10;" stroked="f">
                  <v:textbox inset="0,0,0,0">
                    <w:txbxContent>
                      <w:p w:rsidR="00761129" w:rsidRPr="00077324" w:rsidRDefault="00761129" w:rsidP="00572E37">
                        <w:pPr>
                          <w:pStyle w:val="TOC1"/>
                          <w:rPr>
                            <w:sz w:val="22"/>
                            <w:szCs w:val="22"/>
                          </w:rPr>
                        </w:pPr>
                        <w:r w:rsidRPr="0089495A">
                          <w:rPr>
                            <w:sz w:val="18"/>
                            <w:szCs w:val="18"/>
                          </w:rPr>
                          <w:t xml:space="preserve">Provides </w:t>
                        </w:r>
                        <w:r>
                          <w:rPr>
                            <w:sz w:val="18"/>
                            <w:szCs w:val="18"/>
                          </w:rPr>
                          <w:t>EHCP POC</w:t>
                        </w:r>
                      </w:p>
                    </w:txbxContent>
                  </v:textbox>
                </v:shape>
                <v:group id="Group 140" o:spid="_x0000_s1066" style="position:absolute;left:48524;top:14630;width:1771;height:25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line id="Line 141" o:spid="_x0000_s106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FnEsIAAADcAAAADwAAAGRycy9kb3ducmV2LnhtbERPTWvCQBC9C/6HZQRvutGKaOoqIghF&#10;oWCq0OM0O02C2dmQXZOYX+8eCj0+3vdm15lSNFS7wrKC2TQCQZxaXXCm4Pp1nKxAOI+ssbRMCp7k&#10;YLcdDjYYa9vyhZrEZyKEsItRQe59FUvp0pwMuqmtiAP3a2uDPsA6k7rGNoSbUs6jaCkNFhwacqzo&#10;kFN6Tx5GAcpD71eX7rxY34z8/twvbz/9SanxqNu/g/DU+X/xn/tDK3ibh7Xh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3FnEsIAAADcAAAADwAAAAAAAAAAAAAA&#10;AAChAgAAZHJzL2Rvd25yZXYueG1sUEsFBgAAAAAEAAQA+QAAAJADAAAAAA==&#10;">
                    <v:stroke startarrow="block"/>
                  </v:line>
                  <v:line id="Line 142" o:spid="_x0000_s106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avcYAAADcAAAADwAAAGRycy9kb3ducmV2LnhtbESPQWsCMRSE74X+h/AKvUjNVqXoahQp&#10;FDx4qZaV3p6b182ym5dtEnX9940g9DjMzDfMYtXbVpzJh9qxgtdhBoK4dLrmSsHX/uNlCiJEZI2t&#10;Y1JwpQCr5ePDAnPtLvxJ512sRIJwyFGBibHLpQylIYth6Dri5P04bzEm6SupPV4S3LZylGVv0mLN&#10;acFgR++GymZ3sgrkdDv49evjpCmaw2FmirLovrdKPT/16zmISH38D9/bG61gPJr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WGr3GAAAA3AAAAA8AAAAAAAAA&#10;AAAAAAAAoQIAAGRycy9kb3ducmV2LnhtbFBLBQYAAAAABAAEAPkAAACUAwAAAAA=&#10;"/>
                  <v:line id="Line 143" o:spid="_x0000_s106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kgsMAAADcAAAADwAAAGRycy9kb3ducmV2LnhtbERPz2vCMBS+C/sfwht401QLZXRGEUXQ&#10;HUTdYDs+m7e2W/NSkqyt/705DDx+fL8Xq8E0oiPna8sKZtMEBHFhdc2lgo/33eQFhA/IGhvLpOBG&#10;HlbLp9ECc217PlN3CaWIIexzVFCF0OZS+qIig35qW+LIfVtnMEToSqkd9jHcNHKeJJk0WHNsqLCl&#10;TUXF7+XPKDim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pILDAAAA3AAAAA8AAAAAAAAAAAAA&#10;AAAAoQIAAGRycy9kb3ducmV2LnhtbFBLBQYAAAAABAAEAPkAAACRAwAAAAA=&#10;"/>
                </v:group>
                <v:shape id="_x0000_s1070" type="#_x0000_t202" style="position:absolute;left:50840;top:14752;width:6687;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3zMYA&#10;AADcAAAADwAAAGRycy9kb3ducmV2LnhtbESPS2vDMBCE74X8B7GBXkojJwZT3CghjwZ6SA9JQ86L&#10;tbVNrZWR5Ef+fVQI9DjMzDfMcj2aRvTkfG1ZwXyWgCAurK65VHD5Pry+gfABWWNjmRTcyMN6NXla&#10;Yq7twCfqz6EUEcI+RwVVCG0upS8qMuhntiWO3o91BkOUrpTa4RDhppGLJMmkwZrjQoUt7Soqfs+d&#10;UZDtXTecePeyv3wc8astF9ft7arU83TcvIMINIb/8KP9qRWk6Rz+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3zMYAAADcAAAADwAAAAAAAAAAAAAAAACYAgAAZHJz&#10;L2Rvd25yZXYueG1sUEsFBgAAAAAEAAQA9QAAAIsDAAAAAA==&#10;" stroked="f">
                  <v:textbox inset="0,0,0,0">
                    <w:txbxContent>
                      <w:p w:rsidR="00761129" w:rsidRPr="005C303D" w:rsidRDefault="00761129" w:rsidP="00572E37">
                        <w:pPr>
                          <w:pStyle w:val="TOC1"/>
                          <w:rPr>
                            <w:sz w:val="18"/>
                            <w:szCs w:val="18"/>
                          </w:rPr>
                        </w:pPr>
                        <w:r w:rsidRPr="005C303D">
                          <w:rPr>
                            <w:sz w:val="18"/>
                            <w:szCs w:val="18"/>
                          </w:rPr>
                          <w:t xml:space="preserve">Updates PtCP </w:t>
                        </w:r>
                      </w:p>
                    </w:txbxContent>
                  </v:textbox>
                </v:shape>
                <v:line id="Line 134" o:spid="_x0000_s1071" style="position:absolute;visibility:visible;mso-wrap-style:square" from="9753,26334" to="11347,26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W1dcIAAADcAAAADwAAAGRycy9kb3ducmV2LnhtbERPz2vCMBS+C/4P4Q1201Q35uyMIhZh&#10;BzdQh+dn89aUNS+liTX+9+Yg7Pjx/V6som1ET52vHSuYjDMQxKXTNVcKfo7b0TsIH5A1No5JwY08&#10;rJbDwQJz7a68p/4QKpFC2OeowITQ5lL60pBFP3YtceJ+XWcxJNhVUnd4TeG2kdMse5MWa04NBlva&#10;GCr/DherYGaKvZzJYnf8Lvp6Mo9f8XSeK/X8FNcfIALF8C9+uD+1gte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7W1dcIAAADcAAAADwAAAAAAAAAAAAAA&#10;AAChAgAAZHJzL2Rvd25yZXYueG1sUEsFBgAAAAAEAAQA+QAAAJADAAAAAA==&#10;">
                  <v:stroke endarrow="block"/>
                  <o:lock v:ext="edit" shapetype="f"/>
                </v:line>
                <v:line id="Line 142" o:spid="_x0000_s1072" style="position:absolute;visibility:visible;mso-wrap-style:square" from="9753,24018" to="9753,2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AescAAADcAAAADwAAAGRycy9kb3ducmV2LnhtbESPQWvCQBSE7wX/w/IKvdVNawk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wcB6xwAAANwAAAAPAAAAAAAA&#10;AAAAAAAAAKECAABkcnMvZG93bnJldi54bWxQSwUGAAAAAAQABAD5AAAAlQMAAAAA&#10;">
                  <o:lock v:ext="edit" shapetype="f"/>
                </v:line>
                <v:line id="Line 143" o:spid="_x0000_s1073" style="position:absolute;visibility:visible;mso-wrap-style:square" from="9631,24140" to="11333,2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0amsQAAADcAAAADwAAAGRycy9kb3ducmV2LnhtbERPy2rCQBTdC/7DcIXudFIr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RqaxAAAANwAAAAPAAAAAAAAAAAA&#10;AAAAAKECAABkcnMvZG93bnJldi54bWxQSwUGAAAAAAQABAD5AAAAkgMAAAAA&#10;">
                  <o:lock v:ext="edit" shapetype="f"/>
                </v:line>
                <v:shape id="Text Box 2" o:spid="_x0000_s1074" type="#_x0000_t202" style="position:absolute;left:13533;top:47304;width:17945;height:9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bjcUA&#10;AADcAAAADwAAAGRycy9kb3ducmV2LnhtbESPQWvCQBSE7wX/w/IKvRTdqCG1qasUoUVvaqW9PrLP&#10;JDT7Nt3dxvjvXUHwOMzMN8x82ZtGdOR8bVnBeJSAIC6srrlUcPj6GM5A+ICssbFMCs7kYbkYPMwx&#10;1/bEO+r2oRQRwj5HBVUIbS6lLyoy6Ee2JY7e0TqDIUpXSu3wFOGmkZMkyaTBmuNChS2tKip+9/9G&#10;wSxddz9+M91+F9mxeQ3PL93nn1Pq6bF/fwMRqA/38K291grSNIP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RuNxQAAANwAAAAPAAAAAAAAAAAAAAAAAJgCAABkcnMv&#10;ZG93bnJldi54bWxQSwUGAAAAAAQABAD1AAAAigMAAAAA&#10;">
                  <v:textbox>
                    <w:txbxContent>
                      <w:p w:rsidR="00761129" w:rsidRDefault="00761129" w:rsidP="00C441AD">
                        <w:r>
                          <w:rPr>
                            <w:sz w:val="18"/>
                            <w:szCs w:val="18"/>
                          </w:rPr>
                          <w:t>Note: If hearing result is abnormal, PCP may refer the patient to a specialist. Follow use case #2 – Collaborative care with specialist. EHDI– IS will be</w:t>
                        </w:r>
                        <w:r w:rsidR="008E231E">
                          <w:rPr>
                            <w:sz w:val="18"/>
                            <w:szCs w:val="18"/>
                          </w:rPr>
                          <w:t xml:space="preserve"> a participant in that use case</w:t>
                        </w:r>
                        <w:r>
                          <w:rPr>
                            <w:sz w:val="18"/>
                            <w:szCs w:val="18"/>
                          </w:rPr>
                          <w:t>.</w:t>
                        </w:r>
                      </w:p>
                    </w:txbxContent>
                  </v:textbox>
                </v:shape>
                <v:shape id="_x0000_s1075" type="#_x0000_t202" style="position:absolute;left:14386;top:31943;width:12402;height:1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761129" w:rsidRPr="0089495A" w:rsidRDefault="00761129" w:rsidP="004273CF">
                        <w:pPr>
                          <w:pStyle w:val="TOC1"/>
                          <w:rPr>
                            <w:sz w:val="18"/>
                            <w:szCs w:val="18"/>
                          </w:rPr>
                        </w:pPr>
                        <w:r w:rsidRPr="0089495A">
                          <w:rPr>
                            <w:sz w:val="18"/>
                            <w:szCs w:val="18"/>
                          </w:rPr>
                          <w:t>Provides PCP POC</w:t>
                        </w:r>
                      </w:p>
                      <w:p w:rsidR="00761129" w:rsidRDefault="00761129" w:rsidP="004273CF"/>
                      <w:p w:rsidR="00761129" w:rsidRPr="00077324" w:rsidRDefault="00761129" w:rsidP="004273CF">
                        <w:pPr>
                          <w:pStyle w:val="TOC1"/>
                          <w:rPr>
                            <w:sz w:val="22"/>
                            <w:szCs w:val="22"/>
                          </w:rPr>
                        </w:pPr>
                        <w:r w:rsidRPr="00077324">
                          <w:rPr>
                            <w:sz w:val="22"/>
                            <w:szCs w:val="22"/>
                          </w:rPr>
                          <w:t>Transaction-A [A]</w:t>
                        </w:r>
                      </w:p>
                    </w:txbxContent>
                  </v:textbox>
                </v:shape>
                <v:shape id="_x0000_s1076" type="#_x0000_t202" style="position:absolute;left:14386;top:21214;width:15450;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761129" w:rsidRPr="0089495A" w:rsidRDefault="00761129" w:rsidP="007E3E21">
                        <w:pPr>
                          <w:pStyle w:val="TOC1"/>
                          <w:rPr>
                            <w:sz w:val="18"/>
                            <w:szCs w:val="18"/>
                          </w:rPr>
                        </w:pPr>
                        <w:r>
                          <w:rPr>
                            <w:sz w:val="18"/>
                            <w:szCs w:val="18"/>
                          </w:rPr>
                          <w:t xml:space="preserve">   Follow-up Care Request</w:t>
                        </w:r>
                      </w:p>
                    </w:txbxContent>
                  </v:textbox>
                </v:shape>
              </v:group>
            </w:pict>
          </mc:Fallback>
        </mc:AlternateContent>
      </w: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792BFD" w:rsidP="0071166C">
      <w:pPr>
        <w:pStyle w:val="Default"/>
        <w:ind w:left="1080"/>
        <w:rPr>
          <w:color w:val="FF0000"/>
          <w:sz w:val="23"/>
          <w:szCs w:val="23"/>
        </w:rPr>
      </w:pPr>
      <w:r>
        <w:rPr>
          <w:noProof/>
          <w:color w:val="FF0000"/>
          <w:sz w:val="23"/>
          <w:szCs w:val="23"/>
        </w:rPr>
        <mc:AlternateContent>
          <mc:Choice Requires="wpg">
            <w:drawing>
              <wp:anchor distT="0" distB="0" distL="114300" distR="114300" simplePos="0" relativeHeight="251717632" behindDoc="0" locked="0" layoutInCell="1" allowOverlap="1" wp14:anchorId="3818FA76" wp14:editId="314D5995">
                <wp:simplePos x="0" y="0"/>
                <wp:positionH relativeFrom="column">
                  <wp:posOffset>3168015</wp:posOffset>
                </wp:positionH>
                <wp:positionV relativeFrom="paragraph">
                  <wp:posOffset>127635</wp:posOffset>
                </wp:positionV>
                <wp:extent cx="184150" cy="259080"/>
                <wp:effectExtent l="38100" t="0" r="25400" b="102870"/>
                <wp:wrapNone/>
                <wp:docPr id="22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 cy="259080"/>
                          <a:chOff x="5175" y="7275"/>
                          <a:chExt cx="480" cy="405"/>
                        </a:xfrm>
                      </wpg:grpSpPr>
                      <wps:wsp>
                        <wps:cNvPr id="221"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2"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40" o:spid="_x0000_s1026" style="position:absolute;margin-left:249.45pt;margin-top:10.05pt;width:14.5pt;height:20.4pt;z-index:251717632;mso-width-relative:margin;mso-height-relative:margin" coordorigin="5175,7275" coordsize="48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">
                <v:line id="Line 141" o:spid="_x0000_s102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rBEsYAAADcAAAADwAAAGRycy9kb3ducmV2LnhtbESPQWvCQBSE7wX/w/IEb2aTUIJNXYMI&#10;QqlQUBvo8TX7mgSzb0N2q2l+fbcg9DjMzDfMuhhNJ640uNaygiSKQRBXVrdcK3g/75crEM4ja+ws&#10;k4IfclBsZg9rzLW98ZGuJ1+LAGGXo4LG+z6X0lUNGXSR7YmD92UHgz7IoZZ6wFuAm06mcZxJgy2H&#10;hQZ72jVUXU7fRgHK3eRXx/Hw+FQa+fG2zcrP6VWpxXzcPoPwNPr/8L39ohWkaQJ/Z8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qwRLGAAAA3AAAAA8AAAAAAAAA&#10;AAAAAAAAoQIAAGRycy9kb3ducmV2LnhtbFBLBQYAAAAABAAEAPkAAACUAwAAAAA=&#10;">
                  <v:stroke startarrow="block"/>
                </v:line>
                <v:line id="Line 142" o:spid="_x0000_s102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line id="Line 143" o:spid="_x0000_s102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ujtcYAAADcAAAADwAAAGRycy9kb3ducmV2LnhtbESPQWvCQBSE7wX/w/KE3uqmEUKJriIV&#10;QXso1Rb0+Mw+k2j2bdjdJum/7xYKHoeZ+YaZLwfTiI6cry0reJ4kIIgLq2suFXx9bp5eQPiArLGx&#10;TAp+yMNyMXqYY65tz3vqDqEUEcI+RwVVCG0upS8qMugntiWO3sU6gyFKV0rtsI9w08g0STJpsOa4&#10;UGFLrxUVt8O3UfA+/ci61e5tOxx32blY78+na++UehwPqxmIQEO4h//bW60gTa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7o7XGAAAA3AAAAA8AAAAAAAAA&#10;AAAAAAAAoQIAAGRycy9kb3ducmV2LnhtbFBLBQYAAAAABAAEAPkAAACUAwAAAAA=&#10;"/>
              </v:group>
            </w:pict>
          </mc:Fallback>
        </mc:AlternateContent>
      </w: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F06B2A" w:rsidRDefault="00792BFD" w:rsidP="00F06B2A">
      <w:pPr>
        <w:pStyle w:val="BodyText"/>
        <w:rPr>
          <w:color w:val="FF0000"/>
          <w:sz w:val="18"/>
          <w:szCs w:val="18"/>
        </w:rPr>
      </w:pPr>
      <w:r>
        <w:rPr>
          <w:noProof/>
          <w:color w:val="FF0000"/>
          <w:sz w:val="23"/>
          <w:szCs w:val="23"/>
        </w:rPr>
        <mc:AlternateContent>
          <mc:Choice Requires="wps">
            <w:drawing>
              <wp:anchor distT="0" distB="0" distL="114300" distR="114300" simplePos="0" relativeHeight="252371968" behindDoc="0" locked="0" layoutInCell="1" allowOverlap="1" wp14:anchorId="7F72855D" wp14:editId="677331A0">
                <wp:simplePos x="0" y="0"/>
                <wp:positionH relativeFrom="column">
                  <wp:posOffset>1068705</wp:posOffset>
                </wp:positionH>
                <wp:positionV relativeFrom="paragraph">
                  <wp:posOffset>154305</wp:posOffset>
                </wp:positionV>
                <wp:extent cx="190500" cy="2592070"/>
                <wp:effectExtent l="0" t="0" r="19050" b="17780"/>
                <wp:wrapNone/>
                <wp:docPr id="23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5920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50" o:spid="_x0000_s1026" style="position:absolute;margin-left:84.15pt;margin-top:12.15pt;width:15pt;height:204.1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"/>
            </w:pict>
          </mc:Fallback>
        </mc:AlternateContent>
      </w:r>
      <w:r w:rsidR="00BB0BD1" w:rsidRPr="00DE398D">
        <w:rPr>
          <w:color w:val="FF0000"/>
          <w:sz w:val="23"/>
          <w:szCs w:val="23"/>
        </w:rPr>
        <w:t xml:space="preserve">    </w:t>
      </w: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4273CF" w:rsidP="00F06B2A">
      <w:pPr>
        <w:pStyle w:val="Default"/>
        <w:tabs>
          <w:tab w:val="left" w:pos="2822"/>
        </w:tabs>
        <w:ind w:left="1080"/>
        <w:rPr>
          <w:color w:val="FF0000"/>
          <w:sz w:val="23"/>
          <w:szCs w:val="23"/>
        </w:rPr>
      </w:pPr>
      <w:r>
        <w:rPr>
          <w:color w:val="FF0000"/>
          <w:sz w:val="23"/>
          <w:szCs w:val="23"/>
        </w:rPr>
        <w:tab/>
      </w:r>
    </w:p>
    <w:p w:rsidR="00AF0020" w:rsidRPr="00DE398D" w:rsidRDefault="00AF0020" w:rsidP="0071166C">
      <w:pPr>
        <w:pStyle w:val="Default"/>
        <w:ind w:left="1080"/>
        <w:rPr>
          <w:color w:val="FF0000"/>
          <w:sz w:val="23"/>
          <w:szCs w:val="23"/>
        </w:rPr>
      </w:pPr>
    </w:p>
    <w:p w:rsidR="00AF0020" w:rsidRPr="00DE398D" w:rsidRDefault="00AF0020" w:rsidP="00F06B2A">
      <w:pPr>
        <w:pStyle w:val="BodyText"/>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AF0020" w:rsidRPr="00DE398D" w:rsidRDefault="00AF0020" w:rsidP="0071166C">
      <w:pPr>
        <w:pStyle w:val="Default"/>
        <w:ind w:left="1080"/>
        <w:rPr>
          <w:color w:val="FF0000"/>
          <w:sz w:val="23"/>
          <w:szCs w:val="23"/>
        </w:rPr>
      </w:pPr>
    </w:p>
    <w:p w:rsidR="00BA6AFB" w:rsidRPr="00DE398D" w:rsidRDefault="00BA6AFB" w:rsidP="0071166C">
      <w:pPr>
        <w:pStyle w:val="Default"/>
        <w:ind w:left="1080"/>
        <w:rPr>
          <w:color w:val="FF0000"/>
          <w:sz w:val="23"/>
          <w:szCs w:val="23"/>
        </w:rPr>
      </w:pPr>
    </w:p>
    <w:p w:rsidR="00BA6AFB" w:rsidRPr="00DE398D" w:rsidRDefault="00BA6AFB" w:rsidP="0071166C">
      <w:pPr>
        <w:pStyle w:val="Default"/>
        <w:ind w:left="1080"/>
        <w:rPr>
          <w:color w:val="FF0000"/>
          <w:sz w:val="23"/>
          <w:szCs w:val="23"/>
        </w:rPr>
      </w:pPr>
    </w:p>
    <w:p w:rsidR="00BA6AFB" w:rsidRPr="00DE398D" w:rsidRDefault="00BA6AFB" w:rsidP="0071166C">
      <w:pPr>
        <w:pStyle w:val="Default"/>
        <w:ind w:left="1080"/>
        <w:rPr>
          <w:color w:val="FF0000"/>
          <w:sz w:val="23"/>
          <w:szCs w:val="23"/>
        </w:rPr>
      </w:pPr>
    </w:p>
    <w:p w:rsidR="00BA6AFB" w:rsidRPr="00DE398D" w:rsidRDefault="00BA6AFB" w:rsidP="00F06B2A">
      <w:pPr>
        <w:pStyle w:val="BodyText"/>
        <w:rPr>
          <w:color w:val="FF0000"/>
          <w:sz w:val="23"/>
          <w:szCs w:val="23"/>
        </w:rPr>
      </w:pPr>
    </w:p>
    <w:p w:rsidR="00BA6AFB" w:rsidRPr="00DE398D" w:rsidRDefault="00BA6AFB" w:rsidP="0071166C">
      <w:pPr>
        <w:pStyle w:val="Default"/>
        <w:ind w:left="1080"/>
        <w:rPr>
          <w:color w:val="FF0000"/>
          <w:sz w:val="23"/>
          <w:szCs w:val="23"/>
        </w:rPr>
      </w:pPr>
    </w:p>
    <w:p w:rsidR="00BA6AFB" w:rsidRPr="00DE398D" w:rsidRDefault="00BA6AFB" w:rsidP="0071166C">
      <w:pPr>
        <w:pStyle w:val="Default"/>
        <w:ind w:left="1080"/>
        <w:rPr>
          <w:color w:val="FF0000"/>
          <w:sz w:val="23"/>
          <w:szCs w:val="23"/>
        </w:rPr>
      </w:pPr>
    </w:p>
    <w:p w:rsidR="00BA6AFB" w:rsidRPr="00DE398D" w:rsidRDefault="00BA6AFB" w:rsidP="0071166C">
      <w:pPr>
        <w:pStyle w:val="Default"/>
        <w:ind w:left="1080"/>
        <w:rPr>
          <w:color w:val="FF0000"/>
          <w:sz w:val="23"/>
          <w:szCs w:val="23"/>
        </w:rPr>
      </w:pPr>
    </w:p>
    <w:p w:rsidR="00572E37" w:rsidRPr="00DE398D" w:rsidRDefault="00572E37" w:rsidP="00F06B2A">
      <w:pPr>
        <w:pStyle w:val="BodyText"/>
      </w:pPr>
    </w:p>
    <w:p w:rsidR="00572E37" w:rsidRPr="00DE398D" w:rsidRDefault="00572E37" w:rsidP="00F06B2A">
      <w:pPr>
        <w:pStyle w:val="BodyText"/>
      </w:pPr>
    </w:p>
    <w:p w:rsidR="00BB55FB" w:rsidRDefault="00BB55FB" w:rsidP="00F06B2A">
      <w:pPr>
        <w:pStyle w:val="BodyText"/>
      </w:pPr>
    </w:p>
    <w:p w:rsidR="00CB7854" w:rsidRPr="00BB55FB" w:rsidRDefault="00CB7854" w:rsidP="00F06B2A">
      <w:pPr>
        <w:pStyle w:val="FigureTitle"/>
      </w:pPr>
      <w:r w:rsidRPr="00BB55FB">
        <w:t>Figure X.4.2.1</w:t>
      </w:r>
      <w:r w:rsidR="00AB5AF7">
        <w:t>.2-1</w:t>
      </w:r>
      <w:r w:rsidRPr="00BB55FB">
        <w:t xml:space="preserve">: </w:t>
      </w:r>
      <w:r w:rsidR="00A17509" w:rsidRPr="00BB55FB">
        <w:t xml:space="preserve">EHDI </w:t>
      </w:r>
      <w:r w:rsidRPr="00BB55FB">
        <w:t xml:space="preserve">Basic Process Flow in </w:t>
      </w:r>
      <w:r w:rsidR="001D76BE" w:rsidRPr="00BB55FB">
        <w:t>P</w:t>
      </w:r>
      <w:r w:rsidR="003D6C9D" w:rsidRPr="00BB55FB">
        <w:t>t</w:t>
      </w:r>
      <w:r w:rsidR="001D76BE" w:rsidRPr="00BB55FB">
        <w:t>CP</w:t>
      </w:r>
      <w:r w:rsidR="00BB55FB">
        <w:t xml:space="preserve"> </w:t>
      </w:r>
      <w:r w:rsidRPr="00BB55FB">
        <w:t>Profile</w:t>
      </w:r>
    </w:p>
    <w:p w:rsidR="00923B39" w:rsidRPr="00DE398D" w:rsidRDefault="00923B39" w:rsidP="00F06B2A">
      <w:pPr>
        <w:pStyle w:val="BodyText"/>
      </w:pPr>
    </w:p>
    <w:p w:rsidR="00D24D47" w:rsidRPr="00BB55FB" w:rsidRDefault="00D24D47" w:rsidP="00F06B2A">
      <w:pPr>
        <w:pStyle w:val="Heading4"/>
        <w:rPr>
          <w:bCs/>
          <w:noProof w:val="0"/>
        </w:rPr>
      </w:pPr>
      <w:bookmarkStart w:id="60" w:name="_Toc357522170"/>
      <w:r w:rsidRPr="00BB55FB">
        <w:rPr>
          <w:bCs/>
          <w:noProof w:val="0"/>
        </w:rPr>
        <w:t>X.4.2.2 Use Case</w:t>
      </w:r>
      <w:r w:rsidR="00923B39" w:rsidRPr="00BB55FB">
        <w:rPr>
          <w:bCs/>
          <w:noProof w:val="0"/>
        </w:rPr>
        <w:t xml:space="preserve"> #2: </w:t>
      </w:r>
      <w:r w:rsidRPr="00BB55FB">
        <w:rPr>
          <w:bCs/>
          <w:noProof w:val="0"/>
        </w:rPr>
        <w:t>Provider to Provider (Collaborative Care)</w:t>
      </w:r>
      <w:bookmarkEnd w:id="60"/>
    </w:p>
    <w:p w:rsidR="00A607DC" w:rsidRPr="00BB55FB" w:rsidRDefault="00A607DC" w:rsidP="00F06B2A">
      <w:pPr>
        <w:pStyle w:val="BodyText"/>
      </w:pPr>
      <w:r w:rsidRPr="00BB55FB">
        <w:t xml:space="preserve">Provider to provider collaborative care is central to care provided to a patient. This use case demonstrates how a patient care plan is used and contributed to inform care providers of the care the patient receives. </w:t>
      </w:r>
    </w:p>
    <w:p w:rsidR="00D24D47" w:rsidRPr="00BB55FB" w:rsidRDefault="00923B39" w:rsidP="00F06B2A">
      <w:pPr>
        <w:pStyle w:val="Heading5"/>
        <w:rPr>
          <w:bCs/>
          <w:noProof w:val="0"/>
        </w:rPr>
      </w:pPr>
      <w:bookmarkStart w:id="61" w:name="_Toc357522171"/>
      <w:r w:rsidRPr="00BB55FB">
        <w:rPr>
          <w:bCs/>
          <w:noProof w:val="0"/>
        </w:rPr>
        <w:t xml:space="preserve">X.4.2.2.1 </w:t>
      </w:r>
      <w:r w:rsidR="00D24D47" w:rsidRPr="00BB55FB">
        <w:rPr>
          <w:bCs/>
          <w:noProof w:val="0"/>
        </w:rPr>
        <w:t xml:space="preserve">Provider to </w:t>
      </w:r>
      <w:r w:rsidR="00A55699" w:rsidRPr="00BB55FB">
        <w:rPr>
          <w:bCs/>
          <w:noProof w:val="0"/>
        </w:rPr>
        <w:t>Provider (Consultant, Allied Health Care Provider</w:t>
      </w:r>
      <w:r w:rsidR="00D24D47" w:rsidRPr="00BB55FB">
        <w:rPr>
          <w:bCs/>
          <w:noProof w:val="0"/>
        </w:rPr>
        <w:t>) Use Case Description</w:t>
      </w:r>
      <w:bookmarkEnd w:id="61"/>
    </w:p>
    <w:p w:rsidR="00A607DC" w:rsidRPr="00F06B2A" w:rsidRDefault="004273CF" w:rsidP="00F06B2A">
      <w:pPr>
        <w:pStyle w:val="Heading6"/>
      </w:pPr>
      <w:bookmarkStart w:id="62" w:name="_Toc357522172"/>
      <w:r w:rsidRPr="00F06B2A">
        <w:t xml:space="preserve">X.4.2.2.1.1 </w:t>
      </w:r>
      <w:r w:rsidR="00EE77D8" w:rsidRPr="00F06B2A">
        <w:t>Primary Care Provider</w:t>
      </w:r>
      <w:bookmarkEnd w:id="62"/>
    </w:p>
    <w:p w:rsidR="00A607DC" w:rsidRPr="00DE398D" w:rsidRDefault="00EE77D8" w:rsidP="00F06B2A">
      <w:pPr>
        <w:pStyle w:val="BodyText"/>
      </w:pPr>
      <w:r w:rsidRPr="00DE398D">
        <w:rPr>
          <w:b/>
        </w:rPr>
        <w:t>Pre-Condition:</w:t>
      </w:r>
      <w:r w:rsidRPr="00DE398D">
        <w:t xml:space="preserve"> </w:t>
      </w:r>
      <w:r w:rsidR="00A607DC" w:rsidRPr="00DE398D">
        <w:t>Patient Mr</w:t>
      </w:r>
      <w:r w:rsidR="005775A7" w:rsidRPr="00DE398D">
        <w:t>.</w:t>
      </w:r>
      <w:r w:rsidR="00A607DC" w:rsidRPr="00DE398D">
        <w:t xml:space="preserve"> Bob Individual attends his primary care physician (PCP) clinic because he has been feeling generally unwell in the past 7-8 months. His recent blood test results reveal abnormal glucose challenge test profile. </w:t>
      </w:r>
    </w:p>
    <w:p w:rsidR="00A607DC" w:rsidRPr="00DE398D" w:rsidRDefault="00EE77D8" w:rsidP="00F06B2A">
      <w:pPr>
        <w:pStyle w:val="BodyText"/>
      </w:pPr>
      <w:r w:rsidRPr="00DE398D">
        <w:rPr>
          <w:b/>
        </w:rPr>
        <w:t>Encounter</w:t>
      </w:r>
      <w:r w:rsidRPr="00DE398D">
        <w:t>: A</w:t>
      </w:r>
      <w:r w:rsidR="00A607DC" w:rsidRPr="00DE398D">
        <w:t>fter reviewing Mr</w:t>
      </w:r>
      <w:r w:rsidRPr="00DE398D">
        <w:t>.</w:t>
      </w:r>
      <w:r w:rsidR="00A607DC" w:rsidRPr="00DE398D">
        <w:t xml:space="preserve"> Individual’s medical history, presenting complaints and the oral glucose tolerance test results</w:t>
      </w:r>
      <w:r w:rsidRPr="00DE398D">
        <w:t>, Dr. Patricia Primary</w:t>
      </w:r>
      <w:r w:rsidR="00A607DC" w:rsidRPr="00DE398D">
        <w:t xml:space="preserve"> concluded that the patient suffers from Type II Diabetes Mellitus (Type II DM).</w:t>
      </w:r>
      <w:r w:rsidR="00611680" w:rsidRPr="00DE398D">
        <w:t xml:space="preserve">    </w:t>
      </w:r>
    </w:p>
    <w:p w:rsidR="00A607DC" w:rsidRPr="00DE398D" w:rsidRDefault="00A607DC" w:rsidP="00F06B2A">
      <w:pPr>
        <w:pStyle w:val="BodyText"/>
      </w:pPr>
      <w:r w:rsidRPr="00DE398D">
        <w:t>Dr</w:t>
      </w:r>
      <w:r w:rsidR="00EE77D8" w:rsidRPr="00DE398D">
        <w:t>.</w:t>
      </w:r>
      <w:r w:rsidRPr="00DE398D">
        <w:t xml:space="preserve"> Primary accessed Mr</w:t>
      </w:r>
      <w:r w:rsidR="00EE77D8" w:rsidRPr="00DE398D">
        <w:t>.</w:t>
      </w:r>
      <w:r w:rsidRPr="00DE398D">
        <w:t xml:space="preserve"> Individual’s medical record, records the clinical assessment findings and the diagnosis.  </w:t>
      </w:r>
    </w:p>
    <w:p w:rsidR="00A607DC" w:rsidRPr="00DE398D" w:rsidRDefault="00A607DC" w:rsidP="00F06B2A">
      <w:pPr>
        <w:pStyle w:val="BodyText"/>
      </w:pPr>
      <w:r w:rsidRPr="00DE398D">
        <w:t>Dr</w:t>
      </w:r>
      <w:r w:rsidR="00EE77D8" w:rsidRPr="00DE398D">
        <w:t>.</w:t>
      </w:r>
      <w:r w:rsidRPr="00DE398D">
        <w:t xml:space="preserve"> Primary discusses with Mr</w:t>
      </w:r>
      <w:r w:rsidR="00EE77D8" w:rsidRPr="00DE398D">
        <w:t>.</w:t>
      </w:r>
      <w:r w:rsidRPr="00DE398D">
        <w:t xml:space="preserve"> Individual the identified problems, potential risks, goals, management strategies and intended outcomes. After ensuring that these are understood by the patient, Dr</w:t>
      </w:r>
      <w:r w:rsidR="00EE77D8" w:rsidRPr="00DE398D">
        <w:t>.</w:t>
      </w:r>
      <w:r w:rsidRPr="00DE398D">
        <w:t xml:space="preserve"> Primary begins to draw up a customized chronic condition (Type II DM) </w:t>
      </w:r>
      <w:r w:rsidR="006E461F" w:rsidRPr="00DE398D">
        <w:t>plan of care</w:t>
      </w:r>
      <w:r w:rsidRPr="00DE398D">
        <w:t xml:space="preserve"> based on a </w:t>
      </w:r>
      <w:r w:rsidR="00EE77D8" w:rsidRPr="00DE398D">
        <w:t>standardized</w:t>
      </w:r>
      <w:r w:rsidRPr="00DE398D">
        <w:t xml:space="preserve"> multi-disciplinary Type II DM Plan </w:t>
      </w:r>
      <w:r w:rsidR="006E461F" w:rsidRPr="00DE398D">
        <w:t xml:space="preserve">of Care </w:t>
      </w:r>
      <w:r w:rsidRPr="00DE398D">
        <w:t>adopted for use by her practice. Agreed goals and scheduled activities specific for the care of Mr</w:t>
      </w:r>
      <w:r w:rsidR="00EE77D8" w:rsidRPr="00DE398D">
        <w:t>.</w:t>
      </w:r>
      <w:r w:rsidRPr="00DE398D">
        <w:t xml:space="preserve"> Individual were entered into the new </w:t>
      </w:r>
      <w:r w:rsidR="006E461F" w:rsidRPr="00DE398D">
        <w:t>plan of care</w:t>
      </w:r>
      <w:r w:rsidRPr="00DE398D">
        <w:t>.</w:t>
      </w:r>
    </w:p>
    <w:p w:rsidR="00A607DC" w:rsidRPr="00DE398D" w:rsidRDefault="00A607DC" w:rsidP="00F06B2A">
      <w:pPr>
        <w:pStyle w:val="BodyText"/>
      </w:pPr>
      <w:r w:rsidRPr="00DE398D">
        <w:t>Dr</w:t>
      </w:r>
      <w:r w:rsidR="00EE77D8" w:rsidRPr="00DE398D">
        <w:t>.</w:t>
      </w:r>
      <w:r w:rsidRPr="00DE398D">
        <w:t xml:space="preserve"> Primary also discusses with the patient the importance of good nutrition and medication management and exercises in achieving good control of the disease, as well as the criticality of good skin/foot care and eye care to prevent complications. Scheduling of consultations with diabetic educator, dietitian, exercise physiologist, community pharmacist, optometrist, and podiatrist (</w:t>
      </w:r>
      <w:r w:rsidR="00D00EB4" w:rsidRPr="00DE398D">
        <w:t xml:space="preserve">specialists and </w:t>
      </w:r>
      <w:r w:rsidRPr="00DE398D">
        <w:t xml:space="preserve">allied health care providers) is discussed and agreed to by the patient. </w:t>
      </w:r>
    </w:p>
    <w:p w:rsidR="00A607DC" w:rsidRPr="00DE398D" w:rsidRDefault="00A607DC" w:rsidP="00F06B2A">
      <w:pPr>
        <w:pStyle w:val="BodyText"/>
      </w:pPr>
      <w:r w:rsidRPr="00DE398D">
        <w:t>Dr</w:t>
      </w:r>
      <w:r w:rsidR="00EE77D8" w:rsidRPr="00DE398D">
        <w:t>.</w:t>
      </w:r>
      <w:r w:rsidRPr="00DE398D">
        <w:t xml:space="preserve"> Primary also notice</w:t>
      </w:r>
      <w:r w:rsidR="00813BA3" w:rsidRPr="00DE398D">
        <w:t>s</w:t>
      </w:r>
      <w:r w:rsidRPr="00DE398D">
        <w:t xml:space="preserve"> signs and symptoms of mood changes in the patient after the diagnosis is made. She recommends that the patient may benefit from seeing a clinical psychologist to which the patient also agrees.</w:t>
      </w:r>
    </w:p>
    <w:p w:rsidR="00A607DC" w:rsidRPr="00DE398D" w:rsidRDefault="00A607DC" w:rsidP="00F06B2A">
      <w:pPr>
        <w:pStyle w:val="BodyText"/>
      </w:pPr>
      <w:r w:rsidRPr="00DE398D">
        <w:lastRenderedPageBreak/>
        <w:t>Dr</w:t>
      </w:r>
      <w:r w:rsidR="00EE77D8" w:rsidRPr="00DE398D">
        <w:t>.</w:t>
      </w:r>
      <w:r w:rsidRPr="00DE398D">
        <w:t xml:space="preserve"> Primary generates a set of referrals to </w:t>
      </w:r>
      <w:r w:rsidR="00D00EB4" w:rsidRPr="00DE398D">
        <w:t xml:space="preserve">these specialists, </w:t>
      </w:r>
      <w:r w:rsidRPr="00DE398D">
        <w:t xml:space="preserve">allied health care providers. The referrals contain information about the patient’s medical history including the recent diagnosis of Type II diabetes, reasons for referral, requested services and supporting clinical information such as any relevant clinical assessment findings including test results. A copy of the </w:t>
      </w:r>
      <w:r w:rsidR="006E461F" w:rsidRPr="00DE398D">
        <w:t xml:space="preserve">plan of care </w:t>
      </w:r>
      <w:r w:rsidRPr="00DE398D">
        <w:t>agreed to by the patient is attached to the referral.</w:t>
      </w:r>
    </w:p>
    <w:p w:rsidR="00A607DC" w:rsidRPr="00DE398D" w:rsidRDefault="00DF32CC" w:rsidP="00F06B2A">
      <w:pPr>
        <w:pStyle w:val="BodyText"/>
      </w:pPr>
      <w:r w:rsidRPr="00DE398D">
        <w:rPr>
          <w:b/>
        </w:rPr>
        <w:t>Post Condition:</w:t>
      </w:r>
      <w:r w:rsidRPr="00DE398D">
        <w:t xml:space="preserve"> </w:t>
      </w:r>
      <w:r w:rsidR="00A607DC" w:rsidRPr="00DE398D">
        <w:t xml:space="preserve">Once the </w:t>
      </w:r>
      <w:r w:rsidR="006E461F" w:rsidRPr="00DE398D">
        <w:t xml:space="preserve">plan of care </w:t>
      </w:r>
      <w:r w:rsidR="00A607DC" w:rsidRPr="00DE398D">
        <w:t xml:space="preserve">is completed, it is committed to the patient’s medical record. The patient is offered a copy of the </w:t>
      </w:r>
      <w:r w:rsidR="00B501A3" w:rsidRPr="00DE398D">
        <w:t>care plan</w:t>
      </w:r>
      <w:r w:rsidR="00A607DC" w:rsidRPr="00DE398D">
        <w:t>.</w:t>
      </w:r>
    </w:p>
    <w:p w:rsidR="00A607DC" w:rsidRPr="00F91E4A" w:rsidRDefault="00A607DC" w:rsidP="00F06B2A">
      <w:pPr>
        <w:pStyle w:val="BodyText"/>
      </w:pPr>
      <w:r w:rsidRPr="00F91E4A">
        <w:t xml:space="preserve">A number of referrals in the form of notification/request for services together with a copy of integrated </w:t>
      </w:r>
      <w:r w:rsidR="00B501A3" w:rsidRPr="00F91E4A">
        <w:t>plan of care</w:t>
      </w:r>
      <w:r w:rsidRPr="00F91E4A">
        <w:t xml:space="preserve"> </w:t>
      </w:r>
      <w:r w:rsidR="00E23BB0" w:rsidRPr="00F91E4A">
        <w:t>are</w:t>
      </w:r>
      <w:r w:rsidRPr="00F91E4A">
        <w:t xml:space="preserve"> made available to the relevant health care providers. </w:t>
      </w:r>
    </w:p>
    <w:p w:rsidR="00A55699" w:rsidRPr="00F06B2A" w:rsidRDefault="004273CF" w:rsidP="00F06B2A">
      <w:pPr>
        <w:pStyle w:val="Heading6"/>
      </w:pPr>
      <w:bookmarkStart w:id="63" w:name="_Toc357522173"/>
      <w:r w:rsidRPr="00F06B2A">
        <w:t xml:space="preserve">X.4.2.2.1.2 </w:t>
      </w:r>
      <w:r w:rsidR="00D00EB4" w:rsidRPr="00F06B2A">
        <w:t>Specialist</w:t>
      </w:r>
      <w:r w:rsidR="005775A7" w:rsidRPr="00F06B2A">
        <w:t>s</w:t>
      </w:r>
      <w:r w:rsidR="00A55699" w:rsidRPr="00F06B2A">
        <w:t>, Allied Health Care Provider</w:t>
      </w:r>
      <w:r w:rsidR="005775A7" w:rsidRPr="00F06B2A">
        <w:t>s</w:t>
      </w:r>
      <w:bookmarkEnd w:id="63"/>
      <w:r w:rsidR="00B501A3" w:rsidRPr="00F06B2A">
        <w:tab/>
      </w:r>
    </w:p>
    <w:p w:rsidR="00EE77D8" w:rsidRPr="00DE398D" w:rsidRDefault="00EE77D8" w:rsidP="00F06B2A">
      <w:pPr>
        <w:pStyle w:val="BodyText"/>
      </w:pPr>
      <w:r w:rsidRPr="00DE398D">
        <w:rPr>
          <w:b/>
        </w:rPr>
        <w:t>Pre-Condition:</w:t>
      </w:r>
      <w:r w:rsidRPr="00DE398D">
        <w:t xml:space="preserve"> Individual specialist and </w:t>
      </w:r>
      <w:r w:rsidR="005775A7" w:rsidRPr="00DE398D">
        <w:t>allied health care provider have</w:t>
      </w:r>
      <w:r w:rsidRPr="00DE398D">
        <w:t xml:space="preserve"> received a referral with copy of </w:t>
      </w:r>
      <w:r w:rsidR="00B501A3" w:rsidRPr="00DE398D">
        <w:t xml:space="preserve">plan of care </w:t>
      </w:r>
      <w:r w:rsidRPr="00DE398D">
        <w:t>from Dr. Patricia Primary. The allied health care provider has accepted the referral and scheduled a first visit with the patient – Mr. Bob Individual</w:t>
      </w:r>
    </w:p>
    <w:p w:rsidR="00A55699" w:rsidRPr="00DE398D" w:rsidRDefault="00EE77D8" w:rsidP="00F06B2A">
      <w:pPr>
        <w:pStyle w:val="BodyText"/>
      </w:pPr>
      <w:r w:rsidRPr="00DE398D">
        <w:rPr>
          <w:b/>
        </w:rPr>
        <w:t>Encounter:</w:t>
      </w:r>
      <w:r w:rsidRPr="00DE398D">
        <w:t xml:space="preserve"> </w:t>
      </w:r>
      <w:r w:rsidR="00A55699" w:rsidRPr="00DE398D">
        <w:t>Mr</w:t>
      </w:r>
      <w:r w:rsidRPr="00DE398D">
        <w:t>.</w:t>
      </w:r>
      <w:r w:rsidR="00A55699" w:rsidRPr="00DE398D">
        <w:t xml:space="preserve"> Bob Individual is registered at the allied health care provider’s reception. Any additional or new information provided by the patient is recorded in the health care record system operated by the allied health provider clinic.</w:t>
      </w:r>
    </w:p>
    <w:p w:rsidR="00A55699" w:rsidRPr="00DE398D" w:rsidRDefault="00A55699" w:rsidP="00F06B2A">
      <w:pPr>
        <w:pStyle w:val="BodyText"/>
      </w:pPr>
      <w:r w:rsidRPr="00DE398D">
        <w:t xml:space="preserve">During the first consultation, the </w:t>
      </w:r>
      <w:r w:rsidR="005775A7" w:rsidRPr="00DE398D">
        <w:t xml:space="preserve">specialists and </w:t>
      </w:r>
      <w:r w:rsidRPr="00DE398D">
        <w:t xml:space="preserve">allied health care provider reviews the referral and </w:t>
      </w:r>
      <w:r w:rsidR="00B501A3" w:rsidRPr="00DE398D">
        <w:t xml:space="preserve">plan of care </w:t>
      </w:r>
      <w:r w:rsidRPr="00DE398D">
        <w:t>sent by Dr</w:t>
      </w:r>
      <w:r w:rsidR="00EE77D8" w:rsidRPr="00DE398D">
        <w:t>.</w:t>
      </w:r>
      <w:r w:rsidRPr="00DE398D">
        <w:t xml:space="preserve"> Primary. During subsequent consultation, </w:t>
      </w:r>
      <w:r w:rsidR="005775A7" w:rsidRPr="00DE398D">
        <w:t xml:space="preserve">specialists and </w:t>
      </w:r>
      <w:r w:rsidRPr="00DE398D">
        <w:t>the allied health care provider</w:t>
      </w:r>
      <w:r w:rsidR="005775A7" w:rsidRPr="00DE398D">
        <w:t>s review</w:t>
      </w:r>
      <w:r w:rsidRPr="00DE398D">
        <w:t xml:space="preserve"> the patient’s health care record and most recent </w:t>
      </w:r>
      <w:r w:rsidR="00B501A3" w:rsidRPr="00DE398D">
        <w:t xml:space="preserve">plan of care </w:t>
      </w:r>
      <w:r w:rsidRPr="00DE398D">
        <w:t xml:space="preserve">of the patient kept in the allied health care provider care record system. </w:t>
      </w:r>
    </w:p>
    <w:p w:rsidR="00A55699" w:rsidRPr="00DE398D" w:rsidRDefault="00A55699" w:rsidP="00F06B2A">
      <w:pPr>
        <w:pStyle w:val="BodyText"/>
      </w:pPr>
      <w:r w:rsidRPr="00DE398D">
        <w:t xml:space="preserve">At each consultation, the </w:t>
      </w:r>
      <w:r w:rsidR="005775A7" w:rsidRPr="00DE398D">
        <w:t xml:space="preserve">specialists and </w:t>
      </w:r>
      <w:r w:rsidRPr="00DE398D">
        <w:t>all</w:t>
      </w:r>
      <w:r w:rsidR="005775A7" w:rsidRPr="00DE398D">
        <w:t>ied health care provider review</w:t>
      </w:r>
      <w:r w:rsidRPr="00DE398D">
        <w:t xml:space="preserve"> the patient’s health record, assesses the patient, checks the progress and any risks of non-adherence (compliance) and complications, and discusses the outcomes of the management strategies and/or risks, Any difficulties in following the management strategies or activities by the patient are discussed and new/revised goals and timing as well as new intervention </w:t>
      </w:r>
      <w:r w:rsidR="00EE77D8" w:rsidRPr="00DE398D">
        <w:t>and self-</w:t>
      </w:r>
      <w:r w:rsidRPr="00DE398D">
        <w:t>care activities are discussed and agreed to by the patient. The new/changed activities are scheduled and target dates agreed upon.</w:t>
      </w:r>
    </w:p>
    <w:p w:rsidR="00A55699" w:rsidRPr="00DE398D" w:rsidRDefault="00A55699" w:rsidP="00F06B2A">
      <w:pPr>
        <w:pStyle w:val="BodyText"/>
      </w:pPr>
      <w:r w:rsidRPr="00DE398D">
        <w:t xml:space="preserve">The </w:t>
      </w:r>
      <w:r w:rsidR="005775A7" w:rsidRPr="00DE398D">
        <w:t xml:space="preserve">specialists and </w:t>
      </w:r>
      <w:r w:rsidRPr="00DE398D">
        <w:t>allied health care provider</w:t>
      </w:r>
      <w:r w:rsidR="005775A7" w:rsidRPr="00DE398D">
        <w:t>s</w:t>
      </w:r>
      <w:r w:rsidRPr="00DE398D">
        <w:t xml:space="preserve"> update the clinical notes and the care plan with the assessment details, and any changes to the management plan including new advices to the patient. The date of next visit is also determined.</w:t>
      </w:r>
    </w:p>
    <w:p w:rsidR="00DF32CC" w:rsidRPr="00DE398D" w:rsidRDefault="00DF32CC" w:rsidP="00F06B2A">
      <w:pPr>
        <w:pStyle w:val="BodyText"/>
      </w:pPr>
      <w:r w:rsidRPr="00DE398D">
        <w:rPr>
          <w:b/>
        </w:rPr>
        <w:t>Post Condition:</w:t>
      </w:r>
      <w:r w:rsidRPr="00DE398D">
        <w:t xml:space="preserve"> An updated </w:t>
      </w:r>
      <w:r w:rsidR="005775A7" w:rsidRPr="00DE398D">
        <w:t xml:space="preserve">specialist and </w:t>
      </w:r>
      <w:r w:rsidRPr="00DE398D">
        <w:t xml:space="preserve">allied health domain specific </w:t>
      </w:r>
      <w:r w:rsidR="00B501A3" w:rsidRPr="00DE398D">
        <w:t xml:space="preserve">plan of care </w:t>
      </w:r>
      <w:r w:rsidRPr="00DE398D">
        <w:t xml:space="preserve">complete with </w:t>
      </w:r>
      <w:r w:rsidR="005775A7" w:rsidRPr="00DE398D">
        <w:t>action items and target dates are</w:t>
      </w:r>
      <w:r w:rsidRPr="00DE398D">
        <w:t xml:space="preserve"> completed with patient agreement.</w:t>
      </w:r>
    </w:p>
    <w:p w:rsidR="00673B4B" w:rsidRPr="00DE398D" w:rsidRDefault="00DF32CC" w:rsidP="00F06B2A">
      <w:pPr>
        <w:pStyle w:val="BodyText"/>
      </w:pPr>
      <w:r w:rsidRPr="00DE398D">
        <w:t xml:space="preserve">The patient is given a copy of the new/updated care plan at the end of each </w:t>
      </w:r>
      <w:r w:rsidR="005775A7" w:rsidRPr="00DE398D">
        <w:t xml:space="preserve">specialist and </w:t>
      </w:r>
      <w:r w:rsidRPr="00DE398D">
        <w:t>allied health consultation. Summary care plan and progress note is made available to primary care provider and to other care providers.</w:t>
      </w:r>
    </w:p>
    <w:p w:rsidR="00F9791C" w:rsidRDefault="00F9791C" w:rsidP="00F06B2A">
      <w:pPr>
        <w:pStyle w:val="Heading5"/>
        <w:rPr>
          <w:bCs/>
        </w:rPr>
      </w:pPr>
    </w:p>
    <w:p w:rsidR="00F9791C" w:rsidRPr="00F9791C" w:rsidRDefault="00F9791C" w:rsidP="00F06B2A">
      <w:pPr>
        <w:pStyle w:val="BodyText"/>
      </w:pPr>
    </w:p>
    <w:p w:rsidR="00F9791C" w:rsidRDefault="00F9791C" w:rsidP="00F06B2A">
      <w:pPr>
        <w:pStyle w:val="BodyText"/>
        <w:rPr>
          <w:bCs/>
        </w:rPr>
      </w:pPr>
    </w:p>
    <w:p w:rsidR="00F9791C" w:rsidRDefault="00F9791C" w:rsidP="00F06B2A">
      <w:pPr>
        <w:pStyle w:val="BodyText"/>
        <w:rPr>
          <w:bCs/>
        </w:rPr>
      </w:pPr>
    </w:p>
    <w:p w:rsidR="00F9791C" w:rsidRDefault="00F9791C" w:rsidP="00F06B2A">
      <w:pPr>
        <w:pStyle w:val="BodyText"/>
        <w:rPr>
          <w:bCs/>
        </w:rPr>
      </w:pPr>
    </w:p>
    <w:p w:rsidR="00F9791C" w:rsidRDefault="00F9791C" w:rsidP="00F06B2A">
      <w:pPr>
        <w:pStyle w:val="BodyText"/>
        <w:rPr>
          <w:bCs/>
        </w:rPr>
      </w:pPr>
    </w:p>
    <w:p w:rsidR="00D00EB4" w:rsidRPr="004273CF" w:rsidRDefault="00923B39" w:rsidP="00F06B2A">
      <w:pPr>
        <w:pStyle w:val="Heading5"/>
        <w:rPr>
          <w:bCs/>
        </w:rPr>
      </w:pPr>
      <w:bookmarkStart w:id="64" w:name="_Toc357522174"/>
      <w:r w:rsidRPr="004273CF">
        <w:rPr>
          <w:bCs/>
        </w:rPr>
        <w:t xml:space="preserve">X.4.2.2.2 </w:t>
      </w:r>
      <w:r w:rsidR="00D00EB4" w:rsidRPr="004273CF">
        <w:rPr>
          <w:bCs/>
        </w:rPr>
        <w:t>Provider to Provider (Collaborative Care) Process Flow</w:t>
      </w:r>
      <w:bookmarkEnd w:id="64"/>
    </w:p>
    <w:p w:rsidR="00F91E4A" w:rsidRPr="00F06B2A" w:rsidRDefault="00792BFD" w:rsidP="00F06B2A">
      <w:pPr>
        <w:pStyle w:val="BodyText"/>
      </w:pPr>
      <w:r>
        <w:rPr>
          <w:noProof/>
        </w:rPr>
        <mc:AlternateContent>
          <mc:Choice Requires="wpg">
            <w:drawing>
              <wp:anchor distT="0" distB="0" distL="114300" distR="114300" simplePos="0" relativeHeight="252111872" behindDoc="0" locked="0" layoutInCell="1" allowOverlap="1" wp14:anchorId="4943B618" wp14:editId="45AD90EF">
                <wp:simplePos x="0" y="0"/>
                <wp:positionH relativeFrom="column">
                  <wp:posOffset>-397510</wp:posOffset>
                </wp:positionH>
                <wp:positionV relativeFrom="paragraph">
                  <wp:posOffset>168910</wp:posOffset>
                </wp:positionV>
                <wp:extent cx="6852920" cy="5567045"/>
                <wp:effectExtent l="0" t="0" r="5080" b="1460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2920" cy="5567045"/>
                          <a:chOff x="0" y="0"/>
                          <a:chExt cx="6852793" cy="5566866"/>
                        </a:xfrm>
                      </wpg:grpSpPr>
                      <wps:wsp>
                        <wps:cNvPr id="224" name="Text Box 109"/>
                        <wps:cNvSpPr txBox="1">
                          <a:spLocks noChangeArrowheads="1"/>
                        </wps:cNvSpPr>
                        <wps:spPr bwMode="auto">
                          <a:xfrm>
                            <a:off x="329184" y="0"/>
                            <a:ext cx="1753235" cy="525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FA7470">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50C4E" w:rsidRDefault="00761129" w:rsidP="00FA7470">
                              <w:pPr>
                                <w:pStyle w:val="ListContinue2"/>
                                <w:ind w:left="0"/>
                                <w:jc w:val="center"/>
                                <w:rPr>
                                  <w:sz w:val="18"/>
                                  <w:szCs w:val="18"/>
                                </w:rPr>
                              </w:pPr>
                              <w:r w:rsidRPr="00F50C4E">
                                <w:rPr>
                                  <w:sz w:val="18"/>
                                  <w:szCs w:val="18"/>
                                </w:rPr>
                                <w:t>(PCP)</w:t>
                              </w:r>
                            </w:p>
                            <w:p w:rsidR="00761129" w:rsidRPr="00D62809" w:rsidRDefault="00761129" w:rsidP="00FA7470">
                              <w:pPr>
                                <w:pStyle w:val="ListContinue2"/>
                                <w:ind w:left="0"/>
                                <w:jc w:val="center"/>
                                <w:rPr>
                                  <w:sz w:val="22"/>
                                  <w:szCs w:val="22"/>
                                </w:rPr>
                              </w:pPr>
                              <w:r w:rsidRPr="00F50C4E">
                                <w:rPr>
                                  <w:sz w:val="18"/>
                                  <w:szCs w:val="18"/>
                                </w:rPr>
                                <w:t>EHR-IS</w:t>
                              </w:r>
                            </w:p>
                            <w:p w:rsidR="00761129" w:rsidRPr="000929D8" w:rsidRDefault="00761129" w:rsidP="00FA7470">
                              <w:pPr>
                                <w:pStyle w:val="TOC1"/>
                                <w:ind w:left="0" w:firstLine="0"/>
                                <w:rPr>
                                  <w:sz w:val="20"/>
                                  <w:szCs w:val="20"/>
                                </w:rPr>
                              </w:pPr>
                            </w:p>
                          </w:txbxContent>
                        </wps:txbx>
                        <wps:bodyPr rot="0" vert="horz" wrap="square" lIns="0" tIns="0" rIns="0" bIns="0" anchor="t" anchorCtr="0" upright="1">
                          <a:noAutofit/>
                        </wps:bodyPr>
                      </wps:wsp>
                      <wps:wsp>
                        <wps:cNvPr id="225" name="Text Box 109"/>
                        <wps:cNvSpPr txBox="1">
                          <a:spLocks noChangeArrowheads="1"/>
                        </wps:cNvSpPr>
                        <wps:spPr bwMode="auto">
                          <a:xfrm>
                            <a:off x="3450336" y="12192"/>
                            <a:ext cx="1619250" cy="548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Default="00761129"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A45D4" w:rsidRDefault="00761129" w:rsidP="000929D8">
                              <w:pPr>
                                <w:pStyle w:val="TOC1"/>
                                <w:ind w:left="0" w:firstLine="0"/>
                                <w:jc w:val="center"/>
                                <w:rPr>
                                  <w:sz w:val="18"/>
                                  <w:szCs w:val="18"/>
                                </w:rPr>
                              </w:pPr>
                              <w:r w:rsidRPr="00FA45D4">
                                <w:rPr>
                                  <w:sz w:val="18"/>
                                  <w:szCs w:val="18"/>
                                </w:rPr>
                                <w:t>(Patient)</w:t>
                              </w:r>
                            </w:p>
                            <w:p w:rsidR="00761129" w:rsidRPr="00FA45D4" w:rsidRDefault="00761129" w:rsidP="000929D8">
                              <w:pPr>
                                <w:pStyle w:val="TOC1"/>
                                <w:ind w:left="0" w:firstLine="0"/>
                                <w:jc w:val="center"/>
                                <w:rPr>
                                  <w:sz w:val="18"/>
                                  <w:szCs w:val="18"/>
                                </w:rPr>
                              </w:pPr>
                              <w:r w:rsidRPr="00FA45D4">
                                <w:rPr>
                                  <w:sz w:val="18"/>
                                  <w:szCs w:val="18"/>
                                </w:rPr>
                                <w:t>PHR-IS</w:t>
                              </w:r>
                            </w:p>
                          </w:txbxContent>
                        </wps:txbx>
                        <wps:bodyPr rot="0" vert="horz" wrap="square" lIns="0" tIns="0" rIns="0" bIns="0" anchor="t" anchorCtr="0" upright="1">
                          <a:noAutofit/>
                        </wps:bodyPr>
                      </wps:wsp>
                      <wps:wsp>
                        <wps:cNvPr id="227" name="Text Box 109"/>
                        <wps:cNvSpPr txBox="1">
                          <a:spLocks noChangeArrowheads="1"/>
                        </wps:cNvSpPr>
                        <wps:spPr bwMode="auto">
                          <a:xfrm>
                            <a:off x="1853184" y="12192"/>
                            <a:ext cx="1733550" cy="671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A45D4" w:rsidRDefault="00761129" w:rsidP="00FA45D4">
                              <w:pPr>
                                <w:pStyle w:val="TOC1"/>
                                <w:ind w:left="0" w:firstLine="0"/>
                                <w:jc w:val="center"/>
                                <w:rPr>
                                  <w:sz w:val="18"/>
                                  <w:szCs w:val="18"/>
                                </w:rPr>
                              </w:pPr>
                              <w:r w:rsidRPr="00FA45D4">
                                <w:rPr>
                                  <w:sz w:val="18"/>
                                  <w:szCs w:val="18"/>
                                </w:rPr>
                                <w:t xml:space="preserve"> (Specialist/Allied Health Professional)</w:t>
                              </w:r>
                            </w:p>
                            <w:p w:rsidR="00761129" w:rsidRPr="00FA45D4" w:rsidRDefault="00761129" w:rsidP="000929D8">
                              <w:pPr>
                                <w:pStyle w:val="TOC1"/>
                                <w:ind w:left="0" w:firstLine="0"/>
                                <w:jc w:val="center"/>
                                <w:rPr>
                                  <w:sz w:val="18"/>
                                  <w:szCs w:val="18"/>
                                </w:rPr>
                              </w:pPr>
                              <w:r w:rsidRPr="00FA45D4">
                                <w:rPr>
                                  <w:sz w:val="18"/>
                                  <w:szCs w:val="18"/>
                                </w:rPr>
                                <w:t>EHR-IS</w:t>
                              </w:r>
                            </w:p>
                            <w:p w:rsidR="00761129" w:rsidRPr="009B399A" w:rsidRDefault="00761129" w:rsidP="000929D8">
                              <w:pPr>
                                <w:jc w:val="center"/>
                              </w:pPr>
                            </w:p>
                          </w:txbxContent>
                        </wps:txbx>
                        <wps:bodyPr rot="0" vert="horz" wrap="square" lIns="0" tIns="0" rIns="0" bIns="0" anchor="t" anchorCtr="0" upright="1">
                          <a:noAutofit/>
                        </wps:bodyPr>
                      </wps:wsp>
                      <wps:wsp>
                        <wps:cNvPr id="229" name="Text Box 109"/>
                        <wps:cNvSpPr txBox="1">
                          <a:spLocks noChangeArrowheads="1"/>
                        </wps:cNvSpPr>
                        <wps:spPr bwMode="auto">
                          <a:xfrm>
                            <a:off x="5071872" y="24384"/>
                            <a:ext cx="1351280" cy="73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Default="00761129"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A45D4" w:rsidRDefault="00761129" w:rsidP="00FA45D4">
                              <w:pPr>
                                <w:pStyle w:val="ListContinue2"/>
                                <w:ind w:left="0"/>
                                <w:jc w:val="center"/>
                                <w:rPr>
                                  <w:sz w:val="18"/>
                                  <w:szCs w:val="18"/>
                                </w:rPr>
                              </w:pPr>
                              <w:r w:rsidRPr="00FA45D4">
                                <w:rPr>
                                  <w:sz w:val="18"/>
                                  <w:szCs w:val="18"/>
                                </w:rPr>
                                <w:t>P</w:t>
                              </w:r>
                              <w:r>
                                <w:rPr>
                                  <w:sz w:val="18"/>
                                  <w:szCs w:val="18"/>
                                </w:rPr>
                                <w:t>tCP Document</w:t>
                              </w:r>
                            </w:p>
                          </w:txbxContent>
                        </wps:txbx>
                        <wps:bodyPr rot="0" vert="horz" wrap="square" lIns="0" tIns="0" rIns="0" bIns="0" anchor="t" anchorCtr="0" upright="1">
                          <a:noAutofit/>
                        </wps:bodyPr>
                      </wps:wsp>
                      <wps:wsp>
                        <wps:cNvPr id="52" name="Text Box 146"/>
                        <wps:cNvSpPr txBox="1">
                          <a:spLocks noChangeArrowheads="1"/>
                        </wps:cNvSpPr>
                        <wps:spPr bwMode="auto">
                          <a:xfrm>
                            <a:off x="73152" y="755904"/>
                            <a:ext cx="890905"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1407F9">
                              <w:pPr>
                                <w:pStyle w:val="TOC1"/>
                                <w:jc w:val="center"/>
                                <w:rPr>
                                  <w:sz w:val="16"/>
                                  <w:szCs w:val="16"/>
                                </w:rPr>
                              </w:pPr>
                              <w:r w:rsidRPr="000929D8">
                                <w:rPr>
                                  <w:sz w:val="16"/>
                                  <w:szCs w:val="16"/>
                                </w:rPr>
                                <w:t>Creates Plan of Care</w:t>
                              </w:r>
                            </w:p>
                            <w:p w:rsidR="00761129" w:rsidRDefault="00761129" w:rsidP="005775A7"/>
                            <w:p w:rsidR="00761129" w:rsidRPr="00077324" w:rsidRDefault="00761129" w:rsidP="005775A7">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53" name="Line 134"/>
                        <wps:cNvCnPr>
                          <a:cxnSpLocks/>
                        </wps:cNvCnPr>
                        <wps:spPr bwMode="auto">
                          <a:xfrm flipV="1">
                            <a:off x="1267968" y="890016"/>
                            <a:ext cx="132383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146"/>
                        <wps:cNvSpPr txBox="1">
                          <a:spLocks noChangeArrowheads="1"/>
                        </wps:cNvSpPr>
                        <wps:spPr bwMode="auto">
                          <a:xfrm>
                            <a:off x="1304544" y="646176"/>
                            <a:ext cx="124015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5775A7">
                              <w:pPr>
                                <w:pStyle w:val="TOC1"/>
                                <w:rPr>
                                  <w:sz w:val="16"/>
                                  <w:szCs w:val="16"/>
                                </w:rPr>
                              </w:pPr>
                              <w:r w:rsidRPr="000929D8">
                                <w:rPr>
                                  <w:sz w:val="16"/>
                                  <w:szCs w:val="16"/>
                                </w:rPr>
                                <w:t>Referral Request</w:t>
                              </w:r>
                            </w:p>
                            <w:p w:rsidR="00761129" w:rsidRDefault="00761129" w:rsidP="005775A7"/>
                            <w:p w:rsidR="00761129" w:rsidRPr="00077324" w:rsidRDefault="00761129" w:rsidP="005775A7">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56" name="Line 117"/>
                        <wps:cNvCnPr>
                          <a:cxnSpLocks/>
                        </wps:cNvCnPr>
                        <wps:spPr bwMode="auto">
                          <a:xfrm flipH="1" flipV="1">
                            <a:off x="4035552" y="1840992"/>
                            <a:ext cx="33020" cy="34105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57" name="Group 140"/>
                        <wpg:cNvGrpSpPr>
                          <a:grpSpLocks/>
                        </wpg:cNvGrpSpPr>
                        <wpg:grpSpPr bwMode="auto">
                          <a:xfrm>
                            <a:off x="2755392" y="1889760"/>
                            <a:ext cx="163830" cy="217805"/>
                            <a:chOff x="5175" y="7275"/>
                            <a:chExt cx="480" cy="405"/>
                          </a:xfrm>
                        </wpg:grpSpPr>
                        <wps:wsp>
                          <wps:cNvPr id="5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 name="Line 134"/>
                        <wps:cNvCnPr>
                          <a:cxnSpLocks/>
                        </wps:cNvCnPr>
                        <wps:spPr bwMode="auto">
                          <a:xfrm>
                            <a:off x="963168" y="914400"/>
                            <a:ext cx="1252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142"/>
                        <wps:cNvCnPr>
                          <a:cxnSpLocks/>
                        </wps:cNvCnPr>
                        <wps:spPr bwMode="auto">
                          <a:xfrm>
                            <a:off x="938784" y="694944"/>
                            <a:ext cx="0" cy="224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143"/>
                        <wps:cNvCnPr>
                          <a:cxnSpLocks/>
                        </wps:cNvCnPr>
                        <wps:spPr bwMode="auto">
                          <a:xfrm>
                            <a:off x="950976" y="694944"/>
                            <a:ext cx="12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Text Box 146"/>
                        <wps:cNvSpPr txBox="1">
                          <a:spLocks noChangeArrowheads="1"/>
                        </wps:cNvSpPr>
                        <wps:spPr bwMode="auto">
                          <a:xfrm>
                            <a:off x="4181856" y="1584960"/>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286816" w:rsidRDefault="00761129"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761129" w:rsidRPr="00286816" w:rsidRDefault="00761129" w:rsidP="005B4A05">
                              <w:pPr>
                                <w:pStyle w:val="TOC1"/>
                                <w:rPr>
                                  <w:sz w:val="16"/>
                                  <w:szCs w:val="16"/>
                                </w:rPr>
                              </w:pPr>
                            </w:p>
                            <w:p w:rsidR="00761129" w:rsidRDefault="00761129" w:rsidP="005B4A05"/>
                            <w:p w:rsidR="00761129" w:rsidRPr="00077324" w:rsidRDefault="00761129" w:rsidP="005B4A0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34" name="Line 134"/>
                        <wps:cNvCnPr>
                          <a:cxnSpLocks/>
                        </wps:cNvCnPr>
                        <wps:spPr bwMode="auto">
                          <a:xfrm flipV="1">
                            <a:off x="1255776" y="1316736"/>
                            <a:ext cx="43262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Text Box 146"/>
                        <wps:cNvSpPr txBox="1">
                          <a:spLocks noChangeArrowheads="1"/>
                        </wps:cNvSpPr>
                        <wps:spPr bwMode="auto">
                          <a:xfrm>
                            <a:off x="1292352" y="1170432"/>
                            <a:ext cx="124015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3023B4">
                              <w:pPr>
                                <w:pStyle w:val="TOC1"/>
                                <w:rPr>
                                  <w:sz w:val="16"/>
                                  <w:szCs w:val="16"/>
                                </w:rPr>
                              </w:pPr>
                              <w:r w:rsidRPr="000929D8">
                                <w:rPr>
                                  <w:sz w:val="16"/>
                                  <w:szCs w:val="16"/>
                                </w:rPr>
                                <w:t xml:space="preserve">Provides referral request </w:t>
                              </w:r>
                            </w:p>
                          </w:txbxContent>
                        </wps:txbx>
                        <wps:bodyPr rot="0" vert="horz" wrap="square" lIns="0" tIns="0" rIns="0" bIns="0" anchor="t" anchorCtr="0" upright="1">
                          <a:noAutofit/>
                        </wps:bodyPr>
                      </wps:wsp>
                      <wps:wsp>
                        <wps:cNvPr id="337" name="Line 134"/>
                        <wps:cNvCnPr>
                          <a:cxnSpLocks/>
                        </wps:cNvCnPr>
                        <wps:spPr bwMode="auto">
                          <a:xfrm>
                            <a:off x="4108704" y="1840992"/>
                            <a:ext cx="14738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1" name="Line 134"/>
                        <wps:cNvCnPr>
                          <a:cxnSpLocks/>
                        </wps:cNvCnPr>
                        <wps:spPr bwMode="auto">
                          <a:xfrm flipH="1">
                            <a:off x="1255776" y="2109216"/>
                            <a:ext cx="1319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 name="Text Box 146"/>
                        <wps:cNvSpPr txBox="1">
                          <a:spLocks noChangeArrowheads="1"/>
                        </wps:cNvSpPr>
                        <wps:spPr bwMode="auto">
                          <a:xfrm>
                            <a:off x="1780032" y="2060448"/>
                            <a:ext cx="83058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3379D" w:rsidRDefault="00761129" w:rsidP="001407F9">
                              <w:pPr>
                                <w:pStyle w:val="TOC1"/>
                                <w:rPr>
                                  <w:sz w:val="16"/>
                                  <w:szCs w:val="16"/>
                                </w:rPr>
                              </w:pPr>
                              <w:r w:rsidRPr="0003379D">
                                <w:rPr>
                                  <w:sz w:val="16"/>
                                  <w:szCs w:val="16"/>
                                </w:rPr>
                                <w:t>Referral Response</w:t>
                              </w:r>
                            </w:p>
                          </w:txbxContent>
                        </wps:txbx>
                        <wps:bodyPr rot="0" vert="horz" wrap="square" lIns="0" tIns="0" rIns="0" bIns="0" anchor="t" anchorCtr="0" upright="1">
                          <a:noAutofit/>
                        </wps:bodyPr>
                      </wps:wsp>
                      <wps:wsp>
                        <wps:cNvPr id="343" name="Text Box 146"/>
                        <wps:cNvSpPr txBox="1">
                          <a:spLocks noChangeArrowheads="1"/>
                        </wps:cNvSpPr>
                        <wps:spPr bwMode="auto">
                          <a:xfrm>
                            <a:off x="2950464" y="1914144"/>
                            <a:ext cx="89090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286816" w:rsidRDefault="00761129" w:rsidP="001407F9">
                              <w:pPr>
                                <w:pStyle w:val="TOC1"/>
                                <w:rPr>
                                  <w:sz w:val="16"/>
                                  <w:szCs w:val="16"/>
                                </w:rPr>
                              </w:pPr>
                              <w:r w:rsidRPr="00286816">
                                <w:rPr>
                                  <w:sz w:val="16"/>
                                  <w:szCs w:val="16"/>
                                </w:rPr>
                                <w:t>Creates Plan of Care</w:t>
                              </w:r>
                            </w:p>
                            <w:p w:rsidR="00761129" w:rsidRDefault="00761129" w:rsidP="001407F9"/>
                            <w:p w:rsidR="00761129" w:rsidRPr="00077324" w:rsidRDefault="00761129" w:rsidP="001407F9">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44" name="Line 117"/>
                        <wps:cNvCnPr>
                          <a:cxnSpLocks/>
                        </wps:cNvCnPr>
                        <wps:spPr bwMode="auto">
                          <a:xfrm flipV="1">
                            <a:off x="1146048" y="1487424"/>
                            <a:ext cx="0" cy="40328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1" name="Rectangle 136"/>
                        <wps:cNvSpPr>
                          <a:spLocks noChangeArrowheads="1"/>
                        </wps:cNvSpPr>
                        <wps:spPr bwMode="auto">
                          <a:xfrm>
                            <a:off x="1085088" y="621792"/>
                            <a:ext cx="182880" cy="14662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9" name="Rectangle 136"/>
                        <wps:cNvSpPr>
                          <a:spLocks noChangeArrowheads="1"/>
                        </wps:cNvSpPr>
                        <wps:spPr bwMode="auto">
                          <a:xfrm>
                            <a:off x="1072896" y="2109216"/>
                            <a:ext cx="190500" cy="2149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7" name="Line 134"/>
                        <wps:cNvCnPr>
                          <a:cxnSpLocks/>
                        </wps:cNvCnPr>
                        <wps:spPr bwMode="auto">
                          <a:xfrm>
                            <a:off x="2779776" y="2560320"/>
                            <a:ext cx="1201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Rectangle 136"/>
                        <wps:cNvSpPr>
                          <a:spLocks noChangeArrowheads="1"/>
                        </wps:cNvSpPr>
                        <wps:spPr bwMode="auto">
                          <a:xfrm>
                            <a:off x="3974592" y="2560320"/>
                            <a:ext cx="181610" cy="470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0" name="Line 134"/>
                        <wps:cNvCnPr>
                          <a:cxnSpLocks/>
                        </wps:cNvCnPr>
                        <wps:spPr bwMode="auto">
                          <a:xfrm>
                            <a:off x="1267968" y="1560576"/>
                            <a:ext cx="265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Line 117"/>
                        <wps:cNvCnPr>
                          <a:cxnSpLocks/>
                        </wps:cNvCnPr>
                        <wps:spPr bwMode="auto">
                          <a:xfrm flipV="1">
                            <a:off x="2670048" y="1024128"/>
                            <a:ext cx="0" cy="45427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7" name="Rectangle 136"/>
                        <wps:cNvSpPr>
                          <a:spLocks noChangeArrowheads="1"/>
                        </wps:cNvSpPr>
                        <wps:spPr bwMode="auto">
                          <a:xfrm>
                            <a:off x="2584704" y="890016"/>
                            <a:ext cx="181610" cy="4362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0" name="Rectangle 136"/>
                        <wps:cNvSpPr>
                          <a:spLocks noChangeArrowheads="1"/>
                        </wps:cNvSpPr>
                        <wps:spPr bwMode="auto">
                          <a:xfrm>
                            <a:off x="2584704" y="1828800"/>
                            <a:ext cx="177165" cy="1104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Line 117"/>
                        <wps:cNvCnPr>
                          <a:cxnSpLocks/>
                        </wps:cNvCnPr>
                        <wps:spPr bwMode="auto">
                          <a:xfrm flipH="1" flipV="1">
                            <a:off x="5669280" y="1584960"/>
                            <a:ext cx="40640" cy="36703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6" name="Rectangle 136"/>
                        <wps:cNvSpPr>
                          <a:spLocks noChangeArrowheads="1"/>
                        </wps:cNvSpPr>
                        <wps:spPr bwMode="auto">
                          <a:xfrm>
                            <a:off x="5583936" y="1304544"/>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136"/>
                        <wps:cNvSpPr>
                          <a:spLocks noChangeArrowheads="1"/>
                        </wps:cNvSpPr>
                        <wps:spPr bwMode="auto">
                          <a:xfrm>
                            <a:off x="5583936" y="1840992"/>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 name="Line 134"/>
                        <wps:cNvCnPr>
                          <a:cxnSpLocks/>
                        </wps:cNvCnPr>
                        <wps:spPr bwMode="auto">
                          <a:xfrm>
                            <a:off x="2779776" y="2267712"/>
                            <a:ext cx="28114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Rectangle 136"/>
                        <wps:cNvSpPr>
                          <a:spLocks noChangeArrowheads="1"/>
                        </wps:cNvSpPr>
                        <wps:spPr bwMode="auto">
                          <a:xfrm>
                            <a:off x="5608320" y="3962400"/>
                            <a:ext cx="182880" cy="477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Rectangle 136"/>
                        <wps:cNvSpPr>
                          <a:spLocks noChangeArrowheads="1"/>
                        </wps:cNvSpPr>
                        <wps:spPr bwMode="auto">
                          <a:xfrm>
                            <a:off x="5583936" y="2267712"/>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7" name="Group 140"/>
                        <wpg:cNvGrpSpPr>
                          <a:grpSpLocks/>
                        </wpg:cNvGrpSpPr>
                        <wpg:grpSpPr bwMode="auto">
                          <a:xfrm>
                            <a:off x="5766816" y="1341120"/>
                            <a:ext cx="129540" cy="163195"/>
                            <a:chOff x="5175" y="7275"/>
                            <a:chExt cx="480" cy="405"/>
                          </a:xfrm>
                        </wpg:grpSpPr>
                        <wps:wsp>
                          <wps:cNvPr id="9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1" name="Text Box 146"/>
                        <wps:cNvSpPr txBox="1">
                          <a:spLocks noChangeArrowheads="1"/>
                        </wps:cNvSpPr>
                        <wps:spPr bwMode="auto">
                          <a:xfrm>
                            <a:off x="5937504" y="1341120"/>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E12256">
                              <w:pPr>
                                <w:pStyle w:val="TOC1"/>
                                <w:rPr>
                                  <w:sz w:val="22"/>
                                  <w:szCs w:val="22"/>
                                </w:rPr>
                              </w:pPr>
                              <w:r w:rsidRPr="0003379D">
                                <w:rPr>
                                  <w:sz w:val="16"/>
                                  <w:szCs w:val="16"/>
                                </w:rPr>
                                <w:t xml:space="preserve">Updates </w:t>
                              </w:r>
                              <w:r>
                                <w:rPr>
                                  <w:sz w:val="16"/>
                                  <w:szCs w:val="16"/>
                                </w:rPr>
                                <w:t>PtCP</w:t>
                              </w:r>
                            </w:p>
                          </w:txbxContent>
                        </wps:txbx>
                        <wps:bodyPr rot="0" vert="horz" wrap="square" lIns="0" tIns="0" rIns="0" bIns="0" anchor="t" anchorCtr="0" upright="1">
                          <a:noAutofit/>
                        </wps:bodyPr>
                      </wps:wsp>
                      <wps:wsp>
                        <wps:cNvPr id="102" name="Text Box 146"/>
                        <wps:cNvSpPr txBox="1">
                          <a:spLocks noChangeArrowheads="1"/>
                        </wps:cNvSpPr>
                        <wps:spPr bwMode="auto">
                          <a:xfrm>
                            <a:off x="2791968" y="2145792"/>
                            <a:ext cx="10680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03379D">
                              <w:pPr>
                                <w:pStyle w:val="TOC1"/>
                                <w:rPr>
                                  <w:sz w:val="16"/>
                                  <w:szCs w:val="16"/>
                                </w:rPr>
                              </w:pPr>
                              <w:r w:rsidRPr="000929D8">
                                <w:rPr>
                                  <w:sz w:val="16"/>
                                  <w:szCs w:val="16"/>
                                </w:rPr>
                                <w:t xml:space="preserve">Provides </w:t>
                              </w:r>
                              <w:r>
                                <w:rPr>
                                  <w:sz w:val="16"/>
                                  <w:szCs w:val="16"/>
                                </w:rPr>
                                <w:t>referral response</w:t>
                              </w:r>
                            </w:p>
                          </w:txbxContent>
                        </wps:txbx>
                        <wps:bodyPr rot="0" vert="horz" wrap="square" lIns="0" tIns="0" rIns="0" bIns="0" anchor="t" anchorCtr="0" upright="1">
                          <a:noAutofit/>
                        </wps:bodyPr>
                      </wps:wsp>
                      <wps:wsp>
                        <wps:cNvPr id="103" name="Text Box 146"/>
                        <wps:cNvSpPr txBox="1">
                          <a:spLocks noChangeArrowheads="1"/>
                        </wps:cNvSpPr>
                        <wps:spPr bwMode="auto">
                          <a:xfrm>
                            <a:off x="5925312" y="190195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51467E">
                              <w:pPr>
                                <w:pStyle w:val="TOC1"/>
                                <w:rPr>
                                  <w:sz w:val="22"/>
                                  <w:szCs w:val="22"/>
                                </w:rPr>
                              </w:pPr>
                              <w:r w:rsidRPr="0003379D">
                                <w:rPr>
                                  <w:sz w:val="16"/>
                                  <w:szCs w:val="16"/>
                                </w:rPr>
                                <w:t xml:space="preserve">Updates </w:t>
                              </w:r>
                              <w:r>
                                <w:rPr>
                                  <w:sz w:val="16"/>
                                  <w:szCs w:val="16"/>
                                </w:rPr>
                                <w:t>PtCP</w:t>
                              </w:r>
                            </w:p>
                          </w:txbxContent>
                        </wps:txbx>
                        <wps:bodyPr rot="0" vert="horz" wrap="square" lIns="0" tIns="0" rIns="0" bIns="0" anchor="t" anchorCtr="0" upright="1">
                          <a:noAutofit/>
                        </wps:bodyPr>
                      </wps:wsp>
                      <wpg:grpSp>
                        <wpg:cNvPr id="104" name="Group 140"/>
                        <wpg:cNvGrpSpPr>
                          <a:grpSpLocks/>
                        </wpg:cNvGrpSpPr>
                        <wpg:grpSpPr bwMode="auto">
                          <a:xfrm>
                            <a:off x="5766816" y="1889760"/>
                            <a:ext cx="129540" cy="163195"/>
                            <a:chOff x="5175" y="7275"/>
                            <a:chExt cx="480" cy="405"/>
                          </a:xfrm>
                        </wpg:grpSpPr>
                        <wps:wsp>
                          <wps:cNvPr id="10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9" name="Group 140"/>
                        <wpg:cNvGrpSpPr>
                          <a:grpSpLocks/>
                        </wpg:cNvGrpSpPr>
                        <wpg:grpSpPr bwMode="auto">
                          <a:xfrm>
                            <a:off x="5779008" y="2292096"/>
                            <a:ext cx="129540" cy="163195"/>
                            <a:chOff x="5175" y="7275"/>
                            <a:chExt cx="480" cy="405"/>
                          </a:xfrm>
                        </wpg:grpSpPr>
                        <wps:wsp>
                          <wps:cNvPr id="11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 name="Text Box 146"/>
                        <wps:cNvSpPr txBox="1">
                          <a:spLocks noChangeArrowheads="1"/>
                        </wps:cNvSpPr>
                        <wps:spPr bwMode="auto">
                          <a:xfrm>
                            <a:off x="5961888" y="287731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51467E">
                              <w:pPr>
                                <w:pStyle w:val="TOC1"/>
                                <w:rPr>
                                  <w:sz w:val="22"/>
                                  <w:szCs w:val="22"/>
                                </w:rPr>
                              </w:pPr>
                              <w:r w:rsidRPr="0003379D">
                                <w:rPr>
                                  <w:sz w:val="16"/>
                                  <w:szCs w:val="16"/>
                                </w:rPr>
                                <w:t xml:space="preserve">Updates </w:t>
                              </w:r>
                              <w:r>
                                <w:rPr>
                                  <w:sz w:val="16"/>
                                  <w:szCs w:val="16"/>
                                </w:rPr>
                                <w:t>PtCP</w:t>
                              </w:r>
                            </w:p>
                          </w:txbxContent>
                        </wps:txbx>
                        <wps:bodyPr rot="0" vert="horz" wrap="square" lIns="0" tIns="0" rIns="0" bIns="0" anchor="t" anchorCtr="0" upright="1">
                          <a:noAutofit/>
                        </wps:bodyPr>
                      </wps:wsp>
                      <wpg:grpSp>
                        <wpg:cNvPr id="114" name="Group 140"/>
                        <wpg:cNvGrpSpPr>
                          <a:grpSpLocks/>
                        </wpg:cNvGrpSpPr>
                        <wpg:grpSpPr bwMode="auto">
                          <a:xfrm>
                            <a:off x="4157472" y="2572512"/>
                            <a:ext cx="95250" cy="195580"/>
                            <a:chOff x="5175" y="7275"/>
                            <a:chExt cx="480" cy="405"/>
                          </a:xfrm>
                        </wpg:grpSpPr>
                        <wps:wsp>
                          <wps:cNvPr id="11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7"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9" name="Text Box 146"/>
                        <wps:cNvSpPr txBox="1">
                          <a:spLocks noChangeArrowheads="1"/>
                        </wps:cNvSpPr>
                        <wps:spPr bwMode="auto">
                          <a:xfrm>
                            <a:off x="4315968" y="263347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286816" w:rsidRDefault="00761129"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761129" w:rsidRPr="00286816" w:rsidRDefault="00761129" w:rsidP="0051467E">
                              <w:pPr>
                                <w:pStyle w:val="TOC1"/>
                                <w:rPr>
                                  <w:sz w:val="16"/>
                                  <w:szCs w:val="16"/>
                                </w:rPr>
                              </w:pPr>
                            </w:p>
                            <w:p w:rsidR="00761129" w:rsidRDefault="00761129" w:rsidP="0051467E"/>
                            <w:p w:rsidR="00761129" w:rsidRPr="00077324" w:rsidRDefault="00761129" w:rsidP="0051467E">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20" name="Line 134"/>
                        <wps:cNvCnPr>
                          <a:cxnSpLocks/>
                        </wps:cNvCnPr>
                        <wps:spPr bwMode="auto">
                          <a:xfrm flipV="1">
                            <a:off x="4169664" y="2889504"/>
                            <a:ext cx="1475740" cy="1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Rectangle 136"/>
                        <wps:cNvSpPr>
                          <a:spLocks noChangeArrowheads="1"/>
                        </wps:cNvSpPr>
                        <wps:spPr bwMode="auto">
                          <a:xfrm>
                            <a:off x="5644896" y="2877312"/>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 name="Text Box 146"/>
                        <wps:cNvSpPr txBox="1">
                          <a:spLocks noChangeArrowheads="1"/>
                        </wps:cNvSpPr>
                        <wps:spPr bwMode="auto">
                          <a:xfrm>
                            <a:off x="2779776" y="2426208"/>
                            <a:ext cx="10680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9C37F5">
                              <w:pPr>
                                <w:pStyle w:val="TOC1"/>
                                <w:rPr>
                                  <w:sz w:val="16"/>
                                  <w:szCs w:val="16"/>
                                </w:rPr>
                              </w:pPr>
                              <w:r w:rsidRPr="000929D8">
                                <w:rPr>
                                  <w:sz w:val="16"/>
                                  <w:szCs w:val="16"/>
                                </w:rPr>
                                <w:t xml:space="preserve">Provides </w:t>
                              </w:r>
                              <w:r>
                                <w:rPr>
                                  <w:sz w:val="16"/>
                                  <w:szCs w:val="16"/>
                                </w:rPr>
                                <w:t>referral response</w:t>
                              </w:r>
                            </w:p>
                          </w:txbxContent>
                        </wps:txbx>
                        <wps:bodyPr rot="0" vert="horz" wrap="square" lIns="0" tIns="0" rIns="0" bIns="0" anchor="t" anchorCtr="0" upright="1">
                          <a:noAutofit/>
                        </wps:bodyPr>
                      </wps:wsp>
                      <wps:wsp>
                        <wps:cNvPr id="124" name="Text Box 146"/>
                        <wps:cNvSpPr txBox="1">
                          <a:spLocks noChangeArrowheads="1"/>
                        </wps:cNvSpPr>
                        <wps:spPr bwMode="auto">
                          <a:xfrm>
                            <a:off x="1341120" y="1426464"/>
                            <a:ext cx="124015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9C37F5">
                              <w:pPr>
                                <w:pStyle w:val="TOC1"/>
                                <w:rPr>
                                  <w:sz w:val="16"/>
                                  <w:szCs w:val="16"/>
                                </w:rPr>
                              </w:pPr>
                              <w:r w:rsidRPr="000929D8">
                                <w:rPr>
                                  <w:sz w:val="16"/>
                                  <w:szCs w:val="16"/>
                                </w:rPr>
                                <w:t xml:space="preserve">Provides referral request </w:t>
                              </w:r>
                            </w:p>
                          </w:txbxContent>
                        </wps:txbx>
                        <wps:bodyPr rot="0" vert="horz" wrap="square" lIns="0" tIns="0" rIns="0" bIns="0" anchor="t" anchorCtr="0" upright="1">
                          <a:noAutofit/>
                        </wps:bodyPr>
                      </wps:wsp>
                      <wpg:grpSp>
                        <wpg:cNvPr id="125" name="Group 140"/>
                        <wpg:cNvGrpSpPr>
                          <a:grpSpLocks/>
                        </wpg:cNvGrpSpPr>
                        <wpg:grpSpPr bwMode="auto">
                          <a:xfrm>
                            <a:off x="5815584" y="2889504"/>
                            <a:ext cx="129540" cy="163195"/>
                            <a:chOff x="5175" y="7275"/>
                            <a:chExt cx="480" cy="405"/>
                          </a:xfrm>
                        </wpg:grpSpPr>
                        <wps:wsp>
                          <wps:cNvPr id="126"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7"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146"/>
                        <wps:cNvSpPr txBox="1">
                          <a:spLocks noChangeArrowheads="1"/>
                        </wps:cNvSpPr>
                        <wps:spPr bwMode="auto">
                          <a:xfrm>
                            <a:off x="5925312" y="2292096"/>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9C37F5">
                              <w:pPr>
                                <w:pStyle w:val="TOC1"/>
                                <w:rPr>
                                  <w:sz w:val="22"/>
                                  <w:szCs w:val="22"/>
                                </w:rPr>
                              </w:pPr>
                              <w:r w:rsidRPr="0003379D">
                                <w:rPr>
                                  <w:sz w:val="16"/>
                                  <w:szCs w:val="16"/>
                                </w:rPr>
                                <w:t xml:space="preserve">Updates </w:t>
                              </w:r>
                              <w:r>
                                <w:rPr>
                                  <w:sz w:val="16"/>
                                  <w:szCs w:val="16"/>
                                </w:rPr>
                                <w:t>PtCP</w:t>
                              </w:r>
                            </w:p>
                          </w:txbxContent>
                        </wps:txbx>
                        <wps:bodyPr rot="0" vert="horz" wrap="square" lIns="0" tIns="0" rIns="0" bIns="0" anchor="t" anchorCtr="0" upright="1">
                          <a:noAutofit/>
                        </wps:bodyPr>
                      </wps:wsp>
                      <wps:wsp>
                        <wps:cNvPr id="34" name="Text Box 146"/>
                        <wps:cNvSpPr txBox="1">
                          <a:spLocks noChangeArrowheads="1"/>
                        </wps:cNvSpPr>
                        <wps:spPr bwMode="auto">
                          <a:xfrm>
                            <a:off x="0" y="2218944"/>
                            <a:ext cx="890905"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9C37F5">
                              <w:pPr>
                                <w:pStyle w:val="TOC1"/>
                                <w:rPr>
                                  <w:sz w:val="16"/>
                                  <w:szCs w:val="16"/>
                                </w:rPr>
                              </w:pPr>
                              <w:r>
                                <w:rPr>
                                  <w:sz w:val="16"/>
                                  <w:szCs w:val="16"/>
                                </w:rPr>
                                <w:t>Updates</w:t>
                              </w:r>
                              <w:r w:rsidRPr="000929D8">
                                <w:rPr>
                                  <w:sz w:val="16"/>
                                  <w:szCs w:val="16"/>
                                </w:rPr>
                                <w:t xml:space="preserve"> Plan of Care</w:t>
                              </w:r>
                            </w:p>
                            <w:p w:rsidR="00761129" w:rsidRDefault="00761129" w:rsidP="009C37F5"/>
                            <w:p w:rsidR="00761129" w:rsidRPr="00077324" w:rsidRDefault="00761129" w:rsidP="009C37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5" name="Line 134"/>
                        <wps:cNvCnPr>
                          <a:cxnSpLocks/>
                        </wps:cNvCnPr>
                        <wps:spPr bwMode="auto">
                          <a:xfrm>
                            <a:off x="890016" y="2365248"/>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142"/>
                        <wps:cNvCnPr>
                          <a:cxnSpLocks/>
                        </wps:cNvCnPr>
                        <wps:spPr bwMode="auto">
                          <a:xfrm>
                            <a:off x="890016" y="2145792"/>
                            <a:ext cx="0" cy="224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143"/>
                        <wps:cNvCnPr>
                          <a:cxnSpLocks/>
                        </wps:cNvCnPr>
                        <wps:spPr bwMode="auto">
                          <a:xfrm>
                            <a:off x="877824" y="2145792"/>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36"/>
                        <wps:cNvSpPr>
                          <a:spLocks noChangeArrowheads="1"/>
                        </wps:cNvSpPr>
                        <wps:spPr bwMode="auto">
                          <a:xfrm>
                            <a:off x="3986784" y="3584448"/>
                            <a:ext cx="181610" cy="470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36"/>
                        <wps:cNvSpPr>
                          <a:spLocks noChangeArrowheads="1"/>
                        </wps:cNvSpPr>
                        <wps:spPr bwMode="auto">
                          <a:xfrm>
                            <a:off x="5608320" y="3352800"/>
                            <a:ext cx="181610" cy="470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Line 134"/>
                        <wps:cNvCnPr>
                          <a:cxnSpLocks/>
                        </wps:cNvCnPr>
                        <wps:spPr bwMode="auto">
                          <a:xfrm>
                            <a:off x="1255776" y="3352800"/>
                            <a:ext cx="434681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4"/>
                        <wps:cNvCnPr>
                          <a:cxnSpLocks/>
                        </wps:cNvCnPr>
                        <wps:spPr bwMode="auto">
                          <a:xfrm flipV="1">
                            <a:off x="1255776" y="3621024"/>
                            <a:ext cx="2669794" cy="21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146"/>
                        <wps:cNvSpPr txBox="1">
                          <a:spLocks noChangeArrowheads="1"/>
                        </wps:cNvSpPr>
                        <wps:spPr bwMode="auto">
                          <a:xfrm>
                            <a:off x="4328160" y="366979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286816" w:rsidRDefault="00761129" w:rsidP="009C37F5">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761129" w:rsidRDefault="00761129" w:rsidP="009C37F5"/>
                            <w:p w:rsidR="00761129" w:rsidRPr="00077324" w:rsidRDefault="00761129" w:rsidP="009C37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44" name="Group 140"/>
                        <wpg:cNvGrpSpPr>
                          <a:grpSpLocks/>
                        </wpg:cNvGrpSpPr>
                        <wpg:grpSpPr bwMode="auto">
                          <a:xfrm>
                            <a:off x="4169664" y="3596640"/>
                            <a:ext cx="143301" cy="177165"/>
                            <a:chOff x="5175" y="7275"/>
                            <a:chExt cx="480" cy="405"/>
                          </a:xfrm>
                        </wpg:grpSpPr>
                        <wps:wsp>
                          <wps:cNvPr id="4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8" name="Group 140"/>
                        <wpg:cNvGrpSpPr>
                          <a:grpSpLocks/>
                        </wpg:cNvGrpSpPr>
                        <wpg:grpSpPr bwMode="auto">
                          <a:xfrm>
                            <a:off x="5779008" y="3389376"/>
                            <a:ext cx="129540" cy="231775"/>
                            <a:chOff x="5175" y="7275"/>
                            <a:chExt cx="480" cy="405"/>
                          </a:xfrm>
                        </wpg:grpSpPr>
                        <wps:wsp>
                          <wps:cNvPr id="4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62" name="Group 140"/>
                        <wpg:cNvGrpSpPr>
                          <a:grpSpLocks/>
                        </wpg:cNvGrpSpPr>
                        <wpg:grpSpPr bwMode="auto">
                          <a:xfrm>
                            <a:off x="5779008" y="4011168"/>
                            <a:ext cx="129540" cy="231775"/>
                            <a:chOff x="5175" y="7275"/>
                            <a:chExt cx="480" cy="405"/>
                          </a:xfrm>
                        </wpg:grpSpPr>
                        <wps:wsp>
                          <wps:cNvPr id="263"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4"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66" name="Text Box 146"/>
                        <wps:cNvSpPr txBox="1">
                          <a:spLocks noChangeArrowheads="1"/>
                        </wps:cNvSpPr>
                        <wps:spPr bwMode="auto">
                          <a:xfrm>
                            <a:off x="5937504" y="3401568"/>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9C37F5">
                              <w:pPr>
                                <w:pStyle w:val="TOC1"/>
                                <w:rPr>
                                  <w:sz w:val="22"/>
                                  <w:szCs w:val="22"/>
                                </w:rPr>
                              </w:pPr>
                              <w:r w:rsidRPr="0003379D">
                                <w:rPr>
                                  <w:sz w:val="16"/>
                                  <w:szCs w:val="16"/>
                                </w:rPr>
                                <w:t xml:space="preserve">Updates </w:t>
                              </w:r>
                              <w:r>
                                <w:rPr>
                                  <w:sz w:val="16"/>
                                  <w:szCs w:val="16"/>
                                </w:rPr>
                                <w:t>PtCP</w:t>
                              </w:r>
                            </w:p>
                          </w:txbxContent>
                        </wps:txbx>
                        <wps:bodyPr rot="0" vert="horz" wrap="square" lIns="0" tIns="0" rIns="0" bIns="0" anchor="t" anchorCtr="0" upright="1">
                          <a:noAutofit/>
                        </wps:bodyPr>
                      </wps:wsp>
                      <wps:wsp>
                        <wps:cNvPr id="267" name="Text Box 146"/>
                        <wps:cNvSpPr txBox="1">
                          <a:spLocks noChangeArrowheads="1"/>
                        </wps:cNvSpPr>
                        <wps:spPr bwMode="auto">
                          <a:xfrm>
                            <a:off x="5937504" y="4011168"/>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9C37F5">
                              <w:pPr>
                                <w:pStyle w:val="TOC1"/>
                                <w:rPr>
                                  <w:sz w:val="22"/>
                                  <w:szCs w:val="22"/>
                                </w:rPr>
                              </w:pPr>
                              <w:r w:rsidRPr="0003379D">
                                <w:rPr>
                                  <w:sz w:val="16"/>
                                  <w:szCs w:val="16"/>
                                </w:rPr>
                                <w:t xml:space="preserve">Updates </w:t>
                              </w:r>
                              <w:r>
                                <w:rPr>
                                  <w:sz w:val="16"/>
                                  <w:szCs w:val="16"/>
                                </w:rPr>
                                <w:t>PtCP</w:t>
                              </w:r>
                            </w:p>
                          </w:txbxContent>
                        </wps:txbx>
                        <wps:bodyPr rot="0" vert="horz" wrap="square" lIns="0" tIns="0" rIns="0" bIns="0" anchor="t" anchorCtr="0" upright="1">
                          <a:noAutofit/>
                        </wps:bodyPr>
                      </wps:wsp>
                      <wps:wsp>
                        <wps:cNvPr id="268" name="Text Box 146"/>
                        <wps:cNvSpPr txBox="1">
                          <a:spLocks noChangeArrowheads="1"/>
                        </wps:cNvSpPr>
                        <wps:spPr bwMode="auto">
                          <a:xfrm>
                            <a:off x="1304544" y="3230880"/>
                            <a:ext cx="1542197"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wps:txbx>
                        <wps:bodyPr rot="0" vert="horz" wrap="square" lIns="0" tIns="0" rIns="0" bIns="0" anchor="t" anchorCtr="0" upright="1">
                          <a:noAutofit/>
                        </wps:bodyPr>
                      </wps:wsp>
                      <wps:wsp>
                        <wps:cNvPr id="269" name="Text Box 146"/>
                        <wps:cNvSpPr txBox="1">
                          <a:spLocks noChangeArrowheads="1"/>
                        </wps:cNvSpPr>
                        <wps:spPr bwMode="auto">
                          <a:xfrm>
                            <a:off x="1292352" y="3462528"/>
                            <a:ext cx="1542197"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wps:txbx>
                        <wps:bodyPr rot="0" vert="horz" wrap="square" lIns="0" tIns="0" rIns="0" bIns="0" anchor="t" anchorCtr="0" upright="1">
                          <a:noAutofit/>
                        </wps:bodyPr>
                      </wps:wsp>
                      <wps:wsp>
                        <wps:cNvPr id="270" name="Text Box 146"/>
                        <wps:cNvSpPr txBox="1">
                          <a:spLocks noChangeArrowheads="1"/>
                        </wps:cNvSpPr>
                        <wps:spPr bwMode="auto">
                          <a:xfrm>
                            <a:off x="4352544" y="2743200"/>
                            <a:ext cx="11188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092800">
                              <w:pPr>
                                <w:pStyle w:val="TOC1"/>
                                <w:rPr>
                                  <w:sz w:val="16"/>
                                  <w:szCs w:val="16"/>
                                </w:rPr>
                              </w:pPr>
                              <w:r w:rsidRPr="000929D8">
                                <w:rPr>
                                  <w:sz w:val="16"/>
                                  <w:szCs w:val="16"/>
                                </w:rPr>
                                <w:t>P</w:t>
                              </w:r>
                              <w:r>
                                <w:rPr>
                                  <w:sz w:val="16"/>
                                  <w:szCs w:val="16"/>
                                </w:rPr>
                                <w:t>rovides Annotation</w:t>
                              </w:r>
                            </w:p>
                          </w:txbxContent>
                        </wps:txbx>
                        <wps:bodyPr rot="0" vert="horz" wrap="square" lIns="0" tIns="0" rIns="0" bIns="0" anchor="t" anchorCtr="0" upright="1">
                          <a:noAutofit/>
                        </wps:bodyPr>
                      </wps:wsp>
                      <wps:wsp>
                        <wps:cNvPr id="271" name="Text Box 146"/>
                        <wps:cNvSpPr txBox="1">
                          <a:spLocks noChangeArrowheads="1"/>
                        </wps:cNvSpPr>
                        <wps:spPr bwMode="auto">
                          <a:xfrm>
                            <a:off x="4255008" y="1731264"/>
                            <a:ext cx="11188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092800">
                              <w:pPr>
                                <w:pStyle w:val="TOC1"/>
                                <w:rPr>
                                  <w:sz w:val="16"/>
                                  <w:szCs w:val="16"/>
                                </w:rPr>
                              </w:pPr>
                              <w:r w:rsidRPr="000929D8">
                                <w:rPr>
                                  <w:sz w:val="16"/>
                                  <w:szCs w:val="16"/>
                                </w:rPr>
                                <w:t>P</w:t>
                              </w:r>
                              <w:r>
                                <w:rPr>
                                  <w:sz w:val="16"/>
                                  <w:szCs w:val="16"/>
                                </w:rPr>
                                <w:t>rovides Annotation</w:t>
                              </w:r>
                            </w:p>
                          </w:txbxContent>
                        </wps:txbx>
                        <wps:bodyPr rot="0" vert="horz" wrap="square" lIns="0" tIns="0" rIns="0" bIns="0" anchor="t" anchorCtr="0" upright="1">
                          <a:noAutofit/>
                        </wps:bodyPr>
                      </wps:wsp>
                      <wps:wsp>
                        <wps:cNvPr id="272" name="Text Box 146"/>
                        <wps:cNvSpPr txBox="1">
                          <a:spLocks noChangeArrowheads="1"/>
                        </wps:cNvSpPr>
                        <wps:spPr bwMode="auto">
                          <a:xfrm>
                            <a:off x="4194048" y="3828288"/>
                            <a:ext cx="1118870" cy="116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929D8" w:rsidRDefault="00761129" w:rsidP="00092800">
                              <w:pPr>
                                <w:pStyle w:val="TOC1"/>
                                <w:rPr>
                                  <w:sz w:val="16"/>
                                  <w:szCs w:val="16"/>
                                </w:rPr>
                              </w:pPr>
                              <w:r w:rsidRPr="000929D8">
                                <w:rPr>
                                  <w:sz w:val="16"/>
                                  <w:szCs w:val="16"/>
                                </w:rPr>
                                <w:t>P</w:t>
                              </w:r>
                              <w:r>
                                <w:rPr>
                                  <w:sz w:val="16"/>
                                  <w:szCs w:val="16"/>
                                </w:rPr>
                                <w:t>rovides Annotation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77" style="position:absolute;margin-left:-31.3pt;margin-top:13.3pt;width:539.6pt;height:438.35pt;z-index:252111872" coordsize="68527,55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">
                <v:shape id="Text Box 109" o:spid="_x0000_s1078" type="#_x0000_t202" style="position:absolute;left:3291;width:17533;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NFMQA&#10;AADcAAAADwAAAGRycy9kb3ducmV2LnhtbESPT4vCMBTE74LfITzBi6ypRWTpGsW/4ME96IrnR/O2&#10;Ldu8lCTa+u2NIOxxmJnfMPNlZ2pxJ+crywom4wQEcW51xYWCy8/+4xOED8gaa8uk4EEelot+b46Z&#10;ti2f6H4OhYgQ9hkqKENoMil9XpJBP7YNcfR+rTMYonSF1A7bCDe1TJNkJg1WHBdKbGhTUv53vhkF&#10;s627tSfejLaX3RG/myK9rh9XpYaDbvUFIlAX/sPv9kErSN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MjRTEAAAA3AAAAA8AAAAAAAAAAAAAAAAAmAIAAGRycy9k&#10;b3ducmV2LnhtbFBLBQYAAAAABAAEAPUAAACJAwAAAAA=&#10;" stroked="f">
                  <v:textbox inset="0,0,0,0">
                    <w:txbxContent>
                      <w:p w:rsidR="00761129" w:rsidRPr="00F50C4E" w:rsidRDefault="00761129" w:rsidP="00FA7470">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50C4E" w:rsidRDefault="00761129" w:rsidP="00FA7470">
                        <w:pPr>
                          <w:pStyle w:val="ListContinue2"/>
                          <w:ind w:left="0"/>
                          <w:jc w:val="center"/>
                          <w:rPr>
                            <w:sz w:val="18"/>
                            <w:szCs w:val="18"/>
                          </w:rPr>
                        </w:pPr>
                        <w:r w:rsidRPr="00F50C4E">
                          <w:rPr>
                            <w:sz w:val="18"/>
                            <w:szCs w:val="18"/>
                          </w:rPr>
                          <w:t>(PCP)</w:t>
                        </w:r>
                      </w:p>
                      <w:p w:rsidR="00761129" w:rsidRPr="00D62809" w:rsidRDefault="00761129" w:rsidP="00FA7470">
                        <w:pPr>
                          <w:pStyle w:val="ListContinue2"/>
                          <w:ind w:left="0"/>
                          <w:jc w:val="center"/>
                          <w:rPr>
                            <w:sz w:val="22"/>
                            <w:szCs w:val="22"/>
                          </w:rPr>
                        </w:pPr>
                        <w:r w:rsidRPr="00F50C4E">
                          <w:rPr>
                            <w:sz w:val="18"/>
                            <w:szCs w:val="18"/>
                          </w:rPr>
                          <w:t>EHR-IS</w:t>
                        </w:r>
                      </w:p>
                      <w:p w:rsidR="00761129" w:rsidRPr="000929D8" w:rsidRDefault="00761129" w:rsidP="00FA7470">
                        <w:pPr>
                          <w:pStyle w:val="TOC1"/>
                          <w:ind w:left="0" w:firstLine="0"/>
                          <w:rPr>
                            <w:sz w:val="20"/>
                            <w:szCs w:val="20"/>
                          </w:rPr>
                        </w:pPr>
                      </w:p>
                    </w:txbxContent>
                  </v:textbox>
                </v:shape>
                <v:shape id="Text Box 109" o:spid="_x0000_s1079" type="#_x0000_t202" style="position:absolute;left:34503;top:121;width:16192;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oj8QA&#10;AADcAAAADwAAAGRycy9kb3ducmV2LnhtbESPT4vCMBTE74LfITzBi6ypBWXpGsW/4ME96IrnR/O2&#10;Ldu8lCTa+u2NIOxxmJnfMPNlZ2pxJ+crywom4wQEcW51xYWCy8/+4xOED8gaa8uk4EEelot+b46Z&#10;ti2f6H4OhYgQ9hkqKENoMil9XpJBP7YNcfR+rTMYonSF1A7bCDe1TJNkJg1WHBdKbGhTUv53vhkF&#10;s627tSfejLaX3RG/myK9rh9XpYaDbvUFIlAX/sPv9kErSN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AKI/EAAAA3AAAAA8AAAAAAAAAAAAAAAAAmAIAAGRycy9k&#10;b3ducmV2LnhtbFBLBQYAAAAABAAEAPUAAACJAwAAAAA=&#10;" stroked="f">
                  <v:textbox inset="0,0,0,0">
                    <w:txbxContent>
                      <w:p w:rsidR="00761129" w:rsidRDefault="00761129"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A45D4" w:rsidRDefault="00761129" w:rsidP="000929D8">
                        <w:pPr>
                          <w:pStyle w:val="TOC1"/>
                          <w:ind w:left="0" w:firstLine="0"/>
                          <w:jc w:val="center"/>
                          <w:rPr>
                            <w:sz w:val="18"/>
                            <w:szCs w:val="18"/>
                          </w:rPr>
                        </w:pPr>
                        <w:r w:rsidRPr="00FA45D4">
                          <w:rPr>
                            <w:sz w:val="18"/>
                            <w:szCs w:val="18"/>
                          </w:rPr>
                          <w:t>(Patient)</w:t>
                        </w:r>
                      </w:p>
                      <w:p w:rsidR="00761129" w:rsidRPr="00FA45D4" w:rsidRDefault="00761129" w:rsidP="000929D8">
                        <w:pPr>
                          <w:pStyle w:val="TOC1"/>
                          <w:ind w:left="0" w:firstLine="0"/>
                          <w:jc w:val="center"/>
                          <w:rPr>
                            <w:sz w:val="18"/>
                            <w:szCs w:val="18"/>
                          </w:rPr>
                        </w:pPr>
                        <w:r w:rsidRPr="00FA45D4">
                          <w:rPr>
                            <w:sz w:val="18"/>
                            <w:szCs w:val="18"/>
                          </w:rPr>
                          <w:t>PHR-IS</w:t>
                        </w:r>
                      </w:p>
                    </w:txbxContent>
                  </v:textbox>
                </v:shape>
                <v:shape id="Text Box 109" o:spid="_x0000_s1080" type="#_x0000_t202" style="position:absolute;left:18531;top:121;width:17336;height:6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TY8QA&#10;AADcAAAADwAAAGRycy9kb3ducmV2LnhtbESPT4vCMBTE7wt+h/AEL8ua2oMuXaP4FzzoQVc8P5q3&#10;bdnmpSTR1m9vBMHjMDO/YabzztTiRs5XlhWMhgkI4tzqigsF59/t1zcIH5A11pZJwZ08zGe9jylm&#10;2rZ8pNspFCJC2GeooAyhyaT0eUkG/dA2xNH7s85giNIVUjtsI9zUMk2SsTRYcVwosaFVSfn/6WoU&#10;jNfu2h559bk+b/Z4aIr0srxflBr0u8UPiEBdeIdf7Z1WkKYT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eE2PEAAAA3AAAAA8AAAAAAAAAAAAAAAAAmAIAAGRycy9k&#10;b3ducmV2LnhtbFBLBQYAAAAABAAEAPUAAACJAwAAAAA=&#10;" stroked="f">
                  <v:textbox inset="0,0,0,0">
                    <w:txbxContent>
                      <w:p w:rsidR="00761129" w:rsidRPr="00F50C4E" w:rsidRDefault="00761129"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A45D4" w:rsidRDefault="00761129" w:rsidP="00FA45D4">
                        <w:pPr>
                          <w:pStyle w:val="TOC1"/>
                          <w:ind w:left="0" w:firstLine="0"/>
                          <w:jc w:val="center"/>
                          <w:rPr>
                            <w:sz w:val="18"/>
                            <w:szCs w:val="18"/>
                          </w:rPr>
                        </w:pPr>
                        <w:r w:rsidRPr="00FA45D4">
                          <w:rPr>
                            <w:sz w:val="18"/>
                            <w:szCs w:val="18"/>
                          </w:rPr>
                          <w:t xml:space="preserve"> (Specialist/Allied Health Professional)</w:t>
                        </w:r>
                      </w:p>
                      <w:p w:rsidR="00761129" w:rsidRPr="00FA45D4" w:rsidRDefault="00761129" w:rsidP="000929D8">
                        <w:pPr>
                          <w:pStyle w:val="TOC1"/>
                          <w:ind w:left="0" w:firstLine="0"/>
                          <w:jc w:val="center"/>
                          <w:rPr>
                            <w:sz w:val="18"/>
                            <w:szCs w:val="18"/>
                          </w:rPr>
                        </w:pPr>
                        <w:r w:rsidRPr="00FA45D4">
                          <w:rPr>
                            <w:sz w:val="18"/>
                            <w:szCs w:val="18"/>
                          </w:rPr>
                          <w:t>EHR-IS</w:t>
                        </w:r>
                      </w:p>
                      <w:p w:rsidR="00761129" w:rsidRPr="009B399A" w:rsidRDefault="00761129" w:rsidP="000929D8">
                        <w:pPr>
                          <w:jc w:val="center"/>
                        </w:pPr>
                      </w:p>
                    </w:txbxContent>
                  </v:textbox>
                </v:shape>
                <v:shape id="Text Box 109" o:spid="_x0000_s1081" type="#_x0000_t202" style="position:absolute;left:50718;top:243;width:13513;height:7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iisQA&#10;AADcAAAADwAAAGRycy9kb3ducmV2LnhtbESPT4vCMBTE7wt+h/AEL8ua2oO4XaP4FzzoQVc8P5q3&#10;bdnmpSTR1m9vBMHjMDO/YabzztTiRs5XlhWMhgkI4tzqigsF59/t1wSED8gaa8uk4E4e5rPexxQz&#10;bVs+0u0UChEh7DNUUIbQZFL6vCSDfmgb4uj9WWcwROkKqR22EW5qmSbJWBqsOC6U2NCqpPz/dDUK&#10;xmt3bY+8+lyfN3s8NEV6Wd4vSg363eIHRKAuvMOv9k4rSNN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IorEAAAA3AAAAA8AAAAAAAAAAAAAAAAAmAIAAGRycy9k&#10;b3ducmV2LnhtbFBLBQYAAAAABAAEAPUAAACJAwAAAAA=&#10;" stroked="f">
                  <v:textbox inset="0,0,0,0">
                    <w:txbxContent>
                      <w:p w:rsidR="00761129" w:rsidRDefault="00761129"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A45D4" w:rsidRDefault="00761129" w:rsidP="00FA45D4">
                        <w:pPr>
                          <w:pStyle w:val="ListContinue2"/>
                          <w:ind w:left="0"/>
                          <w:jc w:val="center"/>
                          <w:rPr>
                            <w:sz w:val="18"/>
                            <w:szCs w:val="18"/>
                          </w:rPr>
                        </w:pPr>
                        <w:r w:rsidRPr="00FA45D4">
                          <w:rPr>
                            <w:sz w:val="18"/>
                            <w:szCs w:val="18"/>
                          </w:rPr>
                          <w:t>P</w:t>
                        </w:r>
                        <w:r>
                          <w:rPr>
                            <w:sz w:val="18"/>
                            <w:szCs w:val="18"/>
                          </w:rPr>
                          <w:t>tCP Document</w:t>
                        </w:r>
                      </w:p>
                    </w:txbxContent>
                  </v:textbox>
                </v:shape>
                <v:shape id="_x0000_s1082" type="#_x0000_t202" style="position:absolute;left:731;top:7559;width:890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rsidR="00761129" w:rsidRPr="000929D8" w:rsidRDefault="00761129" w:rsidP="001407F9">
                        <w:pPr>
                          <w:pStyle w:val="TOC1"/>
                          <w:jc w:val="center"/>
                          <w:rPr>
                            <w:sz w:val="16"/>
                            <w:szCs w:val="16"/>
                          </w:rPr>
                        </w:pPr>
                        <w:r w:rsidRPr="000929D8">
                          <w:rPr>
                            <w:sz w:val="16"/>
                            <w:szCs w:val="16"/>
                          </w:rPr>
                          <w:t>Creates Plan of Care</w:t>
                        </w:r>
                      </w:p>
                      <w:p w:rsidR="00761129" w:rsidRDefault="00761129" w:rsidP="005775A7"/>
                      <w:p w:rsidR="00761129" w:rsidRPr="00077324" w:rsidRDefault="00761129" w:rsidP="005775A7">
                        <w:pPr>
                          <w:pStyle w:val="TOC1"/>
                          <w:rPr>
                            <w:sz w:val="22"/>
                            <w:szCs w:val="22"/>
                          </w:rPr>
                        </w:pPr>
                        <w:r w:rsidRPr="00077324">
                          <w:rPr>
                            <w:sz w:val="22"/>
                            <w:szCs w:val="22"/>
                          </w:rPr>
                          <w:t>Transaction-A [A]</w:t>
                        </w:r>
                      </w:p>
                    </w:txbxContent>
                  </v:textbox>
                </v:shape>
                <v:line id="Line 134" o:spid="_x0000_s1083" style="position:absolute;flip:y;visibility:visible;mso-wrap-style:square" from="12679,8900" to="25918,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o:lock v:ext="edit" shapetype="f"/>
                </v:line>
                <v:shape id="_x0000_s1084" type="#_x0000_t202" style="position:absolute;left:13045;top:6461;width:12401;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761129" w:rsidRPr="000929D8" w:rsidRDefault="00761129" w:rsidP="005775A7">
                        <w:pPr>
                          <w:pStyle w:val="TOC1"/>
                          <w:rPr>
                            <w:sz w:val="16"/>
                            <w:szCs w:val="16"/>
                          </w:rPr>
                        </w:pPr>
                        <w:r w:rsidRPr="000929D8">
                          <w:rPr>
                            <w:sz w:val="16"/>
                            <w:szCs w:val="16"/>
                          </w:rPr>
                          <w:t>Referral Request</w:t>
                        </w:r>
                      </w:p>
                      <w:p w:rsidR="00761129" w:rsidRDefault="00761129" w:rsidP="005775A7"/>
                      <w:p w:rsidR="00761129" w:rsidRPr="00077324" w:rsidRDefault="00761129" w:rsidP="005775A7">
                        <w:pPr>
                          <w:pStyle w:val="TOC1"/>
                          <w:rPr>
                            <w:sz w:val="22"/>
                            <w:szCs w:val="22"/>
                          </w:rPr>
                        </w:pPr>
                        <w:r w:rsidRPr="00077324">
                          <w:rPr>
                            <w:sz w:val="22"/>
                            <w:szCs w:val="22"/>
                          </w:rPr>
                          <w:t>Transaction-A [A]</w:t>
                        </w:r>
                      </w:p>
                    </w:txbxContent>
                  </v:textbox>
                </v:shape>
                <v:line id="Line 117" o:spid="_x0000_s1085" style="position:absolute;flip:x y;visibility:visible;mso-wrap-style:square" from="40355,18409" to="40685,52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XFsYAAADbAAAADwAAAGRycy9kb3ducmV2LnhtbESP0WrCQBRE3wv+w3KFvhTdbYui0TWU&#10;loKa9iHqB1yy1ySavRuyW41/7xYKfRxm5gyzTHvbiAt1vnas4XmsQBAXztRcajjsP0czED4gG2wc&#10;k4YbeUhXg4clJsZdOafLLpQiQtgnqKEKoU2k9EVFFv3YtcTRO7rOYoiyK6Xp8BrhtpEvSk2lxZrj&#10;QoUtvVdUnHc/VoPKs8nXbL752Jyada6esq17/d5q/Tjs3xYgAvXhP/zXXhsNkyn8fok/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tFxbGAAAA2wAAAA8AAAAAAAAA&#10;AAAAAAAAoQIAAGRycy9kb3ducmV2LnhtbFBLBQYAAAAABAAEAPkAAACUAwAAAAA=&#10;">
                  <v:stroke dashstyle="dash"/>
                  <o:lock v:ext="edit" shapetype="f"/>
                </v:line>
                <v:group id="Group 140" o:spid="_x0000_s1086" style="position:absolute;left:27553;top:18897;width:1639;height:217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141" o:spid="_x0000_s108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vlE8EAAADbAAAADwAAAGRycy9kb3ducmV2LnhtbERPy4rCMBTdC/MP4Q6403QGR2ptKiII&#10;oiD4ApfX5k5bprkpTdTq108WgsvDeaezztTiRq2rLCv4GkYgiHOrKy4UHA/LQQzCeWSNtWVS8CAH&#10;s+yjl2Ki7Z13dNv7QoQQdgkqKL1vEildXpJBN7QNceB+bWvQB9gWUrd4D+Gmlt9RNJYGKw4NJTa0&#10;KCn/21+NApSLp4933WY0ORl53s7Hp8tzrVT/s5tPQXjq/Fv8cq+0gp8wN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UTwQAAANsAAAAPAAAAAAAAAAAAAAAA&#10;AKECAABkcnMvZG93bnJldi54bWxQSwUGAAAAAAQABAD5AAAAjwMAAAAA&#10;">
                    <v:stroke startarrow="block"/>
                  </v:line>
                  <v:line id="Line 142" o:spid="_x0000_s108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143" o:spid="_x0000_s108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group>
                <v:line id="Line 134" o:spid="_x0000_s1090" style="position:absolute;visibility:visible;mso-wrap-style:square" from="9631,9144" to="10884,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o:lock v:ext="edit" shapetype="f"/>
                </v:line>
                <v:line id="Line 142" o:spid="_x0000_s1091" style="position:absolute;visibility:visible;mso-wrap-style:square" from="9387,6949" to="938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o:lock v:ext="edit" shapetype="f"/>
                </v:line>
                <v:line id="Line 143" o:spid="_x0000_s1092" style="position:absolute;visibility:visible;mso-wrap-style:square" from="9509,6949" to="10787,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XLZcYAAADcAAAADwAAAGRycy9kb3ducmV2LnhtbESPQWvCQBSE7wX/w/KE3upGC0FTVxGl&#10;oD2UqoX2+Mw+k2j2bdjdJum/7xYEj8PMfMPMl72pRUvOV5YVjEcJCOLc6ooLBZ/H16cpCB+QNdaW&#10;ScEveVguBg9zzLTteE/tIRQiQthnqKAMocmk9HlJBv3INsTRO1tnMETpCqkddhFuajlJklQarDgu&#10;lNjQuqT8evgxCt6fP9J2tXvb9l+79JRv9qfvS+eUehz2qxcQgfpwD9/aW61gMp3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1y2XGAAAA3AAAAA8AAAAAAAAA&#10;AAAAAAAAoQIAAGRycy9kb3ducmV2LnhtbFBLBQYAAAAABAAEAPkAAACUAwAAAAA=&#10;">
                  <o:lock v:ext="edit" shapetype="f"/>
                </v:line>
                <v:shape id="_x0000_s1093" type="#_x0000_t202" style="position:absolute;left:41818;top:15849;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2MIMQA&#10;AADcAAAADwAAAGRycy9kb3ducmV2LnhtbESPzYvCMBTE7wv+D+EJXhZNtSBSjeIn7GH34AeeH82z&#10;LTYvJYm2/vdmYWGPw8z8hlmsOlOLJzlfWVYwHiUgiHOrKy4UXM6H4QyED8gaa8uk4EUeVsvexwIz&#10;bVs+0vMUChEh7DNUUIbQZFL6vCSDfmQb4ujdrDMYonSF1A7bCDe1nCTJVBqsOC6U2NC2pPx+ehgF&#10;0517tEfefu4u+2/8aYrJdfO6KjXod+s5iEBd+A//tb+0gjR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jCDEAAAA3AAAAA8AAAAAAAAAAAAAAAAAmAIAAGRycy9k&#10;b3ducmV2LnhtbFBLBQYAAAAABAAEAPUAAACJAwAAAAA=&#10;" stroked="f">
                  <v:textbox inset="0,0,0,0">
                    <w:txbxContent>
                      <w:p w:rsidR="00761129" w:rsidRPr="00286816" w:rsidRDefault="00761129"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761129" w:rsidRPr="00286816" w:rsidRDefault="00761129" w:rsidP="005B4A05">
                        <w:pPr>
                          <w:pStyle w:val="TOC1"/>
                          <w:rPr>
                            <w:sz w:val="16"/>
                            <w:szCs w:val="16"/>
                          </w:rPr>
                        </w:pPr>
                      </w:p>
                      <w:p w:rsidR="00761129" w:rsidRDefault="00761129" w:rsidP="005B4A05"/>
                      <w:p w:rsidR="00761129" w:rsidRPr="00077324" w:rsidRDefault="00761129" w:rsidP="005B4A05">
                        <w:pPr>
                          <w:pStyle w:val="TOC1"/>
                          <w:rPr>
                            <w:sz w:val="22"/>
                            <w:szCs w:val="22"/>
                          </w:rPr>
                        </w:pPr>
                        <w:r w:rsidRPr="00077324">
                          <w:rPr>
                            <w:sz w:val="22"/>
                            <w:szCs w:val="22"/>
                          </w:rPr>
                          <w:t>Transaction-A [A]</w:t>
                        </w:r>
                      </w:p>
                    </w:txbxContent>
                  </v:textbox>
                </v:shape>
                <v:line id="Line 134" o:spid="_x0000_s1094" style="position:absolute;flip:y;visibility:visible;mso-wrap-style:square" from="12557,13167" to="55820,13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1hsUAAADcAAAADwAAAGRycy9kb3ducmV2LnhtbESPQWvCQBCF70L/wzIFL0E3NlJs6iq1&#10;rVAQD1UPPQ7ZaRKanQ3ZUeO/dwuCx8eb971582XvGnWiLtSeDUzGKSjiwtuaSwOH/Xo0AxUE2WLj&#10;mQxcKMBy8TCYY279mb/ptJNSRQiHHA1UIm2udSgqchjGviWO3q/vHEqUXalth+cId41+StNn7bDm&#10;2FBhS+8VFX+7o4tvrLf8kWXJyukkeaHPH9mkWowZPvZvr6CEerkf39Jf1kCWTeF/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1hsUAAADcAAAADwAAAAAAAAAA&#10;AAAAAAChAgAAZHJzL2Rvd25yZXYueG1sUEsFBgAAAAAEAAQA+QAAAJMDAAAAAA==&#10;">
                  <v:stroke endarrow="block"/>
                  <o:lock v:ext="edit" shapetype="f"/>
                </v:line>
                <v:shape id="_x0000_s1095" type="#_x0000_t202" style="position:absolute;left:12923;top:11704;width:12402;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xz8QA&#10;AADcAAAADwAAAGRycy9kb3ducmV2LnhtbESPzYvCMBTE74L/Q3jCXmRNV1mRrlH8BA+7Bz/w/Gie&#10;bbF5KUm09b83grDHYWZ+w0znranEnZwvLSv4GiQgiDOrS84VnI7bzwkIH5A1VpZJwYM8zGfdzhRT&#10;bRve0/0QchEh7FNUUIRQp1L6rCCDfmBr4uhdrDMYonS51A6bCDeVHCbJWBosOS4UWNOqoOx6uBkF&#10;47W7NXte9denzS/+1fnwvHyclfrotYsfEIHa8B9+t3dawWj0Da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4sc/EAAAA3AAAAA8AAAAAAAAAAAAAAAAAmAIAAGRycy9k&#10;b3ducmV2LnhtbFBLBQYAAAAABAAEAPUAAACJAwAAAAA=&#10;" stroked="f">
                  <v:textbox inset="0,0,0,0">
                    <w:txbxContent>
                      <w:p w:rsidR="00761129" w:rsidRPr="000929D8" w:rsidRDefault="00761129" w:rsidP="003023B4">
                        <w:pPr>
                          <w:pStyle w:val="TOC1"/>
                          <w:rPr>
                            <w:sz w:val="16"/>
                            <w:szCs w:val="16"/>
                          </w:rPr>
                        </w:pPr>
                        <w:r w:rsidRPr="000929D8">
                          <w:rPr>
                            <w:sz w:val="16"/>
                            <w:szCs w:val="16"/>
                          </w:rPr>
                          <w:t xml:space="preserve">Provides referral request </w:t>
                        </w:r>
                      </w:p>
                    </w:txbxContent>
                  </v:textbox>
                </v:shape>
                <v:line id="Line 134" o:spid="_x0000_s1096" style="position:absolute;visibility:visible;mso-wrap-style:square" from="41087,18409" to="55825,1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sYsUAAADcAAAADwAAAGRycy9kb3ducmV2LnhtbESPQWsCMRSE74X+h/AK3mpWhW5djVJc&#10;BA+1oJaeXzfPzdLNy7KJa/rvG6HgcZiZb5jlOtpWDNT7xrGCyTgDQVw53XCt4PO0fX4F4QOyxtYx&#10;KfglD+vV48MSC+2ufKDhGGqRIOwLVGBC6AopfWXIoh+7jjh5Z9dbDEn2tdQ9XhPctnKaZS/SYsNp&#10;wWBHG0PVz/FiFeSmPMhclu+nj3JoJvO4j1/fc6VGT/FtASJQDPfwf3unFcxmO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DsYsUAAADcAAAADwAAAAAAAAAA&#10;AAAAAAChAgAAZHJzL2Rvd25yZXYueG1sUEsFBgAAAAAEAAQA+QAAAJMDAAAAAA==&#10;">
                  <v:stroke endarrow="block"/>
                  <o:lock v:ext="edit" shapetype="f"/>
                </v:line>
                <v:line id="Line 134" o:spid="_x0000_s1097" style="position:absolute;flip:x;visibility:visible;mso-wrap-style:square" from="12557,21092" to="25753,2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zlY8UAAADcAAAADwAAAGRycy9kb3ducmV2LnhtbESPQWvCQBCF70L/wzIFL0E3NlLa6Cpt&#10;VShID9UePA7ZMQlmZ0N21PTfdwuCx8eb971582XvGnWhLtSeDUzGKSjiwtuaSwM/+83oBVQQZIuN&#10;ZzLwSwGWi4fBHHPrr/xNl52UKkI45GigEmlzrUNRkcMw9i1x9I6+cyhRdqW2HV4j3DX6KU2ftcOa&#10;Y0OFLX1UVJx2Zxff2HzxKsuSd6eT5JXWB9mmWowZPvZvM1BCvdyPb+lPayCbTu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zlY8UAAADcAAAADwAAAAAAAAAA&#10;AAAAAAChAgAAZHJzL2Rvd25yZXYueG1sUEsFBgAAAAAEAAQA+QAAAJMDAAAAAA==&#10;">
                  <v:stroke endarrow="block"/>
                  <o:lock v:ext="edit" shapetype="f"/>
                </v:line>
                <v:shape id="_x0000_s1098" type="#_x0000_t202" style="position:absolute;left:17800;top:20604;width:8306;height:1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axsUA&#10;AADcAAAADwAAAGRycy9kb3ducmV2LnhtbESPT4vCMBTE7wt+h/CEvSyabl1EqlFcXWEP68E/eH40&#10;z7bYvJQk2vrtN4LgcZiZ3zCzRWdqcSPnK8sKPocJCOLc6ooLBcfDZjAB4QOyxtoyKbiTh8W89zbD&#10;TNuWd3Tbh0JECPsMFZQhNJmUPi/JoB/ahjh6Z+sMhihdIbXDNsJNLdMkGUuDFceFEhtalZRf9lej&#10;YLx213bHq4/18ecPt02Rnr7vJ6Xe+91yCiJQF17hZ/tXKxh9pf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1rGxQAAANwAAAAPAAAAAAAAAAAAAAAAAJgCAABkcnMv&#10;ZG93bnJldi54bWxQSwUGAAAAAAQABAD1AAAAigMAAAAA&#10;" stroked="f">
                  <v:textbox inset="0,0,0,0">
                    <w:txbxContent>
                      <w:p w:rsidR="00761129" w:rsidRPr="0003379D" w:rsidRDefault="00761129" w:rsidP="001407F9">
                        <w:pPr>
                          <w:pStyle w:val="TOC1"/>
                          <w:rPr>
                            <w:sz w:val="16"/>
                            <w:szCs w:val="16"/>
                          </w:rPr>
                        </w:pPr>
                        <w:r w:rsidRPr="0003379D">
                          <w:rPr>
                            <w:sz w:val="16"/>
                            <w:szCs w:val="16"/>
                          </w:rPr>
                          <w:t>Referral Response</w:t>
                        </w:r>
                      </w:p>
                    </w:txbxContent>
                  </v:textbox>
                </v:shape>
                <v:shape id="_x0000_s1099" type="#_x0000_t202" style="position:absolute;left:29504;top:19141;width:890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XcQA&#10;AADcAAAADwAAAGRycy9kb3ducmV2LnhtbESPzYvCMBTE74L/Q3jCXmRNVxeRrlH8BA+7Bz/w/Gie&#10;bbF5KUm09b83grDHYWZ+w0znranEnZwvLSv4GiQgiDOrS84VnI7bzwkIH5A1VpZJwYM8zGfdzhRT&#10;bRve0/0QchEh7FNUUIRQp1L6rCCDfmBr4uhdrDMYonS51A6bCDeVHCbJWBosOS4UWNOqoOx6uBkF&#10;47W7NXte9denzS/+1fnwvHyclfrotYsfEIHa8B9+t3daweh7BK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13EAAAA3AAAAA8AAAAAAAAAAAAAAAAAmAIAAGRycy9k&#10;b3ducmV2LnhtbFBLBQYAAAAABAAEAPUAAACJAwAAAAA=&#10;" stroked="f">
                  <v:textbox inset="0,0,0,0">
                    <w:txbxContent>
                      <w:p w:rsidR="00761129" w:rsidRPr="00286816" w:rsidRDefault="00761129" w:rsidP="001407F9">
                        <w:pPr>
                          <w:pStyle w:val="TOC1"/>
                          <w:rPr>
                            <w:sz w:val="16"/>
                            <w:szCs w:val="16"/>
                          </w:rPr>
                        </w:pPr>
                        <w:r w:rsidRPr="00286816">
                          <w:rPr>
                            <w:sz w:val="16"/>
                            <w:szCs w:val="16"/>
                          </w:rPr>
                          <w:t>Creates Plan of Care</w:t>
                        </w:r>
                      </w:p>
                      <w:p w:rsidR="00761129" w:rsidRDefault="00761129" w:rsidP="001407F9"/>
                      <w:p w:rsidR="00761129" w:rsidRPr="00077324" w:rsidRDefault="00761129" w:rsidP="001407F9">
                        <w:pPr>
                          <w:pStyle w:val="TOC1"/>
                          <w:rPr>
                            <w:sz w:val="22"/>
                            <w:szCs w:val="22"/>
                          </w:rPr>
                        </w:pPr>
                        <w:r w:rsidRPr="00077324">
                          <w:rPr>
                            <w:sz w:val="22"/>
                            <w:szCs w:val="22"/>
                          </w:rPr>
                          <w:t>Transaction-A [A]</w:t>
                        </w:r>
                      </w:p>
                    </w:txbxContent>
                  </v:textbox>
                </v:shape>
                <v:line id="Line 117" o:spid="_x0000_s1100" style="position:absolute;flip:y;visibility:visible;mso-wrap-style:square" from="11460,14874" to="11460,55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kcQAAADcAAAADwAAAGRycy9kb3ducmV2LnhtbESPT2vCQBTE7wW/w/IEb3XjnxaJboKI&#10;FZFemtb7S/Z1E5p9G7Jbjd/eFQo9DjPzG2aTD7YVF+p941jBbJqAIK6cbtgo+Pp8e16B8AFZY+uY&#10;FNzIQ56NnjaYanflD7oUwYgIYZ+igjqELpXSVzVZ9FPXEUfv2/UWQ5S9kbrHa4TbVs6T5FVabDgu&#10;1NjRrqbqp/i1Csr99mxO5Xlv5/yuD+alKFkWSk3Gw3YNItAQ/sN/7aNWsFgu4XEmHgGZ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FyRxAAAANwAAAAPAAAAAAAAAAAA&#10;AAAAAKECAABkcnMvZG93bnJldi54bWxQSwUGAAAAAAQABAD5AAAAkgMAAAAA&#10;">
                  <v:stroke dashstyle="dash"/>
                  <o:lock v:ext="edit" shapetype="f"/>
                </v:line>
                <v:rect id="Rectangle 136" o:spid="_x0000_s1101" style="position:absolute;left:10850;top:6217;width:1829;height:14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rect id="Rectangle 136" o:spid="_x0000_s1102" style="position:absolute;left:10728;top:21092;width:1905;height:2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yU8MA&#10;AADcAAAADwAAAGRycy9kb3ducmV2LnhtbESPQYvCMBSE74L/ITzBm6ZaEO0aRVxc9Kj14u1t87bt&#10;2ryUJmr11xtB8DjMzDfMfNmaSlypcaVlBaNhBII4s7rkXMEx3QymIJxH1lhZJgV3crBcdDtzTLS9&#10;8Z6uB5+LAGGXoILC+zqR0mUFGXRDWxMH7882Bn2QTS51g7cAN5UcR9FEGiw5LBRY07qg7Hy4GAW/&#10;5fiIj336E5nZJva7Nv2/nL6V6vfa1RcIT63/hN/trVYQxz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1yU8MAAADcAAAADwAAAAAAAAAAAAAAAACYAgAAZHJzL2Rv&#10;d25yZXYueG1sUEsFBgAAAAAEAAQA9QAAAIgDAAAAAA==&#10;"/>
                <v:line id="Line 134" o:spid="_x0000_s1103" style="position:absolute;visibility:visible;mso-wrap-style:square" from="27797,25603" to="39807,25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fH8UAAADcAAAADwAAAGRycy9kb3ducmV2LnhtbESPQWsCMRSE74X+h/AK3mrWVrq6GqV0&#10;KfRgBbX0/Ny8bpZuXpZNXOO/N4WCx2FmvmGW62hbMVDvG8cKJuMMBHHldMO1gq/D++MMhA/IGlvH&#10;pOBCHtar+7slFtqdeUfDPtQiQdgXqMCE0BVS+sqQRT92HXHyflxvMSTZ11L3eE5w28qnLHuRFhtO&#10;CwY7ejNU/e5PVkFuyp3MZbk5bMuhmczjZ/w+zpUaPcTXBYhAMdzC/+0PreB5ms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afH8UAAADcAAAADwAAAAAAAAAA&#10;AAAAAAChAgAAZHJzL2Rvd25yZXYueG1sUEsFBgAAAAAEAAQA+QAAAJMDAAAAAA==&#10;">
                  <v:stroke endarrow="block"/>
                  <o:lock v:ext="edit" shapetype="f"/>
                </v:line>
                <v:rect id="Rectangle 136" o:spid="_x0000_s1104" style="position:absolute;left:39745;top:25603;width:1817;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BLsUA&#10;AADcAAAADwAAAGRycy9kb3ducmV2LnhtbESPQWvCQBSE74X+h+UVems2ailNdBWxpLRHTS69PbPP&#10;JJp9G7JrTP31bqHgcZiZb5jFajStGKh3jWUFkygGQVxa3XCloMizl3cQziNrbC2Tgl9ysFo+Piww&#10;1fbCWxp2vhIBwi5FBbX3XSqlK2sy6CLbEQfvYHuDPsi+krrHS4CbVk7j+E0abDgs1NjRpqbytDsb&#10;BftmWuB1m3/GJslm/nvMj+efD6Wen8b1HISn0d/D/+0vrWD2msD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wEuxQAAANwAAAAPAAAAAAAAAAAAAAAAAJgCAABkcnMv&#10;ZG93bnJldi54bWxQSwUGAAAAAAQABAD1AAAAigMAAAAA&#10;"/>
                <v:line id="Line 134" o:spid="_x0000_s1105" style="position:absolute;visibility:visible;mso-wrap-style:square" from="12679,15605" to="39222,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RtsIAAADcAAAADwAAAGRycy9kb3ducmV2LnhtbERPz2vCMBS+C/4P4Q1201TH5uyMIhZh&#10;BzdQh+dn89aUNS+liTX+9+Yg7Pjx/V6som1ET52vHSuYjDMQxKXTNVcKfo7b0TsIH5A1No5JwY08&#10;rJbDwQJz7a68p/4QKpFC2OeowITQ5lL60pBFP3YtceJ+XWcxJNhVUnd4TeG2kdMse5MWa04NBlva&#10;GCr/DherYGaKvZzJYnf8Lvp6Mo9f8XSeK/X8FNcfIALF8C9+uD+1gpf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aRtsIAAADcAAAADwAAAAAAAAAAAAAA&#10;AAChAgAAZHJzL2Rvd25yZXYueG1sUEsFBgAAAAAEAAQA+QAAAJADAAAAAA==&#10;">
                  <v:stroke endarrow="block"/>
                  <o:lock v:ext="edit" shapetype="f"/>
                </v:line>
                <v:line id="Line 117" o:spid="_x0000_s1106" style="position:absolute;flip:y;visibility:visible;mso-wrap-style:square" from="26700,10241" to="26700,55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oE8MAAADcAAAADwAAAGRycy9kb3ducmV2LnhtbESPQWvCQBCF7wX/wzJCb3WjUCmpq4io&#10;iPTSWO+T7HQTmp0N2VXjv+8cBG8zvDfvfbNYDb5VV+pjE9jAdJKBIq6CbdgZ+Dnt3j5AxYRssQ1M&#10;Bu4UYbUcvSwwt+HG33QtklMSwjFHA3VKXa51rGryGCehIxbtN/Qek6y907bHm4T7Vs+ybK49NiwN&#10;NXa0qan6Ky7eQLldn92xPG/9jL/s3r0XJevCmNfxsP4ElWhIT/Pj+mAFfy748oxMo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6aBPDAAAA3AAAAA8AAAAAAAAAAAAA&#10;AAAAoQIAAGRycy9kb3ducmV2LnhtbFBLBQYAAAAABAAEAPkAAACRAwAAAAA=&#10;">
                  <v:stroke dashstyle="dash"/>
                  <o:lock v:ext="edit" shapetype="f"/>
                </v:line>
                <v:rect id="Rectangle 136" o:spid="_x0000_s1107" style="position:absolute;left:25847;top:8900;width:1816;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JB8QA&#10;AADcAAAADwAAAGRycy9kb3ducmV2LnhtbESPQWsCMRSE7wX/Q3iCt5pUodXVKKIo9ajrxdtz89xd&#10;u3lZNlHX/vpGKHgcZuYbZjpvbSVu1PjSsYaPvgJBnDlTcq7hkK7fRyB8QDZYOSYND/Iwn3XeppgY&#10;d+cd3fYhFxHCPkENRQh1IqXPCrLo+64mjt7ZNRZDlE0uTYP3CLeVHCj1KS2WHBcKrGlZUPazv1oN&#10;p3JwwN9dulF2vB6GbZterseV1r1uu5iACNSGV/i//W00DNUX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iQfEAAAA3AAAAA8AAAAAAAAAAAAAAAAAmAIAAGRycy9k&#10;b3ducmV2LnhtbFBLBQYAAAAABAAEAPUAAACJAwAAAAA=&#10;"/>
                <v:rect id="Rectangle 136" o:spid="_x0000_s1108" style="position:absolute;left:25847;top:18288;width:1771;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os8AA&#10;AADcAAAADwAAAGRycy9kb3ducmV2LnhtbERPS6/BQBTeS/yHyZHYMfXIDWWI3BvCktrYHZ2jLZ0z&#10;TWdQfr1Z3MTyy/eeLxtTigfVrrCsYNCPQBCnVhecKTgm694EhPPIGkvLpOBFDpaLdmuOsbZP3tPj&#10;4DMRQtjFqCD3voqldGlOBl3fVsSBu9jaoA+wzqSu8RnCTSmHUfQjDRYcGnKs6Den9Ha4GwXnYnjE&#10;9z7ZRGa6Hvldk1zvpz+lup1mNQPhqfFf8b97qxWMxmF+OB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Gos8AAAADcAAAADwAAAAAAAAAAAAAAAACYAgAAZHJzL2Rvd25y&#10;ZXYueG1sUEsFBgAAAAAEAAQA9QAAAIUDAAAAAA==&#10;"/>
                <v:line id="Line 117" o:spid="_x0000_s1109" style="position:absolute;flip:x y;visibility:visible;mso-wrap-style:square" from="56692,15849" to="57099,52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fJeMUAAADcAAAADwAAAGRycy9kb3ducmV2LnhtbERP22oCMRB9L/gPYYS+lJpYbatbo4gi&#10;eGkf1voBw2a6u7qZLJuo6983QqFvczjXmcxaW4kLNb50rKHfUyCIM2dKzjUcvlfPIxA+IBusHJOG&#10;G3mYTTsPE0yMu3JKl33IRQxhn6CGIoQ6kdJnBVn0PVcTR+7HNRZDhE0uTYPXGG4r+aLUm7RYcmwo&#10;sKZFQdlpf7YaVLp7/RyNN8vNsVqn6mm3dYOvrdaP3Xb+ASJQG/7Ff+61ifPfh3B/Jl4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fJeMUAAADcAAAADwAAAAAAAAAA&#10;AAAAAAChAgAAZHJzL2Rvd25yZXYueG1sUEsFBgAAAAAEAAQA+QAAAJMDAAAAAA==&#10;">
                  <v:stroke dashstyle="dash"/>
                  <o:lock v:ext="edit" shapetype="f"/>
                </v:line>
                <v:rect id="Rectangle 136" o:spid="_x0000_s1110" style="position:absolute;left:55839;top:13045;width:1816;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mIcUA&#10;AADcAAAADwAAAGRycy9kb3ducmV2LnhtbESPT2vCQBTE74LfYXlCb7rRQGijq0iLpR41ufT2mn0m&#10;abNvQ3bzp376bqHQ4zAzv2F2h8k0YqDO1ZYVrFcRCOLC6ppLBXl2Wj6CcB5ZY2OZFHyTg8N+Ptth&#10;qu3IFxquvhQBwi5FBZX3bSqlKyoy6Fa2JQ7ezXYGfZBdKXWHY4CbRm6iKJEGaw4LFbb0XFHxde2N&#10;go96k+P9kr1G5ukU+/OUffbvL0o9LKbjFoSnyf+H/9pvWkEcJ/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uYhxQAAANwAAAAPAAAAAAAAAAAAAAAAAJgCAABkcnMv&#10;ZG93bnJldi54bWxQSwUGAAAAAAQABAD1AAAAigMAAAAA&#10;"/>
                <v:rect id="Rectangle 136" o:spid="_x0000_s1111" style="position:absolute;left:55839;top:18409;width:1816;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line id="Line 134" o:spid="_x0000_s1112" style="position:absolute;visibility:visible;mso-wrap-style:square" from="27797,22677" to="55912,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e2MMAAADcAAAADwAAAGRycy9kb3ducmV2LnhtbERPTWvCQBC9C/6HZYTedGMPRlNXEUOh&#10;h7ZgFM/T7DQbmp0N2W3c/vtuoeBtHu9ztvtoOzHS4FvHCpaLDARx7XTLjYLL+Xm+BuEDssbOMSn4&#10;IQ/73XSyxUK7G59orEIjUgj7AhWYEPpCSl8bsugXridO3KcbLIYEh0bqAW8p3HbyMctW0mLLqcFg&#10;T0dD9Vf1bRXkpjzJXJav5/dybJeb+BavHxulHmbx8AQiUAx38b/7Raf5+Qr+nkkX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intjDAAAA3AAAAA8AAAAAAAAAAAAA&#10;AAAAoQIAAGRycy9kb3ducmV2LnhtbFBLBQYAAAAABAAEAPkAAACRAwAAAAA=&#10;">
                  <v:stroke endarrow="block"/>
                  <o:lock v:ext="edit" shapetype="f"/>
                </v:line>
                <v:rect id="Rectangle 136" o:spid="_x0000_s1113" style="position:absolute;left:56083;top:39624;width:1829;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rect id="Rectangle 136" o:spid="_x0000_s1114" style="position:absolute;left:55839;top:22677;width:1816;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group id="Group 140" o:spid="_x0000_s1115" style="position:absolute;left:57668;top:13411;width:1295;height:163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Line 141" o:spid="_x0000_s111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fib0AAADbAAAADwAAAGRycy9kb3ducmV2LnhtbERP3QoBQRS+V95hOsodsySxDEkpUcpf&#10;uTx2jt3NzpltZ7A8vblQLr++/+m8NoV4UuVyywp63QgEcWJ1zqmC03HVGYFwHlljYZkUvMnBfNZs&#10;TDHW9sV7eh58KkIIuxgVZN6XsZQuycig69qSOHA3Wxn0AVap1BW+QrgpZD+KhtJgzqEhw5KWGSX3&#10;w8MoQLn8+NG+3g7GZyMvu8XwfP1slGq36sUEhKfa/8U/91orG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1CX4m9AAAA2wAAAA8AAAAAAAAAAAAAAAAAoQIA&#10;AGRycy9kb3ducmV2LnhtbFBLBQYAAAAABAAEAPkAAACLAwAAAAA=&#10;">
                    <v:stroke startarrow="block"/>
                  </v:line>
                  <v:line id="Line 142" o:spid="_x0000_s111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IpMUAAADbAAAADwAAAGRycy9kb3ducmV2LnhtbESPQWsCMRSE74X+h/AKXkrNKqW4q1Gk&#10;IHjwUltWenvdPDfLbl62SdTtv28EweMwM98wi9VgO3EmHxrHCibjDARx5XTDtYKvz83LDESIyBo7&#10;x6TgjwKslo8PCyy0u/AHnfexFgnCoUAFJsa+kDJUhiyGseuJk3d03mJM0tdSe7wkuO3kNMvepMWG&#10;04LBnt4NVe3+ZBXI2e75169/XtuyPRxyU1Zl/71TavQ0rOcgIg3xHr61t1pBnsP1S/oB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qIpMUAAADbAAAADwAAAAAAAAAA&#10;AAAAAAChAgAAZHJzL2Rvd25yZXYueG1sUEsFBgAAAAAEAAQA+QAAAJMDAAAAAA==&#10;"/>
                  <v:line id="Line 143" o:spid="_x0000_s111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group>
                <v:shape id="_x0000_s1119" type="#_x0000_t202" style="position:absolute;left:59375;top:13411;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TkMMA&#10;AADcAAAADwAAAGRycy9kb3ducmV2LnhtbERPO2vDMBDeC/0P4gpdSi3HQwhu5JAmLXRIh6Qh82Fd&#10;bRPrZCT59e+rQCHbfXzPW28m04qBnG8sK1gkKQji0uqGKwXnn8/XFQgfkDW2lknBTB42xePDGnNt&#10;Rz7ScAqViCHsc1RQh9DlUvqyJoM+sR1x5H6tMxgidJXUDscYblqZpelSGmw4NtTY0a6m8nrqjYLl&#10;3vXjkXcv+/PHAb+7Kru8zxelnp+m7RuIQFO4i//dXzrOTxdweyZ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sTkMMAAADcAAAADwAAAAAAAAAAAAAAAACYAgAAZHJzL2Rv&#10;d25yZXYueG1sUEsFBgAAAAAEAAQA9QAAAIgDAAAAAA==&#10;" stroked="f">
                  <v:textbox inset="0,0,0,0">
                    <w:txbxContent>
                      <w:p w:rsidR="00761129" w:rsidRPr="00077324" w:rsidRDefault="00761129" w:rsidP="00E12256">
                        <w:pPr>
                          <w:pStyle w:val="TOC1"/>
                          <w:rPr>
                            <w:sz w:val="22"/>
                            <w:szCs w:val="22"/>
                          </w:rPr>
                        </w:pPr>
                        <w:r w:rsidRPr="0003379D">
                          <w:rPr>
                            <w:sz w:val="16"/>
                            <w:szCs w:val="16"/>
                          </w:rPr>
                          <w:t xml:space="preserve">Updates </w:t>
                        </w:r>
                        <w:r>
                          <w:rPr>
                            <w:sz w:val="16"/>
                            <w:szCs w:val="16"/>
                          </w:rPr>
                          <w:t>PtCP</w:t>
                        </w:r>
                      </w:p>
                    </w:txbxContent>
                  </v:textbox>
                </v:shape>
                <v:shape id="_x0000_s1120" type="#_x0000_t202" style="position:absolute;left:27919;top:21457;width:1068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N58MA&#10;AADcAAAADwAAAGRycy9kb3ducmV2LnhtbERPPWvDMBDdC/0P4gpZSi3XgymuldAmDWRIhzgh82Fd&#10;bVPrZCQltv99FCh0u8f7vHI1mV5cyfnOsoLXJAVBXFvdcaPgdNy+vIHwAVljb5kUzORhtXx8KLHQ&#10;duQDXavQiBjCvkAFbQhDIaWvWzLoEzsQR+7HOoMhQtdI7XCM4aaXWZrm0mDHsaHFgdYt1b/VxSjI&#10;N+4yHnj9vDl97fF7aLLz53xWavE0fbyDCDSFf/Gfe6fj/DSD+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mN58MAAADcAAAADwAAAAAAAAAAAAAAAACYAgAAZHJzL2Rv&#10;d25yZXYueG1sUEsFBgAAAAAEAAQA9QAAAIgDAAAAAA==&#10;" stroked="f">
                  <v:textbox inset="0,0,0,0">
                    <w:txbxContent>
                      <w:p w:rsidR="00761129" w:rsidRPr="000929D8" w:rsidRDefault="00761129" w:rsidP="0003379D">
                        <w:pPr>
                          <w:pStyle w:val="TOC1"/>
                          <w:rPr>
                            <w:sz w:val="16"/>
                            <w:szCs w:val="16"/>
                          </w:rPr>
                        </w:pPr>
                        <w:r w:rsidRPr="000929D8">
                          <w:rPr>
                            <w:sz w:val="16"/>
                            <w:szCs w:val="16"/>
                          </w:rPr>
                          <w:t xml:space="preserve">Provides </w:t>
                        </w:r>
                        <w:r>
                          <w:rPr>
                            <w:sz w:val="16"/>
                            <w:szCs w:val="16"/>
                          </w:rPr>
                          <w:t>referral response</w:t>
                        </w:r>
                      </w:p>
                    </w:txbxContent>
                  </v:textbox>
                </v:shape>
                <v:shape id="_x0000_s1121" type="#_x0000_t202" style="position:absolute;left:59253;top:19019;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ofMMA&#10;AADcAAAADwAAAGRycy9kb3ducmV2LnhtbERPS2vCQBC+C/0PyxR6kbppCk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ofMMAAADcAAAADwAAAAAAAAAAAAAAAACYAgAAZHJzL2Rv&#10;d25yZXYueG1sUEsFBgAAAAAEAAQA9QAAAIgDAAAAAA==&#10;" stroked="f">
                  <v:textbox inset="0,0,0,0">
                    <w:txbxContent>
                      <w:p w:rsidR="00761129" w:rsidRPr="00077324" w:rsidRDefault="00761129" w:rsidP="0051467E">
                        <w:pPr>
                          <w:pStyle w:val="TOC1"/>
                          <w:rPr>
                            <w:sz w:val="22"/>
                            <w:szCs w:val="22"/>
                          </w:rPr>
                        </w:pPr>
                        <w:r w:rsidRPr="0003379D">
                          <w:rPr>
                            <w:sz w:val="16"/>
                            <w:szCs w:val="16"/>
                          </w:rPr>
                          <w:t xml:space="preserve">Updates </w:t>
                        </w:r>
                        <w:r>
                          <w:rPr>
                            <w:sz w:val="16"/>
                            <w:szCs w:val="16"/>
                          </w:rPr>
                          <w:t>PtCP</w:t>
                        </w:r>
                      </w:p>
                    </w:txbxContent>
                  </v:textbox>
                </v:shape>
                <v:group id="Group 140" o:spid="_x0000_s1122" style="position:absolute;left:57668;top:18897;width:1295;height:163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line id="Line 141" o:spid="_x0000_s112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6DcEAAADcAAAADwAAAGRycy9kb3ducmV2LnhtbERPy6rCMBDdC/5DGOHuNFWuotUoIghy&#10;BcEXuBybsS02k9JE7fXrjSC4m8N5zmRWm0LcqXK5ZQXdTgSCOLE651TBYb9sD0E4j6yxsEwK/snB&#10;bNpsTDDW9sFbuu98KkIIuxgVZN6XsZQuycig69iSOHAXWxn0AVap1BU+QrgpZC+KBtJgzqEhw5IW&#10;GSXX3c0oQLl4+uG2Xv+OjkaeNvPB8fz8U+qnVc/HIDzV/iv+uFc6zI/68H4mXCC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foNwQAAANwAAAAPAAAAAAAAAAAAAAAA&#10;AKECAABkcnMvZG93bnJldi54bWxQSwUGAAAAAAQABAD5AAAAjwMAAAAA&#10;">
                    <v:stroke startarrow="block"/>
                  </v:line>
                  <v:line id="Line 142" o:spid="_x0000_s112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line id="Line 143" o:spid="_x0000_s112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group>
                <v:group id="Group 140" o:spid="_x0000_s1126" style="position:absolute;left:57790;top:22920;width:1295;height:163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Line 141" o:spid="_x0000_s112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PSMYAAADcAAAADwAAAGRycy9kb3ducmV2LnhtbESPQWvCQBCF74X+h2UKvTUbpUgaXUWE&#10;grQgRBvwOGbHJDQ7G7JbTf31zqHQ2wzvzXvfLFaj69SFhtB6NjBJUlDElbct1wa+Du8vGagQkS12&#10;nsnALwVYLR8fFphbf+WCLvtYKwnhkKOBJsY+1zpUDTkMie+JRTv7wWGUdai1HfAq4a7T0zSdaYct&#10;S0ODPW0aqr73P84A6s0tZsX4+fpWOn3crWfl6fZhzPPTuJ6DijTGf/Pf9dYK/kTw5RmZQ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vz0jGAAAA3AAAAA8AAAAAAAAA&#10;AAAAAAAAoQIAAGRycy9kb3ducmV2LnhtbFBLBQYAAAAABAAEAPkAAACUAwAAAAA=&#10;">
                    <v:stroke startarrow="block"/>
                  </v:line>
                  <v:line id="Line 142" o:spid="_x0000_s112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iy58QAAADcAAAADwAAAGRycy9kb3ducmV2LnhtbERPTWsCMRC9C/0PYQq9SM1ukWJXo0ih&#10;4MFLbVnpbdxMN8tuJtsk6vbfG0HwNo/3OYvVYDtxIh8axwrySQaCuHK64VrB99fH8wxEiMgaO8ek&#10;4J8CrJYPowUW2p35k067WIsUwqFABSbGvpAyVIYshonriRP367zFmKCvpfZ4TuG2ky9Z9iotNpwa&#10;DPb0bqhqd0erQM624z+/Pkzbst3v30xZlf3PVqmnx2E9BxFpiHfxzb3RaX6ew/WZdIFc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LLnxAAAANwAAAAPAAAAAAAAAAAA&#10;AAAAAKECAABkcnMvZG93bnJldi54bWxQSwUGAAAAAAQABAD5AAAAkgMAAAAA&#10;"/>
                  <v:line id="Line 143" o:spid="_x0000_s112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group>
                <v:shape id="_x0000_s1130" type="#_x0000_t202" style="position:absolute;left:59618;top:28773;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ocIA&#10;AADcAAAADwAAAGRycy9kb3ducmV2LnhtbERPS4vCMBC+L/gfwgh7WTTVBZ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L6hwgAAANwAAAAPAAAAAAAAAAAAAAAAAJgCAABkcnMvZG93&#10;bnJldi54bWxQSwUGAAAAAAQABAD1AAAAhwMAAAAA&#10;" stroked="f">
                  <v:textbox inset="0,0,0,0">
                    <w:txbxContent>
                      <w:p w:rsidR="00761129" w:rsidRPr="00077324" w:rsidRDefault="00761129" w:rsidP="0051467E">
                        <w:pPr>
                          <w:pStyle w:val="TOC1"/>
                          <w:rPr>
                            <w:sz w:val="22"/>
                            <w:szCs w:val="22"/>
                          </w:rPr>
                        </w:pPr>
                        <w:r w:rsidRPr="0003379D">
                          <w:rPr>
                            <w:sz w:val="16"/>
                            <w:szCs w:val="16"/>
                          </w:rPr>
                          <w:t xml:space="preserve">Updates </w:t>
                        </w:r>
                        <w:r>
                          <w:rPr>
                            <w:sz w:val="16"/>
                            <w:szCs w:val="16"/>
                          </w:rPr>
                          <w:t>PtCP</w:t>
                        </w:r>
                      </w:p>
                    </w:txbxContent>
                  </v:textbox>
                </v:shape>
                <v:group id="Group 140" o:spid="_x0000_s1131" style="position:absolute;left:41574;top:25725;width:953;height:195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line id="Line 141" o:spid="_x0000_s1132"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hs0MEAAADcAAAADwAAAGRycy9kb3ducmV2LnhtbERPy6rCMBDdX/AfwgjurqniFa1GEUEQ&#10;Lwi+wOXYjG2xmZQmavXrjSC4m8N5znham0LcqHK5ZQWddgSCOLE651TBfrf4HYBwHlljYZkUPMjB&#10;dNL4GWOs7Z03dNv6VIQQdjEqyLwvYyldkpFB17YlceDOtjLoA6xSqSu8h3BTyG4U9aXBnENDhiXN&#10;M0ou26tRgHL+9INN/d8bHow8rmf9w+m5UqrVrGcjEJ5q/xV/3Esd5nf+4P1MuEBO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GzQwQAAANwAAAAPAAAAAAAAAAAAAAAA&#10;AKECAABkcnMvZG93bnJldi54bWxQSwUGAAAAAAQABAD5AAAAjwMAAAAA&#10;">
                    <v:stroke startarrow="block"/>
                  </v:line>
                  <v:line id="Line 142" o:spid="_x0000_s1133"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line id="Line 143" o:spid="_x0000_s1134"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group>
                <v:shape id="_x0000_s1135" type="#_x0000_t202" style="position:absolute;left:43159;top:26334;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761129" w:rsidRPr="00286816" w:rsidRDefault="00761129"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761129" w:rsidRPr="00286816" w:rsidRDefault="00761129" w:rsidP="0051467E">
                        <w:pPr>
                          <w:pStyle w:val="TOC1"/>
                          <w:rPr>
                            <w:sz w:val="16"/>
                            <w:szCs w:val="16"/>
                          </w:rPr>
                        </w:pPr>
                      </w:p>
                      <w:p w:rsidR="00761129" w:rsidRDefault="00761129" w:rsidP="0051467E"/>
                      <w:p w:rsidR="00761129" w:rsidRPr="00077324" w:rsidRDefault="00761129" w:rsidP="0051467E">
                        <w:pPr>
                          <w:pStyle w:val="TOC1"/>
                          <w:rPr>
                            <w:sz w:val="22"/>
                            <w:szCs w:val="22"/>
                          </w:rPr>
                        </w:pPr>
                        <w:r w:rsidRPr="00077324">
                          <w:rPr>
                            <w:sz w:val="22"/>
                            <w:szCs w:val="22"/>
                          </w:rPr>
                          <w:t>Transaction-A [A]</w:t>
                        </w:r>
                      </w:p>
                    </w:txbxContent>
                  </v:textbox>
                </v:shape>
                <v:line id="Line 134" o:spid="_x0000_s1136" style="position:absolute;flip:y;visibility:visible;mso-wrap-style:square" from="41696,28895" to="56454,28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ucUAAADcAAAADwAAAGRycy9kb3ducmV2LnhtbESPQUvDQBCF74L/YRmhl9Bu2oJo7CZo&#10;bUGQHqw9eByyYxLMzobs2MZ/7xwEb/OY9715s6mm0JszjamL7GC5yMEQ19F33Dg4ve/nd2CSIHvs&#10;I5ODH0pQlddXGyx8vPAbnY/SGA3hVKCDVmQorE11SwHTIg7EuvuMY0BROTbWj3jR8NDbVZ7f2oAd&#10;64UWB9q2VH8dv4PW2B/4eb3OnoLNsnvafchrbsW52c30+ABGaJJ/8x/94pVbaX19Riew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LucUAAADcAAAADwAAAAAAAAAA&#10;AAAAAAChAgAAZHJzL2Rvd25yZXYueG1sUEsFBgAAAAAEAAQA+QAAAJMDAAAAAA==&#10;">
                  <v:stroke endarrow="block"/>
                  <o:lock v:ext="edit" shapetype="f"/>
                </v:line>
                <v:rect id="Rectangle 136" o:spid="_x0000_s1137" style="position:absolute;left:56448;top:28773;width:1817;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GacMA&#10;AADcAAAADwAAAGRycy9kb3ducmV2LnhtbERPTWvCQBC9C/0PyxR6011TkDZ1FVEs9ajJpbdpdpqk&#10;ZmdDdhPT/npXKHibx/uc5Xq0jRio87VjDfOZAkFcOFNzqSHP9tMXED4gG2wck4Zf8rBePUyWmBp3&#10;4SMNp1CKGMI+RQ1VCG0qpS8qsuhnriWO3LfrLIYIu1KaDi8x3DYyUWohLdYcGypsaVtRcT71VsNX&#10;neT4d8zelX3dP4fDmP30nzutnx7HzRuIQGO4i//dHybOT+Z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aGacMAAADcAAAADwAAAAAAAAAAAAAAAACYAgAAZHJzL2Rv&#10;d25yZXYueG1sUEsFBgAAAAAEAAQA9QAAAIgDAAAAAA==&#10;"/>
                <v:shape id="_x0000_s1138" type="#_x0000_t202" style="position:absolute;left:27797;top:24262;width:10681;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Rh8IA&#10;AADcAAAADwAAAGRycy9kb3ducmV2LnhtbERPyWrDMBC9F/IPYgK9lESOD6Y4UUKbpNBDc8hCzoM1&#10;tU2tkZHk7e+rQqC3ebx1NrvRNKIn52vLClbLBARxYXXNpYLb9WPxCsIHZI2NZVIwkYfddva0wVzb&#10;gc/UX0IpYgj7HBVUIbS5lL6oyKBf2pY4ct/WGQwRulJqh0MMN41MkySTBmuODRW2tK+o+Ll0RkF2&#10;cN1w5v3L4Xb8wlNbpvf36a7U83x8W4MINIZ/8cP9qeP8NIW/Z+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NGHwgAAANwAAAAPAAAAAAAAAAAAAAAAAJgCAABkcnMvZG93&#10;bnJldi54bWxQSwUGAAAAAAQABAD1AAAAhwMAAAAA&#10;" stroked="f">
                  <v:textbox inset="0,0,0,0">
                    <w:txbxContent>
                      <w:p w:rsidR="00761129" w:rsidRPr="000929D8" w:rsidRDefault="00761129" w:rsidP="009C37F5">
                        <w:pPr>
                          <w:pStyle w:val="TOC1"/>
                          <w:rPr>
                            <w:sz w:val="16"/>
                            <w:szCs w:val="16"/>
                          </w:rPr>
                        </w:pPr>
                        <w:r w:rsidRPr="000929D8">
                          <w:rPr>
                            <w:sz w:val="16"/>
                            <w:szCs w:val="16"/>
                          </w:rPr>
                          <w:t xml:space="preserve">Provides </w:t>
                        </w:r>
                        <w:r>
                          <w:rPr>
                            <w:sz w:val="16"/>
                            <w:szCs w:val="16"/>
                          </w:rPr>
                          <w:t>referral response</w:t>
                        </w:r>
                      </w:p>
                    </w:txbxContent>
                  </v:textbox>
                </v:shape>
                <v:shape id="_x0000_s1139" type="#_x0000_t202" style="position:absolute;left:13411;top:14264;width:1240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saMIA&#10;AADcAAAADwAAAGRycy9kb3ducmV2LnhtbERPS4vCMBC+C/sfwizsRTS1iEg1yq664GE9+MDz0Ixt&#10;sZmUJNr6742w4G0+vufMl52pxZ2crywrGA0TEMS51RUXCk7H38EUhA/IGmvLpOBBHpaLj94cM21b&#10;3tP9EAoRQ9hnqKAMocmk9HlJBv3QNsSRu1hnMEToCqkdtjHc1DJNkok0WHFsKLGhVUn59XAzCiZr&#10;d2v3vOqvT5s/3DVFev55nJX6+uy+ZyACdeEt/ndvdZyfj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exowgAAANwAAAAPAAAAAAAAAAAAAAAAAJgCAABkcnMvZG93&#10;bnJldi54bWxQSwUGAAAAAAQABAD1AAAAhwMAAAAA&#10;" stroked="f">
                  <v:textbox inset="0,0,0,0">
                    <w:txbxContent>
                      <w:p w:rsidR="00761129" w:rsidRPr="000929D8" w:rsidRDefault="00761129" w:rsidP="009C37F5">
                        <w:pPr>
                          <w:pStyle w:val="TOC1"/>
                          <w:rPr>
                            <w:sz w:val="16"/>
                            <w:szCs w:val="16"/>
                          </w:rPr>
                        </w:pPr>
                        <w:r w:rsidRPr="000929D8">
                          <w:rPr>
                            <w:sz w:val="16"/>
                            <w:szCs w:val="16"/>
                          </w:rPr>
                          <w:t xml:space="preserve">Provides referral request </w:t>
                        </w:r>
                      </w:p>
                    </w:txbxContent>
                  </v:textbox>
                </v:shape>
                <v:group id="Group 140" o:spid="_x0000_s1140" style="position:absolute;left:58155;top:28895;width:1296;height:163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Line 141" o:spid="_x0000_s114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4GsMAAADcAAAADwAAAGRycy9kb3ducmV2LnhtbERPTWvCQBC9F/wPywi91Y0iQWM2IoJQ&#10;LAixFTyO2TEJZmdDdqsxv75bKPQ2j/c56bo3jbhT52rLCqaTCARxYXXNpYKvz93bAoTzyBoby6Tg&#10;SQ7W2eglxUTbB+d0P/pShBB2CSqovG8TKV1RkUE3sS1x4K62M+gD7EqpO3yEcNPIWRTF0mDNoaHC&#10;lrYVFbfjt1GAcjv4Rd5/zJcnI8+HTXy6DHulXsf9ZgXCU+//xX/udx3mz2L4fSZc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mOBrDAAAA3AAAAA8AAAAAAAAAAAAA&#10;AAAAoQIAAGRycy9kb3ducmV2LnhtbFBLBQYAAAAABAAEAPkAAACRAwAAAAA=&#10;">
                    <v:stroke startarrow="block"/>
                  </v:line>
                  <v:line id="Line 142" o:spid="_x0000_s114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FFtcQAAADcAAAADwAAAGRycy9kb3ducmV2LnhtbERPS2sCMRC+C/6HMIVeSs0qpbVbo4hQ&#10;8ODFByu9TTfTzbKbyZpE3f57Uyh4m4/vObNFb1txIR9qxwrGowwEcel0zZWCw/7zeQoiRGSNrWNS&#10;8EsBFvPhYIa5dlfe0mUXK5FCOOSowMTY5VKG0pDFMHIdceJ+nLcYE/SV1B6vKdy2cpJlr9JizanB&#10;YEcrQ2WzO1sFcrp5Ovnl90tTNMfjuynKovvaKPX40C8/QETq4138717rNH/yB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UW1xAAAANwAAAAPAAAAAAAAAAAA&#10;AAAAAKECAABkcnMvZG93bnJldi54bWxQSwUGAAAAAAQABAD5AAAAkgMAAAAA&#10;"/>
                  <v:line id="Line 143" o:spid="_x0000_s114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group>
                <v:shape id="_x0000_s1144" type="#_x0000_t202" style="position:absolute;left:59253;top:22920;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rsidR="00761129" w:rsidRPr="00077324" w:rsidRDefault="00761129" w:rsidP="009C37F5">
                        <w:pPr>
                          <w:pStyle w:val="TOC1"/>
                          <w:rPr>
                            <w:sz w:val="22"/>
                            <w:szCs w:val="22"/>
                          </w:rPr>
                        </w:pPr>
                        <w:r w:rsidRPr="0003379D">
                          <w:rPr>
                            <w:sz w:val="16"/>
                            <w:szCs w:val="16"/>
                          </w:rPr>
                          <w:t xml:space="preserve">Updates </w:t>
                        </w:r>
                        <w:r>
                          <w:rPr>
                            <w:sz w:val="16"/>
                            <w:szCs w:val="16"/>
                          </w:rPr>
                          <w:t>PtCP</w:t>
                        </w:r>
                      </w:p>
                    </w:txbxContent>
                  </v:textbox>
                </v:shape>
                <v:shape id="_x0000_s1145" type="#_x0000_t202" style="position:absolute;top:22189;width:890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761129" w:rsidRPr="000929D8" w:rsidRDefault="00761129" w:rsidP="009C37F5">
                        <w:pPr>
                          <w:pStyle w:val="TOC1"/>
                          <w:rPr>
                            <w:sz w:val="16"/>
                            <w:szCs w:val="16"/>
                          </w:rPr>
                        </w:pPr>
                        <w:r>
                          <w:rPr>
                            <w:sz w:val="16"/>
                            <w:szCs w:val="16"/>
                          </w:rPr>
                          <w:t>Updates</w:t>
                        </w:r>
                        <w:r w:rsidRPr="000929D8">
                          <w:rPr>
                            <w:sz w:val="16"/>
                            <w:szCs w:val="16"/>
                          </w:rPr>
                          <w:t xml:space="preserve"> Plan of Care</w:t>
                        </w:r>
                      </w:p>
                      <w:p w:rsidR="00761129" w:rsidRDefault="00761129" w:rsidP="009C37F5"/>
                      <w:p w:rsidR="00761129" w:rsidRPr="00077324" w:rsidRDefault="00761129" w:rsidP="009C37F5">
                        <w:pPr>
                          <w:pStyle w:val="TOC1"/>
                          <w:rPr>
                            <w:sz w:val="22"/>
                            <w:szCs w:val="22"/>
                          </w:rPr>
                        </w:pPr>
                        <w:r w:rsidRPr="00077324">
                          <w:rPr>
                            <w:sz w:val="22"/>
                            <w:szCs w:val="22"/>
                          </w:rPr>
                          <w:t>Transaction-A [A]</w:t>
                        </w:r>
                      </w:p>
                    </w:txbxContent>
                  </v:textbox>
                </v:shape>
                <v:line id="Line 134" o:spid="_x0000_s1146" style="position:absolute;visibility:visible;mso-wrap-style:square" from="8900,23652" to="10767,23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o:lock v:ext="edit" shapetype="f"/>
                </v:line>
                <v:line id="Line 142" o:spid="_x0000_s1147" style="position:absolute;visibility:visible;mso-wrap-style:square" from="8900,21457" to="8900,23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o:lock v:ext="edit" shapetype="f"/>
                </v:line>
                <v:line id="Line 143" o:spid="_x0000_s1148" style="position:absolute;visibility:visible;mso-wrap-style:square" from="8778,21457" to="10670,21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o:lock v:ext="edit" shapetype="f"/>
                </v:line>
                <v:rect id="Rectangle 136" o:spid="_x0000_s1149" style="position:absolute;left:39867;top:35844;width:1816;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36" o:spid="_x0000_s1150" style="position:absolute;left:56083;top:33528;width:1816;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line id="Line 134" o:spid="_x0000_s1151" style="position:absolute;visibility:visible;mso-wrap-style:square" from="12557,33528" to="56025,3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o:lock v:ext="edit" shapetype="f"/>
                </v:line>
                <v:line id="Line 134" o:spid="_x0000_s1152" style="position:absolute;flip:y;visibility:visible;mso-wrap-style:square" from="12557,36210" to="39255,36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o:lock v:ext="edit" shapetype="f"/>
                </v:line>
                <v:shape id="_x0000_s1153" type="#_x0000_t202" style="position:absolute;left:43281;top:36697;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761129" w:rsidRPr="00286816" w:rsidRDefault="00761129" w:rsidP="009C37F5">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761129" w:rsidRDefault="00761129" w:rsidP="009C37F5"/>
                      <w:p w:rsidR="00761129" w:rsidRPr="00077324" w:rsidRDefault="00761129" w:rsidP="009C37F5">
                        <w:pPr>
                          <w:pStyle w:val="TOC1"/>
                          <w:rPr>
                            <w:sz w:val="22"/>
                            <w:szCs w:val="22"/>
                          </w:rPr>
                        </w:pPr>
                        <w:r w:rsidRPr="00077324">
                          <w:rPr>
                            <w:sz w:val="22"/>
                            <w:szCs w:val="22"/>
                          </w:rPr>
                          <w:t>Transaction-A [A]</w:t>
                        </w:r>
                      </w:p>
                    </w:txbxContent>
                  </v:textbox>
                </v:shape>
                <v:group id="Group 140" o:spid="_x0000_s1154" style="position:absolute;left:41696;top:35966;width:1433;height:177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Line 141" o:spid="_x0000_s115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cUMIAAADbAAAADwAAAGRycy9kb3ducmV2LnhtbESP3YrCMBSE7wXfIRzBO00VV7QaRYQF&#10;cUHwD7w8Nse22JyUJqvVpzeC4OUwM98w03ltCnGjyuWWFfS6EQjixOqcUwWH/W9nBMJ5ZI2FZVLw&#10;IAfzWbMxxVjbO2/ptvOpCBB2MSrIvC9jKV2SkUHXtSVx8C62MuiDrFKpK7wHuClkP4qG0mDOYSHD&#10;kpYZJdfdv1GAcvn0o239NxgfjTxtFsPj+blWqt2qFxMQnmr/DX/aK61g8AP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PcUMIAAADbAAAADwAAAAAAAAAAAAAA&#10;AAChAgAAZHJzL2Rvd25yZXYueG1sUEsFBgAAAAAEAAQA+QAAAJADAAAAAA==&#10;">
                    <v:stroke startarrow="block"/>
                  </v:line>
                  <v:line id="Line 142" o:spid="_x0000_s115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line id="Line 143" o:spid="_x0000_s115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group>
                <v:group id="Group 140" o:spid="_x0000_s1158" style="position:absolute;left:57790;top:33893;width:1295;height:231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Line 141" o:spid="_x0000_s115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7WVcIAAADbAAAADwAAAGRycy9kb3ducmV2LnhtbESP3YrCMBSE7xd8h3AE7zRVRGw1igiC&#10;KAj+gZfH5tgWm5PSRK0+/WZB2MthZr5hpvPGlOJJtSssK+j3IhDEqdUFZwpOx1V3DMJ5ZI2lZVLw&#10;JgfzWetniom2L97T8+AzESDsElSQe18lUro0J4OuZyvi4N1sbdAHWWdS1/gKcFPKQRSNpMGCw0KO&#10;FS1zSu+Hh1GAcvnx432zHcZnIy+7xeh8/WyU6rSbxQSEp8b/h7/ttVYwjOHvS/gBcv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7WVcIAAADbAAAADwAAAAAAAAAAAAAA&#10;AAChAgAAZHJzL2Rvd25yZXYueG1sUEsFBgAAAAAEAAQA+QAAAJADAAAAAA==&#10;">
                    <v:stroke startarrow="block"/>
                  </v:line>
                  <v:line id="Line 142" o:spid="_x0000_s116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line id="Line 143" o:spid="_x0000_s116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v:group id="Group 140" o:spid="_x0000_s1162" style="position:absolute;left:57790;top:40111;width:1295;height:231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line id="Line 141" o:spid="_x0000_s116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5DPsQAAADcAAAADwAAAGRycy9kb3ducmV2LnhtbESP3YrCMBSE7xd8h3CEvVtTXSlajSKC&#10;ICsI/oGXx+bYFpuT0kTt+vRGELwcZuYbZjxtTCluVLvCsoJuJwJBnFpdcKZgv1v8DEA4j6yxtEwK&#10;/snBdNL6GmOi7Z03dNv6TAQIuwQV5N5XiZQuzcmg69iKOHhnWxv0QdaZ1DXeA9yUshdFsTRYcFjI&#10;saJ5TullezUKUM4ffrBpVv3hwcjjehYfTo8/pb7bzWwEwlPjP+F3e6kV9OJfeJ0JR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XkM+xAAAANwAAAAPAAAAAAAAAAAA&#10;AAAAAKECAABkcnMvZG93bnJldi54bWxQSwUGAAAAAAQABAD5AAAAkgMAAAAA&#10;">
                    <v:stroke startarrow="block"/>
                  </v:line>
                  <v:line id="Line 142" o:spid="_x0000_s116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DfsYAAADcAAAADwAAAGRycy9kb3ducmV2LnhtbESPQWsCMRSE70L/Q3iFXqRmKyJ2NYoU&#10;Cj140ZZdentuXjfLbl62SarrvzdCweMwM98wq81gO3EiHxrHCl4mGQjiyumGawVfn+/PCxAhImvs&#10;HJOCCwXYrB9GK8y1O/OeTodYiwThkKMCE2OfSxkqQxbDxPXEyftx3mJM0tdSezwnuO3kNMvm0mLD&#10;acFgT2+GqvbwZxXIxW7867fHWVu0Zflqiqrov3dKPT0O2yWISEO8h//bH1rBdD6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cA37GAAAA3AAAAA8AAAAAAAAA&#10;AAAAAAAAoQIAAGRycy9kb3ducmV2LnhtbFBLBQYAAAAABAAEAPkAAACUAwAAAAA=&#10;"/>
                  <v:line id="Line 143" o:spid="_x0000_s116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group>
                <v:shape id="_x0000_s1166" type="#_x0000_t202" style="position:absolute;left:59375;top:34015;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POMQA&#10;AADcAAAADwAAAGRycy9kb3ducmV2LnhtbESPzYvCMBTE7wv+D+EJXhZN7aEs1Sh+gofdgx94fjTP&#10;tti8lCTa+t+bhYU9DjPzG2a+7E0jnuR8bVnBdJKAIC6srrlUcDnvx18gfEDW2FgmBS/ysFwMPuaY&#10;a9vxkZ6nUIoIYZ+jgiqENpfSFxUZ9BPbEkfvZp3BEKUrpXbYRbhpZJokmTRYc1yosKVNRcX99DAK&#10;sq17dEfefG4vu2/8acv0un5dlRoN+9UMRKA+/If/2getIM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4DzjEAAAA3AAAAA8AAAAAAAAAAAAAAAAAmAIAAGRycy9k&#10;b3ducmV2LnhtbFBLBQYAAAAABAAEAPUAAACJAwAAAAA=&#10;" stroked="f">
                  <v:textbox inset="0,0,0,0">
                    <w:txbxContent>
                      <w:p w:rsidR="00761129" w:rsidRPr="00077324" w:rsidRDefault="00761129" w:rsidP="009C37F5">
                        <w:pPr>
                          <w:pStyle w:val="TOC1"/>
                          <w:rPr>
                            <w:sz w:val="22"/>
                            <w:szCs w:val="22"/>
                          </w:rPr>
                        </w:pPr>
                        <w:r w:rsidRPr="0003379D">
                          <w:rPr>
                            <w:sz w:val="16"/>
                            <w:szCs w:val="16"/>
                          </w:rPr>
                          <w:t xml:space="preserve">Updates </w:t>
                        </w:r>
                        <w:r>
                          <w:rPr>
                            <w:sz w:val="16"/>
                            <w:szCs w:val="16"/>
                          </w:rPr>
                          <w:t>PtCP</w:t>
                        </w:r>
                      </w:p>
                    </w:txbxContent>
                  </v:textbox>
                </v:shape>
                <v:shape id="_x0000_s1167" type="#_x0000_t202" style="position:absolute;left:59375;top:40111;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o8UA&#10;AADcAAAADwAAAGRycy9kb3ducmV2LnhtbESPT4vCMBTE7wt+h/AEL4um20N3qUbxzwp7cA+64vnR&#10;PNti81KSaOu33wiCx2FmfsPMFr1pxI2cry0r+JgkIIgLq2suFRz/tuMvED4ga2wsk4I7eVjMB28z&#10;zLXteE+3QyhFhLDPUUEVQptL6YuKDPqJbYmjd7bOYIjSlVI77CLcNDJNkkwarDkuVNjSuqLicrga&#10;BdnGXbs9r983x+8d/rZlelrdT0qNhv1yCiJQH17hZ/tHK0izT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KqjxQAAANwAAAAPAAAAAAAAAAAAAAAAAJgCAABkcnMv&#10;ZG93bnJldi54bWxQSwUGAAAAAAQABAD1AAAAigMAAAAA&#10;" stroked="f">
                  <v:textbox inset="0,0,0,0">
                    <w:txbxContent>
                      <w:p w:rsidR="00761129" w:rsidRPr="00077324" w:rsidRDefault="00761129" w:rsidP="009C37F5">
                        <w:pPr>
                          <w:pStyle w:val="TOC1"/>
                          <w:rPr>
                            <w:sz w:val="22"/>
                            <w:szCs w:val="22"/>
                          </w:rPr>
                        </w:pPr>
                        <w:r w:rsidRPr="0003379D">
                          <w:rPr>
                            <w:sz w:val="16"/>
                            <w:szCs w:val="16"/>
                          </w:rPr>
                          <w:t xml:space="preserve">Updates </w:t>
                        </w:r>
                        <w:r>
                          <w:rPr>
                            <w:sz w:val="16"/>
                            <w:szCs w:val="16"/>
                          </w:rPr>
                          <w:t>PtCP</w:t>
                        </w:r>
                      </w:p>
                    </w:txbxContent>
                  </v:textbox>
                </v:shape>
                <v:shape id="_x0000_s1168" type="#_x0000_t202" style="position:absolute;left:13045;top:32308;width:15422;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0cIA&#10;AADcAAAADwAAAGRycy9kb3ducmV2LnhtbERPPWvDMBDdA/0P4gpdQiPXgylOlNDaCXRohzjG82Fd&#10;bVPrZCQldv59NRQ6Pt737rCYUdzI+cGygpdNAoK4tXrgTkF9OT2/gvABWeNomRTcycNh/7DaYa7t&#10;zGe6VaETMYR9jgr6EKZcSt/2ZNBv7EQcuW/rDIYIXSe1wzmGm1GmSZJJgwPHhh4nKnpqf6qrUZCV&#10;7jqfuViX9fETv6Yubd7vjVJPj8vbFkSgJfyL/9wfWkGaxbX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6z7RwgAAANwAAAAPAAAAAAAAAAAAAAAAAJgCAABkcnMvZG93&#10;bnJldi54bWxQSwUGAAAAAAQABAD1AAAAhwMAAAAA&#10;" stroked="f">
                  <v:textbox inset="0,0,0,0">
                    <w:txbxContent>
                      <w:p w:rsidR="00761129" w:rsidRPr="000929D8" w:rsidRDefault="00761129"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v:textbox>
                </v:shape>
                <v:shape id="_x0000_s1169" type="#_x0000_t202" style="position:absolute;left:12923;top:34625;width:15422;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ebSsUA&#10;AADcAAAADwAAAGRycy9kb3ducmV2LnhtbESPT4vCMBTE7wt+h/AEL4um20PZrUbxzwp7cA+64vnR&#10;PNti81KSaOu33wiCx2FmfsPMFr1pxI2cry0r+JgkIIgLq2suFRz/tuNPED4ga2wsk4I7eVjMB28z&#10;zLXteE+3QyhFhLDPUUEVQptL6YuKDPqJbYmjd7bOYIjSlVI77CLcNDJNkkwarDkuVNjSuqLicrga&#10;BdnGXbs9r983x+8d/rZlelrdT0qNhv1yCiJQH17hZ/tHK0izL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5tKxQAAANwAAAAPAAAAAAAAAAAAAAAAAJgCAABkcnMv&#10;ZG93bnJldi54bWxQSwUGAAAAAAQABAD1AAAAigMAAAAA&#10;" stroked="f">
                  <v:textbox inset="0,0,0,0">
                    <w:txbxContent>
                      <w:p w:rsidR="00761129" w:rsidRPr="000929D8" w:rsidRDefault="00761129"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v:textbox>
                </v:shape>
                <v:shape id="_x0000_s1170" type="#_x0000_t202" style="position:absolute;left:43525;top:27432;width:11189;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SkCsEA&#10;AADcAAAADwAAAGRycy9kb3ducmV2LnhtbERPTYvCMBC9C/sfwix4kTXdHlSqUVx1wYMe6ornoRnb&#10;YjMpSbT1328OgsfH+16setOIBzlfW1bwPU5AEBdW11wqOP/9fs1A+ICssbFMCp7kYbX8GCww07bj&#10;nB6nUIoYwj5DBVUIbSalLyoy6Me2JY7c1TqDIUJXSu2wi+GmkWmSTKTBmmNDhS1tKipup7tRMNm6&#10;e5fzZrQ97w54bMv08vO8KDX87NdzEIH68Ba/3HutIJ3G+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EpArBAAAA3AAAAA8AAAAAAAAAAAAAAAAAmAIAAGRycy9kb3du&#10;cmV2LnhtbFBLBQYAAAAABAAEAPUAAACGAwAAAAA=&#10;" stroked="f">
                  <v:textbox inset="0,0,0,0">
                    <w:txbxContent>
                      <w:p w:rsidR="00761129" w:rsidRPr="000929D8" w:rsidRDefault="00761129" w:rsidP="00092800">
                        <w:pPr>
                          <w:pStyle w:val="TOC1"/>
                          <w:rPr>
                            <w:sz w:val="16"/>
                            <w:szCs w:val="16"/>
                          </w:rPr>
                        </w:pPr>
                        <w:r w:rsidRPr="000929D8">
                          <w:rPr>
                            <w:sz w:val="16"/>
                            <w:szCs w:val="16"/>
                          </w:rPr>
                          <w:t>P</w:t>
                        </w:r>
                        <w:r>
                          <w:rPr>
                            <w:sz w:val="16"/>
                            <w:szCs w:val="16"/>
                          </w:rPr>
                          <w:t>rovides Annotation</w:t>
                        </w:r>
                      </w:p>
                    </w:txbxContent>
                  </v:textbox>
                </v:shape>
                <v:shape id="_x0000_s1171" type="#_x0000_t202" style="position:absolute;left:42550;top:17312;width:11188;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BkcUA&#10;AADcAAAADwAAAGRycy9kb3ducmV2LnhtbESPzYvCMBTE7wv+D+EJe1k0tQdXqlH8WvDgHvzA86N5&#10;tsXmpSTR1v/eCAt7HGbmN8xs0ZlaPMj5yrKC0TABQZxbXXGh4Hz6GUxA+ICssbZMCp7kYTHvfcww&#10;07blAz2OoRARwj5DBWUITSalz0sy6Ie2IY7e1TqDIUpXSO2wjXBTyzRJxtJgxXGhxIbWJeW3490o&#10;GG/cvT3w+mtz3u7xtynSy+p5Ueqz3y2nIAJ14T/8195pBen3C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AGRxQAAANwAAAAPAAAAAAAAAAAAAAAAAJgCAABkcnMv&#10;ZG93bnJldi54bWxQSwUGAAAAAAQABAD1AAAAigMAAAAA&#10;" stroked="f">
                  <v:textbox inset="0,0,0,0">
                    <w:txbxContent>
                      <w:p w:rsidR="00761129" w:rsidRPr="000929D8" w:rsidRDefault="00761129" w:rsidP="00092800">
                        <w:pPr>
                          <w:pStyle w:val="TOC1"/>
                          <w:rPr>
                            <w:sz w:val="16"/>
                            <w:szCs w:val="16"/>
                          </w:rPr>
                        </w:pPr>
                        <w:r w:rsidRPr="000929D8">
                          <w:rPr>
                            <w:sz w:val="16"/>
                            <w:szCs w:val="16"/>
                          </w:rPr>
                          <w:t>P</w:t>
                        </w:r>
                        <w:r>
                          <w:rPr>
                            <w:sz w:val="16"/>
                            <w:szCs w:val="16"/>
                          </w:rPr>
                          <w:t>rovides Annotation</w:t>
                        </w:r>
                      </w:p>
                    </w:txbxContent>
                  </v:textbox>
                </v:shape>
                <v:shape id="_x0000_s1172" type="#_x0000_t202" style="position:absolute;left:41940;top:38282;width:11189;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f5sQA&#10;AADcAAAADwAAAGRycy9kb3ducmV2LnhtbESPT4vCMBTE7wt+h/AEL8ua2oMuXaP4FzzoQVc8P5q3&#10;bdnmpSTR1m9vBMHjMDO/YabzztTiRs5XlhWMhgkI4tzqigsF59/t1zcIH5A11pZJwZ08zGe9jylm&#10;2rZ8pNspFCJC2GeooAyhyaT0eUkG/dA2xNH7s85giNIVUjtsI9zUMk2SsTRYcVwosaFVSfn/6WoU&#10;jNfu2h559bk+b/Z4aIr0srxflBr0u8UPiEBdeIdf7Z1WkE5S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n+bEAAAA3AAAAA8AAAAAAAAAAAAAAAAAmAIAAGRycy9k&#10;b3ducmV2LnhtbFBLBQYAAAAABAAEAPUAAACJAwAAAAA=&#10;" stroked="f">
                  <v:textbox inset="0,0,0,0">
                    <w:txbxContent>
                      <w:p w:rsidR="00761129" w:rsidRPr="000929D8" w:rsidRDefault="00761129" w:rsidP="00092800">
                        <w:pPr>
                          <w:pStyle w:val="TOC1"/>
                          <w:rPr>
                            <w:sz w:val="16"/>
                            <w:szCs w:val="16"/>
                          </w:rPr>
                        </w:pPr>
                        <w:r w:rsidRPr="000929D8">
                          <w:rPr>
                            <w:sz w:val="16"/>
                            <w:szCs w:val="16"/>
                          </w:rPr>
                          <w:t>P</w:t>
                        </w:r>
                        <w:r>
                          <w:rPr>
                            <w:sz w:val="16"/>
                            <w:szCs w:val="16"/>
                          </w:rPr>
                          <w:t>rovides Annotation</w:t>
                        </w:r>
                      </w:p>
                    </w:txbxContent>
                  </v:textbox>
                </v:shape>
              </v:group>
            </w:pict>
          </mc:Fallback>
        </mc:AlternateContent>
      </w:r>
    </w:p>
    <w:p w:rsidR="00F91E4A" w:rsidRPr="00F06B2A" w:rsidRDefault="00F91E4A" w:rsidP="00F06B2A">
      <w:pPr>
        <w:pStyle w:val="BodyText"/>
      </w:pPr>
    </w:p>
    <w:p w:rsidR="00F91E4A" w:rsidRDefault="00F91E4A" w:rsidP="00F06B2A">
      <w:pPr>
        <w:pStyle w:val="BodyText"/>
      </w:pPr>
    </w:p>
    <w:p w:rsidR="00D00EB4" w:rsidRPr="00DE398D" w:rsidRDefault="00D00EB4" w:rsidP="00F06B2A">
      <w:pPr>
        <w:pStyle w:val="BodyText"/>
      </w:pPr>
    </w:p>
    <w:p w:rsidR="00D00EB4" w:rsidRPr="00DE398D" w:rsidRDefault="00D00EB4" w:rsidP="00F06B2A">
      <w:pPr>
        <w:pStyle w:val="BodyText"/>
      </w:pPr>
    </w:p>
    <w:p w:rsidR="00D00EB4" w:rsidRPr="00DE398D" w:rsidRDefault="00D00EB4" w:rsidP="00F06B2A">
      <w:pPr>
        <w:pStyle w:val="BodyText"/>
      </w:pPr>
    </w:p>
    <w:p w:rsidR="00D00EB4" w:rsidRPr="00DE398D" w:rsidRDefault="00D00EB4" w:rsidP="00F06B2A">
      <w:pPr>
        <w:pStyle w:val="BodyText"/>
      </w:pPr>
    </w:p>
    <w:p w:rsidR="00D00EB4" w:rsidRPr="00DE398D" w:rsidRDefault="00792BFD" w:rsidP="00F06B2A">
      <w:pPr>
        <w:pStyle w:val="BodyText"/>
      </w:pPr>
      <w:r>
        <w:rPr>
          <w:noProof/>
          <w:color w:val="FF0000"/>
          <w:sz w:val="23"/>
          <w:szCs w:val="23"/>
        </w:rPr>
        <mc:AlternateContent>
          <mc:Choice Requires="wpg">
            <w:drawing>
              <wp:anchor distT="0" distB="0" distL="114300" distR="114300" simplePos="0" relativeHeight="251880448" behindDoc="0" locked="0" layoutInCell="1" allowOverlap="1" wp14:anchorId="2E9DEEFA" wp14:editId="7BE5B19A">
                <wp:simplePos x="0" y="0"/>
                <wp:positionH relativeFrom="column">
                  <wp:posOffset>3686175</wp:posOffset>
                </wp:positionH>
                <wp:positionV relativeFrom="paragraph">
                  <wp:posOffset>73660</wp:posOffset>
                </wp:positionV>
                <wp:extent cx="89535" cy="149860"/>
                <wp:effectExtent l="38100" t="0" r="24765" b="97790"/>
                <wp:wrapNone/>
                <wp:docPr id="242"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49860"/>
                          <a:chOff x="5175" y="7275"/>
                          <a:chExt cx="480" cy="405"/>
                        </a:xfrm>
                      </wpg:grpSpPr>
                      <wps:wsp>
                        <wps:cNvPr id="243"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40" o:spid="_x0000_s1026" style="position:absolute;margin-left:290.25pt;margin-top:5.8pt;width:7.05pt;height:11.8pt;z-index:251880448;mso-width-relative:margin;mso-height-relative:margin" coordorigin="5175,7275" coordsize="48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">
                <v:line id="Line 141" o:spid="_x0000_s102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sfXsMAAADcAAAADwAAAGRycy9kb3ducmV2LnhtbESP3YrCMBSE7wXfIRzBO011RbQaRQRh&#10;UVjwD7w8Nse22JyUJmr16TeC4OUwM98w03ltCnGnyuWWFfS6EQjixOqcUwWH/aozAuE8ssbCMil4&#10;koP5rNmYYqztg7d03/lUBAi7GBVk3pexlC7JyKDr2pI4eBdbGfRBVqnUFT4C3BSyH0VDaTDnsJBh&#10;ScuMkuvuZhSgXL78aFtvBuOjkae/xfB4fq2VarfqxQSEp9p/w5/2r1bQH/zA+0w4AnL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H17DAAAA3AAAAA8AAAAAAAAAAAAA&#10;AAAAoQIAAGRycy9kb3ducmV2LnhtbFBLBQYAAAAABAAEAPkAAACRAwAAAAA=&#10;">
                  <v:stroke startarrow="block"/>
                </v:line>
                <v:line id="Line 142" o:spid="_x0000_s102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143" o:spid="_x0000_s102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group>
            </w:pict>
          </mc:Fallback>
        </mc:AlternateContent>
      </w:r>
      <w:r>
        <w:rPr>
          <w:noProof/>
          <w:color w:val="FF0000"/>
          <w:sz w:val="23"/>
          <w:szCs w:val="23"/>
        </w:rPr>
        <mc:AlternateContent>
          <mc:Choice Requires="wps">
            <w:drawing>
              <wp:anchor distT="0" distB="0" distL="114300" distR="114300" simplePos="0" relativeHeight="252372992" behindDoc="0" locked="0" layoutInCell="1" allowOverlap="1" wp14:anchorId="35DB5768" wp14:editId="3AB5115D">
                <wp:simplePos x="0" y="0"/>
                <wp:positionH relativeFrom="column">
                  <wp:posOffset>3494405</wp:posOffset>
                </wp:positionH>
                <wp:positionV relativeFrom="paragraph">
                  <wp:posOffset>-5080</wp:posOffset>
                </wp:positionV>
                <wp:extent cx="181610" cy="434975"/>
                <wp:effectExtent l="0" t="0" r="27940" b="22225"/>
                <wp:wrapNone/>
                <wp:docPr id="332"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 cy="434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136" o:spid="_x0000_s1026" style="position:absolute;margin-left:275.15pt;margin-top:-.4pt;width:14.3pt;height:34.2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"/>
            </w:pict>
          </mc:Fallback>
        </mc:AlternateContent>
      </w:r>
    </w:p>
    <w:p w:rsidR="00D00EB4" w:rsidRPr="00DE398D" w:rsidRDefault="00D00EB4" w:rsidP="00F06B2A">
      <w:pPr>
        <w:pStyle w:val="BodyText"/>
      </w:pPr>
    </w:p>
    <w:p w:rsidR="00D00EB4" w:rsidRPr="00DE398D" w:rsidRDefault="00D00EB4" w:rsidP="00F06B2A">
      <w:pPr>
        <w:pStyle w:val="BodyText"/>
      </w:pPr>
    </w:p>
    <w:p w:rsidR="00D00EB4" w:rsidRPr="00DE398D" w:rsidRDefault="00D00EB4" w:rsidP="00F06B2A">
      <w:pPr>
        <w:pStyle w:val="BodyText"/>
      </w:pPr>
    </w:p>
    <w:p w:rsidR="00D00EB4" w:rsidRPr="00DE398D" w:rsidRDefault="00D00EB4" w:rsidP="00F06B2A">
      <w:pPr>
        <w:pStyle w:val="BodyText"/>
      </w:pPr>
    </w:p>
    <w:p w:rsidR="00D00EB4" w:rsidRPr="00DE398D" w:rsidRDefault="00D00EB4" w:rsidP="00F06B2A">
      <w:pPr>
        <w:pStyle w:val="BodyText"/>
      </w:pPr>
    </w:p>
    <w:p w:rsidR="00090088" w:rsidRPr="00F06B2A" w:rsidRDefault="00090088" w:rsidP="00F06B2A">
      <w:pPr>
        <w:pStyle w:val="BodyText"/>
      </w:pPr>
    </w:p>
    <w:p w:rsidR="00090088" w:rsidRPr="00DE398D" w:rsidRDefault="00090088" w:rsidP="00F06B2A">
      <w:pPr>
        <w:pStyle w:val="BodyText"/>
      </w:pPr>
    </w:p>
    <w:p w:rsidR="00F91E4A" w:rsidRDefault="00F91E4A" w:rsidP="00F06B2A">
      <w:pPr>
        <w:pStyle w:val="BodyText"/>
      </w:pPr>
    </w:p>
    <w:p w:rsidR="00F91E4A" w:rsidRDefault="00792BFD" w:rsidP="00F06B2A">
      <w:pPr>
        <w:pStyle w:val="BodyText"/>
      </w:pPr>
      <w:r>
        <w:rPr>
          <w:noProof/>
          <w:color w:val="FF0000"/>
          <w:sz w:val="23"/>
          <w:szCs w:val="23"/>
        </w:rPr>
        <mc:AlternateContent>
          <mc:Choice Requires="wps">
            <w:drawing>
              <wp:anchor distT="4294967294" distB="4294967294" distL="114300" distR="114300" simplePos="0" relativeHeight="252089344" behindDoc="0" locked="0" layoutInCell="1" allowOverlap="1" wp14:anchorId="4F67FBCB" wp14:editId="633380DF">
                <wp:simplePos x="0" y="0"/>
                <wp:positionH relativeFrom="column">
                  <wp:posOffset>3790315</wp:posOffset>
                </wp:positionH>
                <wp:positionV relativeFrom="paragraph">
                  <wp:posOffset>190499</wp:posOffset>
                </wp:positionV>
                <wp:extent cx="1433195" cy="0"/>
                <wp:effectExtent l="0" t="76200" r="14605" b="95250"/>
                <wp:wrapNone/>
                <wp:docPr id="4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331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2089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98.45pt,15pt" to="411.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">
                <v:stroke endarrow="block"/>
                <o:lock v:ext="edit" shapetype="f"/>
              </v:line>
            </w:pict>
          </mc:Fallback>
        </mc:AlternateContent>
      </w:r>
    </w:p>
    <w:p w:rsidR="00F91E4A" w:rsidRDefault="00F91E4A" w:rsidP="00F06B2A">
      <w:pPr>
        <w:pStyle w:val="BodyText"/>
      </w:pPr>
    </w:p>
    <w:p w:rsidR="007E3E21" w:rsidRDefault="007E3E21" w:rsidP="00F06B2A">
      <w:pPr>
        <w:pStyle w:val="FigureTitle"/>
      </w:pPr>
    </w:p>
    <w:p w:rsidR="007E3E21" w:rsidRDefault="007E3E21" w:rsidP="00F06B2A">
      <w:pPr>
        <w:pStyle w:val="FigureTitle"/>
      </w:pPr>
    </w:p>
    <w:p w:rsidR="007E3E21" w:rsidRDefault="007E3E21" w:rsidP="00F06B2A">
      <w:pPr>
        <w:pStyle w:val="FigureTitle"/>
      </w:pPr>
    </w:p>
    <w:p w:rsidR="007E3E21" w:rsidRDefault="007E3E21" w:rsidP="00F06B2A">
      <w:pPr>
        <w:pStyle w:val="FigureTitle"/>
      </w:pPr>
    </w:p>
    <w:p w:rsidR="007E3E21" w:rsidRDefault="007E3E21" w:rsidP="00F06B2A">
      <w:pPr>
        <w:pStyle w:val="FigureTitle"/>
      </w:pPr>
    </w:p>
    <w:p w:rsidR="007E3E21" w:rsidRDefault="007E3E21" w:rsidP="00F06B2A">
      <w:pPr>
        <w:pStyle w:val="FigureTitle"/>
      </w:pPr>
    </w:p>
    <w:p w:rsidR="007E3E21" w:rsidRDefault="007E3E21" w:rsidP="00F06B2A">
      <w:pPr>
        <w:pStyle w:val="FigureTitle"/>
      </w:pPr>
    </w:p>
    <w:p w:rsidR="00F91E4A" w:rsidRDefault="007E3E21" w:rsidP="00F06B2A">
      <w:pPr>
        <w:pStyle w:val="FigureTitle"/>
      </w:pPr>
      <w:r w:rsidRPr="00232602">
        <w:t>Figure X.4.2.2</w:t>
      </w:r>
      <w:r w:rsidR="00AB5AF7">
        <w:t>.2</w:t>
      </w:r>
      <w:r w:rsidRPr="00232602">
        <w:t>-</w:t>
      </w:r>
      <w:r w:rsidR="00AB5AF7">
        <w:t>1</w:t>
      </w:r>
      <w:r w:rsidRPr="00232602">
        <w:t>: Provider to Provider (Collaborative Care) Basic Process Flow in PTCP Profile</w:t>
      </w:r>
    </w:p>
    <w:p w:rsidR="00673B4B" w:rsidRPr="004273CF" w:rsidRDefault="00923B39" w:rsidP="00F06B2A">
      <w:pPr>
        <w:pStyle w:val="Heading4"/>
        <w:rPr>
          <w:bCs/>
          <w:noProof w:val="0"/>
        </w:rPr>
      </w:pPr>
      <w:bookmarkStart w:id="65" w:name="_Toc357522175"/>
      <w:r w:rsidRPr="004273CF">
        <w:rPr>
          <w:bCs/>
          <w:noProof w:val="0"/>
        </w:rPr>
        <w:t xml:space="preserve">X.4.2.3 Use Case #3: </w:t>
      </w:r>
      <w:r w:rsidR="002726E9" w:rsidRPr="004273CF">
        <w:rPr>
          <w:bCs/>
          <w:noProof w:val="0"/>
        </w:rPr>
        <w:t>Ambulatory</w:t>
      </w:r>
      <w:r w:rsidRPr="004273CF">
        <w:rPr>
          <w:bCs/>
          <w:noProof w:val="0"/>
        </w:rPr>
        <w:t xml:space="preserve"> to Acute</w:t>
      </w:r>
      <w:bookmarkEnd w:id="65"/>
    </w:p>
    <w:p w:rsidR="00673B4B" w:rsidRPr="004273CF" w:rsidRDefault="00923B39" w:rsidP="00F06B2A">
      <w:pPr>
        <w:pStyle w:val="Heading5"/>
        <w:rPr>
          <w:bCs/>
          <w:noProof w:val="0"/>
        </w:rPr>
      </w:pPr>
      <w:bookmarkStart w:id="66" w:name="_Toc357522176"/>
      <w:r w:rsidRPr="004273CF">
        <w:rPr>
          <w:bCs/>
          <w:noProof w:val="0"/>
        </w:rPr>
        <w:t xml:space="preserve">X.4.2.3.1 </w:t>
      </w:r>
      <w:r w:rsidR="002726E9" w:rsidRPr="004273CF">
        <w:rPr>
          <w:bCs/>
          <w:noProof w:val="0"/>
        </w:rPr>
        <w:t>Ambulatory</w:t>
      </w:r>
      <w:r w:rsidR="00673B4B" w:rsidRPr="004273CF">
        <w:rPr>
          <w:bCs/>
          <w:noProof w:val="0"/>
        </w:rPr>
        <w:t xml:space="preserve"> to Acute Use Case Description</w:t>
      </w:r>
      <w:bookmarkEnd w:id="66"/>
    </w:p>
    <w:p w:rsidR="00D160AE" w:rsidRPr="00DE398D" w:rsidRDefault="00D160AE" w:rsidP="00F06B2A">
      <w:pPr>
        <w:pStyle w:val="BodyText"/>
      </w:pPr>
      <w:r w:rsidRPr="00DE398D">
        <w:rPr>
          <w:b/>
        </w:rPr>
        <w:t>Pre-Condition:</w:t>
      </w:r>
      <w:r w:rsidRPr="00DE398D">
        <w:t xml:space="preserve"> Mr. Bob Individual develops a severe episode of influenza with </w:t>
      </w:r>
      <w:proofErr w:type="spellStart"/>
      <w:r w:rsidRPr="00DE398D">
        <w:t>broncho</w:t>
      </w:r>
      <w:proofErr w:type="spellEnd"/>
      <w:r w:rsidRPr="00DE398D">
        <w:t>-pneumonia and very high blood glucose level as complications. He suffers from increasing shortness of breath on a Saturday afternoon.</w:t>
      </w:r>
    </w:p>
    <w:p w:rsidR="00D160AE" w:rsidRPr="00DE398D" w:rsidRDefault="00D160AE" w:rsidP="00F06B2A">
      <w:pPr>
        <w:pStyle w:val="BodyText"/>
      </w:pPr>
      <w:r w:rsidRPr="00DE398D">
        <w:rPr>
          <w:b/>
        </w:rPr>
        <w:t>Encounter:</w:t>
      </w:r>
      <w:r w:rsidRPr="00DE398D">
        <w:t xml:space="preserve"> Mr. Individual presents himself at the Emergency Department of his local hospital as Dr. Primary’s clinic is closed over the weekend. </w:t>
      </w:r>
    </w:p>
    <w:p w:rsidR="00D160AE" w:rsidRPr="00DE398D" w:rsidRDefault="00D160AE" w:rsidP="00F06B2A">
      <w:pPr>
        <w:pStyle w:val="BodyText"/>
      </w:pPr>
      <w:r w:rsidRPr="00DE398D">
        <w:t xml:space="preserve">Mr. Individual is admitted to the hospital and placed under the care of the physicians from the general medicine clinical unit. During the hospitalization, the patient is given a course of IV antibiotics, insulin injections to stabilize the blood glucose level. Patient was assessed by hospital attending physician, Dr. </w:t>
      </w:r>
      <w:r w:rsidR="00AE1944" w:rsidRPr="00DE398D">
        <w:t>Allen,</w:t>
      </w:r>
      <w:r w:rsidRPr="00DE398D">
        <w:t xml:space="preserve"> as medically fit for discharge after four days of inpatient care.  Dr. A</w:t>
      </w:r>
      <w:r w:rsidR="005C3DAC" w:rsidRPr="00DE398D">
        <w:t>llen</w:t>
      </w:r>
      <w:r w:rsidRPr="00DE398D">
        <w:t xml:space="preserve"> reconciles the medications to continue, outlines follow up information and discusses post discharge care with the patient. He recommends the patient to consider receiving influenza immunization before the next influenza session and updates this as recommendation to Dr. Primary in the patient’s discharge </w:t>
      </w:r>
      <w:r w:rsidR="00B501A3" w:rsidRPr="00DE398D">
        <w:t>plan of care</w:t>
      </w:r>
      <w:r w:rsidRPr="00DE398D">
        <w:t>.</w:t>
      </w:r>
    </w:p>
    <w:p w:rsidR="00D160AE" w:rsidRPr="00DE398D" w:rsidRDefault="00D160AE" w:rsidP="00F06B2A">
      <w:pPr>
        <w:pStyle w:val="BodyText"/>
      </w:pPr>
      <w:r w:rsidRPr="00DE398D">
        <w:t xml:space="preserve">Planning for discharge is initiated by the physician and nurse assigned to care for the patient soon after admission as per hospital discharge planning protocol. The discharge </w:t>
      </w:r>
      <w:r w:rsidR="00B501A3" w:rsidRPr="00DE398D">
        <w:t xml:space="preserve">plan of care </w:t>
      </w:r>
      <w:r w:rsidRPr="00DE398D">
        <w:t>is finalized on the day of discharge and a discharge summary is generated.</w:t>
      </w:r>
    </w:p>
    <w:p w:rsidR="00D160AE" w:rsidRPr="00DE398D" w:rsidRDefault="00D160AE" w:rsidP="00F06B2A">
      <w:pPr>
        <w:pStyle w:val="BodyText"/>
      </w:pPr>
      <w:r w:rsidRPr="00DE398D">
        <w:rPr>
          <w:b/>
        </w:rPr>
        <w:t>Post Condition:</w:t>
      </w:r>
      <w:r w:rsidRPr="00DE398D">
        <w:t xml:space="preserve"> The patient’s discharge </w:t>
      </w:r>
      <w:r w:rsidR="00B501A3" w:rsidRPr="00DE398D">
        <w:t xml:space="preserve">plan of care </w:t>
      </w:r>
      <w:r w:rsidRPr="00DE398D">
        <w:t xml:space="preserve">is completed. This plan may include information on changes </w:t>
      </w:r>
      <w:r w:rsidR="005C3DAC" w:rsidRPr="00DE398D">
        <w:t>in</w:t>
      </w:r>
      <w:r w:rsidRPr="00DE398D">
        <w:t xml:space="preserve"> medications, management recommendations to the patient’s primary care provider and the patient, and any health care services that are requested or scheduled for the patient.</w:t>
      </w:r>
    </w:p>
    <w:p w:rsidR="00D160AE" w:rsidRPr="00DE398D" w:rsidRDefault="00D160AE" w:rsidP="00F06B2A">
      <w:pPr>
        <w:pStyle w:val="BodyText"/>
      </w:pPr>
      <w:r w:rsidRPr="00DE398D">
        <w:t xml:space="preserve">The patient is given a copy of the discharge summary that includes the discharge </w:t>
      </w:r>
      <w:r w:rsidR="00B501A3" w:rsidRPr="00DE398D">
        <w:t>plan of care</w:t>
      </w:r>
      <w:r w:rsidRPr="00DE398D">
        <w:t xml:space="preserve">. </w:t>
      </w:r>
    </w:p>
    <w:p w:rsidR="00D160AE" w:rsidRPr="00DE398D" w:rsidRDefault="00D160AE" w:rsidP="00F06B2A">
      <w:pPr>
        <w:pStyle w:val="BodyText"/>
      </w:pPr>
      <w:r w:rsidRPr="00DE398D">
        <w:t xml:space="preserve">A discharge summary with </w:t>
      </w:r>
      <w:r w:rsidR="005C3DAC" w:rsidRPr="00DE398D">
        <w:t>an overview</w:t>
      </w:r>
      <w:r w:rsidRPr="00DE398D">
        <w:t xml:space="preserve"> of the discharge plan is sent to the patient’s primary care provider, Dr. Primary with recommendation for pre-influenza season immunization.</w:t>
      </w:r>
    </w:p>
    <w:p w:rsidR="00F9791C" w:rsidRDefault="00F9791C" w:rsidP="00F06B2A">
      <w:pPr>
        <w:pStyle w:val="Heading5"/>
        <w:rPr>
          <w:bCs/>
          <w:noProof w:val="0"/>
        </w:rPr>
      </w:pPr>
    </w:p>
    <w:p w:rsidR="00F9791C" w:rsidRDefault="00F9791C" w:rsidP="00F06B2A">
      <w:pPr>
        <w:pStyle w:val="Heading5"/>
        <w:rPr>
          <w:bCs/>
          <w:noProof w:val="0"/>
        </w:rPr>
      </w:pPr>
    </w:p>
    <w:p w:rsidR="00F9791C" w:rsidRDefault="00F9791C" w:rsidP="00F06B2A">
      <w:pPr>
        <w:pStyle w:val="Heading5"/>
        <w:rPr>
          <w:bCs/>
          <w:noProof w:val="0"/>
        </w:rPr>
      </w:pPr>
    </w:p>
    <w:p w:rsidR="00F9791C" w:rsidRDefault="00F9791C" w:rsidP="00F06B2A">
      <w:pPr>
        <w:pStyle w:val="BodyText"/>
      </w:pPr>
    </w:p>
    <w:p w:rsidR="00F9791C" w:rsidRDefault="00F9791C" w:rsidP="00F06B2A">
      <w:pPr>
        <w:pStyle w:val="BodyText"/>
      </w:pPr>
    </w:p>
    <w:p w:rsidR="00F9791C" w:rsidRDefault="00F9791C" w:rsidP="00F06B2A">
      <w:pPr>
        <w:pStyle w:val="BodyText"/>
      </w:pPr>
    </w:p>
    <w:p w:rsidR="00F9791C" w:rsidRDefault="00F9791C" w:rsidP="00F06B2A">
      <w:pPr>
        <w:pStyle w:val="BodyText"/>
      </w:pPr>
    </w:p>
    <w:p w:rsidR="00F9791C" w:rsidRDefault="00F9791C" w:rsidP="00F06B2A">
      <w:pPr>
        <w:pStyle w:val="BodyText"/>
      </w:pPr>
    </w:p>
    <w:p w:rsidR="009B7545" w:rsidRPr="004273CF" w:rsidRDefault="009B7545" w:rsidP="00F06B2A">
      <w:pPr>
        <w:pStyle w:val="Heading5"/>
        <w:rPr>
          <w:bCs/>
          <w:noProof w:val="0"/>
        </w:rPr>
      </w:pPr>
      <w:bookmarkStart w:id="67" w:name="_Toc357522177"/>
      <w:r w:rsidRPr="004273CF">
        <w:rPr>
          <w:bCs/>
          <w:noProof w:val="0"/>
        </w:rPr>
        <w:t>X.4.2.3.2 Ambulatory to Acute</w:t>
      </w:r>
      <w:r w:rsidR="00BC67E9" w:rsidRPr="004273CF">
        <w:rPr>
          <w:bCs/>
          <w:noProof w:val="0"/>
        </w:rPr>
        <w:t xml:space="preserve"> Care</w:t>
      </w:r>
      <w:r w:rsidR="00923B39" w:rsidRPr="004273CF">
        <w:rPr>
          <w:bCs/>
          <w:noProof w:val="0"/>
        </w:rPr>
        <w:t xml:space="preserve"> </w:t>
      </w:r>
      <w:r w:rsidRPr="004273CF">
        <w:rPr>
          <w:bCs/>
          <w:noProof w:val="0"/>
        </w:rPr>
        <w:t>Process Flow</w:t>
      </w:r>
      <w:bookmarkEnd w:id="67"/>
    </w:p>
    <w:p w:rsidR="00F91E4A" w:rsidRDefault="00F91E4A" w:rsidP="00F06B2A">
      <w:pPr>
        <w:pStyle w:val="BodyText"/>
      </w:pPr>
    </w:p>
    <w:p w:rsidR="0097727E" w:rsidRPr="00F91E4A" w:rsidRDefault="0097727E" w:rsidP="00F06B2A">
      <w:pPr>
        <w:pStyle w:val="BodyText"/>
      </w:pPr>
    </w:p>
    <w:p w:rsidR="00336125" w:rsidRPr="00DE398D" w:rsidRDefault="00792BFD" w:rsidP="00F06B2A">
      <w:pPr>
        <w:pStyle w:val="BodyText"/>
      </w:pPr>
      <w:r>
        <w:rPr>
          <w:noProof/>
        </w:rPr>
        <mc:AlternateContent>
          <mc:Choice Requires="wpg">
            <w:drawing>
              <wp:anchor distT="0" distB="0" distL="114300" distR="114300" simplePos="0" relativeHeight="252351488" behindDoc="0" locked="0" layoutInCell="1" allowOverlap="1" wp14:anchorId="49E3DAF4" wp14:editId="4553AAB7">
                <wp:simplePos x="0" y="0"/>
                <wp:positionH relativeFrom="column">
                  <wp:posOffset>-66675</wp:posOffset>
                </wp:positionH>
                <wp:positionV relativeFrom="paragraph">
                  <wp:posOffset>-135255</wp:posOffset>
                </wp:positionV>
                <wp:extent cx="6548755" cy="3752215"/>
                <wp:effectExtent l="0" t="0" r="4445" b="19685"/>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3752215"/>
                          <a:chOff x="533401" y="-409575"/>
                          <a:chExt cx="6548754" cy="3752215"/>
                        </a:xfrm>
                      </wpg:grpSpPr>
                      <wps:wsp>
                        <wps:cNvPr id="192" name="Text Box 109"/>
                        <wps:cNvSpPr txBox="1">
                          <a:spLocks noChangeArrowheads="1"/>
                        </wps:cNvSpPr>
                        <wps:spPr bwMode="auto">
                          <a:xfrm>
                            <a:off x="742950" y="-380999"/>
                            <a:ext cx="1084997" cy="571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5C55AC" w:rsidRDefault="00761129" w:rsidP="009B0A9C">
                              <w:pPr>
                                <w:pStyle w:val="ListContinue2"/>
                                <w:ind w:left="0"/>
                                <w:jc w:val="center"/>
                                <w:rPr>
                                  <w:sz w:val="18"/>
                                  <w:szCs w:val="18"/>
                                </w:rPr>
                              </w:pPr>
                              <w:r w:rsidRPr="005C55AC">
                                <w:rPr>
                                  <w:sz w:val="18"/>
                                  <w:szCs w:val="18"/>
                                </w:rPr>
                                <w:t>Content Creator/consumer</w:t>
                              </w:r>
                            </w:p>
                            <w:p w:rsidR="00761129" w:rsidRPr="005C55AC" w:rsidRDefault="00761129" w:rsidP="009B0A9C">
                              <w:pPr>
                                <w:pStyle w:val="ListContinue2"/>
                                <w:ind w:left="0"/>
                                <w:jc w:val="center"/>
                                <w:rPr>
                                  <w:sz w:val="18"/>
                                  <w:szCs w:val="18"/>
                                </w:rPr>
                              </w:pPr>
                              <w:r w:rsidRPr="005C55AC">
                                <w:rPr>
                                  <w:sz w:val="18"/>
                                  <w:szCs w:val="18"/>
                                </w:rPr>
                                <w:t>(Hospital)</w:t>
                              </w:r>
                            </w:p>
                            <w:p w:rsidR="00761129" w:rsidRPr="00F06B2A" w:rsidRDefault="00761129" w:rsidP="009B0A9C">
                              <w:pPr>
                                <w:pStyle w:val="ListContinue2"/>
                                <w:ind w:left="0"/>
                                <w:jc w:val="center"/>
                                <w:rPr>
                                  <w:sz w:val="18"/>
                                  <w:szCs w:val="18"/>
                                </w:rPr>
                              </w:pPr>
                              <w:r w:rsidRPr="005C55AC">
                                <w:rPr>
                                  <w:sz w:val="18"/>
                                  <w:szCs w:val="18"/>
                                </w:rPr>
                                <w:t>EHR-IS</w:t>
                              </w:r>
                            </w:p>
                            <w:p w:rsidR="00761129" w:rsidRDefault="00761129" w:rsidP="009B7545">
                              <w:pPr>
                                <w:pStyle w:val="TOC9"/>
                                <w:ind w:left="0" w:firstLine="0"/>
                                <w:rPr>
                                  <w:sz w:val="22"/>
                                  <w:szCs w:val="22"/>
                                </w:rPr>
                              </w:pPr>
                            </w:p>
                          </w:txbxContent>
                        </wps:txbx>
                        <wps:bodyPr rot="0" vert="horz" wrap="square" lIns="0" tIns="0" rIns="0" bIns="0" anchor="t" anchorCtr="0" upright="1">
                          <a:noAutofit/>
                        </wps:bodyPr>
                      </wps:wsp>
                      <wps:wsp>
                        <wps:cNvPr id="193" name="Text Box 109"/>
                        <wps:cNvSpPr txBox="1">
                          <a:spLocks noChangeArrowheads="1"/>
                        </wps:cNvSpPr>
                        <wps:spPr bwMode="auto">
                          <a:xfrm>
                            <a:off x="5448300" y="-342900"/>
                            <a:ext cx="943610"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D62809" w:rsidRDefault="00761129" w:rsidP="009B0A9C">
                              <w:pPr>
                                <w:pStyle w:val="ListContinue2"/>
                                <w:ind w:left="0"/>
                                <w:jc w:val="center"/>
                                <w:rPr>
                                  <w:sz w:val="22"/>
                                  <w:szCs w:val="22"/>
                                </w:rPr>
                              </w:pPr>
                              <w:r>
                                <w:rPr>
                                  <w:sz w:val="18"/>
                                  <w:szCs w:val="18"/>
                                </w:rPr>
                                <w:t>PtCP Document</w:t>
                              </w:r>
                            </w:p>
                            <w:p w:rsidR="00761129" w:rsidRPr="00077324" w:rsidRDefault="00761129" w:rsidP="009B7545">
                              <w:pPr>
                                <w:pStyle w:val="TOC9"/>
                                <w:ind w:left="0" w:firstLine="0"/>
                                <w:rPr>
                                  <w:sz w:val="22"/>
                                  <w:szCs w:val="22"/>
                                </w:rPr>
                              </w:pPr>
                            </w:p>
                          </w:txbxContent>
                        </wps:txbx>
                        <wps:bodyPr rot="0" vert="horz" wrap="square" lIns="0" tIns="0" rIns="0" bIns="0" anchor="t" anchorCtr="0" upright="1">
                          <a:noAutofit/>
                        </wps:bodyPr>
                      </wps:wsp>
                      <wps:wsp>
                        <wps:cNvPr id="194" name="Text Box 109"/>
                        <wps:cNvSpPr txBox="1">
                          <a:spLocks noChangeArrowheads="1"/>
                        </wps:cNvSpPr>
                        <wps:spPr bwMode="auto">
                          <a:xfrm>
                            <a:off x="2314575" y="-409575"/>
                            <a:ext cx="989463" cy="668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50C4E" w:rsidRDefault="00761129" w:rsidP="009B0A9C">
                              <w:pPr>
                                <w:pStyle w:val="ListContinue2"/>
                                <w:ind w:left="0"/>
                                <w:jc w:val="center"/>
                                <w:rPr>
                                  <w:sz w:val="18"/>
                                  <w:szCs w:val="18"/>
                                </w:rPr>
                              </w:pPr>
                              <w:r w:rsidRPr="00F50C4E">
                                <w:rPr>
                                  <w:sz w:val="18"/>
                                  <w:szCs w:val="18"/>
                                </w:rPr>
                                <w:t>(PCP)</w:t>
                              </w:r>
                            </w:p>
                            <w:p w:rsidR="00761129" w:rsidRPr="00D62809" w:rsidRDefault="00761129" w:rsidP="009B0A9C">
                              <w:pPr>
                                <w:pStyle w:val="ListContinue2"/>
                                <w:ind w:left="0"/>
                                <w:jc w:val="center"/>
                                <w:rPr>
                                  <w:sz w:val="22"/>
                                  <w:szCs w:val="22"/>
                                </w:rPr>
                              </w:pPr>
                              <w:r w:rsidRPr="00F50C4E">
                                <w:rPr>
                                  <w:sz w:val="18"/>
                                  <w:szCs w:val="18"/>
                                </w:rPr>
                                <w:t>EHR-IS</w:t>
                              </w:r>
                            </w:p>
                          </w:txbxContent>
                        </wps:txbx>
                        <wps:bodyPr rot="0" vert="horz" wrap="square" lIns="0" tIns="0" rIns="0" bIns="0" anchor="t" anchorCtr="0" upright="1">
                          <a:noAutofit/>
                        </wps:bodyPr>
                      </wps:wsp>
                      <wps:wsp>
                        <wps:cNvPr id="195" name="Text Box 109"/>
                        <wps:cNvSpPr txBox="1">
                          <a:spLocks noChangeArrowheads="1"/>
                        </wps:cNvSpPr>
                        <wps:spPr bwMode="auto">
                          <a:xfrm>
                            <a:off x="3810000" y="-409575"/>
                            <a:ext cx="1023620" cy="655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50C4E" w:rsidRDefault="00761129" w:rsidP="009B0A9C">
                              <w:pPr>
                                <w:pStyle w:val="ListContinue2"/>
                                <w:ind w:left="0"/>
                                <w:jc w:val="center"/>
                                <w:rPr>
                                  <w:sz w:val="18"/>
                                  <w:szCs w:val="18"/>
                                </w:rPr>
                              </w:pPr>
                              <w:r>
                                <w:rPr>
                                  <w:sz w:val="18"/>
                                  <w:szCs w:val="18"/>
                                </w:rPr>
                                <w:t>(Patient</w:t>
                              </w:r>
                              <w:r w:rsidRPr="00F50C4E">
                                <w:rPr>
                                  <w:sz w:val="18"/>
                                  <w:szCs w:val="18"/>
                                </w:rPr>
                                <w:t>)</w:t>
                              </w:r>
                            </w:p>
                            <w:p w:rsidR="00761129" w:rsidRPr="00D62809" w:rsidRDefault="00761129" w:rsidP="009B0A9C">
                              <w:pPr>
                                <w:pStyle w:val="ListContinue2"/>
                                <w:ind w:left="0"/>
                                <w:jc w:val="center"/>
                                <w:rPr>
                                  <w:sz w:val="22"/>
                                  <w:szCs w:val="22"/>
                                </w:rPr>
                              </w:pPr>
                              <w:r>
                                <w:rPr>
                                  <w:sz w:val="18"/>
                                  <w:szCs w:val="18"/>
                                </w:rPr>
                                <w:t>PHR</w:t>
                              </w:r>
                              <w:r w:rsidRPr="00F50C4E">
                                <w:rPr>
                                  <w:sz w:val="18"/>
                                  <w:szCs w:val="18"/>
                                </w:rPr>
                                <w:t>-IS</w:t>
                              </w:r>
                            </w:p>
                            <w:p w:rsidR="00761129" w:rsidRPr="00077324" w:rsidRDefault="00761129" w:rsidP="009B7545">
                              <w:pPr>
                                <w:pStyle w:val="TOC9"/>
                                <w:ind w:left="0" w:firstLine="0"/>
                                <w:rPr>
                                  <w:sz w:val="22"/>
                                  <w:szCs w:val="22"/>
                                </w:rPr>
                              </w:pPr>
                            </w:p>
                          </w:txbxContent>
                        </wps:txbx>
                        <wps:bodyPr rot="0" vert="horz" wrap="square" lIns="0" tIns="0" rIns="0" bIns="0" anchor="t" anchorCtr="0" upright="1">
                          <a:noAutofit/>
                        </wps:bodyPr>
                      </wps:wsp>
                      <wpg:grpSp>
                        <wpg:cNvPr id="196" name="Group 140"/>
                        <wpg:cNvGrpSpPr>
                          <a:grpSpLocks/>
                        </wpg:cNvGrpSpPr>
                        <wpg:grpSpPr bwMode="auto">
                          <a:xfrm>
                            <a:off x="5991225" y="1247775"/>
                            <a:ext cx="153035" cy="215265"/>
                            <a:chOff x="5175" y="7275"/>
                            <a:chExt cx="480" cy="405"/>
                          </a:xfrm>
                        </wpg:grpSpPr>
                        <wps:wsp>
                          <wps:cNvPr id="197"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4" name="Line 134"/>
                        <wps:cNvCnPr>
                          <a:cxnSpLocks/>
                        </wps:cNvCnPr>
                        <wps:spPr bwMode="auto">
                          <a:xfrm>
                            <a:off x="952500" y="693147"/>
                            <a:ext cx="238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142"/>
                        <wps:cNvCnPr>
                          <a:cxnSpLocks/>
                        </wps:cNvCnPr>
                        <wps:spPr bwMode="auto">
                          <a:xfrm flipH="1">
                            <a:off x="962025" y="495300"/>
                            <a:ext cx="625" cy="18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Line 143"/>
                        <wps:cNvCnPr>
                          <a:cxnSpLocks/>
                        </wps:cNvCnPr>
                        <wps:spPr bwMode="auto">
                          <a:xfrm>
                            <a:off x="981075" y="504825"/>
                            <a:ext cx="194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34"/>
                        <wps:cNvCnPr>
                          <a:cxnSpLocks/>
                        </wps:cNvCnPr>
                        <wps:spPr bwMode="auto">
                          <a:xfrm>
                            <a:off x="1373505" y="1723351"/>
                            <a:ext cx="273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117"/>
                        <wps:cNvCnPr>
                          <a:cxnSpLocks/>
                        </wps:cNvCnPr>
                        <wps:spPr bwMode="auto">
                          <a:xfrm flipV="1">
                            <a:off x="1276350" y="1457325"/>
                            <a:ext cx="0" cy="18230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5" name="Rectangle 136"/>
                        <wps:cNvSpPr>
                          <a:spLocks noChangeArrowheads="1"/>
                        </wps:cNvSpPr>
                        <wps:spPr bwMode="auto">
                          <a:xfrm>
                            <a:off x="1190625" y="485775"/>
                            <a:ext cx="182880" cy="175573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Line 117"/>
                        <wps:cNvCnPr>
                          <a:cxnSpLocks/>
                        </wps:cNvCnPr>
                        <wps:spPr bwMode="auto">
                          <a:xfrm flipV="1">
                            <a:off x="2834154" y="965163"/>
                            <a:ext cx="0" cy="231524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8" name="Rectangle 136"/>
                        <wps:cNvSpPr>
                          <a:spLocks noChangeArrowheads="1"/>
                        </wps:cNvSpPr>
                        <wps:spPr bwMode="auto">
                          <a:xfrm>
                            <a:off x="2755639" y="620697"/>
                            <a:ext cx="181610" cy="5779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Line 117"/>
                        <wps:cNvCnPr>
                          <a:cxnSpLocks/>
                        </wps:cNvCnPr>
                        <wps:spPr bwMode="auto">
                          <a:xfrm flipV="1">
                            <a:off x="4171950" y="1914526"/>
                            <a:ext cx="0" cy="136588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3" name="Text Box 146"/>
                        <wps:cNvSpPr txBox="1">
                          <a:spLocks noChangeArrowheads="1"/>
                        </wps:cNvSpPr>
                        <wps:spPr bwMode="auto">
                          <a:xfrm>
                            <a:off x="533401" y="482364"/>
                            <a:ext cx="400050" cy="561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5C55AC" w:rsidRDefault="00761129" w:rsidP="00F06B2A">
                              <w:pPr>
                                <w:pStyle w:val="ListContinue2"/>
                                <w:ind w:left="0"/>
                                <w:jc w:val="center"/>
                                <w:rPr>
                                  <w:sz w:val="16"/>
                                  <w:szCs w:val="16"/>
                                </w:rPr>
                              </w:pPr>
                              <w:r w:rsidRPr="005C55AC">
                                <w:rPr>
                                  <w:sz w:val="16"/>
                                  <w:szCs w:val="16"/>
                                </w:rPr>
                                <w:t>Creates Plan of Care</w:t>
                              </w:r>
                            </w:p>
                            <w:p w:rsidR="00761129" w:rsidRDefault="00761129" w:rsidP="009B7545"/>
                          </w:txbxContent>
                        </wps:txbx>
                        <wps:bodyPr rot="0" vert="horz" wrap="square" lIns="0" tIns="0" rIns="0" bIns="0" anchor="ctr" anchorCtr="0" upright="1">
                          <a:noAutofit/>
                        </wps:bodyPr>
                      </wps:wsp>
                      <wps:wsp>
                        <wps:cNvPr id="356" name="Text Box 146"/>
                        <wps:cNvSpPr txBox="1">
                          <a:spLocks noChangeArrowheads="1"/>
                        </wps:cNvSpPr>
                        <wps:spPr bwMode="auto">
                          <a:xfrm>
                            <a:off x="1476375" y="1562100"/>
                            <a:ext cx="1338682" cy="102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1F08C0" w:rsidRDefault="00761129" w:rsidP="00D528F2">
                              <w:pPr>
                                <w:pStyle w:val="TOC1"/>
                                <w:rPr>
                                  <w:sz w:val="16"/>
                                  <w:szCs w:val="16"/>
                                </w:rPr>
                              </w:pPr>
                              <w:r w:rsidRPr="001F08C0">
                                <w:rPr>
                                  <w:sz w:val="16"/>
                                  <w:szCs w:val="16"/>
                                </w:rPr>
                                <w:t>P</w:t>
                              </w:r>
                              <w:r>
                                <w:rPr>
                                  <w:sz w:val="16"/>
                                  <w:szCs w:val="16"/>
                                </w:rPr>
                                <w:t>rovides Discharge Document</w:t>
                              </w:r>
                            </w:p>
                            <w:p w:rsidR="00761129" w:rsidRDefault="00761129" w:rsidP="00D528F2"/>
                            <w:p w:rsidR="00761129" w:rsidRPr="00077324" w:rsidRDefault="00761129" w:rsidP="00D528F2">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357" name="Group 140"/>
                        <wpg:cNvGrpSpPr>
                          <a:grpSpLocks/>
                        </wpg:cNvGrpSpPr>
                        <wpg:grpSpPr bwMode="auto">
                          <a:xfrm>
                            <a:off x="2938674" y="630061"/>
                            <a:ext cx="175260" cy="142875"/>
                            <a:chOff x="5606" y="7090"/>
                            <a:chExt cx="480" cy="405"/>
                          </a:xfrm>
                        </wpg:grpSpPr>
                        <wps:wsp>
                          <wps:cNvPr id="358" name="Line 141"/>
                          <wps:cNvCnPr/>
                          <wps:spPr bwMode="auto">
                            <a:xfrm>
                              <a:off x="5606" y="7495"/>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59" name="Line 142"/>
                          <wps:cNvCnPr/>
                          <wps:spPr bwMode="auto">
                            <a:xfrm flipH="1">
                              <a:off x="6086" y="7105"/>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Line 143"/>
                          <wps:cNvCnPr/>
                          <wps:spPr bwMode="auto">
                            <a:xfrm>
                              <a:off x="5636" y="7090"/>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2" name="Text Box 146"/>
                        <wps:cNvSpPr txBox="1">
                          <a:spLocks noChangeArrowheads="1"/>
                        </wps:cNvSpPr>
                        <wps:spPr bwMode="auto">
                          <a:xfrm>
                            <a:off x="6191250" y="1304925"/>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4624DD">
                              <w:pPr>
                                <w:pStyle w:val="TOC1"/>
                                <w:rPr>
                                  <w:sz w:val="22"/>
                                  <w:szCs w:val="22"/>
                                </w:rPr>
                              </w:pPr>
                              <w:r w:rsidRPr="001F08C0">
                                <w:rPr>
                                  <w:sz w:val="16"/>
                                  <w:szCs w:val="16"/>
                                </w:rPr>
                                <w:t xml:space="preserve">Updates </w:t>
                              </w:r>
                              <w:r>
                                <w:rPr>
                                  <w:sz w:val="16"/>
                                  <w:szCs w:val="16"/>
                                </w:rPr>
                                <w:t>PtCP</w:t>
                              </w:r>
                            </w:p>
                          </w:txbxContent>
                        </wps:txbx>
                        <wps:bodyPr rot="0" vert="horz" wrap="square" lIns="0" tIns="0" rIns="0" bIns="0" anchor="t" anchorCtr="0" upright="1">
                          <a:noAutofit/>
                        </wps:bodyPr>
                      </wps:wsp>
                      <wps:wsp>
                        <wps:cNvPr id="363" name="Line 117"/>
                        <wps:cNvCnPr>
                          <a:cxnSpLocks/>
                        </wps:cNvCnPr>
                        <wps:spPr bwMode="auto">
                          <a:xfrm flipV="1">
                            <a:off x="5895975" y="1047750"/>
                            <a:ext cx="0" cy="22948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136"/>
                        <wps:cNvSpPr>
                          <a:spLocks noChangeArrowheads="1"/>
                        </wps:cNvSpPr>
                        <wps:spPr bwMode="auto">
                          <a:xfrm>
                            <a:off x="5800725" y="1209675"/>
                            <a:ext cx="190500" cy="607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4" name="Rectangle 136"/>
                        <wps:cNvSpPr>
                          <a:spLocks noChangeArrowheads="1"/>
                        </wps:cNvSpPr>
                        <wps:spPr bwMode="auto">
                          <a:xfrm>
                            <a:off x="4105275" y="1638300"/>
                            <a:ext cx="181610" cy="926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5" name="Line 134"/>
                        <wps:cNvCnPr>
                          <a:cxnSpLocks/>
                        </wps:cNvCnPr>
                        <wps:spPr bwMode="auto">
                          <a:xfrm>
                            <a:off x="1381043" y="1266550"/>
                            <a:ext cx="44140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6" name="Rectangle 136"/>
                        <wps:cNvSpPr>
                          <a:spLocks noChangeArrowheads="1"/>
                        </wps:cNvSpPr>
                        <wps:spPr bwMode="auto">
                          <a:xfrm>
                            <a:off x="5819775" y="2095500"/>
                            <a:ext cx="192405" cy="533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69" name="Group 140"/>
                        <wpg:cNvGrpSpPr>
                          <a:grpSpLocks/>
                        </wpg:cNvGrpSpPr>
                        <wpg:grpSpPr bwMode="auto">
                          <a:xfrm>
                            <a:off x="6000750" y="2152650"/>
                            <a:ext cx="182880" cy="202565"/>
                            <a:chOff x="5175" y="7275"/>
                            <a:chExt cx="480" cy="405"/>
                          </a:xfrm>
                        </wpg:grpSpPr>
                        <wps:wsp>
                          <wps:cNvPr id="37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4" name="Group 140"/>
                        <wpg:cNvGrpSpPr>
                          <a:grpSpLocks/>
                        </wpg:cNvGrpSpPr>
                        <wpg:grpSpPr bwMode="auto">
                          <a:xfrm>
                            <a:off x="4286250" y="1695450"/>
                            <a:ext cx="175260" cy="219075"/>
                            <a:chOff x="5175" y="7275"/>
                            <a:chExt cx="480" cy="405"/>
                          </a:xfrm>
                        </wpg:grpSpPr>
                        <wps:wsp>
                          <wps:cNvPr id="27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8" name="Text Box 146"/>
                        <wps:cNvSpPr txBox="1">
                          <a:spLocks noChangeArrowheads="1"/>
                        </wps:cNvSpPr>
                        <wps:spPr bwMode="auto">
                          <a:xfrm>
                            <a:off x="1409524" y="1133476"/>
                            <a:ext cx="1317237" cy="122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1F08C0" w:rsidRDefault="00761129" w:rsidP="000D5A45">
                              <w:pPr>
                                <w:pStyle w:val="TOC1"/>
                                <w:rPr>
                                  <w:sz w:val="16"/>
                                  <w:szCs w:val="16"/>
                                </w:rPr>
                              </w:pPr>
                              <w:r w:rsidRPr="001F08C0">
                                <w:rPr>
                                  <w:sz w:val="16"/>
                                  <w:szCs w:val="16"/>
                                </w:rPr>
                                <w:t>P</w:t>
                              </w:r>
                              <w:r>
                                <w:rPr>
                                  <w:sz w:val="16"/>
                                  <w:szCs w:val="16"/>
                                </w:rPr>
                                <w:t>rovides Discharge Document</w:t>
                              </w:r>
                            </w:p>
                            <w:p w:rsidR="00761129" w:rsidRDefault="00761129" w:rsidP="000D5A45"/>
                            <w:p w:rsidR="00761129" w:rsidRPr="00077324" w:rsidRDefault="00761129" w:rsidP="000D5A4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80" name="Text Box 146"/>
                        <wps:cNvSpPr txBox="1">
                          <a:spLocks noChangeArrowheads="1"/>
                        </wps:cNvSpPr>
                        <wps:spPr bwMode="auto">
                          <a:xfrm>
                            <a:off x="4343400" y="1981200"/>
                            <a:ext cx="1338682" cy="102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1F08C0" w:rsidRDefault="00761129" w:rsidP="000D5A45">
                              <w:pPr>
                                <w:pStyle w:val="TOC1"/>
                                <w:rPr>
                                  <w:sz w:val="16"/>
                                  <w:szCs w:val="16"/>
                                </w:rPr>
                              </w:pPr>
                              <w:r w:rsidRPr="001F08C0">
                                <w:rPr>
                                  <w:sz w:val="16"/>
                                  <w:szCs w:val="16"/>
                                </w:rPr>
                                <w:t>P</w:t>
                              </w:r>
                              <w:r>
                                <w:rPr>
                                  <w:sz w:val="16"/>
                                  <w:szCs w:val="16"/>
                                </w:rPr>
                                <w:t>rovides Annotation</w:t>
                              </w:r>
                            </w:p>
                            <w:p w:rsidR="00761129" w:rsidRDefault="00761129" w:rsidP="000D5A45"/>
                            <w:p w:rsidR="00761129" w:rsidRPr="00077324" w:rsidRDefault="00761129" w:rsidP="000D5A4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9" name="Rectangle 136"/>
                        <wps:cNvSpPr>
                          <a:spLocks noChangeArrowheads="1"/>
                        </wps:cNvSpPr>
                        <wps:spPr bwMode="auto">
                          <a:xfrm>
                            <a:off x="5795645" y="871220"/>
                            <a:ext cx="190500" cy="2934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1" name="Text Box 146"/>
                        <wps:cNvSpPr txBox="1">
                          <a:spLocks noChangeArrowheads="1"/>
                        </wps:cNvSpPr>
                        <wps:spPr bwMode="auto">
                          <a:xfrm>
                            <a:off x="6153150" y="942975"/>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FA7470">
                              <w:pPr>
                                <w:pStyle w:val="TOC1"/>
                                <w:rPr>
                                  <w:sz w:val="22"/>
                                  <w:szCs w:val="22"/>
                                </w:rPr>
                              </w:pPr>
                              <w:r w:rsidRPr="001F08C0">
                                <w:rPr>
                                  <w:sz w:val="16"/>
                                  <w:szCs w:val="16"/>
                                </w:rPr>
                                <w:t xml:space="preserve">Updates </w:t>
                              </w:r>
                              <w:r>
                                <w:rPr>
                                  <w:sz w:val="16"/>
                                  <w:szCs w:val="16"/>
                                </w:rPr>
                                <w:t>PtCP</w:t>
                              </w:r>
                            </w:p>
                          </w:txbxContent>
                        </wps:txbx>
                        <wps:bodyPr rot="0" vert="horz" wrap="square" lIns="0" tIns="0" rIns="0" bIns="0" anchor="t" anchorCtr="0" upright="1">
                          <a:noAutofit/>
                        </wps:bodyPr>
                      </wps:wsp>
                      <wps:wsp>
                        <wps:cNvPr id="412" name="Text Box 146"/>
                        <wps:cNvSpPr txBox="1">
                          <a:spLocks noChangeArrowheads="1"/>
                        </wps:cNvSpPr>
                        <wps:spPr bwMode="auto">
                          <a:xfrm>
                            <a:off x="6191250" y="2171700"/>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FA7470">
                              <w:pPr>
                                <w:pStyle w:val="TOC1"/>
                                <w:rPr>
                                  <w:sz w:val="22"/>
                                  <w:szCs w:val="22"/>
                                </w:rPr>
                              </w:pPr>
                              <w:r w:rsidRPr="001F08C0">
                                <w:rPr>
                                  <w:sz w:val="16"/>
                                  <w:szCs w:val="16"/>
                                </w:rPr>
                                <w:t xml:space="preserve">Updates </w:t>
                              </w:r>
                              <w:r>
                                <w:rPr>
                                  <w:sz w:val="16"/>
                                  <w:szCs w:val="16"/>
                                </w:rPr>
                                <w:t>PtCP</w:t>
                              </w:r>
                            </w:p>
                          </w:txbxContent>
                        </wps:txbx>
                        <wps:bodyPr rot="0" vert="horz" wrap="square" lIns="0" tIns="0" rIns="0" bIns="0" anchor="t" anchorCtr="0" upright="1">
                          <a:noAutofit/>
                        </wps:bodyPr>
                      </wps:wsp>
                      <wpg:grpSp>
                        <wpg:cNvPr id="413" name="Group 140"/>
                        <wpg:cNvGrpSpPr>
                          <a:grpSpLocks/>
                        </wpg:cNvGrpSpPr>
                        <wpg:grpSpPr bwMode="auto">
                          <a:xfrm>
                            <a:off x="5991225" y="875666"/>
                            <a:ext cx="113030" cy="223936"/>
                            <a:chOff x="5175" y="6945"/>
                            <a:chExt cx="480" cy="515"/>
                          </a:xfrm>
                        </wpg:grpSpPr>
                        <wps:wsp>
                          <wps:cNvPr id="414" name="Line 141"/>
                          <wps:cNvCnPr/>
                          <wps:spPr bwMode="auto">
                            <a:xfrm>
                              <a:off x="5175" y="746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15" name="Line 142"/>
                          <wps:cNvCnPr/>
                          <wps:spPr bwMode="auto">
                            <a:xfrm flipH="1">
                              <a:off x="5655" y="7004"/>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Line 143"/>
                          <wps:cNvCnPr/>
                          <wps:spPr bwMode="auto">
                            <a:xfrm>
                              <a:off x="5205" y="694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7" name="Text Box 146"/>
                        <wps:cNvSpPr txBox="1">
                          <a:spLocks noChangeArrowheads="1"/>
                        </wps:cNvSpPr>
                        <wps:spPr bwMode="auto">
                          <a:xfrm>
                            <a:off x="4505325" y="171450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6" o:spid="_x0000_s1173" style="position:absolute;margin-left:-5.25pt;margin-top:-10.65pt;width:515.65pt;height:295.45pt;z-index:252351488;mso-width-relative:margin;mso-height-relative:margin" coordorigin="5334,-4095" coordsize="65487,3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">
                <v:shape id="Text Box 109" o:spid="_x0000_s1174" type="#_x0000_t202" style="position:absolute;left:7429;top:-3809;width:10850;height:5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YYMIA&#10;AADcAAAADwAAAGRycy9kb3ducmV2LnhtbERPS4vCMBC+C/sfwizsRTS1B9FqlF11wcN68IHnoRnb&#10;YjMpSbT135sFwdt8fM+ZLztTizs5X1lWMBomIIhzqysuFJyOv4MJCB+QNdaWScGDPCwXH705Ztq2&#10;vKf7IRQihrDPUEEZQpNJ6fOSDPqhbYgjd7HOYIjQFVI7bGO4qWWaJGNpsOLYUGJDq5Ly6+FmFIzX&#10;7tbuedVfnzZ/uGuK9PzzOCv19dl9z0AE6sJb/HJvdZw/Te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xhgwgAAANwAAAAPAAAAAAAAAAAAAAAAAJgCAABkcnMvZG93&#10;bnJldi54bWxQSwUGAAAAAAQABAD1AAAAhwMAAAAA&#10;" stroked="f">
                  <v:textbox inset="0,0,0,0">
                    <w:txbxContent>
                      <w:p w:rsidR="00761129" w:rsidRPr="005C55AC" w:rsidRDefault="00761129" w:rsidP="009B0A9C">
                        <w:pPr>
                          <w:pStyle w:val="ListContinue2"/>
                          <w:ind w:left="0"/>
                          <w:jc w:val="center"/>
                          <w:rPr>
                            <w:sz w:val="18"/>
                            <w:szCs w:val="18"/>
                          </w:rPr>
                        </w:pPr>
                        <w:r w:rsidRPr="005C55AC">
                          <w:rPr>
                            <w:sz w:val="18"/>
                            <w:szCs w:val="18"/>
                          </w:rPr>
                          <w:t>Content Creator/consumer</w:t>
                        </w:r>
                      </w:p>
                      <w:p w:rsidR="00761129" w:rsidRPr="005C55AC" w:rsidRDefault="00761129" w:rsidP="009B0A9C">
                        <w:pPr>
                          <w:pStyle w:val="ListContinue2"/>
                          <w:ind w:left="0"/>
                          <w:jc w:val="center"/>
                          <w:rPr>
                            <w:sz w:val="18"/>
                            <w:szCs w:val="18"/>
                          </w:rPr>
                        </w:pPr>
                        <w:r w:rsidRPr="005C55AC">
                          <w:rPr>
                            <w:sz w:val="18"/>
                            <w:szCs w:val="18"/>
                          </w:rPr>
                          <w:t>(Hospital)</w:t>
                        </w:r>
                      </w:p>
                      <w:p w:rsidR="00761129" w:rsidRPr="00F06B2A" w:rsidRDefault="00761129" w:rsidP="009B0A9C">
                        <w:pPr>
                          <w:pStyle w:val="ListContinue2"/>
                          <w:ind w:left="0"/>
                          <w:jc w:val="center"/>
                          <w:rPr>
                            <w:sz w:val="18"/>
                            <w:szCs w:val="18"/>
                          </w:rPr>
                        </w:pPr>
                        <w:r w:rsidRPr="005C55AC">
                          <w:rPr>
                            <w:sz w:val="18"/>
                            <w:szCs w:val="18"/>
                          </w:rPr>
                          <w:t>EHR-IS</w:t>
                        </w:r>
                      </w:p>
                      <w:p w:rsidR="00761129" w:rsidRDefault="00761129" w:rsidP="009B7545">
                        <w:pPr>
                          <w:pStyle w:val="TOC9"/>
                          <w:ind w:left="0" w:firstLine="0"/>
                          <w:rPr>
                            <w:sz w:val="22"/>
                            <w:szCs w:val="22"/>
                          </w:rPr>
                        </w:pPr>
                      </w:p>
                    </w:txbxContent>
                  </v:textbox>
                </v:shape>
                <v:shape id="Text Box 109" o:spid="_x0000_s1175" type="#_x0000_t202" style="position:absolute;left:54483;top:-3429;width:9436;height:6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9+8MA&#10;AADcAAAADwAAAGRycy9kb3ducmV2LnhtbERPS2vCQBC+F/wPywi9FN00Ba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9+8MAAADcAAAADwAAAAAAAAAAAAAAAACYAgAAZHJzL2Rv&#10;d25yZXYueG1sUEsFBgAAAAAEAAQA9QAAAIgDAAAAAA==&#10;" stroked="f">
                  <v:textbox inset="0,0,0,0">
                    <w:txbxContent>
                      <w:p w:rsidR="00761129" w:rsidRPr="00F50C4E" w:rsidRDefault="00761129"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D62809" w:rsidRDefault="00761129" w:rsidP="009B0A9C">
                        <w:pPr>
                          <w:pStyle w:val="ListContinue2"/>
                          <w:ind w:left="0"/>
                          <w:jc w:val="center"/>
                          <w:rPr>
                            <w:sz w:val="22"/>
                            <w:szCs w:val="22"/>
                          </w:rPr>
                        </w:pPr>
                        <w:r>
                          <w:rPr>
                            <w:sz w:val="18"/>
                            <w:szCs w:val="18"/>
                          </w:rPr>
                          <w:t>PtCP Document</w:t>
                        </w:r>
                      </w:p>
                      <w:p w:rsidR="00761129" w:rsidRPr="00077324" w:rsidRDefault="00761129" w:rsidP="009B7545">
                        <w:pPr>
                          <w:pStyle w:val="TOC9"/>
                          <w:ind w:left="0" w:firstLine="0"/>
                          <w:rPr>
                            <w:sz w:val="22"/>
                            <w:szCs w:val="22"/>
                          </w:rPr>
                        </w:pPr>
                      </w:p>
                    </w:txbxContent>
                  </v:textbox>
                </v:shape>
                <v:shape id="Text Box 109" o:spid="_x0000_s1176" type="#_x0000_t202" style="position:absolute;left:23145;top:-4095;width:9895;height:6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lj8MA&#10;AADcAAAADwAAAGRycy9kb3ducmV2LnhtbERPS2vCQBC+F/wPywi9FN00F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lj8MAAADcAAAADwAAAAAAAAAAAAAAAACYAgAAZHJzL2Rv&#10;d25yZXYueG1sUEsFBgAAAAAEAAQA9QAAAIgDAAAAAA==&#10;" stroked="f">
                  <v:textbox inset="0,0,0,0">
                    <w:txbxContent>
                      <w:p w:rsidR="00761129" w:rsidRPr="00F50C4E" w:rsidRDefault="00761129"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50C4E" w:rsidRDefault="00761129" w:rsidP="009B0A9C">
                        <w:pPr>
                          <w:pStyle w:val="ListContinue2"/>
                          <w:ind w:left="0"/>
                          <w:jc w:val="center"/>
                          <w:rPr>
                            <w:sz w:val="18"/>
                            <w:szCs w:val="18"/>
                          </w:rPr>
                        </w:pPr>
                        <w:r w:rsidRPr="00F50C4E">
                          <w:rPr>
                            <w:sz w:val="18"/>
                            <w:szCs w:val="18"/>
                          </w:rPr>
                          <w:t>(PCP)</w:t>
                        </w:r>
                      </w:p>
                      <w:p w:rsidR="00761129" w:rsidRPr="00D62809" w:rsidRDefault="00761129" w:rsidP="009B0A9C">
                        <w:pPr>
                          <w:pStyle w:val="ListContinue2"/>
                          <w:ind w:left="0"/>
                          <w:jc w:val="center"/>
                          <w:rPr>
                            <w:sz w:val="22"/>
                            <w:szCs w:val="22"/>
                          </w:rPr>
                        </w:pPr>
                        <w:r w:rsidRPr="00F50C4E">
                          <w:rPr>
                            <w:sz w:val="18"/>
                            <w:szCs w:val="18"/>
                          </w:rPr>
                          <w:t>EHR-IS</w:t>
                        </w:r>
                      </w:p>
                    </w:txbxContent>
                  </v:textbox>
                </v:shape>
                <v:shape id="Text Box 109" o:spid="_x0000_s1177" type="#_x0000_t202" style="position:absolute;left:38100;top:-4095;width:10236;height:6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761129" w:rsidRPr="00F50C4E" w:rsidRDefault="00761129"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761129" w:rsidRPr="00F50C4E" w:rsidRDefault="00761129" w:rsidP="009B0A9C">
                        <w:pPr>
                          <w:pStyle w:val="ListContinue2"/>
                          <w:ind w:left="0"/>
                          <w:jc w:val="center"/>
                          <w:rPr>
                            <w:sz w:val="18"/>
                            <w:szCs w:val="18"/>
                          </w:rPr>
                        </w:pPr>
                        <w:r>
                          <w:rPr>
                            <w:sz w:val="18"/>
                            <w:szCs w:val="18"/>
                          </w:rPr>
                          <w:t>(Patient</w:t>
                        </w:r>
                        <w:r w:rsidRPr="00F50C4E">
                          <w:rPr>
                            <w:sz w:val="18"/>
                            <w:szCs w:val="18"/>
                          </w:rPr>
                          <w:t>)</w:t>
                        </w:r>
                      </w:p>
                      <w:p w:rsidR="00761129" w:rsidRPr="00D62809" w:rsidRDefault="00761129" w:rsidP="009B0A9C">
                        <w:pPr>
                          <w:pStyle w:val="ListContinue2"/>
                          <w:ind w:left="0"/>
                          <w:jc w:val="center"/>
                          <w:rPr>
                            <w:sz w:val="22"/>
                            <w:szCs w:val="22"/>
                          </w:rPr>
                        </w:pPr>
                        <w:r>
                          <w:rPr>
                            <w:sz w:val="18"/>
                            <w:szCs w:val="18"/>
                          </w:rPr>
                          <w:t>PHR</w:t>
                        </w:r>
                        <w:r w:rsidRPr="00F50C4E">
                          <w:rPr>
                            <w:sz w:val="18"/>
                            <w:szCs w:val="18"/>
                          </w:rPr>
                          <w:t>-IS</w:t>
                        </w:r>
                      </w:p>
                      <w:p w:rsidR="00761129" w:rsidRPr="00077324" w:rsidRDefault="00761129" w:rsidP="009B7545">
                        <w:pPr>
                          <w:pStyle w:val="TOC9"/>
                          <w:ind w:left="0" w:firstLine="0"/>
                          <w:rPr>
                            <w:sz w:val="22"/>
                            <w:szCs w:val="22"/>
                          </w:rPr>
                        </w:pPr>
                      </w:p>
                    </w:txbxContent>
                  </v:textbox>
                </v:shape>
                <v:group id="Group 140" o:spid="_x0000_s1178" style="position:absolute;left:59912;top:12477;width:1530;height:2153"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line id="Line 141" o:spid="_x0000_s117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VUZsQAAADcAAAADwAAAGRycy9kb3ducmV2LnhtbERPTWvCQBC9C/6HZYTezKal2CRmIyIU&#10;ikJB20CP0+yYhGZnQ3ar0V/vFgre5vE+J1+NphMnGlxrWcFjFIMgrqxuuVbw+fE6T0A4j6yxs0wK&#10;LuRgVUwnOWbannlPp4OvRQhhl6GCxvs+k9JVDRl0ke2JA3e0g0Ef4FBLPeA5hJtOPsXxQhpsOTQ0&#10;2NOmoern8GsUoNxcfbIfd89paeTX+3pRfl+3Sj3MxvUShKfR38X/7jcd5qcv8PdMuEA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VRmxAAAANwAAAAPAAAAAAAAAAAA&#10;AAAAAKECAABkcnMvZG93bnJldi54bWxQSwUGAAAAAAQABAD5AAAAkgMAAAAA&#10;">
                    <v:stroke startarrow="block"/>
                  </v:line>
                  <v:line id="Line 142" o:spid="_x0000_s118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29u8QAAADcAAAADwAAAGRycy9kb3ducmV2LnhtbERPTWsCMRC9F/ofwhS8lJpVSnFXo0hB&#10;8OCltqz0Nt2Mm2U3k20SdfvvG0HwNo/3OYvVYDtxJh8axwom4wwEceV0w7WCr8/NywxEiMgaO8ek&#10;4I8CrJaPDwsstLvwB533sRYphEOBCkyMfSFlqAxZDGPXEyfu6LzFmKCvpfZ4SeG2k9Mse5MWG04N&#10;Bnt6N1S1+5NVIGe751+//nlty/ZwyE1Zlf33TqnR07Ceg4g0xLv45t7qND/P4fpMuk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7b27xAAAANwAAAAPAAAAAAAAAAAA&#10;AAAAAKECAABkcnMvZG93bnJldi54bWxQSwUGAAAAAAQABAD5AAAAkgMAAAAA&#10;"/>
                  <v:line id="Line 143" o:spid="_x0000_s118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hosUAAADcAAAADwAAAGRycy9kb3ducmV2LnhtbESPT2vCQBTE74LfYXmCN93YQiipq4gi&#10;aA+l/oF6fGafSdrs27C7Jum37xYKHoeZ+Q0zX/amFi05X1lWMJsmIIhzqysuFJxP28kLCB+QNdaW&#10;ScEPeVguhoM5Ztp2fKD2GAoRIewzVFCG0GRS+rwkg35qG+Lo3awzGKJ0hdQOuwg3tXxKklQarDgu&#10;lNjQuqT8+3g3Ct6fP9J2tX/b9Z/79JpvDtfLV+eUGo/61SuIQH14hP/bO60gEu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hosUAAADcAAAADwAAAAAAAAAA&#10;AAAAAAChAgAAZHJzL2Rvd25yZXYueG1sUEsFBgAAAAAEAAQA+QAAAJMDAAAAAA==&#10;"/>
                </v:group>
                <v:line id="Line 134" o:spid="_x0000_s1182" style="position:absolute;visibility:visible;mso-wrap-style:square" from="9525,6931" to="11906,6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NcUAAADcAAAADwAAAGRycy9kb3ducmV2LnhtbESPT2sCMRTE74V+h/AK3mpWk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3NcUAAADcAAAADwAAAAAAAAAA&#10;AAAAAAChAgAAZHJzL2Rvd25yZXYueG1sUEsFBgAAAAAEAAQA+QAAAJMDAAAAAA==&#10;">
                  <v:stroke endarrow="block"/>
                  <o:lock v:ext="edit" shapetype="f"/>
                </v:line>
                <v:line id="Line 142" o:spid="_x0000_s1183" style="position:absolute;flip:x;visibility:visible;mso-wrap-style:square" from="9620,4953" to="9626,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DRccAAADcAAAADwAAAGRycy9kb3ducmV2LnhtbESPT2sCMRTE74LfIbxCL6VmlbbYrVFE&#10;KHjw4h9WenvdvG6W3bysSdTttzeFgsdhZn7DzBa9bcWFfKgdKxiPMhDEpdM1VwoO+8/nKYgQkTW2&#10;jknBLwVYzIeDGebaXXlLl12sRIJwyFGBibHLpQylIYth5Dri5P04bzEm6SupPV4T3LZykmVv0mLN&#10;acFgRytDZbM7WwVyunk6+eX3S1M0x+O7Kcqi+9oo9fjQLz9AROrjPfzfXmsFk+wV/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j0NFxwAAANwAAAAPAAAAAAAA&#10;AAAAAAAAAKECAABkcnMvZG93bnJldi54bWxQSwUGAAAAAAQABAD5AAAAlQMAAAAA&#10;">
                  <o:lock v:ext="edit" shapetype="f"/>
                </v:line>
                <v:line id="Line 143" o:spid="_x0000_s1184" style="position:absolute;visibility:visible;mso-wrap-style:square" from="9810,5048" to="11760,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o:lock v:ext="edit" shapetype="f"/>
                </v:line>
                <v:line id="Line 134" o:spid="_x0000_s1185" style="position:absolute;visibility:visible;mso-wrap-style:square" from="13735,17233" to="41052,1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n68IAAADcAAAADwAAAGRycy9kb3ducmV2LnhtbERPyWrDMBC9B/oPYgq5JbJzyOJGCSUm&#10;0EMTyELPU2tqmVojY6mO+vfRIZDj4+3rbbStGKj3jWMF+TQDQVw53XCt4HrZT5YgfEDW2DomBf/k&#10;Ybt5Ga2x0O7GJxrOoRYphH2BCkwIXSGlrwxZ9FPXESfux/UWQ4J9LXWPtxRuWznLsrm02HBqMNjR&#10;zlD1e/6zChamPMmFLD8vx3Jo8lU8xK/vlVLj1/j+BiJQDE/xw/2hFczyND+dSUd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0n68IAAADcAAAADwAAAAAAAAAAAAAA&#10;AAChAgAAZHJzL2Rvd25yZXYueG1sUEsFBgAAAAAEAAQA+QAAAJADAAAAAA==&#10;">
                  <v:stroke endarrow="block"/>
                  <o:lock v:ext="edit" shapetype="f"/>
                </v:line>
                <v:line id="Line 117" o:spid="_x0000_s1186" style="position:absolute;flip:y;visibility:visible;mso-wrap-style:square" from="12763,14573" to="12763,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8EcQAAADcAAAADwAAAGRycy9kb3ducmV2LnhtbESPQWvCQBSE70L/w/KE3nST0EqJrhKK&#10;llJ6MTb3l+xzE8y+DdlV03/fLRR6HGbmG2azm2wvbjT6zrGCdJmAIG6c7tgo+DodFi8gfEDW2Dsm&#10;Bd/kYbd9mG0w1+7OR7qVwYgIYZ+jgjaEIZfSNy1Z9Es3EEfv7EaLIcrRSD3iPcJtL7MkWUmLHceF&#10;Fgd6bam5lFeroN4Xlfmoq73N+FO/meeyZlkq9TifijWIQFP4D/+137WCLH2C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nwRxAAAANwAAAAPAAAAAAAAAAAA&#10;AAAAAKECAABkcnMvZG93bnJldi54bWxQSwUGAAAAAAQABAD5AAAAkgMAAAAA&#10;">
                  <v:stroke dashstyle="dash"/>
                  <o:lock v:ext="edit" shapetype="f"/>
                </v:line>
                <v:rect id="Rectangle 136" o:spid="_x0000_s1187" style="position:absolute;left:11906;top:4857;width:1829;height:17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17" o:spid="_x0000_s1188" style="position:absolute;flip:y;visibility:visible;mso-wrap-style:square" from="28341,9651" to="28341,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iZsQAAADcAAAADwAAAGRycy9kb3ducmV2LnhtbESPQWvCQBSE70L/w/KE3nSTQGuJrhKK&#10;llJ6MTb3l+xzE8y+DdlV03/fLRR6HGbmG2azm2wvbjT6zrGCdJmAIG6c7tgo+DodFi8gfEDW2Dsm&#10;Bd/kYbd9mG0w1+7OR7qVwYgIYZ+jgjaEIZfSNy1Z9Es3EEfv7EaLIcrRSD3iPcJtL7MkeZYWO44L&#10;LQ702lJzKa9WQb0vKvNRV3ub8ad+M09lzbJU6nE+FWsQgabwH/5rv2sFWbqC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OJmxAAAANwAAAAPAAAAAAAAAAAA&#10;AAAAAKECAABkcnMvZG93bnJldi54bWxQSwUGAAAAAAQABAD5AAAAkgMAAAAA&#10;">
                  <v:stroke dashstyle="dash"/>
                  <o:lock v:ext="edit" shapetype="f"/>
                </v:line>
                <v:rect id="Rectangle 136" o:spid="_x0000_s1189" style="position:absolute;left:27556;top:6206;width:1816;height:5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ENcEA&#10;AADcAAAADwAAAGRycy9kb3ducmV2LnhtbERPTYvCMBC9L/gfwgje1rQVZLcaiyiKHrVe9jY2Y1tt&#10;JqWJWv31m8PCHh/ve571phEP6lxtWUE8jkAQF1bXXCo45ZvPLxDOI2tsLJOCFznIFoOPOabaPvlA&#10;j6MvRQhhl6KCyvs2ldIVFRl0Y9sSB+5iO4M+wK6UusNnCDeNTKJoKg3WHBoqbGlVUXE73o2Cc52c&#10;8H3It5H53kz8vs+v95+1UqNhv5yB8NT7f/Gfe6cVJHFYG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lhDXBAAAA3AAAAA8AAAAAAAAAAAAAAAAAmAIAAGRycy9kb3du&#10;cmV2LnhtbFBLBQYAAAAABAAEAPUAAACGAwAAAAA=&#10;"/>
                <v:line id="Line 117" o:spid="_x0000_s1190" style="position:absolute;flip:y;visibility:visible;mso-wrap-style:square" from="41719,19145" to="41719,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Tj8QAAADcAAAADwAAAGRycy9kb3ducmV2LnhtbESPQWvCQBSE70L/w/KE3nSTQIuNrhKK&#10;llJ6MTb3l+xzE8y+DdlV03/fLRR6HGbmG2azm2wvbjT6zrGCdJmAIG6c7tgo+DodFisQPiBr7B2T&#10;gm/ysNs+zDaYa3fnI93KYESEsM9RQRvCkEvpm5Ys+qUbiKN3dqPFEOVopB7xHuG2l1mSPEuLHceF&#10;Fgd6bam5lFeroN4Xlfmoq73N+FO/maeyZlkq9TifijWIQFP4D/+137WCLH2B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9OPxAAAANwAAAAPAAAAAAAAAAAA&#10;AAAAAKECAABkcnMvZG93bnJldi54bWxQSwUGAAAAAAQABAD5AAAAkgMAAAAA&#10;">
                  <v:stroke dashstyle="dash"/>
                  <o:lock v:ext="edit" shapetype="f"/>
                </v:line>
                <v:shape id="_x0000_s1191" type="#_x0000_t202" style="position:absolute;left:5334;top:4823;width:400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69osQA&#10;AADcAAAADwAAAGRycy9kb3ducmV2LnhtbESPQWvCQBSE70L/w/IK3nTTBrVEVymiUg89GPsDntmX&#10;TWj2bciuGvvrXaHgcZiZb5jFqreNuFDna8cK3sYJCOLC6ZqNgp/jdvQBwgdkjY1jUnAjD6vly2CB&#10;mXZXPtAlD0ZECPsMFVQhtJmUvqjIoh+7ljh6pesshig7I3WH1wi3jXxPkqm0WHNcqLCldUXFb362&#10;CtZ/JZrk1H7vpkVq9oFmm7qcKTV87T/nIAL14Rn+b39pBekkhc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evaLEAAAA3AAAAA8AAAAAAAAAAAAAAAAAmAIAAGRycy9k&#10;b3ducmV2LnhtbFBLBQYAAAAABAAEAPUAAACJAwAAAAA=&#10;" stroked="f">
                  <v:textbox inset="0,0,0,0">
                    <w:txbxContent>
                      <w:p w:rsidR="00761129" w:rsidRPr="005C55AC" w:rsidRDefault="00761129" w:rsidP="00F06B2A">
                        <w:pPr>
                          <w:pStyle w:val="ListContinue2"/>
                          <w:ind w:left="0"/>
                          <w:jc w:val="center"/>
                          <w:rPr>
                            <w:sz w:val="16"/>
                            <w:szCs w:val="16"/>
                          </w:rPr>
                        </w:pPr>
                        <w:r w:rsidRPr="005C55AC">
                          <w:rPr>
                            <w:sz w:val="16"/>
                            <w:szCs w:val="16"/>
                          </w:rPr>
                          <w:t>Creates Plan of Care</w:t>
                        </w:r>
                      </w:p>
                      <w:p w:rsidR="00761129" w:rsidRDefault="00761129" w:rsidP="009B7545"/>
                    </w:txbxContent>
                  </v:textbox>
                </v:shape>
                <v:shape id="_x0000_s1192" type="#_x0000_t202" style="position:absolute;left:14763;top:15621;width:13387;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XKGMUA&#10;AADcAAAADwAAAGRycy9kb3ducmV2LnhtbESPQWvCQBSE70L/w/IEL6KbWhokukqrFjy0h1jx/Mg+&#10;k2D2bdhdTfz3bqHgcZiZb5jlujeNuJHztWUFr9MEBHFhdc2lguPv12QOwgdkjY1lUnAnD+vVy2CJ&#10;mbYd53Q7hFJECPsMFVQhtJmUvqjIoJ/aljh6Z+sMhihdKbXDLsJNI2dJkkqDNceFClvaVFRcDlej&#10;IN26a5fzZrw97r7xpy1np8/7SanRsP9YgAjUh2f4v73XCt7e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coYxQAAANwAAAAPAAAAAAAAAAAAAAAAAJgCAABkcnMv&#10;ZG93bnJldi54bWxQSwUGAAAAAAQABAD1AAAAigMAAAAA&#10;" stroked="f">
                  <v:textbox inset="0,0,0,0">
                    <w:txbxContent>
                      <w:p w:rsidR="00761129" w:rsidRPr="001F08C0" w:rsidRDefault="00761129" w:rsidP="00D528F2">
                        <w:pPr>
                          <w:pStyle w:val="TOC1"/>
                          <w:rPr>
                            <w:sz w:val="16"/>
                            <w:szCs w:val="16"/>
                          </w:rPr>
                        </w:pPr>
                        <w:r w:rsidRPr="001F08C0">
                          <w:rPr>
                            <w:sz w:val="16"/>
                            <w:szCs w:val="16"/>
                          </w:rPr>
                          <w:t>P</w:t>
                        </w:r>
                        <w:r>
                          <w:rPr>
                            <w:sz w:val="16"/>
                            <w:szCs w:val="16"/>
                          </w:rPr>
                          <w:t>rovides Discharge Document</w:t>
                        </w:r>
                      </w:p>
                      <w:p w:rsidR="00761129" w:rsidRDefault="00761129" w:rsidP="00D528F2"/>
                      <w:p w:rsidR="00761129" w:rsidRPr="00077324" w:rsidRDefault="00761129" w:rsidP="00D528F2">
                        <w:pPr>
                          <w:pStyle w:val="TOC1"/>
                          <w:rPr>
                            <w:sz w:val="22"/>
                            <w:szCs w:val="22"/>
                          </w:rPr>
                        </w:pPr>
                        <w:r w:rsidRPr="00077324">
                          <w:rPr>
                            <w:sz w:val="22"/>
                            <w:szCs w:val="22"/>
                          </w:rPr>
                          <w:t>Transaction-A [A]</w:t>
                        </w:r>
                      </w:p>
                    </w:txbxContent>
                  </v:textbox>
                </v:shape>
                <v:group id="Group 140" o:spid="_x0000_s1193" style="position:absolute;left:29386;top:6300;width:1753;height:1429" coordorigin="5606,7090"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line id="Line 141" o:spid="_x0000_s1194" style="position:absolute;visibility:visible;mso-wrap-style:square" from="5606,7495" to="6086,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cUb8MAAADcAAAADwAAAGRycy9kb3ducmV2LnhtbERPy2rCQBTdC/7DcIXudKJtRaOjSKAg&#10;FgrxAS6vmWsSzNwJmWlM8/WdRaHLw3mvt52pREuNKy0rmE4iEMSZ1SXnCs6nj/EChPPIGivLpOCH&#10;HGw3w8EaY22fnFJ79LkIIexiVFB4X8dSuqwgg25ia+LA3W1j0AfY5FI3+AzhppKzKJpLgyWHhgJr&#10;SgrKHsdvowBl0vtF2n2+LS9GXr9288utPyj1Mup2KxCeOv8v/nPvtYLX97A2nA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3FG/DAAAA3AAAAA8AAAAAAAAAAAAA&#10;AAAAoQIAAGRycy9kb3ducmV2LnhtbFBLBQYAAAAABAAEAPkAAACRAwAAAAA=&#10;">
                    <v:stroke startarrow="block"/>
                  </v:line>
                  <v:line id="Line 142" o:spid="_x0000_s1195" style="position:absolute;flip:x;visibility:visible;mso-wrap-style:square" from="6086,7105" to="6086,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BpwMcAAADcAAAADwAAAGRycy9kb3ducmV2LnhtbESPT2sCMRTE74V+h/AKvRTN9p/o1ihS&#10;KPTgRSsr3p6b52bZzcs2SXX99kYQehxm5jfMdN7bVhzJh9qxgudhBoK4dLrmSsHm52swBhEissbW&#10;MSk4U4D57P5uirl2J17RcR0rkSAcclRgYuxyKUNpyGIYuo44eQfnLcYkfSW1x1OC21a+ZNlIWqw5&#10;LRjs6NNQ2az/rAI5Xj79+sX+rSma7XZiirLodkulHh/6xQeISH38D9/a31rB6/sE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kGnAxwAAANwAAAAPAAAAAAAA&#10;AAAAAAAAAKECAABkcnMvZG93bnJldi54bWxQSwUGAAAAAAQABAD5AAAAlQMAAAAA&#10;"/>
                  <v:line id="Line 143" o:spid="_x0000_s1196" style="position:absolute;visibility:visible;mso-wrap-style:square" from="5636,7090" to="6086,7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KLn8QAAADcAAAADwAAAGRycy9kb3ducmV2LnhtbERPyWrDMBC9F/oPYgq5NXISMMWNHEJK&#10;IemhZIPmOLYmtltrZCTVdv8+OhRyfLx9uRpNK3pyvrGsYDZNQBCXVjdcKTif3p9fQPiArLG1TAr+&#10;yMMqf3xYYqbtwAfqj6ESMYR9hgrqELpMSl/WZNBPbUccuat1BkOErpLa4RDDTSvnSZJKgw3Hhho7&#10;2tRU/hx/jYLPxT7t17uP7fi1S4vy7VBcvgen1ORpXL+CCDSGu/jfvdUKFmm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4oufxAAAANwAAAAPAAAAAAAAAAAA&#10;AAAAAKECAABkcnMvZG93bnJldi54bWxQSwUGAAAAAAQABAD5AAAAkgMAAAAA&#10;"/>
                </v:group>
                <v:shape id="_x0000_s1197" type="#_x0000_t202" style="position:absolute;left:61912;top:13049;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GpsUA&#10;AADcAAAADwAAAGRycy9kb3ducmV2LnhtbESPT4vCMBTE7wt+h/AEL4umW6Es1Sj+WWEP7kFXPD+a&#10;Z1tsXkoSbf32G0HY4zAzv2Hmy9404k7O15YVfEwSEMSF1TWXCk6/u/EnCB+QNTaWScGDPCwXg7c5&#10;5tp2fKD7MZQiQtjnqKAKoc2l9EVFBv3EtsTRu1hnMETpSqkddhFuGpkmSSYN1hwXKmxpU1FxPd6M&#10;gmzrbt2BN+/b09cef9oyPa8fZ6VGw341AxGoD//hV/tbK5hmK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4gamxQAAANwAAAAPAAAAAAAAAAAAAAAAAJgCAABkcnMv&#10;ZG93bnJldi54bWxQSwUGAAAAAAQABAD1AAAAigMAAAAA&#10;" stroked="f">
                  <v:textbox inset="0,0,0,0">
                    <w:txbxContent>
                      <w:p w:rsidR="00761129" w:rsidRPr="00077324" w:rsidRDefault="00761129" w:rsidP="004624DD">
                        <w:pPr>
                          <w:pStyle w:val="TOC1"/>
                          <w:rPr>
                            <w:sz w:val="22"/>
                            <w:szCs w:val="22"/>
                          </w:rPr>
                        </w:pPr>
                        <w:r w:rsidRPr="001F08C0">
                          <w:rPr>
                            <w:sz w:val="16"/>
                            <w:szCs w:val="16"/>
                          </w:rPr>
                          <w:t xml:space="preserve">Updates </w:t>
                        </w:r>
                        <w:r>
                          <w:rPr>
                            <w:sz w:val="16"/>
                            <w:szCs w:val="16"/>
                          </w:rPr>
                          <w:t>PtCP</w:t>
                        </w:r>
                      </w:p>
                    </w:txbxContent>
                  </v:textbox>
                </v:shape>
                <v:line id="Line 117" o:spid="_x0000_s1198" style="position:absolute;flip:y;visibility:visible;mso-wrap-style:square" from="58959,10477" to="58959,33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hcQAAADcAAAADwAAAGRycy9kb3ducmV2LnhtbESPQWvCQBSE7wX/w/IEb3VjpKFEVxFJ&#10;pZRemur9JfvcBLNvQ3Zr0n/fLRR6HGbmG2a7n2wn7jT41rGC1TIBQVw73bJRcP58eXwG4QOyxs4x&#10;KfgmD/vd7GGLuXYjf9C9DEZECPscFTQh9LmUvm7Iol+6njh6VzdYDFEORuoBxwi3nUyTJJMWW44L&#10;DfZ0bKi+lV9WQVUcLuatuhQ25Xd9Mk9lxbJUajGfDhsQgabwH/5rv2oF62wNv2fi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rJiFxAAAANwAAAAPAAAAAAAAAAAA&#10;AAAAAKECAABkcnMvZG93bnJldi54bWxQSwUGAAAAAAQABAD5AAAAkgMAAAAA&#10;">
                  <v:stroke dashstyle="dash"/>
                  <o:lock v:ext="edit" shapetype="f"/>
                </v:line>
                <v:rect id="Rectangle 136" o:spid="_x0000_s1199" style="position:absolute;left:58007;top:12096;width:1905;height:6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GmsUA&#10;AADcAAAADwAAAGRycy9kb3ducmV2LnhtbESPQWvCQBSE7wX/w/KE3uquKdg2zUZEsdijxktvr9nX&#10;JJp9G7Krpv56t1DwOMzMN0w2H2wrztT7xrGG6USBIC6dabjSsC/WT68gfEA22DomDb/kYZ6PHjJM&#10;jbvwls67UIkIYZ+ihjqELpXSlzVZ9BPXEUfvx/UWQ5R9JU2Plwi3rUyUmkmLDceFGjta1lQedyer&#10;4btJ9njdFh/Kvq2fw+dQHE5fK60fx8PiHUSgIdzD/+2N0ZCoF/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4aaxQAAANwAAAAPAAAAAAAAAAAAAAAAAJgCAABkcnMv&#10;ZG93bnJldi54bWxQSwUGAAAAAAQABAD1AAAAigMAAAAA&#10;"/>
                <v:rect id="Rectangle 136" o:spid="_x0000_s1200" style="position:absolute;left:41052;top:16383;width:1816;height:9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0MQA&#10;AADcAAAADwAAAGRycy9kb3ducmV2LnhtbESPT4vCMBTE74LfITzBm6b+QdyuUURR3KO2F29vm7dt&#10;tXkpTdTqp98sLHgcZuY3zGLVmkrcqXGlZQWjYQSCOLO65FxBmuwGcxDOI2usLJOCJzlYLbudBcba&#10;PvhI95PPRYCwi1FB4X0dS+myggy6oa2Jg/djG4M+yCaXusFHgJtKjqNoJg2WHBYKrGlTUHY93YyC&#10;73Kc4uuY7CPzsZv4rza53M5bpfq9dv0JwlPr3+H/9kErmMy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P8tDEAAAA3AAAAA8AAAAAAAAAAAAAAAAAmAIAAGRycy9k&#10;b3ducmV2LnhtbFBLBQYAAAAABAAEAPUAAACJAwAAAAA=&#10;"/>
                <v:line id="Line 134" o:spid="_x0000_s1201" style="position:absolute;visibility:visible;mso-wrap-style:square" from="13810,12665" to="57951,12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34k8YAAADcAAAADwAAAGRycy9kb3ducmV2LnhtbESPS2vDMBCE74H8B7GF3hI5Lc3DjRJC&#10;TaGHJJAHPW+trWVqrYylOuq/rwKBHIeZ+YZZrqNtRE+drx0rmIwzEMSl0zVXCs6n99EchA/IGhvH&#10;pOCPPKxXw8ESc+0ufKD+GCqRIOxzVGBCaHMpfWnIoh+7ljh5366zGJLsKqk7vCS4beRTlk2lxZrT&#10;gsGW3gyVP8dfq2BmioOcyWJ72hd9PVnEXfz8Wij1+BA3ryACxXAP39ofWsHz9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t+JPGAAAA3AAAAA8AAAAAAAAA&#10;AAAAAAAAoQIAAGRycy9kb3ducmV2LnhtbFBLBQYAAAAABAAEAPkAAACUAwAAAAA=&#10;">
                  <v:stroke endarrow="block"/>
                  <o:lock v:ext="edit" shapetype="f"/>
                </v:line>
                <v:rect id="Rectangle 136" o:spid="_x0000_s1202" style="position:absolute;left:58197;top:20955;width:192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JPMUA&#10;AADcAAAADwAAAGRycy9kb3ducmV2LnhtbESPT2vCQBTE7wW/w/KE3upGA0FTV5EWSz1qcuntNfua&#10;pM2+DdnNn/rpuwXB4zAzv2G2+8k0YqDO1ZYVLBcRCOLC6ppLBXl2fFqDcB5ZY2OZFPySg/1u9rDF&#10;VNuRzzRcfCkChF2KCirv21RKV1Rk0C1sSxy8L9sZ9EF2pdQdjgFuGrmKokQarDksVNjSS0XFz6U3&#10;Cj7rVY7Xc/YWmc0x9qcp++4/XpV6nE+HZxCeJn8P39rvWkGcJP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ck8xQAAANwAAAAPAAAAAAAAAAAAAAAAAJgCAABkcnMv&#10;ZG93bnJldi54bWxQSwUGAAAAAAQABAD1AAAAigMAAAAA&#10;"/>
                <v:group id="Group 140" o:spid="_x0000_s1203" style="position:absolute;left:60007;top:21526;width:1829;height:2026"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line id="Line 141" o:spid="_x0000_s120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RECcMAAADcAAAADwAAAGRycy9kb3ducmV2LnhtbERPy2rCQBTdC/7DcIXudKItqUZHkUBB&#10;LBR8gctr5poEM3dCZhrTfH1nUejycN6rTWcq0VLjSssKppMIBHFmdcm5gvPpYzwH4TyyxsoyKfgh&#10;B5v1cLDCRNsnH6g9+lyEEHYJKii8rxMpXVaQQTexNXHg7rYx6ANscqkbfIZwU8lZFMXSYMmhocCa&#10;0oKyx/HbKECZ9n5+6D7fFhcjr1/b+HLr90q9jLrtEoSnzv+L/9w7reD1PcwPZ8IR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0RAnDAAAA3AAAAA8AAAAAAAAAAAAA&#10;AAAAoQIAAGRycy9kb3ducmV2LnhtbFBLBQYAAAAABAAEAPkAAACRAwAAAAA=&#10;">
                    <v:stroke startarrow="block"/>
                  </v:line>
                  <v:line id="Line 142" o:spid="_x0000_s120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5pscAAADcAAAADwAAAGRycy9kb3ducmV2LnhtbESPQWsCMRSE74X+h/AKvYhmbaXq1ihS&#10;EHrwUisr3p6b182ym5dtEnX775uC0OMwM98wi1VvW3EhH2rHCsajDARx6XTNlYL952Y4AxEissbW&#10;MSn4oQCr5f3dAnPtrvxBl12sRIJwyFGBibHLpQylIYth5Dri5H05bzEm6SupPV4T3LbyKctepMWa&#10;04LBjt4Mlc3ubBXI2Xbw7denSVM0h8PcFGXRHbdKPT7061cQkfr4H76137WC5+k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UzmmxwAAANwAAAAPAAAAAAAA&#10;AAAAAAAAAKECAABkcnMvZG93bnJldi54bWxQSwUGAAAAAAQABAD5AAAAlQMAAAAA&#10;"/>
                  <v:line id="Line 143" o:spid="_x0000_s120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group>
                <v:group id="Group 140" o:spid="_x0000_s1207" style="position:absolute;left:42862;top:16954;width:1753;height:219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line id="Line 141" o:spid="_x0000_s120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oDMYAAADcAAAADwAAAGRycy9kb3ducmV2LnhtbESPQWvCQBSE74L/YXlCb2ZTaW1MXUWE&#10;glgQtA30+My+JqHZtyG7TVJ/vVsQPA4z8w2zXA+mFh21rrKs4DGKQRDnVldcKPj8eJsmIJxH1lhb&#10;JgV/5GC9Go+WmGrb85G6ky9EgLBLUUHpfZNK6fKSDLrINsTB+7atQR9kW0jdYh/gppazOJ5LgxWH&#10;hRIb2paU/5x+jQKU24tPjsP70yIz8uuwmWfny16ph8mweQXhafD38K290wpmL8/wfyYc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i6AzGAAAA3AAAAA8AAAAAAAAA&#10;AAAAAAAAoQIAAGRycy9kb3ducmV2LnhtbFBLBQYAAAAABAAEAPkAAACUAwAAAAA=&#10;">
                    <v:stroke startarrow="block"/>
                  </v:line>
                  <v:line id="Line 142" o:spid="_x0000_s120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uT8YAAADcAAAADwAAAGRycy9kb3ducmV2LnhtbESPQWsCMRSE70L/Q3gFL0WzlWJ1axQp&#10;FHrwopYVb8/N62bZzcs2ibr9941Q8DjMzDfMYtXbVlzIh9qxgudxBoK4dLrmSsHX/mM0AxEissbW&#10;MSn4pQCr5cNggbl2V97SZRcrkSAcclRgYuxyKUNpyGIYu444ed/OW4xJ+kpqj9cEt62cZNlUWqw5&#10;LRjs6N1Q2ezOVoGcbZ5+/Pr00hTN4TA3RVl0x41Sw8d+/QYiUh/v4f/2p1YweZ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brk/GAAAA3AAAAA8AAAAAAAAA&#10;AAAAAAAAoQIAAGRycy9kb3ducmV2LnhtbFBLBQYAAAAABAAEAPkAAACUAwAAAAA=&#10;"/>
                  <v:line id="Line 143" o:spid="_x0000_s121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group>
                <v:shape id="_x0000_s1211" type="#_x0000_t202" style="position:absolute;left:14095;top:11334;width:13172;height:1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oDMEA&#10;AADcAAAADwAAAGRycy9kb3ducmV2LnhtbERPTYvCMBC9C/sfwix4kTXdHlSqUVx1wYMe6ornoRnb&#10;YjMpSbT1328OgsfH+16setOIBzlfW1bwPU5AEBdW11wqOP/9fs1A+ICssbFMCp7kYbX8GCww07bj&#10;nB6nUIoYwj5DBVUIbSalLyoy6Me2JY7c1TqDIUJXSu2wi+GmkWmSTKTBmmNDhS1tKipup7tRMNm6&#10;e5fzZrQ97w54bMv08vO8KDX87NdzEIH68Ba/3HutIJ3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yqAzBAAAA3AAAAA8AAAAAAAAAAAAAAAAAmAIAAGRycy9kb3du&#10;cmV2LnhtbFBLBQYAAAAABAAEAPUAAACGAwAAAAA=&#10;" stroked="f">
                  <v:textbox inset="0,0,0,0">
                    <w:txbxContent>
                      <w:p w:rsidR="00761129" w:rsidRPr="001F08C0" w:rsidRDefault="00761129" w:rsidP="000D5A45">
                        <w:pPr>
                          <w:pStyle w:val="TOC1"/>
                          <w:rPr>
                            <w:sz w:val="16"/>
                            <w:szCs w:val="16"/>
                          </w:rPr>
                        </w:pPr>
                        <w:r w:rsidRPr="001F08C0">
                          <w:rPr>
                            <w:sz w:val="16"/>
                            <w:szCs w:val="16"/>
                          </w:rPr>
                          <w:t>P</w:t>
                        </w:r>
                        <w:r>
                          <w:rPr>
                            <w:sz w:val="16"/>
                            <w:szCs w:val="16"/>
                          </w:rPr>
                          <w:t>rovides Discharge Document</w:t>
                        </w:r>
                      </w:p>
                      <w:p w:rsidR="00761129" w:rsidRDefault="00761129" w:rsidP="000D5A45"/>
                      <w:p w:rsidR="00761129" w:rsidRPr="00077324" w:rsidRDefault="00761129" w:rsidP="000D5A45">
                        <w:pPr>
                          <w:pStyle w:val="TOC1"/>
                          <w:rPr>
                            <w:sz w:val="22"/>
                            <w:szCs w:val="22"/>
                          </w:rPr>
                        </w:pPr>
                        <w:r w:rsidRPr="00077324">
                          <w:rPr>
                            <w:sz w:val="22"/>
                            <w:szCs w:val="22"/>
                          </w:rPr>
                          <w:t>Transaction-A [A]</w:t>
                        </w:r>
                      </w:p>
                    </w:txbxContent>
                  </v:textbox>
                </v:shape>
                <v:shape id="_x0000_s1212" type="#_x0000_t202" style="position:absolute;left:43434;top:19812;width:13386;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HULcAA&#10;AADcAAAADwAAAGRycy9kb3ducmV2LnhtbERPy4rCMBTdC/5DuMJsRFO7EKlG8TUwC134wPWlubbF&#10;5qYk0da/nywEl4fzXqw6U4sXOV9ZVjAZJyCIc6srLhRcL7+jGQgfkDXWlknBmzyslv3eAjNtWz7R&#10;6xwKEUPYZ6igDKHJpPR5SQb92DbEkbtbZzBE6AqpHbYx3NQyTZKpNFhxbCixoW1J+eP8NAqmO/ds&#10;T7wd7q77Ax6bIr1t3jelfgbdeg4iUBe+4o/7TytIZ3F+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HULcAAAADcAAAADwAAAAAAAAAAAAAAAACYAgAAZHJzL2Rvd25y&#10;ZXYueG1sUEsFBgAAAAAEAAQA9QAAAIUDAAAAAA==&#10;" stroked="f">
                  <v:textbox inset="0,0,0,0">
                    <w:txbxContent>
                      <w:p w:rsidR="00761129" w:rsidRPr="001F08C0" w:rsidRDefault="00761129" w:rsidP="000D5A45">
                        <w:pPr>
                          <w:pStyle w:val="TOC1"/>
                          <w:rPr>
                            <w:sz w:val="16"/>
                            <w:szCs w:val="16"/>
                          </w:rPr>
                        </w:pPr>
                        <w:r w:rsidRPr="001F08C0">
                          <w:rPr>
                            <w:sz w:val="16"/>
                            <w:szCs w:val="16"/>
                          </w:rPr>
                          <w:t>P</w:t>
                        </w:r>
                        <w:r>
                          <w:rPr>
                            <w:sz w:val="16"/>
                            <w:szCs w:val="16"/>
                          </w:rPr>
                          <w:t>rovides Annotation</w:t>
                        </w:r>
                      </w:p>
                      <w:p w:rsidR="00761129" w:rsidRDefault="00761129" w:rsidP="000D5A45"/>
                      <w:p w:rsidR="00761129" w:rsidRPr="00077324" w:rsidRDefault="00761129" w:rsidP="000D5A45">
                        <w:pPr>
                          <w:pStyle w:val="TOC1"/>
                          <w:rPr>
                            <w:sz w:val="22"/>
                            <w:szCs w:val="22"/>
                          </w:rPr>
                        </w:pPr>
                        <w:r w:rsidRPr="00077324">
                          <w:rPr>
                            <w:sz w:val="22"/>
                            <w:szCs w:val="22"/>
                          </w:rPr>
                          <w:t>Transaction-A [A]</w:t>
                        </w:r>
                      </w:p>
                    </w:txbxContent>
                  </v:textbox>
                </v:shape>
                <v:rect id="Rectangle 136" o:spid="_x0000_s1213" style="position:absolute;left:57956;top:8712;width:1905;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shape id="_x0000_s1214" type="#_x0000_t202" style="position:absolute;left:61531;top:9429;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mycQA&#10;AADcAAAADwAAAGRycy9kb3ducmV2LnhtbESPzYvCMBTE7wv+D+EJXhZNKyLSNcr6BR7cgx94fjRv&#10;27LNS0mirf+9EYQ9DjPzG2a+7Ewt7uR8ZVlBOkpAEOdWV1wouJx3wxkIH5A11pZJwYM8LBe9jzlm&#10;2rZ8pPspFCJC2GeooAyhyaT0eUkG/cg2xNH7tc5giNIVUjtsI9zUcpwkU2mw4rhQYkPrkvK/080o&#10;mG7crT3y+nNz2R7wpynG19XjqtSg331/gQjUhf/wu73XCiZp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JsnEAAAA3AAAAA8AAAAAAAAAAAAAAAAAmAIAAGRycy9k&#10;b3ducmV2LnhtbFBLBQYAAAAABAAEAPUAAACJAwAAAAA=&#10;" stroked="f">
                  <v:textbox inset="0,0,0,0">
                    <w:txbxContent>
                      <w:p w:rsidR="00761129" w:rsidRPr="00077324" w:rsidRDefault="00761129" w:rsidP="00FA7470">
                        <w:pPr>
                          <w:pStyle w:val="TOC1"/>
                          <w:rPr>
                            <w:sz w:val="22"/>
                            <w:szCs w:val="22"/>
                          </w:rPr>
                        </w:pPr>
                        <w:r w:rsidRPr="001F08C0">
                          <w:rPr>
                            <w:sz w:val="16"/>
                            <w:szCs w:val="16"/>
                          </w:rPr>
                          <w:t xml:space="preserve">Updates </w:t>
                        </w:r>
                        <w:r>
                          <w:rPr>
                            <w:sz w:val="16"/>
                            <w:szCs w:val="16"/>
                          </w:rPr>
                          <w:t>PtCP</w:t>
                        </w:r>
                      </w:p>
                    </w:txbxContent>
                  </v:textbox>
                </v:shape>
                <v:shape id="_x0000_s1215" type="#_x0000_t202" style="position:absolute;left:61912;top:21717;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4vsQA&#10;AADcAAAADwAAAGRycy9kb3ducmV2LnhtbESPzYvCMBTE7wv+D+EJe1k0tSwi1Sh+LXhwD37g+dE8&#10;22LzUpJo639vFoQ9DjPzG2a26EwtHuR8ZVnBaJiAIM6trrhQcD79DCYgfEDWWFsmBU/ysJj3PmaY&#10;advygR7HUIgIYZ+hgjKEJpPS5yUZ9EPbEEfvap3BEKUrpHbYRripZZokY2mw4rhQYkPrkvLb8W4U&#10;jDfu3h54/bU5b/f42xTpZfW8KPXZ75ZTEIG68B9+t3dawfcohb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OuL7EAAAA3AAAAA8AAAAAAAAAAAAAAAAAmAIAAGRycy9k&#10;b3ducmV2LnhtbFBLBQYAAAAABAAEAPUAAACJAwAAAAA=&#10;" stroked="f">
                  <v:textbox inset="0,0,0,0">
                    <w:txbxContent>
                      <w:p w:rsidR="00761129" w:rsidRPr="00077324" w:rsidRDefault="00761129" w:rsidP="00FA7470">
                        <w:pPr>
                          <w:pStyle w:val="TOC1"/>
                          <w:rPr>
                            <w:sz w:val="22"/>
                            <w:szCs w:val="22"/>
                          </w:rPr>
                        </w:pPr>
                        <w:r w:rsidRPr="001F08C0">
                          <w:rPr>
                            <w:sz w:val="16"/>
                            <w:szCs w:val="16"/>
                          </w:rPr>
                          <w:t xml:space="preserve">Updates </w:t>
                        </w:r>
                        <w:r>
                          <w:rPr>
                            <w:sz w:val="16"/>
                            <w:szCs w:val="16"/>
                          </w:rPr>
                          <w:t>PtCP</w:t>
                        </w:r>
                      </w:p>
                    </w:txbxContent>
                  </v:textbox>
                </v:shape>
                <v:group id="Group 140" o:spid="_x0000_s1216" style="position:absolute;left:59912;top:8756;width:1130;height:2240" coordorigin="5175,6945" coordsize="480,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line id="Line 141" o:spid="_x0000_s1217" style="position:absolute;visibility:visible;mso-wrap-style:square" from="5175,7460" to="5655,7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qz8YAAADcAAAADwAAAGRycy9kb3ducmV2LnhtbESPzWrDMBCE74W8g9hCb7XsYkLiRDHG&#10;ECgtBPJj6HFrbWxTa2UsNXHy9FWh0OMwM98w63wyvbjQ6DrLCpIoBkFcW91xo+B03D4vQDiPrLG3&#10;TApu5CDfzB7WmGl75T1dDr4RAcIuQwWt90MmpatbMugiOxAH72xHgz7IsZF6xGuAm16+xPFcGuw4&#10;LLQ4UNlS/XX4NgpQlne/2E/v6bIy8mNXzKvP+5tST49TsQLhafL/4b/2q1aQJi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6as/GAAAA3AAAAA8AAAAAAAAA&#10;AAAAAAAAoQIAAGRycy9kb3ducmV2LnhtbFBLBQYAAAAABAAEAPkAAACUAwAAAAA=&#10;">
                    <v:stroke startarrow="block"/>
                  </v:line>
                  <v:line id="Line 142" o:spid="_x0000_s1218" style="position:absolute;flip:x;visibility:visible;mso-wrap-style:square" from="5655,7004" to="5655,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0XYMYAAADcAAAADwAAAGRycy9kb3ducmV2LnhtbESPQWsCMRSE74X+h/AKXqRmLbbo1ihS&#10;KHjwopaV3p6b182ym5dtEnX996Yg9DjMzDfMfNnbVpzJh9qxgvEoA0FcOl1zpeBr//k8BREissbW&#10;MSm4UoDl4vFhjrl2F97SeRcrkSAcclRgYuxyKUNpyGIYuY44eT/OW4xJ+kpqj5cEt618ybI3abHm&#10;tGCwow9DZbM7WQVyuhn++tVx0hTN4TAzRVl03xulBk/96h1EpD7+h+/ttVYwGb/C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dF2DGAAAA3AAAAA8AAAAAAAAA&#10;AAAAAAAAoQIAAGRycy9kb3ducmV2LnhtbFBLBQYAAAAABAAEAPkAAACUAwAAAAA=&#10;"/>
                  <v:line id="Line 143" o:spid="_x0000_s1219" style="position:absolute;visibility:visible;mso-wrap-style:square" from="5205,6945" to="5655,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sIaMYAAADcAAAADwAAAGRycy9kb3ducmV2LnhtbESPQWvCQBSE7wX/w/IKvdWNtgRJXUVa&#10;BPUgagvt8Zl9TVKzb8PumqT/3hUEj8PMfMNM572pRUvOV5YVjIYJCOLc6ooLBV+fy+cJCB+QNdaW&#10;ScE/eZjPBg9TzLTteE/tIRQiQthnqKAMocmk9HlJBv3QNsTR+7XOYIjSFVI77CLc1HKcJKk0WHFc&#10;KLGh95Ly0+FsFGxfdmm7WG9W/fc6PeYf++PPX+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rCGjGAAAA3AAAAA8AAAAAAAAA&#10;AAAAAAAAoQIAAGRycy9kb3ducmV2LnhtbFBLBQYAAAAABAAEAPkAAACUAwAAAAA=&#10;"/>
                </v:group>
                <v:shape id="_x0000_s1220" type="#_x0000_t202" style="position:absolute;left:45053;top:17145;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HRsYA&#10;AADcAAAADwAAAGRycy9kb3ducmV2LnhtbESPT2vCQBTE70K/w/IEL1I3tZJKdJVWLXhoD/7B8yP7&#10;TILZt2F3NfHbdwuCx2FmfsPMl52pxY2crywreBslIIhzqysuFBwP369TED4ga6wtk4I7eVguXnpz&#10;zLRteUe3fShEhLDPUEEZQpNJ6fOSDPqRbYijd7bOYIjSFVI7bCPc1HKcJKk0WHFcKLGhVUn5ZX81&#10;CtK1u7Y7Xg3Xx80P/jbF+PR1Pyk16HefMxCBuvAMP9pbrWDy/gH/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xHRsYAAADcAAAADwAAAAAAAAAAAAAAAACYAgAAZHJz&#10;L2Rvd25yZXYueG1sUEsFBgAAAAAEAAQA9QAAAIsDAAAAAA==&#10;" stroked="f">
                  <v:textbox inset="0,0,0,0">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v:textbox>
                </v:shape>
              </v:group>
            </w:pict>
          </mc:Fallback>
        </mc:AlternateContent>
      </w:r>
    </w:p>
    <w:p w:rsidR="00336125" w:rsidRPr="00DE398D" w:rsidRDefault="00336125" w:rsidP="00F06B2A">
      <w:pPr>
        <w:pStyle w:val="BodyText"/>
      </w:pPr>
    </w:p>
    <w:p w:rsidR="00336125" w:rsidRPr="00DE398D" w:rsidRDefault="00336125" w:rsidP="00F06B2A">
      <w:pPr>
        <w:pStyle w:val="BodyText"/>
      </w:pPr>
    </w:p>
    <w:p w:rsidR="00D24D47" w:rsidRPr="00DE398D" w:rsidRDefault="00792BFD" w:rsidP="00F06B2A">
      <w:pPr>
        <w:pStyle w:val="BodyText"/>
      </w:pPr>
      <w:r>
        <w:rPr>
          <w:noProof/>
          <w:color w:val="FF0000"/>
          <w:sz w:val="23"/>
          <w:szCs w:val="23"/>
        </w:rPr>
        <mc:AlternateContent>
          <mc:Choice Requires="wps">
            <w:drawing>
              <wp:anchor distT="0" distB="0" distL="114300" distR="114300" simplePos="0" relativeHeight="252013568" behindDoc="0" locked="0" layoutInCell="1" allowOverlap="1" wp14:anchorId="35C913C9" wp14:editId="7E08CFAC">
                <wp:simplePos x="0" y="0"/>
                <wp:positionH relativeFrom="column">
                  <wp:posOffset>2573020</wp:posOffset>
                </wp:positionH>
                <wp:positionV relativeFrom="paragraph">
                  <wp:posOffset>144780</wp:posOffset>
                </wp:positionV>
                <wp:extent cx="1043940" cy="149860"/>
                <wp:effectExtent l="0" t="0" r="3810" b="2540"/>
                <wp:wrapNone/>
                <wp:docPr id="361"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1F08C0" w:rsidRDefault="00761129" w:rsidP="001F08C0">
                            <w:pPr>
                              <w:pStyle w:val="TOC1"/>
                              <w:rPr>
                                <w:sz w:val="16"/>
                                <w:szCs w:val="16"/>
                              </w:rPr>
                            </w:pPr>
                            <w:r w:rsidRPr="001F08C0">
                              <w:rPr>
                                <w:sz w:val="16"/>
                                <w:szCs w:val="16"/>
                              </w:rPr>
                              <w:t xml:space="preserve">Updates </w:t>
                            </w:r>
                            <w:r>
                              <w:rPr>
                                <w:sz w:val="16"/>
                                <w:szCs w:val="16"/>
                              </w:rPr>
                              <w:t>PCP</w:t>
                            </w:r>
                            <w:r w:rsidRPr="00F06B2A">
                              <w:rPr>
                                <w:noProof/>
                                <w:sz w:val="20"/>
                                <w:szCs w:val="20"/>
                              </w:rPr>
                              <w:drawing>
                                <wp:inline distT="0" distB="0" distL="0" distR="0" wp14:anchorId="37BD3575" wp14:editId="70B88E96">
                                  <wp:extent cx="1495425" cy="273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POC</w:t>
                            </w:r>
                          </w:p>
                          <w:p w:rsidR="00761129" w:rsidRDefault="00761129" w:rsidP="004624DD"/>
                          <w:p w:rsidR="00761129" w:rsidRPr="00077324" w:rsidRDefault="00761129" w:rsidP="004624DD">
                            <w:pPr>
                              <w:pStyle w:val="TOC1"/>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6" o:spid="_x0000_s1221" type="#_x0000_t202" style="position:absolute;margin-left:202.6pt;margin-top:11.4pt;width:82.2pt;height:11.8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" stroked="f">
                <v:textbox inset="0,0,0,0">
                  <w:txbxContent>
                    <w:p w:rsidR="00761129" w:rsidRPr="001F08C0" w:rsidRDefault="00761129" w:rsidP="001F08C0">
                      <w:pPr>
                        <w:pStyle w:val="TOC1"/>
                        <w:rPr>
                          <w:sz w:val="16"/>
                          <w:szCs w:val="16"/>
                        </w:rPr>
                      </w:pPr>
                      <w:r w:rsidRPr="001F08C0">
                        <w:rPr>
                          <w:sz w:val="16"/>
                          <w:szCs w:val="16"/>
                        </w:rPr>
                        <w:t xml:space="preserve">Updates </w:t>
                      </w:r>
                      <w:r>
                        <w:rPr>
                          <w:sz w:val="16"/>
                          <w:szCs w:val="16"/>
                        </w:rPr>
                        <w:t>PCP</w:t>
                      </w:r>
                      <w:r w:rsidRPr="00F06B2A">
                        <w:rPr>
                          <w:noProof/>
                          <w:sz w:val="20"/>
                          <w:szCs w:val="20"/>
                        </w:rPr>
                        <w:drawing>
                          <wp:inline distT="0" distB="0" distL="0" distR="0" wp14:anchorId="37BD3575" wp14:editId="70B88E96">
                            <wp:extent cx="1495425" cy="273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POC</w:t>
                      </w:r>
                    </w:p>
                    <w:p w:rsidR="00761129" w:rsidRDefault="00761129" w:rsidP="004624DD"/>
                    <w:p w:rsidR="00761129" w:rsidRPr="00077324" w:rsidRDefault="00761129" w:rsidP="004624DD">
                      <w:pPr>
                        <w:pStyle w:val="TOC1"/>
                        <w:rPr>
                          <w:sz w:val="22"/>
                          <w:szCs w:val="22"/>
                        </w:rPr>
                      </w:pPr>
                      <w:r w:rsidRPr="00077324">
                        <w:rPr>
                          <w:sz w:val="22"/>
                          <w:szCs w:val="22"/>
                        </w:rPr>
                        <w:t>Transaction-A [A]</w:t>
                      </w:r>
                    </w:p>
                  </w:txbxContent>
                </v:textbox>
              </v:shape>
            </w:pict>
          </mc:Fallback>
        </mc:AlternateContent>
      </w:r>
      <w:r>
        <w:rPr>
          <w:noProof/>
          <w:color w:val="FF0000"/>
          <w:sz w:val="23"/>
          <w:szCs w:val="23"/>
        </w:rPr>
        <mc:AlternateContent>
          <mc:Choice Requires="wps">
            <w:drawing>
              <wp:anchor distT="0" distB="0" distL="114300" distR="114300" simplePos="0" relativeHeight="252007424" behindDoc="0" locked="0" layoutInCell="1" allowOverlap="1" wp14:anchorId="3313E887" wp14:editId="1DCC643A">
                <wp:simplePos x="0" y="0"/>
                <wp:positionH relativeFrom="column">
                  <wp:posOffset>831215</wp:posOffset>
                </wp:positionH>
                <wp:positionV relativeFrom="paragraph">
                  <wp:posOffset>117475</wp:posOffset>
                </wp:positionV>
                <wp:extent cx="1330960" cy="109220"/>
                <wp:effectExtent l="0" t="0" r="2540" b="5080"/>
                <wp:wrapNone/>
                <wp:docPr id="355"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109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9B7545">
                            <w:pPr>
                              <w:pStyle w:val="TOC1"/>
                              <w:rPr>
                                <w:sz w:val="16"/>
                                <w:szCs w:val="16"/>
                              </w:rPr>
                            </w:pPr>
                            <w:r w:rsidRPr="00D62809">
                              <w:rPr>
                                <w:sz w:val="16"/>
                                <w:szCs w:val="16"/>
                              </w:rPr>
                              <w:t>P</w:t>
                            </w:r>
                            <w:r>
                              <w:rPr>
                                <w:sz w:val="16"/>
                                <w:szCs w:val="16"/>
                              </w:rPr>
                              <w:t>rovides Discharge Document</w:t>
                            </w:r>
                          </w:p>
                          <w:p w:rsidR="00761129" w:rsidRDefault="00761129" w:rsidP="009B7545"/>
                          <w:p w:rsidR="00761129" w:rsidRPr="00077324" w:rsidRDefault="00761129" w:rsidP="009B7545">
                            <w:pPr>
                              <w:pStyle w:val="TOC1"/>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222" type="#_x0000_t202" style="position:absolute;margin-left:65.45pt;margin-top:9.25pt;width:104.8pt;height:8.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" stroked="f">
                <v:textbox inset="0,0,0,0">
                  <w:txbxContent>
                    <w:p w:rsidR="00761129" w:rsidRPr="00D62809" w:rsidRDefault="00761129" w:rsidP="009B7545">
                      <w:pPr>
                        <w:pStyle w:val="TOC1"/>
                        <w:rPr>
                          <w:sz w:val="16"/>
                          <w:szCs w:val="16"/>
                        </w:rPr>
                      </w:pPr>
                      <w:r w:rsidRPr="00D62809">
                        <w:rPr>
                          <w:sz w:val="16"/>
                          <w:szCs w:val="16"/>
                        </w:rPr>
                        <w:t>P</w:t>
                      </w:r>
                      <w:r>
                        <w:rPr>
                          <w:sz w:val="16"/>
                          <w:szCs w:val="16"/>
                        </w:rPr>
                        <w:t>rovides Discharge Document</w:t>
                      </w:r>
                    </w:p>
                    <w:p w:rsidR="00761129" w:rsidRDefault="00761129" w:rsidP="009B7545"/>
                    <w:p w:rsidR="00761129" w:rsidRPr="00077324" w:rsidRDefault="00761129" w:rsidP="009B7545">
                      <w:pPr>
                        <w:pStyle w:val="TOC1"/>
                        <w:rPr>
                          <w:sz w:val="22"/>
                          <w:szCs w:val="22"/>
                        </w:rPr>
                      </w:pPr>
                      <w:r w:rsidRPr="00077324">
                        <w:rPr>
                          <w:sz w:val="22"/>
                          <w:szCs w:val="22"/>
                        </w:rPr>
                        <w:t>Transaction-A [A]</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452DCF19" wp14:editId="096EDD9C">
                <wp:simplePos x="0" y="0"/>
                <wp:positionH relativeFrom="column">
                  <wp:posOffset>5199380</wp:posOffset>
                </wp:positionH>
                <wp:positionV relativeFrom="paragraph">
                  <wp:posOffset>1477010</wp:posOffset>
                </wp:positionV>
                <wp:extent cx="890905" cy="333375"/>
                <wp:effectExtent l="0" t="0" r="4445" b="9525"/>
                <wp:wrapNone/>
                <wp:docPr id="209"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5775A7" w:rsidRDefault="00761129" w:rsidP="009B7545">
                            <w:pPr>
                              <w:pStyle w:val="TOC9"/>
                              <w:rPr>
                                <w:sz w:val="18"/>
                                <w:szCs w:val="18"/>
                              </w:rPr>
                            </w:pPr>
                            <w:r>
                              <w:rPr>
                                <w:sz w:val="18"/>
                                <w:szCs w:val="18"/>
                              </w:rPr>
                              <w:t>Updates</w:t>
                            </w:r>
                            <w:r w:rsidRPr="005775A7">
                              <w:rPr>
                                <w:sz w:val="18"/>
                                <w:szCs w:val="18"/>
                              </w:rPr>
                              <w:t xml:space="preserve"> </w:t>
                            </w:r>
                            <w:r>
                              <w:rPr>
                                <w:sz w:val="18"/>
                                <w:szCs w:val="18"/>
                              </w:rPr>
                              <w:t>PTCP</w:t>
                            </w:r>
                          </w:p>
                          <w:p w:rsidR="00761129" w:rsidRDefault="00761129" w:rsidP="009B7545"/>
                          <w:p w:rsidR="00761129" w:rsidRPr="00077324" w:rsidRDefault="00761129" w:rsidP="009B7545">
                            <w:pPr>
                              <w:pStyle w:val="TOC9"/>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223" type="#_x0000_t202" style="position:absolute;margin-left:409.4pt;margin-top:116.3pt;width:70.15pt;height:26.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" stroked="f">
                <v:textbox inset="0,0,0,0">
                  <w:txbxContent>
                    <w:p w:rsidR="00761129" w:rsidRPr="005775A7" w:rsidRDefault="00761129" w:rsidP="009B7545">
                      <w:pPr>
                        <w:pStyle w:val="TOC9"/>
                        <w:rPr>
                          <w:sz w:val="18"/>
                          <w:szCs w:val="18"/>
                        </w:rPr>
                      </w:pPr>
                      <w:r>
                        <w:rPr>
                          <w:sz w:val="18"/>
                          <w:szCs w:val="18"/>
                        </w:rPr>
                        <w:t>Updates</w:t>
                      </w:r>
                      <w:r w:rsidRPr="005775A7">
                        <w:rPr>
                          <w:sz w:val="18"/>
                          <w:szCs w:val="18"/>
                        </w:rPr>
                        <w:t xml:space="preserve"> </w:t>
                      </w:r>
                      <w:r>
                        <w:rPr>
                          <w:sz w:val="18"/>
                          <w:szCs w:val="18"/>
                        </w:rPr>
                        <w:t>PTCP</w:t>
                      </w:r>
                    </w:p>
                    <w:p w:rsidR="00761129" w:rsidRDefault="00761129" w:rsidP="009B7545"/>
                    <w:p w:rsidR="00761129" w:rsidRPr="00077324" w:rsidRDefault="00761129" w:rsidP="009B7545">
                      <w:pPr>
                        <w:pStyle w:val="TOC9"/>
                        <w:rPr>
                          <w:sz w:val="22"/>
                          <w:szCs w:val="22"/>
                        </w:rPr>
                      </w:pPr>
                      <w:r w:rsidRPr="00077324">
                        <w:rPr>
                          <w:sz w:val="22"/>
                          <w:szCs w:val="22"/>
                        </w:rPr>
                        <w:t>Transaction-A [A]</w:t>
                      </w:r>
                    </w:p>
                  </w:txbxContent>
                </v:textbox>
              </v:shape>
            </w:pict>
          </mc:Fallback>
        </mc:AlternateContent>
      </w:r>
    </w:p>
    <w:p w:rsidR="00D24D47" w:rsidRPr="00DE398D" w:rsidRDefault="00792BFD" w:rsidP="00F06B2A">
      <w:pPr>
        <w:pStyle w:val="BodyText"/>
      </w:pPr>
      <w:r>
        <w:rPr>
          <w:noProof/>
          <w:color w:val="FF0000"/>
          <w:sz w:val="23"/>
          <w:szCs w:val="23"/>
        </w:rPr>
        <mc:AlternateContent>
          <mc:Choice Requires="wps">
            <w:drawing>
              <wp:anchor distT="0" distB="0" distL="114300" distR="114300" simplePos="0" relativeHeight="252376064" behindDoc="0" locked="0" layoutInCell="1" allowOverlap="1" wp14:anchorId="7D384FE2" wp14:editId="745D835D">
                <wp:simplePos x="0" y="0"/>
                <wp:positionH relativeFrom="column">
                  <wp:posOffset>2519045</wp:posOffset>
                </wp:positionH>
                <wp:positionV relativeFrom="paragraph">
                  <wp:posOffset>122555</wp:posOffset>
                </wp:positionV>
                <wp:extent cx="1043940" cy="149860"/>
                <wp:effectExtent l="0" t="0" r="3810" b="2540"/>
                <wp:wrapNone/>
                <wp:docPr id="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1F08C0" w:rsidRDefault="00761129" w:rsidP="000D3105">
                            <w:pPr>
                              <w:pStyle w:val="TOC1"/>
                              <w:rPr>
                                <w:sz w:val="16"/>
                                <w:szCs w:val="16"/>
                              </w:rPr>
                            </w:pPr>
                            <w:r>
                              <w:rPr>
                                <w:sz w:val="16"/>
                                <w:szCs w:val="16"/>
                              </w:rPr>
                              <w:t>Provides PCP POC</w:t>
                            </w:r>
                            <w:r w:rsidRPr="00F06B2A">
                              <w:rPr>
                                <w:noProof/>
                                <w:sz w:val="20"/>
                                <w:szCs w:val="20"/>
                              </w:rPr>
                              <w:drawing>
                                <wp:inline distT="0" distB="0" distL="0" distR="0" wp14:anchorId="6CD315E4" wp14:editId="78FBBEB1">
                                  <wp:extent cx="1495425" cy="27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w:t>
                            </w:r>
                            <w:proofErr w:type="spellStart"/>
                            <w:r>
                              <w:rPr>
                                <w:sz w:val="16"/>
                                <w:szCs w:val="16"/>
                              </w:rPr>
                              <w:t>POC</w:t>
                            </w:r>
                            <w:proofErr w:type="spellEnd"/>
                          </w:p>
                          <w:p w:rsidR="00761129" w:rsidRDefault="00761129" w:rsidP="000D3105"/>
                          <w:p w:rsidR="00761129" w:rsidRPr="00077324" w:rsidRDefault="00761129" w:rsidP="000D3105">
                            <w:pPr>
                              <w:pStyle w:val="TOC1"/>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margin-left:198.35pt;margin-top:9.65pt;width:82.2pt;height:11.8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" stroked="f">
                <v:textbox inset="0,0,0,0">
                  <w:txbxContent>
                    <w:p w:rsidR="00761129" w:rsidRPr="001F08C0" w:rsidRDefault="00761129" w:rsidP="000D3105">
                      <w:pPr>
                        <w:pStyle w:val="TOC1"/>
                        <w:rPr>
                          <w:sz w:val="16"/>
                          <w:szCs w:val="16"/>
                        </w:rPr>
                      </w:pPr>
                      <w:r>
                        <w:rPr>
                          <w:sz w:val="16"/>
                          <w:szCs w:val="16"/>
                        </w:rPr>
                        <w:t>Provides PCP POC</w:t>
                      </w:r>
                      <w:r w:rsidRPr="00F06B2A">
                        <w:rPr>
                          <w:noProof/>
                          <w:sz w:val="20"/>
                          <w:szCs w:val="20"/>
                        </w:rPr>
                        <w:drawing>
                          <wp:inline distT="0" distB="0" distL="0" distR="0" wp14:anchorId="6CD315E4" wp14:editId="78FBBEB1">
                            <wp:extent cx="1495425" cy="27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w:t>
                      </w:r>
                      <w:proofErr w:type="spellStart"/>
                      <w:r>
                        <w:rPr>
                          <w:sz w:val="16"/>
                          <w:szCs w:val="16"/>
                        </w:rPr>
                        <w:t>POC</w:t>
                      </w:r>
                      <w:proofErr w:type="spellEnd"/>
                    </w:p>
                    <w:p w:rsidR="00761129" w:rsidRDefault="00761129" w:rsidP="000D3105"/>
                    <w:p w:rsidR="00761129" w:rsidRPr="00077324" w:rsidRDefault="00761129" w:rsidP="000D3105">
                      <w:pPr>
                        <w:pStyle w:val="TOC1"/>
                        <w:rPr>
                          <w:sz w:val="22"/>
                          <w:szCs w:val="22"/>
                        </w:rPr>
                      </w:pPr>
                      <w:r w:rsidRPr="00077324">
                        <w:rPr>
                          <w:sz w:val="22"/>
                          <w:szCs w:val="22"/>
                        </w:rPr>
                        <w:t>Transaction-A [A]</w:t>
                      </w:r>
                    </w:p>
                  </w:txbxContent>
                </v:textbox>
              </v:shape>
            </w:pict>
          </mc:Fallback>
        </mc:AlternateContent>
      </w:r>
      <w:r>
        <w:rPr>
          <w:noProof/>
        </w:rPr>
        <mc:AlternateContent>
          <mc:Choice Requires="wps">
            <w:drawing>
              <wp:anchor distT="4294967294" distB="4294967294" distL="114300" distR="114300" simplePos="0" relativeHeight="251986944" behindDoc="0" locked="0" layoutInCell="1" allowOverlap="1" wp14:anchorId="42858723" wp14:editId="179E2967">
                <wp:simplePos x="0" y="0"/>
                <wp:positionH relativeFrom="column">
                  <wp:posOffset>704850</wp:posOffset>
                </wp:positionH>
                <wp:positionV relativeFrom="paragraph">
                  <wp:posOffset>1904</wp:posOffset>
                </wp:positionV>
                <wp:extent cx="1454785" cy="0"/>
                <wp:effectExtent l="0" t="76200" r="12065" b="95250"/>
                <wp:wrapNone/>
                <wp:docPr id="20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47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1986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55.5pt,.15pt" to="17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">
                <v:stroke endarrow="block"/>
                <o:lock v:ext="edit" shapetype="f"/>
              </v:line>
            </w:pict>
          </mc:Fallback>
        </mc:AlternateContent>
      </w:r>
    </w:p>
    <w:p w:rsidR="00336125" w:rsidRPr="00DE398D" w:rsidRDefault="00792BFD" w:rsidP="00F06B2A">
      <w:pPr>
        <w:pStyle w:val="BodyText"/>
      </w:pPr>
      <w:r>
        <w:rPr>
          <w:noProof/>
        </w:rPr>
        <mc:AlternateContent>
          <mc:Choice Requires="wps">
            <w:drawing>
              <wp:anchor distT="4294967294" distB="4294967294" distL="114300" distR="114300" simplePos="0" relativeHeight="252374016" behindDoc="0" locked="0" layoutInCell="1" allowOverlap="1" wp14:anchorId="29A7062C" wp14:editId="07A490D7">
                <wp:simplePos x="0" y="0"/>
                <wp:positionH relativeFrom="column">
                  <wp:posOffset>2338070</wp:posOffset>
                </wp:positionH>
                <wp:positionV relativeFrom="paragraph">
                  <wp:posOffset>36194</wp:posOffset>
                </wp:positionV>
                <wp:extent cx="2863215" cy="0"/>
                <wp:effectExtent l="0" t="76200" r="13335" b="95250"/>
                <wp:wrapNone/>
                <wp:docPr id="167"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632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2374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84.1pt,2.85pt" to="409.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">
                <v:stroke endarrow="block"/>
                <o:lock v:ext="edit" shapetype="f"/>
              </v:line>
            </w:pict>
          </mc:Fallback>
        </mc:AlternateContent>
      </w:r>
    </w:p>
    <w:p w:rsidR="00336125" w:rsidRPr="00DE398D" w:rsidRDefault="00336125" w:rsidP="00F06B2A">
      <w:pPr>
        <w:pStyle w:val="BodyText"/>
      </w:pPr>
    </w:p>
    <w:p w:rsidR="00336125" w:rsidRPr="00DE398D" w:rsidRDefault="00336125" w:rsidP="00F06B2A">
      <w:pPr>
        <w:pStyle w:val="BodyText"/>
      </w:pPr>
    </w:p>
    <w:p w:rsidR="00336125" w:rsidRPr="000F7B82" w:rsidRDefault="00336125" w:rsidP="00F06B2A">
      <w:pPr>
        <w:pStyle w:val="BodyText"/>
      </w:pPr>
    </w:p>
    <w:p w:rsidR="003D33B2" w:rsidRPr="00F06B2A" w:rsidRDefault="00792BFD" w:rsidP="00F06B2A">
      <w:pPr>
        <w:pStyle w:val="BodyText"/>
      </w:pPr>
      <w:r>
        <w:rPr>
          <w:noProof/>
        </w:rPr>
        <mc:AlternateContent>
          <mc:Choice Requires="wps">
            <w:drawing>
              <wp:anchor distT="4294967293" distB="4294967293" distL="114300" distR="114300" simplePos="0" relativeHeight="252120064" behindDoc="0" locked="0" layoutInCell="1" allowOverlap="1" wp14:anchorId="4F554D30" wp14:editId="167F1669">
                <wp:simplePos x="0" y="0"/>
                <wp:positionH relativeFrom="column">
                  <wp:posOffset>3724275</wp:posOffset>
                </wp:positionH>
                <wp:positionV relativeFrom="paragraph">
                  <wp:posOffset>211454</wp:posOffset>
                </wp:positionV>
                <wp:extent cx="1494790" cy="0"/>
                <wp:effectExtent l="0" t="76200" r="29210" b="95250"/>
                <wp:wrapNone/>
                <wp:docPr id="27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947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21200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93.25pt,16.65pt" to="410.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">
                <v:stroke endarrow="block"/>
                <o:lock v:ext="edit" shapetype="f"/>
              </v:line>
            </w:pict>
          </mc:Fallback>
        </mc:AlternateContent>
      </w:r>
    </w:p>
    <w:p w:rsidR="003D33B2" w:rsidRPr="00F06B2A" w:rsidRDefault="003D33B2" w:rsidP="00F06B2A">
      <w:pPr>
        <w:pStyle w:val="BodyText"/>
      </w:pPr>
    </w:p>
    <w:p w:rsidR="003D33B2" w:rsidRPr="00DE398D" w:rsidRDefault="003D33B2" w:rsidP="00F06B2A">
      <w:pPr>
        <w:pStyle w:val="BodyText"/>
      </w:pPr>
    </w:p>
    <w:p w:rsidR="003D33B2" w:rsidRPr="00DE398D" w:rsidRDefault="003D33B2" w:rsidP="00F06B2A">
      <w:pPr>
        <w:pStyle w:val="BodyText"/>
      </w:pPr>
    </w:p>
    <w:p w:rsidR="003D33B2" w:rsidRPr="00DE398D" w:rsidRDefault="003D33B2" w:rsidP="00F06B2A">
      <w:pPr>
        <w:pStyle w:val="BodyText"/>
      </w:pPr>
    </w:p>
    <w:p w:rsidR="00D5732A" w:rsidRDefault="00D5732A" w:rsidP="00F06B2A">
      <w:pPr>
        <w:pStyle w:val="FigureTitle"/>
      </w:pPr>
    </w:p>
    <w:p w:rsidR="00D5732A" w:rsidRDefault="00D5732A" w:rsidP="00F06B2A">
      <w:pPr>
        <w:pStyle w:val="FigureTitle"/>
      </w:pPr>
    </w:p>
    <w:p w:rsidR="00090088" w:rsidRPr="005C55AC" w:rsidRDefault="00090088" w:rsidP="00F06B2A">
      <w:pPr>
        <w:pStyle w:val="FigureTitle"/>
      </w:pPr>
      <w:r w:rsidRPr="005C55AC">
        <w:t>Figure X.4.2.</w:t>
      </w:r>
      <w:r w:rsidR="0097727E" w:rsidRPr="005C55AC">
        <w:t>3</w:t>
      </w:r>
      <w:r w:rsidR="00AB5AF7">
        <w:t>.2</w:t>
      </w:r>
      <w:r w:rsidRPr="005C55AC">
        <w:t>-</w:t>
      </w:r>
      <w:r w:rsidR="0097727E" w:rsidRPr="005C55AC">
        <w:t>1</w:t>
      </w:r>
      <w:r w:rsidRPr="005C55AC">
        <w:t>: Ambulatory to Acute</w:t>
      </w:r>
      <w:r w:rsidR="00BC67E9" w:rsidRPr="005C55AC">
        <w:t xml:space="preserve"> Care</w:t>
      </w:r>
      <w:r w:rsidRPr="005C55AC">
        <w:t xml:space="preserve"> </w:t>
      </w:r>
      <w:r w:rsidR="003D33B2" w:rsidRPr="005C55AC">
        <w:t>Basic Process Flow in</w:t>
      </w:r>
      <w:r w:rsidR="00AD6E1D" w:rsidRPr="005C55AC">
        <w:t xml:space="preserve"> PtCP</w:t>
      </w:r>
      <w:r w:rsidR="003D6C9D" w:rsidRPr="00F06B2A">
        <w:t xml:space="preserve"> </w:t>
      </w:r>
      <w:r w:rsidRPr="005C55AC">
        <w:t>Profile</w:t>
      </w:r>
    </w:p>
    <w:p w:rsidR="00A82365" w:rsidRPr="00DE398D" w:rsidRDefault="00A82365" w:rsidP="00F06B2A">
      <w:pPr>
        <w:pStyle w:val="BodyText"/>
      </w:pPr>
    </w:p>
    <w:p w:rsidR="003D33B2" w:rsidRPr="00F06B2A" w:rsidRDefault="002837AC" w:rsidP="00F06B2A">
      <w:pPr>
        <w:pStyle w:val="Heading4"/>
      </w:pPr>
      <w:bookmarkStart w:id="68" w:name="_Toc357522178"/>
      <w:r w:rsidRPr="00F06B2A">
        <w:t>X.4.2.</w:t>
      </w:r>
      <w:r w:rsidR="00673B4B" w:rsidRPr="00F06B2A">
        <w:t>4</w:t>
      </w:r>
      <w:r w:rsidRPr="00F06B2A">
        <w:t xml:space="preserve"> Use Case #</w:t>
      </w:r>
      <w:r w:rsidR="00673B4B" w:rsidRPr="00F06B2A">
        <w:t>4</w:t>
      </w:r>
      <w:r w:rsidR="003D33B2" w:rsidRPr="00F06B2A">
        <w:t xml:space="preserve">: </w:t>
      </w:r>
      <w:r w:rsidR="0009514C" w:rsidRPr="00F06B2A">
        <w:t>Acute</w:t>
      </w:r>
      <w:r w:rsidR="00BC67E9" w:rsidRPr="00F06B2A">
        <w:t xml:space="preserve"> Care</w:t>
      </w:r>
      <w:r w:rsidR="0009514C" w:rsidRPr="00F06B2A">
        <w:t xml:space="preserve"> to Pos</w:t>
      </w:r>
      <w:r w:rsidRPr="00F06B2A">
        <w:t>t-Acute</w:t>
      </w:r>
      <w:r w:rsidR="003D33B2" w:rsidRPr="00F06B2A">
        <w:t xml:space="preserve"> </w:t>
      </w:r>
      <w:r w:rsidR="00B00A78" w:rsidRPr="00F06B2A">
        <w:t>Ambulatory Care</w:t>
      </w:r>
      <w:bookmarkEnd w:id="68"/>
    </w:p>
    <w:p w:rsidR="003D33B2" w:rsidRPr="00DE398D" w:rsidRDefault="003D33B2" w:rsidP="00F06B2A">
      <w:pPr>
        <w:pStyle w:val="BodyText"/>
      </w:pPr>
      <w:r w:rsidRPr="00DE398D">
        <w:t xml:space="preserve">Provider to Provider Transitions of Care focus on the sharing of patient information between multi-disciplinary teams of Providers across acute and post-acute care sites to support care coordination, management, and service delivery by ensuring that needed clinical information is received (when authorized) by the multiple Providers involved in a patient’s care and supports safe and effective transitions in care from one care environment to another. </w:t>
      </w:r>
    </w:p>
    <w:p w:rsidR="00E94819" w:rsidRPr="00F06B2A" w:rsidRDefault="002837AC" w:rsidP="00F06B2A">
      <w:pPr>
        <w:pStyle w:val="Heading5"/>
      </w:pPr>
      <w:bookmarkStart w:id="69" w:name="_Toc357522179"/>
      <w:r w:rsidRPr="00F06B2A">
        <w:lastRenderedPageBreak/>
        <w:t>X.4.2.</w:t>
      </w:r>
      <w:r w:rsidR="00673B4B" w:rsidRPr="00F06B2A">
        <w:t>4</w:t>
      </w:r>
      <w:r w:rsidRPr="00F06B2A">
        <w:t>.1</w:t>
      </w:r>
      <w:r w:rsidR="003D33B2" w:rsidRPr="00F06B2A">
        <w:t xml:space="preserve"> </w:t>
      </w:r>
      <w:r w:rsidR="00E94819" w:rsidRPr="00F06B2A">
        <w:t>Acute</w:t>
      </w:r>
      <w:r w:rsidR="00BC67E9" w:rsidRPr="00F06B2A">
        <w:t xml:space="preserve"> Care</w:t>
      </w:r>
      <w:r w:rsidR="00E94819" w:rsidRPr="00F06B2A">
        <w:t xml:space="preserve"> to Post-Acute </w:t>
      </w:r>
      <w:r w:rsidR="00B00A78" w:rsidRPr="00F06B2A">
        <w:t xml:space="preserve">Ambulatory Care </w:t>
      </w:r>
      <w:r w:rsidR="00E94819" w:rsidRPr="00F06B2A">
        <w:t>Use Case Description</w:t>
      </w:r>
      <w:bookmarkEnd w:id="69"/>
    </w:p>
    <w:p w:rsidR="003A3AC2" w:rsidRPr="00DE398D" w:rsidRDefault="003A3AC2" w:rsidP="00F06B2A">
      <w:pPr>
        <w:pStyle w:val="BodyText"/>
      </w:pPr>
      <w:r w:rsidRPr="00DE398D">
        <w:rPr>
          <w:b/>
        </w:rPr>
        <w:t>Pre-Condition:</w:t>
      </w:r>
      <w:r w:rsidRPr="00DE398D">
        <w:t xml:space="preserve"> Mr. Bob Individual is a mildly obese 70 year old male with Type II Diabetes who becomes short of breath when walking up a flight of stairs. For the past week he has had a non-productive cough with shortness of breath when walking from his bed to his easy chair in his living room. He has not felt like cooking or eating, but continues to take his daily Glyburide tablet as instructed by Dr. Primary his primary care physician. He has also felt feverish, lightheaded, and clammy for two days. This morning his daughter found him in his living room chair obtunded with shallow breathing. </w:t>
      </w:r>
    </w:p>
    <w:p w:rsidR="003A3AC2" w:rsidRPr="00DE398D" w:rsidRDefault="003A3AC2" w:rsidP="00F06B2A">
      <w:pPr>
        <w:pStyle w:val="BodyText"/>
      </w:pPr>
      <w:r w:rsidRPr="00DE398D">
        <w:rPr>
          <w:b/>
        </w:rPr>
        <w:t>Encounter:</w:t>
      </w:r>
      <w:r w:rsidRPr="00DE398D">
        <w:t xml:space="preserve"> Mr. Bob Individual presented to Mercy Medical Center’s Emergency Department due to his primary care physician’s clinic being closed on weekends. He was diagnosed with a severe episode of influenza with </w:t>
      </w:r>
      <w:proofErr w:type="spellStart"/>
      <w:r w:rsidRPr="00DE398D">
        <w:t>broncho</w:t>
      </w:r>
      <w:proofErr w:type="spellEnd"/>
      <w:r w:rsidRPr="00DE398D">
        <w:t xml:space="preserve">-pneumonia and very high blood glucose level as complications. </w:t>
      </w:r>
    </w:p>
    <w:p w:rsidR="003A3AC2" w:rsidRPr="00DE398D" w:rsidRDefault="003A3AC2" w:rsidP="00F06B2A">
      <w:pPr>
        <w:pStyle w:val="BodyText"/>
      </w:pPr>
      <w:r w:rsidRPr="00DE398D">
        <w:t>Mr. Individual is admitted to the hospital’s medical unit and placed under the care of the physicians from the general medicine clinical unit. During his hospitalization, the patient is given a course of IV antibiotics and placed on an insulin drip the first few days to stabilize his blood glucose level. Mr. Individual was assessed daily by hospital attending physician, Dr. Allen, who determined Mr. Individual was medically fit for discharge after four days of inpatient care.  Dr. Allen reconciles the medications to continue after hospital discharge, outlines follow up information and discusses post discharge care with the patient and his daughter. He recommends to the patient to consider receiving annual influenza immunizations before the next influenza season and updates this as a recommendation to Dr. Primary in the patient’s discharge plan of care.</w:t>
      </w:r>
    </w:p>
    <w:p w:rsidR="003A3AC2" w:rsidRPr="004273CF" w:rsidRDefault="003A3AC2" w:rsidP="00F06B2A">
      <w:pPr>
        <w:pStyle w:val="BodyText"/>
      </w:pPr>
      <w:r w:rsidRPr="00DE398D">
        <w:t xml:space="preserve">Planning for discharge is initiated by the inpatient physician, Dr. Allen, and nurse assigned to care for Mr. Individual as per hospital discharge planning protocol. The discharge plan of care is </w:t>
      </w:r>
      <w:r w:rsidRPr="004273CF">
        <w:t>finalized on the day of discharge and a discharge summary is generated for the patient and sent to Dr. Primary.</w:t>
      </w:r>
    </w:p>
    <w:p w:rsidR="003A3AC2" w:rsidRPr="004273CF" w:rsidRDefault="003A3AC2" w:rsidP="00F06B2A">
      <w:pPr>
        <w:pStyle w:val="BodyText"/>
      </w:pPr>
      <w:r w:rsidRPr="00F06B2A">
        <w:t xml:space="preserve">Post Condition: </w:t>
      </w:r>
      <w:r w:rsidRPr="004273CF">
        <w:t xml:space="preserve">Mr. Bob Individual is taken home from the hospital by his daughter. His daughter reviews the discharge plan with her father, Mr. Individual, and reviews the medication he is supposed to take daily for seven days and the new insulin instructions regarding his twice daily glucose checks for seven days. Mr. Individual’s daughter makes a follow-up appointment for her father with Dr. Primary seven days from today. She prepares meals for him for the week and will check in with him via the phone daily and in-person in two days.  </w:t>
      </w:r>
    </w:p>
    <w:p w:rsidR="003A3AC2" w:rsidRPr="00F06B2A" w:rsidRDefault="003A3AC2" w:rsidP="00F06B2A">
      <w:pPr>
        <w:pStyle w:val="BodyText"/>
      </w:pPr>
      <w:r w:rsidRPr="00F06B2A">
        <w:t>Dr. Primary receives a copy of the discharge plan Dr. Allen and the nurse sent from the hospital. He incorporates the recommendation for an influenza vaccination into his Plan of Care for Mr. Individual and will discuss this with Mr. Individual at his follow-up appointment in seven days.</w:t>
      </w:r>
    </w:p>
    <w:p w:rsidR="003A3AC2" w:rsidRPr="00DE398D" w:rsidRDefault="003A3AC2" w:rsidP="003A3AC2">
      <w:pPr>
        <w:pStyle w:val="BodyText"/>
      </w:pPr>
    </w:p>
    <w:p w:rsidR="005F21E7" w:rsidRPr="004273CF" w:rsidRDefault="005F21E7" w:rsidP="00F06B2A">
      <w:pPr>
        <w:pStyle w:val="Heading5"/>
        <w:rPr>
          <w:bCs/>
          <w:noProof w:val="0"/>
        </w:rPr>
      </w:pPr>
      <w:bookmarkStart w:id="70" w:name="_Toc357522180"/>
      <w:r w:rsidRPr="004273CF">
        <w:rPr>
          <w:bCs/>
          <w:noProof w:val="0"/>
        </w:rPr>
        <w:lastRenderedPageBreak/>
        <w:t>X</w:t>
      </w:r>
      <w:r w:rsidR="00104BE6" w:rsidRPr="004273CF">
        <w:rPr>
          <w:bCs/>
          <w:noProof w:val="0"/>
        </w:rPr>
        <w:t>.</w:t>
      </w:r>
      <w:r w:rsidR="00AF472E" w:rsidRPr="004273CF">
        <w:rPr>
          <w:bCs/>
          <w:noProof w:val="0"/>
        </w:rPr>
        <w:t>4</w:t>
      </w:r>
      <w:r w:rsidRPr="004273CF">
        <w:rPr>
          <w:bCs/>
          <w:noProof w:val="0"/>
        </w:rPr>
        <w:t>.</w:t>
      </w:r>
      <w:r w:rsidR="00412649" w:rsidRPr="004273CF">
        <w:rPr>
          <w:bCs/>
          <w:noProof w:val="0"/>
        </w:rPr>
        <w:t>2</w:t>
      </w:r>
      <w:r w:rsidR="00FD6B22" w:rsidRPr="004273CF">
        <w:rPr>
          <w:bCs/>
          <w:noProof w:val="0"/>
        </w:rPr>
        <w:t>.</w:t>
      </w:r>
      <w:r w:rsidR="00673B4B" w:rsidRPr="004273CF">
        <w:rPr>
          <w:bCs/>
          <w:noProof w:val="0"/>
        </w:rPr>
        <w:t>4</w:t>
      </w:r>
      <w:r w:rsidR="00126A38" w:rsidRPr="004273CF">
        <w:rPr>
          <w:bCs/>
          <w:noProof w:val="0"/>
        </w:rPr>
        <w:t>.</w:t>
      </w:r>
      <w:r w:rsidR="002837AC" w:rsidRPr="004273CF">
        <w:rPr>
          <w:bCs/>
          <w:noProof w:val="0"/>
        </w:rPr>
        <w:t>2</w:t>
      </w:r>
      <w:r w:rsidRPr="004273CF">
        <w:rPr>
          <w:bCs/>
          <w:noProof w:val="0"/>
        </w:rPr>
        <w:t xml:space="preserve"> </w:t>
      </w:r>
      <w:r w:rsidR="00E94819" w:rsidRPr="004273CF">
        <w:rPr>
          <w:bCs/>
          <w:noProof w:val="0"/>
        </w:rPr>
        <w:t xml:space="preserve">Acute </w:t>
      </w:r>
      <w:r w:rsidR="00BC67E9" w:rsidRPr="004273CF">
        <w:rPr>
          <w:bCs/>
          <w:noProof w:val="0"/>
        </w:rPr>
        <w:t xml:space="preserve">Care </w:t>
      </w:r>
      <w:r w:rsidR="00E94819" w:rsidRPr="004273CF">
        <w:rPr>
          <w:bCs/>
          <w:noProof w:val="0"/>
        </w:rPr>
        <w:t>to Post-Acute</w:t>
      </w:r>
      <w:r w:rsidR="002869E8" w:rsidRPr="004273CF">
        <w:rPr>
          <w:bCs/>
          <w:noProof w:val="0"/>
        </w:rPr>
        <w:t xml:space="preserve"> </w:t>
      </w:r>
      <w:r w:rsidR="00B00A78" w:rsidRPr="004273CF">
        <w:rPr>
          <w:bCs/>
          <w:noProof w:val="0"/>
        </w:rPr>
        <w:t xml:space="preserve">Ambulatory Care </w:t>
      </w:r>
      <w:r w:rsidRPr="004273CF">
        <w:rPr>
          <w:bCs/>
          <w:noProof w:val="0"/>
        </w:rPr>
        <w:t>Process Flow</w:t>
      </w:r>
      <w:bookmarkEnd w:id="70"/>
    </w:p>
    <w:p w:rsidR="00E94819" w:rsidRPr="00DE398D" w:rsidRDefault="003A3AC2" w:rsidP="00F06B2A">
      <w:pPr>
        <w:pStyle w:val="BodyText"/>
      </w:pPr>
      <w:r w:rsidRPr="00DE398D">
        <w:object w:dxaOrig="12134" w:dyaOrig="8435">
          <v:shape id="_x0000_i1027" type="#_x0000_t75" style="width:439pt;height:305.2pt" o:ole="">
            <v:imagedata r:id="rId23" o:title=""/>
          </v:shape>
          <o:OLEObject Type="Embed" ProgID="Visio.Drawing.11" ShapeID="_x0000_i1027" DrawAspect="Content" ObjectID="_1437551030" r:id="rId24"/>
        </w:object>
      </w:r>
    </w:p>
    <w:p w:rsidR="008E2B5E" w:rsidRPr="004273CF" w:rsidRDefault="008E2B5E" w:rsidP="00F06B2A">
      <w:pPr>
        <w:pStyle w:val="FigureTitle"/>
      </w:pPr>
      <w:r w:rsidRPr="004273CF">
        <w:t>Figure X.</w:t>
      </w:r>
      <w:r w:rsidR="00C82ED4" w:rsidRPr="004273CF">
        <w:t>4</w:t>
      </w:r>
      <w:r w:rsidR="005F21E7" w:rsidRPr="004273CF">
        <w:t>.</w:t>
      </w:r>
      <w:r w:rsidR="00412649" w:rsidRPr="004273CF">
        <w:t>2</w:t>
      </w:r>
      <w:r w:rsidR="003D19E0" w:rsidRPr="004273CF">
        <w:t>.</w:t>
      </w:r>
      <w:r w:rsidR="0093218D" w:rsidRPr="004273CF">
        <w:t>4</w:t>
      </w:r>
      <w:r w:rsidR="00AB5AF7">
        <w:t>.1-1</w:t>
      </w:r>
      <w:r w:rsidR="00701B3A" w:rsidRPr="004273CF">
        <w:t>:</w:t>
      </w:r>
      <w:r w:rsidRPr="004273CF">
        <w:t xml:space="preserve"> Basic Process Flow in </w:t>
      </w:r>
      <w:r w:rsidR="004273CF">
        <w:t xml:space="preserve">PtCP </w:t>
      </w:r>
      <w:r w:rsidRPr="004273CF">
        <w:t>Profile</w:t>
      </w:r>
    </w:p>
    <w:p w:rsidR="00BB55FB" w:rsidRPr="00BB55FB" w:rsidRDefault="00BB55FB" w:rsidP="00F06B2A">
      <w:pPr>
        <w:pStyle w:val="BodyText"/>
      </w:pPr>
    </w:p>
    <w:p w:rsidR="002837AC" w:rsidRPr="0030195F" w:rsidRDefault="002837AC" w:rsidP="00F06B2A">
      <w:pPr>
        <w:pStyle w:val="Heading4"/>
        <w:rPr>
          <w:bCs/>
          <w:noProof w:val="0"/>
        </w:rPr>
      </w:pPr>
      <w:bookmarkStart w:id="71" w:name="_Toc357522181"/>
      <w:r w:rsidRPr="0030195F">
        <w:rPr>
          <w:bCs/>
          <w:noProof w:val="0"/>
        </w:rPr>
        <w:t>X.4.2.</w:t>
      </w:r>
      <w:r w:rsidR="00673B4B" w:rsidRPr="0030195F">
        <w:rPr>
          <w:bCs/>
          <w:noProof w:val="0"/>
        </w:rPr>
        <w:t>5</w:t>
      </w:r>
      <w:r w:rsidRPr="0030195F">
        <w:rPr>
          <w:bCs/>
          <w:noProof w:val="0"/>
        </w:rPr>
        <w:t xml:space="preserve"> Use Case #</w:t>
      </w:r>
      <w:r w:rsidR="00673B4B" w:rsidRPr="0030195F">
        <w:rPr>
          <w:bCs/>
          <w:noProof w:val="0"/>
        </w:rPr>
        <w:t>5</w:t>
      </w:r>
      <w:r w:rsidR="003D33B2" w:rsidRPr="0030195F">
        <w:rPr>
          <w:bCs/>
          <w:noProof w:val="0"/>
        </w:rPr>
        <w:t>: Home C</w:t>
      </w:r>
      <w:r w:rsidRPr="0030195F">
        <w:rPr>
          <w:bCs/>
          <w:noProof w:val="0"/>
        </w:rPr>
        <w:t>are to Provider</w:t>
      </w:r>
      <w:bookmarkEnd w:id="71"/>
    </w:p>
    <w:p w:rsidR="002837AC" w:rsidRPr="00DE398D" w:rsidRDefault="00673B4B" w:rsidP="00F06B2A">
      <w:pPr>
        <w:pStyle w:val="BodyText"/>
      </w:pPr>
      <w:r w:rsidRPr="00DE398D">
        <w:t>The focus is on the sharing of electronic clinical information between Home Health Agencies and the Physician signing orders for the patient. This represents a frequent data interchange between HHA and Physician, including the signing and authorization of the plan, in a circumstance where the patient lives at home.</w:t>
      </w:r>
    </w:p>
    <w:p w:rsidR="00E94819" w:rsidRPr="0030195F" w:rsidRDefault="002837AC" w:rsidP="00F06B2A">
      <w:pPr>
        <w:pStyle w:val="Heading5"/>
        <w:rPr>
          <w:bCs/>
          <w:noProof w:val="0"/>
        </w:rPr>
      </w:pPr>
      <w:bookmarkStart w:id="72" w:name="_Toc357522182"/>
      <w:r w:rsidRPr="0030195F">
        <w:rPr>
          <w:bCs/>
          <w:noProof w:val="0"/>
        </w:rPr>
        <w:t>X.4.2.</w:t>
      </w:r>
      <w:r w:rsidR="00673B4B" w:rsidRPr="0030195F">
        <w:rPr>
          <w:bCs/>
          <w:noProof w:val="0"/>
        </w:rPr>
        <w:t>5</w:t>
      </w:r>
      <w:r w:rsidRPr="0030195F">
        <w:rPr>
          <w:bCs/>
          <w:noProof w:val="0"/>
        </w:rPr>
        <w:t>.1</w:t>
      </w:r>
      <w:r w:rsidR="003D33B2" w:rsidRPr="0030195F">
        <w:rPr>
          <w:bCs/>
          <w:noProof w:val="0"/>
        </w:rPr>
        <w:t xml:space="preserve"> Home C</w:t>
      </w:r>
      <w:r w:rsidR="00176335" w:rsidRPr="0030195F">
        <w:rPr>
          <w:bCs/>
          <w:noProof w:val="0"/>
        </w:rPr>
        <w:t>are to Provider</w:t>
      </w:r>
      <w:r w:rsidR="00E94819" w:rsidRPr="0030195F">
        <w:rPr>
          <w:bCs/>
          <w:noProof w:val="0"/>
        </w:rPr>
        <w:t xml:space="preserve"> Use Case Description</w:t>
      </w:r>
      <w:bookmarkEnd w:id="72"/>
    </w:p>
    <w:p w:rsidR="003A3AC2" w:rsidRPr="00F06B2A" w:rsidRDefault="003A3AC2" w:rsidP="00F06B2A">
      <w:pPr>
        <w:pStyle w:val="BodyText"/>
      </w:pPr>
      <w:r w:rsidRPr="00F06B2A">
        <w:rPr>
          <w:b/>
        </w:rPr>
        <w:t>Pre-Condition</w:t>
      </w:r>
      <w:r w:rsidRPr="00F06B2A">
        <w:t>:</w:t>
      </w:r>
      <w:r w:rsidR="0030195F">
        <w:t xml:space="preserve"> </w:t>
      </w:r>
      <w:r w:rsidR="006F4BFC" w:rsidRPr="00F06B2A">
        <w:t xml:space="preserve">Mr. Bob is discharged from the hospital with a stage3 decubitus ulcer </w:t>
      </w:r>
      <w:r w:rsidR="005064D3" w:rsidRPr="00F06B2A">
        <w:t>and</w:t>
      </w:r>
      <w:r w:rsidR="006F4BFC" w:rsidRPr="00F06B2A">
        <w:t xml:space="preserve"> orders for home health services to evaluate and treat. </w:t>
      </w:r>
    </w:p>
    <w:p w:rsidR="003A3AC2" w:rsidRPr="00F06B2A" w:rsidRDefault="003A3AC2" w:rsidP="00F06B2A">
      <w:pPr>
        <w:pStyle w:val="BodyText"/>
      </w:pPr>
      <w:r w:rsidRPr="00F06B2A">
        <w:rPr>
          <w:b/>
        </w:rPr>
        <w:t>Encounter</w:t>
      </w:r>
      <w:r w:rsidRPr="00F06B2A">
        <w:t xml:space="preserve">: </w:t>
      </w:r>
      <w:r w:rsidR="006F4BFC" w:rsidRPr="00F06B2A">
        <w:t xml:space="preserve">Initial home health assessment includes a request to the provider of record (Dr. Primary) for approval of the initial home health plan of care. The plan of care includes an order for daily wet-to-dry dressing changes due a slow healing wound. Home health assessment and plan of care is documented in the home health system. A copy of the assessment and plan of care as well as the initial order request transaction is sent to Dr. Primary EMR. Approval of the plan </w:t>
      </w:r>
      <w:r w:rsidR="006F4BFC" w:rsidRPr="00F06B2A">
        <w:lastRenderedPageBreak/>
        <w:t xml:space="preserve">of care is sent from Dr. Primary to the home health agency. Lillian’s incision worsens. The home health nurse sends an updated order request to increase dressing changes from </w:t>
      </w:r>
      <w:r w:rsidR="005064D3" w:rsidRPr="00F06B2A">
        <w:t xml:space="preserve">once daily to twice </w:t>
      </w:r>
      <w:r w:rsidR="006F4BFC" w:rsidRPr="00F06B2A">
        <w:t>da</w:t>
      </w:r>
      <w:r w:rsidR="005064D3" w:rsidRPr="00F06B2A">
        <w:t>il</w:t>
      </w:r>
      <w:r w:rsidR="006F4BFC" w:rsidRPr="00F06B2A">
        <w:t xml:space="preserve">y. She includes an image of the wound and scanned nursing notes describing the incision as well as wound measurements. Dr. Woods receives the information and decides to order wound </w:t>
      </w:r>
      <w:proofErr w:type="spellStart"/>
      <w:r w:rsidR="006F4BFC" w:rsidRPr="00F06B2A">
        <w:t>vac</w:t>
      </w:r>
      <w:proofErr w:type="spellEnd"/>
      <w:r w:rsidR="006F4BFC" w:rsidRPr="00F06B2A">
        <w:t xml:space="preserve"> therapy instead of wet to dry dressing changes. The </w:t>
      </w:r>
      <w:r w:rsidR="00640F52" w:rsidRPr="00F06B2A">
        <w:t>discontinue</w:t>
      </w:r>
      <w:r w:rsidR="00BB7DEB" w:rsidRPr="00F06B2A">
        <w:t>d</w:t>
      </w:r>
      <w:r w:rsidR="00640F52" w:rsidRPr="00F06B2A">
        <w:t xml:space="preserve"> order for the wet-to-dry dressing change and the new </w:t>
      </w:r>
      <w:r w:rsidR="006F4BFC" w:rsidRPr="00F06B2A">
        <w:t xml:space="preserve">order for wound </w:t>
      </w:r>
      <w:proofErr w:type="spellStart"/>
      <w:r w:rsidR="006F4BFC" w:rsidRPr="00F06B2A">
        <w:t>vac</w:t>
      </w:r>
      <w:proofErr w:type="spellEnd"/>
      <w:r w:rsidR="006F4BFC" w:rsidRPr="00F06B2A">
        <w:t xml:space="preserve"> therapy </w:t>
      </w:r>
      <w:r w:rsidR="00AE1944" w:rsidRPr="00AE1944">
        <w:t>are</w:t>
      </w:r>
      <w:r w:rsidR="006F4BFC" w:rsidRPr="00F06B2A">
        <w:t xml:space="preserve"> forwarded to the home health nursing system. </w:t>
      </w:r>
      <w:r w:rsidR="00640F52" w:rsidRPr="00F06B2A">
        <w:t xml:space="preserve">The nurse agrees with Dr. Primary’s change in the patient treatment plan. </w:t>
      </w:r>
    </w:p>
    <w:p w:rsidR="0030195F" w:rsidRDefault="003A3AC2" w:rsidP="00F06B2A">
      <w:pPr>
        <w:pStyle w:val="BodyText"/>
      </w:pPr>
      <w:r w:rsidRPr="00F06B2A">
        <w:rPr>
          <w:b/>
        </w:rPr>
        <w:t>Post Condition</w:t>
      </w:r>
      <w:r w:rsidRPr="00F06B2A">
        <w:t xml:space="preserve">: </w:t>
      </w:r>
      <w:r w:rsidR="006F4BFC" w:rsidRPr="00F06B2A">
        <w:t>The wound improves and the nurse informs Dr. Primary. Dr. Primary discontinue</w:t>
      </w:r>
      <w:r w:rsidR="00BB7DEB" w:rsidRPr="00F06B2A">
        <w:t>d</w:t>
      </w:r>
      <w:r w:rsidR="006F4BFC" w:rsidRPr="00F06B2A">
        <w:t xml:space="preserve"> wound </w:t>
      </w:r>
      <w:proofErr w:type="spellStart"/>
      <w:r w:rsidR="006F4BFC" w:rsidRPr="00F06B2A">
        <w:t>vac</w:t>
      </w:r>
      <w:proofErr w:type="spellEnd"/>
      <w:r w:rsidR="006F4BFC" w:rsidRPr="00F06B2A">
        <w:t xml:space="preserve"> therapy and wet-dry dressing changes are resumed. The nurse instructs Mr. Bob’s daughter how to</w:t>
      </w:r>
      <w:r w:rsidR="0091656C" w:rsidRPr="00F06B2A">
        <w:t xml:space="preserve"> perform the dressing changes and discontinue home health services when Dr. Bob’s daughter becomes proficient with the wound care. </w:t>
      </w: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Default="00821302" w:rsidP="00F06B2A">
      <w:pPr>
        <w:pStyle w:val="BodyText"/>
      </w:pPr>
    </w:p>
    <w:p w:rsidR="00821302" w:rsidRPr="00F06B2A" w:rsidRDefault="00821302" w:rsidP="00F06B2A">
      <w:pPr>
        <w:pStyle w:val="BodyText"/>
      </w:pPr>
    </w:p>
    <w:p w:rsidR="00E94819" w:rsidRDefault="002837AC" w:rsidP="005C55AC">
      <w:pPr>
        <w:pStyle w:val="Heading5"/>
        <w:rPr>
          <w:noProof w:val="0"/>
        </w:rPr>
      </w:pPr>
      <w:bookmarkStart w:id="73" w:name="_Toc357522183"/>
      <w:r w:rsidRPr="00DE398D">
        <w:rPr>
          <w:noProof w:val="0"/>
        </w:rPr>
        <w:lastRenderedPageBreak/>
        <w:t>X.4.2.</w:t>
      </w:r>
      <w:r w:rsidR="00673B4B" w:rsidRPr="00DE398D">
        <w:rPr>
          <w:noProof w:val="0"/>
        </w:rPr>
        <w:t>5</w:t>
      </w:r>
      <w:r w:rsidR="00E94819" w:rsidRPr="00DE398D">
        <w:rPr>
          <w:noProof w:val="0"/>
        </w:rPr>
        <w:t>.</w:t>
      </w:r>
      <w:r w:rsidRPr="00DE398D">
        <w:rPr>
          <w:noProof w:val="0"/>
        </w:rPr>
        <w:t>2</w:t>
      </w:r>
      <w:r w:rsidR="00E94819" w:rsidRPr="00DE398D">
        <w:rPr>
          <w:noProof w:val="0"/>
        </w:rPr>
        <w:t xml:space="preserve"> </w:t>
      </w:r>
      <w:r w:rsidR="003D33B2" w:rsidRPr="00DE398D">
        <w:rPr>
          <w:noProof w:val="0"/>
        </w:rPr>
        <w:t>Home C</w:t>
      </w:r>
      <w:r w:rsidR="00176335" w:rsidRPr="00DE398D">
        <w:rPr>
          <w:noProof w:val="0"/>
        </w:rPr>
        <w:t xml:space="preserve">are to </w:t>
      </w:r>
      <w:r w:rsidR="003B66D1" w:rsidRPr="00DE398D">
        <w:rPr>
          <w:noProof w:val="0"/>
        </w:rPr>
        <w:t xml:space="preserve">Ambulatory </w:t>
      </w:r>
      <w:r w:rsidR="00176335" w:rsidRPr="00DE398D">
        <w:rPr>
          <w:noProof w:val="0"/>
        </w:rPr>
        <w:t>Provider</w:t>
      </w:r>
      <w:r w:rsidR="00E94819" w:rsidRPr="00DE398D">
        <w:rPr>
          <w:noProof w:val="0"/>
        </w:rPr>
        <w:t xml:space="preserve"> Process Flow</w:t>
      </w:r>
      <w:bookmarkEnd w:id="73"/>
    </w:p>
    <w:p w:rsidR="002C72C9" w:rsidRPr="002C72C9" w:rsidRDefault="002C72C9" w:rsidP="00F06B2A">
      <w:pPr>
        <w:pStyle w:val="BodyText"/>
      </w:pPr>
    </w:p>
    <w:p w:rsidR="00E94819" w:rsidRPr="005C55AC" w:rsidRDefault="00792BFD" w:rsidP="00F06B2A">
      <w:pPr>
        <w:pStyle w:val="BodyText"/>
      </w:pPr>
      <w:r>
        <w:rPr>
          <w:noProof/>
        </w:rPr>
        <mc:AlternateContent>
          <mc:Choice Requires="wpg">
            <w:drawing>
              <wp:anchor distT="0" distB="0" distL="114300" distR="114300" simplePos="0" relativeHeight="252349440" behindDoc="0" locked="0" layoutInCell="1" allowOverlap="1" wp14:anchorId="248B8A2C" wp14:editId="18406D2A">
                <wp:simplePos x="0" y="0"/>
                <wp:positionH relativeFrom="column">
                  <wp:posOffset>-196215</wp:posOffset>
                </wp:positionH>
                <wp:positionV relativeFrom="paragraph">
                  <wp:posOffset>29845</wp:posOffset>
                </wp:positionV>
                <wp:extent cx="6261100" cy="5866130"/>
                <wp:effectExtent l="0" t="0" r="6350" b="2032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1100" cy="5866130"/>
                          <a:chOff x="0" y="0"/>
                          <a:chExt cx="6261354" cy="5865876"/>
                        </a:xfrm>
                      </wpg:grpSpPr>
                      <wps:wsp>
                        <wps:cNvPr id="1" name="Text Box 109"/>
                        <wps:cNvSpPr txBox="1">
                          <a:spLocks noChangeArrowheads="1"/>
                        </wps:cNvSpPr>
                        <wps:spPr bwMode="auto">
                          <a:xfrm>
                            <a:off x="707136" y="0"/>
                            <a:ext cx="948055" cy="607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Default="00761129" w:rsidP="00F50C4E">
                              <w:pPr>
                                <w:pStyle w:val="ListContinue2"/>
                                <w:ind w:left="0"/>
                                <w:jc w:val="center"/>
                                <w:rPr>
                                  <w:sz w:val="18"/>
                                  <w:szCs w:val="18"/>
                                </w:rPr>
                              </w:pPr>
                              <w:r w:rsidRPr="00F50C4E">
                                <w:rPr>
                                  <w:sz w:val="18"/>
                                  <w:szCs w:val="18"/>
                                </w:rPr>
                                <w:t xml:space="preserve"> (Home Health)</w:t>
                              </w:r>
                            </w:p>
                            <w:p w:rsidR="00761129" w:rsidRPr="00F50C4E" w:rsidRDefault="00761129" w:rsidP="00F50C4E">
                              <w:pPr>
                                <w:pStyle w:val="ListContinue2"/>
                                <w:ind w:left="0"/>
                                <w:jc w:val="center"/>
                                <w:rPr>
                                  <w:sz w:val="18"/>
                                  <w:szCs w:val="18"/>
                                </w:rPr>
                              </w:pPr>
                              <w:r>
                                <w:rPr>
                                  <w:sz w:val="18"/>
                                  <w:szCs w:val="18"/>
                                </w:rPr>
                                <w:t>HH-IS</w:t>
                              </w:r>
                            </w:p>
                            <w:p w:rsidR="00761129" w:rsidRPr="00F50C4E" w:rsidRDefault="00761129" w:rsidP="00F50C4E">
                              <w:pPr>
                                <w:pStyle w:val="ListContinue2"/>
                                <w:ind w:left="0"/>
                                <w:jc w:val="center"/>
                                <w:rPr>
                                  <w:sz w:val="18"/>
                                  <w:szCs w:val="18"/>
                                </w:rPr>
                              </w:pPr>
                              <w:r w:rsidRPr="00F50C4E">
                                <w:rPr>
                                  <w:sz w:val="18"/>
                                  <w:szCs w:val="18"/>
                                </w:rPr>
                                <w:t>EHR-IS</w:t>
                              </w:r>
                            </w:p>
                          </w:txbxContent>
                        </wps:txbx>
                        <wps:bodyPr rot="0" vert="horz" wrap="square" lIns="0" tIns="0" rIns="0" bIns="0" anchor="t" anchorCtr="0" upright="1">
                          <a:noAutofit/>
                        </wps:bodyPr>
                      </wps:wsp>
                      <wps:wsp>
                        <wps:cNvPr id="288" name="Text Box 109"/>
                        <wps:cNvSpPr txBox="1">
                          <a:spLocks noChangeArrowheads="1"/>
                        </wps:cNvSpPr>
                        <wps:spPr bwMode="auto">
                          <a:xfrm>
                            <a:off x="2194560" y="0"/>
                            <a:ext cx="825500" cy="643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Pr="00F50C4E" w:rsidRDefault="00761129" w:rsidP="00F50C4E">
                              <w:pPr>
                                <w:pStyle w:val="ListContinue2"/>
                                <w:ind w:left="0"/>
                                <w:jc w:val="center"/>
                                <w:rPr>
                                  <w:sz w:val="18"/>
                                  <w:szCs w:val="18"/>
                                </w:rPr>
                              </w:pPr>
                              <w:r w:rsidRPr="00F50C4E">
                                <w:rPr>
                                  <w:sz w:val="18"/>
                                  <w:szCs w:val="18"/>
                                </w:rPr>
                                <w:t>(PCP)</w:t>
                              </w:r>
                            </w:p>
                            <w:p w:rsidR="00761129" w:rsidRPr="00F50C4E" w:rsidRDefault="00761129" w:rsidP="00F50C4E">
                              <w:pPr>
                                <w:pStyle w:val="ListContinue2"/>
                                <w:ind w:left="0"/>
                                <w:jc w:val="center"/>
                                <w:rPr>
                                  <w:sz w:val="18"/>
                                  <w:szCs w:val="18"/>
                                </w:rPr>
                              </w:pPr>
                              <w:r w:rsidRPr="00F50C4E">
                                <w:rPr>
                                  <w:sz w:val="18"/>
                                  <w:szCs w:val="18"/>
                                </w:rPr>
                                <w:t>EHR-IS</w:t>
                              </w:r>
                            </w:p>
                          </w:txbxContent>
                        </wps:txbx>
                        <wps:bodyPr rot="0" vert="horz" wrap="square" lIns="0" tIns="0" rIns="0" bIns="0" anchor="t" anchorCtr="0" upright="1">
                          <a:noAutofit/>
                        </wps:bodyPr>
                      </wps:wsp>
                      <wps:wsp>
                        <wps:cNvPr id="290" name="Text Box 109"/>
                        <wps:cNvSpPr txBox="1">
                          <a:spLocks noChangeArrowheads="1"/>
                        </wps:cNvSpPr>
                        <wps:spPr bwMode="auto">
                          <a:xfrm>
                            <a:off x="3438144" y="0"/>
                            <a:ext cx="1023620" cy="643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Default="00761129" w:rsidP="00F50C4E">
                              <w:pPr>
                                <w:pStyle w:val="ListContinue2"/>
                                <w:ind w:left="0"/>
                                <w:jc w:val="center"/>
                                <w:rPr>
                                  <w:sz w:val="18"/>
                                  <w:szCs w:val="18"/>
                                </w:rPr>
                              </w:pPr>
                              <w:r w:rsidRPr="00F50C4E">
                                <w:rPr>
                                  <w:sz w:val="18"/>
                                  <w:szCs w:val="18"/>
                                </w:rPr>
                                <w:t>(Patient)</w:t>
                              </w:r>
                            </w:p>
                            <w:p w:rsidR="00761129" w:rsidRPr="00F50C4E" w:rsidRDefault="00761129" w:rsidP="00F50C4E">
                              <w:pPr>
                                <w:pStyle w:val="ListContinue2"/>
                                <w:ind w:left="0"/>
                                <w:jc w:val="center"/>
                                <w:rPr>
                                  <w:sz w:val="18"/>
                                  <w:szCs w:val="18"/>
                                </w:rPr>
                              </w:pPr>
                              <w:r>
                                <w:rPr>
                                  <w:sz w:val="18"/>
                                  <w:szCs w:val="18"/>
                                </w:rPr>
                                <w:t>PHR-IS</w:t>
                              </w:r>
                            </w:p>
                          </w:txbxContent>
                        </wps:txbx>
                        <wps:bodyPr rot="0" vert="horz" wrap="square" lIns="0" tIns="0" rIns="0" bIns="0" anchor="t" anchorCtr="0" upright="1">
                          <a:noAutofit/>
                        </wps:bodyPr>
                      </wps:wsp>
                      <wps:wsp>
                        <wps:cNvPr id="291" name="Line 134"/>
                        <wps:cNvCnPr>
                          <a:cxnSpLocks/>
                        </wps:cNvCnPr>
                        <wps:spPr bwMode="auto">
                          <a:xfrm>
                            <a:off x="926592" y="902208"/>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Line 143"/>
                        <wps:cNvCnPr>
                          <a:cxnSpLocks/>
                        </wps:cNvCnPr>
                        <wps:spPr bwMode="auto">
                          <a:xfrm>
                            <a:off x="926592" y="719328"/>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Text Box 109"/>
                        <wps:cNvSpPr txBox="1">
                          <a:spLocks noChangeArrowheads="1"/>
                        </wps:cNvSpPr>
                        <wps:spPr bwMode="auto">
                          <a:xfrm>
                            <a:off x="4815840" y="48768"/>
                            <a:ext cx="102362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Pr="00F50C4E" w:rsidRDefault="00761129" w:rsidP="00F50C4E">
                              <w:pPr>
                                <w:pStyle w:val="ListContinue2"/>
                                <w:ind w:left="0"/>
                                <w:jc w:val="center"/>
                                <w:rPr>
                                  <w:sz w:val="18"/>
                                  <w:szCs w:val="18"/>
                                </w:rPr>
                              </w:pPr>
                              <w:r>
                                <w:rPr>
                                  <w:sz w:val="18"/>
                                  <w:szCs w:val="18"/>
                                </w:rPr>
                                <w:t>(</w:t>
                              </w:r>
                              <w:r w:rsidRPr="00F50C4E">
                                <w:rPr>
                                  <w:sz w:val="18"/>
                                  <w:szCs w:val="18"/>
                                </w:rPr>
                                <w:t xml:space="preserve">PtCP </w:t>
                              </w:r>
                              <w:r>
                                <w:rPr>
                                  <w:sz w:val="18"/>
                                  <w:szCs w:val="18"/>
                                </w:rPr>
                                <w:t>Document)</w:t>
                              </w:r>
                            </w:p>
                          </w:txbxContent>
                        </wps:txbx>
                        <wps:bodyPr rot="0" vert="horz" wrap="square" lIns="0" tIns="0" rIns="0" bIns="0" anchor="t" anchorCtr="0" upright="1">
                          <a:noAutofit/>
                        </wps:bodyPr>
                      </wps:wsp>
                      <wps:wsp>
                        <wps:cNvPr id="295" name="Line 142"/>
                        <wps:cNvCnPr>
                          <a:cxnSpLocks/>
                        </wps:cNvCnPr>
                        <wps:spPr bwMode="auto">
                          <a:xfrm>
                            <a:off x="926592" y="719328"/>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146"/>
                        <wps:cNvSpPr txBox="1">
                          <a:spLocks noChangeArrowheads="1"/>
                        </wps:cNvSpPr>
                        <wps:spPr bwMode="auto">
                          <a:xfrm>
                            <a:off x="0" y="707136"/>
                            <a:ext cx="89090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1F60CD">
                              <w:pPr>
                                <w:pStyle w:val="TOC1"/>
                                <w:jc w:val="center"/>
                                <w:rPr>
                                  <w:sz w:val="16"/>
                                  <w:szCs w:val="16"/>
                                </w:rPr>
                              </w:pPr>
                              <w:r w:rsidRPr="00D62809">
                                <w:rPr>
                                  <w:sz w:val="16"/>
                                  <w:szCs w:val="16"/>
                                </w:rPr>
                                <w:t>Creates Plan of Care</w:t>
                              </w:r>
                            </w:p>
                            <w:p w:rsidR="00761129" w:rsidRDefault="00761129" w:rsidP="001F60CD"/>
                            <w:p w:rsidR="00761129" w:rsidRPr="00077324" w:rsidRDefault="00761129" w:rsidP="001F60CD">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97" name="Text Box 146"/>
                        <wps:cNvSpPr txBox="1">
                          <a:spLocks noChangeArrowheads="1"/>
                        </wps:cNvSpPr>
                        <wps:spPr bwMode="auto">
                          <a:xfrm>
                            <a:off x="1341120" y="902208"/>
                            <a:ext cx="1050253" cy="11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1F60CD">
                              <w:pPr>
                                <w:pStyle w:val="TOC1"/>
                                <w:rPr>
                                  <w:sz w:val="16"/>
                                  <w:szCs w:val="16"/>
                                </w:rPr>
                              </w:pPr>
                              <w:r w:rsidRPr="00D62809">
                                <w:rPr>
                                  <w:sz w:val="16"/>
                                  <w:szCs w:val="16"/>
                                </w:rPr>
                                <w:t>P</w:t>
                              </w:r>
                              <w:r>
                                <w:rPr>
                                  <w:sz w:val="16"/>
                                  <w:szCs w:val="16"/>
                                </w:rPr>
                                <w:t xml:space="preserve">rovides initial HH POC </w:t>
                              </w:r>
                            </w:p>
                            <w:p w:rsidR="00761129" w:rsidRDefault="00761129" w:rsidP="001F60CD"/>
                            <w:p w:rsidR="00761129" w:rsidRPr="00077324" w:rsidRDefault="00761129" w:rsidP="001F60CD">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98" name="Line 134"/>
                        <wps:cNvCnPr>
                          <a:cxnSpLocks/>
                        </wps:cNvCnPr>
                        <wps:spPr bwMode="auto">
                          <a:xfrm>
                            <a:off x="1304544" y="1024128"/>
                            <a:ext cx="11327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117"/>
                        <wps:cNvCnPr>
                          <a:cxnSpLocks/>
                        </wps:cNvCnPr>
                        <wps:spPr bwMode="auto">
                          <a:xfrm flipV="1">
                            <a:off x="2523744" y="1804416"/>
                            <a:ext cx="0" cy="244283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1" name="Line 117"/>
                        <wps:cNvCnPr>
                          <a:cxnSpLocks/>
                        </wps:cNvCnPr>
                        <wps:spPr bwMode="auto">
                          <a:xfrm flipV="1">
                            <a:off x="1170432" y="1194816"/>
                            <a:ext cx="31750" cy="42989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2" name="Line 134"/>
                        <wps:cNvCnPr>
                          <a:cxnSpLocks/>
                        </wps:cNvCnPr>
                        <wps:spPr bwMode="auto">
                          <a:xfrm>
                            <a:off x="1292352" y="3182112"/>
                            <a:ext cx="1118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Line 134"/>
                        <wps:cNvCnPr>
                          <a:cxnSpLocks/>
                        </wps:cNvCnPr>
                        <wps:spPr bwMode="auto">
                          <a:xfrm>
                            <a:off x="1304544" y="2243328"/>
                            <a:ext cx="3745865" cy="6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Text Box 146"/>
                        <wps:cNvSpPr txBox="1">
                          <a:spLocks noChangeArrowheads="1"/>
                        </wps:cNvSpPr>
                        <wps:spPr bwMode="auto">
                          <a:xfrm>
                            <a:off x="1389888" y="2974848"/>
                            <a:ext cx="811530" cy="211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12731A">
                              <w:pPr>
                                <w:pStyle w:val="TOC1"/>
                                <w:rPr>
                                  <w:sz w:val="16"/>
                                  <w:szCs w:val="16"/>
                                </w:rPr>
                              </w:pPr>
                              <w:r>
                                <w:rPr>
                                  <w:sz w:val="16"/>
                                  <w:szCs w:val="16"/>
                                </w:rPr>
                                <w:t xml:space="preserve">Request change to HH POC </w:t>
                              </w:r>
                            </w:p>
                            <w:p w:rsidR="00761129" w:rsidRDefault="00761129" w:rsidP="0012731A"/>
                            <w:p w:rsidR="00761129" w:rsidRPr="00077324" w:rsidRDefault="00761129" w:rsidP="0012731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09" name="Text Box 146"/>
                        <wps:cNvSpPr txBox="1">
                          <a:spLocks noChangeArrowheads="1"/>
                        </wps:cNvSpPr>
                        <wps:spPr bwMode="auto">
                          <a:xfrm>
                            <a:off x="1426464" y="209702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12731A">
                              <w:pPr>
                                <w:pStyle w:val="TOC1"/>
                                <w:rPr>
                                  <w:sz w:val="16"/>
                                  <w:szCs w:val="16"/>
                                </w:rPr>
                              </w:pPr>
                              <w:r w:rsidRPr="00D62809">
                                <w:rPr>
                                  <w:sz w:val="16"/>
                                  <w:szCs w:val="16"/>
                                </w:rPr>
                                <w:t>P</w:t>
                              </w:r>
                              <w:r>
                                <w:rPr>
                                  <w:sz w:val="16"/>
                                  <w:szCs w:val="16"/>
                                </w:rPr>
                                <w:t xml:space="preserve">rovides HH POC </w:t>
                              </w:r>
                            </w:p>
                            <w:p w:rsidR="00761129" w:rsidRDefault="00761129" w:rsidP="0012731A"/>
                            <w:p w:rsidR="00761129" w:rsidRPr="00077324" w:rsidRDefault="00761129" w:rsidP="0012731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93" name="Rectangle 136"/>
                        <wps:cNvSpPr>
                          <a:spLocks noChangeArrowheads="1"/>
                        </wps:cNvSpPr>
                        <wps:spPr bwMode="auto">
                          <a:xfrm>
                            <a:off x="2438400" y="1024128"/>
                            <a:ext cx="168910" cy="9074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9" name="Rectangle 136"/>
                        <wps:cNvSpPr>
                          <a:spLocks noChangeArrowheads="1"/>
                        </wps:cNvSpPr>
                        <wps:spPr bwMode="auto">
                          <a:xfrm>
                            <a:off x="1121664" y="658368"/>
                            <a:ext cx="182880" cy="605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0" name="Line 117"/>
                        <wps:cNvCnPr>
                          <a:cxnSpLocks/>
                        </wps:cNvCnPr>
                        <wps:spPr bwMode="auto">
                          <a:xfrm flipV="1">
                            <a:off x="3816096" y="1682496"/>
                            <a:ext cx="31750" cy="41414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1" name="Line 117"/>
                        <wps:cNvCnPr>
                          <a:cxnSpLocks/>
                        </wps:cNvCnPr>
                        <wps:spPr bwMode="auto">
                          <a:xfrm flipV="1">
                            <a:off x="5120640" y="1560576"/>
                            <a:ext cx="31750" cy="43053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2" name="Line 138"/>
                        <wps:cNvCnPr/>
                        <wps:spPr bwMode="auto">
                          <a:xfrm flipV="1">
                            <a:off x="1304544" y="1426464"/>
                            <a:ext cx="1119116" cy="63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313" name="Group 140"/>
                        <wpg:cNvGrpSpPr>
                          <a:grpSpLocks/>
                        </wpg:cNvGrpSpPr>
                        <wpg:grpSpPr bwMode="auto">
                          <a:xfrm>
                            <a:off x="2621280" y="1085088"/>
                            <a:ext cx="144325" cy="183445"/>
                            <a:chOff x="5175" y="7275"/>
                            <a:chExt cx="480" cy="405"/>
                          </a:xfrm>
                        </wpg:grpSpPr>
                        <wps:wsp>
                          <wps:cNvPr id="314"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15"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7" name="Text Box 146"/>
                        <wps:cNvSpPr txBox="1">
                          <a:spLocks noChangeArrowheads="1"/>
                        </wps:cNvSpPr>
                        <wps:spPr bwMode="auto">
                          <a:xfrm>
                            <a:off x="2816352" y="107289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2A7F6B">
                              <w:pPr>
                                <w:pStyle w:val="TOC1"/>
                                <w:rPr>
                                  <w:sz w:val="16"/>
                                  <w:szCs w:val="16"/>
                                </w:rPr>
                              </w:pPr>
                              <w:r>
                                <w:rPr>
                                  <w:sz w:val="16"/>
                                  <w:szCs w:val="16"/>
                                </w:rPr>
                                <w:t xml:space="preserve">Update PCP POC </w:t>
                              </w:r>
                            </w:p>
                            <w:p w:rsidR="00761129" w:rsidRDefault="00761129" w:rsidP="002A7F6B"/>
                            <w:p w:rsidR="00761129" w:rsidRPr="00077324" w:rsidRDefault="00761129" w:rsidP="002A7F6B">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64" name="Rectangle 136"/>
                        <wps:cNvSpPr>
                          <a:spLocks noChangeArrowheads="1"/>
                        </wps:cNvSpPr>
                        <wps:spPr bwMode="auto">
                          <a:xfrm>
                            <a:off x="2414016" y="3194304"/>
                            <a:ext cx="182880" cy="750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Rectangle 136"/>
                        <wps:cNvSpPr>
                          <a:spLocks noChangeArrowheads="1"/>
                        </wps:cNvSpPr>
                        <wps:spPr bwMode="auto">
                          <a:xfrm>
                            <a:off x="1121664" y="1414272"/>
                            <a:ext cx="182880" cy="1221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Line 134"/>
                        <wps:cNvCnPr>
                          <a:cxnSpLocks/>
                        </wps:cNvCnPr>
                        <wps:spPr bwMode="auto">
                          <a:xfrm>
                            <a:off x="2596896" y="1450848"/>
                            <a:ext cx="2455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Rectangle 136"/>
                        <wps:cNvSpPr>
                          <a:spLocks noChangeArrowheads="1"/>
                        </wps:cNvSpPr>
                        <wps:spPr bwMode="auto">
                          <a:xfrm>
                            <a:off x="5059680" y="1463040"/>
                            <a:ext cx="182880" cy="306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5" name="Rectangle 136"/>
                        <wps:cNvSpPr>
                          <a:spLocks noChangeArrowheads="1"/>
                        </wps:cNvSpPr>
                        <wps:spPr bwMode="auto">
                          <a:xfrm>
                            <a:off x="5059680" y="2231136"/>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4" name="Rectangle 136"/>
                        <wps:cNvSpPr>
                          <a:spLocks noChangeArrowheads="1"/>
                        </wps:cNvSpPr>
                        <wps:spPr bwMode="auto">
                          <a:xfrm>
                            <a:off x="3742944" y="1621536"/>
                            <a:ext cx="182880" cy="361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Text Box 146"/>
                        <wps:cNvSpPr txBox="1">
                          <a:spLocks noChangeArrowheads="1"/>
                        </wps:cNvSpPr>
                        <wps:spPr bwMode="auto">
                          <a:xfrm>
                            <a:off x="2633472" y="132892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2A7F6B">
                              <w:pPr>
                                <w:pStyle w:val="TOC1"/>
                                <w:rPr>
                                  <w:sz w:val="16"/>
                                  <w:szCs w:val="16"/>
                                </w:rPr>
                              </w:pPr>
                              <w:r w:rsidRPr="00D62809">
                                <w:rPr>
                                  <w:sz w:val="16"/>
                                  <w:szCs w:val="16"/>
                                </w:rPr>
                                <w:t>P</w:t>
                              </w:r>
                              <w:r>
                                <w:rPr>
                                  <w:sz w:val="16"/>
                                  <w:szCs w:val="16"/>
                                </w:rPr>
                                <w:t xml:space="preserve">rovides PCP POC </w:t>
                              </w:r>
                            </w:p>
                            <w:p w:rsidR="00761129" w:rsidRDefault="00761129" w:rsidP="002A7F6B"/>
                            <w:p w:rsidR="00761129" w:rsidRPr="00077324" w:rsidRDefault="00761129" w:rsidP="002A7F6B">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69" name="Text Box 146"/>
                        <wps:cNvSpPr txBox="1">
                          <a:spLocks noChangeArrowheads="1"/>
                        </wps:cNvSpPr>
                        <wps:spPr bwMode="auto">
                          <a:xfrm>
                            <a:off x="121920" y="146304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D2304C">
                              <w:pPr>
                                <w:pStyle w:val="TOC1"/>
                                <w:rPr>
                                  <w:sz w:val="16"/>
                                  <w:szCs w:val="16"/>
                                </w:rPr>
                              </w:pPr>
                              <w:r>
                                <w:rPr>
                                  <w:sz w:val="16"/>
                                  <w:szCs w:val="16"/>
                                </w:rPr>
                                <w:t xml:space="preserve">Updates HH POC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71" name="Text Box 146"/>
                        <wps:cNvSpPr txBox="1">
                          <a:spLocks noChangeArrowheads="1"/>
                        </wps:cNvSpPr>
                        <wps:spPr bwMode="auto">
                          <a:xfrm>
                            <a:off x="1389888" y="1194816"/>
                            <a:ext cx="94107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D2304C">
                              <w:pPr>
                                <w:pStyle w:val="TOC1"/>
                                <w:rPr>
                                  <w:sz w:val="16"/>
                                  <w:szCs w:val="16"/>
                                </w:rPr>
                              </w:pPr>
                              <w:r>
                                <w:rPr>
                                  <w:sz w:val="16"/>
                                  <w:szCs w:val="16"/>
                                </w:rPr>
                                <w:t xml:space="preserve">Provides approval for HH POC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72" name="Line 134"/>
                        <wps:cNvCnPr>
                          <a:cxnSpLocks/>
                        </wps:cNvCnPr>
                        <wps:spPr bwMode="auto">
                          <a:xfrm>
                            <a:off x="926592" y="1621536"/>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142"/>
                        <wps:cNvCnPr>
                          <a:cxnSpLocks/>
                        </wps:cNvCnPr>
                        <wps:spPr bwMode="auto">
                          <a:xfrm>
                            <a:off x="914400" y="1463040"/>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143"/>
                        <wps:cNvCnPr>
                          <a:cxnSpLocks/>
                        </wps:cNvCnPr>
                        <wps:spPr bwMode="auto">
                          <a:xfrm>
                            <a:off x="914400" y="1450848"/>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34"/>
                        <wps:cNvCnPr>
                          <a:cxnSpLocks/>
                        </wps:cNvCnPr>
                        <wps:spPr bwMode="auto">
                          <a:xfrm>
                            <a:off x="2609088" y="1621536"/>
                            <a:ext cx="113415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146"/>
                        <wps:cNvSpPr txBox="1">
                          <a:spLocks noChangeArrowheads="1"/>
                        </wps:cNvSpPr>
                        <wps:spPr bwMode="auto">
                          <a:xfrm>
                            <a:off x="2633472" y="149961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D2304C">
                              <w:pPr>
                                <w:pStyle w:val="TOC1"/>
                                <w:rPr>
                                  <w:sz w:val="16"/>
                                  <w:szCs w:val="16"/>
                                </w:rPr>
                              </w:pPr>
                              <w:r w:rsidRPr="00D62809">
                                <w:rPr>
                                  <w:sz w:val="16"/>
                                  <w:szCs w:val="16"/>
                                </w:rPr>
                                <w:t>P</w:t>
                              </w:r>
                              <w:r>
                                <w:rPr>
                                  <w:sz w:val="16"/>
                                  <w:szCs w:val="16"/>
                                </w:rPr>
                                <w:t xml:space="preserve">rovides PCP POC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78" name="Rectangle 136"/>
                        <wps:cNvSpPr>
                          <a:spLocks noChangeArrowheads="1"/>
                        </wps:cNvSpPr>
                        <wps:spPr bwMode="auto">
                          <a:xfrm>
                            <a:off x="1097280" y="2804160"/>
                            <a:ext cx="182880" cy="572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79" name="Group 140"/>
                        <wpg:cNvGrpSpPr>
                          <a:grpSpLocks/>
                        </wpg:cNvGrpSpPr>
                        <wpg:grpSpPr bwMode="auto">
                          <a:xfrm>
                            <a:off x="5242560" y="1499616"/>
                            <a:ext cx="144325" cy="183445"/>
                            <a:chOff x="5175" y="7275"/>
                            <a:chExt cx="480" cy="405"/>
                          </a:xfrm>
                        </wpg:grpSpPr>
                        <wps:wsp>
                          <wps:cNvPr id="8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 name="Text Box 146"/>
                        <wps:cNvSpPr txBox="1">
                          <a:spLocks noChangeArrowheads="1"/>
                        </wps:cNvSpPr>
                        <wps:spPr bwMode="auto">
                          <a:xfrm>
                            <a:off x="5449824" y="151180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D2304C">
                              <w:pPr>
                                <w:pStyle w:val="TOC1"/>
                                <w:rPr>
                                  <w:sz w:val="16"/>
                                  <w:szCs w:val="16"/>
                                </w:rPr>
                              </w:pPr>
                              <w:r>
                                <w:rPr>
                                  <w:sz w:val="16"/>
                                  <w:szCs w:val="16"/>
                                </w:rPr>
                                <w:t xml:space="preserve">Update PtCP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84" name="Group 140"/>
                        <wpg:cNvGrpSpPr>
                          <a:grpSpLocks/>
                        </wpg:cNvGrpSpPr>
                        <wpg:grpSpPr bwMode="auto">
                          <a:xfrm>
                            <a:off x="5242560" y="2292096"/>
                            <a:ext cx="144145" cy="182880"/>
                            <a:chOff x="5175" y="7275"/>
                            <a:chExt cx="480" cy="405"/>
                          </a:xfrm>
                        </wpg:grpSpPr>
                        <wps:wsp>
                          <wps:cNvPr id="8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 name="Text Box 146"/>
                        <wps:cNvSpPr txBox="1">
                          <a:spLocks noChangeArrowheads="1"/>
                        </wps:cNvSpPr>
                        <wps:spPr bwMode="auto">
                          <a:xfrm>
                            <a:off x="5449824" y="230428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D2304C">
                              <w:pPr>
                                <w:pStyle w:val="TOC1"/>
                                <w:rPr>
                                  <w:sz w:val="16"/>
                                  <w:szCs w:val="16"/>
                                </w:rPr>
                              </w:pPr>
                              <w:r>
                                <w:rPr>
                                  <w:sz w:val="16"/>
                                  <w:szCs w:val="16"/>
                                </w:rPr>
                                <w:t xml:space="preserve">Update PtCP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93" name="Text Box 146"/>
                        <wps:cNvSpPr txBox="1">
                          <a:spLocks noChangeArrowheads="1"/>
                        </wps:cNvSpPr>
                        <wps:spPr bwMode="auto">
                          <a:xfrm>
                            <a:off x="3998976" y="1731264"/>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B71B75">
                              <w:pPr>
                                <w:pStyle w:val="TOC1"/>
                                <w:rPr>
                                  <w:sz w:val="16"/>
                                  <w:szCs w:val="16"/>
                                </w:rPr>
                              </w:pPr>
                              <w:r>
                                <w:rPr>
                                  <w:sz w:val="16"/>
                                  <w:szCs w:val="16"/>
                                </w:rPr>
                                <w:t xml:space="preserve">Provides Annotation </w:t>
                              </w:r>
                            </w:p>
                            <w:p w:rsidR="00761129" w:rsidRDefault="00761129" w:rsidP="00B71B75"/>
                            <w:p w:rsidR="00761129" w:rsidRPr="00077324" w:rsidRDefault="00761129" w:rsidP="00B71B7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94" name="Line 134"/>
                        <wps:cNvCnPr>
                          <a:cxnSpLocks/>
                        </wps:cNvCnPr>
                        <wps:spPr bwMode="auto">
                          <a:xfrm>
                            <a:off x="3925824" y="1853184"/>
                            <a:ext cx="11191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Rectangle 136"/>
                        <wps:cNvSpPr>
                          <a:spLocks noChangeArrowheads="1"/>
                        </wps:cNvSpPr>
                        <wps:spPr bwMode="auto">
                          <a:xfrm>
                            <a:off x="5047488" y="1840992"/>
                            <a:ext cx="182880" cy="2520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38" name="Group 140"/>
                        <wpg:cNvGrpSpPr>
                          <a:grpSpLocks/>
                        </wpg:cNvGrpSpPr>
                        <wpg:grpSpPr bwMode="auto">
                          <a:xfrm>
                            <a:off x="2609088" y="3243072"/>
                            <a:ext cx="144145" cy="182880"/>
                            <a:chOff x="5175" y="7275"/>
                            <a:chExt cx="480" cy="405"/>
                          </a:xfrm>
                        </wpg:grpSpPr>
                        <wps:wsp>
                          <wps:cNvPr id="34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4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1" name="Text Box 146"/>
                        <wps:cNvSpPr txBox="1">
                          <a:spLocks noChangeArrowheads="1"/>
                        </wps:cNvSpPr>
                        <wps:spPr bwMode="auto">
                          <a:xfrm flipV="1">
                            <a:off x="2767584" y="3316224"/>
                            <a:ext cx="811530" cy="177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4158C2" w:rsidRDefault="00761129" w:rsidP="004158C2">
                              <w:pPr>
                                <w:pStyle w:val="TOC1"/>
                                <w:rPr>
                                  <w:sz w:val="16"/>
                                  <w:szCs w:val="16"/>
                                </w:rPr>
                              </w:pPr>
                              <w:r>
                                <w:rPr>
                                  <w:sz w:val="16"/>
                                  <w:szCs w:val="16"/>
                                </w:rPr>
                                <w:t>Update PCP POC</w:t>
                              </w:r>
                            </w:p>
                          </w:txbxContent>
                        </wps:txbx>
                        <wps:bodyPr rot="0" vert="horz" wrap="square" lIns="0" tIns="0" rIns="0" bIns="0" anchor="t" anchorCtr="0" upright="1">
                          <a:noAutofit/>
                        </wps:bodyPr>
                      </wps:wsp>
                      <wps:wsp>
                        <wps:cNvPr id="108" name="Text Box 146"/>
                        <wps:cNvSpPr txBox="1">
                          <a:spLocks noChangeArrowheads="1"/>
                        </wps:cNvSpPr>
                        <wps:spPr bwMode="auto">
                          <a:xfrm>
                            <a:off x="1450848" y="3316224"/>
                            <a:ext cx="94107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077324" w:rsidRDefault="00761129" w:rsidP="00B71B75">
                              <w:pPr>
                                <w:pStyle w:val="TOC1"/>
                                <w:rPr>
                                  <w:sz w:val="22"/>
                                  <w:szCs w:val="22"/>
                                </w:rPr>
                              </w:pPr>
                              <w:r>
                                <w:rPr>
                                  <w:sz w:val="16"/>
                                  <w:szCs w:val="16"/>
                                </w:rPr>
                                <w:t xml:space="preserve">Provides wound order change </w:t>
                              </w:r>
                            </w:p>
                          </w:txbxContent>
                        </wps:txbx>
                        <wps:bodyPr rot="0" vert="horz" wrap="square" lIns="0" tIns="0" rIns="0" bIns="0" anchor="t" anchorCtr="0" upright="1">
                          <a:noAutofit/>
                        </wps:bodyPr>
                      </wps:wsp>
                      <wps:wsp>
                        <wps:cNvPr id="352" name="Line 138"/>
                        <wps:cNvCnPr/>
                        <wps:spPr bwMode="auto">
                          <a:xfrm flipV="1">
                            <a:off x="1280160" y="3547872"/>
                            <a:ext cx="1118870" cy="63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7" name="Rectangle 136"/>
                        <wps:cNvSpPr>
                          <a:spLocks noChangeArrowheads="1"/>
                        </wps:cNvSpPr>
                        <wps:spPr bwMode="auto">
                          <a:xfrm>
                            <a:off x="1085088" y="3547872"/>
                            <a:ext cx="182880" cy="1651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8" name="Text Box 146"/>
                        <wps:cNvSpPr txBox="1">
                          <a:spLocks noChangeArrowheads="1"/>
                        </wps:cNvSpPr>
                        <wps:spPr bwMode="auto">
                          <a:xfrm>
                            <a:off x="73152" y="364540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4A5CB6">
                              <w:pPr>
                                <w:pStyle w:val="TOC1"/>
                                <w:rPr>
                                  <w:sz w:val="16"/>
                                  <w:szCs w:val="16"/>
                                </w:rPr>
                              </w:pPr>
                              <w:r>
                                <w:rPr>
                                  <w:sz w:val="16"/>
                                  <w:szCs w:val="16"/>
                                </w:rPr>
                                <w:t xml:space="preserve">Updates HH POC </w:t>
                              </w:r>
                            </w:p>
                            <w:p w:rsidR="00761129" w:rsidRDefault="00761129" w:rsidP="004A5CB6"/>
                            <w:p w:rsidR="00761129" w:rsidRPr="00077324" w:rsidRDefault="00761129" w:rsidP="004A5CB6">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73" name="Line 134"/>
                        <wps:cNvCnPr>
                          <a:cxnSpLocks/>
                        </wps:cNvCnPr>
                        <wps:spPr bwMode="auto">
                          <a:xfrm>
                            <a:off x="926592" y="3779520"/>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142"/>
                        <wps:cNvCnPr>
                          <a:cxnSpLocks/>
                        </wps:cNvCnPr>
                        <wps:spPr bwMode="auto">
                          <a:xfrm>
                            <a:off x="914400" y="3608832"/>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Line 143"/>
                        <wps:cNvCnPr>
                          <a:cxnSpLocks/>
                        </wps:cNvCnPr>
                        <wps:spPr bwMode="auto">
                          <a:xfrm flipH="1">
                            <a:off x="914400" y="3608832"/>
                            <a:ext cx="156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3742944" y="2474976"/>
                            <a:ext cx="182880" cy="361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8" name="Line 134"/>
                        <wps:cNvCnPr>
                          <a:cxnSpLocks/>
                        </wps:cNvCnPr>
                        <wps:spPr bwMode="auto">
                          <a:xfrm>
                            <a:off x="1304544" y="2462784"/>
                            <a:ext cx="2455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9" name="Text Box 146"/>
                        <wps:cNvSpPr txBox="1">
                          <a:spLocks noChangeArrowheads="1"/>
                        </wps:cNvSpPr>
                        <wps:spPr bwMode="auto">
                          <a:xfrm>
                            <a:off x="1511808" y="234086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EB72FA">
                              <w:pPr>
                                <w:pStyle w:val="TOC1"/>
                                <w:rPr>
                                  <w:sz w:val="16"/>
                                  <w:szCs w:val="16"/>
                                </w:rPr>
                              </w:pPr>
                              <w:r w:rsidRPr="00D62809">
                                <w:rPr>
                                  <w:sz w:val="16"/>
                                  <w:szCs w:val="16"/>
                                </w:rPr>
                                <w:t>P</w:t>
                              </w:r>
                              <w:r>
                                <w:rPr>
                                  <w:sz w:val="16"/>
                                  <w:szCs w:val="16"/>
                                </w:rPr>
                                <w:t xml:space="preserve">rovides HH POC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80" name="Text Box 146"/>
                        <wps:cNvSpPr txBox="1">
                          <a:spLocks noChangeArrowheads="1"/>
                        </wps:cNvSpPr>
                        <wps:spPr bwMode="auto">
                          <a:xfrm>
                            <a:off x="3998976" y="2596896"/>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EB72FA">
                              <w:pPr>
                                <w:pStyle w:val="TOC1"/>
                                <w:rPr>
                                  <w:sz w:val="16"/>
                                  <w:szCs w:val="16"/>
                                </w:rPr>
                              </w:pPr>
                              <w:r>
                                <w:rPr>
                                  <w:sz w:val="16"/>
                                  <w:szCs w:val="16"/>
                                </w:rPr>
                                <w:t xml:space="preserve">Provides Annotation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81" name="Line 134"/>
                        <wps:cNvCnPr>
                          <a:cxnSpLocks/>
                        </wps:cNvCnPr>
                        <wps:spPr bwMode="auto">
                          <a:xfrm>
                            <a:off x="3901440" y="4255008"/>
                            <a:ext cx="1118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Rectangle 136"/>
                        <wps:cNvSpPr>
                          <a:spLocks noChangeArrowheads="1"/>
                        </wps:cNvSpPr>
                        <wps:spPr bwMode="auto">
                          <a:xfrm>
                            <a:off x="5047488" y="2755392"/>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83" name="Group 140"/>
                        <wpg:cNvGrpSpPr>
                          <a:grpSpLocks/>
                        </wpg:cNvGrpSpPr>
                        <wpg:grpSpPr bwMode="auto">
                          <a:xfrm>
                            <a:off x="5218176" y="2791968"/>
                            <a:ext cx="144145" cy="182880"/>
                            <a:chOff x="5175" y="7275"/>
                            <a:chExt cx="480" cy="405"/>
                          </a:xfrm>
                        </wpg:grpSpPr>
                        <wps:wsp>
                          <wps:cNvPr id="152"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8"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1" name="Text Box 146"/>
                        <wps:cNvSpPr txBox="1">
                          <a:spLocks noChangeArrowheads="1"/>
                        </wps:cNvSpPr>
                        <wps:spPr bwMode="auto">
                          <a:xfrm>
                            <a:off x="5388864" y="282854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EB72FA">
                              <w:pPr>
                                <w:pStyle w:val="TOC1"/>
                                <w:rPr>
                                  <w:sz w:val="16"/>
                                  <w:szCs w:val="16"/>
                                </w:rPr>
                              </w:pPr>
                              <w:r>
                                <w:rPr>
                                  <w:sz w:val="16"/>
                                  <w:szCs w:val="16"/>
                                </w:rPr>
                                <w:t xml:space="preserve">Update PtCP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62" name="Rectangle 136"/>
                        <wps:cNvSpPr>
                          <a:spLocks noChangeArrowheads="1"/>
                        </wps:cNvSpPr>
                        <wps:spPr bwMode="auto">
                          <a:xfrm>
                            <a:off x="3718560" y="3877056"/>
                            <a:ext cx="182880" cy="511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Line 134"/>
                        <wps:cNvCnPr>
                          <a:cxnSpLocks/>
                        </wps:cNvCnPr>
                        <wps:spPr bwMode="auto">
                          <a:xfrm flipV="1">
                            <a:off x="2596896" y="3645408"/>
                            <a:ext cx="24428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146"/>
                        <wps:cNvSpPr txBox="1">
                          <a:spLocks noChangeArrowheads="1"/>
                        </wps:cNvSpPr>
                        <wps:spPr bwMode="auto">
                          <a:xfrm>
                            <a:off x="2633472" y="351129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EB72FA">
                              <w:pPr>
                                <w:pStyle w:val="TOC1"/>
                                <w:rPr>
                                  <w:sz w:val="16"/>
                                  <w:szCs w:val="16"/>
                                </w:rPr>
                              </w:pPr>
                              <w:r w:rsidRPr="00D62809">
                                <w:rPr>
                                  <w:sz w:val="16"/>
                                  <w:szCs w:val="16"/>
                                </w:rPr>
                                <w:t>P</w:t>
                              </w:r>
                              <w:r>
                                <w:rPr>
                                  <w:sz w:val="16"/>
                                  <w:szCs w:val="16"/>
                                </w:rPr>
                                <w:t xml:space="preserve">rovides PCP POC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65" name="Line 134"/>
                        <wps:cNvCnPr>
                          <a:cxnSpLocks/>
                        </wps:cNvCnPr>
                        <wps:spPr bwMode="auto">
                          <a:xfrm>
                            <a:off x="3913632" y="2755392"/>
                            <a:ext cx="11191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46"/>
                        <wps:cNvSpPr txBox="1">
                          <a:spLocks noChangeArrowheads="1"/>
                        </wps:cNvSpPr>
                        <wps:spPr bwMode="auto">
                          <a:xfrm>
                            <a:off x="3998976" y="4120896"/>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C13D2E">
                              <w:pPr>
                                <w:pStyle w:val="TOC1"/>
                                <w:rPr>
                                  <w:sz w:val="16"/>
                                  <w:szCs w:val="16"/>
                                </w:rPr>
                              </w:pPr>
                              <w:r>
                                <w:rPr>
                                  <w:sz w:val="16"/>
                                  <w:szCs w:val="16"/>
                                </w:rPr>
                                <w:t xml:space="preserve">Provides Annotation </w:t>
                              </w:r>
                            </w:p>
                            <w:p w:rsidR="00761129" w:rsidRDefault="00761129" w:rsidP="00C13D2E"/>
                            <w:p w:rsidR="00761129" w:rsidRPr="00077324" w:rsidRDefault="00761129" w:rsidP="00C13D2E">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68" name="Rectangle 136"/>
                        <wps:cNvSpPr>
                          <a:spLocks noChangeArrowheads="1"/>
                        </wps:cNvSpPr>
                        <wps:spPr bwMode="auto">
                          <a:xfrm>
                            <a:off x="5059680" y="3645408"/>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69" name="Group 140"/>
                        <wpg:cNvGrpSpPr>
                          <a:grpSpLocks/>
                        </wpg:cNvGrpSpPr>
                        <wpg:grpSpPr bwMode="auto">
                          <a:xfrm>
                            <a:off x="5242560" y="3694176"/>
                            <a:ext cx="144145" cy="182880"/>
                            <a:chOff x="5175" y="7275"/>
                            <a:chExt cx="480" cy="405"/>
                          </a:xfrm>
                        </wpg:grpSpPr>
                        <wps:wsp>
                          <wps:cNvPr id="17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2"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5" name="Text Box 146"/>
                        <wps:cNvSpPr txBox="1">
                          <a:spLocks noChangeArrowheads="1"/>
                        </wps:cNvSpPr>
                        <wps:spPr bwMode="auto">
                          <a:xfrm>
                            <a:off x="5449824" y="370636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F50C4E">
                              <w:pPr>
                                <w:pStyle w:val="TOC1"/>
                                <w:rPr>
                                  <w:sz w:val="16"/>
                                  <w:szCs w:val="16"/>
                                </w:rPr>
                              </w:pPr>
                              <w:r>
                                <w:rPr>
                                  <w:sz w:val="16"/>
                                  <w:szCs w:val="16"/>
                                </w:rPr>
                                <w:t xml:space="preserve">Update PtCP </w:t>
                              </w:r>
                            </w:p>
                            <w:p w:rsidR="00761129" w:rsidRDefault="00761129" w:rsidP="00F50C4E"/>
                            <w:p w:rsidR="00761129" w:rsidRPr="00077324" w:rsidRDefault="00761129" w:rsidP="00F50C4E">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178" name="Group 140"/>
                        <wpg:cNvGrpSpPr>
                          <a:grpSpLocks/>
                        </wpg:cNvGrpSpPr>
                        <wpg:grpSpPr bwMode="auto">
                          <a:xfrm>
                            <a:off x="5230368" y="1853184"/>
                            <a:ext cx="135136" cy="156950"/>
                            <a:chOff x="5175" y="7275"/>
                            <a:chExt cx="480" cy="405"/>
                          </a:xfrm>
                        </wpg:grpSpPr>
                        <wps:wsp>
                          <wps:cNvPr id="17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2" name="Text Box 146"/>
                        <wps:cNvSpPr txBox="1">
                          <a:spLocks noChangeArrowheads="1"/>
                        </wps:cNvSpPr>
                        <wps:spPr bwMode="auto">
                          <a:xfrm>
                            <a:off x="5388864" y="187756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6C61F5">
                              <w:pPr>
                                <w:pStyle w:val="TOC1"/>
                                <w:rPr>
                                  <w:sz w:val="16"/>
                                  <w:szCs w:val="16"/>
                                </w:rPr>
                              </w:pPr>
                              <w:r>
                                <w:rPr>
                                  <w:sz w:val="16"/>
                                  <w:szCs w:val="16"/>
                                </w:rPr>
                                <w:t xml:space="preserve">Update PtCP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83" name="Line 134"/>
                        <wps:cNvCnPr>
                          <a:cxnSpLocks/>
                        </wps:cNvCnPr>
                        <wps:spPr bwMode="auto">
                          <a:xfrm>
                            <a:off x="926592" y="2999232"/>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Line 142"/>
                        <wps:cNvCnPr>
                          <a:cxnSpLocks/>
                        </wps:cNvCnPr>
                        <wps:spPr bwMode="auto">
                          <a:xfrm>
                            <a:off x="914400" y="2840736"/>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43"/>
                        <wps:cNvCnPr>
                          <a:cxnSpLocks/>
                        </wps:cNvCnPr>
                        <wps:spPr bwMode="auto">
                          <a:xfrm>
                            <a:off x="914400" y="2840736"/>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146"/>
                        <wps:cNvSpPr txBox="1">
                          <a:spLocks noChangeArrowheads="1"/>
                        </wps:cNvSpPr>
                        <wps:spPr bwMode="auto">
                          <a:xfrm>
                            <a:off x="73152" y="284073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6C61F5">
                              <w:pPr>
                                <w:pStyle w:val="TOC1"/>
                                <w:rPr>
                                  <w:sz w:val="16"/>
                                  <w:szCs w:val="16"/>
                                </w:rPr>
                              </w:pPr>
                              <w:r>
                                <w:rPr>
                                  <w:sz w:val="16"/>
                                  <w:szCs w:val="16"/>
                                </w:rPr>
                                <w:t xml:space="preserve">   Updates HH POC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88" name="Line 134"/>
                        <wps:cNvCnPr>
                          <a:cxnSpLocks/>
                        </wps:cNvCnPr>
                        <wps:spPr bwMode="auto">
                          <a:xfrm>
                            <a:off x="2596896" y="3864864"/>
                            <a:ext cx="11341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Line 134"/>
                        <wps:cNvCnPr>
                          <a:cxnSpLocks/>
                        </wps:cNvCnPr>
                        <wps:spPr bwMode="auto">
                          <a:xfrm>
                            <a:off x="1267968" y="4779264"/>
                            <a:ext cx="37665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Text Box 146"/>
                        <wps:cNvSpPr txBox="1">
                          <a:spLocks noChangeArrowheads="1"/>
                        </wps:cNvSpPr>
                        <wps:spPr bwMode="auto">
                          <a:xfrm>
                            <a:off x="2633472" y="374294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6C61F5">
                              <w:pPr>
                                <w:pStyle w:val="TOC1"/>
                                <w:rPr>
                                  <w:sz w:val="16"/>
                                  <w:szCs w:val="16"/>
                                </w:rPr>
                              </w:pPr>
                              <w:r w:rsidRPr="00D62809">
                                <w:rPr>
                                  <w:sz w:val="16"/>
                                  <w:szCs w:val="16"/>
                                </w:rPr>
                                <w:t>P</w:t>
                              </w:r>
                              <w:r>
                                <w:rPr>
                                  <w:sz w:val="16"/>
                                  <w:szCs w:val="16"/>
                                </w:rPr>
                                <w:t xml:space="preserve">rovides PCP POC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11" name="Rectangle 136"/>
                        <wps:cNvSpPr>
                          <a:spLocks noChangeArrowheads="1"/>
                        </wps:cNvSpPr>
                        <wps:spPr bwMode="auto">
                          <a:xfrm>
                            <a:off x="5047488" y="4255008"/>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12" name="Group 140"/>
                        <wpg:cNvGrpSpPr>
                          <a:grpSpLocks/>
                        </wpg:cNvGrpSpPr>
                        <wpg:grpSpPr bwMode="auto">
                          <a:xfrm>
                            <a:off x="5230368" y="4291584"/>
                            <a:ext cx="144145" cy="182880"/>
                            <a:chOff x="5175" y="7275"/>
                            <a:chExt cx="480" cy="405"/>
                          </a:xfrm>
                        </wpg:grpSpPr>
                        <wps:wsp>
                          <wps:cNvPr id="213"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84"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6" name="Text Box 146"/>
                        <wps:cNvSpPr txBox="1">
                          <a:spLocks noChangeArrowheads="1"/>
                        </wps:cNvSpPr>
                        <wps:spPr bwMode="auto">
                          <a:xfrm>
                            <a:off x="5413248" y="430377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6C61F5">
                              <w:pPr>
                                <w:pStyle w:val="TOC1"/>
                                <w:rPr>
                                  <w:sz w:val="16"/>
                                  <w:szCs w:val="16"/>
                                </w:rPr>
                              </w:pPr>
                              <w:r>
                                <w:rPr>
                                  <w:sz w:val="16"/>
                                  <w:szCs w:val="16"/>
                                </w:rPr>
                                <w:t xml:space="preserve">Update PtCP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87" name="Rectangle 136"/>
                        <wps:cNvSpPr>
                          <a:spLocks noChangeArrowheads="1"/>
                        </wps:cNvSpPr>
                        <wps:spPr bwMode="auto">
                          <a:xfrm>
                            <a:off x="5047488" y="4779264"/>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88" name="Group 140"/>
                        <wpg:cNvGrpSpPr>
                          <a:grpSpLocks/>
                        </wpg:cNvGrpSpPr>
                        <wpg:grpSpPr bwMode="auto">
                          <a:xfrm>
                            <a:off x="5218176" y="4815840"/>
                            <a:ext cx="144145" cy="182880"/>
                            <a:chOff x="5175" y="7275"/>
                            <a:chExt cx="480" cy="405"/>
                          </a:xfrm>
                        </wpg:grpSpPr>
                        <wps:wsp>
                          <wps:cNvPr id="38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9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6" name="Text Box 146"/>
                        <wps:cNvSpPr txBox="1">
                          <a:spLocks noChangeArrowheads="1"/>
                        </wps:cNvSpPr>
                        <wps:spPr bwMode="auto">
                          <a:xfrm>
                            <a:off x="5364480" y="4828032"/>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5064D3">
                              <w:pPr>
                                <w:pStyle w:val="TOC1"/>
                                <w:rPr>
                                  <w:sz w:val="16"/>
                                  <w:szCs w:val="16"/>
                                </w:rPr>
                              </w:pPr>
                              <w:r>
                                <w:rPr>
                                  <w:sz w:val="16"/>
                                  <w:szCs w:val="16"/>
                                </w:rPr>
                                <w:t xml:space="preserve">Update PtCP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97" name="Rectangle 136"/>
                        <wps:cNvSpPr>
                          <a:spLocks noChangeArrowheads="1"/>
                        </wps:cNvSpPr>
                        <wps:spPr bwMode="auto">
                          <a:xfrm>
                            <a:off x="3718560" y="4962144"/>
                            <a:ext cx="182880" cy="511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8" name="Line 134"/>
                        <wps:cNvCnPr>
                          <a:cxnSpLocks/>
                        </wps:cNvCnPr>
                        <wps:spPr bwMode="auto">
                          <a:xfrm>
                            <a:off x="1267968" y="4949952"/>
                            <a:ext cx="2455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9" name="Text Box 146"/>
                        <wps:cNvSpPr txBox="1">
                          <a:spLocks noChangeArrowheads="1"/>
                        </wps:cNvSpPr>
                        <wps:spPr bwMode="auto">
                          <a:xfrm>
                            <a:off x="1389888" y="4645152"/>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5064D3">
                              <w:pPr>
                                <w:pStyle w:val="TOC1"/>
                                <w:rPr>
                                  <w:sz w:val="16"/>
                                  <w:szCs w:val="16"/>
                                </w:rPr>
                              </w:pPr>
                              <w:r w:rsidRPr="00D62809">
                                <w:rPr>
                                  <w:sz w:val="16"/>
                                  <w:szCs w:val="16"/>
                                </w:rPr>
                                <w:t>P</w:t>
                              </w:r>
                              <w:r>
                                <w:rPr>
                                  <w:sz w:val="16"/>
                                  <w:szCs w:val="16"/>
                                </w:rPr>
                                <w:t xml:space="preserve">rovides HH POC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0" name="Text Box 146"/>
                        <wps:cNvSpPr txBox="1">
                          <a:spLocks noChangeArrowheads="1"/>
                        </wps:cNvSpPr>
                        <wps:spPr bwMode="auto">
                          <a:xfrm>
                            <a:off x="1389888" y="481584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5064D3">
                              <w:pPr>
                                <w:pStyle w:val="TOC1"/>
                                <w:rPr>
                                  <w:sz w:val="16"/>
                                  <w:szCs w:val="16"/>
                                </w:rPr>
                              </w:pPr>
                              <w:r w:rsidRPr="00D62809">
                                <w:rPr>
                                  <w:sz w:val="16"/>
                                  <w:szCs w:val="16"/>
                                </w:rPr>
                                <w:t>P</w:t>
                              </w:r>
                              <w:r>
                                <w:rPr>
                                  <w:sz w:val="16"/>
                                  <w:szCs w:val="16"/>
                                </w:rPr>
                                <w:t xml:space="preserve">rovides HH POC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1" name="Line 134"/>
                        <wps:cNvCnPr>
                          <a:cxnSpLocks/>
                        </wps:cNvCnPr>
                        <wps:spPr bwMode="auto">
                          <a:xfrm>
                            <a:off x="3901440" y="5315712"/>
                            <a:ext cx="1118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Text Box 146"/>
                        <wps:cNvSpPr txBox="1">
                          <a:spLocks noChangeArrowheads="1"/>
                        </wps:cNvSpPr>
                        <wps:spPr bwMode="auto">
                          <a:xfrm>
                            <a:off x="3998976" y="5181600"/>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5064D3">
                              <w:pPr>
                                <w:pStyle w:val="TOC1"/>
                                <w:rPr>
                                  <w:sz w:val="16"/>
                                  <w:szCs w:val="16"/>
                                </w:rPr>
                              </w:pPr>
                              <w:r>
                                <w:rPr>
                                  <w:sz w:val="16"/>
                                  <w:szCs w:val="16"/>
                                </w:rPr>
                                <w:t xml:space="preserve">Provides Annotation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3" name="Rectangle 136"/>
                        <wps:cNvSpPr>
                          <a:spLocks noChangeArrowheads="1"/>
                        </wps:cNvSpPr>
                        <wps:spPr bwMode="auto">
                          <a:xfrm>
                            <a:off x="5023104" y="5315712"/>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04" name="Group 140"/>
                        <wpg:cNvGrpSpPr>
                          <a:grpSpLocks/>
                        </wpg:cNvGrpSpPr>
                        <wpg:grpSpPr bwMode="auto">
                          <a:xfrm>
                            <a:off x="5205984" y="5376672"/>
                            <a:ext cx="144145" cy="182880"/>
                            <a:chOff x="5175" y="7275"/>
                            <a:chExt cx="480" cy="405"/>
                          </a:xfrm>
                        </wpg:grpSpPr>
                        <wps:wsp>
                          <wps:cNvPr id="40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0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8" name="Text Box 146"/>
                        <wps:cNvSpPr txBox="1">
                          <a:spLocks noChangeArrowheads="1"/>
                        </wps:cNvSpPr>
                        <wps:spPr bwMode="auto">
                          <a:xfrm>
                            <a:off x="5388864" y="541324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5064D3">
                              <w:pPr>
                                <w:pStyle w:val="TOC1"/>
                                <w:rPr>
                                  <w:sz w:val="16"/>
                                  <w:szCs w:val="16"/>
                                </w:rPr>
                              </w:pPr>
                              <w:r>
                                <w:rPr>
                                  <w:sz w:val="16"/>
                                  <w:szCs w:val="16"/>
                                </w:rPr>
                                <w:t xml:space="preserve">Update PtCP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417" name="Group 140"/>
                        <wpg:cNvGrpSpPr>
                          <a:grpSpLocks/>
                        </wpg:cNvGrpSpPr>
                        <wpg:grpSpPr bwMode="auto">
                          <a:xfrm>
                            <a:off x="3901440" y="3901440"/>
                            <a:ext cx="135136" cy="95477"/>
                            <a:chOff x="5175" y="7275"/>
                            <a:chExt cx="480" cy="405"/>
                          </a:xfrm>
                        </wpg:grpSpPr>
                        <wps:wsp>
                          <wps:cNvPr id="41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1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1" name="Group 140"/>
                        <wpg:cNvGrpSpPr>
                          <a:grpSpLocks/>
                        </wpg:cNvGrpSpPr>
                        <wpg:grpSpPr bwMode="auto">
                          <a:xfrm>
                            <a:off x="3925824" y="2499360"/>
                            <a:ext cx="135136" cy="95477"/>
                            <a:chOff x="5175" y="7275"/>
                            <a:chExt cx="480" cy="405"/>
                          </a:xfrm>
                        </wpg:grpSpPr>
                        <wps:wsp>
                          <wps:cNvPr id="422"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23"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5" name="Group 140"/>
                        <wpg:cNvGrpSpPr>
                          <a:grpSpLocks/>
                        </wpg:cNvGrpSpPr>
                        <wpg:grpSpPr bwMode="auto">
                          <a:xfrm>
                            <a:off x="3913632" y="1645920"/>
                            <a:ext cx="135136" cy="95477"/>
                            <a:chOff x="5175" y="7275"/>
                            <a:chExt cx="480" cy="405"/>
                          </a:xfrm>
                        </wpg:grpSpPr>
                        <wps:wsp>
                          <wps:cNvPr id="426"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27"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9" name="Group 140"/>
                        <wpg:cNvGrpSpPr>
                          <a:grpSpLocks/>
                        </wpg:cNvGrpSpPr>
                        <wpg:grpSpPr bwMode="auto">
                          <a:xfrm>
                            <a:off x="3889248" y="5010912"/>
                            <a:ext cx="135136" cy="95477"/>
                            <a:chOff x="5175" y="7275"/>
                            <a:chExt cx="480" cy="405"/>
                          </a:xfrm>
                        </wpg:grpSpPr>
                        <wps:wsp>
                          <wps:cNvPr id="43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3" name="Text Box 146"/>
                        <wps:cNvSpPr txBox="1">
                          <a:spLocks noChangeArrowheads="1"/>
                        </wps:cNvSpPr>
                        <wps:spPr bwMode="auto">
                          <a:xfrm>
                            <a:off x="4059936" y="499872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34" name="Text Box 146"/>
                        <wps:cNvSpPr txBox="1">
                          <a:spLocks noChangeArrowheads="1"/>
                        </wps:cNvSpPr>
                        <wps:spPr bwMode="auto">
                          <a:xfrm>
                            <a:off x="4047744" y="388924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35" name="Text Box 146"/>
                        <wps:cNvSpPr txBox="1">
                          <a:spLocks noChangeArrowheads="1"/>
                        </wps:cNvSpPr>
                        <wps:spPr bwMode="auto">
                          <a:xfrm>
                            <a:off x="4072128" y="247497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36" name="Text Box 146"/>
                        <wps:cNvSpPr txBox="1">
                          <a:spLocks noChangeArrowheads="1"/>
                        </wps:cNvSpPr>
                        <wps:spPr bwMode="auto">
                          <a:xfrm>
                            <a:off x="4059936" y="163372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225" style="position:absolute;margin-left:-15.45pt;margin-top:2.35pt;width:493pt;height:461.9pt;z-index:252349440" coordsize="62613,5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">
                <v:shape id="Text Box 109" o:spid="_x0000_s1226" type="#_x0000_t202" style="position:absolute;left:7071;width:9480;height:6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Default="00761129" w:rsidP="00F50C4E">
                        <w:pPr>
                          <w:pStyle w:val="ListContinue2"/>
                          <w:ind w:left="0"/>
                          <w:jc w:val="center"/>
                          <w:rPr>
                            <w:sz w:val="18"/>
                            <w:szCs w:val="18"/>
                          </w:rPr>
                        </w:pPr>
                        <w:r w:rsidRPr="00F50C4E">
                          <w:rPr>
                            <w:sz w:val="18"/>
                            <w:szCs w:val="18"/>
                          </w:rPr>
                          <w:t xml:space="preserve"> (Home Health)</w:t>
                        </w:r>
                      </w:p>
                      <w:p w:rsidR="00761129" w:rsidRPr="00F50C4E" w:rsidRDefault="00761129" w:rsidP="00F50C4E">
                        <w:pPr>
                          <w:pStyle w:val="ListContinue2"/>
                          <w:ind w:left="0"/>
                          <w:jc w:val="center"/>
                          <w:rPr>
                            <w:sz w:val="18"/>
                            <w:szCs w:val="18"/>
                          </w:rPr>
                        </w:pPr>
                        <w:r>
                          <w:rPr>
                            <w:sz w:val="18"/>
                            <w:szCs w:val="18"/>
                          </w:rPr>
                          <w:t>HH-IS</w:t>
                        </w:r>
                      </w:p>
                      <w:p w:rsidR="00761129" w:rsidRPr="00F50C4E" w:rsidRDefault="00761129" w:rsidP="00F50C4E">
                        <w:pPr>
                          <w:pStyle w:val="ListContinue2"/>
                          <w:ind w:left="0"/>
                          <w:jc w:val="center"/>
                          <w:rPr>
                            <w:sz w:val="18"/>
                            <w:szCs w:val="18"/>
                          </w:rPr>
                        </w:pPr>
                        <w:r w:rsidRPr="00F50C4E">
                          <w:rPr>
                            <w:sz w:val="18"/>
                            <w:szCs w:val="18"/>
                          </w:rPr>
                          <w:t>EHR-IS</w:t>
                        </w:r>
                      </w:p>
                    </w:txbxContent>
                  </v:textbox>
                </v:shape>
                <v:shape id="Text Box 109" o:spid="_x0000_s1227" type="#_x0000_t202" style="position:absolute;left:21945;width:8255;height:6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YK8AA&#10;AADcAAAADwAAAGRycy9kb3ducmV2LnhtbERPy4rCMBTdC/5DuMJsRFO7EKlG8TUwC134wPWlubbF&#10;5qYk0da/nywEl4fzXqw6U4sXOV9ZVjAZJyCIc6srLhRcL7+jGQgfkDXWlknBmzyslv3eAjNtWz7R&#10;6xwKEUPYZ6igDKHJpPR5SQb92DbEkbtbZzBE6AqpHbYx3NQyTZKpNFhxbCixoW1J+eP8NAqmO/ds&#10;T7wd7q77Ax6bIr1t3jelfgbdeg4iUBe+4o/7TytIZ3Ft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YK8AAAADcAAAADwAAAAAAAAAAAAAAAACYAgAAZHJzL2Rvd25y&#10;ZXYueG1sUEsFBgAAAAAEAAQA9QAAAIUDAAAAAA==&#10;" stroked="f">
                  <v:textbox inset="0,0,0,0">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Pr="00F50C4E" w:rsidRDefault="00761129" w:rsidP="00F50C4E">
                        <w:pPr>
                          <w:pStyle w:val="ListContinue2"/>
                          <w:ind w:left="0"/>
                          <w:jc w:val="center"/>
                          <w:rPr>
                            <w:sz w:val="18"/>
                            <w:szCs w:val="18"/>
                          </w:rPr>
                        </w:pPr>
                        <w:r w:rsidRPr="00F50C4E">
                          <w:rPr>
                            <w:sz w:val="18"/>
                            <w:szCs w:val="18"/>
                          </w:rPr>
                          <w:t>(PCP)</w:t>
                        </w:r>
                      </w:p>
                      <w:p w:rsidR="00761129" w:rsidRPr="00F50C4E" w:rsidRDefault="00761129" w:rsidP="00F50C4E">
                        <w:pPr>
                          <w:pStyle w:val="ListContinue2"/>
                          <w:ind w:left="0"/>
                          <w:jc w:val="center"/>
                          <w:rPr>
                            <w:sz w:val="18"/>
                            <w:szCs w:val="18"/>
                          </w:rPr>
                        </w:pPr>
                        <w:r w:rsidRPr="00F50C4E">
                          <w:rPr>
                            <w:sz w:val="18"/>
                            <w:szCs w:val="18"/>
                          </w:rPr>
                          <w:t>EHR-IS</w:t>
                        </w:r>
                      </w:p>
                    </w:txbxContent>
                  </v:textbox>
                </v:shape>
                <v:shape id="Text Box 109" o:spid="_x0000_s1228" type="#_x0000_t202" style="position:absolute;left:34381;width:10236;height:6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C8MEA&#10;AADcAAAADwAAAGRycy9kb3ducmV2LnhtbERPTYvCMBC9C/sfwix4kTXdHkSrUVx1wYMe6ornoRnb&#10;YjMpSbT1328OgsfH+16setOIBzlfW1bwPU5AEBdW11wqOP/9fk1B+ICssbFMCp7kYbX8GCww07bj&#10;nB6nUIoYwj5DBVUIbSalLyoy6Me2JY7c1TqDIUJXSu2wi+GmkWmSTKTBmmNDhS1tKipup7tRMNm6&#10;e5fzZrQ97w54bMv08vO8KDX87NdzEIH68Ba/3HutIJ3F+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IQvDBAAAA3AAAAA8AAAAAAAAAAAAAAAAAmAIAAGRycy9kb3du&#10;cmV2LnhtbFBLBQYAAAAABAAEAPUAAACGAwAAAAA=&#10;" stroked="f">
                  <v:textbox inset="0,0,0,0">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Default="00761129" w:rsidP="00F50C4E">
                        <w:pPr>
                          <w:pStyle w:val="ListContinue2"/>
                          <w:ind w:left="0"/>
                          <w:jc w:val="center"/>
                          <w:rPr>
                            <w:sz w:val="18"/>
                            <w:szCs w:val="18"/>
                          </w:rPr>
                        </w:pPr>
                        <w:r w:rsidRPr="00F50C4E">
                          <w:rPr>
                            <w:sz w:val="18"/>
                            <w:szCs w:val="18"/>
                          </w:rPr>
                          <w:t>(Patient)</w:t>
                        </w:r>
                      </w:p>
                      <w:p w:rsidR="00761129" w:rsidRPr="00F50C4E" w:rsidRDefault="00761129" w:rsidP="00F50C4E">
                        <w:pPr>
                          <w:pStyle w:val="ListContinue2"/>
                          <w:ind w:left="0"/>
                          <w:jc w:val="center"/>
                          <w:rPr>
                            <w:sz w:val="18"/>
                            <w:szCs w:val="18"/>
                          </w:rPr>
                        </w:pPr>
                        <w:r>
                          <w:rPr>
                            <w:sz w:val="18"/>
                            <w:szCs w:val="18"/>
                          </w:rPr>
                          <w:t>PHR-IS</w:t>
                        </w:r>
                      </w:p>
                    </w:txbxContent>
                  </v:textbox>
                </v:shape>
                <v:line id="Line 134" o:spid="_x0000_s1229" style="position:absolute;visibility:visible;mso-wrap-style:square" from="9265,9022" to="11132,9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KBKsUAAADcAAAADwAAAGRycy9kb3ducmV2LnhtbESPQWvCQBSE74X+h+UVequbeKgmdZXS&#10;IPRQBbX0/Jp9ZoPZtyG7xu2/7wqCx2FmvmEWq2g7MdLgW8cK8kkGgrh2uuVGwfdh/TIH4QOyxs4x&#10;KfgjD6vl48MCS+0uvKNxHxqRIOxLVGBC6EspfW3Iop+4njh5RzdYDEkOjdQDXhLcdnKaZa/SYstp&#10;wWBPH4bq0/5sFcxMtZMzWX0dttXY5kXcxJ/fQqnnp/j+BiJQDPfwrf2pFUyL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KBKsUAAADcAAAADwAAAAAAAAAA&#10;AAAAAAChAgAAZHJzL2Rvd25yZXYueG1sUEsFBgAAAAAEAAQA+QAAAJMDAAAAAA==&#10;">
                  <v:stroke endarrow="block"/>
                  <o:lock v:ext="edit" shapetype="f"/>
                </v:line>
                <v:line id="Line 143" o:spid="_x0000_s1230" style="position:absolute;visibility:visible;mso-wrap-style:square" from="9265,7193" to="11158,7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PyccAAADcAAAADwAAAGRycy9kb3ducmV2LnhtbESPQWvCQBSE7wX/w/KE3urGFEJNXUUs&#10;Be2hVFvQ4zP7mkSzb8PuNkn/fbcgeBxm5htmvhxMIzpyvrasYDpJQBAXVtdcKvj6fH14AuEDssbG&#10;Min4JQ/Lxehujrm2Pe+o24dSRAj7HBVUIbS5lL6oyKCf2JY4et/WGQxRulJqh32Em0amSZJJgzXH&#10;hQpbWldUXPY/RsH740fWrbZvm+GwzU7Fy+50PPdOqfvxsHoGEWgIt/C1vdEK0l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SM/JxwAAANwAAAAPAAAAAAAA&#10;AAAAAAAAAKECAABkcnMvZG93bnJldi54bWxQSwUGAAAAAAQABAD5AAAAlQMAAAAA&#10;">
                  <o:lock v:ext="edit" shapetype="f"/>
                </v:line>
                <v:shape id="Text Box 109" o:spid="_x0000_s1231" type="#_x0000_t202" style="position:absolute;left:48158;top:487;width:10236;height:4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E88UA&#10;AADcAAAADwAAAGRycy9kb3ducmV2LnhtbESPT4vCMBTE7wt+h/CEvSyabhHRahRXV9jDevAPnh/N&#10;sy02LyWJtn77jSDscZiZ3zDzZWdqcSfnK8sKPocJCOLc6ooLBafjdjAB4QOyxtoyKXiQh+Wi9zbH&#10;TNuW93Q/hEJECPsMFZQhNJmUPi/JoB/ahjh6F+sMhihdIbXDNsJNLdMkGUuDFceFEhtal5RfDzej&#10;YLxxt3bP64/N6fsXd02Rnr8eZ6Xe+91qBiJQF/7Dr/aPVpBOR/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TzxQAAANwAAAAPAAAAAAAAAAAAAAAAAJgCAABkcnMv&#10;ZG93bnJldi54bWxQSwUGAAAAAAQABAD1AAAAigMAAAAA&#10;" stroked="f">
                  <v:textbox inset="0,0,0,0">
                    <w:txbxContent>
                      <w:p w:rsidR="00761129" w:rsidRPr="00F50C4E" w:rsidRDefault="00761129" w:rsidP="00F50C4E">
                        <w:pPr>
                          <w:pStyle w:val="ListContinue2"/>
                          <w:ind w:left="0"/>
                          <w:jc w:val="center"/>
                          <w:rPr>
                            <w:sz w:val="18"/>
                            <w:szCs w:val="18"/>
                          </w:rPr>
                        </w:pPr>
                        <w:r w:rsidRPr="00F50C4E">
                          <w:rPr>
                            <w:sz w:val="18"/>
                            <w:szCs w:val="18"/>
                          </w:rPr>
                          <w:t>Content Creator/consumer</w:t>
                        </w:r>
                      </w:p>
                      <w:p w:rsidR="00761129" w:rsidRPr="00F50C4E" w:rsidRDefault="00761129" w:rsidP="00F50C4E">
                        <w:pPr>
                          <w:pStyle w:val="ListContinue2"/>
                          <w:ind w:left="0"/>
                          <w:jc w:val="center"/>
                          <w:rPr>
                            <w:sz w:val="18"/>
                            <w:szCs w:val="18"/>
                          </w:rPr>
                        </w:pPr>
                        <w:r>
                          <w:rPr>
                            <w:sz w:val="18"/>
                            <w:szCs w:val="18"/>
                          </w:rPr>
                          <w:t>(</w:t>
                        </w:r>
                        <w:r w:rsidRPr="00F50C4E">
                          <w:rPr>
                            <w:sz w:val="18"/>
                            <w:szCs w:val="18"/>
                          </w:rPr>
                          <w:t xml:space="preserve">PtCP </w:t>
                        </w:r>
                        <w:r>
                          <w:rPr>
                            <w:sz w:val="18"/>
                            <w:szCs w:val="18"/>
                          </w:rPr>
                          <w:t>Document)</w:t>
                        </w:r>
                      </w:p>
                    </w:txbxContent>
                  </v:textbox>
                </v:shape>
                <v:line id="Line 142" o:spid="_x0000_s1232" style="position:absolute;visibility:visible;mso-wrap-style:square" from="9265,7193" to="9329,8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XvccAAADcAAAADwAAAGRycy9kb3ducmV2LnhtbESPQWvCQBSE7wX/w/IKvdVNLQ01uoq0&#10;FLSHolbQ4zP7TGKzb8PuNkn/vSsUPA4z8w0znfemFi05X1lW8DRMQBDnVldcKNh9fzy+gvABWWNt&#10;mRT8kYf5bHA3xUzbjjfUbkMhIoR9hgrKEJpMSp+XZNAPbUMcvZN1BkOUrpDaYRfhppajJEmlwYrj&#10;QokNvZWU/2x/jYKv5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oVe9xwAAANwAAAAPAAAAAAAA&#10;AAAAAAAAAKECAABkcnMvZG93bnJldi54bWxQSwUGAAAAAAQABAD5AAAAlQMAAAAA&#10;">
                  <o:lock v:ext="edit" shapetype="f"/>
                </v:line>
                <v:shape id="_x0000_s1233" type="#_x0000_t202" style="position:absolute;top:7071;width:8909;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1/H8UA&#10;AADcAAAADwAAAGRycy9kb3ducmV2LnhtbESPT4vCMBTE7wt+h/AEL4um20PZrUbxzwp7cA+64vnR&#10;PNti81KSaOu33wiCx2FmfsPMFr1pxI2cry0r+JgkIIgLq2suFRz/tuNPED4ga2wsk4I7eVjMB28z&#10;zLXteE+3QyhFhLDPUUEVQptL6YuKDPqJbYmjd7bOYIjSlVI77CLcNDJNkkwarDkuVNjSuqLicrga&#10;BdnGXbs9r983x+8d/rZlelrdT0qNhv1yCiJQH17hZ/tHK0i/Mn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X8fxQAAANwAAAAPAAAAAAAAAAAAAAAAAJgCAABkcnMv&#10;ZG93bnJldi54bWxQSwUGAAAAAAQABAD1AAAAigMAAAAA&#10;" stroked="f">
                  <v:textbox inset="0,0,0,0">
                    <w:txbxContent>
                      <w:p w:rsidR="00761129" w:rsidRPr="00D62809" w:rsidRDefault="00761129" w:rsidP="001F60CD">
                        <w:pPr>
                          <w:pStyle w:val="TOC1"/>
                          <w:jc w:val="center"/>
                          <w:rPr>
                            <w:sz w:val="16"/>
                            <w:szCs w:val="16"/>
                          </w:rPr>
                        </w:pPr>
                        <w:r w:rsidRPr="00D62809">
                          <w:rPr>
                            <w:sz w:val="16"/>
                            <w:szCs w:val="16"/>
                          </w:rPr>
                          <w:t>Creates Plan of Care</w:t>
                        </w:r>
                      </w:p>
                      <w:p w:rsidR="00761129" w:rsidRDefault="00761129" w:rsidP="001F60CD"/>
                      <w:p w:rsidR="00761129" w:rsidRPr="00077324" w:rsidRDefault="00761129" w:rsidP="001F60CD">
                        <w:pPr>
                          <w:pStyle w:val="TOC1"/>
                          <w:rPr>
                            <w:sz w:val="22"/>
                            <w:szCs w:val="22"/>
                          </w:rPr>
                        </w:pPr>
                        <w:r w:rsidRPr="00077324">
                          <w:rPr>
                            <w:sz w:val="22"/>
                            <w:szCs w:val="22"/>
                          </w:rPr>
                          <w:t>Transaction-A [A]</w:t>
                        </w:r>
                      </w:p>
                    </w:txbxContent>
                  </v:textbox>
                </v:shape>
                <v:shape id="_x0000_s1234" type="#_x0000_t202" style="position:absolute;left:13411;top:9022;width:10502;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ahMYA&#10;AADcAAAADwAAAGRycy9kb3ducmV2LnhtbESPS2/CMBCE75X4D9YicanAaQ4UAgZRHlIP5cBDnFfx&#10;kkTE68g2JPx7XKlSj6OZ+UYzX3amFg9yvrKs4GOUgCDOra64UHA+7YYTED4ga6wtk4IneVguem9z&#10;zLRt+UCPYyhEhLDPUEEZQpNJ6fOSDPqRbYijd7XOYIjSFVI7bCPc1DJNkrE0WHFcKLGhdUn57Xg3&#10;CsYbd28PvH7fnLc/uG+K9PL1vCg16HerGYhAXfgP/7W/tYJ0+gm/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HahMYAAADcAAAADwAAAAAAAAAAAAAAAACYAgAAZHJz&#10;L2Rvd25yZXYueG1sUEsFBgAAAAAEAAQA9QAAAIsDAAAAAA==&#10;" stroked="f">
                  <v:textbox inset="0,0,0,0">
                    <w:txbxContent>
                      <w:p w:rsidR="00761129" w:rsidRPr="00D62809" w:rsidRDefault="00761129" w:rsidP="001F60CD">
                        <w:pPr>
                          <w:pStyle w:val="TOC1"/>
                          <w:rPr>
                            <w:sz w:val="16"/>
                            <w:szCs w:val="16"/>
                          </w:rPr>
                        </w:pPr>
                        <w:r w:rsidRPr="00D62809">
                          <w:rPr>
                            <w:sz w:val="16"/>
                            <w:szCs w:val="16"/>
                          </w:rPr>
                          <w:t>P</w:t>
                        </w:r>
                        <w:r>
                          <w:rPr>
                            <w:sz w:val="16"/>
                            <w:szCs w:val="16"/>
                          </w:rPr>
                          <w:t xml:space="preserve">rovides initial HH POC </w:t>
                        </w:r>
                      </w:p>
                      <w:p w:rsidR="00761129" w:rsidRDefault="00761129" w:rsidP="001F60CD"/>
                      <w:p w:rsidR="00761129" w:rsidRPr="00077324" w:rsidRDefault="00761129" w:rsidP="001F60CD">
                        <w:pPr>
                          <w:pStyle w:val="TOC1"/>
                          <w:rPr>
                            <w:sz w:val="22"/>
                            <w:szCs w:val="22"/>
                          </w:rPr>
                        </w:pPr>
                        <w:r w:rsidRPr="00077324">
                          <w:rPr>
                            <w:sz w:val="22"/>
                            <w:szCs w:val="22"/>
                          </w:rPr>
                          <w:t>Transaction-A [A]</w:t>
                        </w:r>
                      </w:p>
                    </w:txbxContent>
                  </v:textbox>
                </v:shape>
                <v:line id="Line 134" o:spid="_x0000_s1235" style="position:absolute;visibility:visible;mso-wrap-style:square" from="13045,10241" to="24373,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got8IAAADcAAAADwAAAGRycy9kb3ducmV2LnhtbERPTWvCMBi+C/sP4R1401QPajujjJXB&#10;DlPwA8+vzbumrHlTmqxm/94cBI8Pz/d6G20rBup941jBbJqBIK6cbrhWcD59TlYgfEDW2DomBf/k&#10;Ybt5Ga2x0O7GBxqOoRYphH2BCkwIXSGlrwxZ9FPXESfux/UWQ4J9LXWPtxRuWznPsoW02HBqMNjR&#10;h6Hq9/hnFSxNeZBLWX6f9uXQzPK4i5drrtT4Nb6/gQgUw1P8cH9pBfM8rU1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got8IAAADcAAAADwAAAAAAAAAAAAAA&#10;AAChAgAAZHJzL2Rvd25yZXYueG1sUEsFBgAAAAAEAAQA+QAAAJADAAAAAA==&#10;">
                  <v:stroke endarrow="block"/>
                  <o:lock v:ext="edit" shapetype="f"/>
                </v:line>
                <v:line id="Line 117" o:spid="_x0000_s1236" style="position:absolute;flip:y;visibility:visible;mso-wrap-style:square" from="25237,18044" to="25237,4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HjUr8AAADcAAAADwAAAGRycy9kb3ducmV2LnhtbERPTYvCMBC9C/6HMII3TVdxka5RRFRE&#10;vGzV+7SZTcs2k9JErf/eHASPj/e9WHW2FndqfeVYwdc4AUFcOF2xUXA570ZzED4ga6wdk4IneVgt&#10;+70Fpto9+JfuWTAihrBPUUEZQpNK6YuSLPqxa4gj9+daiyHC1kjd4iOG21pOkuRbWqw4NpTY0Kak&#10;4j+7WQX5dn01x/y6tRM+6b2ZZTnLTKnhoFv/gAjUhY/47T5oBdMkzo9n4hG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qHjUr8AAADcAAAADwAAAAAAAAAAAAAAAACh&#10;AgAAZHJzL2Rvd25yZXYueG1sUEsFBgAAAAAEAAQA+QAAAI0DAAAAAA==&#10;">
                  <v:stroke dashstyle="dash"/>
                  <o:lock v:ext="edit" shapetype="f"/>
                </v:line>
                <v:line id="Line 117" o:spid="_x0000_s1237" style="position:absolute;flip:y;visibility:visible;mso-wrap-style:square" from="11704,11948" to="12021,54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1GycIAAADcAAAADwAAAGRycy9kb3ducmV2LnhtbESPQYvCMBSE78L+h/AEb5rqoixdo8ii&#10;i4gX63p/bd6mxealNFHrvzeC4HGYmW+Y+bKztbhS6yvHCsajBARx4XTFRsHfcTP8AuEDssbaMSm4&#10;k4fl4qM3x1S7Gx/omgUjIoR9igrKEJpUSl+UZNGPXEMcvX/XWgxRtkbqFm8Rbms5SZKZtFhxXCix&#10;oZ+SinN2sQry9epkdvlpbSe8179mmuUsM6UG/W71DSJQF97hV3urFXwmY3iei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1GycIAAADcAAAADwAAAAAAAAAAAAAA&#10;AAChAgAAZHJzL2Rvd25yZXYueG1sUEsFBgAAAAAEAAQA+QAAAJADAAAAAA==&#10;">
                  <v:stroke dashstyle="dash"/>
                  <o:lock v:ext="edit" shapetype="f"/>
                </v:line>
                <v:line id="Line 134" o:spid="_x0000_s1238" style="position:absolute;visibility:visible;mso-wrap-style:square" from="12923,31821" to="24112,31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uFR8UAAADcAAAADwAAAGRycy9kb3ducmV2LnhtbESPT2sCMRTE74V+h/AK3mpWhaqrUUoX&#10;wYMt+AfPz81zs3TzsmzSNX77plDwOMzMb5jlOtpG9NT52rGC0TADQVw6XXOl4HTcvM5A+ICssXFM&#10;Cu7kYb16flpirt2N99QfQiUShH2OCkwIbS6lLw1Z9EPXEifv6jqLIcmukrrDW4LbRo6z7E1arDkt&#10;GGzpw1D5ffixCqam2MupLHbHr6KvR/P4Gc+XuVKDl/i+ABEohkf4v73VCibZG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uFR8UAAADcAAAADwAAAAAAAAAA&#10;AAAAAAChAgAAZHJzL2Rvd25yZXYueG1sUEsFBgAAAAAEAAQA+QAAAJMDAAAAAA==&#10;">
                  <v:stroke endarrow="block"/>
                  <o:lock v:ext="edit" shapetype="f"/>
                </v:line>
                <v:line id="Line 134" o:spid="_x0000_s1239" style="position:absolute;visibility:visible;mso-wrap-style:square" from="13045,22433" to="50504,2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cg3MUAAADcAAAADwAAAGRycy9kb3ducmV2LnhtbESPS2vDMBCE74X8B7GB3Bo5DeThRgmh&#10;ppBDU8iDnrfW1jKxVsZSHfXfR4FCjsPMfMOsNtE2oqfO144VTMYZCOLS6ZorBefT+/MChA/IGhvH&#10;pOCPPGzWg6cV5tpd+UD9MVQiQdjnqMCE0OZS+tKQRT92LXHyflxnMSTZVVJ3eE1w28iXLJtJizWn&#10;BYMtvRkqL8dfq2BuioOcy+Lj9Fn09WQZ9/Hre6nUaBi3ryACxfAI/7d3WsE0m8L9TDo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cg3MUAAADcAAAADwAAAAAAAAAA&#10;AAAAAAChAgAAZHJzL2Rvd25yZXYueG1sUEsFBgAAAAAEAAQA+QAAAJMDAAAAAA==&#10;">
                  <v:stroke endarrow="block"/>
                  <o:lock v:ext="edit" shapetype="f"/>
                </v:line>
                <v:shape id="_x0000_s1240" type="#_x0000_t202" style="position:absolute;left:13898;top:29748;width:8116;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U7MEA&#10;AADcAAAADwAAAGRycy9kb3ducmV2LnhtbERPTYvCMBC9C/6HMMJeZJuugkhtFFd3wYMedMXz0Ixt&#10;sZmUJNr67zcHwePjfeer3jTiQc7XlhV8JSkI4sLqmksF57/fzzkIH5A1NpZJwZM8rJbDQY6Zth0f&#10;6XEKpYgh7DNUUIXQZlL6oiKDPrEtceSu1hkMEbpSaoddDDeNnKTpTBqsOTZU2NKmouJ2uhsFs627&#10;d0fejLfnnz0e2nJy+X5elPoY9esFiEB9eItf7p1WME3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V1OzBAAAA3AAAAA8AAAAAAAAAAAAAAAAAmAIAAGRycy9kb3du&#10;cmV2LnhtbFBLBQYAAAAABAAEAPUAAACGAwAAAAA=&#10;" stroked="f">
                  <v:textbox inset="0,0,0,0">
                    <w:txbxContent>
                      <w:p w:rsidR="00761129" w:rsidRPr="00D62809" w:rsidRDefault="00761129" w:rsidP="0012731A">
                        <w:pPr>
                          <w:pStyle w:val="TOC1"/>
                          <w:rPr>
                            <w:sz w:val="16"/>
                            <w:szCs w:val="16"/>
                          </w:rPr>
                        </w:pPr>
                        <w:r>
                          <w:rPr>
                            <w:sz w:val="16"/>
                            <w:szCs w:val="16"/>
                          </w:rPr>
                          <w:t xml:space="preserve">Request change to HH POC </w:t>
                        </w:r>
                      </w:p>
                      <w:p w:rsidR="00761129" w:rsidRDefault="00761129" w:rsidP="0012731A"/>
                      <w:p w:rsidR="00761129" w:rsidRPr="00077324" w:rsidRDefault="00761129" w:rsidP="0012731A">
                        <w:pPr>
                          <w:pStyle w:val="TOC1"/>
                          <w:rPr>
                            <w:sz w:val="22"/>
                            <w:szCs w:val="22"/>
                          </w:rPr>
                        </w:pPr>
                        <w:r w:rsidRPr="00077324">
                          <w:rPr>
                            <w:sz w:val="22"/>
                            <w:szCs w:val="22"/>
                          </w:rPr>
                          <w:t>Transaction-A [A]</w:t>
                        </w:r>
                      </w:p>
                    </w:txbxContent>
                  </v:textbox>
                </v:shape>
                <v:shape id="_x0000_s1241" type="#_x0000_t202" style="position:absolute;left:14264;top:20970;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xd8YA&#10;AADcAAAADwAAAGRycy9kb3ducmV2LnhtbESPT2vCQBTE7wW/w/KEXopumoLU6CrWtNBDPWjF8yP7&#10;TILZt2F3zZ9v3y0Uehxm5jfMejuYRnTkfG1ZwfM8AUFcWF1zqeD8/TF7BeEDssbGMikYycN2M3lY&#10;Y6Ztz0fqTqEUEcI+QwVVCG0mpS8qMujntiWO3tU6gyFKV0rtsI9w08g0SRbSYM1xocKW9hUVt9Pd&#10;KFjk7t4fef+Un9+/8NCW6eVtvCj1OB12KxCBhvAf/mt/agUvy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xd8YAAADcAAAADwAAAAAAAAAAAAAAAACYAgAAZHJz&#10;L2Rvd25yZXYueG1sUEsFBgAAAAAEAAQA9QAAAIsDAAAAAA==&#10;" stroked="f">
                  <v:textbox inset="0,0,0,0">
                    <w:txbxContent>
                      <w:p w:rsidR="00761129" w:rsidRPr="00D62809" w:rsidRDefault="00761129" w:rsidP="0012731A">
                        <w:pPr>
                          <w:pStyle w:val="TOC1"/>
                          <w:rPr>
                            <w:sz w:val="16"/>
                            <w:szCs w:val="16"/>
                          </w:rPr>
                        </w:pPr>
                        <w:r w:rsidRPr="00D62809">
                          <w:rPr>
                            <w:sz w:val="16"/>
                            <w:szCs w:val="16"/>
                          </w:rPr>
                          <w:t>P</w:t>
                        </w:r>
                        <w:r>
                          <w:rPr>
                            <w:sz w:val="16"/>
                            <w:szCs w:val="16"/>
                          </w:rPr>
                          <w:t xml:space="preserve">rovides HH POC </w:t>
                        </w:r>
                      </w:p>
                      <w:p w:rsidR="00761129" w:rsidRDefault="00761129" w:rsidP="0012731A"/>
                      <w:p w:rsidR="00761129" w:rsidRPr="00077324" w:rsidRDefault="00761129" w:rsidP="0012731A">
                        <w:pPr>
                          <w:pStyle w:val="TOC1"/>
                          <w:rPr>
                            <w:sz w:val="22"/>
                            <w:szCs w:val="22"/>
                          </w:rPr>
                        </w:pPr>
                        <w:r w:rsidRPr="00077324">
                          <w:rPr>
                            <w:sz w:val="22"/>
                            <w:szCs w:val="22"/>
                          </w:rPr>
                          <w:t>Transaction-A [A]</w:t>
                        </w:r>
                      </w:p>
                    </w:txbxContent>
                  </v:textbox>
                </v:shape>
                <v:rect id="Rectangle 136" o:spid="_x0000_s1242" style="position:absolute;left:24384;top:10241;width:1689;height:9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rect id="Rectangle 136" o:spid="_x0000_s1243" style="position:absolute;left:11216;top:6583;width:1829;height:6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i9MUA&#10;AADcAAAADwAAAGRycy9kb3ducmV2LnhtbESPT2vCQBTE70K/w/IKvemmEaSJrlJalHqM8dLba/aZ&#10;pM2+DdnNn/bTu0LB4zAzv2E2u8k0YqDO1ZYVPC8iEMSF1TWXCs75fv4CwnlkjY1lUvBLDnbbh9kG&#10;U21Hzmg4+VIECLsUFVTet6mUrqjIoFvYljh4F9sZ9EF2pdQdjgFuGhlH0UoarDksVNjSW0XFz6k3&#10;Cr7q+Ix/WX6ITLJf+uOUf/ef70o9PU6vaxCeJn8P/7c/tII4Se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iL0xQAAANwAAAAPAAAAAAAAAAAAAAAAAJgCAABkcnMv&#10;ZG93bnJldi54bWxQSwUGAAAAAAQABAD1AAAAigMAAAAA&#10;"/>
                <v:line id="Line 117" o:spid="_x0000_s1244" style="position:absolute;flip:y;visibility:visible;mso-wrap-style:square" from="38160,16824" to="38478,5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h1j78AAADcAAAADwAAAGRycy9kb3ducmV2LnhtbERPTYvCMBC9C/6HMMLeNNXFRapRRHQR&#10;8bJV79NmTIvNpDRZrf/eHASPj/e9WHW2FndqfeVYwXiUgCAunK7YKDifdsMZCB+QNdaOScGTPKyW&#10;/d4CU+0e/Ef3LBgRQ9inqKAMoUml9EVJFv3INcSRu7rWYoiwNVK3+IjhtpaTJPmRFiuODSU2tCmp&#10;uGX/VkG+XV/MIb9s7YSP+tdMs5xlptTXoFvPQQTqwkf8du+1gu9xnB/PxCM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3h1j78AAADcAAAADwAAAAAAAAAAAAAAAACh&#10;AgAAZHJzL2Rvd25yZXYueG1sUEsFBgAAAAAEAAQA+QAAAI0DAAAAAA==&#10;">
                  <v:stroke dashstyle="dash"/>
                  <o:lock v:ext="edit" shapetype="f"/>
                </v:line>
                <v:line id="Line 117" o:spid="_x0000_s1245" style="position:absolute;flip:y;visibility:visible;mso-wrap-style:square" from="51206,15605" to="51523,58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TQFMMAAADcAAAADwAAAGRycy9kb3ducmV2LnhtbESPQWvCQBSE74X+h+UJvdVNLJYSXUWK&#10;liJeGpv7S/a5CWbfhuyq8d+7guBxmJlvmPlysK04U+8bxwrScQKCuHK6YaPgf795/wLhA7LG1jEp&#10;uJKH5eL1ZY6Zdhf+o3MejIgQ9hkqqEPoMil9VZNFP3YdcfQOrrcYouyN1D1eIty2cpIkn9Jiw3Gh&#10;xo6+a6qO+ckqKNerwmzLYm0nvNM/ZpqXLHOl3kbDagYi0BCe4Uf7Vyv4SFO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00BTDAAAA3AAAAA8AAAAAAAAAAAAA&#10;AAAAoQIAAGRycy9kb3ducmV2LnhtbFBLBQYAAAAABAAEAPkAAACRAwAAAAA=&#10;">
                  <v:stroke dashstyle="dash"/>
                  <o:lock v:ext="edit" shapetype="f"/>
                </v:line>
                <v:line id="Line 138" o:spid="_x0000_s1246" style="position:absolute;flip:y;visibility:visible;mso-wrap-style:square" from="13045,14264" to="24236,14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qJrcQAAADcAAAADwAAAGRycy9kb3ducmV2LnhtbESPT2vCQBTE7wW/w/IEL6VuTItIdBUp&#10;COKp/un9kX3ZBLNvQ3abxHx6t1DocZiZ3zCb3WBr0VHrK8cKFvMEBHHudMVGwe16eFuB8AFZY+2Y&#10;FDzIw247edlgpl3PZ+ouwYgIYZ+hgjKEJpPS5yVZ9HPXEEevcK3FEGVrpG6xj3BbyzRJltJixXGh&#10;xIY+S8rvlx+rIH0dB2/y4rwau/H05Xrz8V3slZpNh/0aRKAh/If/2ket4H2Rwu+ZeATk9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mtxAAAANwAAAAPAAAAAAAAAAAA&#10;AAAAAKECAABkcnMvZG93bnJldi54bWxQSwUGAAAAAAQABAD5AAAAkgMAAAAA&#10;">
                  <v:stroke startarrow="block"/>
                </v:line>
                <v:group id="Group 140" o:spid="_x0000_s1247" style="position:absolute;left:26212;top:10850;width:1444;height:183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line id="Line 141" o:spid="_x0000_s124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CnqsUAAADcAAAADwAAAGRycy9kb3ducmV2LnhtbESP3YrCMBSE7wXfIRzBO039QbQ2FREW&#10;RGFBV8HLY3Nsi81JabJaffrNwsJeDjPzDZOsWlOJBzWutKxgNIxAEGdWl5wrOH19DOYgnEfWWFkm&#10;BS9ysEq7nQRjbZ98oMfR5yJA2MWooPC+jqV0WUEG3dDWxMG72cagD7LJpW7wGeCmkuMomkmDJYeF&#10;AmvaFJTdj99GAcrN288P7X66OBt5+VzPztf3Tql+r10vQXhq/X/4r73VCiajK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CnqsUAAADcAAAADwAAAAAAAAAA&#10;AAAAAAChAgAAZHJzL2Rvd25yZXYueG1sUEsFBgAAAAAEAAQA+QAAAJMDAAAAAA==&#10;">
                    <v:stroke startarrow="block"/>
                  </v:line>
                  <v:line id="Line 142" o:spid="_x0000_s124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aBc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gF/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t9oFxwAAANwAAAAPAAAAAAAA&#10;AAAAAAAAAKECAABkcnMvZG93bnJldi54bWxQSwUGAAAAAAQABAD5AAAAlQMAAAAA&#10;"/>
                  <v:line id="Line 143" o:spid="_x0000_s125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FDcYAAADcAAAADwAAAGRycy9kb3ducmV2LnhtbESPT2vCQBTE7wW/w/IK3urGCkFSV5FK&#10;QXso/oP2+My+Jmmzb8PumsRv7wqCx2FmfsPMFr2pRUvOV5YVjEcJCOLc6ooLBcfDx8sUhA/IGmvL&#10;pOBCHhbzwdMMM2073lG7D4WIEPYZKihDaDIpfV6SQT+yDXH0fq0zGKJ0hdQOuwg3tXxNklQarDgu&#10;lNjQe0n5//5sFHxNtmm73Hyu++9NespXu9PPX+eUGj73yzcQgfrwCN/ba61gMk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BxQ3GAAAA3AAAAA8AAAAAAAAA&#10;AAAAAAAAoQIAAGRycy9kb3ducmV2LnhtbFBLBQYAAAAABAAEAPkAAACUAwAAAAA=&#10;"/>
                </v:group>
                <v:shape id="_x0000_s1251" type="#_x0000_t202" style="position:absolute;left:28163;top:10728;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WQ8UA&#10;AADcAAAADwAAAGRycy9kb3ducmV2LnhtbESPzYvCMBTE7wv+D+EJe1nWVAWVrlH8WMHDevADz4/m&#10;2Rabl5JEW/97Iwh7HGbmN8x03ppK3Mn50rKCfi8BQZxZXXKu4HTcfE9A+ICssbJMCh7kYT7rfEwx&#10;1bbhPd0PIRcRwj5FBUUIdSqlzwoy6Hu2Jo7exTqDIUqXS+2wiXBTyUGSjKTBkuNCgTWtCsquh5tR&#10;MFq7W7Pn1df69PuHuzofnJePs1Kf3XbxAyJQG/7D7/ZWKxj2x/A6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9ZDxQAAANwAAAAPAAAAAAAAAAAAAAAAAJgCAABkcnMv&#10;ZG93bnJldi54bWxQSwUGAAAAAAQABAD1AAAAigMAAAAA&#10;" stroked="f">
                  <v:textbox inset="0,0,0,0">
                    <w:txbxContent>
                      <w:p w:rsidR="00761129" w:rsidRPr="00D62809" w:rsidRDefault="00761129" w:rsidP="002A7F6B">
                        <w:pPr>
                          <w:pStyle w:val="TOC1"/>
                          <w:rPr>
                            <w:sz w:val="16"/>
                            <w:szCs w:val="16"/>
                          </w:rPr>
                        </w:pPr>
                        <w:r>
                          <w:rPr>
                            <w:sz w:val="16"/>
                            <w:szCs w:val="16"/>
                          </w:rPr>
                          <w:t xml:space="preserve">Update PCP POC </w:t>
                        </w:r>
                      </w:p>
                      <w:p w:rsidR="00761129" w:rsidRDefault="00761129" w:rsidP="002A7F6B"/>
                      <w:p w:rsidR="00761129" w:rsidRPr="00077324" w:rsidRDefault="00761129" w:rsidP="002A7F6B">
                        <w:pPr>
                          <w:pStyle w:val="TOC1"/>
                          <w:rPr>
                            <w:sz w:val="22"/>
                            <w:szCs w:val="22"/>
                          </w:rPr>
                        </w:pPr>
                        <w:r w:rsidRPr="00077324">
                          <w:rPr>
                            <w:sz w:val="22"/>
                            <w:szCs w:val="22"/>
                          </w:rPr>
                          <w:t>Transaction-A [A]</w:t>
                        </w:r>
                      </w:p>
                    </w:txbxContent>
                  </v:textbox>
                </v:shape>
                <v:rect id="Rectangle 136" o:spid="_x0000_s1252" style="position:absolute;left:24140;top:31943;width:1828;height:7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rect id="Rectangle 136" o:spid="_x0000_s1253" style="position:absolute;left:11216;top:14142;width:1829;height:1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line id="Line 134" o:spid="_x0000_s1254" style="position:absolute;visibility:visible;mso-wrap-style:square" from="25968,14508" to="50524,1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pGrsQAAADbAAAADwAAAGRycy9kb3ducmV2LnhtbESPQWvCQBSE74L/YXlCb7qxh6ipq4ih&#10;0EMrGEvPr9nXbGj2bchu4/bfdwuCx2FmvmG2+2g7MdLgW8cKlosMBHHtdMuNgvfL83wNwgdkjZ1j&#10;UvBLHva76WSLhXZXPtNYhUYkCPsCFZgQ+kJKXxuy6BeuJ07elxsshiSHRuoBrwluO/mYZbm02HJa&#10;MNjT0VD9Xf1YBStTnuVKlq+XUzm2y018ix+fG6UeZvHwBCJQDPfwrf2iFeQ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kauxAAAANsAAAAPAAAAAAAAAAAA&#10;AAAAAKECAABkcnMvZG93bnJldi54bWxQSwUGAAAAAAQABAD5AAAAkgMAAAAA&#10;">
                  <v:stroke endarrow="block"/>
                  <o:lock v:ext="edit" shapetype="f"/>
                </v:line>
                <v:rect id="Rectangle 136" o:spid="_x0000_s1255" style="position:absolute;left:50596;top:14630;width:182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rect id="Rectangle 136" o:spid="_x0000_s1256" style="position:absolute;left:50596;top:22311;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68QA&#10;AADcAAAADwAAAGRycy9kb3ducmV2LnhtbESPQWsCMRSE7wX/Q3iCt5pUad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suvEAAAA3AAAAA8AAAAAAAAAAAAAAAAAmAIAAGRycy9k&#10;b3ducmV2LnhtbFBLBQYAAAAABAAEAPUAAACJAwAAAAA=&#10;"/>
                <v:rect id="Rectangle 136" o:spid="_x0000_s1257" style="position:absolute;left:37429;top:16215;width:1829;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XcMQA&#10;AADcAAAADwAAAGRycy9kb3ducmV2LnhtbESPQWsCMRSE7wX/Q3iCt5pUS9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QF3DEAAAA3AAAAA8AAAAAAAAAAAAAAAAAmAIAAGRycy9k&#10;b3ducmV2LnhtbFBLBQYAAAAABAAEAPUAAACJAwAAAAA=&#10;"/>
                <v:shape id="_x0000_s1258" type="#_x0000_t202" style="position:absolute;left:26334;top:13289;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JcAA&#10;AADbAAAADwAAAGRycy9kb3ducmV2LnhtbERPS2vCQBC+F/wPywheSt3oQUrqKvUFHuxBK56H7DQJ&#10;zc6G3dXEf+8cBI8f33u+7F2jbhRi7dnAZJyBIi68rbk0cP7dfXyCignZYuOZDNwpwnIxeJtjbn3H&#10;R7qdUqkkhGOOBqqU2lzrWFTkMI59Syzcnw8Ok8BQahuwk3DX6GmWzbTDmqWhwpbWFRX/p6szMNuE&#10;a3fk9fvmvD3gT1tOL6v7xZjRsP/+ApWoTy/x07234pOx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1KrJcAAAADbAAAADwAAAAAAAAAAAAAAAACYAgAAZHJzL2Rvd25y&#10;ZXYueG1sUEsFBgAAAAAEAAQA9QAAAIUDAAAAAA==&#10;" stroked="f">
                  <v:textbox inset="0,0,0,0">
                    <w:txbxContent>
                      <w:p w:rsidR="00761129" w:rsidRPr="00D62809" w:rsidRDefault="00761129" w:rsidP="002A7F6B">
                        <w:pPr>
                          <w:pStyle w:val="TOC1"/>
                          <w:rPr>
                            <w:sz w:val="16"/>
                            <w:szCs w:val="16"/>
                          </w:rPr>
                        </w:pPr>
                        <w:r w:rsidRPr="00D62809">
                          <w:rPr>
                            <w:sz w:val="16"/>
                            <w:szCs w:val="16"/>
                          </w:rPr>
                          <w:t>P</w:t>
                        </w:r>
                        <w:r>
                          <w:rPr>
                            <w:sz w:val="16"/>
                            <w:szCs w:val="16"/>
                          </w:rPr>
                          <w:t xml:space="preserve">rovides PCP POC </w:t>
                        </w:r>
                      </w:p>
                      <w:p w:rsidR="00761129" w:rsidRDefault="00761129" w:rsidP="002A7F6B"/>
                      <w:p w:rsidR="00761129" w:rsidRPr="00077324" w:rsidRDefault="00761129" w:rsidP="002A7F6B">
                        <w:pPr>
                          <w:pStyle w:val="TOC1"/>
                          <w:rPr>
                            <w:sz w:val="22"/>
                            <w:szCs w:val="22"/>
                          </w:rPr>
                        </w:pPr>
                        <w:r w:rsidRPr="00077324">
                          <w:rPr>
                            <w:sz w:val="22"/>
                            <w:szCs w:val="22"/>
                          </w:rPr>
                          <w:t>Transaction-A [A]</w:t>
                        </w:r>
                      </w:p>
                    </w:txbxContent>
                  </v:textbox>
                </v:shape>
                <v:shape id="_x0000_s1259" type="#_x0000_t202" style="position:absolute;left:1219;top:14630;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OvsUA&#10;AADbAAAADwAAAGRycy9kb3ducmV2LnhtbESPzWrDMBCE74G+g9hCL6GR64NJ3CihTVrooTk4CTkv&#10;1sY2sVZGUvzz9lWh0OMw880w6+1oWtGT841lBS+LBARxaXXDlYLz6fN5CcIHZI2tZVIwkYft5mG2&#10;xlzbgQvqj6ESsYR9jgrqELpcSl/WZNAvbEccvat1BkOUrpLa4RDLTSvTJMmkwYbjQo0d7Woqb8e7&#10;UZDt3X0oeDffnz++8dBV6eV9uij19Di+vYIINIb/8B/9pSO3g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g6+xQAAANsAAAAPAAAAAAAAAAAAAAAAAJgCAABkcnMv&#10;ZG93bnJldi54bWxQSwUGAAAAAAQABAD1AAAAigMAAAAA&#10;" stroked="f">
                  <v:textbox inset="0,0,0,0">
                    <w:txbxContent>
                      <w:p w:rsidR="00761129" w:rsidRPr="00D62809" w:rsidRDefault="00761129" w:rsidP="00D2304C">
                        <w:pPr>
                          <w:pStyle w:val="TOC1"/>
                          <w:rPr>
                            <w:sz w:val="16"/>
                            <w:szCs w:val="16"/>
                          </w:rPr>
                        </w:pPr>
                        <w:r>
                          <w:rPr>
                            <w:sz w:val="16"/>
                            <w:szCs w:val="16"/>
                          </w:rPr>
                          <w:t xml:space="preserve">Updates HH POC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v:textbox>
                </v:shape>
                <v:shape id="_x0000_s1260" type="#_x0000_t202" style="position:absolute;left:13898;top:11948;width:94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UZcQA&#10;AADbAAAADwAAAGRycy9kb3ducmV2LnhtbESPT2sCMRTE74V+h/AKXkrNugeVrVGsVuihHrTi+bF5&#10;3V3cvCxJ9t+3bwqCx2FmfsOsNoOpRUfOV5YVzKYJCOLc6ooLBZefw9sShA/IGmvLpGAkD5v189MK&#10;M217PlF3DoWIEPYZKihDaDIpfV6SQT+1DXH0fq0zGKJ0hdQO+wg3tUyTZC4NVhwXSmxoV1J+O7dG&#10;wXzv2v7Eu9f95fMbj02RXj/Gq1KTl2H7DiLQEB7he/tLK1jM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lGXEAAAA2wAAAA8AAAAAAAAAAAAAAAAAmAIAAGRycy9k&#10;b3ducmV2LnhtbFBLBQYAAAAABAAEAPUAAACJAwAAAAA=&#10;" stroked="f">
                  <v:textbox inset="0,0,0,0">
                    <w:txbxContent>
                      <w:p w:rsidR="00761129" w:rsidRPr="00D62809" w:rsidRDefault="00761129" w:rsidP="00D2304C">
                        <w:pPr>
                          <w:pStyle w:val="TOC1"/>
                          <w:rPr>
                            <w:sz w:val="16"/>
                            <w:szCs w:val="16"/>
                          </w:rPr>
                        </w:pPr>
                        <w:r>
                          <w:rPr>
                            <w:sz w:val="16"/>
                            <w:szCs w:val="16"/>
                          </w:rPr>
                          <w:t xml:space="preserve">Provides approval for HH POC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v:textbox>
                </v:shape>
                <v:line id="Line 134" o:spid="_x0000_s1261" style="position:absolute;visibility:visible;mso-wrap-style:square" from="9265,16215" to="11132,16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ZwxAAAANsAAAAPAAAAAAAAAAAA&#10;AAAAAKECAABkcnMvZG93bnJldi54bWxQSwUGAAAAAAQABAD5AAAAkgMAAAAA&#10;">
                  <v:stroke endarrow="block"/>
                  <o:lock v:ext="edit" shapetype="f"/>
                </v:line>
                <v:line id="Line 142" o:spid="_x0000_s1262" style="position:absolute;visibility:visible;mso-wrap-style:square" from="9144,14630" to="9207,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o:lock v:ext="edit" shapetype="f"/>
                </v:line>
                <v:line id="Line 143" o:spid="_x0000_s1263" style="position:absolute;visibility:visible;mso-wrap-style:square" from="9144,14508" to="11036,1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o:lock v:ext="edit" shapetype="f"/>
                </v:line>
                <v:line id="Line 134" o:spid="_x0000_s1264" style="position:absolute;visibility:visible;mso-wrap-style:square" from="26090,16215" to="37432,16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o:lock v:ext="edit" shapetype="f"/>
                </v:line>
                <v:shape id="_x0000_s1265" type="#_x0000_t202" style="position:absolute;left:26334;top:14996;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pisUA&#10;AADbAAAADwAAAGRycy9kb3ducmV2LnhtbESPzWrDMBCE74W8g9hALyWRk4MTnCihiVvooT3kh5wX&#10;a2ObWisjybH99lWh0OMwM98w2/1gGvEg52vLChbzBARxYXXNpYLr5X22BuEDssbGMikYycN+N3na&#10;YqZtzyd6nEMpIoR9hgqqENpMSl9UZNDPbUscvbt1BkOUrpTaYR/hppHLJEmlwZrjQoUtHSsqvs+d&#10;UZDmrutPfHzJr2+f+NWWy9thvCn1PB1eNyACDeE//Nf+0ApWK/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KmKxQAAANsAAAAPAAAAAAAAAAAAAAAAAJgCAABkcnMv&#10;ZG93bnJldi54bWxQSwUGAAAAAAQABAD1AAAAigMAAAAA&#10;" stroked="f">
                  <v:textbox inset="0,0,0,0">
                    <w:txbxContent>
                      <w:p w:rsidR="00761129" w:rsidRPr="00D62809" w:rsidRDefault="00761129" w:rsidP="00D2304C">
                        <w:pPr>
                          <w:pStyle w:val="TOC1"/>
                          <w:rPr>
                            <w:sz w:val="16"/>
                            <w:szCs w:val="16"/>
                          </w:rPr>
                        </w:pPr>
                        <w:r w:rsidRPr="00D62809">
                          <w:rPr>
                            <w:sz w:val="16"/>
                            <w:szCs w:val="16"/>
                          </w:rPr>
                          <w:t>P</w:t>
                        </w:r>
                        <w:r>
                          <w:rPr>
                            <w:sz w:val="16"/>
                            <w:szCs w:val="16"/>
                          </w:rPr>
                          <w:t xml:space="preserve">rovides PCP POC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v:textbox>
                </v:shape>
                <v:rect id="Rectangle 136" o:spid="_x0000_s1266" style="position:absolute;left:10972;top:28041;width:1829;height:5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group id="Group 140" o:spid="_x0000_s1267" style="position:absolute;left:52425;top:14996;width:1443;height:1834"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Line 141" o:spid="_x0000_s126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FUsEAAADbAAAADwAAAGRycy9kb3ducmV2LnhtbERPTWvCQBC9C/0PyxS86aZFJI2uIkKh&#10;KAiJCj2O2TEJZmdDdk2iv949FHp8vO/lejC16Kh1lWUFH9MIBHFudcWFgtPxexKDcB5ZY22ZFDzI&#10;wXr1Nlpiom3PKXWZL0QIYZeggtL7JpHS5SUZdFPbEAfualuDPsC2kLrFPoSbWn5G0VwarDg0lNjQ&#10;tqT8lt2NApTbp4/TYT/7Ohv5e9jMz5fnTqnx+7BZgPA0+H/xn/tHK4jD+vAl/A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7cVSwQAAANsAAAAPAAAAAAAAAAAAAAAA&#10;AKECAABkcnMvZG93bnJldi54bWxQSwUGAAAAAAQABAD5AAAAjwMAAAAA&#10;">
                    <v:stroke startarrow="block"/>
                  </v:line>
                  <v:line id="Line 142" o:spid="_x0000_s126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Sf8UAAADbAAAADwAAAGRycy9kb3ducmV2LnhtbESPQWsCMRSE74X+h/AKvZSatRTZrkaR&#10;QsGDl6qseHtuXjfLbl62SdTtv28EweMwM98ws8VgO3EmHxrHCsajDARx5XTDtYLd9us1BxEissbO&#10;MSn4owCL+ePDDAvtLvxN502sRYJwKFCBibEvpAyVIYth5Hri5P04bzEm6WupPV4S3HbyLcsm0mLD&#10;acFgT5+GqnZzsgpkvn759cvje1u2+/2HKauyP6yVen4allMQkYZ4D9/aK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Sf8UAAADbAAAADwAAAAAAAAAA&#10;AAAAAAChAgAAZHJzL2Rvd25yZXYueG1sUEsFBgAAAAAEAAQA+QAAAJMDAAAAAA==&#10;"/>
                  <v:line id="Line 143" o:spid="_x0000_s127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group>
                <v:shape id="_x0000_s1271" type="#_x0000_t202" style="position:absolute;left:54498;top:15118;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frsMA&#10;AADbAAAADwAAAGRycy9kb3ducmV2LnhtbESPzYvCMBTE74L/Q3iCF9FUB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frsMAAADbAAAADwAAAAAAAAAAAAAAAACYAgAAZHJzL2Rv&#10;d25yZXYueG1sUEsFBgAAAAAEAAQA9QAAAIgDAAAAAA==&#10;" stroked="f">
                  <v:textbox inset="0,0,0,0">
                    <w:txbxContent>
                      <w:p w:rsidR="00761129" w:rsidRPr="00D62809" w:rsidRDefault="00761129" w:rsidP="00D2304C">
                        <w:pPr>
                          <w:pStyle w:val="TOC1"/>
                          <w:rPr>
                            <w:sz w:val="16"/>
                            <w:szCs w:val="16"/>
                          </w:rPr>
                        </w:pPr>
                        <w:r>
                          <w:rPr>
                            <w:sz w:val="16"/>
                            <w:szCs w:val="16"/>
                          </w:rPr>
                          <w:t xml:space="preserve">Update PtCP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v:textbox>
                </v:shape>
                <v:group id="Group 140" o:spid="_x0000_s1272" style="position:absolute;left:52425;top:22920;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Line 141" o:spid="_x0000_s127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mysMAAADbAAAADwAAAGRycy9kb3ducmV2LnhtbESPQYvCMBSE7wv+h/AEb2uquFKrUUQQ&#10;xAVBV8Hjs3m2xealNFGrv94Iwh6HmfmGmcwaU4ob1a6wrKDXjUAQp1YXnCnY/y2/YxDOI2ssLZOC&#10;BzmYTVtfE0y0vfOWbjufiQBhl6CC3PsqkdKlORl0XVsRB+9sa4M+yDqTusZ7gJtS9qNoKA0WHBZy&#10;rGiRU3rZXY0ClIunj7fN72B0MPK4mQ8Pp+daqU67mY9BeGr8f/jTXmkF8Q+8v4Qf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ZsrDAAAA2wAAAA8AAAAAAAAAAAAA&#10;AAAAoQIAAGRycy9kb3ducmV2LnhtbFBLBQYAAAAABAAEAPkAAACRAwAAAAA=&#10;">
                    <v:stroke startarrow="block"/>
                  </v:line>
                  <v:line id="Line 142" o:spid="_x0000_s127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8UAAADbAAAADwAAAAAAAAAA&#10;AAAAAAChAgAAZHJzL2Rvd25yZXYueG1sUEsFBgAAAAAEAAQA+QAAAJMDAAAAAA==&#10;"/>
                  <v:line id="Line 143" o:spid="_x0000_s127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group>
                <v:shape id="_x0000_s1276" type="#_x0000_t202" style="position:absolute;left:54498;top:23042;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761129" w:rsidRPr="00D62809" w:rsidRDefault="00761129" w:rsidP="00D2304C">
                        <w:pPr>
                          <w:pStyle w:val="TOC1"/>
                          <w:rPr>
                            <w:sz w:val="16"/>
                            <w:szCs w:val="16"/>
                          </w:rPr>
                        </w:pPr>
                        <w:r>
                          <w:rPr>
                            <w:sz w:val="16"/>
                            <w:szCs w:val="16"/>
                          </w:rPr>
                          <w:t xml:space="preserve">Update PtCP </w:t>
                        </w:r>
                      </w:p>
                      <w:p w:rsidR="00761129" w:rsidRDefault="00761129" w:rsidP="00D2304C"/>
                      <w:p w:rsidR="00761129" w:rsidRPr="00077324" w:rsidRDefault="00761129" w:rsidP="00D2304C">
                        <w:pPr>
                          <w:pStyle w:val="TOC1"/>
                          <w:rPr>
                            <w:sz w:val="22"/>
                            <w:szCs w:val="22"/>
                          </w:rPr>
                        </w:pPr>
                        <w:r w:rsidRPr="00077324">
                          <w:rPr>
                            <w:sz w:val="22"/>
                            <w:szCs w:val="22"/>
                          </w:rPr>
                          <w:t>Transaction-A [A]</w:t>
                        </w:r>
                      </w:p>
                    </w:txbxContent>
                  </v:textbox>
                </v:shape>
                <v:shape id="_x0000_s1277" type="#_x0000_t202" style="position:absolute;left:39989;top:17312;width:887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Jc8UA&#10;AADbAAAADwAAAGRycy9kb3ducmV2LnhtbESPT2vCQBTE7wW/w/KEXopumoL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0lzxQAAANsAAAAPAAAAAAAAAAAAAAAAAJgCAABkcnMv&#10;ZG93bnJldi54bWxQSwUGAAAAAAQABAD1AAAAigMAAAAA&#10;" stroked="f">
                  <v:textbox inset="0,0,0,0">
                    <w:txbxContent>
                      <w:p w:rsidR="00761129" w:rsidRPr="00D62809" w:rsidRDefault="00761129" w:rsidP="00B71B75">
                        <w:pPr>
                          <w:pStyle w:val="TOC1"/>
                          <w:rPr>
                            <w:sz w:val="16"/>
                            <w:szCs w:val="16"/>
                          </w:rPr>
                        </w:pPr>
                        <w:r>
                          <w:rPr>
                            <w:sz w:val="16"/>
                            <w:szCs w:val="16"/>
                          </w:rPr>
                          <w:t xml:space="preserve">Provides Annotation </w:t>
                        </w:r>
                      </w:p>
                      <w:p w:rsidR="00761129" w:rsidRDefault="00761129" w:rsidP="00B71B75"/>
                      <w:p w:rsidR="00761129" w:rsidRPr="00077324" w:rsidRDefault="00761129" w:rsidP="00B71B75">
                        <w:pPr>
                          <w:pStyle w:val="TOC1"/>
                          <w:rPr>
                            <w:sz w:val="22"/>
                            <w:szCs w:val="22"/>
                          </w:rPr>
                        </w:pPr>
                        <w:r w:rsidRPr="00077324">
                          <w:rPr>
                            <w:sz w:val="22"/>
                            <w:szCs w:val="22"/>
                          </w:rPr>
                          <w:t>Transaction-A [A]</w:t>
                        </w:r>
                      </w:p>
                    </w:txbxContent>
                  </v:textbox>
                </v:shape>
                <v:line id="Line 134" o:spid="_x0000_s1278" style="position:absolute;visibility:visible;mso-wrap-style:square" from="39258,18531" to="50449,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ENZcQAAADbAAAADwAAAGRycy9kb3ducmV2LnhtbESPzWrDMBCE74W8g9hAb42cE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Q1lxAAAANsAAAAPAAAAAAAAAAAA&#10;AAAAAKECAABkcnMvZG93bnJldi54bWxQSwUGAAAAAAQABAD5AAAAkgMAAAAA&#10;">
                  <v:stroke endarrow="block"/>
                  <o:lock v:ext="edit" shapetype="f"/>
                </v:line>
                <v:rect id="Rectangle 136" o:spid="_x0000_s1279" style="position:absolute;left:50474;top:18409;width:182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group id="Group 140" o:spid="_x0000_s1280" style="position:absolute;left:26090;top:32430;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line id="Line 141" o:spid="_x0000_s128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8tLMcAAADcAAAADwAAAGRycy9kb3ducmV2LnhtbESP3WrCQBSE74W+w3IKvdNNWxs0zSoi&#10;FMRCwZ+Al6fZ0yQ0ezZkt0nq07uC4OUwM98w6XIwteiodZVlBc+TCARxbnXFhYLj4WM8A+E8ssba&#10;Min4JwfLxcMoxUTbnnfU7X0hAoRdggpK75tESpeXZNBNbEMcvB/bGvRBtoXULfYBbmr5EkWxNFhx&#10;WCixoXVJ+e/+zyhAuT772W74nM4zI09fqzj7Pm+VenocVu8gPA3+Hr61N1rB6/QNrmfCEZ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ry0sxwAAANwAAAAPAAAAAAAA&#10;AAAAAAAAAKECAABkcnMvZG93bnJldi54bWxQSwUGAAAAAAQABAD5AAAAlQMAAAAA&#10;">
                    <v:stroke startarrow="block"/>
                  </v:line>
                  <v:line id="Line 142" o:spid="_x0000_s128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rb8YAAADcAAAADwAAAGRycy9kb3ducmV2LnhtbESPQWsCMRSE70L/Q3iFXkrNtorY1ShS&#10;KHjwopaV3p6b182ym5dtkur6741Q8DjMzDfMfNnbVpzIh9qxgtdhBoK4dLrmSsHX/vNlCiJEZI2t&#10;Y1JwoQDLxcNgjrl2Z97SaRcrkSAcclRgYuxyKUNpyGIYuo44eT/OW4xJ+kpqj+cEt618y7KJtFhz&#10;WjDY0Yehstn9WQVyunn+9avjuCmaw+HdFGXRfW+UenrsVzMQkfp4D/+311rBaDy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Wa2/GAAAA3AAAAA8AAAAAAAAA&#10;AAAAAAAAoQIAAGRycy9kb3ducmV2LnhtbFBLBQYAAAAABAAEAPkAAACUAwAAAAA=&#10;"/>
                  <v:line id="Line 143" o:spid="_x0000_s128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b+cQAAADcAAAADwAAAGRycy9kb3ducmV2LnhtbERPy2rCQBTdF/yH4Qru6sRaQo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dv5xAAAANwAAAAPAAAAAAAAAAAA&#10;AAAAAKECAABkcnMvZG93bnJldi54bWxQSwUGAAAAAAQABAD5AAAAkgMAAAAA&#10;"/>
                </v:group>
                <v:shape id="_x0000_s1284" type="#_x0000_t202" style="position:absolute;left:27675;top:33162;width:8116;height:17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203MYA&#10;AADcAAAADwAAAGRycy9kb3ducmV2LnhtbESP3WrCQBSE7wu+w3IEb0LdpFLR6BqKIIjQ4k8f4Jg9&#10;TUKzZ8PuRuPbdwuFXg4z8w2zLgbTihs531hWkE1TEMSl1Q1XCj4vu+cFCB+QNbaWScGDPBSb0dMa&#10;c23vfKLbOVQiQtjnqKAOocul9GVNBv3UdsTR+7LOYIjSVVI7vEe4aeVLms6lwYbjQo0dbWsqv8+9&#10;UXB5Px5cskzKbRr6a7/7WCSPq1dqMh7eViACDeE//NfeawWz1wx+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203MYAAADcAAAADwAAAAAAAAAAAAAAAACYAgAAZHJz&#10;L2Rvd25yZXYueG1sUEsFBgAAAAAEAAQA9QAAAIsDAAAAAA==&#10;" stroked="f">
                  <v:textbox inset="0,0,0,0">
                    <w:txbxContent>
                      <w:p w:rsidR="00761129" w:rsidRPr="004158C2" w:rsidRDefault="00761129" w:rsidP="004158C2">
                        <w:pPr>
                          <w:pStyle w:val="TOC1"/>
                          <w:rPr>
                            <w:sz w:val="16"/>
                            <w:szCs w:val="16"/>
                          </w:rPr>
                        </w:pPr>
                        <w:r>
                          <w:rPr>
                            <w:sz w:val="16"/>
                            <w:szCs w:val="16"/>
                          </w:rPr>
                          <w:t>Update PCP POC</w:t>
                        </w:r>
                      </w:p>
                    </w:txbxContent>
                  </v:textbox>
                </v:shape>
                <v:shape id="_x0000_s1285" type="#_x0000_t202" style="position:absolute;left:14508;top:33162;width:94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6DcUA&#10;AADcAAAADwAAAGRycy9kb3ducmV2LnhtbESPT2/CMAzF75P4DpGRuEwjhQOaOgIa/yQO7ABDnK3G&#10;a6s1TpUEWr49PiBxs/We3/t5vuxdo24UYu3ZwGScgSIuvK25NHD+3X18gooJ2WLjmQzcKcJyMXib&#10;Y259x0e6nVKpJIRjjgaqlNpc61hU5DCOfUss2p8PDpOsodQ2YCfhrtHTLJtphzVLQ4UtrSsq/k9X&#10;Z2C2CdfuyOv3zXl7wJ+2nF5W94sxo2H//QUqUZ9e5uf13gp+Jr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boNxQAAANwAAAAPAAAAAAAAAAAAAAAAAJgCAABkcnMv&#10;ZG93bnJldi54bWxQSwUGAAAAAAQABAD1AAAAigMAAAAA&#10;" stroked="f">
                  <v:textbox inset="0,0,0,0">
                    <w:txbxContent>
                      <w:p w:rsidR="00761129" w:rsidRPr="00077324" w:rsidRDefault="00761129" w:rsidP="00B71B75">
                        <w:pPr>
                          <w:pStyle w:val="TOC1"/>
                          <w:rPr>
                            <w:sz w:val="22"/>
                            <w:szCs w:val="22"/>
                          </w:rPr>
                        </w:pPr>
                        <w:r>
                          <w:rPr>
                            <w:sz w:val="16"/>
                            <w:szCs w:val="16"/>
                          </w:rPr>
                          <w:t xml:space="preserve">Provides wound order change </w:t>
                        </w:r>
                      </w:p>
                    </w:txbxContent>
                  </v:textbox>
                </v:shape>
                <v:line id="Line 138" o:spid="_x0000_s1286" style="position:absolute;flip:y;visibility:visible;mso-wrap-style:square" from="12801,35478" to="23990,35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wbcQAAADcAAAADwAAAGRycy9kb3ducmV2LnhtbESPzWrDMBCE74G8g9hALqGR4zYluFFC&#10;KARKT/nrfbHWsom1MpZqu376qhDocZiZb5jtfrC16Kj1lWMFq2UCgjh3umKj4HY9Pm1A+ICssXZM&#10;Cn7Iw343nWwx067nM3WXYESEsM9QQRlCk0np85Is+qVriKNXuNZiiLI1UrfYR7itZZokr9JixXGh&#10;xIbeS8rvl2+rIF2Mgzd5cd6M3fh5cr15+SoOSs1nw+ENRKAh/Icf7Q+t4Hmdwt+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DBtxAAAANwAAAAPAAAAAAAAAAAA&#10;AAAAAKECAABkcnMvZG93bnJldi54bWxQSwUGAAAAAAQABAD5AAAAkgMAAAAA&#10;">
                  <v:stroke startarrow="block"/>
                </v:line>
                <v:rect id="Rectangle 136" o:spid="_x0000_s1287" style="position:absolute;left:10850;top:35478;width:1829;height:16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sp8UA&#10;AADcAAAADwAAAGRycy9kb3ducmV2LnhtbESPQWvCQBSE74L/YXlCb2ajgrVpVpGWFHvUePH2mn1N&#10;otm3Ibua2F/fLRQ8DjPzDZNuBtOIG3WutqxgFsUgiAuray4VHPNsugLhPLLGxjIpuJODzXo8SjHR&#10;tuc93Q6+FAHCLkEFlfdtIqUrKjLoItsSB+/bdgZ9kF0pdYd9gJtGzuN4KQ3WHBYqbOmtouJyuBoF&#10;X/X8iD/7/CM2L9nCfw75+Xp6V+ppMmxfQXga/CP8395pBYvlM/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WynxQAAANwAAAAPAAAAAAAAAAAAAAAAAJgCAABkcnMv&#10;ZG93bnJldi54bWxQSwUGAAAAAAQABAD1AAAAigMAAAAA&#10;"/>
                <v:shape id="_x0000_s1288" type="#_x0000_t202" style="position:absolute;left:731;top:36454;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TMEA&#10;AADcAAAADwAAAGRycy9kb3ducmV2LnhtbERPy4rCMBTdD/gP4QpuBk1VKNIxyvgCF7rwgetLc6ct&#10;09yUJNr692YhuDyc93zZmVo8yPnKsoLxKAFBnFtdcaHgetkNZyB8QNZYWyYFT/KwXPS+5php2/KJ&#10;HudQiBjCPkMFZQhNJqXPSzLoR7YhjtyfdQZDhK6Q2mEbw00tJ0mSSoMVx4YSG1qXlP+f70ZBunH3&#10;9sTr7811e8BjU0xuq+dNqUG/+/0BEagLH/HbvdcKpmlcG8/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KMUzBAAAA3AAAAA8AAAAAAAAAAAAAAAAAmAIAAGRycy9kb3du&#10;cmV2LnhtbFBLBQYAAAAABAAEAPUAAACGAwAAAAA=&#10;" stroked="f">
                  <v:textbox inset="0,0,0,0">
                    <w:txbxContent>
                      <w:p w:rsidR="00761129" w:rsidRPr="00D62809" w:rsidRDefault="00761129" w:rsidP="004A5CB6">
                        <w:pPr>
                          <w:pStyle w:val="TOC1"/>
                          <w:rPr>
                            <w:sz w:val="16"/>
                            <w:szCs w:val="16"/>
                          </w:rPr>
                        </w:pPr>
                        <w:r>
                          <w:rPr>
                            <w:sz w:val="16"/>
                            <w:szCs w:val="16"/>
                          </w:rPr>
                          <w:t xml:space="preserve">Updates HH POC </w:t>
                        </w:r>
                      </w:p>
                      <w:p w:rsidR="00761129" w:rsidRDefault="00761129" w:rsidP="004A5CB6"/>
                      <w:p w:rsidR="00761129" w:rsidRPr="00077324" w:rsidRDefault="00761129" w:rsidP="004A5CB6">
                        <w:pPr>
                          <w:pStyle w:val="TOC1"/>
                          <w:rPr>
                            <w:sz w:val="22"/>
                            <w:szCs w:val="22"/>
                          </w:rPr>
                        </w:pPr>
                        <w:r w:rsidRPr="00077324">
                          <w:rPr>
                            <w:sz w:val="22"/>
                            <w:szCs w:val="22"/>
                          </w:rPr>
                          <w:t>Transaction-A [A]</w:t>
                        </w:r>
                      </w:p>
                    </w:txbxContent>
                  </v:textbox>
                </v:shape>
                <v:line id="Line 134" o:spid="_x0000_s1289" style="position:absolute;visibility:visible;mso-wrap-style:square" from="9265,37795" to="11132,37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FTocUAAADcAAAADwAAAGRycy9kb3ducmV2LnhtbESPQWsCMRSE74X+h/AK3mpWhW5djVJc&#10;BA+1oJaeXzfPzdLNy7KJa/rvG6HgcZiZb5jlOtpWDNT7xrGCyTgDQVw53XCt4PO0fX4F4QOyxtYx&#10;KfglD+vV48MSC+2ufKDhGGqRIOwLVGBC6AopfWXIoh+7jjh5Z9dbDEn2tdQ9XhPctnKaZS/SYsNp&#10;wWBHG0PVz/FiFeSmPMhclu+nj3JoJvO4j1/fc6VGT/FtASJQDPfwf3unFczyG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FTocUAAADcAAAADwAAAAAAAAAA&#10;AAAAAAChAgAAZHJzL2Rvd25yZXYueG1sUEsFBgAAAAAEAAQA+QAAAJMDAAAAAA==&#10;">
                  <v:stroke endarrow="block"/>
                  <o:lock v:ext="edit" shapetype="f"/>
                </v:line>
                <v:line id="Line 142" o:spid="_x0000_s1290" style="position:absolute;visibility:visible;mso-wrap-style:square" from="9144,36088" to="9207,37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AbQccAAADcAAAADwAAAGRycy9kb3ducmV2LnhtbESPQWvCQBSE7wX/w/IKvdVNa0kluoq0&#10;FLSHolbQ4zP7TGKzb8PuNkn/vSsUPA4z8w0znfemFi05X1lW8DRMQBDnVldcKNh9fzyOQfiArLG2&#10;TAr+yMN8NribYqZtxxtqt6EQEcI+QwVlCE0mpc9LMuiHtiGO3sk6gyFKV0jtsItwU8vnJEmlwYrj&#10;QokNvZWU/2x/jYKv0T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BtBxwAAANwAAAAPAAAAAAAA&#10;AAAAAAAAAKECAABkcnMvZG93bnJldi54bWxQSwUGAAAAAAQABAD5AAAAlQMAAAAA&#10;">
                  <o:lock v:ext="edit" shapetype="f"/>
                </v:line>
                <v:line id="Line 143" o:spid="_x0000_s1291" style="position:absolute;flip:x;visibility:visible;mso-wrap-style:square" from="9144,36088" to="10712,36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pcgAAADcAAAADwAAAGRycy9kb3ducmV2LnhtbESPT0sDMRTE74LfITyhF2mzVu2ftWkp&#10;BcFDL62ypbfXzXOz7OZlTdJ2/fZGEDwOM/MbZrHqbSsu5EPtWMHDKANBXDpdc6Xg4/11OAMRIrLG&#10;1jEp+KYAq+XtzQJz7a68o8s+ViJBOOSowMTY5VKG0pDFMHIdcfI+nbcYk/SV1B6vCW5bOc6yibRY&#10;c1ow2NHGUNnsz1aBnG3vv/z69NQUzeEwN0VZdMetUoO7fv0CIlIf/8N/7Tet4HH6DL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mg/pcgAAADcAAAADwAAAAAA&#10;AAAAAAAAAAChAgAAZHJzL2Rvd25yZXYueG1sUEsFBgAAAAAEAAQA+QAAAJYDAAAAAA==&#10;">
                  <o:lock v:ext="edit" shapetype="f"/>
                </v:line>
                <v:rect id="Rectangle 136" o:spid="_x0000_s1292" style="position:absolute;left:37429;top:24749;width:1829;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f4cUA&#10;AADcAAAADwAAAGRycy9kb3ducmV2LnhtbESPQWvCQBSE74L/YXlCb2ajgrVpVpGWFHvUePH2mn1N&#10;otm3Ibua2F/fLRQ8DjPzDZNuBtOIG3WutqxgFsUgiAuray4VHPNsugLhPLLGxjIpuJODzXo8SjHR&#10;tuc93Q6+FAHCLkEFlfdtIqUrKjLoItsSB+/bdgZ9kF0pdYd9gJtGzuN4KQ3WHBYqbOmtouJyuBoF&#10;X/X8iD/7/CM2L9nCfw75+Xp6V+ppMmxfQXga/CP8395pBYvn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F/hxQAAANwAAAAPAAAAAAAAAAAAAAAAAJgCAABkcnMv&#10;ZG93bnJldi54bWxQSwUGAAAAAAQABAD1AAAAigMAAAAA&#10;"/>
                <v:line id="Line 134" o:spid="_x0000_s1293" style="position:absolute;visibility:visible;mso-wrap-style:square" from="13045,24627" to="37600,24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B0MIAAADcAAAADwAAAGRycy9kb3ducmV2LnhtbERPW2vCMBR+H/gfwhH2NlMnrFqNIhZh&#10;D9vACz4fm2NTbE5Kk9Xs3y8Pgz1+fPfVJtpWDNT7xrGC6SQDQVw53XCt4Hzav8xB+ICssXVMCn7I&#10;w2Y9elphod2DDzQcQy1SCPsCFZgQukJKXxmy6CeuI07czfUWQ4J9LXWPjxRuW/maZW/SYsOpwWBH&#10;O0PV/fhtFeSmPMhclh+nr3Jopov4GS/XhVLP47hdgggUw7/4z/2uFczytDadSUd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XB0MIAAADcAAAADwAAAAAAAAAAAAAA&#10;AAChAgAAZHJzL2Rvd25yZXYueG1sUEsFBgAAAAAEAAQA+QAAAJADAAAAAA==&#10;">
                  <v:stroke endarrow="block"/>
                  <o:lock v:ext="edit" shapetype="f"/>
                </v:line>
                <v:shape id="_x0000_s1294" type="#_x0000_t202" style="position:absolute;left:15118;top:23408;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8CCsYA&#10;AADcAAAADwAAAGRycy9kb3ducmV2LnhtbESPT2vCQBTE7wW/w/KEXqRuVFCbuor1D/TQHmLF8yP7&#10;TILZt2F3NfHbuwWhx2FmfsMsVp2pxY2crywrGA0TEMS51RUXCo6/+7c5CB+QNdaWScGdPKyWvZcF&#10;ptq2nNHtEAoRIexTVFCG0KRS+rwkg35oG+Lona0zGKJ0hdQO2wg3tRwnyVQarDgulNjQpqT8crga&#10;BdOtu7YZbwbb4+4bf5pifPq8n5R67XfrDxCBuvAffra/tILJ7B3+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8CCsYAAADcAAAADwAAAAAAAAAAAAAAAACYAgAAZHJz&#10;L2Rvd25yZXYueG1sUEsFBgAAAAAEAAQA9QAAAIsDAAAAAA==&#10;" stroked="f">
                  <v:textbox inset="0,0,0,0">
                    <w:txbxContent>
                      <w:p w:rsidR="00761129" w:rsidRPr="00D62809" w:rsidRDefault="00761129" w:rsidP="00EB72FA">
                        <w:pPr>
                          <w:pStyle w:val="TOC1"/>
                          <w:rPr>
                            <w:sz w:val="16"/>
                            <w:szCs w:val="16"/>
                          </w:rPr>
                        </w:pPr>
                        <w:r w:rsidRPr="00D62809">
                          <w:rPr>
                            <w:sz w:val="16"/>
                            <w:szCs w:val="16"/>
                          </w:rPr>
                          <w:t>P</w:t>
                        </w:r>
                        <w:r>
                          <w:rPr>
                            <w:sz w:val="16"/>
                            <w:szCs w:val="16"/>
                          </w:rPr>
                          <w:t xml:space="preserve">rovides HH POC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v:textbox>
                </v:shape>
                <v:shape id="_x0000_s1295" type="#_x0000_t202" style="position:absolute;left:39989;top:25968;width:887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bsMIA&#10;AADcAAAADwAAAGRycy9kb3ducmV2LnhtbERPz2vCMBS+D/Y/hDfwMmaqgyKdUdQq7OAOOvH8aN7a&#10;YvNSktS2/705CDt+fL+X68E04k7O15YVzKYJCOLC6ppLBZffw8cChA/IGhvLpGAkD+vV68sSM217&#10;PtH9HEoRQ9hnqKAKoc2k9EVFBv3UtsSR+7POYIjQlVI77GO4aeQ8SVJpsObYUGFLu4qK27kzCtLc&#10;df2Jd+/5ZX/En7acX7fjVanJ27D5AhFoCP/ip/tbK/hcxPnx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NuwwgAAANwAAAAPAAAAAAAAAAAAAAAAAJgCAABkcnMvZG93&#10;bnJldi54bWxQSwUGAAAAAAQABAD1AAAAhwMAAAAA&#10;" stroked="f">
                  <v:textbox inset="0,0,0,0">
                    <w:txbxContent>
                      <w:p w:rsidR="00761129" w:rsidRPr="00D62809" w:rsidRDefault="00761129" w:rsidP="00EB72FA">
                        <w:pPr>
                          <w:pStyle w:val="TOC1"/>
                          <w:rPr>
                            <w:sz w:val="16"/>
                            <w:szCs w:val="16"/>
                          </w:rPr>
                        </w:pPr>
                        <w:r>
                          <w:rPr>
                            <w:sz w:val="16"/>
                            <w:szCs w:val="16"/>
                          </w:rPr>
                          <w:t xml:space="preserve">Provides Annotation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v:textbox>
                </v:shape>
                <v:line id="Line 134" o:spid="_x0000_s1296" style="position:absolute;visibility:visible;mso-wrap-style:square" from="39014,42550" to="50203,4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oYasUAAADcAAAADwAAAGRycy9kb3ducmV2LnhtbESPzWrDMBCE74W8g9hAb43sF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oYasUAAADcAAAADwAAAAAAAAAA&#10;AAAAAAChAgAAZHJzL2Rvd25yZXYueG1sUEsFBgAAAAAEAAQA+QAAAJMDAAAAAA==&#10;">
                  <v:stroke endarrow="block"/>
                  <o:lock v:ext="edit" shapetype="f"/>
                </v:line>
                <v:rect id="Rectangle 136" o:spid="_x0000_s1297" style="position:absolute;left:50474;top:27553;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pxcUA&#10;AADcAAAADwAAAGRycy9kb3ducmV2LnhtbESPQWvCQBSE7wX/w/KE3urGBIqmriItlnqMyaW31+xr&#10;kjb7NmTXJPXXdwXB4zAz3zCb3WRaMVDvGssKlosIBHFpdcOVgiI/PK1AOI+ssbVMCv7IwW47e9hg&#10;qu3IGQ0nX4kAYZeigtr7LpXSlTUZdAvbEQfv2/YGfZB9JXWPY4CbVsZR9CwNNhwWauzotaby93Q2&#10;Cr6auMBLlr9HZn1I/HHKf86fb0o9zqf9CwhPk7+Hb+0PrSBZx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JinFxQAAANwAAAAPAAAAAAAAAAAAAAAAAJgCAABkcnMv&#10;ZG93bnJldi54bWxQSwUGAAAAAAQABAD1AAAAigMAAAAA&#10;"/>
                <v:group id="Group 140" o:spid="_x0000_s1298" style="position:absolute;left:52181;top:27919;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line id="Line 141" o:spid="_x0000_s129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tNZMQAAADcAAAADwAAAGRycy9kb3ducmV2LnhtbERPTWvCQBC9C/0Pywi96cbQio1uggiF&#10;0oKgrdDjmJ0modnZkN0maX69Kwje5vE+Z5MNphYdta6yrGAxj0AQ51ZXXCj4+nydrUA4j6yxtkwK&#10;/slBlj5MNpho2/OBuqMvRAhhl6CC0vsmkdLlJRl0c9sQB+7HtgZ9gG0hdYt9CDe1jKNoKQ1WHBpK&#10;bGhXUv57/DMKUO5GvzoMH08vJyO/99vl6Ty+K/U4HbZrEJ4Gfxff3G86zH+O4fpMuEC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01kxAAAANwAAAAPAAAAAAAAAAAA&#10;AAAAAKECAABkcnMvZG93bnJldi54bWxQSwUGAAAAAAQABAD5AAAAkgMAAAAA&#10;">
                    <v:stroke startarrow="block"/>
                  </v:line>
                  <v:line id="Line 142" o:spid="_x0000_s130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iuscAAADcAAAADwAAAGRycy9kb3ducmV2LnhtbESPQUsDMRCF74L/IYzgRdqsoqVum5Yi&#10;CB56aZUt3qabcbPsZrImsV3/vXMoeJvhvXnvm+V69L06UUxtYAP30wIUcR1sy42Bj/fXyRxUysgW&#10;+8Bk4JcSrFfXV0ssbTjzjk773CgJ4VSiAZfzUGqdakce0zQMxKJ9hegxyxobbSOeJdz3+qEoZtpj&#10;y9LgcKAXR3W3//EG9Hx79x03x8eu6g6HZ1fV1fC5Neb2ZtwsQGUa87/5cv1mBf9J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GKK6xwAAANwAAAAPAAAAAAAA&#10;AAAAAAAAAKECAABkcnMvZG93bnJldi54bWxQSwUGAAAAAAQABAD5AAAAlQMAAAAA&#10;"/>
                  <v:line id="Line 143" o:spid="_x0000_s130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group>
                <v:shape id="_x0000_s1302" type="#_x0000_t202" style="position:absolute;left:53888;top:28285;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MMIA&#10;AADcAAAADwAAAGRycy9kb3ducmV2LnhtbERPTYvCMBC9C/sfwix4EU31UKQaxdUV9uAerOJ5aMa2&#10;2ExKEm399xthwds83ucs171pxIOcry0rmE4SEMSF1TWXCs6n/XgOwgdkjY1lUvAkD+vVx2CJmbYd&#10;H+mRh1LEEPYZKqhCaDMpfVGRQT+xLXHkrtYZDBG6UmqHXQw3jZwlSSoN1hwbKmxpW1Fxy+9GQbpz&#10;9+7I29Hu/H3A37acXb6eF6WGn/1mASJQH97if/ePjvPTKbyei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9PYwwgAAANwAAAAPAAAAAAAAAAAAAAAAAJgCAABkcnMvZG93&#10;bnJldi54bWxQSwUGAAAAAAQABAD1AAAAhwMAAAAA&#10;" stroked="f">
                  <v:textbox inset="0,0,0,0">
                    <w:txbxContent>
                      <w:p w:rsidR="00761129" w:rsidRPr="00D62809" w:rsidRDefault="00761129" w:rsidP="00EB72FA">
                        <w:pPr>
                          <w:pStyle w:val="TOC1"/>
                          <w:rPr>
                            <w:sz w:val="16"/>
                            <w:szCs w:val="16"/>
                          </w:rPr>
                        </w:pPr>
                        <w:r>
                          <w:rPr>
                            <w:sz w:val="16"/>
                            <w:szCs w:val="16"/>
                          </w:rPr>
                          <w:t xml:space="preserve">Update PtCP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v:textbox>
                </v:shape>
                <v:rect id="Rectangle 136" o:spid="_x0000_s1303" style="position:absolute;left:37185;top:38770;width:1829;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line id="Line 134" o:spid="_x0000_s1304" style="position:absolute;flip:y;visibility:visible;mso-wrap-style:square" from="25968,36454" to="50397,36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PsDsUAAADcAAAADwAAAGRycy9kb3ducmV2LnhtbESPT2vCQBDF74LfYRmhl6CbNiAaXcX+&#10;EYTSQ9WDxyE7JsHsbMhONf32XaHgbYb3fm/eLNe9a9SVulB7NvA8SUERF97WXBo4HrbjGaggyBYb&#10;z2TglwKsV8PBEnPrb/xN172UKoZwyNFAJdLmWoeiIodh4lviqJ1951Di2pXadniL4a7RL2k61Q5r&#10;jhcqbOmtouKy/3GxxvaL37MseXU6Seb0cZLPVIsxT6N+swAl1MvD/E/vbOSmG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PsDsUAAADcAAAADwAAAAAAAAAA&#10;AAAAAAChAgAAZHJzL2Rvd25yZXYueG1sUEsFBgAAAAAEAAQA+QAAAJMDAAAAAA==&#10;">
                  <v:stroke endarrow="block"/>
                  <o:lock v:ext="edit" shapetype="f"/>
                </v:line>
                <v:shape id="_x0000_s1305" type="#_x0000_t202" style="position:absolute;left:26334;top:35112;width:81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NVqMMA&#10;AADcAAAADwAAAGRycy9kb3ducmV2LnhtbERPTWvCQBC9F/wPywheSt1USiipq2hSwUN70Iach+w0&#10;Cc3Oht3VxH/vFgq9zeN9zno7mV5cyfnOsoLnZQKCuLa640ZB+XV4egXhA7LG3jIpuJGH7Wb2sMZM&#10;25FPdD2HRsQQ9hkqaEMYMil93ZJBv7QDceS+rTMYInSN1A7HGG56uUqSVBrsODa0OFDeUv1zvhgF&#10;aeEu44nzx6J8/8DPoVlV+1ul1GI+7d5ABJrCv/jPfdRxfvoC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NVqMMAAADcAAAADwAAAAAAAAAAAAAAAACYAgAAZHJzL2Rv&#10;d25yZXYueG1sUEsFBgAAAAAEAAQA9QAAAIgDAAAAAA==&#10;" stroked="f">
                  <v:textbox inset="0,0,0,0">
                    <w:txbxContent>
                      <w:p w:rsidR="00761129" w:rsidRPr="00D62809" w:rsidRDefault="00761129" w:rsidP="00EB72FA">
                        <w:pPr>
                          <w:pStyle w:val="TOC1"/>
                          <w:rPr>
                            <w:sz w:val="16"/>
                            <w:szCs w:val="16"/>
                          </w:rPr>
                        </w:pPr>
                        <w:r w:rsidRPr="00D62809">
                          <w:rPr>
                            <w:sz w:val="16"/>
                            <w:szCs w:val="16"/>
                          </w:rPr>
                          <w:t>P</w:t>
                        </w:r>
                        <w:r>
                          <w:rPr>
                            <w:sz w:val="16"/>
                            <w:szCs w:val="16"/>
                          </w:rPr>
                          <w:t xml:space="preserve">rovides PCP POC </w:t>
                        </w:r>
                      </w:p>
                      <w:p w:rsidR="00761129" w:rsidRDefault="00761129" w:rsidP="00EB72FA"/>
                      <w:p w:rsidR="00761129" w:rsidRPr="00077324" w:rsidRDefault="00761129" w:rsidP="00EB72FA">
                        <w:pPr>
                          <w:pStyle w:val="TOC1"/>
                          <w:rPr>
                            <w:sz w:val="22"/>
                            <w:szCs w:val="22"/>
                          </w:rPr>
                        </w:pPr>
                        <w:r w:rsidRPr="00077324">
                          <w:rPr>
                            <w:sz w:val="22"/>
                            <w:szCs w:val="22"/>
                          </w:rPr>
                          <w:t>Transaction-A [A]</w:t>
                        </w:r>
                      </w:p>
                    </w:txbxContent>
                  </v:textbox>
                </v:shape>
                <v:line id="Line 134" o:spid="_x0000_s1306" style="position:absolute;visibility:visible;mso-wrap-style:square" from="39136,27553" to="50327,27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mWcsMAAADcAAAADwAAAGRycy9kb3ducmV2LnhtbERPS2sCMRC+C/0PYQreNKvga2uU4iL0&#10;0BZcpefpZrpZupksm7im/74pFLzNx/ec7T7aVgzU+8axgtk0A0FcOd1wreByPk7WIHxA1tg6JgU/&#10;5GG/exhtMdfuxicaylCLFMI+RwUmhC6X0leGLPqp64gT9+V6iyHBvpa6x1sKt62cZ9lSWmw4NRjs&#10;6GCo+i6vVsHKFCe5ksXr+b0YmtkmvsWPz41S48f4/AQiUAx38b/7Raf5yw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lnLDAAAA3AAAAA8AAAAAAAAAAAAA&#10;AAAAoQIAAGRycy9kb3ducmV2LnhtbFBLBQYAAAAABAAEAPkAAACRAwAAAAA=&#10;">
                  <v:stroke endarrow="block"/>
                  <o:lock v:ext="edit" shapetype="f"/>
                </v:line>
                <v:shape id="_x0000_s1307" type="#_x0000_t202" style="position:absolute;left:39989;top:41208;width:887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uRMIA&#10;AADcAAAADwAAAGRycy9kb3ducmV2LnhtbERPyWrDMBC9F/oPYgq9lEauD6a4UUKWFnpID3FCzoM1&#10;sU2skZHk7e+rQKG3ebx1luvJtGIg5xvLCt4WCQji0uqGKwXn09frOwgfkDW2lknBTB7Wq8eHJeba&#10;jnykoQiViCHsc1RQh9DlUvqyJoN+YTviyF2tMxgidJXUDscYblqZJkkmDTYcG2rsaFdTeSt6oyDb&#10;u3488u5lf/484E9XpZftfFHq+WnafIAINIV/8Z/7W8f5WQb3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W5EwgAAANwAAAAPAAAAAAAAAAAAAAAAAJgCAABkcnMvZG93&#10;bnJldi54bWxQSwUGAAAAAAQABAD1AAAAhwMAAAAA&#10;" stroked="f">
                  <v:textbox inset="0,0,0,0">
                    <w:txbxContent>
                      <w:p w:rsidR="00761129" w:rsidRPr="00D62809" w:rsidRDefault="00761129" w:rsidP="00C13D2E">
                        <w:pPr>
                          <w:pStyle w:val="TOC1"/>
                          <w:rPr>
                            <w:sz w:val="16"/>
                            <w:szCs w:val="16"/>
                          </w:rPr>
                        </w:pPr>
                        <w:r>
                          <w:rPr>
                            <w:sz w:val="16"/>
                            <w:szCs w:val="16"/>
                          </w:rPr>
                          <w:t xml:space="preserve">Provides Annotation </w:t>
                        </w:r>
                      </w:p>
                      <w:p w:rsidR="00761129" w:rsidRDefault="00761129" w:rsidP="00C13D2E"/>
                      <w:p w:rsidR="00761129" w:rsidRPr="00077324" w:rsidRDefault="00761129" w:rsidP="00C13D2E">
                        <w:pPr>
                          <w:pStyle w:val="TOC1"/>
                          <w:rPr>
                            <w:sz w:val="22"/>
                            <w:szCs w:val="22"/>
                          </w:rPr>
                        </w:pPr>
                        <w:r w:rsidRPr="00077324">
                          <w:rPr>
                            <w:sz w:val="22"/>
                            <w:szCs w:val="22"/>
                          </w:rPr>
                          <w:t>Transaction-A [A]</w:t>
                        </w:r>
                      </w:p>
                    </w:txbxContent>
                  </v:textbox>
                </v:shape>
                <v:rect id="Rectangle 136" o:spid="_x0000_s1308" style="position:absolute;left:50596;top:36454;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WNMUA&#10;AADcAAAADwAAAGRycy9kb3ducmV2LnhtbESPQW/CMAyF70j7D5En7QbpmIS2jrRCQ6BxhPaym9d4&#10;bUfjVE2Ajl+PD0i72XrP731e5qPr1JmG0Ho28DxLQBFX3rZcGyiLzfQVVIjIFjvPZOCPAuTZw2SJ&#10;qfUX3tP5EGslIRxSNNDE2Kdah6ohh2Hme2LRfvzgMMo61NoOeJFw1+l5kiy0w5alocGePhqqjoeT&#10;M/Ddzku87ott4t42L3E3Fr+nr7UxT4/j6h1UpDH+m+/Xn1bwF0Ir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Y0xQAAANwAAAAPAAAAAAAAAAAAAAAAAJgCAABkcnMv&#10;ZG93bnJldi54bWxQSwUGAAAAAAQABAD1AAAAigMAAAAA&#10;"/>
                <v:group id="Group 140" o:spid="_x0000_s1309" style="position:absolute;left:52425;top:36941;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line id="Line 141" o:spid="_x0000_s131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q6MYAAADcAAAADwAAAGRycy9kb3ducmV2LnhtbESPT2vCQBDF70K/wzIFb7ppEbVpVhGh&#10;IBYE/0GP0+w0Cc3Ohuw2pn565yB4m+G9ee832bJ3teqoDZVnAy/jBBRx7m3FhYHT8WM0BxUissXa&#10;Mxn4pwDLxdMgw9T6C++pO8RCSQiHFA2UMTap1iEvyWEY+4ZYtB/fOoyytoW2LV4k3NX6NUmm2mHF&#10;0lBiQ+uS8t/DnzOAen2N833/OXk7O/21W03P39etMcPnfvUOKlIfH+b79cYK/kzw5RmZQC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wKujGAAAA3AAAAA8AAAAAAAAA&#10;AAAAAAAAoQIAAGRycy9kb3ducmV2LnhtbFBLBQYAAAAABAAEAPkAAACUAwAAAAA=&#10;">
                    <v:stroke startarrow="block"/>
                  </v:line>
                  <v:line id="Line 142" o:spid="_x0000_s131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XJMMQAAADcAAAADwAAAGRycy9kb3ducmV2LnhtbERPS2sCMRC+C/6HMIVeSs0qpbVbo4hQ&#10;8ODFByu9TTfTzbKbyZpE3f57Uyh4m4/vObNFb1txIR9qxwrGowwEcel0zZWCw/7zeQoiRGSNrWNS&#10;8EsBFvPhYIa5dlfe0mUXK5FCOOSowMTY5VKG0pDFMHIdceJ+nLcYE/SV1B6vKdy2cpJlr9JizanB&#10;YEcrQ2WzO1sFcrp5Ovnl90tTNMfjuynKovvaKPX40C8/QETq4138717rNP9t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ckwxAAAANwAAAAPAAAAAAAAAAAA&#10;AAAAAKECAABkcnMvZG93bnJldi54bWxQSwUGAAAAAAQABAD5AAAAkgMAAAAA&#10;"/>
                  <v:line id="Line 143" o:spid="_x0000_s131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group>
                <v:shape id="_x0000_s1313" type="#_x0000_t202" style="position:absolute;left:54498;top:37063;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m7sMA&#10;AADcAAAADwAAAGRycy9kb3ducmV2LnhtbERPS2vCQBC+F/wPywi9FN00UCvRVaxpoYd60IrnITsm&#10;wexs2F3z+PfdQqG3+fies94OphEdOV9bVvA8T0AQF1bXXCo4f3/MliB8QNbYWCYFI3nYbiYPa8y0&#10;7flI3SmUIoawz1BBFUKbSemLigz6uW2JI3e1zmCI0JVSO+xjuGlkmiQLabDm2FBhS/uKitvpbhQs&#10;cnfvj7x/ys/vX3hoy/TyNl6UepwOuxWIQEP4F/+5P3Wc//o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Zm7sMAAADcAAAADwAAAAAAAAAAAAAAAACYAgAAZHJzL2Rv&#10;d25yZXYueG1sUEsFBgAAAAAEAAQA9QAAAIgDAAAAAA==&#10;" stroked="f">
                  <v:textbox inset="0,0,0,0">
                    <w:txbxContent>
                      <w:p w:rsidR="00761129" w:rsidRPr="00D62809" w:rsidRDefault="00761129" w:rsidP="00F50C4E">
                        <w:pPr>
                          <w:pStyle w:val="TOC1"/>
                          <w:rPr>
                            <w:sz w:val="16"/>
                            <w:szCs w:val="16"/>
                          </w:rPr>
                        </w:pPr>
                        <w:r>
                          <w:rPr>
                            <w:sz w:val="16"/>
                            <w:szCs w:val="16"/>
                          </w:rPr>
                          <w:t xml:space="preserve">Update PtCP </w:t>
                        </w:r>
                      </w:p>
                      <w:p w:rsidR="00761129" w:rsidRDefault="00761129" w:rsidP="00F50C4E"/>
                      <w:p w:rsidR="00761129" w:rsidRPr="00077324" w:rsidRDefault="00761129" w:rsidP="00F50C4E">
                        <w:pPr>
                          <w:pStyle w:val="TOC1"/>
                          <w:rPr>
                            <w:sz w:val="22"/>
                            <w:szCs w:val="22"/>
                          </w:rPr>
                        </w:pPr>
                        <w:r w:rsidRPr="00077324">
                          <w:rPr>
                            <w:sz w:val="22"/>
                            <w:szCs w:val="22"/>
                          </w:rPr>
                          <w:t>Transaction-A [A]</w:t>
                        </w:r>
                      </w:p>
                    </w:txbxContent>
                  </v:textbox>
                </v:shape>
                <v:group id="Group 140" o:spid="_x0000_s1314" style="position:absolute;left:52303;top:18531;width:1352;height:1570"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line id="Line 141" o:spid="_x0000_s131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qDdcQAAADcAAAADwAAAGRycy9kb3ducmV2LnhtbERPTWvCQBC9C/6HZYTezKal2CRmIyIU&#10;ikJB20CP0+yYhGZnQ3ar0V/vFgre5vE+J1+NphMnGlxrWcFjFIMgrqxuuVbw+fE6T0A4j6yxs0wK&#10;LuRgVUwnOWbannlPp4OvRQhhl6GCxvs+k9JVDRl0ke2JA3e0g0Ef4FBLPeA5hJtOPsXxQhpsOTQ0&#10;2NOmoern8GsUoNxcfbIfd89paeTX+3pRfl+3Sj3MxvUShKfR38X/7jcd5r+k8PdMuEA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oN1xAAAANwAAAAPAAAAAAAAAAAA&#10;AAAAAKECAABkcnMvZG93bnJldi54bWxQSwUGAAAAAAQABAD5AAAAkgMAAAAA&#10;">
                    <v:stroke startarrow="block"/>
                  </v:line>
                  <v:line id="Line 142" o:spid="_x0000_s131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6C+8YAAADcAAAADwAAAGRycy9kb3ducmV2LnhtbESPQUvDQBCF74L/YRnBi9hNRSSN3ZYi&#10;FDz0Yi0pvY3ZMRuSnY27axv/vXMQvM3w3rz3zXI9+UGdKaYusIH5rABF3ATbcWvg8L69L0GljGxx&#10;CEwGfijBenV9tcTKhgu/0XmfWyUhnCo04HIeK61T48hjmoWRWLTPED1mWWOrbcSLhPtBPxTFk/bY&#10;sTQ4HOnFUdPvv70BXe7uvuLm47Gv++Nx4eqmHk87Y25vps0zqExT/jf/Xb9awS8FX56RC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OgvvGAAAA3AAAAA8AAAAAAAAA&#10;AAAAAAAAoQIAAGRycy9kb3ducmV2LnhtbFBLBQYAAAAABAAEAPkAAACUAwAAAAA=&#10;"/>
                  <v:line id="Line 143" o:spid="_x0000_s131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group>
                <v:shape id="_x0000_s1318" type="#_x0000_t202" style="position:absolute;left:53888;top:18775;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OvcIA&#10;AADcAAAADwAAAGRycy9kb3ducmV2LnhtbERPS4vCMBC+C/sfwizsRdZ0exCpRnF9wB70YBXPQzPb&#10;FptJSaKt/94Igrf5+J4zW/SmETdyvras4GeUgCAurK65VHA6br8nIHxA1thYJgV38rCYfwxmmGnb&#10;8YFueShFDGGfoYIqhDaT0hcVGfQj2xJH7t86gyFCV0rtsIvhppFpkoylwZpjQ4UtrSoqLvnVKBiv&#10;3bU78Gq4Pm12uG/L9Px7Pyv19dkvpyAC9eEtfrn/dJw/SeH5TLx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o69wgAAANwAAAAPAAAAAAAAAAAAAAAAAJgCAABkcnMvZG93&#10;bnJldi54bWxQSwUGAAAAAAQABAD1AAAAhwMAAAAA&#10;" stroked="f">
                  <v:textbox inset="0,0,0,0">
                    <w:txbxContent>
                      <w:p w:rsidR="00761129" w:rsidRPr="00D62809" w:rsidRDefault="00761129" w:rsidP="006C61F5">
                        <w:pPr>
                          <w:pStyle w:val="TOC1"/>
                          <w:rPr>
                            <w:sz w:val="16"/>
                            <w:szCs w:val="16"/>
                          </w:rPr>
                        </w:pPr>
                        <w:r>
                          <w:rPr>
                            <w:sz w:val="16"/>
                            <w:szCs w:val="16"/>
                          </w:rPr>
                          <w:t xml:space="preserve">Update PtCP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v:textbox>
                </v:shape>
                <v:line id="Line 134" o:spid="_x0000_s1319" style="position:absolute;visibility:visible;mso-wrap-style:square" from="9265,29992" to="11132,30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BNZ8IAAADcAAAADwAAAGRycy9kb3ducmV2LnhtbERPS2sCMRC+C/0PYQq9adYWqq5GEZdC&#10;D7XgA8/jZtwsbibLJl3Tf98IBW/z8T1nsYq2ET11vnasYDzKQBCXTtdcKTgePoZTED4ga2wck4Jf&#10;8rBaPg0WmGt34x31+1CJFMI+RwUmhDaX0peGLPqRa4kTd3GdxZBgV0nd4S2F20a+Ztm7tFhzajDY&#10;0sZQed3/WAUTU+zkRBZfh++ir8ezuI2n80ypl+e4noMIFMND/O/+1Gn+9A3uz6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BNZ8IAAADcAAAADwAAAAAAAAAAAAAA&#10;AAChAgAAZHJzL2Rvd25yZXYueG1sUEsFBgAAAAAEAAQA+QAAAJADAAAAAA==&#10;">
                  <v:stroke endarrow="block"/>
                  <o:lock v:ext="edit" shapetype="f"/>
                </v:line>
                <v:line id="Line 142" o:spid="_x0000_s1320" style="position:absolute;visibility:visible;mso-wrap-style:square" from="9144,28407" to="9207,30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o:lock v:ext="edit" shapetype="f"/>
                </v:line>
                <v:line id="Line 143" o:spid="_x0000_s1321" style="position:absolute;visibility:visible;mso-wrap-style:square" from="9144,28407" to="11036,28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8+a8QAAADcAAAADwAAAGRycy9kb3ducmV2LnhtbERPTWvCQBC9C/6HZYTedGMLQaKriFLQ&#10;Hkq1gh7H7JhEs7Nhd5uk/75bKPQ2j/c5i1VvatGS85VlBdNJAoI4t7riQsHp83U8A+EDssbaMin4&#10;Jg+r5XCwwEzbjg/UHkMhYgj7DBWUITSZlD4vyaCf2IY4cjfrDIYIXSG1wy6Gm1o+J0kqDVYcG0ps&#10;aFNS/jh+GQXvL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z5rxAAAANwAAAAPAAAAAAAAAAAA&#10;AAAAAKECAABkcnMvZG93bnJldi54bWxQSwUGAAAAAAQABAD5AAAAkgMAAAAA&#10;">
                  <o:lock v:ext="edit" shapetype="f"/>
                </v:line>
                <v:shape id="_x0000_s1322" type="#_x0000_t202" style="position:absolute;left:731;top:28407;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0tJcEA&#10;AADcAAAADwAAAGRycy9kb3ducmV2LnhtbERPS4vCMBC+L/gfwgheFk31oFKN4hP2oAcfeB6a2bZs&#10;MylJtPXfbwTB23x8z5kvW1OJBzlfWlYwHCQgiDOrS84VXC/7/hSED8gaK8uk4EkelovO1xxTbRs+&#10;0eMcchFD2KeooAihTqX0WUEG/cDWxJH7tc5giNDlUjtsYrip5ChJxtJgybGhwJo2BWV/57tRMN66&#10;e3Pizff2ujvgsc5Ht/XzplSv265mIAK14SN+u390nD+dwOuZe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dLSXBAAAA3AAAAA8AAAAAAAAAAAAAAAAAmAIAAGRycy9kb3du&#10;cmV2LnhtbFBLBQYAAAAABAAEAPUAAACGAwAAAAA=&#10;" stroked="f">
                  <v:textbox inset="0,0,0,0">
                    <w:txbxContent>
                      <w:p w:rsidR="00761129" w:rsidRPr="00D62809" w:rsidRDefault="00761129" w:rsidP="006C61F5">
                        <w:pPr>
                          <w:pStyle w:val="TOC1"/>
                          <w:rPr>
                            <w:sz w:val="16"/>
                            <w:szCs w:val="16"/>
                          </w:rPr>
                        </w:pPr>
                        <w:r>
                          <w:rPr>
                            <w:sz w:val="16"/>
                            <w:szCs w:val="16"/>
                          </w:rPr>
                          <w:t xml:space="preserve">   Updates HH POC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v:textbox>
                </v:shape>
                <v:line id="Line 134" o:spid="_x0000_s1323" style="position:absolute;visibility:visible;mso-wrap-style:square" from="25968,38648" to="37310,3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fFsUAAADcAAAADwAAAGRycy9kb3ducmV2LnhtbESPT0/DMAzF70h8h8hI3Fi6HdjWLZvQ&#10;KiQOgLQ/2tlrvKaicaomdOHb4wMSN1vv+b2f19vsOzXSENvABqaTAhRxHWzLjYHT8fVpASomZItd&#10;YDLwQxG2m/u7NZY23HhP4yE1SkI4lmjApdSXWsfakcc4CT2xaNcweEyyDo22A94k3Hd6VhTP2mPL&#10;0uCwp52j+uvw7Q3MXbXXc129Hz+rsZ0u80c+X5bGPD7klxWoRDn9m/+u36zgL4RW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TfFsUAAADcAAAADwAAAAAAAAAA&#10;AAAAAAChAgAAZHJzL2Rvd25yZXYueG1sUEsFBgAAAAAEAAQA+QAAAJMDAAAAAA==&#10;">
                  <v:stroke endarrow="block"/>
                  <o:lock v:ext="edit" shapetype="f"/>
                </v:line>
                <v:line id="Line 134" o:spid="_x0000_s1324" style="position:absolute;visibility:visible;mso-wrap-style:square" from="12679,47792" to="50345,4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6jcIAAADcAAAADwAAAGRycy9kb3ducmV2LnhtbERPS2sCMRC+F/wPYYTeatYeqrsaRVwK&#10;PbQFH3geN+NmcTNZNuma/vumIHibj+85y3W0rRio941jBdNJBoK4crrhWsHx8P4yB+EDssbWMSn4&#10;JQ/r1ehpiYV2N97RsA+1SCHsC1RgQugKKX1lyKKfuI44cRfXWwwJ9rXUPd5SuG3la5a9SYsNpwaD&#10;HW0NVdf9j1UwM+VOzmT5efguh2aax694OudKPY/jZgEiUAwP8d39odP8eQ7/z6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h6jcIAAADcAAAADwAAAAAAAAAAAAAA&#10;AAChAgAAZHJzL2Rvd25yZXYueG1sUEsFBgAAAAAEAAQA+QAAAJADAAAAAA==&#10;">
                  <v:stroke endarrow="block"/>
                  <o:lock v:ext="edit" shapetype="f"/>
                </v:line>
                <v:shape id="_x0000_s1325" type="#_x0000_t202" style="position:absolute;left:26334;top:37429;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GF8IA&#10;AADcAAAADwAAAGRycy9kb3ducmV2LnhtbERPS4vCMBC+C/6HMMJeRFM9yFqNsj4WPLiHqngemrEt&#10;20xKEm3990ZY2Nt8fM9ZrjtTiwc5X1lWMBknIIhzqysuFFzO36NPED4ga6wtk4IneViv+r0lptq2&#10;nNHjFAoRQ9inqKAMoUml9HlJBv3YNsSRu1lnMEToCqkdtjHc1HKaJDNpsOLYUGJD25Ly39PdKJjt&#10;3L3NeDvcXfZH/GmK6XXzvCr1Mei+FiACdeFf/Oc+6Dh/PoH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IYYXwgAAANwAAAAPAAAAAAAAAAAAAAAAAJgCAABkcnMvZG93&#10;bnJldi54bWxQSwUGAAAAAAQABAD1AAAAhwMAAAAA&#10;" stroked="f">
                  <v:textbox inset="0,0,0,0">
                    <w:txbxContent>
                      <w:p w:rsidR="00761129" w:rsidRPr="00D62809" w:rsidRDefault="00761129" w:rsidP="006C61F5">
                        <w:pPr>
                          <w:pStyle w:val="TOC1"/>
                          <w:rPr>
                            <w:sz w:val="16"/>
                            <w:szCs w:val="16"/>
                          </w:rPr>
                        </w:pPr>
                        <w:r w:rsidRPr="00D62809">
                          <w:rPr>
                            <w:sz w:val="16"/>
                            <w:szCs w:val="16"/>
                          </w:rPr>
                          <w:t>P</w:t>
                        </w:r>
                        <w:r>
                          <w:rPr>
                            <w:sz w:val="16"/>
                            <w:szCs w:val="16"/>
                          </w:rPr>
                          <w:t xml:space="preserve">rovides PCP POC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v:textbox>
                </v:shape>
                <v:rect id="Rectangle 136" o:spid="_x0000_s1326" style="position:absolute;left:50474;top:42550;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tqMMA&#10;AADcAAAADwAAAGRycy9kb3ducmV2LnhtbESPQYvCMBSE74L/ITxhb5q2grjVKIuirEetl709m2db&#10;t3kpTdTu/nojCB6HmfmGmS87U4sbta6yrCAeRSCIc6srLhQcs81wCsJ5ZI21ZVLwRw6Wi35vjqm2&#10;d97T7eALESDsUlRQet+kUrq8JINuZBvi4J1ta9AH2RZSt3gPcFPLJIom0mDFYaHEhlYl5b+Hq1Fw&#10;qpIj/u+zbWQ+N2O/67LL9Wet1Meg+5qB8NT5d/jV/tYKkjiG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8tqMMAAADcAAAADwAAAAAAAAAAAAAAAACYAgAAZHJzL2Rv&#10;d25yZXYueG1sUEsFBgAAAAAEAAQA9QAAAIgDAAAAAA==&#10;"/>
                <v:group id="Group 140" o:spid="_x0000_s1327" style="position:absolute;left:52303;top:42915;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line id="Line 141" o:spid="_x0000_s132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wQ8QAAADcAAAADwAAAGRycy9kb3ducmV2LnhtbESPQYvCMBSE74L/ITxhb5rqirhd0yKC&#10;IAoL6goen83btti8lCZq9ddvBMHjMDPfMLO0NZW4UuNKywqGgwgEcWZ1ybmC3/2yPwXhPLLGyjIp&#10;uJODNOl2Zhhre+MtXXc+FwHCLkYFhfd1LKXLCjLoBrYmDt6fbQz6IJtc6gZvAW4qOYqiiTRYclgo&#10;sKZFQdl5dzEKUC4efrptN+Ovg5HHn/nkcHqslfrotfNvEJ5a/w6/2iutYDT8hOeZcAR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WDBDxAAAANwAAAAPAAAAAAAAAAAA&#10;AAAAAKECAABkcnMvZG93bnJldi54bWxQSwUGAAAAAAQABAD5AAAAkgMAAAAA&#10;">
                    <v:stroke startarrow="block"/>
                  </v:line>
                  <v:line id="Line 142" o:spid="_x0000_s132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HqGccAAADcAAAADwAAAGRycy9kb3ducmV2LnhtbESPQWsCMRSE74X+h/CEXkrN1kpZV6NI&#10;QejBS21Z8fbcPDfLbl62SarrvzeFQo/DzHzDLFaD7cSZfGgcK3geZyCIK6cbrhV8fW6echAhImvs&#10;HJOCKwVYLe/vFlhod+EPOu9iLRKEQ4EKTIx9IWWoDFkMY9cTJ+/kvMWYpK+l9nhJcNvJSZa9SosN&#10;pwWDPb0Zqtrdj1Ug8+3jt18fp23Z7vczU1Zlf9gq9TAa1nMQkYb4H/5rv2sFL/kU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8eoZxwAAANwAAAAPAAAAAAAA&#10;AAAAAAAAAKECAABkcnMvZG93bnJldi54bWxQSwUGAAAAAAQABAD5AAAAlQMAAAAA&#10;"/>
                  <v:line id="Line 143" o:spid="_x0000_s133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O/ccAAADcAAAADwAAAGRycy9kb3ducmV2LnhtbESPT2vCQBTE7wW/w/KE3uqmlQaJriIt&#10;Be1B/Ad6fGafSdrs27C7TdJv7wqFHoeZ+Q0zW/SmFi05X1lW8DxKQBDnVldcKDgePp4mIHxA1lhb&#10;JgW/5GExHzzMMNO24x21+1CICGGfoYIyhCaT0uclGfQj2xBH72qdwRClK6R22EW4qeVLkqTSYMVx&#10;ocSG3krKv/c/RsFmvE3b5fpz1Z/W6SV/313OX51T6nHYL6cgAvXhP/zXXmkF48k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mc79xwAAANwAAAAPAAAAAAAA&#10;AAAAAAAAAKECAABkcnMvZG93bnJldi54bWxQSwUGAAAAAAQABAD5AAAAlQMAAAAA&#10;"/>
                </v:group>
                <v:shape id="_x0000_s1331" type="#_x0000_t202" style="position:absolute;left:54132;top:43037;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mX8UA&#10;AADcAAAADwAAAGRycy9kb3ducmV2LnhtbESPzYvCMBTE7wv+D+EJXhZN14Ui1Sh+rODBPfiB50fz&#10;bIvNS0mirf+9WRD2OMzMb5jZojO1eJDzlWUFX6MEBHFudcWFgvNpO5yA8AFZY22ZFDzJw2Le+5hh&#10;pm3LB3ocQyEihH2GCsoQmkxKn5dk0I9sQxy9q3UGQ5SukNphG+GmluMkSaXBiuNCiQ2tS8pvx7tR&#10;kG7cvT3w+nNz/tnjb1OML6vnRalBv1tOQQTqwn/43d5pBd+TFP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eZfxQAAANwAAAAPAAAAAAAAAAAAAAAAAJgCAABkcnMv&#10;ZG93bnJldi54bWxQSwUGAAAAAAQABAD1AAAAigMAAAAA&#10;" stroked="f">
                  <v:textbox inset="0,0,0,0">
                    <w:txbxContent>
                      <w:p w:rsidR="00761129" w:rsidRPr="00D62809" w:rsidRDefault="00761129" w:rsidP="006C61F5">
                        <w:pPr>
                          <w:pStyle w:val="TOC1"/>
                          <w:rPr>
                            <w:sz w:val="16"/>
                            <w:szCs w:val="16"/>
                          </w:rPr>
                        </w:pPr>
                        <w:r>
                          <w:rPr>
                            <w:sz w:val="16"/>
                            <w:szCs w:val="16"/>
                          </w:rPr>
                          <w:t xml:space="preserve">Update PtCP </w:t>
                        </w:r>
                      </w:p>
                      <w:p w:rsidR="00761129" w:rsidRDefault="00761129" w:rsidP="006C61F5"/>
                      <w:p w:rsidR="00761129" w:rsidRPr="00077324" w:rsidRDefault="00761129" w:rsidP="006C61F5">
                        <w:pPr>
                          <w:pStyle w:val="TOC1"/>
                          <w:rPr>
                            <w:sz w:val="22"/>
                            <w:szCs w:val="22"/>
                          </w:rPr>
                        </w:pPr>
                        <w:r w:rsidRPr="00077324">
                          <w:rPr>
                            <w:sz w:val="22"/>
                            <w:szCs w:val="22"/>
                          </w:rPr>
                          <w:t>Transaction-A [A]</w:t>
                        </w:r>
                      </w:p>
                    </w:txbxContent>
                  </v:textbox>
                </v:shape>
                <v:rect id="Rectangle 136" o:spid="_x0000_s1332" style="position:absolute;left:50474;top:47792;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KXcQA&#10;AADcAAAADwAAAGRycy9kb3ducmV2LnhtbESPT4vCMBTE7wt+h/AWvK3pKvinGkUURY/aXvb2bJ5t&#10;d5uX0kStfnojCHscZuY3zGzRmkpcqXGlZQXfvQgEcWZ1ybmCNNl8jUE4j6yxskwK7uRgMe98zDDW&#10;9sYHuh59LgKEXYwKCu/rWEqXFWTQ9WxNHLyzbQz6IJtc6gZvAW4q2Y+ioTRYclgosKZVQdnf8WIU&#10;nMp+io9Dso3MZDPw+zb5vfyslep+tsspCE+t/w+/2zutYDAe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Ril3EAAAA3AAAAA8AAAAAAAAAAAAAAAAAmAIAAGRycy9k&#10;b3ducmV2LnhtbFBLBQYAAAAABAAEAPUAAACJAwAAAAA=&#10;"/>
                <v:group id="Group 140" o:spid="_x0000_s1333" style="position:absolute;left:52181;top:48158;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Line 141" o:spid="_x0000_s133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uds8UAAADcAAAADwAAAGRycy9kb3ducmV2LnhtbESPQWvCQBSE74X+h+UVvNVNtUiMriIB&#10;oVgQklbw+Mw+k9Ds25DdasyvdwsFj8PMfMMs171pxIU6V1tW8DaOQBAXVtdcKvj+2r7GIJxH1thY&#10;JgU3crBePT8tMdH2yhldcl+KAGGXoILK+zaR0hUVGXRj2xIH72w7gz7IrpS6w2uAm0ZOomgmDdYc&#10;FipsKa2o+Ml/jQKU6eDjrP98nx+MPO43s8Np2Ck1euk3CxCeev8I/7c/tIJpPIe/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uds8UAAADcAAAADwAAAAAAAAAA&#10;AAAAAAChAgAAZHJzL2Rvd25yZXYueG1sUEsFBgAAAAAEAAQA+QAAAJMDAAAAAA==&#10;">
                    <v:stroke startarrow="block"/>
                  </v:line>
                  <v:line id="Line 142" o:spid="_x0000_s133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N6x8QAAADcAAAADwAAAGRycy9kb3ducmV2LnhtbERPy2oCMRTdC/5DuEI3pWa0RXRqFCkI&#10;XbjxwUh3t5PrZJjJzTRJdfr3zUJweTjv5bq3rbiSD7VjBZNxBoK4dLrmSsHpuH2ZgwgRWWPrmBT8&#10;UYD1ajhYYq7djfd0PcRKpBAOOSowMXa5lKE0ZDGMXUecuIvzFmOCvpLa4y2F21ZOs2wmLdacGgx2&#10;9GGobA6/VoGc755//Ob7rSma83lhirLovnZKPY36zTuISH18iO/uT63gdZH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3rHxAAAANwAAAAPAAAAAAAAAAAA&#10;AAAAAKECAABkcnMvZG93bnJldi54bWxQSwUGAAAAAAQABAD5AAAAkgMAAAAA&#10;"/>
                  <v:line id="Line 143" o:spid="_x0000_s133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teI8YAAADcAAAADwAAAGRycy9kb3ducmV2LnhtbESPQWvCQBSE74L/YXmCN91YIdTUVcQi&#10;aA+laqE9PrPPJJp9G3a3Sfrvu4VCj8PMfMMs172pRUvOV5YVzKYJCOLc6ooLBe/n3eQRhA/IGmvL&#10;pOCbPKxXw8ESM207PlJ7CoWIEPYZKihDaDIpfV6SQT+1DXH0rtYZDFG6QmqHXYSbWj4kSSoNVhwX&#10;SmxoW1J+P30ZBa/zt7TdHF72/cchveTPx8vnrXNKjUf95glEoD78h//ae61gvp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7XiPGAAAA3AAAAA8AAAAAAAAA&#10;AAAAAAAAoQIAAGRycy9kb3ducmV2LnhtbFBLBQYAAAAABAAEAPkAAACUAwAAAAA=&#10;"/>
                </v:group>
                <v:shape id="_x0000_s1337" type="#_x0000_t202" style="position:absolute;left:53644;top:48280;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xwgsUA&#10;AADcAAAADwAAAGRycy9kb3ducmV2LnhtbESPT4vCMBTE7wt+h/CEvSyarkLRahRXV9jDevAPnh/N&#10;sy02LyWJtn77jSDscZiZ3zDzZWdqcSfnK8sKPocJCOLc6ooLBafjdjAB4QOyxtoyKXiQh+Wi9zbH&#10;TNuW93Q/hEJECPsMFZQhNJmUPi/JoB/ahjh6F+sMhihdIbXDNsJNLUdJkkqDFceFEhtal5RfDzej&#10;IN24W7vn9cfm9P2Lu6YYnb8eZ6Xe+91qBiJQF/7Dr/aPVjCep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HCCxQAAANwAAAAPAAAAAAAAAAAAAAAAAJgCAABkcnMv&#10;ZG93bnJldi54bWxQSwUGAAAAAAQABAD1AAAAigMAAAAA&#10;" stroked="f">
                  <v:textbox inset="0,0,0,0">
                    <w:txbxContent>
                      <w:p w:rsidR="00761129" w:rsidRPr="00D62809" w:rsidRDefault="00761129" w:rsidP="005064D3">
                        <w:pPr>
                          <w:pStyle w:val="TOC1"/>
                          <w:rPr>
                            <w:sz w:val="16"/>
                            <w:szCs w:val="16"/>
                          </w:rPr>
                        </w:pPr>
                        <w:r>
                          <w:rPr>
                            <w:sz w:val="16"/>
                            <w:szCs w:val="16"/>
                          </w:rPr>
                          <w:t xml:space="preserve">Update PtCP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v:textbox>
                </v:shape>
                <v:rect id="Rectangle 136" o:spid="_x0000_s1338" style="position:absolute;left:37185;top:49621;width:1829;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cgMUA&#10;AADcAAAADwAAAGRycy9kb3ducmV2LnhtbESPQWvCQBSE74X+h+UVems2KrRNdBWxpLRHTS69PbPP&#10;JJp9G7JrTP31bqHgcZiZb5jFajStGKh3jWUFkygGQVxa3XCloMizl3cQziNrbC2Tgl9ysFo+Piww&#10;1fbCWxp2vhIBwi5FBbX3XSqlK2sy6CLbEQfvYHuDPsi+krrHS4CbVk7j+FUabDgs1NjRpqbytDsb&#10;BftmWuB1m3/GJslm/nvMj+efD6Wen8b1HISn0d/D/+0vrWCWvM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ByAxQAAANwAAAAPAAAAAAAAAAAAAAAAAJgCAABkcnMv&#10;ZG93bnJldi54bWxQSwUGAAAAAAQABAD1AAAAigMAAAAA&#10;"/>
                <v:line id="Line 134" o:spid="_x0000_s1339" style="position:absolute;visibility:visible;mso-wrap-style:square" from="12679,49499" to="37235,49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nKsIAAADcAAAADwAAAGRycy9kb3ducmV2LnhtbERPW2vCMBR+H+w/hDPY20x1oLYaRSyD&#10;PWwDL/h8bI5NsTkpTazZvzcPgz1+fPflOtpWDNT7xrGC8SgDQVw53XCt4Hj4eJuD8AFZY+uYFPyS&#10;h/Xq+WmJhXZ33tGwD7VIIewLVGBC6AopfWXIoh+5jjhxF9dbDAn2tdQ93lO4beUky6bSYsOpwWBH&#10;W0PVdX+zCmam3MmZLL8OP+XQjPP4HU/nXKnXl7hZgAgUw7/4z/2pFbznaW0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knKsIAAADcAAAADwAAAAAAAAAAAAAA&#10;AAChAgAAZHJzL2Rvd25yZXYueG1sUEsFBgAAAAAEAAQA+QAAAJADAAAAAA==&#10;">
                  <v:stroke endarrow="block"/>
                  <o:lock v:ext="edit" shapetype="f"/>
                </v:line>
                <v:shape id="_x0000_s1340" type="#_x0000_t202" style="position:absolute;left:13898;top:46451;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k8MQA&#10;AADcAAAADwAAAGRycy9kb3ducmV2LnhtbESPT4vCMBTE78J+h/AWvMiaqiDaNcr6DzzoQVc8P5q3&#10;bdnmpSTR1m9vBMHjMDO/YWaL1lTiRs6XlhUM+gkI4szqknMF59/t1wSED8gaK8uk4E4eFvOPzgxT&#10;bRs+0u0UchEh7FNUUIRQp1L6rCCDvm9r4uj9WWcwROlyqR02EW4qOUySsTRYclwosKZVQdn/6WoU&#10;jNfu2hx51VufN3s81PnwsrxflOp+tj/fIAK14R1+tXdawWg6h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T5PDEAAAA3AAAAA8AAAAAAAAAAAAAAAAAmAIAAGRycy9k&#10;b3ducmV2LnhtbFBLBQYAAAAABAAEAPUAAACJAwAAAAA=&#10;" stroked="f">
                  <v:textbox inset="0,0,0,0">
                    <w:txbxContent>
                      <w:p w:rsidR="00761129" w:rsidRPr="00D62809" w:rsidRDefault="00761129" w:rsidP="005064D3">
                        <w:pPr>
                          <w:pStyle w:val="TOC1"/>
                          <w:rPr>
                            <w:sz w:val="16"/>
                            <w:szCs w:val="16"/>
                          </w:rPr>
                        </w:pPr>
                        <w:r w:rsidRPr="00D62809">
                          <w:rPr>
                            <w:sz w:val="16"/>
                            <w:szCs w:val="16"/>
                          </w:rPr>
                          <w:t>P</w:t>
                        </w:r>
                        <w:r>
                          <w:rPr>
                            <w:sz w:val="16"/>
                            <w:szCs w:val="16"/>
                          </w:rPr>
                          <w:t xml:space="preserve">rovides HH POC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v:textbox>
                </v:shape>
                <v:shape id="_x0000_s1341" type="#_x0000_t202" style="position:absolute;left:13898;top:48158;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Vj8EA&#10;AADcAAAADwAAAGRycy9kb3ducmV2LnhtbERPTYvCMBC9C/6HMMJeZJuuiEhtFFd3wYMedMXz0Ixt&#10;sZmUJNr67zcHwePjfeer3jTiQc7XlhV8JSkI4sLqmksF57/fzzkIH5A1NpZJwZM8rJbDQY6Zth0f&#10;6XEKpYgh7DNUUIXQZlL6oiKDPrEtceSu1hkMEbpSaoddDDeNnKTpTBqsOTZU2NKmouJ2uhsFs627&#10;d0fejLfnnz0e2nJy+X5elPoY9esFiEB9eItf7p1WME3j/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JFY/BAAAA3AAAAA8AAAAAAAAAAAAAAAAAmAIAAGRycy9kb3du&#10;cmV2LnhtbFBLBQYAAAAABAAEAPUAAACGAwAAAAA=&#10;" stroked="f">
                  <v:textbox inset="0,0,0,0">
                    <w:txbxContent>
                      <w:p w:rsidR="00761129" w:rsidRPr="00D62809" w:rsidRDefault="00761129" w:rsidP="005064D3">
                        <w:pPr>
                          <w:pStyle w:val="TOC1"/>
                          <w:rPr>
                            <w:sz w:val="16"/>
                            <w:szCs w:val="16"/>
                          </w:rPr>
                        </w:pPr>
                        <w:r w:rsidRPr="00D62809">
                          <w:rPr>
                            <w:sz w:val="16"/>
                            <w:szCs w:val="16"/>
                          </w:rPr>
                          <w:t>P</w:t>
                        </w:r>
                        <w:r>
                          <w:rPr>
                            <w:sz w:val="16"/>
                            <w:szCs w:val="16"/>
                          </w:rPr>
                          <w:t xml:space="preserve">rovides HH POC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v:textbox>
                </v:shape>
                <v:line id="Line 134" o:spid="_x0000_s1342" style="position:absolute;visibility:visible;mso-wrap-style:square" from="39014,53157" to="50203,53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PWVcUAAADcAAAADwAAAGRycy9kb3ducmV2LnhtbESPQWsCMRSE70L/Q3gFb5rdIrVujSIu&#10;ggcrqKXn183rZunmZdmka/z3TUHocZiZb5jlOtpWDNT7xrGCfJqBIK6cbrhW8H7ZTV5A+ICssXVM&#10;Cm7kYb16GC2x0O7KJxrOoRYJwr5ABSaErpDSV4Ys+qnriJP35XqLIcm+lrrHa4LbVj5l2bO02HBa&#10;MNjR1lD1ff6xCuamPMm5LA+XYzk0+SK+xY/PhVLjx7h5BREohv/wvb3XCmZZ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PWVcUAAADcAAAADwAAAAAAAAAA&#10;AAAAAAChAgAAZHJzL2Rvd25yZXYueG1sUEsFBgAAAAAEAAQA+QAAAJMDAAAAAA==&#10;">
                  <v:stroke endarrow="block"/>
                  <o:lock v:ext="edit" shapetype="f"/>
                </v:line>
                <v:shape id="_x0000_s1343" type="#_x0000_t202" style="position:absolute;left:39989;top:51816;width:8871;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uY8QA&#10;AADcAAAADwAAAGRycy9kb3ducmV2LnhtbESPT4vCMBTE74LfITzBi6ypRWTpGsW/4ME96IrnR/O2&#10;Ldu8lCTa+u2NIOxxmJnfMPNlZ2pxJ+crywom4wQEcW51xYWCy8/+4xOED8gaa8uk4EEelot+b46Z&#10;ti2f6H4OhYgQ9hkqKENoMil9XpJBP7YNcfR+rTMYonSF1A7bCDe1TJNkJg1WHBdKbGhTUv53vhkF&#10;s627tSfejLaX3RG/myK9rh9XpYaDbvUFIlAX/sPv9kErmC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XLmPEAAAA3AAAAA8AAAAAAAAAAAAAAAAAmAIAAGRycy9k&#10;b3ducmV2LnhtbFBLBQYAAAAABAAEAPUAAACJAwAAAAA=&#10;" stroked="f">
                  <v:textbox inset="0,0,0,0">
                    <w:txbxContent>
                      <w:p w:rsidR="00761129" w:rsidRPr="00D62809" w:rsidRDefault="00761129" w:rsidP="005064D3">
                        <w:pPr>
                          <w:pStyle w:val="TOC1"/>
                          <w:rPr>
                            <w:sz w:val="16"/>
                            <w:szCs w:val="16"/>
                          </w:rPr>
                        </w:pPr>
                        <w:r>
                          <w:rPr>
                            <w:sz w:val="16"/>
                            <w:szCs w:val="16"/>
                          </w:rPr>
                          <w:t xml:space="preserve">Provides Annotation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v:textbox>
                </v:shape>
                <v:rect id="Rectangle 136" o:spid="_x0000_s1344" style="position:absolute;left:50231;top:53157;width:1828;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CYcQA&#10;AADcAAAADwAAAGRycy9kb3ducmV2LnhtbESPQWsCMRSE7wX/Q3iCt5pUS9HVKKIo9ajrxdtz89xd&#10;u3lZNlHX/vpGKHgcZuYbZjpvbSVu1PjSsYaPvgJBnDlTcq7hkK7fRyB8QDZYOSYND/Iwn3XeppgY&#10;d+cd3fYhFxHCPkENRQh1IqXPCrLo+64mjt7ZNRZDlE0uTYP3CLeVHCj1JS2WHBcKrGlZUPazv1oN&#10;p3JwwN9dulF2vB6GbZterseV1r1uu5iACNSGV/i//W00fKoh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TQmHEAAAA3AAAAA8AAAAAAAAAAAAAAAAAmAIAAGRycy9k&#10;b3ducmV2LnhtbFBLBQYAAAAABAAEAPUAAACJAwAAAAA=&#10;"/>
                <v:group id="Group 140" o:spid="_x0000_s1345" style="position:absolute;left:52059;top:53766;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line id="Line 141" o:spid="_x0000_s134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9ZicMAAADcAAAADwAAAGRycy9kb3ducmV2LnhtbESP3YrCMBSE7wXfIRzBO00VV7QaRYQF&#10;cUHwD7w8Nse22JyUJqvVpzeC4OUwM98w03ltCnGjyuWWFfS6EQjixOqcUwWH/W9nBMJ5ZI2FZVLw&#10;IAfzWbMxxVjbO2/ptvOpCBB2MSrIvC9jKV2SkUHXtSVx8C62MuiDrFKpK7wHuClkP4qG0mDOYSHD&#10;kpYZJdfdv1GAcvn0o239NxgfjTxtFsPj+blWqt2qFxMQnmr/DX/aK61gEP3A+0w4An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vWYnDAAAA3AAAAA8AAAAAAAAAAAAA&#10;AAAAoQIAAGRycy9kb3ducmV2LnhtbFBLBQYAAAAABAAEAPkAAACRAwAAAAA=&#10;">
                    <v:stroke startarrow="block"/>
                  </v:line>
                  <v:line id="Line 142" o:spid="_x0000_s134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YfysYAAADcAAAADwAAAGRycy9kb3ducmV2LnhtbESPQWsCMRSE70L/Q3iFXqRmLSJ2axQR&#10;BA9eqrLS2+vmdbPs5mVNom7/fVMQPA4z8w0zX/a2FVfyoXasYDzKQBCXTtdcKTgeNq8zECEia2wd&#10;k4JfCrBcPA3mmGt340+67mMlEoRDjgpMjF0uZSgNWQwj1xEn78d5izFJX0nt8ZbgtpVvWTaVFmtO&#10;CwY7Whsqm/3FKpCz3fDsV9+TpmhOp3dTlEX3tVPq5blffYCI1MdH+N7eagWTb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WH8rGAAAA3AAAAA8AAAAAAAAA&#10;AAAAAAAAoQIAAGRycy9kb3ducmV2LnhtbFBLBQYAAAAABAAEAPkAAACUAwAAAAA=&#10;"/>
                  <v:line id="Line 143" o:spid="_x0000_s134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group>
                <v:shape id="_x0000_s1349" type="#_x0000_t202" style="position:absolute;left:53888;top:54132;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ZicEA&#10;AADcAAAADwAAAGRycy9kb3ducmV2LnhtbERPTYvCMBC9C/6HMMJeZJuuiEhtFFd3wYMedMXz0Ixt&#10;sZmUJNr67zcHwePjfeer3jTiQc7XlhV8JSkI4sLqmksF57/fzzkIH5A1NpZJwZM8rJbDQY6Zth0f&#10;6XEKpYgh7DNUUIXQZlL6oiKDPrEtceSu1hkMEbpSaoddDDeNnKTpTBqsOTZU2NKmouJ2uhsFs627&#10;d0fejLfnnz0e2nJy+X5elPoY9esFiEB9eItf7p1WME3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GYnBAAAA3AAAAA8AAAAAAAAAAAAAAAAAmAIAAGRycy9kb3du&#10;cmV2LnhtbFBLBQYAAAAABAAEAPUAAACGAwAAAAA=&#10;" stroked="f">
                  <v:textbox inset="0,0,0,0">
                    <w:txbxContent>
                      <w:p w:rsidR="00761129" w:rsidRPr="00D62809" w:rsidRDefault="00761129" w:rsidP="005064D3">
                        <w:pPr>
                          <w:pStyle w:val="TOC1"/>
                          <w:rPr>
                            <w:sz w:val="16"/>
                            <w:szCs w:val="16"/>
                          </w:rPr>
                        </w:pPr>
                        <w:r>
                          <w:rPr>
                            <w:sz w:val="16"/>
                            <w:szCs w:val="16"/>
                          </w:rPr>
                          <w:t xml:space="preserve">Update PtCP </w:t>
                        </w:r>
                      </w:p>
                      <w:p w:rsidR="00761129" w:rsidRDefault="00761129" w:rsidP="005064D3"/>
                      <w:p w:rsidR="00761129" w:rsidRPr="00077324" w:rsidRDefault="00761129" w:rsidP="005064D3">
                        <w:pPr>
                          <w:pStyle w:val="TOC1"/>
                          <w:rPr>
                            <w:sz w:val="22"/>
                            <w:szCs w:val="22"/>
                          </w:rPr>
                        </w:pPr>
                        <w:r w:rsidRPr="00077324">
                          <w:rPr>
                            <w:sz w:val="22"/>
                            <w:szCs w:val="22"/>
                          </w:rPr>
                          <w:t>Transaction-A [A]</w:t>
                        </w:r>
                      </w:p>
                    </w:txbxContent>
                  </v:textbox>
                </v:shape>
                <v:group id="Group 140" o:spid="_x0000_s1350" style="position:absolute;left:39014;top:39014;width:1351;height:95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line id="Line 141" o:spid="_x0000_s135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gyr4AAADcAAAADwAAAGRycy9kb3ducmV2LnhtbERP3QoBQRS+V95hOsodsySxDEkpUcpf&#10;uTx2jt3NzpltZ7A8vblQLr++/+m8NoV4UuVyywp63QgEcWJ1zqmC03HVGYFwHlljYZkUvMnBfNZs&#10;TDHW9sV7eh58KkIIuxgVZN6XsZQuycig69qSOHA3Wxn0AVap1BW+QrgpZD+KhtJgzqEhw5KWGSX3&#10;w8MoQLn8+NG+3g7GZyMvu8XwfP1slGq36sUEhKfa/8U/91orGPTC2nAmHAE5+w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t2DKvgAAANwAAAAPAAAAAAAAAAAAAAAAAKEC&#10;AABkcnMvZG93bnJldi54bWxQSwUGAAAAAAQABAD5AAAAjAMAAAAA&#10;">
                    <v:stroke startarrow="block"/>
                  </v:line>
                  <v:line id="Line 142" o:spid="_x0000_s135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dZcYAAADcAAAADwAAAGRycy9kb3ducmV2LnhtbESPQWsCMRSE70L/Q3iFXqRmFSm6GkUK&#10;ggcvtWWlt9fNc7Ps5mWbRN3++0YQPA4z8w2zXPe2FRfyoXasYDzKQBCXTtdcKfj63L7OQISIrLF1&#10;TAr+KMB69TRYYq7dlT/ocoiVSBAOOSowMXa5lKE0ZDGMXEecvJPzFmOSvpLa4zXBbSsnWfYmLdac&#10;Fgx29G6obA5nq0DO9sNfv/mZNkVzPM5NURbd916pl+d+swARqY+P8L290wqm4zn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HWXGAAAA3AAAAA8AAAAAAAAA&#10;AAAAAAAAoQIAAGRycy9kb3ducmV2LnhtbFBLBQYAAAAABAAEAPkAAACUAwAAAAA=&#10;"/>
                  <v:line id="Line 143" o:spid="_x0000_s135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L/OsMAAADcAAAADwAAAGRycy9kb3ducmV2LnhtbERPy2rCQBTdF/yH4Qrd1UmthJI6ilQE&#10;7UJ8gS6vmdskbeZOmJkm8e+dhdDl4byn897UoiXnK8sKXkcJCOLc6ooLBafj6uUdhA/IGmvLpOBG&#10;HuazwdMUM2073lN7CIWIIewzVFCG0GRS+rwkg35kG+LIfVtnMEToCqkddjHc1HKcJKk0WHFsKLGh&#10;z5Ly38OfUbB926XtYvO17s+b9Jov99fLT+eUeh72iw8QgfrwL36411rBZBz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zrDAAAA3AAAAA8AAAAAAAAAAAAA&#10;AAAAoQIAAGRycy9kb3ducmV2LnhtbFBLBQYAAAAABAAEAPkAAACRAwAAAAA=&#10;"/>
                </v:group>
                <v:group id="Group 140" o:spid="_x0000_s1354" style="position:absolute;left:39258;top:24993;width:1351;height:95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line id="Line 141" o:spid="_x0000_s135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OdncYAAADcAAAADwAAAGRycy9kb3ducmV2LnhtbESPQWvCQBSE7wX/w/KE3urGIMFG1xCE&#10;QmlBUCv0+Jp9JsHs25DdJjG/vlso9DjMzDfMNhtNI3rqXG1ZwXIRgSAurK65VPBxfnlag3AeWWNj&#10;mRTcyUG2mz1sMdV24CP1J1+KAGGXooLK+zaV0hUVGXQL2xIH72o7gz7IrpS6wyHATSPjKEqkwZrD&#10;QoUt7SsqbqdvowDlfvLr4/i+er4Y+XnIk8vX9KbU43zMNyA8jf4//Nd+1QpWcQy/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nZ3GAAAA3AAAAA8AAAAAAAAA&#10;AAAAAAAAoQIAAGRycy9kb3ducmV2LnhtbFBLBQYAAAAABAAEAPkAAACUAwAAAAA=&#10;">
                    <v:stroke startarrow="block"/>
                  </v:line>
                  <v:line id="Line 142" o:spid="_x0000_s135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TgMsYAAADcAAAADwAAAGRycy9kb3ducmV2LnhtbESPQWsCMRSE70L/Q3gFL0WztVJ0axQp&#10;FHrwopYVb8/N62bZzcs2ibr9941Q8DjMzDfMYtXbVlzIh9qxgudxBoK4dLrmSsHX/mM0AxEissbW&#10;MSn4pQCr5cNggbl2V97SZRcrkSAcclRgYuxyKUNpyGIYu444ed/OW4xJ+kpqj9cEt62cZNmrtFhz&#10;WjDY0buhstmdrQI52zz9+PVp2hTN4TA3RVl0x41Sw8d+/QYiUh/v4f/2p1Ywnbz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U4DLGAAAA3AAAAA8AAAAAAAAA&#10;AAAAAAAAoQIAAGRycy9kb3ducmV2LnhtbFBLBQYAAAAABAAEAPkAAACUAwAAAAA=&#10;"/>
                  <v:line id="Line 143" o:spid="_x0000_s135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5OccAAADcAAAADwAAAGRycy9kb3ducmV2LnhtbESPT2vCQBTE74V+h+UJvdWNVoJEV5GW&#10;gvYg9Q/o8Zl9TdJm34bdbZJ++64geBxm5jfMfNmbWrTkfGVZwWiYgCDOra64UHA8vD9PQfiArLG2&#10;TAr+yMNy8fgwx0zbjnfU7kMhIoR9hgrKEJpMSp+XZNAPbUMcvS/rDIYoXSG1wy7CTS3HSZJKgxXH&#10;hRIbei0p/9n/GgXbl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fk5xwAAANwAAAAPAAAAAAAA&#10;AAAAAAAAAKECAABkcnMvZG93bnJldi54bWxQSwUGAAAAAAQABAD5AAAAlQMAAAAA&#10;"/>
                </v:group>
                <v:group id="Group 140" o:spid="_x0000_s1358" style="position:absolute;left:39136;top:16459;width:1351;height:954"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line id="Line 141" o:spid="_x0000_s135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ibnsMAAADcAAAADwAAAGRycy9kb3ducmV2LnhtbESP3YrCMBSE7wXfIRzBO00VKVqNIoIg&#10;Kwj+gZfH5tgWm5PSZLX69JsFwcthZr5hZovGlOJBtSssKxj0IxDEqdUFZwpOx3VvDMJ5ZI2lZVLw&#10;IgeLebs1w0TbJ+/pcfCZCBB2CSrIva8SKV2ak0HXtxVx8G62NuiDrDOpa3wGuCnlMIpiabDgsJBj&#10;Rauc0vvh1yhAuXr78b7ZjiZnIy+7ZXy+vn+U6naa5RSEp8Z/w5/2RisYDWP4PxOO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Im57DAAAA3AAAAA8AAAAAAAAAAAAA&#10;AAAAoQIAAGRycy9kb3ducmV2LnhtbFBLBQYAAAAABAAEAPkAAACRAwAAAAA=&#10;">
                    <v:stroke startarrow="block"/>
                  </v:line>
                  <v:line id="Line 142" o:spid="_x0000_s136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McYAAADcAAAADwAAAGRycy9kb3ducmV2LnhtbESPQWsCMRSE74X+h/AKXkrNVqTVrVFE&#10;EDx4UctKb8/N62bZzcs2ibr+e1Mo9DjMzDfMbNHbVlzIh9qxgtdhBoK4dLrmSsHnYf0yAREissbW&#10;MSm4UYDF/PFhhrl2V97RZR8rkSAcclRgYuxyKUNpyGIYuo44ed/OW4xJ+kpqj9cEt60cZdmbtFhz&#10;WjDY0cpQ2ezPVoGcbJ9//PI0bormeJyaoiy6r61Sg6d++QEiUh//w3/tjVYwHr3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v5jHGAAAA3AAAAA8AAAAAAAAA&#10;AAAAAAAAoQIAAGRycy9kb3ducmV2LnhtbFBLBQYAAAAABAAEAPkAAACUAwAAAAA=&#10;"/>
                  <v:line id="Line 143" o:spid="_x0000_s136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group>
                <v:group id="Group 140" o:spid="_x0000_s1362" style="position:absolute;left:38892;top:50109;width:1351;height:954"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line id="Line 141" o:spid="_x0000_s136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wrMAAAADcAAAADwAAAGRycy9kb3ducmV2LnhtbERPy6rCMBDdC/5DGMGdpj4QrUYRQRAF&#10;Qa+Cy7EZ22IzKU3U6tebhXCXh/OeLWpTiCdVLresoNeNQBAnVuecKjj9rTtjEM4jaywsk4I3OVjM&#10;m40Zxtq++EDPo09FCGEXo4LM+zKW0iUZGXRdWxIH7mYrgz7AKpW6wlcIN4XsR9FIGsw5NGRY0iqj&#10;5H58GAUoVx8/PtS74eRs5GW/HJ2vn61S7Va9nILwVPt/8c+90QqGgzA/nAlHQM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0MKzAAAAA3AAAAA8AAAAAAAAAAAAAAAAA&#10;oQIAAGRycy9kb3ducmV2LnhtbFBLBQYAAAAABAAEAPkAAACOAwAAAAA=&#10;">
                    <v:stroke startarrow="block"/>
                  </v:line>
                  <v:line id="Line 142" o:spid="_x0000_s136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NNA8YAAADcAAAADwAAAGRycy9kb3ducmV2LnhtbESPQWsCMRSE74X+h/AKXopmtVJ0axQp&#10;CD14UcuKt+fmdbPs5mWbRN3++0Yo9DjMzDfMYtXbVlzJh9qxgvEoA0FcOl1zpeDzsBnOQISIrLF1&#10;TAp+KMBq+fiwwFy7G+/ouo+VSBAOOSowMXa5lKE0ZDGMXEecvC/nLcYkfSW1x1uC21ZOsuxVWqw5&#10;LRjs6N1Q2ewvVoGcbZ+//fo8bYrmeJyboiy601apwVO/fgMRqY//4b/2h1YwfRnD/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TTQPGAAAA3AAAAA8AAAAAAAAA&#10;AAAAAAAAoQIAAGRycy9kb3ducmV2LnhtbFBLBQYAAAAABAAEAPkAAACUAwAAAAA=&#10;"/>
                  <v:line id="Line 143" o:spid="_x0000_s136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v:group>
                <v:shape id="_x0000_s1366" type="#_x0000_t202" style="position:absolute;left:40599;top:49987;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BRcQA&#10;AADcAAAADwAAAGRycy9kb3ducmV2LnhtbESPzYvCMBTE74L/Q3jCXmRNVxeRrlH8BA+7Bz/w/Gie&#10;bbF5KUm09b83grDHYWZ+w0znranEnZwvLSv4GiQgiDOrS84VnI7bzwkIH5A1VpZJwYM8zGfdzhRT&#10;bRve0/0QchEh7FNUUIRQp1L6rCCDfmBr4uhdrDMYonS51A6bCDeVHCbJWBosOS4UWNOqoOx6uBkF&#10;47W7NXte9denzS/+1fnwvHyclfrotYsfEIHa8B9+t3dawfdoBK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3QUXEAAAA3AAAAA8AAAAAAAAAAAAAAAAAmAIAAGRycy9k&#10;b3ducmV2LnhtbFBLBQYAAAAABAAEAPUAAACJAwAAAAA=&#10;" stroked="f">
                  <v:textbox inset="0,0,0,0">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v:textbox>
                </v:shape>
                <v:shape id="_x0000_s1367" type="#_x0000_t202" style="position:absolute;left:40477;top:38892;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ZMcQA&#10;AADcAAAADwAAAGRycy9kb3ducmV2LnhtbESPzYvCMBTE7wv+D+EJe1nWdFVEukbxEzy4Bz/w/Gie&#10;bbF5KUm09b83grDHYWZ+w0xmranEnZwvLSv46SUgiDOrS84VnI6b7zEIH5A1VpZJwYM8zKadjwmm&#10;2ja8p/sh5CJC2KeooAihTqX0WUEGfc/WxNG7WGcwROlyqR02EW4q2U+SkTRYclwosKZlQdn1cDMK&#10;Rit3a/a8/Fqd1jv8q/P+efE4K/XZbee/IAK14T/8bm+1guFgC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e2THEAAAA3AAAAA8AAAAAAAAAAAAAAAAAmAIAAGRycy9k&#10;b3ducmV2LnhtbFBLBQYAAAAABAAEAPUAAACJAwAAAAA=&#10;" stroked="f">
                  <v:textbox inset="0,0,0,0">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v:textbox>
                </v:shape>
                <v:shape id="_x0000_s1368" type="#_x0000_t202" style="position:absolute;left:40721;top:24749;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8qsUA&#10;AADcAAAADwAAAGRycy9kb3ducmV2LnhtbESPQWvCQBSE70L/w/IKvUjdVK1IdJVWW/Cgh6h4fmSf&#10;SWj2bdhdTfz3bkHwOMzMN8x82ZlaXMn5yrKCj0ECgji3uuJCwfHw+z4F4QOyxtoyKbiRh+XipTfH&#10;VNuWM7ruQyEihH2KCsoQmlRKn5dk0A9sQxy9s3UGQ5SukNphG+GmlsMkmUiDFceFEhtalZT/7S9G&#10;wWTtLm3Gq/76+LPFXVMMT9+3k1Jvr93XDESgLjzDj/ZGKxiPPuH/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nyqxQAAANwAAAAPAAAAAAAAAAAAAAAAAJgCAABkcnMv&#10;ZG93bnJldi54bWxQSwUGAAAAAAQABAD1AAAAigMAAAAA&#10;" stroked="f">
                  <v:textbox inset="0,0,0,0">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v:textbox>
                </v:shape>
                <v:shape id="_x0000_s1369" type="#_x0000_t202" style="position:absolute;left:40599;top:16337;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i3cUA&#10;AADcAAAADwAAAGRycy9kb3ducmV2LnhtbESPQWvCQBSE70L/w/IEL6Kb2hIkukqrFjy0h1jx/Mg+&#10;k2D2bdhdTfz3bqHgcZiZb5jlujeNuJHztWUFr9MEBHFhdc2lguPv12QOwgdkjY1lUnAnD+vVy2CJ&#10;mbYd53Q7hFJECPsMFVQhtJmUvqjIoJ/aljh6Z+sMhihdKbXDLsJNI2dJkkqDNceFClvaVFRcDlej&#10;IN26a5fzZrw97r7xpy1np8/7SanRsP9YgAjUh2f4v73XCt7fUv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OLdxQAAANwAAAAPAAAAAAAAAAAAAAAAAJgCAABkcnMv&#10;ZG93bnJldi54bWxQSwUGAAAAAAQABAD1AAAAigMAAAAA&#10;" stroked="f">
                  <v:textbox inset="0,0,0,0">
                    <w:txbxContent>
                      <w:p w:rsidR="00761129" w:rsidRPr="00D62809" w:rsidRDefault="00761129"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761129" w:rsidRDefault="00761129" w:rsidP="00FA7470"/>
                      <w:p w:rsidR="00761129" w:rsidRPr="00077324" w:rsidRDefault="00761129" w:rsidP="00FA7470">
                        <w:pPr>
                          <w:pStyle w:val="TOC1"/>
                          <w:rPr>
                            <w:sz w:val="22"/>
                            <w:szCs w:val="22"/>
                          </w:rPr>
                        </w:pPr>
                        <w:r w:rsidRPr="00077324">
                          <w:rPr>
                            <w:sz w:val="22"/>
                            <w:szCs w:val="22"/>
                          </w:rPr>
                          <w:t>Transaction-A [A]</w:t>
                        </w:r>
                      </w:p>
                    </w:txbxContent>
                  </v:textbox>
                </v:shape>
              </v:group>
            </w:pict>
          </mc:Fallback>
        </mc:AlternateContent>
      </w:r>
    </w:p>
    <w:p w:rsidR="002837AC" w:rsidRPr="00DE398D" w:rsidRDefault="002837AC" w:rsidP="00F06B2A">
      <w:pPr>
        <w:pStyle w:val="BodyText"/>
      </w:pPr>
    </w:p>
    <w:p w:rsidR="002837AC" w:rsidRPr="00DE398D" w:rsidRDefault="002837AC" w:rsidP="00F06B2A">
      <w:pPr>
        <w:pStyle w:val="BodyText"/>
      </w:pPr>
    </w:p>
    <w:p w:rsidR="0091656C" w:rsidRPr="00DE398D" w:rsidRDefault="0091656C" w:rsidP="00F06B2A">
      <w:pPr>
        <w:pStyle w:val="BodyText"/>
      </w:pPr>
    </w:p>
    <w:p w:rsidR="0091656C" w:rsidRPr="00DE398D" w:rsidRDefault="0093218D" w:rsidP="00F06B2A">
      <w:pPr>
        <w:pStyle w:val="BodyText"/>
      </w:pPr>
      <w:r w:rsidRPr="00DE398D">
        <w:tab/>
      </w:r>
      <w:r w:rsidRPr="00DE398D">
        <w:tab/>
      </w: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91656C" w:rsidRPr="00DE398D" w:rsidRDefault="0091656C" w:rsidP="00F06B2A">
      <w:pPr>
        <w:pStyle w:val="BodyText"/>
      </w:pPr>
    </w:p>
    <w:p w:rsidR="0019033C" w:rsidRPr="00DE398D" w:rsidRDefault="0019033C" w:rsidP="00F06B2A">
      <w:pPr>
        <w:pStyle w:val="BodyText"/>
      </w:pPr>
    </w:p>
    <w:p w:rsidR="0019033C" w:rsidRPr="00DE398D" w:rsidRDefault="0019033C" w:rsidP="00F06B2A">
      <w:pPr>
        <w:pStyle w:val="BodyText"/>
      </w:pPr>
    </w:p>
    <w:p w:rsidR="00821302" w:rsidRDefault="00821302" w:rsidP="00F06B2A">
      <w:pPr>
        <w:pStyle w:val="BodyText"/>
      </w:pPr>
    </w:p>
    <w:p w:rsidR="00821302" w:rsidRDefault="00821302" w:rsidP="00F06B2A">
      <w:pPr>
        <w:pStyle w:val="FigureTitle"/>
      </w:pPr>
    </w:p>
    <w:p w:rsidR="006D1B1A" w:rsidRDefault="006D1B1A" w:rsidP="00F06B2A">
      <w:pPr>
        <w:pStyle w:val="BodyText"/>
      </w:pPr>
    </w:p>
    <w:p w:rsidR="006D1B1A" w:rsidRDefault="006D1B1A" w:rsidP="00F06B2A">
      <w:pPr>
        <w:pStyle w:val="BodyText"/>
      </w:pPr>
    </w:p>
    <w:p w:rsidR="00AB5AF7" w:rsidRDefault="00AB5AF7" w:rsidP="00F06B2A">
      <w:pPr>
        <w:pStyle w:val="FigureTitle"/>
      </w:pPr>
    </w:p>
    <w:p w:rsidR="00AB5AF7" w:rsidRDefault="00AB5AF7" w:rsidP="00F06B2A">
      <w:pPr>
        <w:pStyle w:val="FigureTitle"/>
      </w:pPr>
    </w:p>
    <w:p w:rsidR="00AB5AF7" w:rsidRDefault="00AB5AF7" w:rsidP="00F06B2A">
      <w:pPr>
        <w:pStyle w:val="FigureTitle"/>
      </w:pPr>
    </w:p>
    <w:p w:rsidR="00AB5AF7" w:rsidRDefault="00AB5AF7" w:rsidP="00F06B2A">
      <w:pPr>
        <w:pStyle w:val="FigureTitle"/>
      </w:pPr>
    </w:p>
    <w:p w:rsidR="00AB5AF7" w:rsidRDefault="00AB5AF7" w:rsidP="00F06B2A">
      <w:pPr>
        <w:pStyle w:val="FigureTitle"/>
      </w:pPr>
    </w:p>
    <w:p w:rsidR="0093218D" w:rsidRDefault="0093218D" w:rsidP="00F06B2A">
      <w:pPr>
        <w:pStyle w:val="FigureTitle"/>
      </w:pPr>
      <w:r w:rsidRPr="00BB55FB">
        <w:t>Figure X.4.2.5</w:t>
      </w:r>
      <w:r w:rsidR="0030195F">
        <w:t>.2</w:t>
      </w:r>
      <w:r w:rsidRPr="00BB55FB">
        <w:t>-</w:t>
      </w:r>
      <w:r w:rsidR="00AB5AF7">
        <w:t>1</w:t>
      </w:r>
      <w:r w:rsidRPr="00BB55FB">
        <w:t>: Use Case #5 Basic Process Flow in PtCP Profile</w:t>
      </w:r>
    </w:p>
    <w:p w:rsidR="00821302" w:rsidRPr="00BB55FB" w:rsidRDefault="00821302" w:rsidP="00F06B2A">
      <w:pPr>
        <w:pStyle w:val="BodyText"/>
      </w:pPr>
    </w:p>
    <w:p w:rsidR="00AB5AF7" w:rsidRDefault="00AB5AF7" w:rsidP="00F06B2A">
      <w:pPr>
        <w:pStyle w:val="BodyText"/>
      </w:pPr>
    </w:p>
    <w:p w:rsidR="00673B4B" w:rsidRPr="0030195F" w:rsidRDefault="002837AC" w:rsidP="00886F43">
      <w:pPr>
        <w:pStyle w:val="Heading4"/>
        <w:rPr>
          <w:bCs/>
          <w:noProof w:val="0"/>
        </w:rPr>
      </w:pPr>
      <w:bookmarkStart w:id="74" w:name="_Toc357522184"/>
      <w:r w:rsidRPr="0030195F">
        <w:rPr>
          <w:bCs/>
          <w:noProof w:val="0"/>
        </w:rPr>
        <w:lastRenderedPageBreak/>
        <w:t>X.4.2.</w:t>
      </w:r>
      <w:r w:rsidR="00673B4B" w:rsidRPr="0030195F">
        <w:rPr>
          <w:bCs/>
          <w:noProof w:val="0"/>
        </w:rPr>
        <w:t>6</w:t>
      </w:r>
      <w:r w:rsidRPr="0030195F">
        <w:rPr>
          <w:bCs/>
          <w:noProof w:val="0"/>
        </w:rPr>
        <w:t xml:space="preserve"> Use Case #</w:t>
      </w:r>
      <w:r w:rsidR="00673B4B" w:rsidRPr="0030195F">
        <w:rPr>
          <w:bCs/>
          <w:noProof w:val="0"/>
        </w:rPr>
        <w:t>6</w:t>
      </w:r>
      <w:r w:rsidR="003D33B2" w:rsidRPr="0030195F">
        <w:rPr>
          <w:bCs/>
          <w:noProof w:val="0"/>
        </w:rPr>
        <w:t xml:space="preserve">: </w:t>
      </w:r>
      <w:r w:rsidR="004A589D" w:rsidRPr="0030195F">
        <w:rPr>
          <w:bCs/>
          <w:noProof w:val="0"/>
        </w:rPr>
        <w:t>Acute to Long Term Post-</w:t>
      </w:r>
      <w:r w:rsidR="00AE244C" w:rsidRPr="0030195F">
        <w:rPr>
          <w:bCs/>
          <w:noProof w:val="0"/>
        </w:rPr>
        <w:t>Acute Care (</w:t>
      </w:r>
      <w:r w:rsidRPr="0030195F">
        <w:rPr>
          <w:bCs/>
          <w:noProof w:val="0"/>
        </w:rPr>
        <w:t>LTPAC</w:t>
      </w:r>
      <w:r w:rsidR="00AE244C" w:rsidRPr="0030195F">
        <w:rPr>
          <w:bCs/>
          <w:noProof w:val="0"/>
        </w:rPr>
        <w:t>)</w:t>
      </w:r>
      <w:bookmarkEnd w:id="74"/>
      <w:r w:rsidRPr="0030195F">
        <w:rPr>
          <w:bCs/>
          <w:noProof w:val="0"/>
        </w:rPr>
        <w:t xml:space="preserve"> </w:t>
      </w:r>
    </w:p>
    <w:p w:rsidR="00673B4B" w:rsidRPr="00DE398D" w:rsidRDefault="00673B4B" w:rsidP="00F06B2A">
      <w:pPr>
        <w:pStyle w:val="BodyText"/>
      </w:pPr>
      <w:r w:rsidRPr="00DE398D">
        <w:t>The focus is on the sharing of electronic clinical information from Acute Care Hospitals and LTPAC Providers to their patients, including the data interchange required to support the needs of a patient during transitions of care, and/or to keep the patient/consumer/ delegate (e.g., family member) informed of the patient’s status. In this scenario, the patient has the ability to access and incorporate their available clinical information into their PHR.</w:t>
      </w:r>
    </w:p>
    <w:p w:rsidR="00E94819" w:rsidRPr="0030195F" w:rsidRDefault="002837AC" w:rsidP="00F06B2A">
      <w:pPr>
        <w:pStyle w:val="Heading5"/>
        <w:rPr>
          <w:bCs/>
          <w:noProof w:val="0"/>
        </w:rPr>
      </w:pPr>
      <w:bookmarkStart w:id="75" w:name="_Toc357522185"/>
      <w:r w:rsidRPr="0030195F">
        <w:rPr>
          <w:bCs/>
          <w:noProof w:val="0"/>
        </w:rPr>
        <w:t>X.4.2.</w:t>
      </w:r>
      <w:r w:rsidR="00673B4B" w:rsidRPr="0030195F">
        <w:rPr>
          <w:bCs/>
          <w:noProof w:val="0"/>
        </w:rPr>
        <w:t>6</w:t>
      </w:r>
      <w:r w:rsidRPr="0030195F">
        <w:rPr>
          <w:bCs/>
          <w:noProof w:val="0"/>
        </w:rPr>
        <w:t>.1</w:t>
      </w:r>
      <w:r w:rsidR="003D33B2" w:rsidRPr="0030195F">
        <w:rPr>
          <w:bCs/>
          <w:noProof w:val="0"/>
        </w:rPr>
        <w:t xml:space="preserve"> </w:t>
      </w:r>
      <w:r w:rsidR="004A589D" w:rsidRPr="0030195F">
        <w:rPr>
          <w:bCs/>
          <w:noProof w:val="0"/>
        </w:rPr>
        <w:t>Acute to Long Term Post-Acute Care (LTPAC)</w:t>
      </w:r>
      <w:bookmarkEnd w:id="75"/>
      <w:r w:rsidR="0030195F" w:rsidRPr="0030195F">
        <w:rPr>
          <w:bCs/>
          <w:noProof w:val="0"/>
        </w:rPr>
        <w:t xml:space="preserve"> </w:t>
      </w:r>
      <w:bookmarkStart w:id="76" w:name="_Toc357522186"/>
      <w:r w:rsidR="00E94819" w:rsidRPr="0030195F">
        <w:rPr>
          <w:bCs/>
          <w:noProof w:val="0"/>
        </w:rPr>
        <w:t>Use Case Description</w:t>
      </w:r>
      <w:bookmarkEnd w:id="76"/>
    </w:p>
    <w:p w:rsidR="00770A42" w:rsidRPr="00DE398D" w:rsidRDefault="00770A42" w:rsidP="00F06B2A">
      <w:pPr>
        <w:pStyle w:val="BodyText"/>
      </w:pPr>
      <w:r w:rsidRPr="00DE398D">
        <w:rPr>
          <w:b/>
        </w:rPr>
        <w:t>Pre-Condition:</w:t>
      </w:r>
      <w:r w:rsidRPr="00DE398D">
        <w:t xml:space="preserve"> Mr. Bob Individual is a diabetic who takes daily insulin and has high blood pressure controlled with his daily diet. He has had a cough for a week and has become increasingly confused and fatigued. He has not eaten dinner for the past two days. He usually eats dinner when his daughter visits every day on the way home from work. His daughter has been out of town for work and she hasn’t visited him for three days. She attempted to call several times during the day, but her father did not answer the phone. Becoming increasingly worried she telephoned a neighbor to check on him. When the neighbor entered the house she found Mr. Individual slumped over in his living room chair. An ambulance was called. </w:t>
      </w:r>
    </w:p>
    <w:p w:rsidR="00770A42" w:rsidRPr="00DE398D" w:rsidRDefault="00770A42" w:rsidP="00F06B2A">
      <w:pPr>
        <w:pStyle w:val="BodyText"/>
      </w:pPr>
      <w:r w:rsidRPr="00DE398D">
        <w:rPr>
          <w:b/>
        </w:rPr>
        <w:t>Encounter:</w:t>
      </w:r>
      <w:r w:rsidRPr="00DE398D">
        <w:t xml:space="preserve"> Mr. Individual was admitted to the hospital’s medical unit and placed under the care of the physicians from the general medicine unit. During his hospitalization, he is given a course of IV antibiotics for his pneumonia and placed on an insulin drip to stabilize his high blood glucose level. Mr. Individual was assessed daily by the hospital’s medical attending physician, Dr. Allen, who determined Mr. Individual would be medically fit for discharge in four days if his glucose level was stable and converted back to his daily insulin injections and if his course of IV antibiotics improved his pneumonia. During the hospital stay Mr. Individual becomes increasingly confused, combative, and continues to have difficulty breathing even though his pneumonia is resolving. After several tests he is diagnosed with early onset dementia and early onset chronic obstructive pulmonary disease. He will not be able to care for himself alone upon discharge.  </w:t>
      </w:r>
    </w:p>
    <w:p w:rsidR="00770A42" w:rsidRPr="00DE398D" w:rsidRDefault="00770A42" w:rsidP="00F06B2A">
      <w:pPr>
        <w:pStyle w:val="BodyText"/>
      </w:pPr>
      <w:r w:rsidRPr="00DE398D">
        <w:t>Planning for discharge is initiated by Dr. Allen, the inpatient physician, and the nurse assigned to care for Mr. Individual as per the hospital’s discharge planning protocol.  His pneumonia is resolved as expected, but with his new diagnosis’ he will require twenty-four hour post-acute care in a long term care setting that can accommodate Mr. Individual’s dementia.  On the day of discharge, a discharge summary is generated for the patient, the long term care setting, and Dr. Primary, Mr</w:t>
      </w:r>
      <w:r w:rsidR="00821302">
        <w:t>.</w:t>
      </w:r>
      <w:r w:rsidRPr="00DE398D">
        <w:t xml:space="preserve"> Individual’s primary care physician.</w:t>
      </w:r>
    </w:p>
    <w:p w:rsidR="00770A42" w:rsidRPr="00DE398D" w:rsidRDefault="00770A42" w:rsidP="00F06B2A">
      <w:pPr>
        <w:pStyle w:val="BodyText"/>
      </w:pPr>
      <w:r w:rsidRPr="00DE398D">
        <w:rPr>
          <w:b/>
        </w:rPr>
        <w:t xml:space="preserve">Post Condition: </w:t>
      </w:r>
      <w:r w:rsidRPr="00DE398D">
        <w:t xml:space="preserve">Mr. Individual is transitioned to the LTPAC setting of his and his daughter’s choice. The LTPAC physician, Dr. Living, reviews a copy of the discharge summary he received from Dr. Allen, the physician from the acute care setting. An initial assessment is performed by Dr. Living and the RN care manager Lucy. Dr. Living and RN Lucy develop a Plan of Care for Mr. Individual that incorporates some of Dr. Allen’s acute care orders and other treatments for </w:t>
      </w:r>
      <w:r w:rsidRPr="00DE398D">
        <w:lastRenderedPageBreak/>
        <w:t xml:space="preserve">Mr. Individual’s new diagnoses. The Plan of Care is reviewed with Mr. Individual and his daughter and placed into action.     </w:t>
      </w:r>
    </w:p>
    <w:p w:rsidR="00F91E4A" w:rsidRPr="0030195F" w:rsidRDefault="002837AC" w:rsidP="00F06B2A">
      <w:pPr>
        <w:pStyle w:val="Heading5"/>
        <w:rPr>
          <w:bCs/>
        </w:rPr>
      </w:pPr>
      <w:bookmarkStart w:id="77" w:name="_Toc357522187"/>
      <w:r w:rsidRPr="0030195F">
        <w:rPr>
          <w:bCs/>
        </w:rPr>
        <w:t>X.4.2.</w:t>
      </w:r>
      <w:r w:rsidR="00673B4B" w:rsidRPr="0030195F">
        <w:rPr>
          <w:bCs/>
        </w:rPr>
        <w:t>6</w:t>
      </w:r>
      <w:r w:rsidR="00176335" w:rsidRPr="0030195F">
        <w:rPr>
          <w:bCs/>
        </w:rPr>
        <w:t>.</w:t>
      </w:r>
      <w:r w:rsidRPr="0030195F">
        <w:rPr>
          <w:bCs/>
        </w:rPr>
        <w:t>2</w:t>
      </w:r>
      <w:r w:rsidR="00176335" w:rsidRPr="0030195F">
        <w:rPr>
          <w:bCs/>
        </w:rPr>
        <w:t xml:space="preserve"> </w:t>
      </w:r>
      <w:r w:rsidR="004A589D" w:rsidRPr="0030195F">
        <w:rPr>
          <w:bCs/>
        </w:rPr>
        <w:t xml:space="preserve">Acute to Long Term Post-Acute Care (LTPAC) </w:t>
      </w:r>
      <w:r w:rsidR="00176335" w:rsidRPr="0030195F">
        <w:rPr>
          <w:bCs/>
        </w:rPr>
        <w:t>Process Flow</w:t>
      </w:r>
      <w:bookmarkEnd w:id="77"/>
    </w:p>
    <w:p w:rsidR="00176335" w:rsidRPr="00DE398D" w:rsidRDefault="00792BFD" w:rsidP="00F06B2A">
      <w:pPr>
        <w:pStyle w:val="BodyText"/>
      </w:pPr>
      <w:r>
        <w:rPr>
          <w:noProof/>
        </w:rPr>
        <mc:AlternateContent>
          <mc:Choice Requires="wps">
            <w:drawing>
              <wp:anchor distT="0" distB="0" distL="114300" distR="114300" simplePos="0" relativeHeight="252364800" behindDoc="0" locked="0" layoutInCell="1" allowOverlap="1" wp14:anchorId="7AA89A0E" wp14:editId="312AF4F6">
                <wp:simplePos x="0" y="0"/>
                <wp:positionH relativeFrom="column">
                  <wp:posOffset>120015</wp:posOffset>
                </wp:positionH>
                <wp:positionV relativeFrom="paragraph">
                  <wp:posOffset>4701540</wp:posOffset>
                </wp:positionV>
                <wp:extent cx="1960245" cy="511810"/>
                <wp:effectExtent l="0" t="0" r="20955" b="215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0245" cy="511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1129" w:rsidRPr="00770A42" w:rsidRDefault="00761129">
                            <w:pPr>
                              <w:rPr>
                                <w:sz w:val="16"/>
                                <w:szCs w:val="16"/>
                              </w:rPr>
                            </w:pPr>
                            <w:r>
                              <w:rPr>
                                <w:sz w:val="16"/>
                                <w:szCs w:val="16"/>
                              </w:rPr>
                              <w:t xml:space="preserve">Continue with Ambulatory care use case post discharge.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 o:spid="_x0000_s1370" type="#_x0000_t202" style="position:absolute;margin-left:9.45pt;margin-top:370.2pt;width:154.35pt;height:40.3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" fillcolor="white [3201]" strokeweight=".5pt">
                <v:path arrowok="t"/>
                <v:textbox>
                  <w:txbxContent>
                    <w:p w:rsidR="00761129" w:rsidRPr="00770A42" w:rsidRDefault="00761129">
                      <w:pPr>
                        <w:rPr>
                          <w:sz w:val="16"/>
                          <w:szCs w:val="16"/>
                        </w:rPr>
                      </w:pPr>
                      <w:r>
                        <w:rPr>
                          <w:sz w:val="16"/>
                          <w:szCs w:val="16"/>
                        </w:rPr>
                        <w:t xml:space="preserve">Continue with Ambulatory care use case post discharge. </w:t>
                      </w:r>
                    </w:p>
                  </w:txbxContent>
                </v:textbox>
              </v:shape>
            </w:pict>
          </mc:Fallback>
        </mc:AlternateContent>
      </w:r>
      <w:r w:rsidR="00F91E4A" w:rsidRPr="00DE398D">
        <w:object w:dxaOrig="11774" w:dyaOrig="13925">
          <v:shape id="_x0000_i1028" type="#_x0000_t75" style="width:454.55pt;height:444.35pt" o:ole="">
            <v:imagedata r:id="rId25" o:title=""/>
          </v:shape>
          <o:OLEObject Type="Embed" ProgID="Visio.Drawing.11" ShapeID="_x0000_i1028" DrawAspect="Content" ObjectID="_1437551031" r:id="rId26"/>
        </w:object>
      </w:r>
    </w:p>
    <w:p w:rsidR="00821302" w:rsidRDefault="00821302" w:rsidP="00F06B2A">
      <w:pPr>
        <w:pStyle w:val="FigureTitle"/>
      </w:pPr>
      <w:r>
        <w:t xml:space="preserve">Figure X.4.2.6.2-1: </w:t>
      </w:r>
      <w:r w:rsidR="006D1B1A">
        <w:t xml:space="preserve">Use Case #6 </w:t>
      </w:r>
      <w:r w:rsidR="006D1B1A" w:rsidRPr="0030195F">
        <w:rPr>
          <w:bCs/>
        </w:rPr>
        <w:t>Acute to Long Term Post-Acute Care</w:t>
      </w:r>
      <w:r w:rsidR="006D1B1A">
        <w:rPr>
          <w:bCs/>
        </w:rPr>
        <w:t xml:space="preserve"> Process Flow in </w:t>
      </w:r>
      <w:r w:rsidR="006D1B1A" w:rsidRPr="00BB55FB">
        <w:t>PtCP Profile</w:t>
      </w:r>
    </w:p>
    <w:p w:rsidR="00821302" w:rsidRDefault="00821302" w:rsidP="00F06B2A">
      <w:pPr>
        <w:pStyle w:val="BodyText"/>
      </w:pPr>
    </w:p>
    <w:p w:rsidR="002837AC" w:rsidRPr="00F06B2A" w:rsidRDefault="002837AC" w:rsidP="00F06B2A">
      <w:pPr>
        <w:pStyle w:val="Heading4"/>
      </w:pPr>
      <w:bookmarkStart w:id="78" w:name="_Toc357522188"/>
      <w:r w:rsidRPr="00F06B2A">
        <w:lastRenderedPageBreak/>
        <w:t>X.4.2.</w:t>
      </w:r>
      <w:r w:rsidR="00673B4B" w:rsidRPr="00F06B2A">
        <w:t>7</w:t>
      </w:r>
      <w:r w:rsidRPr="00F06B2A">
        <w:t xml:space="preserve"> Use Case #</w:t>
      </w:r>
      <w:r w:rsidR="00673B4B" w:rsidRPr="00F06B2A">
        <w:t>7</w:t>
      </w:r>
      <w:r w:rsidR="003D33B2" w:rsidRPr="00F06B2A">
        <w:t xml:space="preserve">: </w:t>
      </w:r>
      <w:r w:rsidR="0050688F" w:rsidRPr="00F06B2A">
        <w:t>ED to Acute Care</w:t>
      </w:r>
      <w:r w:rsidR="003D33B2" w:rsidRPr="00F06B2A">
        <w:t xml:space="preserve"> – include S</w:t>
      </w:r>
      <w:r w:rsidR="0009514C" w:rsidRPr="00F06B2A">
        <w:t>urgery</w:t>
      </w:r>
      <w:bookmarkEnd w:id="78"/>
    </w:p>
    <w:p w:rsidR="002837AC" w:rsidRPr="002C72C9" w:rsidRDefault="00673B4B" w:rsidP="00F06B2A">
      <w:pPr>
        <w:pStyle w:val="BodyText"/>
      </w:pPr>
      <w:r w:rsidRPr="00DE398D">
        <w:t xml:space="preserve">The focus is on the sharing of electronic clinical information from a department within the Acute Care Hospital to other providers in other departments within the Acute Care Hospital. This includes providers to their patients, including the data interchange required to support the needs of a patient during transitions of care, and/or to keep the patient/consumer/ delegate (e.g., family member) informed of the patient’s status. </w:t>
      </w:r>
    </w:p>
    <w:p w:rsidR="00176335" w:rsidRPr="00F06B2A" w:rsidRDefault="00176335" w:rsidP="00F06B2A">
      <w:pPr>
        <w:pStyle w:val="Heading5"/>
      </w:pPr>
      <w:bookmarkStart w:id="79" w:name="_Toc357522189"/>
      <w:r w:rsidRPr="00F06B2A">
        <w:t>X.4</w:t>
      </w:r>
      <w:r w:rsidR="002837AC" w:rsidRPr="00F06B2A">
        <w:t>.2.</w:t>
      </w:r>
      <w:r w:rsidR="00673B4B" w:rsidRPr="00F06B2A">
        <w:t>7</w:t>
      </w:r>
      <w:r w:rsidRPr="00F06B2A">
        <w:t>.1 ED to Acute Care</w:t>
      </w:r>
      <w:r w:rsidR="0009514C" w:rsidRPr="00F06B2A">
        <w:t xml:space="preserve"> – include </w:t>
      </w:r>
      <w:r w:rsidR="003D33B2" w:rsidRPr="00F06B2A">
        <w:t>S</w:t>
      </w:r>
      <w:r w:rsidR="0009514C" w:rsidRPr="00F06B2A">
        <w:t>urgery</w:t>
      </w:r>
      <w:r w:rsidRPr="00F06B2A">
        <w:t xml:space="preserve"> Use Case Description</w:t>
      </w:r>
      <w:bookmarkEnd w:id="79"/>
    </w:p>
    <w:p w:rsidR="003A3AC2" w:rsidRPr="00DE398D" w:rsidRDefault="003A3AC2" w:rsidP="00F06B2A">
      <w:pPr>
        <w:pStyle w:val="BodyText"/>
      </w:pPr>
      <w:r w:rsidRPr="00DE398D">
        <w:rPr>
          <w:b/>
        </w:rPr>
        <w:t>Pre-Condition:</w:t>
      </w:r>
      <w:r w:rsidRPr="00DE398D">
        <w:t xml:space="preserve"> Mr. Bob Individual is mildly obese, has mild hypertension, and diabetes mellitus. After eating a huge Christmas dinner with his family he starts to help clear the table, but he begins to have severe indigestion with a stabbing pain in the middle of his chest. He feels better after sitting down and resting.   </w:t>
      </w:r>
    </w:p>
    <w:p w:rsidR="003A3AC2" w:rsidRPr="00DE398D" w:rsidRDefault="003A3AC2" w:rsidP="00F06B2A">
      <w:pPr>
        <w:pStyle w:val="BodyText"/>
      </w:pPr>
      <w:r w:rsidRPr="00DE398D">
        <w:rPr>
          <w:b/>
        </w:rPr>
        <w:t xml:space="preserve">Encounter: </w:t>
      </w:r>
      <w:r w:rsidRPr="00DE398D">
        <w:t xml:space="preserve">Mr. Individual and his family arrive at Mercy Medical Center Emergency Department. His pain is now a 9 on a 1-10 pain scale and only slightly relieved with rest. He feels light headed and the pain radiates down his left arm. Upon completing the patient’s history and physical the pain is now radiating to his jaw. He is given 80mg Aspirin </w:t>
      </w:r>
      <w:proofErr w:type="spellStart"/>
      <w:r w:rsidRPr="00DE398D">
        <w:t>po</w:t>
      </w:r>
      <w:proofErr w:type="spellEnd"/>
      <w:r w:rsidRPr="00DE398D">
        <w:t xml:space="preserve">, an IV 18 gauge catheter of NS .9% is started in his right hand, labs are drawn, and a 12 Lead EKG is performed which shows mild ST elevation. The emergency department physician contacts the cardiologist specialist who then contacts the cardiac surgeon. The cardiac surgeon determines Mr. Individual needs a cardiac catheterization to properly diagnose his cardiac condition and discusses this with Mr. Individual and his family. Mr. Individual and his family consent to the catheterization and understand the possibility of having to have cardiac surgery. The cardiac surgeon notifies the operating room nurse of the Plan of Care for Mr. Individual and the procedure/surgical suite is prepared according to the plan. Mr. Individual is sent to a hybrid OR for a cardiac catheterization which reveals a 5 vessel myocardium arterial block. A 5 vessel coronary artery by-pass graft (CABG) is performed using his right leg saphenous vein for the vessel repair. After surgery he is sent to the Cardiac Intensive Care Unit (CICU) with an endotracheal tube, 2 chest tubes, </w:t>
      </w:r>
      <w:proofErr w:type="gramStart"/>
      <w:r w:rsidRPr="00DE398D">
        <w:t>an</w:t>
      </w:r>
      <w:proofErr w:type="gramEnd"/>
      <w:r w:rsidRPr="00DE398D">
        <w:t xml:space="preserve"> external pacemaker with wires attached, and a Foley catheter. He stays in the CICU for 2 days where he is provided care by the cardiac surgeon, the cardiologist, and the CICU nurses. He is then transitioned to a Cardiac Step-down Unit where he will be discharged home with his wife of 35 years for follow-up care at an outpatient cardiac rehabilitation center. All the care providers within the different care areas need access to the patient’s clinical information in order to provide safe, quality care.</w:t>
      </w:r>
    </w:p>
    <w:p w:rsidR="003A3AC2" w:rsidRPr="00DE398D" w:rsidRDefault="003A3AC2" w:rsidP="00F06B2A">
      <w:pPr>
        <w:pStyle w:val="BodyText"/>
      </w:pPr>
      <w:r w:rsidRPr="00DE398D">
        <w:t xml:space="preserve"> </w:t>
      </w:r>
      <w:r w:rsidRPr="00DE398D">
        <w:rPr>
          <w:b/>
        </w:rPr>
        <w:t xml:space="preserve">Post Condition: </w:t>
      </w:r>
      <w:r w:rsidRPr="00DE398D">
        <w:t>Mr. Individual is at home and going to cardiac rehab three times per week. He is getting stronger, but continues to have difficulty sleeping. He has follow-up appointments with his cardiac surgeon and his primary care physician. The primary care physician and the cardiac surgeon receive a copy of Mr. Individual’s progress at rehab from his rehab team.</w:t>
      </w:r>
    </w:p>
    <w:p w:rsidR="00176335" w:rsidRPr="00F06B2A" w:rsidRDefault="0050688F" w:rsidP="00F06B2A">
      <w:pPr>
        <w:pStyle w:val="Heading5"/>
      </w:pPr>
      <w:bookmarkStart w:id="80" w:name="_Toc357522190"/>
      <w:r w:rsidRPr="00F06B2A">
        <w:lastRenderedPageBreak/>
        <w:t>X.4.2.</w:t>
      </w:r>
      <w:r w:rsidR="00673B4B" w:rsidRPr="00F06B2A">
        <w:t>7</w:t>
      </w:r>
      <w:r w:rsidR="00176335" w:rsidRPr="00F06B2A">
        <w:t>.</w:t>
      </w:r>
      <w:r w:rsidRPr="00F06B2A">
        <w:t>2</w:t>
      </w:r>
      <w:r w:rsidR="00176335" w:rsidRPr="00F06B2A">
        <w:t xml:space="preserve"> ED to Acute Care</w:t>
      </w:r>
      <w:r w:rsidR="0009514C" w:rsidRPr="00F06B2A">
        <w:t xml:space="preserve"> – include </w:t>
      </w:r>
      <w:r w:rsidR="003D33B2" w:rsidRPr="00F06B2A">
        <w:t>S</w:t>
      </w:r>
      <w:r w:rsidR="0009514C" w:rsidRPr="00F06B2A">
        <w:t>urgery</w:t>
      </w:r>
      <w:r w:rsidR="00176335" w:rsidRPr="00F06B2A">
        <w:t xml:space="preserve"> Process Flow</w:t>
      </w:r>
      <w:bookmarkEnd w:id="80"/>
    </w:p>
    <w:p w:rsidR="00AB5AF7" w:rsidRDefault="00792BFD" w:rsidP="00F91E4A">
      <w:pPr>
        <w:pStyle w:val="BodyText"/>
      </w:pPr>
      <w:r>
        <w:rPr>
          <w:noProof/>
        </w:rPr>
        <mc:AlternateContent>
          <mc:Choice Requires="wps">
            <w:drawing>
              <wp:anchor distT="0" distB="0" distL="114300" distR="114300" simplePos="0" relativeHeight="252366848" behindDoc="0" locked="0" layoutInCell="1" allowOverlap="1" wp14:anchorId="58044E2B" wp14:editId="3837A86E">
                <wp:simplePos x="0" y="0"/>
                <wp:positionH relativeFrom="column">
                  <wp:posOffset>391160</wp:posOffset>
                </wp:positionH>
                <wp:positionV relativeFrom="paragraph">
                  <wp:posOffset>6021070</wp:posOffset>
                </wp:positionV>
                <wp:extent cx="1960245" cy="511810"/>
                <wp:effectExtent l="0" t="0" r="20955" b="2159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0245" cy="511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1129" w:rsidRPr="00770A42" w:rsidRDefault="00761129" w:rsidP="00770A42">
                            <w:pPr>
                              <w:rPr>
                                <w:sz w:val="16"/>
                                <w:szCs w:val="16"/>
                              </w:rPr>
                            </w:pPr>
                            <w:r>
                              <w:rPr>
                                <w:sz w:val="16"/>
                                <w:szCs w:val="16"/>
                              </w:rPr>
                              <w:t xml:space="preserve">Continue with Ambulatory care use case post discharge.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 o:spid="_x0000_s1371" type="#_x0000_t202" style="position:absolute;margin-left:30.8pt;margin-top:474.1pt;width:154.35pt;height:40.3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" fillcolor="white [3201]" strokeweight=".5pt">
                <v:path arrowok="t"/>
                <v:textbox>
                  <w:txbxContent>
                    <w:p w:rsidR="00761129" w:rsidRPr="00770A42" w:rsidRDefault="00761129" w:rsidP="00770A42">
                      <w:pPr>
                        <w:rPr>
                          <w:sz w:val="16"/>
                          <w:szCs w:val="16"/>
                        </w:rPr>
                      </w:pPr>
                      <w:r>
                        <w:rPr>
                          <w:sz w:val="16"/>
                          <w:szCs w:val="16"/>
                        </w:rPr>
                        <w:t xml:space="preserve">Continue with Ambulatory care use case post discharge. </w:t>
                      </w:r>
                    </w:p>
                  </w:txbxContent>
                </v:textbox>
              </v:shape>
            </w:pict>
          </mc:Fallback>
        </mc:AlternateContent>
      </w:r>
      <w:r w:rsidR="003743B9" w:rsidRPr="00DE398D">
        <w:object w:dxaOrig="11954" w:dyaOrig="14734">
          <v:shape id="_x0000_i1029" type="#_x0000_t75" style="width:434.7pt;height:535.7pt" o:ole="">
            <v:imagedata r:id="rId27" o:title=""/>
          </v:shape>
          <o:OLEObject Type="Embed" ProgID="Visio.Drawing.11" ShapeID="_x0000_i1029" DrawAspect="Content" ObjectID="_1437551032" r:id="rId28"/>
        </w:object>
      </w:r>
    </w:p>
    <w:p w:rsidR="00AB5AF7" w:rsidRDefault="00AB5AF7" w:rsidP="00AB5AF7"/>
    <w:p w:rsidR="00E94819" w:rsidRPr="005C55AC" w:rsidRDefault="00AB5AF7" w:rsidP="00F06B2A">
      <w:pPr>
        <w:pStyle w:val="FigureTitle"/>
      </w:pPr>
      <w:r>
        <w:tab/>
        <w:t xml:space="preserve">Figure X.4.2.7.2-1: </w:t>
      </w:r>
      <w:r w:rsidRPr="00AB559E">
        <w:rPr>
          <w:noProof/>
        </w:rPr>
        <w:t>Use Case #7: ED to Acute Care – include Surgery</w:t>
      </w:r>
      <w:r>
        <w:t xml:space="preserve"> Process Flow</w:t>
      </w:r>
    </w:p>
    <w:p w:rsidR="00083C53" w:rsidRPr="00F91E4A" w:rsidRDefault="00083C53" w:rsidP="00F06B2A">
      <w:pPr>
        <w:pStyle w:val="Heading2"/>
        <w:rPr>
          <w:bCs/>
          <w:noProof w:val="0"/>
        </w:rPr>
      </w:pPr>
      <w:bookmarkStart w:id="81" w:name="_Toc357522191"/>
      <w:r w:rsidRPr="00F91E4A">
        <w:rPr>
          <w:bCs/>
          <w:noProof w:val="0"/>
        </w:rPr>
        <w:lastRenderedPageBreak/>
        <w:t>X.</w:t>
      </w:r>
      <w:r w:rsidR="00AD6E1D" w:rsidRPr="00F91E4A">
        <w:rPr>
          <w:bCs/>
          <w:noProof w:val="0"/>
        </w:rPr>
        <w:t>5</w:t>
      </w:r>
      <w:r w:rsidRPr="00F91E4A">
        <w:rPr>
          <w:bCs/>
          <w:noProof w:val="0"/>
        </w:rPr>
        <w:t xml:space="preserve"> Security Considerations</w:t>
      </w:r>
      <w:bookmarkEnd w:id="81"/>
      <w:r w:rsidRPr="00F91E4A">
        <w:rPr>
          <w:bCs/>
          <w:noProof w:val="0"/>
        </w:rPr>
        <w:t xml:space="preserve"> </w:t>
      </w:r>
    </w:p>
    <w:p w:rsidR="003B66D1" w:rsidRPr="00DE398D" w:rsidRDefault="00AE1944" w:rsidP="00F06B2A">
      <w:pPr>
        <w:pStyle w:val="BodyText"/>
      </w:pPr>
      <w:r>
        <w:t>Not applicable</w:t>
      </w:r>
    </w:p>
    <w:p w:rsidR="00083C53" w:rsidRPr="00DE398D" w:rsidRDefault="00083C53" w:rsidP="005C55AC">
      <w:pPr>
        <w:pStyle w:val="BodyText"/>
      </w:pPr>
    </w:p>
    <w:p w:rsidR="00083C53" w:rsidRPr="00DE398D" w:rsidRDefault="00083C53" w:rsidP="005C55AC">
      <w:pPr>
        <w:pStyle w:val="BodyText"/>
      </w:pPr>
    </w:p>
    <w:p w:rsidR="00083C53" w:rsidRPr="00DE398D" w:rsidRDefault="00083C53" w:rsidP="00F06B2A">
      <w:pPr>
        <w:pStyle w:val="BodyText"/>
      </w:pPr>
    </w:p>
    <w:p w:rsidR="00EE18F9" w:rsidRPr="00DE398D" w:rsidRDefault="00EE18F9" w:rsidP="00F06B2A">
      <w:pPr>
        <w:pStyle w:val="BodyText"/>
      </w:pPr>
    </w:p>
    <w:p w:rsidR="00EE18F9" w:rsidRPr="00DE398D" w:rsidRDefault="00EE18F9" w:rsidP="002A6502">
      <w:pPr>
        <w:pStyle w:val="BodyText"/>
      </w:pPr>
    </w:p>
    <w:p w:rsidR="002A6502" w:rsidRPr="00DE398D" w:rsidRDefault="002A6502" w:rsidP="009C6F21">
      <w:pPr>
        <w:pStyle w:val="BodyText"/>
        <w:rPr>
          <w:iCs/>
        </w:rPr>
      </w:pPr>
    </w:p>
    <w:p w:rsidR="00953CFC" w:rsidRPr="00DE398D" w:rsidRDefault="00953CFC" w:rsidP="0005577A">
      <w:pPr>
        <w:pStyle w:val="PartTitle"/>
        <w:rPr>
          <w:highlight w:val="yellow"/>
        </w:rPr>
      </w:pPr>
      <w:bookmarkStart w:id="82" w:name="_Toc357522192"/>
      <w:r w:rsidRPr="00DE398D">
        <w:lastRenderedPageBreak/>
        <w:t>Appendices</w:t>
      </w:r>
      <w:bookmarkEnd w:id="82"/>
      <w:r w:rsidRPr="00DE398D">
        <w:rPr>
          <w:highlight w:val="yellow"/>
        </w:rPr>
        <w:t xml:space="preserve"> </w:t>
      </w:r>
    </w:p>
    <w:p w:rsidR="003208CA" w:rsidRPr="00DE398D" w:rsidRDefault="00F9791C" w:rsidP="00F06B2A">
      <w:pPr>
        <w:pStyle w:val="BodyText"/>
      </w:pPr>
      <w:r>
        <w:t>None</w:t>
      </w:r>
    </w:p>
    <w:p w:rsidR="00BC5D65" w:rsidRPr="002C72C9" w:rsidRDefault="00BC5D65" w:rsidP="00F06B2A">
      <w:pPr>
        <w:pStyle w:val="BodyText"/>
      </w:pPr>
    </w:p>
    <w:p w:rsidR="00083C53" w:rsidRPr="002C72C9" w:rsidRDefault="00083C53" w:rsidP="002C72C9">
      <w:pPr>
        <w:pStyle w:val="BodyText"/>
      </w:pPr>
    </w:p>
    <w:p w:rsidR="00CF283F" w:rsidRPr="00DE398D" w:rsidRDefault="00CF283F" w:rsidP="008D7642">
      <w:pPr>
        <w:pStyle w:val="PartTitle"/>
      </w:pPr>
      <w:bookmarkStart w:id="83" w:name="_Toc336000611"/>
      <w:bookmarkStart w:id="84" w:name="_Toc357522193"/>
      <w:bookmarkEnd w:id="83"/>
      <w:r w:rsidRPr="00DE398D">
        <w:lastRenderedPageBreak/>
        <w:t xml:space="preserve">Volume 2 </w:t>
      </w:r>
      <w:r w:rsidR="008D7642" w:rsidRPr="00DE398D">
        <w:t xml:space="preserve">– </w:t>
      </w:r>
      <w:r w:rsidRPr="00DE398D">
        <w:t>Transactions</w:t>
      </w:r>
      <w:bookmarkEnd w:id="84"/>
    </w:p>
    <w:p w:rsidR="00303E20" w:rsidRPr="00DE398D" w:rsidRDefault="00E34ABF" w:rsidP="00F06B2A">
      <w:pPr>
        <w:pStyle w:val="BodyText"/>
      </w:pPr>
      <w:r w:rsidRPr="00DE398D">
        <w:t>No new transactions to add</w:t>
      </w:r>
      <w:r w:rsidR="003743B9">
        <w:t>.</w:t>
      </w:r>
    </w:p>
    <w:p w:rsidR="007C1AAC" w:rsidRPr="002C72C9" w:rsidRDefault="007C1AAC" w:rsidP="00F06B2A">
      <w:pPr>
        <w:pStyle w:val="BodyText"/>
      </w:pPr>
    </w:p>
    <w:p w:rsidR="00836B0F" w:rsidRPr="00DE398D" w:rsidRDefault="00836B0F" w:rsidP="00836B0F">
      <w:pPr>
        <w:pStyle w:val="PartTitle"/>
      </w:pPr>
      <w:bookmarkStart w:id="85" w:name="_Toc357522194"/>
      <w:bookmarkEnd w:id="51"/>
      <w:bookmarkEnd w:id="52"/>
      <w:bookmarkEnd w:id="53"/>
      <w:bookmarkEnd w:id="54"/>
      <w:bookmarkEnd w:id="55"/>
      <w:r w:rsidRPr="00DE398D">
        <w:lastRenderedPageBreak/>
        <w:t>Volume 3 – Content Modules</w:t>
      </w:r>
      <w:bookmarkEnd w:id="85"/>
    </w:p>
    <w:p w:rsidR="00836B0F" w:rsidRPr="005C55AC" w:rsidRDefault="00836B0F" w:rsidP="00F06B2A">
      <w:pPr>
        <w:pStyle w:val="BodyText"/>
      </w:pPr>
    </w:p>
    <w:p w:rsidR="00E839F9" w:rsidRPr="003651D9" w:rsidRDefault="00E839F9" w:rsidP="00E839F9">
      <w:pPr>
        <w:pStyle w:val="Heading1"/>
        <w:ind w:left="432" w:hanging="432"/>
        <w:rPr>
          <w:noProof w:val="0"/>
        </w:rPr>
      </w:pPr>
      <w:bookmarkStart w:id="86" w:name="_Toc345074695"/>
      <w:bookmarkStart w:id="87" w:name="_Toc357522195"/>
      <w:r w:rsidRPr="003651D9">
        <w:rPr>
          <w:noProof w:val="0"/>
        </w:rPr>
        <w:lastRenderedPageBreak/>
        <w:t>5.</w:t>
      </w:r>
      <w:r>
        <w:rPr>
          <w:noProof w:val="0"/>
        </w:rPr>
        <w:t xml:space="preserve"> </w:t>
      </w:r>
      <w:r w:rsidRPr="003651D9">
        <w:rPr>
          <w:noProof w:val="0"/>
        </w:rPr>
        <w:t>Namespaces and Vocabularies</w:t>
      </w:r>
      <w:bookmarkEnd w:id="86"/>
      <w:bookmarkEnd w:id="87"/>
    </w:p>
    <w:p w:rsidR="00E839F9" w:rsidRPr="003651D9" w:rsidRDefault="00E839F9" w:rsidP="00E839F9">
      <w:pPr>
        <w:pStyle w:val="EditorInstructions"/>
      </w:pPr>
      <w:r w:rsidRPr="003651D9">
        <w:t>Add to section 5 Namespaces and Vocabularies</w:t>
      </w:r>
    </w:p>
    <w:p w:rsidR="00FF3F2D" w:rsidRDefault="00FF3F2D" w:rsidP="00E839F9">
      <w:pPr>
        <w:pStyle w:val="BodyText"/>
      </w:pPr>
    </w:p>
    <w:p w:rsidR="00E839F9" w:rsidRDefault="00E839F9" w:rsidP="00E839F9">
      <w:pPr>
        <w:pStyle w:val="BodyText"/>
      </w:pPr>
      <w:r>
        <w:t xml:space="preserve"> None </w:t>
      </w:r>
    </w:p>
    <w:p w:rsidR="00E839F9" w:rsidRPr="003651D9" w:rsidRDefault="00E839F9" w:rsidP="00E839F9">
      <w:pPr>
        <w:pStyle w:val="EditorInstructions"/>
      </w:pPr>
      <w:r w:rsidRPr="003651D9">
        <w:t>Add to section 5.1.1 IHE Format Codes</w:t>
      </w:r>
    </w:p>
    <w:p w:rsidR="00FF3F2D" w:rsidRPr="003651D9" w:rsidRDefault="00FF3F2D" w:rsidP="00E839F9">
      <w:pPr>
        <w:pStyle w:val="BodyText"/>
      </w:pPr>
    </w:p>
    <w:tbl>
      <w:tblPr>
        <w:tblW w:w="4993" w:type="pct"/>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660"/>
        <w:gridCol w:w="2078"/>
        <w:gridCol w:w="1891"/>
        <w:gridCol w:w="1948"/>
      </w:tblGrid>
      <w:tr w:rsidR="00E839F9" w:rsidRPr="003651D9" w:rsidTr="00E839F9">
        <w:trPr>
          <w:tblHeader/>
          <w:jc w:val="center"/>
        </w:trPr>
        <w:tc>
          <w:tcPr>
            <w:tcW w:w="3660" w:type="dxa"/>
            <w:shd w:val="clear" w:color="auto" w:fill="D9D9D9"/>
          </w:tcPr>
          <w:p w:rsidR="00E839F9" w:rsidRPr="003651D9" w:rsidRDefault="00E839F9" w:rsidP="00BC6957">
            <w:pPr>
              <w:pStyle w:val="TableEntryHeader"/>
              <w:rPr>
                <w:rFonts w:eastAsia="Arial Unicode MS"/>
                <w:szCs w:val="24"/>
              </w:rPr>
            </w:pPr>
            <w:r w:rsidRPr="003651D9">
              <w:t xml:space="preserve">Profile </w:t>
            </w:r>
          </w:p>
        </w:tc>
        <w:tc>
          <w:tcPr>
            <w:tcW w:w="2078" w:type="dxa"/>
            <w:shd w:val="clear" w:color="auto" w:fill="D9D9D9"/>
          </w:tcPr>
          <w:p w:rsidR="00E839F9" w:rsidRPr="003651D9" w:rsidRDefault="00E839F9" w:rsidP="00BC6957">
            <w:pPr>
              <w:pStyle w:val="TableEntryHeader"/>
              <w:rPr>
                <w:rFonts w:eastAsia="Arial Unicode MS"/>
                <w:szCs w:val="24"/>
              </w:rPr>
            </w:pPr>
            <w:r w:rsidRPr="003651D9">
              <w:t>Format Code</w:t>
            </w:r>
          </w:p>
        </w:tc>
        <w:tc>
          <w:tcPr>
            <w:tcW w:w="1891" w:type="dxa"/>
            <w:shd w:val="clear" w:color="auto" w:fill="D9D9D9"/>
          </w:tcPr>
          <w:p w:rsidR="00E839F9" w:rsidRPr="003651D9" w:rsidRDefault="00E839F9" w:rsidP="00BC6957">
            <w:pPr>
              <w:pStyle w:val="TableEntryHeader"/>
              <w:rPr>
                <w:rFonts w:eastAsia="Arial Unicode MS"/>
                <w:szCs w:val="24"/>
              </w:rPr>
            </w:pPr>
            <w:r w:rsidRPr="003651D9">
              <w:t>Media Type</w:t>
            </w:r>
          </w:p>
        </w:tc>
        <w:tc>
          <w:tcPr>
            <w:tcW w:w="1948" w:type="dxa"/>
            <w:shd w:val="clear" w:color="auto" w:fill="D9D9D9"/>
          </w:tcPr>
          <w:p w:rsidR="00E839F9" w:rsidRPr="003651D9" w:rsidRDefault="00E839F9" w:rsidP="00BC6957">
            <w:pPr>
              <w:pStyle w:val="TableEntryHeader"/>
              <w:rPr>
                <w:rFonts w:eastAsia="Arial Unicode MS"/>
                <w:szCs w:val="24"/>
              </w:rPr>
            </w:pPr>
            <w:r w:rsidRPr="003651D9">
              <w:t xml:space="preserve">Template ID </w:t>
            </w:r>
          </w:p>
        </w:tc>
      </w:tr>
      <w:tr w:rsidR="00E839F9" w:rsidRPr="003651D9" w:rsidTr="00F06B2A">
        <w:trPr>
          <w:jc w:val="center"/>
        </w:trPr>
        <w:tc>
          <w:tcPr>
            <w:tcW w:w="3660" w:type="dxa"/>
            <w:shd w:val="clear" w:color="auto" w:fill="auto"/>
          </w:tcPr>
          <w:p w:rsidR="00E839F9" w:rsidRPr="003651D9" w:rsidRDefault="00E839F9" w:rsidP="00BC6957">
            <w:pPr>
              <w:pStyle w:val="TableEntry"/>
              <w:rPr>
                <w:rFonts w:eastAsia="Arial Unicode MS"/>
              </w:rPr>
            </w:pPr>
            <w:r w:rsidRPr="00711800">
              <w:rPr>
                <w:rFonts w:eastAsia="Arial Unicode MS"/>
              </w:rPr>
              <w:t>Patient Care Plan (PtCP)</w:t>
            </w:r>
          </w:p>
        </w:tc>
        <w:tc>
          <w:tcPr>
            <w:tcW w:w="2078" w:type="dxa"/>
            <w:shd w:val="clear" w:color="auto" w:fill="auto"/>
          </w:tcPr>
          <w:p w:rsidR="00E839F9" w:rsidRPr="003651D9" w:rsidRDefault="00E839F9" w:rsidP="00BC6957">
            <w:pPr>
              <w:pStyle w:val="TableEntry"/>
              <w:rPr>
                <w:rFonts w:eastAsia="Arial Unicode MS"/>
              </w:rPr>
            </w:pPr>
            <w:proofErr w:type="spellStart"/>
            <w:r w:rsidRPr="00DE398D">
              <w:rPr>
                <w:rFonts w:eastAsia="Arial Unicode MS"/>
              </w:rPr>
              <w:t>urn:ihe</w:t>
            </w:r>
            <w:proofErr w:type="spellEnd"/>
            <w:r w:rsidRPr="00DE398D">
              <w:rPr>
                <w:rFonts w:eastAsia="Arial Unicode MS"/>
              </w:rPr>
              <w:t>: pcc:ptcp:2013</w:t>
            </w:r>
          </w:p>
        </w:tc>
        <w:tc>
          <w:tcPr>
            <w:tcW w:w="1891" w:type="dxa"/>
            <w:shd w:val="clear" w:color="auto" w:fill="auto"/>
          </w:tcPr>
          <w:p w:rsidR="00E839F9" w:rsidRPr="003651D9" w:rsidRDefault="00E839F9" w:rsidP="00BC6957">
            <w:pPr>
              <w:pStyle w:val="TableEntry"/>
              <w:rPr>
                <w:rFonts w:eastAsia="Arial Unicode MS"/>
              </w:rPr>
            </w:pPr>
            <w:r w:rsidRPr="00DE398D">
              <w:rPr>
                <w:rFonts w:eastAsia="Arial Unicode MS"/>
              </w:rPr>
              <w:t>Text/xml</w:t>
            </w:r>
          </w:p>
        </w:tc>
        <w:tc>
          <w:tcPr>
            <w:tcW w:w="1948" w:type="dxa"/>
            <w:shd w:val="clear" w:color="auto" w:fill="auto"/>
          </w:tcPr>
          <w:p w:rsidR="00BC18C4" w:rsidRPr="007464AD" w:rsidRDefault="00631B9D" w:rsidP="00E60376">
            <w:pPr>
              <w:pStyle w:val="TableEntry"/>
              <w:rPr>
                <w:rFonts w:eastAsia="Arial Unicode MS"/>
              </w:rPr>
            </w:pPr>
            <w:r w:rsidRPr="007464AD">
              <w:rPr>
                <w:rFonts w:eastAsia="Arial Unicode MS"/>
              </w:rPr>
              <w:t>1.3.6.1.4.1.19376.1.5.3.1.1.26.1</w:t>
            </w:r>
            <w:r w:rsidR="00BC18C4" w:rsidRPr="007464AD">
              <w:rPr>
                <w:rFonts w:eastAsia="Arial Unicode MS"/>
              </w:rPr>
              <w:t xml:space="preserve"> (Using IHE Templates) </w:t>
            </w:r>
          </w:p>
          <w:p w:rsidR="00E839F9" w:rsidRPr="007464AD" w:rsidRDefault="00BC18C4" w:rsidP="00E60376">
            <w:pPr>
              <w:pStyle w:val="TableEntry"/>
              <w:rPr>
                <w:rFonts w:eastAsia="Arial Unicode MS"/>
              </w:rPr>
            </w:pPr>
            <w:r w:rsidRPr="007464AD">
              <w:rPr>
                <w:rFonts w:eastAsia="Arial Unicode MS"/>
              </w:rPr>
              <w:t>OR</w:t>
            </w:r>
          </w:p>
          <w:p w:rsidR="00BC18C4" w:rsidRDefault="00BC18C4" w:rsidP="00BC18C4">
            <w:pPr>
              <w:pStyle w:val="TableEntry"/>
              <w:rPr>
                <w:rFonts w:eastAsia="Arial Unicode MS"/>
              </w:rPr>
            </w:pPr>
            <w:r w:rsidRPr="007464AD">
              <w:rPr>
                <w:rFonts w:eastAsia="Arial Unicode MS"/>
              </w:rPr>
              <w:t>1.3.6.1.4.1.19376.1.5.3.1.1.27.1 (Using CCDA Templates)</w:t>
            </w:r>
          </w:p>
          <w:p w:rsidR="00BC18C4" w:rsidRDefault="00BC18C4" w:rsidP="00E60376">
            <w:pPr>
              <w:pStyle w:val="TableEntry"/>
              <w:rPr>
                <w:rFonts w:eastAsia="Arial Unicode MS"/>
              </w:rPr>
            </w:pPr>
          </w:p>
          <w:p w:rsidR="00BC18C4" w:rsidRPr="003651D9" w:rsidRDefault="00BC18C4" w:rsidP="00E60376">
            <w:pPr>
              <w:pStyle w:val="TableEntry"/>
              <w:rPr>
                <w:rFonts w:eastAsia="Arial Unicode MS"/>
              </w:rPr>
            </w:pPr>
          </w:p>
        </w:tc>
      </w:tr>
    </w:tbl>
    <w:p w:rsidR="00E839F9" w:rsidRPr="003651D9" w:rsidRDefault="00E839F9" w:rsidP="00E839F9">
      <w:pPr>
        <w:pStyle w:val="BodyText"/>
      </w:pPr>
    </w:p>
    <w:p w:rsidR="00E839F9" w:rsidRPr="003651D9" w:rsidRDefault="00E839F9" w:rsidP="00E839F9">
      <w:pPr>
        <w:pStyle w:val="EditorInstructions"/>
      </w:pPr>
      <w:r w:rsidRPr="003651D9">
        <w:t xml:space="preserve">Add to section 5.1.2 IHE </w:t>
      </w:r>
      <w:proofErr w:type="spellStart"/>
      <w:r w:rsidRPr="003651D9">
        <w:t>ActCode</w:t>
      </w:r>
      <w:proofErr w:type="spellEnd"/>
      <w:r w:rsidRPr="003651D9">
        <w:t xml:space="preserve"> Vocabulary</w:t>
      </w:r>
    </w:p>
    <w:p w:rsidR="00FF3F2D" w:rsidRDefault="00FF3F2D" w:rsidP="00E839F9">
      <w:pPr>
        <w:pStyle w:val="BodyText"/>
      </w:pPr>
    </w:p>
    <w:p w:rsidR="00E839F9" w:rsidRDefault="00E839F9" w:rsidP="00E839F9">
      <w:pPr>
        <w:pStyle w:val="BodyText"/>
      </w:pPr>
      <w:r>
        <w:t>None</w:t>
      </w:r>
    </w:p>
    <w:p w:rsidR="00E839F9" w:rsidRPr="003651D9" w:rsidRDefault="00E839F9" w:rsidP="00E839F9">
      <w:pPr>
        <w:pStyle w:val="EditorInstructions"/>
      </w:pPr>
      <w:r w:rsidRPr="003651D9">
        <w:t xml:space="preserve">Add to section 5.1.3 IHE </w:t>
      </w:r>
      <w:proofErr w:type="spellStart"/>
      <w:r w:rsidRPr="003651D9">
        <w:t>RoleCode</w:t>
      </w:r>
      <w:proofErr w:type="spellEnd"/>
      <w:r w:rsidRPr="003651D9">
        <w:t xml:space="preserve"> Vocabulary</w:t>
      </w:r>
    </w:p>
    <w:p w:rsidR="00FF3F2D" w:rsidRDefault="00FF3F2D" w:rsidP="00E839F9">
      <w:pPr>
        <w:pStyle w:val="BodyText"/>
      </w:pPr>
    </w:p>
    <w:p w:rsidR="00E839F9" w:rsidRDefault="00E839F9" w:rsidP="00E839F9">
      <w:pPr>
        <w:pStyle w:val="BodyText"/>
      </w:pPr>
      <w:r>
        <w:t xml:space="preserve"> None </w:t>
      </w:r>
    </w:p>
    <w:p w:rsidR="00836B0F" w:rsidRPr="00DE398D" w:rsidRDefault="00836B0F" w:rsidP="00836B0F">
      <w:pPr>
        <w:pStyle w:val="BodyText"/>
      </w:pPr>
    </w:p>
    <w:p w:rsidR="00836B0F" w:rsidRPr="00F06B2A" w:rsidRDefault="00836B0F" w:rsidP="00F06B2A">
      <w:pPr>
        <w:pStyle w:val="Heading1"/>
      </w:pPr>
      <w:bookmarkStart w:id="88" w:name="_Toc357522196"/>
      <w:r w:rsidRPr="00F06B2A">
        <w:lastRenderedPageBreak/>
        <w:t>6. Content Modules</w:t>
      </w:r>
      <w:bookmarkEnd w:id="88"/>
    </w:p>
    <w:p w:rsidR="00836B0F" w:rsidRPr="00DE398D" w:rsidRDefault="00836B0F" w:rsidP="00836B0F">
      <w:pPr>
        <w:pStyle w:val="Heading2"/>
        <w:rPr>
          <w:noProof w:val="0"/>
        </w:rPr>
      </w:pPr>
      <w:bookmarkStart w:id="89" w:name="_Toc357522197"/>
      <w:r w:rsidRPr="00DE398D">
        <w:rPr>
          <w:noProof w:val="0"/>
        </w:rPr>
        <w:t>6.3.1 CDA Document Content Modules</w:t>
      </w:r>
      <w:bookmarkEnd w:id="89"/>
    </w:p>
    <w:p w:rsidR="00836B0F" w:rsidRPr="00DE398D" w:rsidRDefault="00836B0F" w:rsidP="000F7B82">
      <w:pPr>
        <w:pStyle w:val="BodyText"/>
      </w:pPr>
    </w:p>
    <w:p w:rsidR="00836B0F" w:rsidRPr="00DE398D" w:rsidRDefault="00836B0F" w:rsidP="00836B0F">
      <w:pPr>
        <w:pStyle w:val="EditorInstructions"/>
      </w:pPr>
      <w:r w:rsidRPr="00DE398D">
        <w:t>Add to section 6.3.1.D Document Content Modules</w:t>
      </w:r>
    </w:p>
    <w:p w:rsidR="00836B0F" w:rsidRPr="00F06B2A" w:rsidRDefault="00836B0F" w:rsidP="00F06B2A">
      <w:pPr>
        <w:pStyle w:val="Heading4"/>
      </w:pPr>
      <w:bookmarkStart w:id="90" w:name="_Toc357522198"/>
      <w:r w:rsidRPr="00F06B2A">
        <w:t>6.3.1.D Patient Care Plan (PtCP) Document Content Module</w:t>
      </w:r>
      <w:bookmarkEnd w:id="90"/>
      <w:r w:rsidRPr="00F06B2A">
        <w:t xml:space="preserve"> </w:t>
      </w:r>
    </w:p>
    <w:p w:rsidR="00836B0F" w:rsidRPr="00DE398D" w:rsidRDefault="00836B0F" w:rsidP="00836B0F">
      <w:pPr>
        <w:pStyle w:val="BodyText"/>
      </w:pPr>
      <w:r w:rsidRPr="00DE398D">
        <w:t xml:space="preserve">The Patient Care Plan (PtCP) content profile represents the synthesized data that is produced as a result of multiple plans of care produced by each provider to address specific health concerns of the patient. The PtCP is a Medical Summary and inherits all header constraints from Medical Summary.  It also uses CDA templates where needed. </w:t>
      </w:r>
    </w:p>
    <w:p w:rsidR="00836B0F" w:rsidRPr="00DE398D" w:rsidRDefault="00836B0F" w:rsidP="00836B0F">
      <w:pPr>
        <w:pStyle w:val="Heading5"/>
        <w:rPr>
          <w:noProof w:val="0"/>
        </w:rPr>
      </w:pPr>
      <w:bookmarkStart w:id="91" w:name="_Toc357522199"/>
      <w:r w:rsidRPr="00DE398D">
        <w:rPr>
          <w:noProof w:val="0"/>
        </w:rPr>
        <w:t>6.3.1</w:t>
      </w:r>
      <w:proofErr w:type="gramStart"/>
      <w:r w:rsidRPr="00DE398D">
        <w:rPr>
          <w:noProof w:val="0"/>
        </w:rPr>
        <w:t>.D.1</w:t>
      </w:r>
      <w:proofErr w:type="gramEnd"/>
      <w:r w:rsidRPr="00DE398D">
        <w:rPr>
          <w:noProof w:val="0"/>
        </w:rPr>
        <w:t xml:space="preserve"> Format Code</w:t>
      </w:r>
      <w:bookmarkEnd w:id="91"/>
    </w:p>
    <w:p w:rsidR="00836B0F" w:rsidRPr="00DE398D" w:rsidRDefault="00836B0F" w:rsidP="00F06B2A">
      <w:pPr>
        <w:pStyle w:val="BodyText"/>
        <w:rPr>
          <w:bCs/>
        </w:rPr>
      </w:pPr>
      <w:r w:rsidRPr="00DE398D">
        <w:t xml:space="preserve">The </w:t>
      </w:r>
      <w:proofErr w:type="spellStart"/>
      <w:r w:rsidRPr="00DE398D">
        <w:t>XDSDocumentEntry</w:t>
      </w:r>
      <w:proofErr w:type="spellEnd"/>
      <w:r w:rsidRPr="00DE398D">
        <w:t xml:space="preserve"> format code for this content is </w:t>
      </w:r>
      <w:r w:rsidRPr="00DE398D">
        <w:rPr>
          <w:b/>
          <w:bCs/>
        </w:rPr>
        <w:t>urn</w:t>
      </w:r>
      <w:proofErr w:type="gramStart"/>
      <w:r w:rsidRPr="00DE398D">
        <w:rPr>
          <w:b/>
          <w:bCs/>
        </w:rPr>
        <w:t>:ihe:pcc:ptcp:2013</w:t>
      </w:r>
      <w:proofErr w:type="gramEnd"/>
    </w:p>
    <w:p w:rsidR="00836B0F" w:rsidRPr="00DE398D" w:rsidRDefault="00836B0F" w:rsidP="00836B0F">
      <w:pPr>
        <w:pStyle w:val="Heading5"/>
        <w:rPr>
          <w:noProof w:val="0"/>
        </w:rPr>
      </w:pPr>
      <w:bookmarkStart w:id="92" w:name="_Toc357522200"/>
      <w:r w:rsidRPr="00DE398D">
        <w:rPr>
          <w:noProof w:val="0"/>
        </w:rPr>
        <w:t>6.3.1</w:t>
      </w:r>
      <w:proofErr w:type="gramStart"/>
      <w:r w:rsidRPr="00DE398D">
        <w:rPr>
          <w:noProof w:val="0"/>
        </w:rPr>
        <w:t>.D.2</w:t>
      </w:r>
      <w:proofErr w:type="gramEnd"/>
      <w:r w:rsidRPr="00DE398D">
        <w:rPr>
          <w:noProof w:val="0"/>
        </w:rPr>
        <w:t xml:space="preserve"> Parent Template</w:t>
      </w:r>
      <w:bookmarkEnd w:id="92"/>
    </w:p>
    <w:p w:rsidR="00836B0F" w:rsidRDefault="00836B0F" w:rsidP="00836B0F">
      <w:pPr>
        <w:pStyle w:val="BodyText"/>
      </w:pPr>
      <w:r w:rsidRPr="00DE398D">
        <w:t>This document is a specialization of the IHE PCC Medical Document template (OID = 1.3.6.1.4.1.19376.1.5.3.1.1.1)</w:t>
      </w:r>
      <w:r w:rsidR="00A67207">
        <w:t xml:space="preserve"> and if there are reconciled items within this document then the document shall include the Reconciliation Content template ID </w:t>
      </w:r>
      <w:proofErr w:type="gramStart"/>
      <w:r w:rsidR="00A67207">
        <w:t>1.3.6.1.4.1.19376.1.5.3.1.1.24.1  and</w:t>
      </w:r>
      <w:proofErr w:type="gramEnd"/>
      <w:r w:rsidR="00A67207">
        <w:t xml:space="preserve"> if included will also contain sections with the Reconciliation Act (6.3.4.D) template (</w:t>
      </w:r>
      <w:proofErr w:type="spellStart"/>
      <w:r w:rsidR="00A67207">
        <w:t>templateId</w:t>
      </w:r>
      <w:proofErr w:type="spellEnd"/>
      <w:r w:rsidR="00A67207">
        <w:t xml:space="preserve">: </w:t>
      </w:r>
      <w:r w:rsidR="00A67207" w:rsidRPr="00D1451A">
        <w:rPr>
          <w:rStyle w:val="InlineXML"/>
          <w:rFonts w:cs="Courier New"/>
          <w:b/>
        </w:rPr>
        <w:t>1.3.6.1.4.1.19376.1.5.3.1.1.24</w:t>
      </w:r>
      <w:r w:rsidR="00A67207">
        <w:rPr>
          <w:rStyle w:val="InlineXML"/>
          <w:rFonts w:cs="Courier New"/>
          <w:b/>
        </w:rPr>
        <w:t>.3.1</w:t>
      </w:r>
      <w:r w:rsidR="00A67207">
        <w:t>)</w:t>
      </w:r>
    </w:p>
    <w:p w:rsidR="00836B0F" w:rsidRPr="00DE398D" w:rsidRDefault="00836B0F" w:rsidP="00836B0F">
      <w:pPr>
        <w:pStyle w:val="Heading5"/>
        <w:rPr>
          <w:noProof w:val="0"/>
        </w:rPr>
      </w:pPr>
      <w:bookmarkStart w:id="93" w:name="_Toc357522201"/>
      <w:r w:rsidRPr="00DE398D">
        <w:rPr>
          <w:noProof w:val="0"/>
        </w:rPr>
        <w:t>6.3.1</w:t>
      </w:r>
      <w:proofErr w:type="gramStart"/>
      <w:r w:rsidRPr="00DE398D">
        <w:rPr>
          <w:noProof w:val="0"/>
        </w:rPr>
        <w:t>.D.3</w:t>
      </w:r>
      <w:proofErr w:type="gramEnd"/>
      <w:r w:rsidRPr="00DE398D">
        <w:rPr>
          <w:noProof w:val="0"/>
        </w:rPr>
        <w:t xml:space="preserve"> Referenced Standards</w:t>
      </w:r>
      <w:bookmarkEnd w:id="93"/>
    </w:p>
    <w:p w:rsidR="00836B0F" w:rsidRPr="00DE398D" w:rsidRDefault="00836B0F" w:rsidP="00836B0F">
      <w:pPr>
        <w:pStyle w:val="BodyText"/>
      </w:pPr>
      <w:r w:rsidRPr="00DE398D">
        <w:t>All standards which are reference in this document are listed below with their common abbreviation, full title, and link to the standard.</w:t>
      </w:r>
    </w:p>
    <w:p w:rsidR="00836B0F" w:rsidRPr="00DE398D" w:rsidRDefault="00836B0F" w:rsidP="00836B0F">
      <w:pPr>
        <w:pStyle w:val="BodyText"/>
        <w:rPr>
          <w:highlight w:val="yellow"/>
        </w:rPr>
      </w:pPr>
    </w:p>
    <w:p w:rsidR="00836B0F" w:rsidRPr="00DE398D" w:rsidRDefault="00836B0F" w:rsidP="00836B0F">
      <w:pPr>
        <w:pStyle w:val="TableTitle"/>
      </w:pPr>
      <w:r w:rsidRPr="00DE398D">
        <w:t>Table 6.3.1.D.3-1: PtCP Document Profile - Referenced Standards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4500"/>
        <w:gridCol w:w="3708"/>
      </w:tblGrid>
      <w:tr w:rsidR="00836B0F" w:rsidRPr="00DE398D" w:rsidTr="00DF5F66">
        <w:trPr>
          <w:cantSplit/>
          <w:tblHeader/>
        </w:trPr>
        <w:tc>
          <w:tcPr>
            <w:tcW w:w="1368" w:type="dxa"/>
            <w:shd w:val="clear" w:color="auto" w:fill="D9D9D9"/>
          </w:tcPr>
          <w:p w:rsidR="00836B0F" w:rsidRPr="00DE398D" w:rsidRDefault="00836B0F" w:rsidP="00DF5F66">
            <w:pPr>
              <w:pStyle w:val="TableEntryHeader"/>
            </w:pPr>
            <w:r w:rsidRPr="00DE398D">
              <w:t>Abbreviation</w:t>
            </w:r>
          </w:p>
        </w:tc>
        <w:tc>
          <w:tcPr>
            <w:tcW w:w="4500" w:type="dxa"/>
            <w:shd w:val="clear" w:color="auto" w:fill="D9D9D9"/>
          </w:tcPr>
          <w:p w:rsidR="00836B0F" w:rsidRPr="00DE398D" w:rsidRDefault="00836B0F" w:rsidP="00DF5F66">
            <w:pPr>
              <w:pStyle w:val="TableEntryHeader"/>
            </w:pPr>
            <w:r w:rsidRPr="00DE398D">
              <w:t>Title</w:t>
            </w:r>
          </w:p>
        </w:tc>
        <w:tc>
          <w:tcPr>
            <w:tcW w:w="3708" w:type="dxa"/>
            <w:shd w:val="clear" w:color="auto" w:fill="D9D9D9"/>
          </w:tcPr>
          <w:p w:rsidR="00836B0F" w:rsidRPr="00DE398D" w:rsidRDefault="00836B0F" w:rsidP="00DF5F66">
            <w:pPr>
              <w:pStyle w:val="TableEntryHeader"/>
            </w:pPr>
            <w:r w:rsidRPr="00DE398D">
              <w:t>URL</w:t>
            </w:r>
          </w:p>
        </w:tc>
      </w:tr>
      <w:tr w:rsidR="00836B0F" w:rsidRPr="00DE398D" w:rsidTr="00DF5F66">
        <w:trPr>
          <w:cantSplit/>
        </w:trPr>
        <w:tc>
          <w:tcPr>
            <w:tcW w:w="1368" w:type="dxa"/>
            <w:shd w:val="clear" w:color="auto" w:fill="auto"/>
          </w:tcPr>
          <w:p w:rsidR="00836B0F" w:rsidRPr="00DE398D" w:rsidRDefault="00836B0F" w:rsidP="00DF5F66">
            <w:pPr>
              <w:pStyle w:val="TableEntry"/>
            </w:pPr>
            <w:r w:rsidRPr="00DE398D">
              <w:t>CDAR2</w:t>
            </w:r>
          </w:p>
        </w:tc>
        <w:tc>
          <w:tcPr>
            <w:tcW w:w="4500" w:type="dxa"/>
            <w:shd w:val="clear" w:color="auto" w:fill="auto"/>
          </w:tcPr>
          <w:p w:rsidR="00836B0F" w:rsidRPr="00DE398D" w:rsidRDefault="00836B0F" w:rsidP="00DF5F66">
            <w:pPr>
              <w:pStyle w:val="TableEntry"/>
            </w:pPr>
            <w:r w:rsidRPr="00DE398D">
              <w:rPr>
                <w:iCs/>
                <w:szCs w:val="18"/>
              </w:rPr>
              <w:t>HL7 Clinical Document Architecture (CDA Release 2)</w:t>
            </w:r>
          </w:p>
        </w:tc>
        <w:tc>
          <w:tcPr>
            <w:tcW w:w="3708" w:type="dxa"/>
            <w:shd w:val="clear" w:color="auto" w:fill="auto"/>
          </w:tcPr>
          <w:p w:rsidR="00836B0F" w:rsidRPr="00F06B2A" w:rsidRDefault="00761129" w:rsidP="00DF5F66">
            <w:pPr>
              <w:pStyle w:val="TableEntry"/>
              <w:rPr>
                <w:rStyle w:val="Hyperlink"/>
              </w:rPr>
            </w:pPr>
            <w:hyperlink r:id="rId29" w:history="1">
              <w:r w:rsidR="00836B0F" w:rsidRPr="00F06B2A">
                <w:rPr>
                  <w:rStyle w:val="Hyperlink"/>
                </w:rPr>
                <w:t>http://www.hl7.org/implement/standards/cda.cfm</w:t>
              </w:r>
            </w:hyperlink>
            <w:r w:rsidR="00836B0F" w:rsidRPr="00F06B2A">
              <w:rPr>
                <w:rStyle w:val="Hyperlink"/>
              </w:rPr>
              <w:t xml:space="preserve">  </w:t>
            </w:r>
          </w:p>
        </w:tc>
      </w:tr>
      <w:tr w:rsidR="00836B0F" w:rsidRPr="00DE398D" w:rsidTr="00DF5F66">
        <w:trPr>
          <w:cantSplit/>
        </w:trPr>
        <w:tc>
          <w:tcPr>
            <w:tcW w:w="1368" w:type="dxa"/>
            <w:shd w:val="clear" w:color="auto" w:fill="auto"/>
          </w:tcPr>
          <w:p w:rsidR="00836B0F" w:rsidRPr="00DE398D" w:rsidRDefault="00836B0F" w:rsidP="00DF5F66">
            <w:pPr>
              <w:pStyle w:val="TableEntry"/>
            </w:pPr>
            <w:r w:rsidRPr="00DE398D">
              <w:t>LOINC</w:t>
            </w:r>
          </w:p>
        </w:tc>
        <w:tc>
          <w:tcPr>
            <w:tcW w:w="4500" w:type="dxa"/>
            <w:shd w:val="clear" w:color="auto" w:fill="auto"/>
          </w:tcPr>
          <w:p w:rsidR="00836B0F" w:rsidRPr="00156C94" w:rsidRDefault="00836B0F" w:rsidP="00156C94">
            <w:pPr>
              <w:pStyle w:val="TableEntry"/>
            </w:pPr>
            <w:r w:rsidRPr="00F06B2A">
              <w:t>Logical Observation Identifiers, Names and Codes</w:t>
            </w:r>
          </w:p>
        </w:tc>
        <w:tc>
          <w:tcPr>
            <w:tcW w:w="3708" w:type="dxa"/>
            <w:shd w:val="clear" w:color="auto" w:fill="auto"/>
          </w:tcPr>
          <w:p w:rsidR="00836B0F" w:rsidRPr="00F06B2A" w:rsidRDefault="00761129" w:rsidP="00DF5F66">
            <w:pPr>
              <w:pStyle w:val="TableEntry"/>
              <w:rPr>
                <w:rStyle w:val="Hyperlink"/>
              </w:rPr>
            </w:pPr>
            <w:hyperlink r:id="rId30" w:history="1">
              <w:r w:rsidR="00836B0F" w:rsidRPr="00AE1944">
                <w:rPr>
                  <w:rStyle w:val="Hyperlink"/>
                </w:rPr>
                <w:t>http://loinc.org/</w:t>
              </w:r>
            </w:hyperlink>
          </w:p>
        </w:tc>
      </w:tr>
      <w:tr w:rsidR="00836B0F" w:rsidRPr="00DE398D" w:rsidTr="00DF5F66">
        <w:trPr>
          <w:cantSplit/>
        </w:trPr>
        <w:tc>
          <w:tcPr>
            <w:tcW w:w="1368" w:type="dxa"/>
            <w:shd w:val="clear" w:color="auto" w:fill="auto"/>
          </w:tcPr>
          <w:p w:rsidR="00836B0F" w:rsidRPr="00DE398D" w:rsidRDefault="00836B0F" w:rsidP="00DF5F66">
            <w:pPr>
              <w:pStyle w:val="TableEntry"/>
            </w:pPr>
            <w:r w:rsidRPr="00DE398D">
              <w:t>SNOMED</w:t>
            </w:r>
          </w:p>
        </w:tc>
        <w:tc>
          <w:tcPr>
            <w:tcW w:w="4500" w:type="dxa"/>
            <w:shd w:val="clear" w:color="auto" w:fill="auto"/>
          </w:tcPr>
          <w:p w:rsidR="00836B0F" w:rsidRPr="00156C94" w:rsidRDefault="00836B0F" w:rsidP="00156C94">
            <w:pPr>
              <w:pStyle w:val="TableEntry"/>
            </w:pPr>
            <w:r w:rsidRPr="00F06B2A">
              <w:t>Systemized Nomenclature for Medicine</w:t>
            </w:r>
          </w:p>
        </w:tc>
        <w:tc>
          <w:tcPr>
            <w:tcW w:w="3708" w:type="dxa"/>
            <w:shd w:val="clear" w:color="auto" w:fill="auto"/>
          </w:tcPr>
          <w:p w:rsidR="00836B0F" w:rsidRPr="00F06B2A" w:rsidRDefault="00761129" w:rsidP="00DF5F66">
            <w:pPr>
              <w:pStyle w:val="TableEntry"/>
              <w:rPr>
                <w:rStyle w:val="Hyperlink"/>
              </w:rPr>
            </w:pPr>
            <w:hyperlink r:id="rId31" w:history="1">
              <w:r w:rsidR="00836B0F" w:rsidRPr="00AE1944">
                <w:rPr>
                  <w:rStyle w:val="Hyperlink"/>
                </w:rPr>
                <w:t>http://www.ihtsdo.org/snomed-ct/</w:t>
              </w:r>
            </w:hyperlink>
          </w:p>
        </w:tc>
      </w:tr>
      <w:tr w:rsidR="00836B0F" w:rsidRPr="00DE398D" w:rsidTr="00DF5F66">
        <w:trPr>
          <w:cantSplit/>
        </w:trPr>
        <w:tc>
          <w:tcPr>
            <w:tcW w:w="1368" w:type="dxa"/>
            <w:shd w:val="clear" w:color="auto" w:fill="auto"/>
          </w:tcPr>
          <w:p w:rsidR="00836B0F" w:rsidRPr="00DE398D" w:rsidRDefault="00836B0F" w:rsidP="00DF5F66">
            <w:pPr>
              <w:pStyle w:val="TableEntry"/>
            </w:pPr>
            <w:r w:rsidRPr="00DE398D">
              <w:t>CCDA</w:t>
            </w:r>
          </w:p>
        </w:tc>
        <w:tc>
          <w:tcPr>
            <w:tcW w:w="4500" w:type="dxa"/>
            <w:shd w:val="clear" w:color="auto" w:fill="auto"/>
          </w:tcPr>
          <w:p w:rsidR="00836B0F" w:rsidRPr="00DE398D" w:rsidRDefault="003E1393" w:rsidP="00DF5F66">
            <w:pPr>
              <w:pStyle w:val="TableEntry"/>
              <w:rPr>
                <w:rFonts w:ascii="TimesNewRomanPSMT" w:hAnsi="TimesNewRomanPSMT" w:cs="TimesNewRomanPSMT"/>
                <w:szCs w:val="18"/>
              </w:rPr>
            </w:pPr>
            <w:r w:rsidRPr="00DE398D">
              <w:t>HL7 Implementation Guide for CDA® Release 2: IHE Health Story Consolidation, Release 1.1 - US Realm</w:t>
            </w:r>
          </w:p>
        </w:tc>
        <w:tc>
          <w:tcPr>
            <w:tcW w:w="3708" w:type="dxa"/>
            <w:shd w:val="clear" w:color="auto" w:fill="auto"/>
          </w:tcPr>
          <w:p w:rsidR="00836B0F" w:rsidRPr="00F06B2A" w:rsidRDefault="00761129" w:rsidP="00DF5F66">
            <w:pPr>
              <w:pStyle w:val="TableEntry"/>
              <w:rPr>
                <w:rStyle w:val="Hyperlink"/>
              </w:rPr>
            </w:pPr>
            <w:hyperlink r:id="rId32" w:history="1">
              <w:r w:rsidR="003E1393" w:rsidRPr="00AE1944">
                <w:rPr>
                  <w:rStyle w:val="Hyperlink"/>
                </w:rPr>
                <w:t>http://www.hl7.org/implement/standards/product_brief.cfm?product_id=258</w:t>
              </w:r>
            </w:hyperlink>
          </w:p>
        </w:tc>
      </w:tr>
      <w:tr w:rsidR="008E77E5" w:rsidRPr="00DE398D" w:rsidTr="00DF5F66">
        <w:trPr>
          <w:cantSplit/>
        </w:trPr>
        <w:tc>
          <w:tcPr>
            <w:tcW w:w="1368" w:type="dxa"/>
            <w:shd w:val="clear" w:color="auto" w:fill="auto"/>
          </w:tcPr>
          <w:p w:rsidR="008E77E5" w:rsidRPr="00DE398D" w:rsidRDefault="008E77E5" w:rsidP="00DF5F66">
            <w:pPr>
              <w:pStyle w:val="TableEntry"/>
            </w:pPr>
            <w:r>
              <w:lastRenderedPageBreak/>
              <w:t>CCDA</w:t>
            </w:r>
          </w:p>
        </w:tc>
        <w:tc>
          <w:tcPr>
            <w:tcW w:w="4500" w:type="dxa"/>
            <w:shd w:val="clear" w:color="auto" w:fill="auto"/>
          </w:tcPr>
          <w:p w:rsidR="008E77E5" w:rsidRDefault="008E77E5" w:rsidP="008E77E5">
            <w:pPr>
              <w:pStyle w:val="TableEntry"/>
              <w:ind w:left="0"/>
            </w:pPr>
            <w:r>
              <w:t>HL7 Implementation Guide: S&amp;I Framework Transitions of Care Companion Guide to Consolidated-CDA for Meaningful Use Stage 2, Release 1</w:t>
            </w:r>
          </w:p>
          <w:p w:rsidR="008E77E5" w:rsidRDefault="008E77E5" w:rsidP="008E77E5">
            <w:pPr>
              <w:pStyle w:val="TableEntry"/>
              <w:ind w:left="0"/>
            </w:pPr>
          </w:p>
          <w:p w:rsidR="008E77E5" w:rsidRPr="00DE398D" w:rsidRDefault="008E77E5" w:rsidP="008E77E5">
            <w:pPr>
              <w:pStyle w:val="TableEntry"/>
              <w:ind w:left="0"/>
            </w:pPr>
          </w:p>
        </w:tc>
        <w:tc>
          <w:tcPr>
            <w:tcW w:w="3708" w:type="dxa"/>
            <w:shd w:val="clear" w:color="auto" w:fill="auto"/>
          </w:tcPr>
          <w:p w:rsidR="008E77E5" w:rsidRDefault="00761129" w:rsidP="00DF5F66">
            <w:pPr>
              <w:pStyle w:val="TableEntry"/>
            </w:pPr>
            <w:hyperlink r:id="rId33" w:history="1">
              <w:r w:rsidR="008E77E5">
                <w:rPr>
                  <w:rStyle w:val="Hyperlink"/>
                </w:rPr>
                <w:t>http://www.hl7.org/ctl.cfm?action=ballots.participantdetailbydocument&amp;ballot_voter_id=8652&amp;ballot_id=1179&amp;ballot_cycle_id=531</w:t>
              </w:r>
            </w:hyperlink>
          </w:p>
        </w:tc>
      </w:tr>
      <w:tr w:rsidR="008E77E5" w:rsidRPr="00DE398D" w:rsidTr="00DF5F66">
        <w:trPr>
          <w:cantSplit/>
        </w:trPr>
        <w:tc>
          <w:tcPr>
            <w:tcW w:w="1368" w:type="dxa"/>
            <w:shd w:val="clear" w:color="auto" w:fill="auto"/>
          </w:tcPr>
          <w:p w:rsidR="008E77E5" w:rsidRDefault="008E77E5" w:rsidP="00DF5F66">
            <w:pPr>
              <w:pStyle w:val="TableEntry"/>
            </w:pPr>
            <w:r>
              <w:t>CCDA</w:t>
            </w:r>
          </w:p>
        </w:tc>
        <w:tc>
          <w:tcPr>
            <w:tcW w:w="4500" w:type="dxa"/>
            <w:shd w:val="clear" w:color="auto" w:fill="auto"/>
          </w:tcPr>
          <w:p w:rsidR="008E77E5" w:rsidRDefault="008E77E5" w:rsidP="008E77E5">
            <w:pPr>
              <w:pStyle w:val="TableEntry"/>
              <w:ind w:left="0"/>
            </w:pPr>
            <w:r w:rsidRPr="008E77E5">
              <w:t>HL7 Implementation Guides for CDA Release 2: Consolidated CDA Templates for Clinical Notes, DSTU Release 2 - US Realm</w:t>
            </w:r>
          </w:p>
        </w:tc>
        <w:tc>
          <w:tcPr>
            <w:tcW w:w="3708" w:type="dxa"/>
            <w:shd w:val="clear" w:color="auto" w:fill="auto"/>
          </w:tcPr>
          <w:p w:rsidR="008E77E5" w:rsidRDefault="00761129" w:rsidP="00DF5F66">
            <w:pPr>
              <w:pStyle w:val="TableEntry"/>
            </w:pPr>
            <w:hyperlink r:id="rId34" w:history="1">
              <w:r w:rsidR="008E77E5">
                <w:rPr>
                  <w:rStyle w:val="Hyperlink"/>
                </w:rPr>
                <w:t>http://www.hl7.org/ctl.cfm?action=ballots.participantdetailbydocument&amp;ballot_voter_id=8652&amp;ballot_id=1196&amp;ballot_cycle_id=531</w:t>
              </w:r>
            </w:hyperlink>
          </w:p>
        </w:tc>
      </w:tr>
      <w:tr w:rsidR="00E07737" w:rsidRPr="00DE398D" w:rsidTr="00DF5F66">
        <w:trPr>
          <w:cantSplit/>
        </w:trPr>
        <w:tc>
          <w:tcPr>
            <w:tcW w:w="1368" w:type="dxa"/>
            <w:shd w:val="clear" w:color="auto" w:fill="auto"/>
          </w:tcPr>
          <w:p w:rsidR="00E07737" w:rsidRPr="00DE398D" w:rsidRDefault="00E07737" w:rsidP="00C57BED">
            <w:pPr>
              <w:pStyle w:val="TableEntry"/>
            </w:pPr>
            <w:r>
              <w:t>RECON</w:t>
            </w:r>
          </w:p>
        </w:tc>
        <w:tc>
          <w:tcPr>
            <w:tcW w:w="4500" w:type="dxa"/>
            <w:shd w:val="clear" w:color="auto" w:fill="auto"/>
          </w:tcPr>
          <w:p w:rsidR="00E07737" w:rsidRPr="00DE398D" w:rsidRDefault="00DA1100" w:rsidP="00DA1100">
            <w:pPr>
              <w:pStyle w:val="TableEntry"/>
              <w:ind w:left="0"/>
            </w:pPr>
            <w:r w:rsidRPr="00DA1100">
              <w:t>IHE Patient Care Coordination (PCC) Technical Framework Supplement</w:t>
            </w:r>
            <w:r>
              <w:t xml:space="preserve">: </w:t>
            </w:r>
            <w:r w:rsidRPr="00DA1100">
              <w:t xml:space="preserve">Reconciliation of Diagnoses, Allergies and Medications </w:t>
            </w:r>
          </w:p>
        </w:tc>
        <w:tc>
          <w:tcPr>
            <w:tcW w:w="3708" w:type="dxa"/>
            <w:shd w:val="clear" w:color="auto" w:fill="auto"/>
          </w:tcPr>
          <w:p w:rsidR="00E07737" w:rsidRPr="00DA1100" w:rsidRDefault="00761129" w:rsidP="00DA1100">
            <w:pPr>
              <w:rPr>
                <w:sz w:val="18"/>
                <w:szCs w:val="18"/>
              </w:rPr>
            </w:pPr>
            <w:hyperlink r:id="rId35" w:history="1">
              <w:r w:rsidR="00DA1100" w:rsidRPr="003E44FF">
                <w:rPr>
                  <w:rStyle w:val="Hyperlink"/>
                  <w:sz w:val="18"/>
                  <w:szCs w:val="18"/>
                </w:rPr>
                <w:t>http://ihe.net/Technical_Framework/upload/IHE_PCC_Suppl_Reconciliation_Rev1-1_TI_2011-09-09.pdf</w:t>
              </w:r>
            </w:hyperlink>
            <w:r w:rsidR="00DA1100">
              <w:rPr>
                <w:sz w:val="18"/>
                <w:szCs w:val="18"/>
              </w:rPr>
              <w:t xml:space="preserve"> </w:t>
            </w:r>
          </w:p>
        </w:tc>
      </w:tr>
    </w:tbl>
    <w:p w:rsidR="00836B0F" w:rsidRPr="00DE398D" w:rsidRDefault="00836B0F" w:rsidP="00836B0F">
      <w:pPr>
        <w:pStyle w:val="BodyText"/>
      </w:pPr>
    </w:p>
    <w:p w:rsidR="00836B0F" w:rsidRPr="00DE398D" w:rsidRDefault="00836B0F" w:rsidP="00836B0F">
      <w:pPr>
        <w:pStyle w:val="Heading5"/>
        <w:rPr>
          <w:noProof w:val="0"/>
        </w:rPr>
      </w:pPr>
      <w:bookmarkStart w:id="94" w:name="_Toc357522202"/>
      <w:r w:rsidRPr="00DE398D">
        <w:rPr>
          <w:noProof w:val="0"/>
        </w:rPr>
        <w:t>6.3.1</w:t>
      </w:r>
      <w:proofErr w:type="gramStart"/>
      <w:r w:rsidRPr="00DE398D">
        <w:rPr>
          <w:noProof w:val="0"/>
        </w:rPr>
        <w:t>.D.4</w:t>
      </w:r>
      <w:proofErr w:type="gramEnd"/>
      <w:r w:rsidRPr="00DE398D">
        <w:rPr>
          <w:noProof w:val="0"/>
        </w:rPr>
        <w:t xml:space="preserve"> Data Element Requirement Mappings to CDA</w:t>
      </w:r>
      <w:bookmarkEnd w:id="94"/>
    </w:p>
    <w:p w:rsidR="00836B0F" w:rsidRPr="00DE398D" w:rsidRDefault="00836B0F" w:rsidP="00836B0F">
      <w:pPr>
        <w:pStyle w:val="BodyText"/>
      </w:pPr>
      <w:r w:rsidRPr="00DE398D">
        <w:t>This section identifies the mapping of data between referenced standards into the CDA implementation guide.</w:t>
      </w:r>
    </w:p>
    <w:p w:rsidR="00836B0F" w:rsidRPr="000F7B82" w:rsidRDefault="00836B0F" w:rsidP="000F7B82">
      <w:pPr>
        <w:pStyle w:val="BodyText"/>
      </w:pPr>
      <w:r w:rsidRPr="000F7B82">
        <w:t>NA</w:t>
      </w:r>
    </w:p>
    <w:p w:rsidR="00836B0F" w:rsidRPr="00F06B2A" w:rsidRDefault="00836B0F" w:rsidP="005C55AC">
      <w:pPr>
        <w:pStyle w:val="Heading5"/>
      </w:pPr>
      <w:bookmarkStart w:id="95" w:name="_Toc357522203"/>
      <w:r w:rsidRPr="00F06B2A">
        <w:t>6.3.1.D.5 PtCP Document Content Module Specification</w:t>
      </w:r>
      <w:bookmarkEnd w:id="95"/>
    </w:p>
    <w:p w:rsidR="00836B0F" w:rsidRPr="00DE398D" w:rsidRDefault="00836B0F" w:rsidP="00836B0F">
      <w:pPr>
        <w:pStyle w:val="BodyText"/>
      </w:pPr>
      <w:r w:rsidRPr="00DE398D">
        <w:t xml:space="preserve">This section specifies the header, section, and entry content modules which comprise the PtCP Document Content Module, using the Template ID as the key identifier. </w:t>
      </w:r>
    </w:p>
    <w:p w:rsidR="00836B0F" w:rsidRDefault="00836B0F" w:rsidP="00836B0F">
      <w:pPr>
        <w:pStyle w:val="BodyText"/>
      </w:pPr>
      <w:r w:rsidRPr="00DE398D">
        <w:t>Sections that are used according to the definitions in other specifications are identified with the relevant specification document. Additional constraints on vocabulary value sets, not specifically constrained within the section template, are also identified.</w:t>
      </w:r>
    </w:p>
    <w:p w:rsidR="0030195F" w:rsidRPr="00F06B2A" w:rsidRDefault="0030195F" w:rsidP="0030195F">
      <w:pPr>
        <w:pStyle w:val="BodyText"/>
      </w:pPr>
    </w:p>
    <w:p w:rsidR="00836B0F" w:rsidRDefault="00836B0F" w:rsidP="00F06B2A">
      <w:pPr>
        <w:pStyle w:val="TableTitle"/>
      </w:pPr>
      <w:r w:rsidRPr="00DE398D">
        <w:t>Table 6.3.1.D.5-1</w:t>
      </w:r>
      <w:r w:rsidRPr="00DE398D">
        <w:rPr>
          <w:color w:val="00B050"/>
        </w:rPr>
        <w:t xml:space="preserve"> </w:t>
      </w:r>
      <w:r w:rsidRPr="00DE398D">
        <w:t>PtCP Document IHE Content Module Specification</w:t>
      </w:r>
    </w:p>
    <w:tbl>
      <w:tblPr>
        <w:tblW w:w="5000" w:type="pct"/>
        <w:jc w:val="center"/>
        <w:tblInd w:w="-91" w:type="dxa"/>
        <w:tblBorders>
          <w:top w:val="single" w:sz="6" w:space="0" w:color="000000"/>
          <w:left w:val="single" w:sz="6" w:space="0" w:color="000000"/>
          <w:bottom w:val="single" w:sz="6" w:space="0" w:color="000000"/>
          <w:right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455"/>
        <w:gridCol w:w="1168"/>
        <w:gridCol w:w="1531"/>
        <w:gridCol w:w="1621"/>
        <w:gridCol w:w="1799"/>
        <w:gridCol w:w="1816"/>
      </w:tblGrid>
      <w:tr w:rsidR="00C0692F" w:rsidRPr="00DE398D"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Template Name</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7464AD" w:rsidRDefault="00C0692F" w:rsidP="00C57BED">
            <w:pPr>
              <w:pStyle w:val="TableEntry"/>
              <w:rPr>
                <w:rStyle w:val="SubtleReference"/>
                <w:smallCaps w:val="0"/>
                <w:color w:val="auto"/>
              </w:rPr>
            </w:pPr>
            <w:r w:rsidRPr="007464AD">
              <w:rPr>
                <w:rStyle w:val="SubtleReference"/>
                <w:color w:val="auto"/>
              </w:rPr>
              <w:t>PtCP Document</w:t>
            </w:r>
          </w:p>
        </w:tc>
      </w:tr>
      <w:tr w:rsidR="00C0692F" w:rsidRPr="00DE398D"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 xml:space="preserve">Template ID </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7464AD" w:rsidRDefault="00C0692F" w:rsidP="00C57BED">
            <w:pPr>
              <w:pStyle w:val="TableEntry"/>
              <w:rPr>
                <w:rStyle w:val="SubtleReference"/>
                <w:smallCaps w:val="0"/>
                <w:color w:val="auto"/>
              </w:rPr>
            </w:pPr>
            <w:r w:rsidRPr="007464AD">
              <w:rPr>
                <w:rStyle w:val="SubtleReference"/>
                <w:color w:val="auto"/>
              </w:rPr>
              <w:t>&lt;</w:t>
            </w:r>
            <w:proofErr w:type="spellStart"/>
            <w:r w:rsidRPr="007464AD">
              <w:rPr>
                <w:rStyle w:val="SubtleReference"/>
                <w:color w:val="auto"/>
              </w:rPr>
              <w:t>oid</w:t>
            </w:r>
            <w:proofErr w:type="spellEnd"/>
            <w:r w:rsidRPr="007464AD">
              <w:rPr>
                <w:rStyle w:val="SubtleReference"/>
                <w:color w:val="auto"/>
              </w:rPr>
              <w:t>/</w:t>
            </w:r>
            <w:proofErr w:type="spellStart"/>
            <w:r w:rsidRPr="007464AD">
              <w:rPr>
                <w:rStyle w:val="SubtleReference"/>
                <w:color w:val="auto"/>
              </w:rPr>
              <w:t>uid</w:t>
            </w:r>
            <w:proofErr w:type="spellEnd"/>
            <w:r w:rsidRPr="007464AD">
              <w:rPr>
                <w:rStyle w:val="SubtleReference"/>
                <w:color w:val="auto"/>
              </w:rPr>
              <w:t>&gt; 1.3.6.1.4.1.19376.1.5.3.1.1.26.1</w:t>
            </w:r>
          </w:p>
        </w:tc>
      </w:tr>
      <w:tr w:rsidR="00C0692F" w:rsidRPr="00DE398D"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 xml:space="preserve">Parent Template </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7464AD" w:rsidRDefault="00C0692F" w:rsidP="00C57BED">
            <w:pPr>
              <w:pStyle w:val="TableEntry"/>
              <w:rPr>
                <w:rStyle w:val="SubtleReference"/>
                <w:smallCaps w:val="0"/>
                <w:color w:val="auto"/>
              </w:rPr>
            </w:pPr>
            <w:r w:rsidRPr="007464AD">
              <w:rPr>
                <w:rStyle w:val="SubtleReference"/>
                <w:color w:val="auto"/>
              </w:rPr>
              <w:t>IHE PCC Medical Document template (OID = 1.3.6.1.4.1.19376.1.5.3.1.1.1)</w:t>
            </w:r>
          </w:p>
          <w:p w:rsidR="00C0692F" w:rsidRPr="007464AD" w:rsidRDefault="00C0692F" w:rsidP="00C57BED">
            <w:pPr>
              <w:pStyle w:val="BodyText"/>
              <w:rPr>
                <w:rStyle w:val="SubtleReference"/>
                <w:smallCaps w:val="0"/>
                <w:color w:val="auto"/>
              </w:rPr>
            </w:pPr>
            <w:r w:rsidRPr="007464AD">
              <w:rPr>
                <w:sz w:val="20"/>
              </w:rPr>
              <w:t xml:space="preserve">Reconciliation Content template ID </w:t>
            </w:r>
            <w:proofErr w:type="gramStart"/>
            <w:r w:rsidRPr="007464AD">
              <w:rPr>
                <w:sz w:val="20"/>
              </w:rPr>
              <w:t>1.3.6.1.4.1.19376.1.5.3.1.1.24.1  Note</w:t>
            </w:r>
            <w:proofErr w:type="gramEnd"/>
            <w:r w:rsidRPr="007464AD">
              <w:rPr>
                <w:sz w:val="20"/>
              </w:rPr>
              <w:t xml:space="preserve">: This template ID should be used in documents that contain entries that have been reconciled. </w:t>
            </w:r>
          </w:p>
          <w:p w:rsidR="00C0692F" w:rsidRPr="007464AD" w:rsidRDefault="00C0692F" w:rsidP="00C57BED">
            <w:pPr>
              <w:pStyle w:val="TableEntry"/>
              <w:rPr>
                <w:rStyle w:val="SubtleReference"/>
                <w:smallCaps w:val="0"/>
                <w:color w:val="auto"/>
              </w:rPr>
            </w:pPr>
          </w:p>
        </w:tc>
      </w:tr>
      <w:tr w:rsidR="00C0692F" w:rsidRPr="00DE398D"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General Description</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7464AD" w:rsidRDefault="00C0692F" w:rsidP="00C57BED">
            <w:pPr>
              <w:pStyle w:val="TableEntry"/>
              <w:rPr>
                <w:rStyle w:val="SubtleReference"/>
                <w:smallCaps w:val="0"/>
                <w:color w:val="auto"/>
              </w:rPr>
            </w:pPr>
            <w:r w:rsidRPr="007464AD">
              <w:rPr>
                <w:rStyle w:val="SubtleReference"/>
                <w:color w:val="auto"/>
              </w:rPr>
              <w:t>The Patient Care Plan (PtCP) content profile represents the synthesized data that is produced as a result of multiple plans of care produced by each provider to address specific health concerns of the patient.</w:t>
            </w:r>
          </w:p>
        </w:tc>
      </w:tr>
      <w:tr w:rsidR="00C0692F" w:rsidRPr="00DE398D"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Document Code</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7464AD" w:rsidRDefault="000E08ED" w:rsidP="003A11F9">
            <w:pPr>
              <w:pStyle w:val="TableEntry"/>
              <w:rPr>
                <w:rStyle w:val="SubtleReference"/>
                <w:smallCaps w:val="0"/>
                <w:color w:val="auto"/>
              </w:rPr>
            </w:pPr>
            <w:r w:rsidRPr="007464AD">
              <w:t>SHALL be Code</w:t>
            </w:r>
            <w:r w:rsidR="003A11F9" w:rsidRPr="007464AD">
              <w:t xml:space="preserve"> </w:t>
            </w:r>
            <w:proofErr w:type="spellStart"/>
            <w:r w:rsidR="003A11F9" w:rsidRPr="007464AD">
              <w:t>xxxxx</w:t>
            </w:r>
            <w:proofErr w:type="spellEnd"/>
            <w:r w:rsidR="003A11F9" w:rsidRPr="007464AD">
              <w:t>-x</w:t>
            </w:r>
            <w:r w:rsidRPr="007464AD">
              <w:t xml:space="preserve">, Code System, “Value Set name”&gt; LOINC </w:t>
            </w:r>
            <w:r w:rsidR="003A11F9" w:rsidRPr="007464AD">
              <w:t xml:space="preserve">&lt; Will utilize the same LOINC code as CCDA Care Plan document when available. </w:t>
            </w:r>
          </w:p>
        </w:tc>
      </w:tr>
      <w:tr w:rsidR="00C0692F" w:rsidRPr="00DE398D"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DE398D" w:rsidRDefault="00C0692F" w:rsidP="00C57BED">
            <w:pPr>
              <w:pStyle w:val="TableEntryHeader"/>
            </w:pPr>
            <w:r w:rsidRPr="00DE398D">
              <w:lastRenderedPageBreak/>
              <w:t>Opt and Card</w:t>
            </w:r>
          </w:p>
        </w:tc>
        <w:tc>
          <w:tcPr>
            <w:tcW w:w="622"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DE398D" w:rsidRDefault="00C0692F" w:rsidP="00C57BED">
            <w:pPr>
              <w:pStyle w:val="TableEntryHeader"/>
            </w:pPr>
            <w:r w:rsidRPr="00DE398D">
              <w:t>Condition</w:t>
            </w:r>
          </w:p>
        </w:tc>
        <w:tc>
          <w:tcPr>
            <w:tcW w:w="815" w:type="pct"/>
            <w:tcBorders>
              <w:top w:val="single" w:sz="4" w:space="0" w:color="auto"/>
              <w:left w:val="single" w:sz="4" w:space="0" w:color="auto"/>
              <w:bottom w:val="single" w:sz="4" w:space="0" w:color="auto"/>
              <w:right w:val="single" w:sz="4" w:space="0" w:color="auto"/>
            </w:tcBorders>
            <w:shd w:val="clear" w:color="auto" w:fill="E6E6E6"/>
          </w:tcPr>
          <w:p w:rsidR="00C0692F" w:rsidRPr="000F7B82" w:rsidRDefault="00C0692F" w:rsidP="00C57BED">
            <w:pPr>
              <w:pStyle w:val="TableEntryHeader"/>
            </w:pPr>
            <w:r w:rsidRPr="000F7B82">
              <w:t>Header Element or Section Name</w:t>
            </w:r>
          </w:p>
        </w:tc>
        <w:tc>
          <w:tcPr>
            <w:tcW w:w="863"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PCC Template ID</w:t>
            </w:r>
          </w:p>
        </w:tc>
        <w:tc>
          <w:tcPr>
            <w:tcW w:w="958"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Specification Document</w:t>
            </w:r>
          </w:p>
        </w:tc>
        <w:tc>
          <w:tcPr>
            <w:tcW w:w="96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Vocabulary Constraint</w:t>
            </w:r>
          </w:p>
        </w:tc>
      </w:tr>
      <w:tr w:rsidR="00C0692F" w:rsidRPr="00DE398D"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Header"/>
            </w:pPr>
            <w:r w:rsidRPr="00DE398D">
              <w:t>Header Elements</w:t>
            </w: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006C02" w:rsidRDefault="00C0692F" w:rsidP="00C57BED">
            <w:pPr>
              <w:pStyle w:val="TableEntry"/>
            </w:pPr>
            <w:r w:rsidRPr="00006C02">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006C02" w:rsidRDefault="00C0692F" w:rsidP="00C57BED">
            <w:pPr>
              <w:pStyle w:val="TableEntry"/>
            </w:pPr>
            <w:r w:rsidRPr="00006C02">
              <w:t>(Note 1)</w:t>
            </w:r>
          </w:p>
        </w:tc>
        <w:tc>
          <w:tcPr>
            <w:tcW w:w="815" w:type="pct"/>
            <w:tcBorders>
              <w:top w:val="single" w:sz="4" w:space="0" w:color="auto"/>
              <w:left w:val="single" w:sz="4" w:space="0" w:color="auto"/>
              <w:bottom w:val="single" w:sz="4" w:space="0" w:color="auto"/>
              <w:right w:val="single" w:sz="4" w:space="0" w:color="auto"/>
            </w:tcBorders>
            <w:vAlign w:val="center"/>
          </w:tcPr>
          <w:p w:rsidR="00C0692F" w:rsidRPr="003A11F9" w:rsidRDefault="009E6BEF" w:rsidP="00C57BED">
            <w:pPr>
              <w:pStyle w:val="TableEntry"/>
            </w:pPr>
            <w:r w:rsidRPr="003A11F9">
              <w:t>Demographics</w:t>
            </w:r>
          </w:p>
        </w:tc>
        <w:tc>
          <w:tcPr>
            <w:tcW w:w="863" w:type="pct"/>
            <w:tcBorders>
              <w:top w:val="single" w:sz="4" w:space="0" w:color="auto"/>
              <w:left w:val="single" w:sz="4" w:space="0" w:color="auto"/>
              <w:bottom w:val="single" w:sz="4" w:space="0" w:color="auto"/>
              <w:right w:val="single" w:sz="4" w:space="0" w:color="auto"/>
            </w:tcBorders>
            <w:vAlign w:val="center"/>
          </w:tcPr>
          <w:p w:rsidR="00C0692F" w:rsidRPr="003A11F9" w:rsidRDefault="009E6BEF" w:rsidP="00C57BED">
            <w:pPr>
              <w:pStyle w:val="TableEntry"/>
            </w:pPr>
            <w:r w:rsidRPr="003A11F9">
              <w:t>Header Modules</w:t>
            </w:r>
          </w:p>
        </w:tc>
        <w:tc>
          <w:tcPr>
            <w:tcW w:w="958" w:type="pct"/>
            <w:tcBorders>
              <w:top w:val="single" w:sz="4" w:space="0" w:color="auto"/>
              <w:left w:val="single" w:sz="4" w:space="0" w:color="auto"/>
              <w:bottom w:val="single" w:sz="4" w:space="0" w:color="auto"/>
              <w:right w:val="single" w:sz="4" w:space="0" w:color="auto"/>
            </w:tcBorders>
          </w:tcPr>
          <w:p w:rsidR="00C0692F" w:rsidRPr="003A11F9" w:rsidRDefault="00761129" w:rsidP="00C57BED">
            <w:pPr>
              <w:pStyle w:val="TableEntry"/>
            </w:pPr>
            <w:r w:rsidRPr="003A11F9">
              <w:t>See Note 2</w:t>
            </w:r>
          </w:p>
        </w:tc>
        <w:tc>
          <w:tcPr>
            <w:tcW w:w="967"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r>
              <w:t>NA</w:t>
            </w:r>
          </w:p>
        </w:tc>
      </w:tr>
      <w:tr w:rsidR="00C0692F" w:rsidRPr="00DE398D"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Header"/>
            </w:pPr>
            <w:r w:rsidRPr="00DE398D">
              <w:t>Sections</w:t>
            </w: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006C02" w:rsidRDefault="00C0692F" w:rsidP="00C57BED">
            <w:pPr>
              <w:pStyle w:val="TableEntry"/>
            </w:pPr>
            <w:r w:rsidRPr="00006C02">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006C02" w:rsidRDefault="00C0692F" w:rsidP="00C57BED">
            <w:pPr>
              <w:pStyle w:val="TableEntry"/>
            </w:pPr>
            <w:r w:rsidRPr="00006C02">
              <w:t>(Note 1)</w:t>
            </w:r>
          </w:p>
        </w:tc>
        <w:tc>
          <w:tcPr>
            <w:tcW w:w="815"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r w:rsidRPr="00006C02">
              <w:t xml:space="preserve">Allergies Section </w:t>
            </w:r>
          </w:p>
        </w:tc>
        <w:tc>
          <w:tcPr>
            <w:tcW w:w="863"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r w:rsidRPr="00F06B2A">
              <w:t>1.3.6.1.4.1.19376.1.5.3.1.3.13</w:t>
            </w:r>
          </w:p>
        </w:tc>
        <w:tc>
          <w:tcPr>
            <w:tcW w:w="958"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r w:rsidRPr="00006C02">
              <w:t>PCC Template See PCC TF Vol2</w:t>
            </w:r>
          </w:p>
          <w:p w:rsidR="00C0692F" w:rsidRPr="00006C02" w:rsidRDefault="00C0692F" w:rsidP="00C57BED">
            <w:pPr>
              <w:pStyle w:val="TableEntry"/>
            </w:pPr>
            <w:r w:rsidRPr="00006C02">
              <w:t xml:space="preserve"> 6.3.3.2.11 Allergies and Other Adverse Reactions Section</w:t>
            </w:r>
          </w:p>
          <w:p w:rsidR="00C0692F" w:rsidRPr="00F06B2A" w:rsidRDefault="00C0692F" w:rsidP="00C57BED">
            <w:pPr>
              <w:pStyle w:val="TableEntry"/>
            </w:pPr>
          </w:p>
          <w:p w:rsidR="00C0692F" w:rsidRPr="00F06B2A"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006C02" w:rsidRDefault="00C0692F" w:rsidP="00C57BED">
            <w:pPr>
              <w:pStyle w:val="TableEntry"/>
            </w:pPr>
            <w:r w:rsidRPr="00006C02">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006C02" w:rsidRDefault="00C0692F" w:rsidP="00C57BED">
            <w:pPr>
              <w:pStyle w:val="TableEntry"/>
            </w:pPr>
            <w:r w:rsidRPr="00006C02">
              <w:t>(Note 1)</w:t>
            </w:r>
          </w:p>
        </w:tc>
        <w:tc>
          <w:tcPr>
            <w:tcW w:w="815"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r w:rsidRPr="00006C02">
              <w:t xml:space="preserve">Medications Section </w:t>
            </w:r>
          </w:p>
        </w:tc>
        <w:tc>
          <w:tcPr>
            <w:tcW w:w="863"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r w:rsidRPr="00F06B2A">
              <w:t>1.3.6.1.4.1.19376.1.5.3.1.3.19</w:t>
            </w:r>
          </w:p>
        </w:tc>
        <w:tc>
          <w:tcPr>
            <w:tcW w:w="958"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r w:rsidRPr="00006C02">
              <w:t>PCC Template See PCC TF Vol2</w:t>
            </w:r>
          </w:p>
          <w:p w:rsidR="00C0692F" w:rsidRPr="00006C02" w:rsidRDefault="00C0692F" w:rsidP="00C57BED">
            <w:pPr>
              <w:pStyle w:val="TableEntry"/>
            </w:pPr>
            <w:r w:rsidRPr="00006C02">
              <w:t>6.3.3.3.1 Medications Section</w:t>
            </w:r>
          </w:p>
          <w:p w:rsidR="00C0692F" w:rsidRPr="00006C02" w:rsidRDefault="00C0692F" w:rsidP="00C57BED">
            <w:pPr>
              <w:pStyle w:val="TableEntry"/>
            </w:pPr>
          </w:p>
          <w:p w:rsidR="00C0692F" w:rsidRPr="00F06B2A" w:rsidRDefault="00C0692F" w:rsidP="00C57BED">
            <w:pPr>
              <w:pStyle w:val="TableEntry"/>
            </w:pPr>
          </w:p>
          <w:p w:rsidR="00C0692F" w:rsidRPr="00006C02"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006C02"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Hospital Discharge Medications Section</w:t>
            </w: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DE398D" w:rsidRDefault="00C0692F" w:rsidP="00C57BED">
            <w:pPr>
              <w:pStyle w:val="TableEntry"/>
              <w:ind w:left="0"/>
              <w:rPr>
                <w:szCs w:val="18"/>
              </w:rPr>
            </w:pP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1.3.6.1.4.1.19376.1.5.3.1.3.22</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6.3.3.3.4 Hospital Discharge Medications Section</w:t>
            </w:r>
          </w:p>
          <w:p w:rsidR="00C0692F" w:rsidRPr="00DE398D" w:rsidRDefault="00C0692F" w:rsidP="00C57BED">
            <w:pPr>
              <w:pStyle w:val="TableEntry"/>
              <w:ind w:left="0"/>
            </w:pP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92262E" w:rsidRDefault="00C0692F" w:rsidP="00C57BED">
            <w:pPr>
              <w:pStyle w:val="TableEntry"/>
            </w:pPr>
            <w:r w:rsidRPr="0092262E">
              <w:rPr>
                <w:bCs/>
                <w:szCs w:val="24"/>
              </w:rPr>
              <w:t>Admission Medication History Section</w:t>
            </w:r>
          </w:p>
        </w:tc>
        <w:tc>
          <w:tcPr>
            <w:tcW w:w="863"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Pr>
                <w:rFonts w:ascii="TimesNewRomanPSMT" w:hAnsi="TimesNewRomanPSMT" w:cs="TimesNewRomanPSMT"/>
                <w:szCs w:val="18"/>
              </w:rPr>
              <w:t>1.3.6.1.4.1.19376.1.5.3.1.3.20</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t>6.3.3.3.2</w:t>
            </w:r>
            <w:r w:rsidRPr="00DE398D">
              <w:t xml:space="preserve"> </w:t>
            </w:r>
            <w:r>
              <w:t xml:space="preserve">Admission Medication History </w:t>
            </w:r>
            <w:r w:rsidRPr="00DE398D">
              <w:t>Section</w:t>
            </w:r>
          </w:p>
          <w:p w:rsidR="00C0692F" w:rsidRPr="00DE398D"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4B2C1E" w:rsidRDefault="00C0692F" w:rsidP="00C57BED">
            <w:pPr>
              <w:pStyle w:val="TableEntry"/>
            </w:pPr>
            <w:r w:rsidRPr="004B2C1E">
              <w:t>(Note 1)</w:t>
            </w:r>
          </w:p>
        </w:tc>
        <w:tc>
          <w:tcPr>
            <w:tcW w:w="815"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r w:rsidRPr="004B2C1E">
              <w:t>Discharge Diet section</w:t>
            </w:r>
          </w:p>
        </w:tc>
        <w:tc>
          <w:tcPr>
            <w:tcW w:w="863"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r w:rsidRPr="00F06B2A">
              <w:t>1.3.6.1.4.1.19376.1.5.3.1.3.33</w:t>
            </w:r>
          </w:p>
        </w:tc>
        <w:tc>
          <w:tcPr>
            <w:tcW w:w="958"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r w:rsidRPr="004B2C1E">
              <w:t>PCC Template See PCC TF Vol2</w:t>
            </w:r>
          </w:p>
          <w:p w:rsidR="00C0692F" w:rsidRPr="004B2C1E" w:rsidRDefault="00C0692F" w:rsidP="00C57BED">
            <w:pPr>
              <w:pStyle w:val="TableEntry"/>
            </w:pPr>
            <w:r w:rsidRPr="004B2C1E">
              <w:t>6.3.3.6.4 Discharge Diet Section</w:t>
            </w:r>
          </w:p>
          <w:p w:rsidR="00C0692F" w:rsidRPr="004B2C1E" w:rsidRDefault="00C0692F" w:rsidP="00C57BED">
            <w:pPr>
              <w:pStyle w:val="TableEntry"/>
            </w:pPr>
          </w:p>
          <w:p w:rsidR="00C0692F" w:rsidRPr="004B2C1E" w:rsidRDefault="00C0692F" w:rsidP="00C57BED">
            <w:pPr>
              <w:pStyle w:val="TableEntry"/>
            </w:pPr>
          </w:p>
          <w:p w:rsidR="00C0692F" w:rsidRPr="004B2C1E"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r w:rsidRPr="000F7B82">
              <w:lastRenderedPageBreak/>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0F7B82" w:rsidRDefault="00C0692F" w:rsidP="00C57BED">
            <w:pPr>
              <w:pStyle w:val="TableEntry"/>
            </w:pPr>
            <w:r w:rsidRPr="000F7B82">
              <w:t>(Note 1)</w:t>
            </w:r>
          </w:p>
        </w:tc>
        <w:tc>
          <w:tcPr>
            <w:tcW w:w="815"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r w:rsidRPr="000F7B82">
              <w:t>Medications Administered</w:t>
            </w:r>
          </w:p>
          <w:p w:rsidR="00C0692F" w:rsidRPr="000F7B82" w:rsidRDefault="00C0692F" w:rsidP="00C57BED">
            <w:pPr>
              <w:pStyle w:val="TableEntry"/>
            </w:pPr>
          </w:p>
          <w:p w:rsidR="00C0692F" w:rsidRPr="000F7B82" w:rsidRDefault="00C0692F" w:rsidP="00C57BED">
            <w:pPr>
              <w:pStyle w:val="TableEntry"/>
            </w:pPr>
          </w:p>
          <w:p w:rsidR="00C0692F" w:rsidRPr="000F7B82" w:rsidRDefault="00C0692F" w:rsidP="00C57BED">
            <w:pPr>
              <w:pStyle w:val="TableEntry"/>
            </w:pPr>
          </w:p>
          <w:p w:rsidR="00C0692F" w:rsidRPr="000F7B82" w:rsidRDefault="00C0692F" w:rsidP="00C57BED">
            <w:pPr>
              <w:pStyle w:val="TableEntry"/>
            </w:pPr>
          </w:p>
          <w:p w:rsidR="00C0692F" w:rsidRPr="000F7B82" w:rsidRDefault="00C0692F" w:rsidP="00C57BED">
            <w:pPr>
              <w:pStyle w:val="TableEntry"/>
            </w:pPr>
          </w:p>
          <w:p w:rsidR="00C0692F" w:rsidRPr="000F7B82" w:rsidRDefault="00C0692F" w:rsidP="00C57BED">
            <w:pPr>
              <w:pStyle w:val="TableEntry"/>
            </w:pPr>
          </w:p>
          <w:p w:rsidR="00C0692F" w:rsidRPr="000F7B82" w:rsidRDefault="00C0692F" w:rsidP="00C57BED">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1.3.6.1.4.1.19376.1.5.3.1.3.21</w:t>
            </w:r>
          </w:p>
          <w:p w:rsidR="00C0692F" w:rsidRPr="00F06B2A" w:rsidRDefault="00C0692F" w:rsidP="00C57BED">
            <w:pPr>
              <w:pStyle w:val="TableEntry"/>
            </w:pPr>
          </w:p>
          <w:p w:rsidR="00C0692F" w:rsidRPr="00F06B2A" w:rsidRDefault="00C0692F" w:rsidP="00C57BED">
            <w:pPr>
              <w:pStyle w:val="TableEntry"/>
            </w:pPr>
          </w:p>
          <w:p w:rsidR="00C0692F" w:rsidRPr="00F06B2A" w:rsidRDefault="00C0692F" w:rsidP="00C57BED">
            <w:pPr>
              <w:pStyle w:val="TableEntry"/>
            </w:pPr>
          </w:p>
          <w:p w:rsidR="00C0692F" w:rsidRPr="00F06B2A" w:rsidRDefault="00C0692F" w:rsidP="00C57BED">
            <w:pPr>
              <w:pStyle w:val="TableEntry"/>
            </w:pPr>
          </w:p>
          <w:p w:rsidR="00C0692F" w:rsidRPr="00F06B2A" w:rsidRDefault="00C0692F" w:rsidP="00C57BED">
            <w:pPr>
              <w:pStyle w:val="TableEntry"/>
            </w:pPr>
          </w:p>
          <w:p w:rsidR="00C0692F" w:rsidRPr="00F06B2A" w:rsidRDefault="00C0692F" w:rsidP="00C57BED">
            <w:pPr>
              <w:pStyle w:val="TableEntry"/>
            </w:pPr>
          </w:p>
          <w:p w:rsidR="00C0692F" w:rsidRPr="000F7B82" w:rsidRDefault="00C0692F" w:rsidP="00C57BED">
            <w:pPr>
              <w:pStyle w:val="TableEntry"/>
            </w:pPr>
          </w:p>
        </w:tc>
        <w:tc>
          <w:tcPr>
            <w:tcW w:w="958"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r w:rsidRPr="000F7B82">
              <w:t>PCC Template See PCC TF Vol2</w:t>
            </w:r>
          </w:p>
          <w:p w:rsidR="00C0692F" w:rsidRPr="000F7B82" w:rsidRDefault="00C0692F" w:rsidP="00C57BED">
            <w:pPr>
              <w:pStyle w:val="TableEntry"/>
            </w:pPr>
            <w:r w:rsidRPr="000F7B82">
              <w:t>6.3.3.3.3 Medications Administered Section</w:t>
            </w:r>
          </w:p>
          <w:p w:rsidR="00C0692F" w:rsidRPr="000F7B82" w:rsidRDefault="00C0692F" w:rsidP="00C57BED">
            <w:pPr>
              <w:pStyle w:val="TableEntry"/>
            </w:pPr>
          </w:p>
          <w:p w:rsidR="00C0692F" w:rsidRPr="000F7B82" w:rsidRDefault="00C0692F" w:rsidP="00C57BED">
            <w:pPr>
              <w:pStyle w:val="TableEntry"/>
            </w:pPr>
          </w:p>
          <w:p w:rsidR="00C0692F" w:rsidRPr="000F7B82" w:rsidRDefault="00C0692F" w:rsidP="00C57BED">
            <w:pPr>
              <w:pStyle w:val="TableEntry"/>
            </w:pPr>
          </w:p>
          <w:p w:rsidR="00C0692F" w:rsidRPr="000F7B82"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rPr>
            </w:pPr>
            <w:r w:rsidRPr="00DE398D">
              <w:rPr>
                <w:bCs/>
              </w:rPr>
              <w:t xml:space="preserve">Active Problem Section </w:t>
            </w:r>
          </w:p>
          <w:p w:rsidR="00C0692F" w:rsidRPr="00DE398D" w:rsidRDefault="00C0692F" w:rsidP="00C57BED">
            <w:pPr>
              <w:pStyle w:val="TableEntry"/>
              <w:rPr>
                <w:bCs/>
              </w:rPr>
            </w:pPr>
          </w:p>
          <w:p w:rsidR="00C0692F" w:rsidRPr="00DE398D" w:rsidRDefault="00C0692F" w:rsidP="00C57BED">
            <w:pPr>
              <w:pStyle w:val="TableEntry"/>
              <w:rPr>
                <w:bCs/>
              </w:rPr>
            </w:pPr>
          </w:p>
          <w:p w:rsidR="00C0692F" w:rsidRPr="00DE398D" w:rsidRDefault="00C0692F" w:rsidP="00C57BED">
            <w:pPr>
              <w:pStyle w:val="TableEntry"/>
              <w:rPr>
                <w:bCs/>
              </w:rPr>
            </w:pPr>
          </w:p>
          <w:p w:rsidR="00C0692F" w:rsidRPr="00DE398D" w:rsidRDefault="00C0692F" w:rsidP="00C57BED">
            <w:pPr>
              <w:pStyle w:val="TableEntry"/>
              <w:rPr>
                <w:bCs/>
              </w:rPr>
            </w:pPr>
          </w:p>
          <w:p w:rsidR="00C0692F" w:rsidRPr="00DE398D" w:rsidRDefault="00C0692F" w:rsidP="00C57BED">
            <w:pPr>
              <w:pStyle w:val="TableEntry"/>
              <w:rPr>
                <w:bCs/>
              </w:rPr>
            </w:pPr>
          </w:p>
          <w:p w:rsidR="00C0692F" w:rsidRPr="00DE398D" w:rsidRDefault="00C0692F" w:rsidP="00C57BED">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1.3.6.1.4.1.19376.1.5.3.1.3.6</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6.3.3.2.3 Active Problems Section</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976FAA"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976FAA" w:rsidRPr="00DE398D" w:rsidRDefault="00976FAA" w:rsidP="00C57BED">
            <w:pPr>
              <w:pStyle w:val="TableEntry"/>
            </w:pPr>
            <w:r>
              <w:t>R[1..1]</w:t>
            </w:r>
          </w:p>
        </w:tc>
        <w:tc>
          <w:tcPr>
            <w:tcW w:w="622" w:type="pct"/>
            <w:tcBorders>
              <w:top w:val="single" w:sz="4" w:space="0" w:color="auto"/>
              <w:left w:val="single" w:sz="4" w:space="0" w:color="auto"/>
              <w:bottom w:val="single" w:sz="4" w:space="0" w:color="auto"/>
              <w:right w:val="single" w:sz="4" w:space="0" w:color="auto"/>
            </w:tcBorders>
            <w:vAlign w:val="center"/>
          </w:tcPr>
          <w:p w:rsidR="00976FAA" w:rsidRPr="004B2C1E" w:rsidRDefault="00976FAA"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976FAA" w:rsidRPr="004B2C1E" w:rsidRDefault="00976FAA" w:rsidP="00C57BED">
            <w:pPr>
              <w:pStyle w:val="TableEntry"/>
            </w:pPr>
            <w:r w:rsidRPr="009F7BBC">
              <w:rPr>
                <w:rFonts w:ascii="TimesNewRomanPSMT" w:hAnsi="TimesNewRomanPSMT" w:cs="TimesNewRomanPSMT"/>
                <w:szCs w:val="18"/>
              </w:rPr>
              <w:t>Assessment and Plan Section</w:t>
            </w:r>
          </w:p>
        </w:tc>
        <w:tc>
          <w:tcPr>
            <w:tcW w:w="863" w:type="pct"/>
            <w:tcBorders>
              <w:top w:val="single" w:sz="4" w:space="0" w:color="auto"/>
              <w:left w:val="single" w:sz="4" w:space="0" w:color="auto"/>
              <w:bottom w:val="single" w:sz="4" w:space="0" w:color="auto"/>
              <w:right w:val="single" w:sz="4" w:space="0" w:color="auto"/>
            </w:tcBorders>
          </w:tcPr>
          <w:p w:rsidR="00976FAA" w:rsidRPr="00F06B2A" w:rsidRDefault="00976FAA" w:rsidP="00C57BED">
            <w:pPr>
              <w:pStyle w:val="TableEntry"/>
            </w:pPr>
            <w:r w:rsidRPr="009F7BBC">
              <w:rPr>
                <w:rFonts w:ascii="TimesNewRomanPSMT" w:hAnsi="TimesNewRomanPSMT" w:cs="TimesNewRomanPSMT"/>
                <w:szCs w:val="18"/>
              </w:rPr>
              <w:t>1.3.6.1.4.1.19376.1.5.3.1.1.13.2.5</w:t>
            </w:r>
          </w:p>
        </w:tc>
        <w:tc>
          <w:tcPr>
            <w:tcW w:w="958" w:type="pct"/>
            <w:tcBorders>
              <w:top w:val="single" w:sz="4" w:space="0" w:color="auto"/>
              <w:left w:val="single" w:sz="4" w:space="0" w:color="auto"/>
              <w:bottom w:val="single" w:sz="4" w:space="0" w:color="auto"/>
              <w:right w:val="single" w:sz="4" w:space="0" w:color="auto"/>
            </w:tcBorders>
          </w:tcPr>
          <w:p w:rsidR="00976FAA" w:rsidRDefault="00976FAA" w:rsidP="00C57BED">
            <w:pPr>
              <w:pStyle w:val="TableEntry"/>
            </w:pPr>
            <w:r w:rsidRPr="00DE398D">
              <w:t>PCC Template See PCC TF Vol2</w:t>
            </w:r>
          </w:p>
          <w:p w:rsidR="00976FAA" w:rsidRPr="004B2C1E" w:rsidRDefault="00976FAA" w:rsidP="00C57BED">
            <w:pPr>
              <w:pStyle w:val="TableEntry"/>
            </w:pPr>
            <w:r w:rsidRPr="009F7BBC">
              <w:rPr>
                <w:rFonts w:ascii="TimesNewRomanPSMT" w:hAnsi="TimesNewRomanPSMT" w:cs="TimesNewRomanPSMT"/>
                <w:szCs w:val="18"/>
              </w:rPr>
              <w:t>6.3.3.6.2 Assessment and Plan Section</w:t>
            </w:r>
          </w:p>
        </w:tc>
        <w:tc>
          <w:tcPr>
            <w:tcW w:w="967" w:type="pct"/>
            <w:tcBorders>
              <w:top w:val="single" w:sz="4" w:space="0" w:color="auto"/>
              <w:left w:val="single" w:sz="4" w:space="0" w:color="auto"/>
              <w:bottom w:val="single" w:sz="4" w:space="0" w:color="auto"/>
              <w:right w:val="single" w:sz="4" w:space="0" w:color="auto"/>
            </w:tcBorders>
          </w:tcPr>
          <w:p w:rsidR="00976FAA" w:rsidRPr="004B2C1E" w:rsidRDefault="00976FAA" w:rsidP="00C57BED">
            <w:pPr>
              <w:pStyle w:val="TableEntry"/>
            </w:pPr>
          </w:p>
        </w:tc>
      </w:tr>
      <w:tr w:rsidR="00976FAA"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976FAA" w:rsidRPr="00DE398D" w:rsidRDefault="00976FAA" w:rsidP="00C57BED">
            <w:pPr>
              <w:pStyle w:val="TableEntry"/>
            </w:pPr>
            <w:r>
              <w:t>R[1..1]</w:t>
            </w:r>
          </w:p>
        </w:tc>
        <w:tc>
          <w:tcPr>
            <w:tcW w:w="622" w:type="pct"/>
            <w:tcBorders>
              <w:top w:val="single" w:sz="4" w:space="0" w:color="auto"/>
              <w:left w:val="single" w:sz="4" w:space="0" w:color="auto"/>
              <w:bottom w:val="single" w:sz="4" w:space="0" w:color="auto"/>
              <w:right w:val="single" w:sz="4" w:space="0" w:color="auto"/>
            </w:tcBorders>
            <w:vAlign w:val="center"/>
          </w:tcPr>
          <w:p w:rsidR="00976FAA" w:rsidRPr="004B2C1E" w:rsidRDefault="00976FAA"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976FAA" w:rsidRPr="004B2C1E" w:rsidRDefault="00976FAA" w:rsidP="00976FAA">
            <w:pPr>
              <w:pStyle w:val="TableEntry"/>
            </w:pPr>
            <w:r>
              <w:rPr>
                <w:rFonts w:ascii="TimesNewRomanPSMT" w:hAnsi="TimesNewRomanPSMT" w:cs="TimesNewRomanPSMT"/>
                <w:szCs w:val="18"/>
              </w:rPr>
              <w:t>Event Outcomes Section</w:t>
            </w:r>
          </w:p>
        </w:tc>
        <w:tc>
          <w:tcPr>
            <w:tcW w:w="863" w:type="pct"/>
            <w:tcBorders>
              <w:top w:val="single" w:sz="4" w:space="0" w:color="auto"/>
              <w:left w:val="single" w:sz="4" w:space="0" w:color="auto"/>
              <w:bottom w:val="single" w:sz="4" w:space="0" w:color="auto"/>
              <w:right w:val="single" w:sz="4" w:space="0" w:color="auto"/>
            </w:tcBorders>
          </w:tcPr>
          <w:p w:rsidR="00976FAA" w:rsidRPr="00F06B2A" w:rsidRDefault="00976FAA" w:rsidP="00C57BED">
            <w:pPr>
              <w:pStyle w:val="TableEntry"/>
            </w:pPr>
            <w:r w:rsidRPr="009F7BBC">
              <w:rPr>
                <w:rFonts w:ascii="TimesNewRomanPSMT" w:hAnsi="TimesNewRomanPSMT" w:cs="TimesNewRomanPSMT"/>
                <w:szCs w:val="18"/>
              </w:rPr>
              <w:t>1.3.6.1.4.1.19376.1.5.3.1.1.21.2.9</w:t>
            </w:r>
          </w:p>
        </w:tc>
        <w:tc>
          <w:tcPr>
            <w:tcW w:w="958" w:type="pct"/>
            <w:tcBorders>
              <w:top w:val="single" w:sz="4" w:space="0" w:color="auto"/>
              <w:left w:val="single" w:sz="4" w:space="0" w:color="auto"/>
              <w:bottom w:val="single" w:sz="4" w:space="0" w:color="auto"/>
              <w:right w:val="single" w:sz="4" w:space="0" w:color="auto"/>
            </w:tcBorders>
          </w:tcPr>
          <w:p w:rsidR="00976FAA" w:rsidRPr="00DE398D" w:rsidRDefault="00976FAA" w:rsidP="00976FAA">
            <w:pPr>
              <w:pStyle w:val="TableEntry"/>
            </w:pPr>
            <w:r w:rsidRPr="00DE398D">
              <w:t xml:space="preserve">PCC </w:t>
            </w:r>
            <w:proofErr w:type="spellStart"/>
            <w:r w:rsidRPr="00DE398D">
              <w:t>Suppl</w:t>
            </w:r>
            <w:proofErr w:type="spellEnd"/>
            <w:r w:rsidRPr="00DE398D">
              <w:t xml:space="preserve"> CDA Content</w:t>
            </w:r>
          </w:p>
          <w:p w:rsidR="00976FAA" w:rsidRPr="004B2C1E" w:rsidRDefault="00976FAA" w:rsidP="00C57BED">
            <w:pPr>
              <w:pStyle w:val="TableEntry"/>
            </w:pPr>
            <w:r w:rsidRPr="009F7BBC">
              <w:rPr>
                <w:rFonts w:ascii="TimesNewRomanPSMT" w:hAnsi="TimesNewRomanPSMT" w:cs="TimesNewRomanPSMT"/>
                <w:szCs w:val="18"/>
              </w:rPr>
              <w:t>6.3.3.2</w:t>
            </w:r>
            <w:r>
              <w:rPr>
                <w:rFonts w:ascii="TimesNewRomanPSMT" w:hAnsi="TimesNewRomanPSMT" w:cs="TimesNewRomanPSMT"/>
                <w:szCs w:val="18"/>
              </w:rPr>
              <w:t>.42 Event Outcomes Section</w:t>
            </w:r>
          </w:p>
        </w:tc>
        <w:tc>
          <w:tcPr>
            <w:tcW w:w="967" w:type="pct"/>
            <w:tcBorders>
              <w:top w:val="single" w:sz="4" w:space="0" w:color="auto"/>
              <w:left w:val="single" w:sz="4" w:space="0" w:color="auto"/>
              <w:bottom w:val="single" w:sz="4" w:space="0" w:color="auto"/>
              <w:right w:val="single" w:sz="4" w:space="0" w:color="auto"/>
            </w:tcBorders>
          </w:tcPr>
          <w:p w:rsidR="00976FAA" w:rsidRPr="004B2C1E" w:rsidRDefault="00976FAA"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lastRenderedPageBreak/>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4B2C1E" w:rsidRDefault="00C0692F" w:rsidP="00C57BED">
            <w:pPr>
              <w:pStyle w:val="TableEntry"/>
            </w:pPr>
            <w:r w:rsidRPr="004B2C1E">
              <w:t>(Note 1)</w:t>
            </w:r>
          </w:p>
        </w:tc>
        <w:tc>
          <w:tcPr>
            <w:tcW w:w="815"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r w:rsidRPr="004B2C1E">
              <w:t>Discharge Diagnosis</w:t>
            </w:r>
          </w:p>
          <w:p w:rsidR="00C0692F" w:rsidRPr="004B2C1E" w:rsidRDefault="00C0692F" w:rsidP="00C57BED">
            <w:pPr>
              <w:pStyle w:val="TableEntry"/>
            </w:pPr>
          </w:p>
          <w:p w:rsidR="00C0692F" w:rsidRPr="004B2C1E" w:rsidRDefault="00C0692F" w:rsidP="00C57BED">
            <w:pPr>
              <w:pStyle w:val="TableEntry"/>
            </w:pPr>
          </w:p>
          <w:p w:rsidR="00C0692F" w:rsidRPr="004B2C1E" w:rsidRDefault="00C0692F" w:rsidP="00C57BED">
            <w:pPr>
              <w:pStyle w:val="TableEntry"/>
            </w:pPr>
          </w:p>
          <w:p w:rsidR="00C0692F" w:rsidRPr="004B2C1E" w:rsidRDefault="00C0692F" w:rsidP="00C57BED">
            <w:pPr>
              <w:pStyle w:val="TableEntry"/>
            </w:pPr>
          </w:p>
          <w:p w:rsidR="00C0692F" w:rsidRPr="004B2C1E" w:rsidRDefault="00C0692F" w:rsidP="00C57BED">
            <w:pPr>
              <w:pStyle w:val="TableEntry"/>
            </w:pPr>
          </w:p>
          <w:p w:rsidR="00C0692F" w:rsidRPr="004B2C1E" w:rsidRDefault="00C0692F" w:rsidP="00C57BED">
            <w:pPr>
              <w:pStyle w:val="TableEntry"/>
            </w:pPr>
          </w:p>
          <w:p w:rsidR="00C0692F" w:rsidRPr="004B2C1E" w:rsidRDefault="00C0692F" w:rsidP="00C57BED">
            <w:pPr>
              <w:pStyle w:val="TableEntry"/>
            </w:pPr>
          </w:p>
          <w:p w:rsidR="00C0692F" w:rsidRPr="004B2C1E" w:rsidRDefault="00C0692F" w:rsidP="00C57BED">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r w:rsidRPr="00F06B2A">
              <w:t>1.3.6.1.4.1.19376.1.5.3.1.3.7</w:t>
            </w:r>
          </w:p>
        </w:tc>
        <w:tc>
          <w:tcPr>
            <w:tcW w:w="958"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r w:rsidRPr="004B2C1E">
              <w:t>PCC Template See PCC TF Vol2</w:t>
            </w:r>
          </w:p>
          <w:p w:rsidR="00C0692F" w:rsidRPr="004B2C1E" w:rsidRDefault="00C0692F" w:rsidP="00C57BED">
            <w:pPr>
              <w:pStyle w:val="TableEntry"/>
            </w:pPr>
            <w:r w:rsidRPr="004B2C1E">
              <w:t>6.3.3.2.4 Discharge Diagnosis Section</w:t>
            </w:r>
          </w:p>
          <w:p w:rsidR="00C0692F" w:rsidRPr="004B2C1E" w:rsidRDefault="00C0692F" w:rsidP="00C57BED">
            <w:pPr>
              <w:pStyle w:val="TableEntry"/>
            </w:pPr>
          </w:p>
          <w:p w:rsidR="00C0692F" w:rsidRPr="004B2C1E"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4B2C1E"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15" w:type="pct"/>
            <w:tcBorders>
              <w:top w:val="single" w:sz="4" w:space="0" w:color="auto"/>
              <w:left w:val="single" w:sz="4" w:space="0" w:color="auto"/>
              <w:right w:val="single" w:sz="4" w:space="0" w:color="auto"/>
            </w:tcBorders>
          </w:tcPr>
          <w:p w:rsidR="00C0692F" w:rsidRPr="00711800" w:rsidRDefault="00C0692F" w:rsidP="00C57BED">
            <w:pPr>
              <w:pStyle w:val="TableEntry"/>
            </w:pPr>
            <w:r w:rsidRPr="00711800">
              <w:t xml:space="preserve">Coded List of Surgeries </w:t>
            </w: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p w:rsidR="00C0692F" w:rsidRPr="00711800" w:rsidRDefault="00C0692F" w:rsidP="00C57BED">
            <w:pPr>
              <w:pStyle w:val="TableEntry"/>
            </w:pPr>
          </w:p>
        </w:tc>
        <w:tc>
          <w:tcPr>
            <w:tcW w:w="863" w:type="pct"/>
            <w:tcBorders>
              <w:top w:val="single" w:sz="4" w:space="0" w:color="auto"/>
              <w:left w:val="single" w:sz="4" w:space="0" w:color="auto"/>
              <w:right w:val="single" w:sz="4" w:space="0" w:color="auto"/>
            </w:tcBorders>
          </w:tcPr>
          <w:p w:rsidR="00C0692F" w:rsidRPr="00711800" w:rsidRDefault="00C0692F" w:rsidP="00C57BED">
            <w:pPr>
              <w:pStyle w:val="TableEntry"/>
            </w:pPr>
            <w:r w:rsidRPr="00711800">
              <w:t>1.3.6.1.4.1.19376.1.5.3.1.3.12</w:t>
            </w:r>
          </w:p>
          <w:p w:rsidR="00C0692F" w:rsidRPr="00711800" w:rsidRDefault="00C0692F" w:rsidP="00C57BED">
            <w:pPr>
              <w:pStyle w:val="TableEntry"/>
            </w:pPr>
          </w:p>
          <w:p w:rsidR="00C0692F" w:rsidRPr="00F06B2A" w:rsidRDefault="00C0692F" w:rsidP="00C57BED">
            <w:pPr>
              <w:pStyle w:val="TableEntry"/>
            </w:pPr>
          </w:p>
          <w:p w:rsidR="00C0692F" w:rsidRPr="00F06B2A" w:rsidRDefault="00C0692F" w:rsidP="00C57BED">
            <w:pPr>
              <w:pStyle w:val="TableEntry"/>
            </w:pPr>
          </w:p>
          <w:p w:rsidR="00C0692F" w:rsidRPr="00F06B2A" w:rsidRDefault="00C0692F" w:rsidP="00C57BED">
            <w:pPr>
              <w:pStyle w:val="TableEntry"/>
            </w:pPr>
          </w:p>
          <w:p w:rsidR="00C0692F" w:rsidRPr="00F06B2A" w:rsidRDefault="00C0692F" w:rsidP="00C57BED">
            <w:pPr>
              <w:pStyle w:val="TableEntry"/>
            </w:pPr>
          </w:p>
          <w:p w:rsidR="00C0692F" w:rsidRPr="00711800" w:rsidRDefault="00C0692F" w:rsidP="00C57BED">
            <w:pPr>
              <w:pStyle w:val="TableEntry"/>
            </w:pPr>
          </w:p>
        </w:tc>
        <w:tc>
          <w:tcPr>
            <w:tcW w:w="95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PCC Template See PCC TF Vol2</w:t>
            </w:r>
          </w:p>
          <w:p w:rsidR="00C0692F" w:rsidRPr="00711800" w:rsidRDefault="00C0692F" w:rsidP="00C57BED">
            <w:pPr>
              <w:pStyle w:val="TableEntry"/>
            </w:pPr>
            <w:r w:rsidRPr="00711800">
              <w:t>6.3.3.2.10 Coded List of Surgeries Section</w:t>
            </w:r>
          </w:p>
          <w:p w:rsidR="00C0692F" w:rsidRPr="00711800" w:rsidRDefault="00C0692F" w:rsidP="00C57BED">
            <w:pPr>
              <w:pStyle w:val="TableEntry"/>
            </w:pPr>
          </w:p>
          <w:p w:rsidR="00C0692F" w:rsidRPr="00711800"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szCs w:val="18"/>
              </w:rPr>
            </w:pPr>
            <w:r w:rsidRPr="00DE398D">
              <w:rPr>
                <w:bCs/>
                <w:szCs w:val="18"/>
              </w:rPr>
              <w:t xml:space="preserve">Coded Results Section </w:t>
            </w:r>
          </w:p>
          <w:p w:rsidR="00C0692F" w:rsidRPr="00DE398D" w:rsidRDefault="00C0692F" w:rsidP="00C57BED">
            <w:pPr>
              <w:pStyle w:val="TableEntry"/>
              <w:rPr>
                <w:bCs/>
                <w:szCs w:val="18"/>
              </w:rPr>
            </w:pPr>
          </w:p>
          <w:p w:rsidR="00C0692F" w:rsidRPr="00DE398D" w:rsidRDefault="00C0692F" w:rsidP="00C57BED">
            <w:pPr>
              <w:pStyle w:val="TableEntry"/>
              <w:rPr>
                <w:bCs/>
                <w:szCs w:val="18"/>
              </w:rPr>
            </w:pPr>
          </w:p>
          <w:p w:rsidR="00C0692F" w:rsidRPr="00DE398D" w:rsidRDefault="00C0692F" w:rsidP="00C57BED">
            <w:pPr>
              <w:pStyle w:val="TableEntry"/>
              <w:rPr>
                <w:bCs/>
                <w:szCs w:val="18"/>
              </w:rPr>
            </w:pPr>
          </w:p>
          <w:p w:rsidR="00C0692F" w:rsidRPr="00DE398D" w:rsidRDefault="00C0692F" w:rsidP="00C57BED">
            <w:pPr>
              <w:pStyle w:val="TableEntry"/>
              <w:rPr>
                <w:bCs/>
                <w:szCs w:val="18"/>
              </w:rPr>
            </w:pPr>
          </w:p>
          <w:p w:rsidR="00C0692F" w:rsidRPr="00DE398D" w:rsidRDefault="00C0692F" w:rsidP="00C57BED">
            <w:pPr>
              <w:pStyle w:val="TableEntry"/>
              <w:rPr>
                <w:bCs/>
                <w:szCs w:val="18"/>
              </w:rPr>
            </w:pPr>
          </w:p>
          <w:p w:rsidR="00C0692F" w:rsidRPr="00DE398D" w:rsidRDefault="00C0692F" w:rsidP="00C57BED">
            <w:pPr>
              <w:pStyle w:val="TableEntry"/>
              <w:ind w:left="0"/>
              <w:rPr>
                <w:szCs w:val="18"/>
              </w:rPr>
            </w:pP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1.3.6.1.4.1.19376.1.5.3.1.3.28</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6.3.3.5.2 Coded Results Section</w:t>
            </w:r>
          </w:p>
          <w:p w:rsidR="00C0692F" w:rsidRPr="00DE398D" w:rsidRDefault="00C0692F" w:rsidP="00C57BED">
            <w:pPr>
              <w:pStyle w:val="TableEntry"/>
            </w:pPr>
          </w:p>
          <w:p w:rsidR="00C0692F" w:rsidRPr="00DE398D" w:rsidRDefault="00C0692F" w:rsidP="00C57BED">
            <w:pPr>
              <w:pStyle w:val="TableEntry"/>
            </w:pPr>
          </w:p>
          <w:p w:rsidR="00C0692F" w:rsidRPr="00DE398D"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lastRenderedPageBreak/>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ind w:left="0"/>
              <w:rPr>
                <w:bCs/>
                <w:szCs w:val="18"/>
              </w:rPr>
            </w:pPr>
            <w:r w:rsidRPr="00DE398D">
              <w:rPr>
                <w:bCs/>
                <w:szCs w:val="18"/>
              </w:rPr>
              <w:t>Coded Hospital Studies Sum</w:t>
            </w:r>
            <w:r>
              <w:rPr>
                <w:bCs/>
                <w:szCs w:val="18"/>
              </w:rPr>
              <w:t>mary Section</w:t>
            </w: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1.3.6.1.4.1.19376.1.5.3.1.3.30</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6.3.3.5.3.1 Coded Hospital Studies Summary Section</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szCs w:val="18"/>
              </w:rPr>
            </w:pPr>
            <w:r w:rsidRPr="00DE398D">
              <w:rPr>
                <w:bCs/>
                <w:szCs w:val="18"/>
              </w:rPr>
              <w:t>Coded Advance Directives Sectio</w:t>
            </w:r>
            <w:r>
              <w:rPr>
                <w:bCs/>
                <w:szCs w:val="18"/>
              </w:rPr>
              <w:t>n</w:t>
            </w:r>
          </w:p>
          <w:p w:rsidR="00C0692F" w:rsidRPr="00DE398D" w:rsidRDefault="00C0692F" w:rsidP="00C57BED">
            <w:pPr>
              <w:pStyle w:val="TableEntry"/>
              <w:rPr>
                <w:bCs/>
                <w:szCs w:val="18"/>
              </w:rPr>
            </w:pPr>
          </w:p>
          <w:p w:rsidR="00C0692F" w:rsidRPr="00DE398D" w:rsidRDefault="00C0692F" w:rsidP="00C57BED">
            <w:pPr>
              <w:pStyle w:val="TableEntry"/>
              <w:ind w:left="0"/>
              <w:rPr>
                <w:szCs w:val="18"/>
              </w:rPr>
            </w:pP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1.3.6.1.4.1.19376.1.5.3.1.3.35</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6.3.3.6.6 Coded Advance Directives Section</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rPr>
                <w:bCs/>
              </w:rPr>
              <w:t xml:space="preserve">Encounters Histories Section </w:t>
            </w: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1.3.6.1.4.1.19376.1.5.3.1.1.5.3.3</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6.3.3.2.6 Encounter Histories Section</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rPr>
            </w:pPr>
            <w:r w:rsidRPr="00DE398D">
              <w:rPr>
                <w:bCs/>
              </w:rPr>
              <w:t>Coded Family Medical History Section</w:t>
            </w:r>
          </w:p>
          <w:p w:rsidR="00C0692F" w:rsidRPr="00DE398D" w:rsidRDefault="00C0692F" w:rsidP="00C57BED">
            <w:pPr>
              <w:pStyle w:val="TableEntry"/>
              <w:rPr>
                <w:bCs/>
              </w:rPr>
            </w:pPr>
          </w:p>
          <w:p w:rsidR="00C0692F" w:rsidRPr="00DE398D" w:rsidRDefault="00C0692F" w:rsidP="00C57BED">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1.3.6.1.4.1.19376.1.5.3.1.3.15</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6.3.3.2.13 Coded Family Medical History Section</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R2[0..1]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rPr>
            </w:pPr>
            <w:r w:rsidRPr="00DE398D">
              <w:rPr>
                <w:bCs/>
              </w:rPr>
              <w:t>Coded Functional Status Assessment Section</w:t>
            </w:r>
          </w:p>
          <w:p w:rsidR="00C0692F" w:rsidRPr="00DE398D" w:rsidRDefault="00C0692F" w:rsidP="00C57BED">
            <w:pPr>
              <w:pStyle w:val="TableEntry"/>
            </w:pPr>
            <w:r w:rsidRPr="00DE398D">
              <w:t xml:space="preserve"> </w:t>
            </w: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1.3.6.1.4.1.19376.1.5.3.1.1.12.2.1</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 xml:space="preserve">PCC </w:t>
            </w:r>
            <w:proofErr w:type="spellStart"/>
            <w:r w:rsidRPr="00DE398D">
              <w:t>Suppl</w:t>
            </w:r>
            <w:proofErr w:type="spellEnd"/>
            <w:r w:rsidRPr="00DE398D">
              <w:t xml:space="preserve"> CDA Content</w:t>
            </w:r>
          </w:p>
          <w:p w:rsidR="00C0692F" w:rsidRPr="00DE398D" w:rsidRDefault="00C0692F" w:rsidP="00C57BED">
            <w:pPr>
              <w:pStyle w:val="TableEntry"/>
            </w:pPr>
            <w:r w:rsidRPr="00DE398D">
              <w:t>6.3.3.2.22 Coded Functional Status Assessment Section</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trHeight w:val="1415"/>
          <w:jc w:val="center"/>
        </w:trPr>
        <w:tc>
          <w:tcPr>
            <w:tcW w:w="775"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r w:rsidRPr="000F7B82">
              <w:t>R2[0..1]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0F7B82" w:rsidRDefault="008E77E5"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r w:rsidRPr="000F7B82">
              <w:t>Assessment Section</w:t>
            </w:r>
          </w:p>
        </w:tc>
        <w:tc>
          <w:tcPr>
            <w:tcW w:w="863"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1.3.6.1.4.1.19376.1.5.3.1.1.13.2.4</w:t>
            </w:r>
          </w:p>
          <w:p w:rsidR="00C0692F" w:rsidRPr="00F06B2A" w:rsidRDefault="00C0692F" w:rsidP="00C57BED">
            <w:pPr>
              <w:pStyle w:val="TableEntry"/>
            </w:pPr>
          </w:p>
        </w:tc>
        <w:tc>
          <w:tcPr>
            <w:tcW w:w="958"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r w:rsidRPr="000F7B82">
              <w:t>PCC Template</w:t>
            </w:r>
          </w:p>
          <w:p w:rsidR="00C0692F" w:rsidRPr="000F7B82" w:rsidRDefault="00C0692F" w:rsidP="00C57BED">
            <w:pPr>
              <w:pStyle w:val="TableEntry"/>
            </w:pPr>
            <w:r w:rsidRPr="000F7B82">
              <w:t xml:space="preserve">See PCC </w:t>
            </w:r>
            <w:proofErr w:type="spellStart"/>
            <w:r w:rsidRPr="000F7B82">
              <w:t>Suppl</w:t>
            </w:r>
            <w:proofErr w:type="spellEnd"/>
          </w:p>
          <w:p w:rsidR="00C0692F" w:rsidRPr="000F7B82" w:rsidRDefault="00C0692F" w:rsidP="00C57BED">
            <w:pPr>
              <w:pStyle w:val="TableEntry"/>
            </w:pPr>
            <w:r w:rsidRPr="000F7B82">
              <w:t>CDA Content Modules</w:t>
            </w:r>
          </w:p>
          <w:p w:rsidR="00C0692F" w:rsidRPr="000F7B82" w:rsidRDefault="00C0692F" w:rsidP="00C57BED">
            <w:pPr>
              <w:pStyle w:val="TableEntry"/>
            </w:pPr>
            <w:r w:rsidRPr="000F7B82">
              <w:t>6.3.3.9.7 Assessments Section</w:t>
            </w:r>
          </w:p>
        </w:tc>
        <w:tc>
          <w:tcPr>
            <w:tcW w:w="967" w:type="pct"/>
            <w:tcBorders>
              <w:top w:val="single" w:sz="4" w:space="0" w:color="auto"/>
              <w:left w:val="single" w:sz="4" w:space="0" w:color="auto"/>
              <w:bottom w:val="single" w:sz="4" w:space="0" w:color="auto"/>
              <w:right w:val="single" w:sz="4" w:space="0" w:color="auto"/>
            </w:tcBorders>
          </w:tcPr>
          <w:p w:rsidR="00C0692F" w:rsidRPr="000F7B82"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156C94" w:rsidRDefault="00F62921" w:rsidP="00C57BED">
            <w:pPr>
              <w:pStyle w:val="TableEntry"/>
            </w:pPr>
            <w:r>
              <w:lastRenderedPageBreak/>
              <w:t>R2</w:t>
            </w:r>
            <w:r w:rsidR="00C0692F" w:rsidRPr="00156C94">
              <w:t>[0..1]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15"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 xml:space="preserve">Immunizations Section </w:t>
            </w: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1.3.6.1.4.1.19376.1.5.3.1.3.23</w:t>
            </w:r>
          </w:p>
        </w:tc>
        <w:tc>
          <w:tcPr>
            <w:tcW w:w="95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PCC Template See PCC TF Vol2</w:t>
            </w:r>
          </w:p>
          <w:p w:rsidR="00C0692F" w:rsidRPr="00156C94" w:rsidRDefault="00C0692F" w:rsidP="00C57BED">
            <w:pPr>
              <w:pStyle w:val="TableEntry"/>
            </w:pPr>
            <w:r w:rsidRPr="00156C94">
              <w:t>6.3.3.3.5 Immunizations Section</w:t>
            </w:r>
          </w:p>
        </w:tc>
        <w:tc>
          <w:tcPr>
            <w:tcW w:w="96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bCs/>
                <w:szCs w:val="18"/>
              </w:rPr>
              <w:t>Medical Devices Section</w:t>
            </w:r>
          </w:p>
        </w:tc>
        <w:tc>
          <w:tcPr>
            <w:tcW w:w="863"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1.3.6.1.4.1.19376.1.5.3.1.1.5.3.5</w:t>
            </w:r>
          </w:p>
          <w:p w:rsidR="00C0692F" w:rsidRPr="00DE398D" w:rsidRDefault="00C0692F" w:rsidP="00C57BED">
            <w:pPr>
              <w:pStyle w:val="TableEntry"/>
              <w:rPr>
                <w:szCs w:val="18"/>
              </w:rPr>
            </w:pPr>
          </w:p>
          <w:p w:rsidR="00C0692F" w:rsidRPr="00DE398D" w:rsidRDefault="00C0692F" w:rsidP="00C57BED">
            <w:pPr>
              <w:pStyle w:val="TableEntry"/>
              <w:rPr>
                <w:szCs w:val="18"/>
              </w:rPr>
            </w:pPr>
          </w:p>
          <w:p w:rsidR="00C0692F" w:rsidRPr="00DE398D" w:rsidRDefault="00C0692F" w:rsidP="00C57BED">
            <w:pPr>
              <w:pStyle w:val="TableEntry"/>
              <w:rPr>
                <w:szCs w:val="18"/>
              </w:rPr>
            </w:pP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pPr>
            <w:r w:rsidRPr="00DE398D">
              <w:t>6.3.3.2.19 Medical Devices Section</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bCs/>
                <w:szCs w:val="18"/>
              </w:rPr>
              <w:t xml:space="preserve">Payers Section </w:t>
            </w:r>
          </w:p>
        </w:tc>
        <w:tc>
          <w:tcPr>
            <w:tcW w:w="863"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1.3.6.1.4.1.19376.1.5.3.1.1.5.3.7</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PCC Template See PCC TF Vol2</w:t>
            </w:r>
          </w:p>
          <w:p w:rsidR="00C0692F" w:rsidRPr="00DE398D" w:rsidRDefault="00C0692F" w:rsidP="00C57BED">
            <w:pPr>
              <w:pStyle w:val="TableEntry"/>
              <w:rPr>
                <w:szCs w:val="18"/>
              </w:rPr>
            </w:pPr>
            <w:r w:rsidRPr="00DE398D">
              <w:rPr>
                <w:szCs w:val="18"/>
              </w:rPr>
              <w:t>6.3.3.7.1 Payers Section</w:t>
            </w:r>
          </w:p>
          <w:p w:rsidR="00C0692F" w:rsidRPr="00DE398D" w:rsidRDefault="00C0692F" w:rsidP="00C57BED">
            <w:pPr>
              <w:pStyle w:val="TableEntry"/>
            </w:pPr>
            <w:r w:rsidRPr="00DE398D">
              <w:rPr>
                <w:szCs w:val="18"/>
              </w:rPr>
              <w:t xml:space="preserve">Coverage entry see </w:t>
            </w:r>
            <w:r w:rsidRPr="00DE398D">
              <w:t xml:space="preserve">PCC </w:t>
            </w:r>
            <w:proofErr w:type="spellStart"/>
            <w:r w:rsidRPr="00DE398D">
              <w:t>Suppl</w:t>
            </w:r>
            <w:proofErr w:type="spellEnd"/>
            <w:r w:rsidRPr="00DE398D">
              <w:t xml:space="preserve"> CDA Content</w:t>
            </w:r>
          </w:p>
          <w:p w:rsidR="00C0692F" w:rsidRPr="00DE398D" w:rsidRDefault="00C0692F" w:rsidP="00C57BED">
            <w:pPr>
              <w:pStyle w:val="TableEntry"/>
            </w:pPr>
            <w:r w:rsidRPr="00DE398D">
              <w:t>6.3.4.36 Coverage Entry 1.3.6.1.4.1.19376.1.5.3.1.4.17</w:t>
            </w: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15"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 xml:space="preserve">Social History Section </w:t>
            </w:r>
          </w:p>
        </w:tc>
        <w:tc>
          <w:tcPr>
            <w:tcW w:w="863"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1.3.6.1.4.1.19376.1.5.3.1.3.16.1</w:t>
            </w:r>
          </w:p>
        </w:tc>
        <w:tc>
          <w:tcPr>
            <w:tcW w:w="95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 xml:space="preserve">PCC </w:t>
            </w:r>
            <w:proofErr w:type="spellStart"/>
            <w:r w:rsidRPr="00156C94">
              <w:t>Suppl</w:t>
            </w:r>
            <w:proofErr w:type="spellEnd"/>
            <w:r w:rsidRPr="00156C94">
              <w:t xml:space="preserve"> CDA Content</w:t>
            </w:r>
          </w:p>
          <w:p w:rsidR="00C0692F" w:rsidRPr="00156C94" w:rsidRDefault="00C0692F" w:rsidP="00C57BED">
            <w:pPr>
              <w:pStyle w:val="TableEntry"/>
            </w:pPr>
            <w:r w:rsidRPr="00156C94">
              <w:t>6.3.3.2.36 Coded Social History Section</w:t>
            </w:r>
          </w:p>
        </w:tc>
        <w:tc>
          <w:tcPr>
            <w:tcW w:w="96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15"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 xml:space="preserve">Vital Signs Section </w:t>
            </w:r>
          </w:p>
        </w:tc>
        <w:tc>
          <w:tcPr>
            <w:tcW w:w="863"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1.3.6.1.4.1.19376.1.5.3.1.1.5.3.2</w:t>
            </w:r>
          </w:p>
        </w:tc>
        <w:tc>
          <w:tcPr>
            <w:tcW w:w="95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PCC Template See PCC TF Vol2</w:t>
            </w:r>
          </w:p>
          <w:p w:rsidR="00C0692F" w:rsidRPr="00F06B2A" w:rsidRDefault="00C0692F" w:rsidP="00C57BED">
            <w:pPr>
              <w:pStyle w:val="TableEntry"/>
            </w:pPr>
            <w:r w:rsidRPr="00711800">
              <w:t>6.3.3.4.5 Coded Vital Signs Section</w:t>
            </w:r>
          </w:p>
        </w:tc>
        <w:tc>
          <w:tcPr>
            <w:tcW w:w="96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lastRenderedPageBreak/>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15"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History of Past Illness</w:t>
            </w:r>
          </w:p>
        </w:tc>
        <w:tc>
          <w:tcPr>
            <w:tcW w:w="863"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1.3.6.1.4.1.19376.1.5.3.1.3.8</w:t>
            </w:r>
          </w:p>
        </w:tc>
        <w:tc>
          <w:tcPr>
            <w:tcW w:w="95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PCC Template See PCC TF Vol2</w:t>
            </w:r>
          </w:p>
          <w:p w:rsidR="00C0692F" w:rsidRPr="00F06B2A" w:rsidRDefault="00C0692F" w:rsidP="00C57BED">
            <w:pPr>
              <w:pStyle w:val="TableEntry"/>
            </w:pPr>
            <w:r w:rsidRPr="00711800">
              <w:t>6.3.3.2.5 History of Past Illness Section</w:t>
            </w:r>
          </w:p>
        </w:tc>
        <w:tc>
          <w:tcPr>
            <w:tcW w:w="96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15"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Review of System</w:t>
            </w:r>
          </w:p>
        </w:tc>
        <w:tc>
          <w:tcPr>
            <w:tcW w:w="863"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1.3.6.1.4.1.19376.1.5.3.1.3.18</w:t>
            </w:r>
          </w:p>
        </w:tc>
        <w:tc>
          <w:tcPr>
            <w:tcW w:w="95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PCC Template See PCC TF Vol2</w:t>
            </w:r>
          </w:p>
          <w:p w:rsidR="00C0692F" w:rsidRPr="00F06B2A" w:rsidRDefault="00C0692F" w:rsidP="00C57BED">
            <w:pPr>
              <w:pStyle w:val="TableEntry"/>
            </w:pPr>
            <w:r w:rsidRPr="00711800">
              <w:t>6.3.3.2.16 Review of Systems Section</w:t>
            </w:r>
          </w:p>
        </w:tc>
        <w:tc>
          <w:tcPr>
            <w:tcW w:w="96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15"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Physical Exam</w:t>
            </w:r>
          </w:p>
        </w:tc>
        <w:tc>
          <w:tcPr>
            <w:tcW w:w="863"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1.3.6.1.4.1.19376.1.5.3.1.1.9.15</w:t>
            </w:r>
          </w:p>
        </w:tc>
        <w:tc>
          <w:tcPr>
            <w:tcW w:w="95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PCC Template See PCC TF Vol2</w:t>
            </w:r>
          </w:p>
          <w:p w:rsidR="00C0692F" w:rsidRPr="00711800" w:rsidRDefault="00C0692F" w:rsidP="00C57BED">
            <w:pPr>
              <w:pStyle w:val="TableEntry"/>
            </w:pPr>
            <w:r w:rsidRPr="00711800">
              <w:t>6.3.3.4.2 Detailed Physical Examination Section</w:t>
            </w:r>
          </w:p>
        </w:tc>
        <w:tc>
          <w:tcPr>
            <w:tcW w:w="96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15"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Hospital Discharge Physical Exam</w:t>
            </w:r>
          </w:p>
        </w:tc>
        <w:tc>
          <w:tcPr>
            <w:tcW w:w="863"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1.3.6.1.4.1.19376.1.5.3.1.3.26</w:t>
            </w:r>
          </w:p>
        </w:tc>
        <w:tc>
          <w:tcPr>
            <w:tcW w:w="95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PCC Template See PCC TF Vol2</w:t>
            </w:r>
          </w:p>
          <w:p w:rsidR="00C0692F" w:rsidRPr="00F06B2A" w:rsidRDefault="00C0692F" w:rsidP="00C57BED">
            <w:pPr>
              <w:pStyle w:val="TableEntry"/>
            </w:pPr>
            <w:r w:rsidRPr="00711800">
              <w:t>6.3.3.4.3 Hospital Discharge Physical Exam Section</w:t>
            </w:r>
          </w:p>
        </w:tc>
        <w:tc>
          <w:tcPr>
            <w:tcW w:w="96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szCs w:val="18"/>
              </w:rPr>
            </w:pPr>
            <w:r w:rsidRPr="00DE398D">
              <w:rPr>
                <w:bCs/>
                <w:szCs w:val="18"/>
              </w:rPr>
              <w:t>Hospital Discharge Instructions</w:t>
            </w:r>
          </w:p>
        </w:tc>
        <w:tc>
          <w:tcPr>
            <w:tcW w:w="863" w:type="pct"/>
            <w:tcBorders>
              <w:top w:val="single" w:sz="4" w:space="0" w:color="auto"/>
              <w:left w:val="single" w:sz="4" w:space="0" w:color="auto"/>
              <w:bottom w:val="single" w:sz="4" w:space="0" w:color="auto"/>
              <w:right w:val="single" w:sz="4" w:space="0" w:color="auto"/>
            </w:tcBorders>
          </w:tcPr>
          <w:p w:rsidR="00C0692F" w:rsidRDefault="00C0692F" w:rsidP="00C57BED">
            <w:pPr>
              <w:pStyle w:val="TableEntry"/>
              <w:rPr>
                <w:szCs w:val="18"/>
              </w:rPr>
            </w:pPr>
            <w:r w:rsidRPr="00631B9D">
              <w:rPr>
                <w:szCs w:val="18"/>
              </w:rPr>
              <w:t>1.3.6.1.4.1.19376.1.5.3.1.1.26.1.2</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ind w:left="0"/>
              <w:rPr>
                <w:bCs/>
                <w:sz w:val="16"/>
                <w:szCs w:val="16"/>
              </w:rPr>
            </w:pP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15"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Patient Care Plan Section</w:t>
            </w:r>
          </w:p>
        </w:tc>
        <w:tc>
          <w:tcPr>
            <w:tcW w:w="863" w:type="pct"/>
            <w:tcBorders>
              <w:top w:val="single" w:sz="4" w:space="0" w:color="auto"/>
              <w:left w:val="single" w:sz="4" w:space="0" w:color="auto"/>
              <w:bottom w:val="single" w:sz="4" w:space="0" w:color="auto"/>
              <w:right w:val="single" w:sz="4" w:space="0" w:color="auto"/>
            </w:tcBorders>
          </w:tcPr>
          <w:p w:rsidR="00C0692F" w:rsidRDefault="00C0692F" w:rsidP="00C57BED">
            <w:pPr>
              <w:pStyle w:val="TableEntry"/>
            </w:pPr>
            <w:r>
              <w:t>1.3.6.1.4.1.19376.1.5.3.1.1.26.1.1</w:t>
            </w:r>
          </w:p>
        </w:tc>
        <w:tc>
          <w:tcPr>
            <w:tcW w:w="95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bl>
    <w:p w:rsidR="00C0692F" w:rsidRPr="00DE398D" w:rsidRDefault="00C0692F" w:rsidP="00F06B2A">
      <w:pPr>
        <w:pStyle w:val="TableTitle"/>
        <w:rPr>
          <w:sz w:val="16"/>
          <w:szCs w:val="16"/>
        </w:rPr>
      </w:pPr>
    </w:p>
    <w:p w:rsidR="00836B0F" w:rsidRDefault="00836B0F" w:rsidP="00F06B2A">
      <w:pPr>
        <w:pStyle w:val="Note"/>
        <w:rPr>
          <w:rFonts w:eastAsia="Calibri"/>
        </w:rPr>
      </w:pPr>
      <w:r w:rsidRPr="00DE398D">
        <w:rPr>
          <w:rFonts w:eastAsia="Calibri"/>
        </w:rPr>
        <w:t xml:space="preserve">Note 1: Because of current transition to universal content, CCDA templates and IHE templates are included in this guide. At the completion of the profile harmonizing the IHE PCC and CCDA templates, the referenced CCDA templates will be removed and the new harmonized templates will be used. See open issues. </w:t>
      </w:r>
    </w:p>
    <w:p w:rsidR="00761129" w:rsidRPr="009E6BEF" w:rsidRDefault="00761129" w:rsidP="00761129">
      <w:pPr>
        <w:autoSpaceDE w:val="0"/>
        <w:autoSpaceDN w:val="0"/>
        <w:adjustRightInd w:val="0"/>
        <w:spacing w:before="0"/>
        <w:ind w:left="187"/>
        <w:rPr>
          <w:sz w:val="18"/>
          <w:szCs w:val="18"/>
        </w:rPr>
      </w:pPr>
      <w:r w:rsidRPr="003A11F9">
        <w:rPr>
          <w:rFonts w:eastAsia="Calibri"/>
          <w:sz w:val="18"/>
          <w:szCs w:val="18"/>
        </w:rPr>
        <w:t>Note 2:</w:t>
      </w:r>
      <w:r w:rsidRPr="003A11F9">
        <w:rPr>
          <w:rFonts w:eastAsia="Calibri"/>
        </w:rPr>
        <w:t xml:space="preserve"> </w:t>
      </w:r>
      <w:r w:rsidRPr="003A11F9">
        <w:rPr>
          <w:sz w:val="18"/>
          <w:szCs w:val="18"/>
        </w:rPr>
        <w:t>PtCP is a medical summary and inherits all header constraints from Medical Summaries. CDA Release 2.0 documents that conform to the requirements of this content module shall indicate their conformance by the inclusion of the appropriate &lt;</w:t>
      </w:r>
      <w:proofErr w:type="spellStart"/>
      <w:r w:rsidRPr="003A11F9">
        <w:rPr>
          <w:sz w:val="18"/>
          <w:szCs w:val="18"/>
        </w:rPr>
        <w:t>templateId</w:t>
      </w:r>
      <w:proofErr w:type="spellEnd"/>
      <w:r w:rsidRPr="003A11F9">
        <w:rPr>
          <w:sz w:val="18"/>
          <w:szCs w:val="18"/>
        </w:rPr>
        <w:t xml:space="preserve">&gt; elements in the header of the document. CCDA US Realm header elements can be used when the CCDA flavor of templates are implemented.   </w:t>
      </w:r>
    </w:p>
    <w:p w:rsidR="00761129" w:rsidRDefault="00761129" w:rsidP="00F06B2A">
      <w:pPr>
        <w:pStyle w:val="Note"/>
        <w:rPr>
          <w:rFonts w:eastAsia="Calibri"/>
        </w:rPr>
      </w:pPr>
    </w:p>
    <w:p w:rsidR="0030195F" w:rsidRPr="00DE398D" w:rsidRDefault="0030195F" w:rsidP="00F06B2A">
      <w:pPr>
        <w:pStyle w:val="BodyText"/>
        <w:rPr>
          <w:rFonts w:eastAsia="Calibri"/>
        </w:rPr>
      </w:pPr>
    </w:p>
    <w:p w:rsidR="00836B0F" w:rsidRPr="00DE398D" w:rsidRDefault="00836B0F" w:rsidP="00F06B2A">
      <w:pPr>
        <w:pStyle w:val="TableTitle"/>
      </w:pPr>
      <w:r w:rsidRPr="00DE398D">
        <w:t>Table 6.3.1.D.5-2</w:t>
      </w:r>
      <w:r w:rsidRPr="00DE398D">
        <w:rPr>
          <w:color w:val="00B050"/>
        </w:rPr>
        <w:t xml:space="preserve"> </w:t>
      </w:r>
      <w:r w:rsidRPr="00DE398D">
        <w:t xml:space="preserve">PtCP Document CCDA Content Module Specification </w:t>
      </w:r>
    </w:p>
    <w:tbl>
      <w:tblPr>
        <w:tblW w:w="4938" w:type="pct"/>
        <w:jc w:val="center"/>
        <w:tblInd w:w="-913" w:type="dxa"/>
        <w:tblBorders>
          <w:top w:val="single" w:sz="6" w:space="0" w:color="000000"/>
          <w:left w:val="single" w:sz="6" w:space="0" w:color="000000"/>
          <w:bottom w:val="single" w:sz="6" w:space="0" w:color="000000"/>
          <w:right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442"/>
        <w:gridCol w:w="1126"/>
        <w:gridCol w:w="1528"/>
        <w:gridCol w:w="1621"/>
        <w:gridCol w:w="1799"/>
        <w:gridCol w:w="1758"/>
      </w:tblGrid>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Template Name</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DE398D" w:rsidRDefault="00C0692F" w:rsidP="00C57BED">
            <w:pPr>
              <w:pStyle w:val="TableEntry"/>
            </w:pPr>
            <w:r w:rsidRPr="00DE398D">
              <w:t>PtCP Document</w:t>
            </w: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 xml:space="preserve">Template ID </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DE398D" w:rsidRDefault="00C0692F" w:rsidP="00F62921">
            <w:pPr>
              <w:pStyle w:val="TableEntry"/>
            </w:pPr>
            <w:r w:rsidRPr="00DE398D">
              <w:t>&lt;</w:t>
            </w:r>
            <w:proofErr w:type="spellStart"/>
            <w:r w:rsidRPr="00DE398D">
              <w:t>oid</w:t>
            </w:r>
            <w:proofErr w:type="spellEnd"/>
            <w:r w:rsidRPr="00DE398D">
              <w:t>/</w:t>
            </w:r>
            <w:proofErr w:type="spellStart"/>
            <w:r w:rsidRPr="00DE398D">
              <w:t>uid</w:t>
            </w:r>
            <w:proofErr w:type="spellEnd"/>
            <w:r w:rsidRPr="00DE398D">
              <w:t xml:space="preserve">&gt; </w:t>
            </w:r>
            <w:r>
              <w:t xml:space="preserve"> </w:t>
            </w:r>
            <w:r w:rsidR="00B57166">
              <w:t>1.3.6.1.4.1.19376.1.5.3.1.1.27.1</w:t>
            </w: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 xml:space="preserve">Parent Template </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Default="00C0692F" w:rsidP="00C57BED">
            <w:pPr>
              <w:pStyle w:val="TableEntry"/>
            </w:pPr>
            <w:r w:rsidRPr="00DE398D">
              <w:t>IHE PCC Medical Document template (OID = 1.3.6.1.4.1.19376.1.5.3.1.1.1)</w:t>
            </w:r>
          </w:p>
          <w:p w:rsidR="00C0692F" w:rsidRPr="0096331E" w:rsidRDefault="00C0692F" w:rsidP="00C57BED">
            <w:pPr>
              <w:pStyle w:val="BodyText"/>
              <w:rPr>
                <w:sz w:val="20"/>
              </w:rPr>
            </w:pPr>
            <w:r w:rsidRPr="0096331E">
              <w:rPr>
                <w:sz w:val="20"/>
              </w:rPr>
              <w:t xml:space="preserve">Reconciliation Content template ID 1.3.6.1.4.1.19376.1.5.3.1.1.24.1  </w:t>
            </w:r>
          </w:p>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General Description</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DE398D" w:rsidRDefault="00C0692F" w:rsidP="00C57BED">
            <w:pPr>
              <w:pStyle w:val="TableEntry"/>
            </w:pPr>
            <w:r w:rsidRPr="00DE398D">
              <w:t>The Patient Care Plan (PtCP) content profile represents the synthesized data that is produced as a result of multiple plans of care produced by each provider to address specific health concerns of the patient.</w:t>
            </w: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F06B2A" w:rsidRDefault="00C0692F" w:rsidP="00C57BED">
            <w:pPr>
              <w:pStyle w:val="TableEntryHeader"/>
            </w:pPr>
            <w:r w:rsidRPr="00F06B2A">
              <w:t>Document Code</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DE398D" w:rsidRDefault="003A11F9" w:rsidP="00F62921">
            <w:pPr>
              <w:pStyle w:val="TableEntry"/>
            </w:pPr>
            <w:r w:rsidRPr="003A11F9">
              <w:t xml:space="preserve">SHALL be Code </w:t>
            </w:r>
            <w:proofErr w:type="spellStart"/>
            <w:r w:rsidRPr="003A11F9">
              <w:t>xxxxx</w:t>
            </w:r>
            <w:proofErr w:type="spellEnd"/>
            <w:r w:rsidRPr="003A11F9">
              <w:t>-x, Code System, “Value Set name”&gt; LOINC &lt; Will utilize the same LOINC code as CCDA Care Plan document when available.</w:t>
            </w: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Opt and Card</w:t>
            </w:r>
          </w:p>
        </w:tc>
        <w:tc>
          <w:tcPr>
            <w:tcW w:w="60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Condition</w:t>
            </w:r>
          </w:p>
        </w:tc>
        <w:tc>
          <w:tcPr>
            <w:tcW w:w="824" w:type="pct"/>
            <w:tcBorders>
              <w:top w:val="single" w:sz="4" w:space="0" w:color="auto"/>
              <w:left w:val="single" w:sz="4" w:space="0" w:color="auto"/>
              <w:bottom w:val="single" w:sz="4" w:space="0" w:color="auto"/>
              <w:right w:val="single" w:sz="4" w:space="0" w:color="auto"/>
            </w:tcBorders>
            <w:shd w:val="clear" w:color="auto" w:fill="E6E6E6"/>
          </w:tcPr>
          <w:p w:rsidR="00C0692F" w:rsidRPr="000F7B82" w:rsidRDefault="00C0692F" w:rsidP="00C57BED">
            <w:pPr>
              <w:pStyle w:val="TableEntryHeader"/>
            </w:pPr>
            <w:r w:rsidRPr="000F7B82">
              <w:t>Header Element or Section Name</w:t>
            </w:r>
          </w:p>
        </w:tc>
        <w:tc>
          <w:tcPr>
            <w:tcW w:w="874"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CCDA Template ID</w:t>
            </w:r>
          </w:p>
        </w:tc>
        <w:tc>
          <w:tcPr>
            <w:tcW w:w="970"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Specification Document</w:t>
            </w:r>
          </w:p>
        </w:tc>
        <w:tc>
          <w:tcPr>
            <w:tcW w:w="948"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0F7B82" w:rsidRDefault="00C0692F" w:rsidP="00C57BED">
            <w:pPr>
              <w:pStyle w:val="TableEntryHeader"/>
            </w:pPr>
            <w:r w:rsidRPr="000F7B82">
              <w:t>Vocabulary Constraint</w:t>
            </w:r>
          </w:p>
        </w:tc>
      </w:tr>
      <w:tr w:rsidR="00C0692F" w:rsidRPr="00DE398D"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Header"/>
            </w:pPr>
            <w:r w:rsidRPr="00DE398D">
              <w:t>Header Elements</w:t>
            </w: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vAlign w:val="center"/>
          </w:tcPr>
          <w:p w:rsidR="00C0692F" w:rsidRPr="00BC18C4" w:rsidRDefault="00BC18C4" w:rsidP="00C57BED">
            <w:pPr>
              <w:pStyle w:val="TableEntry"/>
              <w:rPr>
                <w:highlight w:val="lightGray"/>
              </w:rPr>
            </w:pPr>
            <w:r w:rsidRPr="007464AD">
              <w:t>Demographics</w:t>
            </w:r>
          </w:p>
        </w:tc>
        <w:tc>
          <w:tcPr>
            <w:tcW w:w="874" w:type="pct"/>
            <w:tcBorders>
              <w:top w:val="single" w:sz="4" w:space="0" w:color="auto"/>
              <w:left w:val="single" w:sz="4" w:space="0" w:color="auto"/>
              <w:bottom w:val="single" w:sz="4" w:space="0" w:color="auto"/>
              <w:right w:val="single" w:sz="4" w:space="0" w:color="auto"/>
            </w:tcBorders>
            <w:vAlign w:val="center"/>
          </w:tcPr>
          <w:p w:rsidR="00C0692F" w:rsidRPr="00BC18C4" w:rsidRDefault="003A11F9" w:rsidP="00C57BED">
            <w:pPr>
              <w:pStyle w:val="TableEntry"/>
              <w:rPr>
                <w:highlight w:val="lightGray"/>
              </w:rPr>
            </w:pPr>
            <w:r w:rsidRPr="003A11F9">
              <w:t>2.16.840.1.113883.10.20.22.1.1</w:t>
            </w:r>
          </w:p>
        </w:tc>
        <w:tc>
          <w:tcPr>
            <w:tcW w:w="970" w:type="pct"/>
            <w:tcBorders>
              <w:top w:val="single" w:sz="4" w:space="0" w:color="auto"/>
              <w:left w:val="single" w:sz="4" w:space="0" w:color="auto"/>
              <w:bottom w:val="single" w:sz="4" w:space="0" w:color="auto"/>
              <w:right w:val="single" w:sz="4" w:space="0" w:color="auto"/>
            </w:tcBorders>
          </w:tcPr>
          <w:p w:rsidR="003A11F9" w:rsidRDefault="003A11F9" w:rsidP="003A11F9">
            <w:pPr>
              <w:pStyle w:val="TableEntry"/>
            </w:pPr>
            <w:r w:rsidRPr="00F06B2A">
              <w:t xml:space="preserve">CCDA Template see CCDA July 2012 </w:t>
            </w:r>
          </w:p>
          <w:p w:rsidR="003A11F9" w:rsidRDefault="003A11F9" w:rsidP="003A11F9">
            <w:pPr>
              <w:pStyle w:val="TableEntry"/>
            </w:pPr>
            <w:r>
              <w:t>2.2 US Realm Header</w:t>
            </w:r>
          </w:p>
          <w:p w:rsidR="003A11F9" w:rsidRPr="003A11F9" w:rsidRDefault="003A11F9" w:rsidP="003A11F9">
            <w:pPr>
              <w:pStyle w:val="TableEntry"/>
            </w:pPr>
            <w:r>
              <w:t>See Note 2</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t>NA</w:t>
            </w:r>
          </w:p>
        </w:tc>
      </w:tr>
      <w:tr w:rsidR="00C0692F" w:rsidRPr="00DE398D"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Header"/>
            </w:pPr>
            <w:r w:rsidRPr="00DE398D">
              <w:t>Sections</w:t>
            </w: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rPr>
                <w:bCs/>
                <w:szCs w:val="18"/>
              </w:rPr>
              <w:t xml:space="preserve">Allergies Section </w:t>
            </w: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2.16.840.1.113883.10.20.22.2.6.1</w:t>
            </w:r>
          </w:p>
          <w:p w:rsidR="00C0692F" w:rsidRPr="00DE398D" w:rsidRDefault="00C0692F" w:rsidP="00C57BED">
            <w:pPr>
              <w:pStyle w:val="TableEntry"/>
              <w:rPr>
                <w:szCs w:val="18"/>
              </w:rPr>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4.2 Allergies Section 48765-2</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rPr>
                <w:szCs w:val="18"/>
              </w:rPr>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rPr>
                <w:bCs/>
                <w:szCs w:val="18"/>
              </w:rPr>
              <w:t xml:space="preserve">Medications Section </w:t>
            </w: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2.16.840.1.113883.10.20.22.2.1.1</w:t>
            </w:r>
          </w:p>
          <w:p w:rsidR="00C0692F" w:rsidRPr="00DE398D" w:rsidRDefault="00C0692F" w:rsidP="00C57BED">
            <w:pPr>
              <w:pStyle w:val="TableEntry"/>
              <w:rPr>
                <w:szCs w:val="18"/>
              </w:rPr>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156C94">
              <w:t>4.33 Medications Section 10160-0</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Hospital Discharge Medications Section</w:t>
            </w:r>
          </w:p>
          <w:p w:rsidR="00C0692F" w:rsidRPr="00DE398D" w:rsidRDefault="00C0692F" w:rsidP="00C57BED">
            <w:pPr>
              <w:pStyle w:val="TableEntry"/>
              <w:rPr>
                <w:szCs w:val="18"/>
              </w:rPr>
            </w:pP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2.16.840.1.113883.10.20.22.2.11.1</w:t>
            </w:r>
          </w:p>
        </w:tc>
        <w:tc>
          <w:tcPr>
            <w:tcW w:w="970"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CCDA Template see CCDA July 2012</w:t>
            </w:r>
          </w:p>
          <w:p w:rsidR="00C0692F" w:rsidRPr="00156C94" w:rsidRDefault="00C0692F" w:rsidP="00C57BED">
            <w:pPr>
              <w:pStyle w:val="TableEntry"/>
            </w:pPr>
            <w:r w:rsidRPr="00156C94">
              <w:t>4.24 Hospital Discharge Medications Section 10183-2</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Discharge Diet section</w:t>
            </w: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1.3.6.1.4.1.19376.1.5.3.1.3.33</w:t>
            </w:r>
          </w:p>
          <w:p w:rsidR="00C0692F" w:rsidRPr="00DE398D" w:rsidRDefault="00C0692F" w:rsidP="00C57BED">
            <w:pPr>
              <w:pStyle w:val="TableEntry"/>
              <w:rPr>
                <w:szCs w:val="18"/>
              </w:rPr>
            </w:pPr>
            <w:r w:rsidRPr="00DE398D">
              <w:rPr>
                <w:szCs w:val="18"/>
              </w:rPr>
              <w:t xml:space="preserve"> </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4.10 Discharge Diet Section 42344-2</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lastRenderedPageBreak/>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Medications Administered</w:t>
            </w:r>
          </w:p>
          <w:p w:rsidR="00C0692F" w:rsidRPr="00DE398D" w:rsidRDefault="00C0692F" w:rsidP="00C57BED">
            <w:pPr>
              <w:pStyle w:val="TableEntry"/>
              <w:rPr>
                <w:szCs w:val="18"/>
              </w:rPr>
            </w:pPr>
          </w:p>
          <w:p w:rsidR="00C0692F" w:rsidRPr="00DE398D" w:rsidRDefault="00C0692F" w:rsidP="00C57BED">
            <w:pPr>
              <w:pStyle w:val="TableEntry"/>
              <w:rPr>
                <w:szCs w:val="18"/>
              </w:rPr>
            </w:pP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szCs w:val="18"/>
              </w:rPr>
            </w:pPr>
            <w:r w:rsidRPr="00DE398D">
              <w:rPr>
                <w:szCs w:val="18"/>
              </w:rPr>
              <w:t>2.16.840.1.113883.10.20.22.2.38</w:t>
            </w:r>
          </w:p>
          <w:p w:rsidR="00C0692F" w:rsidRPr="00DE398D" w:rsidRDefault="00C0692F" w:rsidP="00C57BED">
            <w:pPr>
              <w:pStyle w:val="TableEntry"/>
              <w:rPr>
                <w:szCs w:val="18"/>
              </w:rPr>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4.32 Medications Administered Section 29549-3</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0E08ED"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pPr>
            <w:r w:rsidRPr="00DE398D">
              <w:t>R[1..1]</w:t>
            </w:r>
          </w:p>
        </w:tc>
        <w:tc>
          <w:tcPr>
            <w:tcW w:w="607" w:type="pct"/>
            <w:tcBorders>
              <w:top w:val="single" w:sz="4" w:space="0" w:color="auto"/>
              <w:left w:val="single" w:sz="4" w:space="0" w:color="auto"/>
              <w:bottom w:val="single" w:sz="4" w:space="0" w:color="auto"/>
              <w:right w:val="single" w:sz="4" w:space="0" w:color="auto"/>
            </w:tcBorders>
            <w:vAlign w:val="center"/>
          </w:tcPr>
          <w:p w:rsidR="000E08ED" w:rsidRPr="00DE398D" w:rsidRDefault="000E08ED"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rPr>
                <w:bCs/>
              </w:rPr>
            </w:pPr>
            <w:r>
              <w:rPr>
                <w:bCs/>
              </w:rPr>
              <w:t>Health Concern Section</w:t>
            </w:r>
          </w:p>
        </w:tc>
        <w:tc>
          <w:tcPr>
            <w:tcW w:w="874"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pPr>
            <w:r w:rsidRPr="000E08ED">
              <w:t>2.16.840.1.113883.10.20.22.2.58</w:t>
            </w:r>
          </w:p>
        </w:tc>
        <w:tc>
          <w:tcPr>
            <w:tcW w:w="970" w:type="pct"/>
            <w:tcBorders>
              <w:top w:val="single" w:sz="4" w:space="0" w:color="auto"/>
              <w:left w:val="single" w:sz="4" w:space="0" w:color="auto"/>
              <w:bottom w:val="single" w:sz="4" w:space="0" w:color="auto"/>
              <w:right w:val="single" w:sz="4" w:space="0" w:color="auto"/>
            </w:tcBorders>
          </w:tcPr>
          <w:p w:rsidR="000E08ED" w:rsidRDefault="000E08ED" w:rsidP="00C57BED">
            <w:pPr>
              <w:pStyle w:val="TableEntry"/>
            </w:pPr>
            <w:r w:rsidRPr="00F06B2A">
              <w:t xml:space="preserve">CCDA Template see CCDA </w:t>
            </w:r>
            <w:r>
              <w:t>August 2013</w:t>
            </w:r>
          </w:p>
          <w:p w:rsidR="000E08ED" w:rsidRPr="00F06B2A" w:rsidRDefault="000E08ED" w:rsidP="00C57BED">
            <w:pPr>
              <w:pStyle w:val="TableEntry"/>
            </w:pPr>
            <w:r>
              <w:t>2.22 Health Concerns Section</w:t>
            </w:r>
          </w:p>
        </w:tc>
        <w:tc>
          <w:tcPr>
            <w:tcW w:w="948"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pPr>
          </w:p>
        </w:tc>
      </w:tr>
      <w:tr w:rsidR="000E08ED"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pPr>
            <w:r w:rsidRPr="00DE398D">
              <w:t>R[1..1]</w:t>
            </w:r>
          </w:p>
        </w:tc>
        <w:tc>
          <w:tcPr>
            <w:tcW w:w="607" w:type="pct"/>
            <w:tcBorders>
              <w:top w:val="single" w:sz="4" w:space="0" w:color="auto"/>
              <w:left w:val="single" w:sz="4" w:space="0" w:color="auto"/>
              <w:bottom w:val="single" w:sz="4" w:space="0" w:color="auto"/>
              <w:right w:val="single" w:sz="4" w:space="0" w:color="auto"/>
            </w:tcBorders>
            <w:vAlign w:val="center"/>
          </w:tcPr>
          <w:p w:rsidR="000E08ED" w:rsidRPr="00DE398D" w:rsidRDefault="000E08ED"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rPr>
                <w:bCs/>
              </w:rPr>
            </w:pPr>
            <w:r w:rsidRPr="000E08ED">
              <w:rPr>
                <w:bCs/>
              </w:rPr>
              <w:t>Health Status Evaluations/Outcomes Section</w:t>
            </w:r>
          </w:p>
        </w:tc>
        <w:tc>
          <w:tcPr>
            <w:tcW w:w="874"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pPr>
            <w:r w:rsidRPr="000E08ED">
              <w:t>2.16.840.1.113883.10.20.22.2.61</w:t>
            </w:r>
          </w:p>
        </w:tc>
        <w:tc>
          <w:tcPr>
            <w:tcW w:w="970" w:type="pct"/>
            <w:tcBorders>
              <w:top w:val="single" w:sz="4" w:space="0" w:color="auto"/>
              <w:left w:val="single" w:sz="4" w:space="0" w:color="auto"/>
              <w:bottom w:val="single" w:sz="4" w:space="0" w:color="auto"/>
              <w:right w:val="single" w:sz="4" w:space="0" w:color="auto"/>
            </w:tcBorders>
          </w:tcPr>
          <w:p w:rsidR="000E08ED" w:rsidRDefault="000E08ED" w:rsidP="00C57BED">
            <w:pPr>
              <w:pStyle w:val="TableEntry"/>
            </w:pPr>
            <w:r w:rsidRPr="00F06B2A">
              <w:t xml:space="preserve">CCDA Template see CCDA </w:t>
            </w:r>
            <w:r>
              <w:t>August 2013</w:t>
            </w:r>
          </w:p>
          <w:p w:rsidR="000E08ED" w:rsidRPr="00F06B2A" w:rsidRDefault="000E08ED" w:rsidP="00C57BED">
            <w:pPr>
              <w:pStyle w:val="TableEntry"/>
            </w:pPr>
            <w:r>
              <w:t xml:space="preserve">2.23 </w:t>
            </w:r>
            <w:r w:rsidRPr="000E08ED">
              <w:rPr>
                <w:bCs/>
              </w:rPr>
              <w:t>Health Status Evaluations/Outcomes Section</w:t>
            </w:r>
          </w:p>
        </w:tc>
        <w:tc>
          <w:tcPr>
            <w:tcW w:w="948" w:type="pct"/>
            <w:tcBorders>
              <w:top w:val="single" w:sz="4" w:space="0" w:color="auto"/>
              <w:left w:val="single" w:sz="4" w:space="0" w:color="auto"/>
              <w:bottom w:val="single" w:sz="4" w:space="0" w:color="auto"/>
              <w:right w:val="single" w:sz="4" w:space="0" w:color="auto"/>
            </w:tcBorders>
          </w:tcPr>
          <w:p w:rsidR="000E08ED" w:rsidRPr="00DE398D" w:rsidRDefault="000E08ED"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rPr>
            </w:pPr>
            <w:r w:rsidRPr="00DE398D">
              <w:rPr>
                <w:bCs/>
              </w:rPr>
              <w:t xml:space="preserve">Active Problem Section </w:t>
            </w:r>
          </w:p>
          <w:p w:rsidR="00C0692F" w:rsidRPr="00DE398D" w:rsidRDefault="00C0692F" w:rsidP="00C57BED">
            <w:pPr>
              <w:pStyle w:val="TableEntry"/>
              <w:rPr>
                <w:bCs/>
              </w:rPr>
            </w:pPr>
          </w:p>
          <w:p w:rsidR="00C0692F" w:rsidRPr="00DE398D" w:rsidRDefault="00C0692F" w:rsidP="00C57BED">
            <w:pPr>
              <w:pStyle w:val="TableEntry"/>
            </w:pP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2.16.840.1.113883.10.20.22.2.5.1</w:t>
            </w:r>
          </w:p>
          <w:p w:rsidR="00C0692F" w:rsidRPr="00DE398D"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4.44 Problem Section 11450-4</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Discharge Diagnosis</w:t>
            </w:r>
          </w:p>
          <w:p w:rsidR="00C0692F" w:rsidRPr="00DE398D" w:rsidRDefault="00C0692F" w:rsidP="00C57BED">
            <w:pPr>
              <w:pStyle w:val="TableEntry"/>
            </w:pPr>
          </w:p>
          <w:p w:rsidR="00C0692F" w:rsidRPr="00DE398D" w:rsidRDefault="00C0692F" w:rsidP="00C57BED">
            <w:pPr>
              <w:pStyle w:val="TableEntry"/>
            </w:pPr>
          </w:p>
          <w:p w:rsidR="00C0692F" w:rsidRPr="00DE398D" w:rsidRDefault="00C0692F" w:rsidP="00C57BED">
            <w:pPr>
              <w:pStyle w:val="TableEntry"/>
            </w:pPr>
          </w:p>
          <w:p w:rsidR="00C0692F" w:rsidRPr="00DE398D" w:rsidRDefault="00C0692F" w:rsidP="00C57BED">
            <w:pPr>
              <w:pStyle w:val="TableEntry"/>
            </w:pP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2.16.840.1.113883.10.20.22.2.24</w:t>
            </w:r>
          </w:p>
          <w:p w:rsidR="00C0692F" w:rsidRPr="00DE398D"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4.22 Hospital Discharge Diagnosis Section 11535-2</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right w:val="single" w:sz="4" w:space="0" w:color="auto"/>
            </w:tcBorders>
          </w:tcPr>
          <w:p w:rsidR="00C0692F" w:rsidRPr="00DE398D" w:rsidRDefault="00C0692F" w:rsidP="00C57BED">
            <w:pPr>
              <w:pStyle w:val="TableEntry"/>
            </w:pPr>
            <w:r w:rsidRPr="00DE398D">
              <w:rPr>
                <w:bCs/>
              </w:rPr>
              <w:t xml:space="preserve">Procedures Section </w:t>
            </w:r>
          </w:p>
        </w:tc>
        <w:tc>
          <w:tcPr>
            <w:tcW w:w="874" w:type="pct"/>
            <w:tcBorders>
              <w:top w:val="single" w:sz="4" w:space="0" w:color="auto"/>
              <w:left w:val="single" w:sz="4" w:space="0" w:color="auto"/>
              <w:right w:val="single" w:sz="4" w:space="0" w:color="auto"/>
            </w:tcBorders>
          </w:tcPr>
          <w:p w:rsidR="00C0692F" w:rsidRPr="00DE398D" w:rsidRDefault="00C0692F" w:rsidP="00C57BED">
            <w:pPr>
              <w:pStyle w:val="TableEntry"/>
            </w:pPr>
            <w:r w:rsidRPr="00DE398D">
              <w:t>2.16.840.1.113883.10.20.22.2.7.1</w:t>
            </w:r>
          </w:p>
          <w:p w:rsidR="00C0692F" w:rsidRPr="00DE398D"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4.52 Procedures Section 47519-4</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rPr>
            </w:pPr>
            <w:r w:rsidRPr="00DE398D">
              <w:t xml:space="preserve">Results Section </w:t>
            </w:r>
          </w:p>
          <w:p w:rsidR="00C0692F" w:rsidRPr="00DE398D" w:rsidRDefault="00C0692F" w:rsidP="00C57BED">
            <w:pPr>
              <w:pStyle w:val="TableEntry"/>
              <w:rPr>
                <w:bCs/>
              </w:rPr>
            </w:pPr>
          </w:p>
          <w:p w:rsidR="00C0692F" w:rsidRPr="00DE398D" w:rsidRDefault="00C0692F" w:rsidP="00C57BED">
            <w:pPr>
              <w:pStyle w:val="TableEntry"/>
            </w:pP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2.16.840.1.113883.10.20.22.2.3.1</w:t>
            </w:r>
          </w:p>
          <w:p w:rsidR="00C0692F" w:rsidRPr="00DE398D"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4.55 Results Section 30954-2</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rPr>
                <w:bCs/>
              </w:rPr>
            </w:pPr>
            <w:r w:rsidRPr="00DE398D">
              <w:rPr>
                <w:bCs/>
              </w:rPr>
              <w:t xml:space="preserve">Hospital Discharge Studies Summary Section </w:t>
            </w: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2.16.840.1.113883.10.20.22.2.16</w:t>
            </w:r>
          </w:p>
          <w:p w:rsidR="00C0692F" w:rsidRPr="00DE398D"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4.26 Hospital Discharge Studies Summary Section 11493-4</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DE398D" w:rsidRDefault="00C0692F" w:rsidP="00C57BED">
            <w:pPr>
              <w:pStyle w:val="TableEntry"/>
            </w:pPr>
            <w:r w:rsidRPr="00DE398D">
              <w:t>(Note 1)</w:t>
            </w:r>
          </w:p>
        </w:tc>
        <w:tc>
          <w:tcPr>
            <w:tcW w:w="82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 xml:space="preserve">Advance Directives Section </w:t>
            </w:r>
          </w:p>
        </w:tc>
        <w:tc>
          <w:tcPr>
            <w:tcW w:w="874"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r w:rsidRPr="00DE398D">
              <w:t>2.16.840.1.113883.10.20.22.2.21.1</w:t>
            </w:r>
          </w:p>
          <w:p w:rsidR="00C0692F" w:rsidRPr="00DE398D"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4.1 Advance Directives Section 42348-3</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 xml:space="preserve">Encounters Histories Section </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2.16.840.1.113883.10.20.22.2.22.1</w:t>
            </w:r>
          </w:p>
          <w:p w:rsidR="00C0692F" w:rsidRPr="00156C94"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4.11 Encounters Section 46240-8</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lastRenderedPageBreak/>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 xml:space="preserve">Family History Section </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2.16.840.1.113883.10.20.22.2.15</w:t>
            </w:r>
          </w:p>
          <w:p w:rsidR="00C0692F" w:rsidRPr="00156C94"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4.12 Family History Section 10157-6</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R2[0..1]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 xml:space="preserve">Functional Status Section </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2.16.840.1.113883.10.20.22.2.14</w:t>
            </w:r>
          </w:p>
          <w:p w:rsidR="00C0692F" w:rsidRPr="00156C94"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156C94">
              <w:t>4.14 Functional Status Section 47420-5</w:t>
            </w:r>
          </w:p>
        </w:tc>
        <w:tc>
          <w:tcPr>
            <w:tcW w:w="948" w:type="pct"/>
            <w:tcBorders>
              <w:top w:val="single" w:sz="4" w:space="0" w:color="auto"/>
              <w:left w:val="single" w:sz="4" w:space="0" w:color="auto"/>
              <w:bottom w:val="single" w:sz="4" w:space="0" w:color="auto"/>
              <w:right w:val="single" w:sz="4" w:space="0" w:color="auto"/>
            </w:tcBorders>
          </w:tcPr>
          <w:p w:rsidR="00C0692F" w:rsidRPr="00DE398D" w:rsidRDefault="00C0692F" w:rsidP="00C57BED">
            <w:pPr>
              <w:pStyle w:val="TableEntry"/>
            </w:pPr>
          </w:p>
        </w:tc>
      </w:tr>
      <w:tr w:rsidR="00C0692F" w:rsidRPr="00DE398D" w:rsidTr="00C57BED">
        <w:trPr>
          <w:cantSplit/>
          <w:trHeight w:val="1109"/>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R2[0..1]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Assessment Section</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F06B2A">
              <w:t>2.16.840.1.113883.10.20.22.2.8</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156C94">
              <w:t>4.5 Assessment Section 51848-0</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 xml:space="preserve">Immunizations Section </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2.16.840.1.113883.10.20.22.2.2.1</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156C94" w:rsidRDefault="00C0692F" w:rsidP="00C57BED">
            <w:pPr>
              <w:pStyle w:val="TableEntry"/>
            </w:pPr>
            <w:r w:rsidRPr="00F06B2A">
              <w:t>4.27 Immunizations Section 11369-6</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2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Medical Equipment Section</w:t>
            </w:r>
          </w:p>
        </w:tc>
        <w:tc>
          <w:tcPr>
            <w:tcW w:w="87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2.16.840.1.113883.10.20.22.2.23</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711800" w:rsidRDefault="00C0692F" w:rsidP="00C57BED">
            <w:pPr>
              <w:pStyle w:val="TableEntry"/>
            </w:pPr>
            <w:r w:rsidRPr="00F06B2A">
              <w:t>4.30 Medical Equipment Section 46264-8</w:t>
            </w:r>
          </w:p>
        </w:tc>
        <w:tc>
          <w:tcPr>
            <w:tcW w:w="94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2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 xml:space="preserve">Payers Section </w:t>
            </w:r>
          </w:p>
        </w:tc>
        <w:tc>
          <w:tcPr>
            <w:tcW w:w="87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2.16.840.1.113883.10.20.22.2.18</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711800" w:rsidRDefault="00C0692F" w:rsidP="00C57BED">
            <w:pPr>
              <w:pStyle w:val="TableEntry"/>
            </w:pPr>
            <w:r w:rsidRPr="00F06B2A">
              <w:t>4.37 Payers Section 48768-6</w:t>
            </w:r>
          </w:p>
        </w:tc>
        <w:tc>
          <w:tcPr>
            <w:tcW w:w="94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2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 xml:space="preserve">Social History Section </w:t>
            </w:r>
          </w:p>
        </w:tc>
        <w:tc>
          <w:tcPr>
            <w:tcW w:w="87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2.16.840.1.113883.10.20.22.2.17</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711800" w:rsidRDefault="00C0692F" w:rsidP="00C57BED">
            <w:pPr>
              <w:pStyle w:val="TableEntry"/>
            </w:pPr>
            <w:r w:rsidRPr="00F06B2A">
              <w:t>4.57 Social History Section 29762-2</w:t>
            </w:r>
          </w:p>
        </w:tc>
        <w:tc>
          <w:tcPr>
            <w:tcW w:w="94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2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 xml:space="preserve">Vital Signs Section </w:t>
            </w:r>
          </w:p>
        </w:tc>
        <w:tc>
          <w:tcPr>
            <w:tcW w:w="87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2.16.840.1.113883.10.20.22.2.4.1</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4.60 Vital Signs Section 8716-3</w:t>
            </w:r>
          </w:p>
        </w:tc>
        <w:tc>
          <w:tcPr>
            <w:tcW w:w="94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2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History of Past Illness</w:t>
            </w:r>
          </w:p>
        </w:tc>
        <w:tc>
          <w:tcPr>
            <w:tcW w:w="87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2.16.840.1.113883.10.20.22.2.20</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4.16 History of Past Illness Section 11348-0</w:t>
            </w:r>
          </w:p>
        </w:tc>
        <w:tc>
          <w:tcPr>
            <w:tcW w:w="94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711800" w:rsidRDefault="00C0692F" w:rsidP="00C57BED">
            <w:pPr>
              <w:pStyle w:val="TableEntry"/>
            </w:pPr>
            <w:r w:rsidRPr="00711800">
              <w:t>(Note 1)</w:t>
            </w:r>
          </w:p>
        </w:tc>
        <w:tc>
          <w:tcPr>
            <w:tcW w:w="82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Review of System</w:t>
            </w:r>
          </w:p>
        </w:tc>
        <w:tc>
          <w:tcPr>
            <w:tcW w:w="874"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r w:rsidRPr="00711800">
              <w:t>1.3.6.1.4.1.19376.1.5.3.1.3.18</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4.56 Review of Systems Section 10187-3</w:t>
            </w:r>
          </w:p>
        </w:tc>
        <w:tc>
          <w:tcPr>
            <w:tcW w:w="948" w:type="pct"/>
            <w:tcBorders>
              <w:top w:val="single" w:sz="4" w:space="0" w:color="auto"/>
              <w:left w:val="single" w:sz="4" w:space="0" w:color="auto"/>
              <w:bottom w:val="single" w:sz="4" w:space="0" w:color="auto"/>
              <w:right w:val="single" w:sz="4" w:space="0" w:color="auto"/>
            </w:tcBorders>
          </w:tcPr>
          <w:p w:rsidR="00C0692F" w:rsidRPr="00711800"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Physical Exam</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2.16.840.1.113883.10.20.2.10</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4.38 Physical Exam Section 29545-1</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lastRenderedPageBreak/>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Hospital Discharge Physical Exam</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1.3.6.1.4.1.19376.1.5.3.1.3.26</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4.25 Hospital Discharge Physical Section 10184-0</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Instructions Section</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2.16.840.1.113883.10.20.22.2.45</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4.28 Instructions Section 69730-0</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Hospital Discharge Instructions</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2.16.840.1.113883.10.20.22.2.41</w:t>
            </w:r>
          </w:p>
        </w:tc>
        <w:tc>
          <w:tcPr>
            <w:tcW w:w="970" w:type="pct"/>
            <w:tcBorders>
              <w:top w:val="single" w:sz="4" w:space="0" w:color="auto"/>
              <w:left w:val="single" w:sz="4" w:space="0" w:color="auto"/>
              <w:bottom w:val="single" w:sz="4" w:space="0" w:color="auto"/>
              <w:right w:val="single" w:sz="4" w:space="0" w:color="auto"/>
            </w:tcBorders>
          </w:tcPr>
          <w:p w:rsidR="00C0692F" w:rsidRPr="00F06B2A" w:rsidRDefault="00C0692F" w:rsidP="00C57BED">
            <w:pPr>
              <w:pStyle w:val="TableEntry"/>
            </w:pPr>
            <w:r w:rsidRPr="00F06B2A">
              <w:t xml:space="preserve">CCDA Template see CCDA July 2012 </w:t>
            </w:r>
          </w:p>
          <w:p w:rsidR="00C0692F" w:rsidRPr="00F06B2A" w:rsidRDefault="00C0692F" w:rsidP="00C57BED">
            <w:pPr>
              <w:pStyle w:val="TableEntry"/>
            </w:pPr>
            <w:r w:rsidRPr="00F06B2A">
              <w:t>4.23 Hospital Discharge Instructions Section 8653-8</w:t>
            </w: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r w:rsidR="00C0692F" w:rsidRPr="00DE398D"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156C94" w:rsidRDefault="00C0692F" w:rsidP="00C57BED">
            <w:pPr>
              <w:pStyle w:val="TableEntry"/>
            </w:pPr>
            <w:r w:rsidRPr="00156C94">
              <w:t>(Note 1)</w:t>
            </w:r>
          </w:p>
        </w:tc>
        <w:tc>
          <w:tcPr>
            <w:tcW w:w="82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156C94">
              <w:t>Patient Care Plan Section</w:t>
            </w:r>
          </w:p>
        </w:tc>
        <w:tc>
          <w:tcPr>
            <w:tcW w:w="874"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r w:rsidRPr="00631B9D">
              <w:t>1.3.6.1.4.1.19376.1.5.3.1.1.26.1.1</w:t>
            </w:r>
          </w:p>
        </w:tc>
        <w:tc>
          <w:tcPr>
            <w:tcW w:w="970"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c>
          <w:tcPr>
            <w:tcW w:w="948" w:type="pct"/>
            <w:tcBorders>
              <w:top w:val="single" w:sz="4" w:space="0" w:color="auto"/>
              <w:left w:val="single" w:sz="4" w:space="0" w:color="auto"/>
              <w:bottom w:val="single" w:sz="4" w:space="0" w:color="auto"/>
              <w:right w:val="single" w:sz="4" w:space="0" w:color="auto"/>
            </w:tcBorders>
          </w:tcPr>
          <w:p w:rsidR="00C0692F" w:rsidRPr="00156C94" w:rsidRDefault="00C0692F" w:rsidP="00C57BED">
            <w:pPr>
              <w:pStyle w:val="TableEntry"/>
            </w:pPr>
          </w:p>
        </w:tc>
      </w:tr>
    </w:tbl>
    <w:p w:rsidR="00C0692F" w:rsidRDefault="00C0692F" w:rsidP="00C0692F">
      <w:pPr>
        <w:pStyle w:val="Note"/>
        <w:rPr>
          <w:rFonts w:eastAsia="Calibri"/>
        </w:rPr>
      </w:pPr>
      <w:r w:rsidRPr="00DE398D">
        <w:rPr>
          <w:rFonts w:eastAsia="Calibri"/>
        </w:rPr>
        <w:t xml:space="preserve">Note 1: Because of current transition to universal content, CCDA templates and IHE templates are included in this guide. At the completion of the profile harmonizing the IHE PCC and CCDA templates, the referenced CCDA templates will be removed and the new harmonized templates will be used. See open issues. </w:t>
      </w:r>
    </w:p>
    <w:p w:rsidR="003A11F9" w:rsidRPr="003A11F9" w:rsidRDefault="003A11F9" w:rsidP="003A11F9">
      <w:pPr>
        <w:autoSpaceDE w:val="0"/>
        <w:autoSpaceDN w:val="0"/>
        <w:adjustRightInd w:val="0"/>
        <w:spacing w:before="0"/>
        <w:ind w:left="187"/>
        <w:rPr>
          <w:sz w:val="18"/>
          <w:szCs w:val="18"/>
        </w:rPr>
      </w:pPr>
      <w:r w:rsidRPr="003A11F9">
        <w:rPr>
          <w:rFonts w:eastAsia="Calibri"/>
          <w:sz w:val="18"/>
          <w:szCs w:val="18"/>
        </w:rPr>
        <w:t>Note 2:</w:t>
      </w:r>
      <w:r w:rsidRPr="003A11F9">
        <w:rPr>
          <w:rFonts w:eastAsia="Calibri"/>
        </w:rPr>
        <w:t xml:space="preserve"> </w:t>
      </w:r>
      <w:r w:rsidRPr="003A11F9">
        <w:rPr>
          <w:sz w:val="18"/>
          <w:szCs w:val="18"/>
        </w:rPr>
        <w:t>PtCP is a medical summary and inherits all header constraints from Medical Summaries. CDA Release 2.0 documents that conform to the requirements of this content module shall indicate their conformance by the inclusion of the appropriate &lt;</w:t>
      </w:r>
      <w:proofErr w:type="spellStart"/>
      <w:r w:rsidRPr="003A11F9">
        <w:rPr>
          <w:sz w:val="18"/>
          <w:szCs w:val="18"/>
        </w:rPr>
        <w:t>templateId</w:t>
      </w:r>
      <w:proofErr w:type="spellEnd"/>
      <w:r w:rsidRPr="003A11F9">
        <w:rPr>
          <w:sz w:val="18"/>
          <w:szCs w:val="18"/>
        </w:rPr>
        <w:t xml:space="preserve">&gt; elements in the header of the document. CCDA US Realm header elements can be used when the CCDA flavor of templates are implemented.   </w:t>
      </w:r>
    </w:p>
    <w:p w:rsidR="00836B0F" w:rsidRPr="00DE398D" w:rsidRDefault="00836B0F" w:rsidP="00836B0F">
      <w:pPr>
        <w:pStyle w:val="Heading6"/>
        <w:rPr>
          <w:noProof w:val="0"/>
        </w:rPr>
      </w:pPr>
      <w:bookmarkStart w:id="96" w:name="_6.2.1.1.6.1_Service_Event"/>
      <w:bookmarkStart w:id="97" w:name="_Toc357522204"/>
      <w:bookmarkStart w:id="98" w:name="_Toc296340347"/>
      <w:bookmarkEnd w:id="96"/>
      <w:r w:rsidRPr="00DE398D">
        <w:rPr>
          <w:noProof w:val="0"/>
        </w:rPr>
        <w:t>6.3.1</w:t>
      </w:r>
      <w:proofErr w:type="gramStart"/>
      <w:r w:rsidRPr="00DE398D">
        <w:rPr>
          <w:noProof w:val="0"/>
        </w:rPr>
        <w:t>.D.5.1</w:t>
      </w:r>
      <w:proofErr w:type="gramEnd"/>
      <w:r w:rsidRPr="00DE398D">
        <w:rPr>
          <w:noProof w:val="0"/>
        </w:rPr>
        <w:t xml:space="preserve"> PtCP IHE Vocabulary Constraint or Condition</w:t>
      </w:r>
      <w:bookmarkEnd w:id="97"/>
    </w:p>
    <w:p w:rsidR="00836B0F" w:rsidRPr="00DE398D" w:rsidRDefault="00836B0F" w:rsidP="00836B0F">
      <w:pPr>
        <w:pStyle w:val="BodyText"/>
        <w:rPr>
          <w:rFonts w:eastAsia="Calibri"/>
        </w:rPr>
      </w:pPr>
      <w:r w:rsidRPr="00DE398D">
        <w:rPr>
          <w:rFonts w:eastAsia="Calibri"/>
        </w:rPr>
        <w:t>None</w:t>
      </w:r>
    </w:p>
    <w:p w:rsidR="00836B0F" w:rsidRPr="00DE398D" w:rsidRDefault="00836B0F" w:rsidP="00836B0F">
      <w:pPr>
        <w:pStyle w:val="Heading6"/>
        <w:rPr>
          <w:noProof w:val="0"/>
        </w:rPr>
      </w:pPr>
      <w:bookmarkStart w:id="99" w:name="_Toc357522205"/>
      <w:r w:rsidRPr="00DE398D">
        <w:rPr>
          <w:noProof w:val="0"/>
        </w:rPr>
        <w:t>6.3.1</w:t>
      </w:r>
      <w:proofErr w:type="gramStart"/>
      <w:r w:rsidRPr="00DE398D">
        <w:rPr>
          <w:noProof w:val="0"/>
        </w:rPr>
        <w:t>.D.5.2</w:t>
      </w:r>
      <w:proofErr w:type="gramEnd"/>
      <w:r w:rsidRPr="00DE398D">
        <w:rPr>
          <w:noProof w:val="0"/>
        </w:rPr>
        <w:t xml:space="preserve"> PtCP CCDA Vocabulary Constraint or Condition</w:t>
      </w:r>
      <w:bookmarkEnd w:id="99"/>
    </w:p>
    <w:p w:rsidR="00836B0F" w:rsidRPr="00DE398D" w:rsidRDefault="00836B0F" w:rsidP="00836B0F">
      <w:pPr>
        <w:pStyle w:val="BodyText"/>
        <w:rPr>
          <w:rFonts w:eastAsia="Calibri"/>
        </w:rPr>
      </w:pPr>
      <w:r w:rsidRPr="00DE398D">
        <w:rPr>
          <w:rFonts w:eastAsia="Calibri"/>
        </w:rPr>
        <w:t>None</w:t>
      </w:r>
    </w:p>
    <w:p w:rsidR="00836B0F" w:rsidRPr="00DE398D" w:rsidRDefault="00836B0F" w:rsidP="00836B0F">
      <w:pPr>
        <w:pStyle w:val="Heading5"/>
        <w:rPr>
          <w:noProof w:val="0"/>
        </w:rPr>
      </w:pPr>
      <w:bookmarkStart w:id="100" w:name="_6.2.1.1.6.2_Medications_Section"/>
      <w:bookmarkStart w:id="101" w:name="_Toc357522206"/>
      <w:bookmarkEnd w:id="98"/>
      <w:bookmarkEnd w:id="100"/>
      <w:r w:rsidRPr="00DE398D">
        <w:rPr>
          <w:noProof w:val="0"/>
        </w:rPr>
        <w:t>6.3.1</w:t>
      </w:r>
      <w:proofErr w:type="gramStart"/>
      <w:r w:rsidRPr="00DE398D">
        <w:rPr>
          <w:noProof w:val="0"/>
        </w:rPr>
        <w:t>.D.6</w:t>
      </w:r>
      <w:proofErr w:type="gramEnd"/>
      <w:r w:rsidRPr="00DE398D">
        <w:rPr>
          <w:noProof w:val="0"/>
        </w:rPr>
        <w:t xml:space="preserve"> PtCP Conformance and Example</w:t>
      </w:r>
      <w:bookmarkEnd w:id="101"/>
    </w:p>
    <w:p w:rsidR="00836B0F" w:rsidRPr="00DE398D" w:rsidRDefault="00836B0F" w:rsidP="00836B0F">
      <w:pPr>
        <w:pStyle w:val="BodyText"/>
      </w:pPr>
      <w:r w:rsidRPr="00DE398D">
        <w:t>CDA Release 2.0 documents that conform to the requirements of this document content module shall indicate their conformance by the inclusion of the &lt;</w:t>
      </w:r>
      <w:proofErr w:type="spellStart"/>
      <w:r w:rsidRPr="00DE398D">
        <w:t>templateId</w:t>
      </w:r>
      <w:proofErr w:type="spellEnd"/>
      <w:r w:rsidR="00966F1D">
        <w:t>- TBD</w:t>
      </w:r>
      <w:r w:rsidRPr="00DE398D">
        <w:t xml:space="preserve">&gt; XML elements in the header of the document.  </w:t>
      </w:r>
    </w:p>
    <w:p w:rsidR="00836B0F" w:rsidRPr="00DE398D" w:rsidRDefault="00836B0F" w:rsidP="00836B0F">
      <w:pPr>
        <w:pStyle w:val="BodyText"/>
      </w:pPr>
      <w:r w:rsidRPr="00DE398D">
        <w:t>A CDA Document may conform to more than one template. This content module inherits from the PCC TF Medical Document, 1.3.6.1.4.1.19376.1.5.3.1.1.1, content modules and so must conform to the requirements of those templates as well this document specification, PtCP template,</w:t>
      </w:r>
      <w:r w:rsidRPr="00DE398D">
        <w:rPr>
          <w:i/>
        </w:rPr>
        <w:t xml:space="preserve"> </w:t>
      </w:r>
      <w:r w:rsidRPr="00DE398D">
        <w:t>and template ID (TBD).</w:t>
      </w:r>
      <w:r w:rsidRPr="00DE398D">
        <w:rPr>
          <w:i/>
        </w:rPr>
        <w:t xml:space="preserve"> </w:t>
      </w:r>
    </w:p>
    <w:p w:rsidR="00836B0F" w:rsidRPr="00DE398D" w:rsidRDefault="00836B0F" w:rsidP="00836B0F">
      <w:pPr>
        <w:pStyle w:val="BodyText"/>
      </w:pPr>
      <w:r w:rsidRPr="00DE398D">
        <w:t>A complete example of the Patient Care Plan Profile, PtCP Document Content Module is available on the IHE ftp server at:</w:t>
      </w:r>
      <w:r w:rsidR="00371090">
        <w:t xml:space="preserve"> </w:t>
      </w:r>
      <w:hyperlink r:id="rId36" w:history="1">
        <w:r w:rsidR="00371090">
          <w:rPr>
            <w:rStyle w:val="Hyperlink"/>
          </w:rPr>
          <w:t>ftp://ftp.ihe.net/Patient_Care_Coordination/yr9_2013-2014/Technical%20Committee/ProfileWork/MCPC_WD/</w:t>
        </w:r>
      </w:hyperlink>
    </w:p>
    <w:p w:rsidR="00836B0F" w:rsidRPr="00DE398D" w:rsidRDefault="00836B0F" w:rsidP="00836B0F">
      <w:pPr>
        <w:pStyle w:val="BodyText"/>
      </w:pPr>
      <w:r w:rsidRPr="00DE398D">
        <w:t>Note that this is an example and is meant to be informative and not normative. This example shows the &lt;</w:t>
      </w:r>
      <w:proofErr w:type="spellStart"/>
      <w:r w:rsidRPr="00DE398D">
        <w:t>templateId</w:t>
      </w:r>
      <w:proofErr w:type="spellEnd"/>
      <w:r w:rsidRPr="00DE398D">
        <w:t xml:space="preserve"> (OIDs)&gt; elements for all of the specified templates.</w:t>
      </w:r>
    </w:p>
    <w:p w:rsidR="00836B0F" w:rsidRPr="00DE398D" w:rsidRDefault="00836B0F" w:rsidP="00836B0F">
      <w:pPr>
        <w:pStyle w:val="BodyText"/>
      </w:pPr>
    </w:p>
    <w:p w:rsidR="00836B0F" w:rsidRPr="00F06B2A" w:rsidRDefault="00836B0F" w:rsidP="00F06B2A">
      <w:pPr>
        <w:pStyle w:val="BodyText"/>
        <w:keepNext/>
        <w:rPr>
          <w:b/>
        </w:rPr>
      </w:pPr>
      <w:r w:rsidRPr="00F06B2A">
        <w:rPr>
          <w:b/>
        </w:rPr>
        <w:lastRenderedPageBreak/>
        <w:t xml:space="preserve">PtCP Document Profile IHE Example </w:t>
      </w:r>
    </w:p>
    <w:p w:rsidR="00C0692F" w:rsidRPr="00DE398D" w:rsidRDefault="00C0692F" w:rsidP="00C0692F">
      <w:pPr>
        <w:pStyle w:val="XMLFragment"/>
      </w:pPr>
      <w:r w:rsidRPr="00DE398D">
        <w:t>&lt;component&gt;</w:t>
      </w:r>
    </w:p>
    <w:p w:rsidR="00C0692F" w:rsidRPr="00DE398D" w:rsidRDefault="00C0692F" w:rsidP="00C0692F">
      <w:pPr>
        <w:pStyle w:val="XMLFragment"/>
      </w:pPr>
      <w:r w:rsidRPr="00DE398D">
        <w:t xml:space="preserve">  &lt;section&gt;</w:t>
      </w:r>
    </w:p>
    <w:p w:rsidR="00C0692F" w:rsidRPr="00DE398D" w:rsidRDefault="00C0692F" w:rsidP="00C0692F">
      <w:pPr>
        <w:pStyle w:val="XMLFragment"/>
      </w:pPr>
      <w:r w:rsidRPr="00DE398D">
        <w:t xml:space="preserve">    &lt;templateId root='</w:t>
      </w:r>
      <w:r w:rsidRPr="0029476C">
        <w:t>1.3.6.1.4.1.19376.1.5.3.1.1.26.1.1</w:t>
      </w:r>
      <w:r w:rsidRPr="00DE398D">
        <w:t>'/&gt;</w:t>
      </w:r>
    </w:p>
    <w:p w:rsidR="00C0692F" w:rsidRPr="00DE398D" w:rsidRDefault="00C0692F" w:rsidP="00C0692F">
      <w:pPr>
        <w:pStyle w:val="XMLFragment"/>
      </w:pPr>
      <w:r w:rsidRPr="00DE398D">
        <w:t xml:space="preserve">    &lt;id root=' ' extension=' '/&gt;</w:t>
      </w:r>
    </w:p>
    <w:p w:rsidR="00C0692F" w:rsidRPr="00DE398D" w:rsidRDefault="00C0692F" w:rsidP="00C0692F">
      <w:pPr>
        <w:pStyle w:val="XMLFragment"/>
      </w:pPr>
      <w:r w:rsidRPr="00DE398D">
        <w:t xml:space="preserve">    &lt;code code=</w:t>
      </w:r>
      <w:r w:rsidRPr="007464AD">
        <w:t>'</w:t>
      </w:r>
      <w:r w:rsidR="007464AD" w:rsidRPr="007464AD">
        <w:t>xxxxx-x</w:t>
      </w:r>
      <w:r w:rsidRPr="007464AD">
        <w:t>' displayName</w:t>
      </w:r>
      <w:r w:rsidRPr="00DE398D">
        <w:t>='Patient Care Plan'</w:t>
      </w:r>
    </w:p>
    <w:p w:rsidR="00C0692F" w:rsidRPr="00DE398D" w:rsidRDefault="00C0692F" w:rsidP="00C0692F">
      <w:pPr>
        <w:pStyle w:val="XMLFragment"/>
      </w:pPr>
      <w:r w:rsidRPr="00DE398D">
        <w:t xml:space="preserve">      codeSystem='2.16.840.1.113883.6.1' codeSystemName='LOINC'/&gt;</w:t>
      </w:r>
    </w:p>
    <w:p w:rsidR="00C0692F" w:rsidRPr="00DE398D" w:rsidRDefault="00C0692F" w:rsidP="00C0692F">
      <w:pPr>
        <w:pStyle w:val="XMLFragment"/>
      </w:pPr>
      <w:r w:rsidRPr="00DE398D">
        <w:t xml:space="preserve">    &lt;text&gt;</w:t>
      </w:r>
    </w:p>
    <w:p w:rsidR="00C0692F" w:rsidRPr="00DE398D" w:rsidRDefault="00C0692F" w:rsidP="00C0692F">
      <w:pPr>
        <w:pStyle w:val="XMLFragment"/>
      </w:pPr>
      <w:r w:rsidRPr="00DE398D">
        <w:t xml:space="preserve">      Text as described above</w:t>
      </w:r>
    </w:p>
    <w:p w:rsidR="00C0692F" w:rsidRPr="00DE398D" w:rsidRDefault="00C0692F" w:rsidP="00C0692F">
      <w:pPr>
        <w:pStyle w:val="XMLFragment"/>
      </w:pPr>
      <w:r w:rsidRPr="00DE398D">
        <w:t xml:space="preserve">    &lt;/text&gt;</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w:t>
      </w:r>
      <w:r w:rsidRPr="00DE398D">
        <w:rPr>
          <w:szCs w:val="16"/>
        </w:rPr>
        <w:t>'1.3.6.1.4.1.19376.1.5.3.1.3.13’</w:t>
      </w:r>
      <w:r w:rsidRPr="00DE398D">
        <w:t>/&gt;</w:t>
      </w:r>
    </w:p>
    <w:p w:rsidR="00C0692F" w:rsidRPr="00DE398D" w:rsidRDefault="00C0692F" w:rsidP="00C0692F">
      <w:pPr>
        <w:pStyle w:val="XMLFragment"/>
      </w:pPr>
      <w:r w:rsidRPr="00DE398D">
        <w:tab/>
      </w:r>
      <w:r w:rsidRPr="00DE398D">
        <w:tab/>
        <w:t xml:space="preserve">  &lt;!-- Required Allergies Section --&gt;</w:t>
      </w:r>
    </w:p>
    <w:p w:rsidR="00C0692F" w:rsidRPr="00DE398D" w:rsidRDefault="00C0692F" w:rsidP="00C0692F">
      <w:pPr>
        <w:pStyle w:val="XMLFragment"/>
      </w:pPr>
      <w:r w:rsidRPr="00DE398D">
        <w:tab/>
      </w:r>
      <w:r w:rsidRPr="00DE398D">
        <w:tab/>
        <w:t>&lt;/section&gt;</w:t>
      </w:r>
      <w:r w:rsidRPr="00DE398D">
        <w:tab/>
      </w:r>
    </w:p>
    <w:p w:rsidR="00F50537" w:rsidRDefault="00C0692F" w:rsidP="00C0692F">
      <w:pPr>
        <w:pStyle w:val="XMLFragment"/>
      </w:pPr>
      <w:r w:rsidRPr="00DE398D">
        <w:tab/>
        <w:t xml:space="preserve">  &lt;/component&gt;</w:t>
      </w:r>
    </w:p>
    <w:p w:rsidR="00F50537" w:rsidRPr="00DE398D" w:rsidRDefault="00F50537" w:rsidP="00F50537">
      <w:pPr>
        <w:pStyle w:val="XMLFragment"/>
      </w:pPr>
      <w:r w:rsidRPr="00DE398D">
        <w:tab/>
        <w:t xml:space="preserve">  &lt;component&gt;</w:t>
      </w:r>
    </w:p>
    <w:p w:rsidR="00F50537" w:rsidRPr="00DE398D" w:rsidRDefault="00F50537" w:rsidP="00F50537">
      <w:pPr>
        <w:pStyle w:val="XMLFragment"/>
      </w:pPr>
      <w:r w:rsidRPr="00DE398D">
        <w:tab/>
      </w:r>
      <w:r w:rsidRPr="00DE398D">
        <w:tab/>
        <w:t>&lt;section&gt;</w:t>
      </w:r>
    </w:p>
    <w:p w:rsidR="00F50537" w:rsidRPr="00DE398D" w:rsidRDefault="00F50537" w:rsidP="00F50537">
      <w:pPr>
        <w:pStyle w:val="XMLFragment"/>
      </w:pPr>
      <w:r w:rsidRPr="00DE398D">
        <w:tab/>
      </w:r>
      <w:r w:rsidRPr="00DE398D">
        <w:tab/>
        <w:t xml:space="preserve">  &lt;templateId root=</w:t>
      </w:r>
      <w:r w:rsidRPr="00DE398D">
        <w:rPr>
          <w:szCs w:val="16"/>
        </w:rPr>
        <w:t>'1.3.6.1.4.1.19376.1.5.3.1.3.19’</w:t>
      </w:r>
      <w:r w:rsidRPr="00DE398D">
        <w:t>/&gt;</w:t>
      </w:r>
    </w:p>
    <w:p w:rsidR="00F50537" w:rsidRPr="00DE398D" w:rsidRDefault="00F50537" w:rsidP="00F50537">
      <w:pPr>
        <w:pStyle w:val="XMLFragment"/>
      </w:pPr>
      <w:r w:rsidRPr="00DE398D">
        <w:tab/>
      </w:r>
      <w:r w:rsidRPr="00DE398D">
        <w:tab/>
        <w:t xml:space="preserve">  &lt;!-- Required Medications Section --&gt;</w:t>
      </w:r>
    </w:p>
    <w:p w:rsidR="00F50537" w:rsidRPr="00DE398D" w:rsidRDefault="00F50537" w:rsidP="00F50537">
      <w:pPr>
        <w:pStyle w:val="XMLFragment"/>
      </w:pPr>
      <w:r w:rsidRPr="00DE398D">
        <w:tab/>
      </w:r>
      <w:r w:rsidRPr="00DE398D">
        <w:tab/>
        <w:t>&lt;/section&gt;</w:t>
      </w:r>
      <w:r w:rsidRPr="00DE398D">
        <w:tab/>
      </w:r>
    </w:p>
    <w:p w:rsidR="00F50537" w:rsidRDefault="00F50537" w:rsidP="00F50537">
      <w:pPr>
        <w:pStyle w:val="XMLFragment"/>
      </w:pPr>
      <w:r w:rsidRPr="00DE398D">
        <w:tab/>
        <w:t xml:space="preserve">  &lt;/component&gt; </w:t>
      </w:r>
    </w:p>
    <w:p w:rsidR="00F50537" w:rsidRPr="00F50537" w:rsidRDefault="00F50537" w:rsidP="00F50537">
      <w:pPr>
        <w:pStyle w:val="XMLFragment"/>
      </w:pPr>
      <w:r w:rsidRPr="00DE398D">
        <w:tab/>
        <w:t xml:space="preserve">  </w:t>
      </w:r>
      <w:r w:rsidRPr="00F50537">
        <w:t>&lt;component&gt;</w:t>
      </w:r>
    </w:p>
    <w:p w:rsidR="00F50537" w:rsidRPr="00F50537" w:rsidRDefault="00F50537" w:rsidP="00F50537">
      <w:pPr>
        <w:pStyle w:val="XMLFragment"/>
      </w:pPr>
      <w:r w:rsidRPr="00F50537">
        <w:tab/>
      </w:r>
      <w:r w:rsidRPr="00F50537">
        <w:tab/>
        <w:t>&lt;section&gt;</w:t>
      </w:r>
    </w:p>
    <w:p w:rsidR="00F50537" w:rsidRPr="00F50537" w:rsidRDefault="00F50537" w:rsidP="00F50537">
      <w:pPr>
        <w:pStyle w:val="XMLFragment"/>
      </w:pPr>
      <w:r w:rsidRPr="00F50537">
        <w:tab/>
      </w:r>
      <w:r w:rsidRPr="00F50537">
        <w:tab/>
        <w:t xml:space="preserve">  &lt;templateId root=</w:t>
      </w:r>
      <w:r w:rsidRPr="00F50537">
        <w:rPr>
          <w:szCs w:val="16"/>
        </w:rPr>
        <w:t>'1.3.6.1.4.1.19376.1.5.3.1.1.13.2.5’</w:t>
      </w:r>
      <w:r w:rsidRPr="00F50537">
        <w:t>/&gt;</w:t>
      </w:r>
    </w:p>
    <w:p w:rsidR="00F50537" w:rsidRPr="00F50537" w:rsidRDefault="00F50537" w:rsidP="00F50537">
      <w:pPr>
        <w:pStyle w:val="XMLFragment"/>
      </w:pPr>
      <w:r w:rsidRPr="00F50537">
        <w:tab/>
      </w:r>
      <w:r w:rsidRPr="00F50537">
        <w:tab/>
        <w:t xml:space="preserve">  &lt;!-- Required Assessment and Plan Section --&gt;</w:t>
      </w:r>
    </w:p>
    <w:p w:rsidR="00F50537" w:rsidRPr="00F50537" w:rsidRDefault="00F50537" w:rsidP="00F50537">
      <w:pPr>
        <w:pStyle w:val="XMLFragment"/>
      </w:pPr>
      <w:r w:rsidRPr="00F50537">
        <w:tab/>
      </w:r>
      <w:r w:rsidRPr="00F50537">
        <w:tab/>
        <w:t>&lt;/section&gt;</w:t>
      </w:r>
      <w:r w:rsidRPr="00F50537">
        <w:tab/>
      </w:r>
    </w:p>
    <w:p w:rsidR="00F50537" w:rsidRPr="00F50537" w:rsidRDefault="00F50537" w:rsidP="00F50537">
      <w:pPr>
        <w:pStyle w:val="XMLFragment"/>
      </w:pPr>
      <w:r w:rsidRPr="00F50537">
        <w:tab/>
        <w:t xml:space="preserve">  &lt;/component&gt;   </w:t>
      </w:r>
    </w:p>
    <w:p w:rsidR="00C0692F" w:rsidRPr="00F50537" w:rsidRDefault="00C0692F" w:rsidP="00C0692F">
      <w:pPr>
        <w:pStyle w:val="XMLFragment"/>
      </w:pPr>
      <w:r w:rsidRPr="00F50537">
        <w:tab/>
        <w:t xml:space="preserve">  &lt;component&gt;</w:t>
      </w:r>
    </w:p>
    <w:p w:rsidR="00C0692F" w:rsidRPr="00F50537" w:rsidRDefault="00C0692F" w:rsidP="00C0692F">
      <w:pPr>
        <w:pStyle w:val="XMLFragment"/>
      </w:pPr>
      <w:r w:rsidRPr="00F50537">
        <w:tab/>
      </w:r>
      <w:r w:rsidRPr="00F50537">
        <w:tab/>
        <w:t>&lt;section&gt;</w:t>
      </w:r>
    </w:p>
    <w:p w:rsidR="00C0692F" w:rsidRPr="00F50537" w:rsidRDefault="00C0692F" w:rsidP="00C0692F">
      <w:pPr>
        <w:pStyle w:val="XMLFragment"/>
      </w:pPr>
      <w:r w:rsidRPr="00F50537">
        <w:tab/>
      </w:r>
      <w:r w:rsidRPr="00F50537">
        <w:tab/>
        <w:t xml:space="preserve">  &lt;templateId root=</w:t>
      </w:r>
      <w:r w:rsidR="00F50537" w:rsidRPr="00F50537">
        <w:rPr>
          <w:szCs w:val="16"/>
        </w:rPr>
        <w:t>'1.3.6.1.4.1.19376.1.5.3.1.1.21.2.9</w:t>
      </w:r>
      <w:r w:rsidRPr="00F50537">
        <w:rPr>
          <w:szCs w:val="16"/>
        </w:rPr>
        <w:t>’</w:t>
      </w:r>
      <w:r w:rsidRPr="00F50537">
        <w:t>/&gt;</w:t>
      </w:r>
    </w:p>
    <w:p w:rsidR="00C0692F" w:rsidRPr="00F50537" w:rsidRDefault="00C0692F" w:rsidP="00C0692F">
      <w:pPr>
        <w:pStyle w:val="XMLFragment"/>
      </w:pPr>
      <w:r w:rsidRPr="00F50537">
        <w:tab/>
      </w:r>
      <w:r w:rsidRPr="00F50537">
        <w:tab/>
        <w:t xml:space="preserve">  &lt;!-- Required </w:t>
      </w:r>
      <w:r w:rsidR="00F50537" w:rsidRPr="00F50537">
        <w:t>Event Outcomes Section</w:t>
      </w:r>
      <w:r w:rsidRPr="00F50537">
        <w:t>--&gt;</w:t>
      </w:r>
    </w:p>
    <w:p w:rsidR="00C0692F" w:rsidRPr="00F50537" w:rsidRDefault="00C0692F" w:rsidP="00C0692F">
      <w:pPr>
        <w:pStyle w:val="XMLFragment"/>
      </w:pPr>
      <w:r w:rsidRPr="00F50537">
        <w:tab/>
      </w:r>
      <w:r w:rsidRPr="00F50537">
        <w:tab/>
        <w:t>&lt;/section&gt;</w:t>
      </w:r>
      <w:r w:rsidRPr="00F50537">
        <w:tab/>
      </w:r>
    </w:p>
    <w:p w:rsidR="00C0692F" w:rsidRPr="00DE398D" w:rsidRDefault="00C0692F" w:rsidP="00C0692F">
      <w:pPr>
        <w:pStyle w:val="XMLFragment"/>
      </w:pPr>
      <w:r w:rsidRPr="00F50537">
        <w:tab/>
        <w:t xml:space="preserve">  &lt;/component&gt;</w:t>
      </w:r>
      <w:r w:rsidRPr="00DE398D">
        <w:t xml:space="preserve">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w:t>
      </w:r>
      <w:r w:rsidRPr="00DE398D">
        <w:rPr>
          <w:szCs w:val="16"/>
        </w:rPr>
        <w:t>'1.3.6.1.4.1.19376.1.5.3.1.3.6’</w:t>
      </w:r>
      <w:r w:rsidRPr="00DE398D">
        <w:t>/&gt;</w:t>
      </w:r>
    </w:p>
    <w:p w:rsidR="00C0692F" w:rsidRPr="00DE398D" w:rsidRDefault="00C0692F" w:rsidP="00C0692F">
      <w:pPr>
        <w:pStyle w:val="XMLFragment"/>
      </w:pPr>
      <w:r w:rsidRPr="00DE398D">
        <w:tab/>
      </w:r>
      <w:r w:rsidRPr="00DE398D">
        <w:tab/>
        <w:t xml:space="preserve">  &lt;!-- Required Active Problems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root='1.3.6.1.4.1.19376.1.5.3.1.3.22’/&gt;</w:t>
      </w:r>
    </w:p>
    <w:p w:rsidR="00C0692F" w:rsidRPr="00DE398D" w:rsidRDefault="00C0692F" w:rsidP="00C0692F">
      <w:pPr>
        <w:pStyle w:val="XMLFragment"/>
      </w:pPr>
      <w:r w:rsidRPr="00DE398D">
        <w:tab/>
      </w:r>
      <w:r w:rsidRPr="00DE398D">
        <w:tab/>
        <w:t xml:space="preserve">  &lt;!—Required if Known Hospital Discharge Medications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root='1.3.6.1.4.1.19376.1.5.3.1.3.33’/&gt;</w:t>
      </w:r>
    </w:p>
    <w:p w:rsidR="00C0692F" w:rsidRPr="00DE398D" w:rsidRDefault="00C0692F" w:rsidP="00C0692F">
      <w:pPr>
        <w:pStyle w:val="XMLFragment"/>
      </w:pPr>
      <w:r w:rsidRPr="00DE398D">
        <w:tab/>
      </w:r>
      <w:r w:rsidRPr="00DE398D">
        <w:tab/>
        <w:t xml:space="preserve">  &lt;!— Required if Known Discharge Diet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root='1.3.6.1.4.1.19376.1.5.3.1.3.21’/&gt;</w:t>
      </w:r>
    </w:p>
    <w:p w:rsidR="00C0692F" w:rsidRPr="00DE398D" w:rsidRDefault="00C0692F" w:rsidP="00C0692F">
      <w:pPr>
        <w:pStyle w:val="XMLFragment"/>
      </w:pPr>
      <w:r w:rsidRPr="00DE398D">
        <w:tab/>
      </w:r>
      <w:r w:rsidRPr="00DE398D">
        <w:tab/>
        <w:t xml:space="preserve">  &lt;!-- Optional Medications Administered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root='1.3.6.1.4.1.19376.1.5.3.1.3.7’/&gt;</w:t>
      </w:r>
    </w:p>
    <w:p w:rsidR="00C0692F" w:rsidRPr="00DE398D" w:rsidRDefault="00C0692F" w:rsidP="00C0692F">
      <w:pPr>
        <w:pStyle w:val="XMLFragment"/>
      </w:pPr>
      <w:r w:rsidRPr="00DE398D">
        <w:tab/>
      </w:r>
      <w:r w:rsidRPr="00DE398D">
        <w:tab/>
        <w:t xml:space="preserve">  &lt;!-- Required if Known Discharge Diagnosis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lastRenderedPageBreak/>
        <w:tab/>
      </w:r>
      <w:r w:rsidRPr="00DE398D">
        <w:tab/>
        <w:t>&lt;section&gt;</w:t>
      </w:r>
    </w:p>
    <w:p w:rsidR="00C0692F" w:rsidRPr="00DE398D" w:rsidRDefault="00C0692F" w:rsidP="00C0692F">
      <w:pPr>
        <w:pStyle w:val="XMLFragment"/>
      </w:pPr>
      <w:r w:rsidRPr="00DE398D">
        <w:tab/>
      </w:r>
      <w:r w:rsidRPr="00DE398D">
        <w:tab/>
        <w:t xml:space="preserve">  &lt;templateId root='1.3.6.1.4.1.19376.1.5.3.1.3.12’/&gt;</w:t>
      </w:r>
    </w:p>
    <w:p w:rsidR="00C0692F" w:rsidRPr="00DE398D" w:rsidRDefault="00C0692F" w:rsidP="00C0692F">
      <w:pPr>
        <w:pStyle w:val="XMLFragment"/>
      </w:pPr>
      <w:r w:rsidRPr="00DE398D">
        <w:tab/>
      </w:r>
      <w:r w:rsidRPr="00DE398D">
        <w:tab/>
        <w:t xml:space="preserve">  &lt;!-- Required if Known Coded List of Surgeries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root='1.3.6.1.4.1.19376.1.5.3.1.3.28’/&gt;</w:t>
      </w:r>
    </w:p>
    <w:p w:rsidR="00C0692F" w:rsidRPr="00DE398D" w:rsidRDefault="00C0692F" w:rsidP="00C0692F">
      <w:pPr>
        <w:pStyle w:val="XMLFragment"/>
      </w:pPr>
      <w:r w:rsidRPr="00DE398D">
        <w:tab/>
      </w:r>
      <w:r w:rsidRPr="00DE398D">
        <w:tab/>
        <w:t xml:space="preserve">  &lt;!—Required Coded Results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root='1.3.6.1.4.1.19376.1.5.3.1.3.30’/&gt;</w:t>
      </w:r>
    </w:p>
    <w:p w:rsidR="00C0692F" w:rsidRPr="00DE398D" w:rsidRDefault="00C0692F" w:rsidP="00C0692F">
      <w:pPr>
        <w:pStyle w:val="XMLFragment"/>
      </w:pPr>
      <w:r w:rsidRPr="00DE398D">
        <w:tab/>
      </w:r>
      <w:r w:rsidRPr="00DE398D">
        <w:tab/>
        <w:t xml:space="preserve">  &lt;!-- Optional Coded Hospital Studies Summary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root='1.3.6.1.4.1.19376.1.5.3.1.3.35’/&gt;</w:t>
      </w:r>
    </w:p>
    <w:p w:rsidR="00C0692F" w:rsidRPr="00DE398D" w:rsidRDefault="00C0692F" w:rsidP="00C0692F">
      <w:pPr>
        <w:pStyle w:val="XMLFragment"/>
      </w:pPr>
      <w:r w:rsidRPr="00DE398D">
        <w:tab/>
      </w:r>
      <w:r w:rsidRPr="00DE398D">
        <w:tab/>
        <w:t xml:space="preserve">  &lt;!-- Required if Known Coded Advance Directives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root='1.3.6.1.4.1.19376.1.5.3.1.1.5.3.3’/&gt;</w:t>
      </w:r>
    </w:p>
    <w:p w:rsidR="00C0692F" w:rsidRPr="00DE398D" w:rsidRDefault="00C0692F" w:rsidP="00C0692F">
      <w:pPr>
        <w:pStyle w:val="XMLFragment"/>
      </w:pPr>
      <w:r w:rsidRPr="00DE398D">
        <w:tab/>
      </w:r>
      <w:r w:rsidRPr="00DE398D">
        <w:tab/>
        <w:t xml:space="preserve">  &lt;!-- Optional Encounters Histories Section--&gt;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root='1.3.6.1.4.1.19376.1.5.3.1.3.15’/&gt;</w:t>
      </w:r>
    </w:p>
    <w:p w:rsidR="00C0692F" w:rsidRPr="00DE398D" w:rsidRDefault="00C0692F" w:rsidP="00C0692F">
      <w:pPr>
        <w:pStyle w:val="XMLFragment"/>
      </w:pPr>
      <w:r w:rsidRPr="00DE398D">
        <w:tab/>
      </w:r>
      <w:r w:rsidRPr="00DE398D">
        <w:tab/>
        <w:t xml:space="preserve">  &lt;!-- Optional Coded Family Medical History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root='1.3.6.1.4.1.19376.1.5.3.1.1.12.2.1’/&gt;</w:t>
      </w:r>
    </w:p>
    <w:p w:rsidR="00C0692F" w:rsidRPr="00DE398D" w:rsidRDefault="00C0692F" w:rsidP="00C0692F">
      <w:pPr>
        <w:pStyle w:val="XMLFragment"/>
      </w:pPr>
      <w:r w:rsidRPr="00DE398D">
        <w:tab/>
      </w:r>
      <w:r w:rsidRPr="00DE398D">
        <w:tab/>
        <w:t xml:space="preserve">  &lt;!-- Required if Known Coded Functional Status Assessment Section--&gt;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root='1.3.6.1.4.1.19376.1.5.3.1.1.13.2.4’/&gt;</w:t>
      </w:r>
    </w:p>
    <w:p w:rsidR="00C0692F" w:rsidRPr="00DE398D" w:rsidRDefault="00C0692F" w:rsidP="00C0692F">
      <w:pPr>
        <w:pStyle w:val="XMLFragment"/>
      </w:pPr>
      <w:r w:rsidRPr="00DE398D">
        <w:tab/>
      </w:r>
      <w:r w:rsidRPr="00DE398D">
        <w:tab/>
        <w:t xml:space="preserve">  &lt;!-- Required if Known Assessment Section--&gt;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root='1.3.6.1.4.1.19376.1.5.3.1.3.23’/&gt;</w:t>
      </w:r>
    </w:p>
    <w:p w:rsidR="00C0692F" w:rsidRPr="00DE398D" w:rsidRDefault="00C0692F" w:rsidP="00C0692F">
      <w:pPr>
        <w:pStyle w:val="XMLFragment"/>
      </w:pPr>
      <w:r w:rsidRPr="00DE398D">
        <w:tab/>
      </w:r>
      <w:r w:rsidRPr="00DE398D">
        <w:tab/>
        <w:t xml:space="preserve">  &lt;!-- Optional Immunizations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root='1.3.6.1.4.1.19376.1.5.3.1.1.5.3.5’/&gt;</w:t>
      </w:r>
    </w:p>
    <w:p w:rsidR="00C0692F" w:rsidRPr="00DE398D" w:rsidRDefault="00C0692F" w:rsidP="00C0692F">
      <w:pPr>
        <w:pStyle w:val="XMLFragment"/>
      </w:pPr>
      <w:r w:rsidRPr="00DE398D">
        <w:tab/>
      </w:r>
      <w:r w:rsidRPr="00DE398D">
        <w:tab/>
        <w:t xml:space="preserve">  &lt;!-- Optional Medical Devices Section--&gt;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root='1.3.6.1.4.1.19376.1.5.3.1.1.5.3.7’/&gt;</w:t>
      </w:r>
    </w:p>
    <w:p w:rsidR="00C0692F" w:rsidRPr="00DE398D" w:rsidRDefault="00C0692F" w:rsidP="00C0692F">
      <w:pPr>
        <w:pStyle w:val="XMLFragment"/>
      </w:pPr>
      <w:r w:rsidRPr="00DE398D">
        <w:tab/>
      </w:r>
      <w:r w:rsidRPr="00DE398D">
        <w:tab/>
        <w:t xml:space="preserve">  &lt;!-- Optional Payers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lastRenderedPageBreak/>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root='1.3.6.1.4.1.19376.1.5.3.1.3.16.1’/&gt;</w:t>
      </w:r>
    </w:p>
    <w:p w:rsidR="00C0692F" w:rsidRPr="00DE398D" w:rsidRDefault="00C0692F" w:rsidP="00C0692F">
      <w:pPr>
        <w:pStyle w:val="XMLFragment"/>
      </w:pPr>
      <w:r w:rsidRPr="00DE398D">
        <w:tab/>
      </w:r>
      <w:r w:rsidRPr="00DE398D">
        <w:tab/>
        <w:t xml:space="preserve">  &lt;!-- Optional Social History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root='1.3.6.1.4.1.19376.1.5.3.1.1.5.3.2’/&gt;</w:t>
      </w:r>
    </w:p>
    <w:p w:rsidR="00C0692F" w:rsidRPr="00DE398D" w:rsidRDefault="00C0692F" w:rsidP="00C0692F">
      <w:pPr>
        <w:pStyle w:val="XMLFragment"/>
      </w:pPr>
      <w:r w:rsidRPr="00DE398D">
        <w:tab/>
      </w:r>
      <w:r w:rsidRPr="00DE398D">
        <w:tab/>
        <w:t xml:space="preserve">  &lt;!-- Optional Vital Signs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root='1.3.6.1.4.1.19376.1.5.3.1.3.8’/&gt;</w:t>
      </w:r>
    </w:p>
    <w:p w:rsidR="00C0692F" w:rsidRPr="00DE398D" w:rsidRDefault="00C0692F" w:rsidP="00C0692F">
      <w:pPr>
        <w:pStyle w:val="XMLFragment"/>
      </w:pPr>
      <w:r w:rsidRPr="00DE398D">
        <w:tab/>
      </w:r>
      <w:r w:rsidRPr="00DE398D">
        <w:tab/>
        <w:t xml:space="preserve">  &lt;!-- Optional History of Past Illness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root='1.3.6.1.4.1.19376.1.5.3.1.3.18’/&gt;</w:t>
      </w:r>
    </w:p>
    <w:p w:rsidR="00C0692F" w:rsidRPr="00DE398D" w:rsidRDefault="00C0692F" w:rsidP="00C0692F">
      <w:pPr>
        <w:pStyle w:val="XMLFragment"/>
      </w:pPr>
      <w:r w:rsidRPr="00DE398D">
        <w:tab/>
      </w:r>
      <w:r w:rsidRPr="00DE398D">
        <w:tab/>
        <w:t xml:space="preserve">  &lt;!-- Optional Review of System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root='1.3.6.1.4.1.19376.1.5.3.1.1.9.15’/&gt;</w:t>
      </w:r>
    </w:p>
    <w:p w:rsidR="00C0692F" w:rsidRPr="00DE398D" w:rsidRDefault="00C0692F" w:rsidP="00C0692F">
      <w:pPr>
        <w:pStyle w:val="XMLFragment"/>
      </w:pPr>
      <w:r w:rsidRPr="00DE398D">
        <w:tab/>
      </w:r>
      <w:r w:rsidRPr="00DE398D">
        <w:tab/>
        <w:t xml:space="preserve">  &lt;!-- Optional Physical Exam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root='1.3.6.1.4.1.19376.1.5.3.1.3.26’/&gt;</w:t>
      </w:r>
    </w:p>
    <w:p w:rsidR="00C0692F" w:rsidRPr="00DE398D" w:rsidRDefault="00C0692F" w:rsidP="00C0692F">
      <w:pPr>
        <w:pStyle w:val="XMLFragment"/>
      </w:pPr>
      <w:r w:rsidRPr="00DE398D">
        <w:tab/>
      </w:r>
      <w:r w:rsidRPr="00DE398D">
        <w:tab/>
        <w:t xml:space="preserve">  &lt;!-- Optional Hospital Discharge Physical Exam Section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tab/>
      </w:r>
      <w:r>
        <w:tab/>
        <w:t xml:space="preserve">  &lt;templateId root='</w:t>
      </w:r>
      <w:r w:rsidRPr="00631B9D">
        <w:rPr>
          <w:szCs w:val="18"/>
        </w:rPr>
        <w:t>1.3.6.1.4.1.19376.1.5.3.1.1.26.1.2</w:t>
      </w:r>
      <w:r w:rsidRPr="00DE398D">
        <w:t>’/&gt;</w:t>
      </w:r>
    </w:p>
    <w:p w:rsidR="00C0692F" w:rsidRPr="00DE398D" w:rsidRDefault="00C0692F" w:rsidP="00C0692F">
      <w:pPr>
        <w:pStyle w:val="XMLFragment"/>
      </w:pPr>
      <w:r w:rsidRPr="00DE398D">
        <w:tab/>
      </w:r>
      <w:r w:rsidRPr="00DE398D">
        <w:tab/>
        <w:t xml:space="preserve">  &lt;!-- Required if Known Hospital Discharge Instructions --&gt;</w:t>
      </w:r>
    </w:p>
    <w:p w:rsidR="00C0692F" w:rsidRPr="00DE398D" w:rsidRDefault="00C0692F" w:rsidP="00C0692F">
      <w:pPr>
        <w:pStyle w:val="XMLFragment"/>
      </w:pPr>
      <w:r w:rsidRPr="00DE398D">
        <w:tab/>
      </w:r>
      <w:r w:rsidRPr="00DE398D">
        <w:tab/>
        <w:t>&lt;/section&gt;</w:t>
      </w:r>
      <w:r w:rsidRPr="00DE398D">
        <w:tab/>
      </w:r>
    </w:p>
    <w:p w:rsidR="00C0692F" w:rsidRPr="00DE398D" w:rsidRDefault="00C0692F" w:rsidP="00C0692F">
      <w:pPr>
        <w:pStyle w:val="XMLFragment"/>
      </w:pPr>
      <w:r w:rsidRPr="00DE398D">
        <w:tab/>
        <w:t xml:space="preserve">  &lt;/component&gt; </w:t>
      </w:r>
    </w:p>
    <w:p w:rsidR="00C0692F" w:rsidRPr="00DE398D" w:rsidRDefault="00C0692F" w:rsidP="00C0692F">
      <w:pPr>
        <w:pStyle w:val="XMLFragment"/>
      </w:pPr>
      <w:r w:rsidRPr="00DE398D">
        <w:tab/>
        <w:t xml:space="preserve">  &lt;component&gt;</w:t>
      </w:r>
    </w:p>
    <w:p w:rsidR="00C0692F" w:rsidRPr="00DE398D" w:rsidRDefault="00C0692F" w:rsidP="00C0692F">
      <w:pPr>
        <w:pStyle w:val="XMLFragment"/>
      </w:pPr>
      <w:r w:rsidRPr="00DE398D">
        <w:tab/>
      </w:r>
      <w:r w:rsidRPr="00DE398D">
        <w:tab/>
        <w:t>&lt;section&gt;</w:t>
      </w:r>
    </w:p>
    <w:p w:rsidR="00C0692F" w:rsidRPr="00DE398D" w:rsidRDefault="00C0692F" w:rsidP="00C0692F">
      <w:pPr>
        <w:pStyle w:val="XMLFragment"/>
      </w:pPr>
      <w:r w:rsidRPr="00DE398D">
        <w:tab/>
      </w:r>
      <w:r w:rsidRPr="00DE398D">
        <w:tab/>
        <w:t xml:space="preserve">  &lt;templateId root=</w:t>
      </w:r>
      <w:r>
        <w:t>'</w:t>
      </w:r>
      <w:r w:rsidRPr="00B82461">
        <w:t>1.3.6.1.4.1.19376.1.5.3.1.1.26.1.1</w:t>
      </w:r>
      <w:r w:rsidRPr="00DE398D">
        <w:t>’/&gt;</w:t>
      </w:r>
    </w:p>
    <w:p w:rsidR="00C0692F" w:rsidRPr="00DE398D" w:rsidRDefault="00C0692F" w:rsidP="00C0692F">
      <w:pPr>
        <w:pStyle w:val="XMLFragment"/>
      </w:pPr>
      <w:r w:rsidRPr="00DE398D">
        <w:tab/>
      </w:r>
      <w:r w:rsidRPr="00DE398D">
        <w:tab/>
        <w:t xml:space="preserve">  &lt;!-- Required Patient Care Plan Section --&gt;</w:t>
      </w:r>
    </w:p>
    <w:p w:rsidR="00C0692F" w:rsidRPr="00DE398D" w:rsidRDefault="00C0692F" w:rsidP="00C0692F">
      <w:pPr>
        <w:pStyle w:val="XMLFragment"/>
      </w:pPr>
      <w:r w:rsidRPr="00DE398D">
        <w:tab/>
      </w:r>
      <w:r w:rsidRPr="00DE398D">
        <w:tab/>
        <w:t>&lt;/section&gt;</w:t>
      </w:r>
      <w:r w:rsidRPr="00DE398D">
        <w:tab/>
      </w:r>
    </w:p>
    <w:p w:rsidR="00C0692F" w:rsidRDefault="00C0692F" w:rsidP="00C0692F">
      <w:pPr>
        <w:pStyle w:val="XMLFragment"/>
      </w:pPr>
      <w:r w:rsidRPr="00DE398D">
        <w:tab/>
        <w:t xml:space="preserve">  &lt;/component&gt;   </w:t>
      </w:r>
    </w:p>
    <w:p w:rsidR="00C0692F" w:rsidRPr="00DE398D" w:rsidRDefault="00C0692F" w:rsidP="00C0692F">
      <w:pPr>
        <w:pStyle w:val="XMLFragment"/>
      </w:pPr>
      <w:r>
        <w:tab/>
      </w:r>
      <w:r w:rsidRPr="00DE398D">
        <w:t>&lt;/section&gt;</w:t>
      </w:r>
    </w:p>
    <w:p w:rsidR="00C0692F" w:rsidRPr="00DE398D" w:rsidRDefault="00C0692F" w:rsidP="00C0692F">
      <w:pPr>
        <w:pStyle w:val="XMLFragment"/>
      </w:pPr>
      <w:r w:rsidRPr="00DE398D">
        <w:t>&lt;/component&gt;</w:t>
      </w:r>
    </w:p>
    <w:p w:rsidR="00836B0F" w:rsidRPr="00DE398D" w:rsidRDefault="00836B0F" w:rsidP="00F06B2A">
      <w:pPr>
        <w:pStyle w:val="FigureTitle"/>
      </w:pPr>
      <w:r w:rsidRPr="00DE398D">
        <w:t>Figure 6.3.</w:t>
      </w:r>
      <w:r w:rsidR="005C55AC">
        <w:t>1</w:t>
      </w:r>
      <w:r w:rsidRPr="00DE398D">
        <w:t xml:space="preserve">.D.6-1: Specification for PtCP Document Profile (Using IHE Templates) </w:t>
      </w:r>
    </w:p>
    <w:p w:rsidR="00836B0F" w:rsidRPr="00F06B2A" w:rsidRDefault="00836B0F" w:rsidP="00F06B2A">
      <w:pPr>
        <w:pStyle w:val="BodyText"/>
      </w:pPr>
    </w:p>
    <w:p w:rsidR="00836B0F" w:rsidRPr="00F06B2A" w:rsidRDefault="00836B0F" w:rsidP="00F06B2A">
      <w:pPr>
        <w:pStyle w:val="BodyText"/>
        <w:keepNext/>
        <w:rPr>
          <w:b/>
        </w:rPr>
      </w:pPr>
      <w:r w:rsidRPr="00F06B2A">
        <w:rPr>
          <w:b/>
        </w:rPr>
        <w:lastRenderedPageBreak/>
        <w:t xml:space="preserve">PtCP Document Profile CCDA Example </w:t>
      </w:r>
    </w:p>
    <w:p w:rsidR="00C0692F" w:rsidRPr="00DE398D" w:rsidRDefault="00C0692F" w:rsidP="00C0692F">
      <w:pPr>
        <w:pStyle w:val="XMLFragment"/>
        <w:pBdr>
          <w:left w:val="single" w:sz="4" w:space="7" w:color="auto"/>
        </w:pBdr>
        <w:rPr>
          <w:noProof w:val="0"/>
          <w:szCs w:val="16"/>
        </w:rPr>
      </w:pPr>
      <w:r w:rsidRPr="00DE398D">
        <w:rPr>
          <w:bCs/>
          <w:noProof w:val="0"/>
          <w:szCs w:val="16"/>
        </w:rPr>
        <w:t>&lt;</w:t>
      </w:r>
      <w:proofErr w:type="gramStart"/>
      <w:r w:rsidRPr="00DE398D">
        <w:rPr>
          <w:bCs/>
          <w:noProof w:val="0"/>
          <w:szCs w:val="16"/>
        </w:rPr>
        <w:t>component</w:t>
      </w:r>
      <w:proofErr w:type="gramEnd"/>
      <w:r w:rsidRPr="00DE398D">
        <w:rPr>
          <w:bCs/>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w:t>
      </w:r>
      <w:r w:rsidRPr="00422163">
        <w:rPr>
          <w:noProof w:val="0"/>
          <w:szCs w:val="16"/>
        </w:rPr>
        <w:t>1.3.6.1.4.1.19376.1.5.3.1.1.26.1.1</w:t>
      </w:r>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&lt;id root=' ' extension=' '/&gt;</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&lt;code code=</w:t>
      </w:r>
      <w:r w:rsidRPr="007464AD">
        <w:rPr>
          <w:noProof w:val="0"/>
          <w:szCs w:val="16"/>
        </w:rPr>
        <w:t>'</w:t>
      </w:r>
      <w:proofErr w:type="spellStart"/>
      <w:r w:rsidR="007464AD" w:rsidRPr="007464AD">
        <w:rPr>
          <w:noProof w:val="0"/>
          <w:szCs w:val="16"/>
        </w:rPr>
        <w:t>xxxxx</w:t>
      </w:r>
      <w:proofErr w:type="spellEnd"/>
      <w:r w:rsidR="007464AD" w:rsidRPr="007464AD">
        <w:rPr>
          <w:noProof w:val="0"/>
          <w:szCs w:val="16"/>
        </w:rPr>
        <w:t>-x</w:t>
      </w:r>
      <w:r w:rsidRPr="007464AD">
        <w:rPr>
          <w:noProof w:val="0"/>
          <w:szCs w:val="16"/>
        </w:rPr>
        <w:t xml:space="preserve">' </w:t>
      </w:r>
      <w:proofErr w:type="spellStart"/>
      <w:r w:rsidRPr="00DE398D">
        <w:rPr>
          <w:noProof w:val="0"/>
          <w:szCs w:val="16"/>
        </w:rPr>
        <w:t>displayName</w:t>
      </w:r>
      <w:proofErr w:type="spellEnd"/>
      <w:r w:rsidRPr="00DE398D">
        <w:rPr>
          <w:noProof w:val="0"/>
          <w:szCs w:val="16"/>
        </w:rPr>
        <w:t>='Patient Care Plan'</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w:t>
      </w:r>
      <w:proofErr w:type="spellStart"/>
      <w:proofErr w:type="gramStart"/>
      <w:r w:rsidRPr="00DE398D">
        <w:rPr>
          <w:noProof w:val="0"/>
          <w:szCs w:val="16"/>
        </w:rPr>
        <w:t>codeSystem</w:t>
      </w:r>
      <w:proofErr w:type="spellEnd"/>
      <w:proofErr w:type="gramEnd"/>
      <w:r w:rsidRPr="00DE398D">
        <w:rPr>
          <w:noProof w:val="0"/>
          <w:szCs w:val="16"/>
        </w:rPr>
        <w:t xml:space="preserve">='2.16.840.1.113883.6.1' </w:t>
      </w:r>
      <w:proofErr w:type="spellStart"/>
      <w:r w:rsidRPr="00DE398D">
        <w:rPr>
          <w:noProof w:val="0"/>
          <w:szCs w:val="16"/>
        </w:rPr>
        <w:t>codeSystemName</w:t>
      </w:r>
      <w:proofErr w:type="spellEnd"/>
      <w:r w:rsidRPr="00DE398D">
        <w:rPr>
          <w:noProof w:val="0"/>
          <w:szCs w:val="16"/>
        </w:rPr>
        <w:t>='LOINC'/&gt;</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&lt;</w:t>
      </w:r>
      <w:proofErr w:type="gramStart"/>
      <w:r w:rsidRPr="00DE398D">
        <w:rPr>
          <w:noProof w:val="0"/>
          <w:szCs w:val="16"/>
        </w:rPr>
        <w:t>text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Text as described above</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&lt;/text&gt;</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root='2.16.840.1.113883.10.20.22.2.6.1’/&gt;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Allergies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root='2.16.840.1.113883.10.20.22.2.1.1’/&gt;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Medications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root='2.16.840.1.113883.10.20.22.2.5.1’/&gt;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Active Problems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F50537" w:rsidRPr="00DE398D" w:rsidRDefault="00F50537" w:rsidP="00F50537">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F50537" w:rsidRPr="00DE398D" w:rsidRDefault="00F50537" w:rsidP="00F50537">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F50537" w:rsidRPr="00DE398D" w:rsidRDefault="00F50537" w:rsidP="00F50537">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w:t>
      </w:r>
      <w:r>
        <w:rPr>
          <w:noProof w:val="0"/>
          <w:szCs w:val="16"/>
        </w:rPr>
        <w:t>lateId</w:t>
      </w:r>
      <w:proofErr w:type="spellEnd"/>
      <w:proofErr w:type="gramEnd"/>
      <w:r>
        <w:rPr>
          <w:noProof w:val="0"/>
          <w:szCs w:val="16"/>
        </w:rPr>
        <w:t xml:space="preserve"> root='</w:t>
      </w:r>
      <w:r w:rsidRPr="00F50537">
        <w:rPr>
          <w:noProof w:val="0"/>
          <w:szCs w:val="16"/>
        </w:rPr>
        <w:t>2.16.840.1.113883.10.20.22.2.58</w:t>
      </w:r>
      <w:r w:rsidRPr="00DE398D">
        <w:rPr>
          <w:noProof w:val="0"/>
          <w:szCs w:val="16"/>
        </w:rPr>
        <w:t>’/&gt;</w:t>
      </w:r>
    </w:p>
    <w:p w:rsidR="00F50537" w:rsidRPr="00DE398D" w:rsidRDefault="00F50537" w:rsidP="00F50537">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w:t>
      </w:r>
      <w:r w:rsidRPr="00F50537">
        <w:rPr>
          <w:noProof w:val="0"/>
          <w:szCs w:val="16"/>
        </w:rPr>
        <w:t>Health Concern</w:t>
      </w:r>
      <w:r>
        <w:rPr>
          <w:noProof w:val="0"/>
          <w:szCs w:val="16"/>
        </w:rPr>
        <w:t xml:space="preserve"> </w:t>
      </w:r>
      <w:r w:rsidRPr="00DE398D">
        <w:rPr>
          <w:noProof w:val="0"/>
          <w:szCs w:val="16"/>
        </w:rPr>
        <w:t>Section --&gt;</w:t>
      </w:r>
    </w:p>
    <w:p w:rsidR="00F50537" w:rsidRPr="00DE398D" w:rsidRDefault="00F50537" w:rsidP="00F50537">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F50537" w:rsidRDefault="00F50537" w:rsidP="00F50537">
      <w:pPr>
        <w:pStyle w:val="XMLFragment"/>
        <w:pBdr>
          <w:left w:val="single" w:sz="4" w:space="7" w:color="auto"/>
        </w:pBdr>
        <w:rPr>
          <w:noProof w:val="0"/>
          <w:szCs w:val="16"/>
        </w:rPr>
      </w:pPr>
      <w:r w:rsidRPr="00DE398D">
        <w:rPr>
          <w:noProof w:val="0"/>
          <w:szCs w:val="16"/>
        </w:rPr>
        <w:tab/>
        <w:t xml:space="preserve">  &lt;/component&gt; </w:t>
      </w:r>
    </w:p>
    <w:p w:rsidR="00F50537" w:rsidRPr="00DE398D" w:rsidRDefault="00F50537" w:rsidP="00F50537">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F50537" w:rsidRPr="00DE398D" w:rsidRDefault="00F50537" w:rsidP="00F50537">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F50537" w:rsidRPr="00DE398D" w:rsidRDefault="00F50537" w:rsidP="00F50537">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w:t>
      </w:r>
      <w:r>
        <w:rPr>
          <w:noProof w:val="0"/>
          <w:szCs w:val="16"/>
        </w:rPr>
        <w:t>lateId</w:t>
      </w:r>
      <w:proofErr w:type="spellEnd"/>
      <w:proofErr w:type="gramEnd"/>
      <w:r>
        <w:rPr>
          <w:noProof w:val="0"/>
          <w:szCs w:val="16"/>
        </w:rPr>
        <w:t xml:space="preserve"> root='</w:t>
      </w:r>
      <w:r w:rsidRPr="00F50537">
        <w:rPr>
          <w:noProof w:val="0"/>
          <w:szCs w:val="16"/>
        </w:rPr>
        <w:t>2.16.840.1.113883.10.20.22.2.61</w:t>
      </w:r>
      <w:r w:rsidRPr="00DE398D">
        <w:rPr>
          <w:noProof w:val="0"/>
          <w:szCs w:val="16"/>
        </w:rPr>
        <w:t>’/&gt;</w:t>
      </w:r>
    </w:p>
    <w:p w:rsidR="00F50537" w:rsidRPr="00DE398D" w:rsidRDefault="00F50537" w:rsidP="00F50537">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w:t>
      </w:r>
      <w:r w:rsidRPr="00F50537">
        <w:rPr>
          <w:noProof w:val="0"/>
          <w:szCs w:val="16"/>
        </w:rPr>
        <w:t>Health Status Evaluations/Outcomes Section</w:t>
      </w:r>
      <w:r>
        <w:rPr>
          <w:noProof w:val="0"/>
          <w:szCs w:val="16"/>
        </w:rPr>
        <w:t xml:space="preserve"> </w:t>
      </w:r>
      <w:r w:rsidRPr="00DE398D">
        <w:rPr>
          <w:noProof w:val="0"/>
          <w:szCs w:val="16"/>
        </w:rPr>
        <w:t>--&gt;</w:t>
      </w:r>
    </w:p>
    <w:p w:rsidR="00F50537" w:rsidRPr="00DE398D" w:rsidRDefault="00F50537" w:rsidP="00F50537">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F50537" w:rsidRPr="00DE398D" w:rsidRDefault="00F50537"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root='2.16.840.1.113883.10.20.22.2.11.1’/&gt;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&lt;!—Required if Known Hospital Discharge Medications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root='1.3.6.1.4.1.19376.1.5.3.1.3.33’/&gt;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Discharge Diet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root='2.16.840.1.113883.10.20.22.2.38’/&gt;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Medications Administered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root='2.16.840.1.113883.10.20.22.2.24’/&gt;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Discharge Diagnosis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lastRenderedPageBreak/>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root='2.16.840.1.113883.10.20.22.2.7.1’/&gt;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Procedures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root='2.16.840.1.113883.10.20.22.2.3.1’/&gt;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Results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root='2.16.840.1.113883.10.20.22.2.16’/&gt;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Hospital Discharge Studies Summary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root='2.16.840.1.113883.10.20.22.2.21.1’/&gt;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Advance Directives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root='2.16.840.1.113883.10.20.22.2.22.1’/&gt;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Encounters Histories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root='2.16.840.1.113883.10.20.22.2.15’/&gt;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Family History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root='2.16.840.1.113883.10.20.22.2.14’/&gt;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Functional Status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root='2.16.840.1.113883.10.20.22.2.8’/&gt;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Assessment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root='2.16.840.1.113883.10.20.22.2.2.1’/&gt;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Immunizations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root='2.16.840.1.113883.10.20.22.2.23’/&gt;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Medical Equipment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root='2.16.840.1.113883.10.20.22.2.18’/&gt;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Payers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lastRenderedPageBreak/>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root='2.16.840.1.113883.10.20.22.2.17’/&gt;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Social History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root='2.16.840.1.113883.10.20.22.2.4.1’/&gt;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Vital Signs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root='2.16.840.1.113883.10.20.22.2.20’/&gt;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History of Past Illness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proofErr w:type="gramStart"/>
      <w:r w:rsidRPr="00DE398D">
        <w:rPr>
          <w:noProof w:val="0"/>
          <w:szCs w:val="16"/>
        </w:rPr>
        <w:t>templateId</w:t>
      </w:r>
      <w:proofErr w:type="spellEnd"/>
      <w:proofErr w:type="gramEnd"/>
      <w:r w:rsidRPr="00DE398D">
        <w:rPr>
          <w:noProof w:val="0"/>
          <w:szCs w:val="16"/>
        </w:rPr>
        <w:t xml:space="preserve"> root='1.3.6.1.4.1.19376.1.5.3.1.3.18’/&gt;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Review of System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r w:rsidRPr="00DE398D">
        <w:rPr>
          <w:noProof w:val="0"/>
          <w:szCs w:val="16"/>
        </w:rPr>
        <w:t>templateId</w:t>
      </w:r>
      <w:proofErr w:type="spellEnd"/>
      <w:r w:rsidRPr="00DE398D">
        <w:rPr>
          <w:noProof w:val="0"/>
          <w:szCs w:val="16"/>
        </w:rPr>
        <w:t xml:space="preserve"> root=' 2.16.840.1.113883.10.20.2.10’/&gt;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Physical Exam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r w:rsidRPr="00DE398D">
        <w:rPr>
          <w:noProof w:val="0"/>
          <w:szCs w:val="16"/>
        </w:rPr>
        <w:t>templateId</w:t>
      </w:r>
      <w:proofErr w:type="spellEnd"/>
      <w:r w:rsidRPr="00DE398D">
        <w:rPr>
          <w:noProof w:val="0"/>
          <w:szCs w:val="16"/>
        </w:rPr>
        <w:t xml:space="preserve"> root=' 1.3.6.1.4.1.19376.1.5.3.1.3.26’/&gt;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Optional Hospital Discharge Physical Exam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r w:rsidRPr="00DE398D">
        <w:rPr>
          <w:noProof w:val="0"/>
          <w:szCs w:val="16"/>
        </w:rPr>
        <w:t>templateId</w:t>
      </w:r>
      <w:proofErr w:type="spellEnd"/>
      <w:r w:rsidRPr="00DE398D">
        <w:rPr>
          <w:noProof w:val="0"/>
          <w:szCs w:val="16"/>
        </w:rPr>
        <w:t xml:space="preserve"> root=' 2.16.840.1.113883.10.20.22.2.45’/&gt;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Instructions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&lt;</w:t>
      </w:r>
      <w:proofErr w:type="spellStart"/>
      <w:r w:rsidRPr="00DE398D">
        <w:rPr>
          <w:noProof w:val="0"/>
          <w:szCs w:val="16"/>
        </w:rPr>
        <w:t>templateId</w:t>
      </w:r>
      <w:proofErr w:type="spellEnd"/>
      <w:r w:rsidRPr="00DE398D">
        <w:rPr>
          <w:noProof w:val="0"/>
          <w:szCs w:val="16"/>
        </w:rPr>
        <w:t xml:space="preserve"> root=' 2.16.840.1.113883.10.20.22.2.41’/&gt;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if Known Hospital Discharge Instructions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  </w:t>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w:t>
      </w:r>
      <w:proofErr w:type="gramStart"/>
      <w:r w:rsidRPr="00DE398D">
        <w:rPr>
          <w:noProof w:val="0"/>
          <w:szCs w:val="16"/>
        </w:rPr>
        <w:t>component</w:t>
      </w:r>
      <w:proofErr w:type="gramEnd"/>
      <w:r w:rsidRPr="00DE398D">
        <w:rPr>
          <w:noProof w:val="0"/>
          <w:szCs w:val="16"/>
        </w:rPr>
        <w:t>&gt;</w:t>
      </w:r>
    </w:p>
    <w:p w:rsidR="00C0692F" w:rsidRPr="007464A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&lt;</w:t>
      </w:r>
      <w:proofErr w:type="gramStart"/>
      <w:r w:rsidRPr="00DE398D">
        <w:rPr>
          <w:noProof w:val="0"/>
          <w:szCs w:val="16"/>
        </w:rPr>
        <w:t>section</w:t>
      </w:r>
      <w:proofErr w:type="gramEnd"/>
      <w:r w:rsidRPr="00DE398D">
        <w:rPr>
          <w:noProof w:val="0"/>
          <w:szCs w:val="16"/>
        </w:rPr>
        <w:t>&gt;</w:t>
      </w:r>
    </w:p>
    <w:p w:rsidR="00C0692F" w:rsidRPr="007464AD" w:rsidRDefault="00C0692F" w:rsidP="00C0692F">
      <w:pPr>
        <w:pStyle w:val="XMLFragment"/>
        <w:pBdr>
          <w:left w:val="single" w:sz="4" w:space="7" w:color="auto"/>
        </w:pBdr>
        <w:rPr>
          <w:noProof w:val="0"/>
          <w:szCs w:val="16"/>
        </w:rPr>
      </w:pPr>
      <w:r w:rsidRPr="007464AD">
        <w:rPr>
          <w:noProof w:val="0"/>
          <w:szCs w:val="16"/>
        </w:rPr>
        <w:tab/>
      </w:r>
      <w:r w:rsidRPr="007464AD">
        <w:rPr>
          <w:noProof w:val="0"/>
          <w:szCs w:val="16"/>
        </w:rPr>
        <w:tab/>
        <w:t xml:space="preserve">  &lt;</w:t>
      </w:r>
      <w:proofErr w:type="spellStart"/>
      <w:proofErr w:type="gramStart"/>
      <w:r w:rsidRPr="007464AD">
        <w:rPr>
          <w:noProof w:val="0"/>
          <w:szCs w:val="16"/>
        </w:rPr>
        <w:t>templateId</w:t>
      </w:r>
      <w:proofErr w:type="spellEnd"/>
      <w:proofErr w:type="gramEnd"/>
      <w:r w:rsidRPr="007464AD">
        <w:rPr>
          <w:noProof w:val="0"/>
          <w:szCs w:val="16"/>
        </w:rPr>
        <w:t xml:space="preserve"> root='1.3.6.1.4.1.19376.1.5.3.1.1.26.1.1’/&gt;</w:t>
      </w:r>
    </w:p>
    <w:p w:rsidR="00C0692F" w:rsidRPr="00DE398D" w:rsidRDefault="00C0692F" w:rsidP="00C0692F">
      <w:pPr>
        <w:pStyle w:val="XMLFragment"/>
        <w:pBdr>
          <w:left w:val="single" w:sz="4" w:space="7" w:color="auto"/>
        </w:pBdr>
        <w:rPr>
          <w:noProof w:val="0"/>
          <w:szCs w:val="16"/>
        </w:rPr>
      </w:pPr>
      <w:r w:rsidRPr="00DE398D">
        <w:rPr>
          <w:noProof w:val="0"/>
          <w:szCs w:val="16"/>
        </w:rPr>
        <w:tab/>
      </w:r>
      <w:r w:rsidRPr="00DE398D">
        <w:rPr>
          <w:noProof w:val="0"/>
          <w:szCs w:val="16"/>
        </w:rPr>
        <w:tab/>
        <w:t xml:space="preserve">  </w:t>
      </w:r>
      <w:proofErr w:type="gramStart"/>
      <w:r w:rsidRPr="00DE398D">
        <w:rPr>
          <w:noProof w:val="0"/>
          <w:szCs w:val="16"/>
        </w:rPr>
        <w:t>&lt;!--</w:t>
      </w:r>
      <w:proofErr w:type="gramEnd"/>
      <w:r w:rsidRPr="00DE398D">
        <w:rPr>
          <w:noProof w:val="0"/>
          <w:szCs w:val="16"/>
        </w:rPr>
        <w:t xml:space="preserve"> Required Patient Care Plan Section --&gt;</w:t>
      </w:r>
    </w:p>
    <w:p w:rsidR="00C0692F" w:rsidRPr="00DE398D" w:rsidRDefault="00C0692F" w:rsidP="00C0692F">
      <w:pPr>
        <w:pStyle w:val="XMLFragment"/>
        <w:pBdr>
          <w:left w:val="single" w:sz="4" w:space="7" w:color="auto"/>
        </w:pBdr>
        <w:tabs>
          <w:tab w:val="left" w:pos="720"/>
          <w:tab w:val="left" w:pos="1440"/>
          <w:tab w:val="center" w:pos="4680"/>
        </w:tabs>
        <w:rPr>
          <w:noProof w:val="0"/>
          <w:szCs w:val="16"/>
        </w:rPr>
      </w:pPr>
      <w:r w:rsidRPr="00DE398D">
        <w:rPr>
          <w:noProof w:val="0"/>
          <w:szCs w:val="16"/>
        </w:rPr>
        <w:tab/>
      </w:r>
      <w:r w:rsidRPr="00DE398D">
        <w:rPr>
          <w:noProof w:val="0"/>
          <w:szCs w:val="16"/>
        </w:rPr>
        <w:tab/>
        <w:t>&lt;/section&gt;</w:t>
      </w:r>
      <w:r w:rsidRPr="00DE398D">
        <w:rPr>
          <w:noProof w:val="0"/>
          <w:szCs w:val="16"/>
        </w:rPr>
        <w:tab/>
      </w:r>
    </w:p>
    <w:p w:rsidR="00C0692F" w:rsidRPr="00DE398D" w:rsidRDefault="00C0692F" w:rsidP="00C0692F">
      <w:pPr>
        <w:pStyle w:val="XMLFragment"/>
        <w:pBdr>
          <w:left w:val="single" w:sz="4" w:space="7" w:color="auto"/>
        </w:pBdr>
        <w:rPr>
          <w:noProof w:val="0"/>
          <w:szCs w:val="16"/>
        </w:rPr>
      </w:pPr>
      <w:r w:rsidRPr="00DE398D">
        <w:rPr>
          <w:noProof w:val="0"/>
          <w:szCs w:val="16"/>
        </w:rPr>
        <w:tab/>
        <w:t xml:space="preserve">  &lt;/component&gt;</w:t>
      </w:r>
    </w:p>
    <w:p w:rsidR="00C0692F" w:rsidRPr="00DE398D" w:rsidRDefault="00C0692F" w:rsidP="00C0692F">
      <w:pPr>
        <w:pStyle w:val="XMLFragment"/>
        <w:pBdr>
          <w:left w:val="single" w:sz="4" w:space="7" w:color="auto"/>
        </w:pBdr>
        <w:rPr>
          <w:noProof w:val="0"/>
          <w:szCs w:val="16"/>
        </w:rPr>
      </w:pPr>
      <w:r w:rsidRPr="00DE398D">
        <w:rPr>
          <w:noProof w:val="0"/>
          <w:szCs w:val="16"/>
        </w:rPr>
        <w:t xml:space="preserve">  &lt;/section&gt;</w:t>
      </w:r>
    </w:p>
    <w:p w:rsidR="00C0692F" w:rsidRPr="00DE398D" w:rsidRDefault="00C0692F" w:rsidP="00C0692F">
      <w:pPr>
        <w:pStyle w:val="XMLFragment"/>
        <w:pBdr>
          <w:left w:val="single" w:sz="4" w:space="7" w:color="auto"/>
        </w:pBdr>
        <w:rPr>
          <w:noProof w:val="0"/>
          <w:szCs w:val="16"/>
        </w:rPr>
      </w:pPr>
      <w:r w:rsidRPr="00DE398D">
        <w:rPr>
          <w:noProof w:val="0"/>
          <w:szCs w:val="16"/>
        </w:rPr>
        <w:t>&lt;/component&gt;</w:t>
      </w:r>
    </w:p>
    <w:p w:rsidR="00836B0F" w:rsidRPr="00DE398D" w:rsidRDefault="00836B0F" w:rsidP="00F06B2A">
      <w:pPr>
        <w:pStyle w:val="FigureTitle"/>
      </w:pPr>
      <w:r w:rsidRPr="00DE398D">
        <w:t>Figure 6.3.</w:t>
      </w:r>
      <w:r w:rsidR="005C55AC">
        <w:t>1</w:t>
      </w:r>
      <w:r w:rsidRPr="00DE398D">
        <w:t>.D.6-</w:t>
      </w:r>
      <w:r w:rsidR="005C55AC">
        <w:t>2</w:t>
      </w:r>
      <w:r w:rsidRPr="00DE398D">
        <w:t xml:space="preserve">: Specification for PtCP Document Profile (Using CCDA Templates) </w:t>
      </w:r>
    </w:p>
    <w:p w:rsidR="00836B0F" w:rsidRPr="00006C02" w:rsidRDefault="00836B0F" w:rsidP="00F06B2A">
      <w:pPr>
        <w:pStyle w:val="BodyText"/>
      </w:pPr>
    </w:p>
    <w:p w:rsidR="00836B0F" w:rsidRPr="00DE398D" w:rsidRDefault="00836B0F" w:rsidP="00836B0F">
      <w:pPr>
        <w:pStyle w:val="EditorInstructions"/>
      </w:pPr>
      <w:r w:rsidRPr="00DE398D">
        <w:t>Add to section 6.3.2 Header Content Modules</w:t>
      </w:r>
    </w:p>
    <w:p w:rsidR="00836B0F" w:rsidRPr="00DE398D" w:rsidRDefault="00836B0F" w:rsidP="00836B0F">
      <w:pPr>
        <w:pStyle w:val="Heading2"/>
        <w:rPr>
          <w:noProof w:val="0"/>
        </w:rPr>
      </w:pPr>
      <w:bookmarkStart w:id="102" w:name="_Toc357522207"/>
      <w:r w:rsidRPr="00DE398D">
        <w:rPr>
          <w:noProof w:val="0"/>
        </w:rPr>
        <w:lastRenderedPageBreak/>
        <w:t>6.3.2 CDA Header Content Modules</w:t>
      </w:r>
      <w:bookmarkEnd w:id="102"/>
    </w:p>
    <w:p w:rsidR="00836B0F" w:rsidRPr="00F06B2A" w:rsidRDefault="00836B0F" w:rsidP="00F06B2A">
      <w:pPr>
        <w:pStyle w:val="Heading4"/>
      </w:pPr>
      <w:bookmarkStart w:id="103" w:name="_Toc357522208"/>
      <w:r w:rsidRPr="00F06B2A">
        <w:t xml:space="preserve">6.3.2.H </w:t>
      </w:r>
      <w:r w:rsidR="000E3F5E" w:rsidRPr="00F06B2A">
        <w:t xml:space="preserve">PtCP </w:t>
      </w:r>
      <w:r w:rsidRPr="00F06B2A">
        <w:t>Header Content Module</w:t>
      </w:r>
      <w:bookmarkEnd w:id="103"/>
      <w:r w:rsidRPr="00F06B2A">
        <w:t xml:space="preserve"> </w:t>
      </w:r>
    </w:p>
    <w:p w:rsidR="00836B0F" w:rsidRPr="00DE398D" w:rsidRDefault="00836B0F" w:rsidP="00F06B2A">
      <w:pPr>
        <w:pStyle w:val="BodyText"/>
      </w:pPr>
      <w:r w:rsidRPr="00DE398D">
        <w:t>No</w:t>
      </w:r>
      <w:r w:rsidR="000E3F5E">
        <w:t xml:space="preserve"> </w:t>
      </w:r>
      <w:r w:rsidR="006D1B1A">
        <w:t>new H</w:t>
      </w:r>
      <w:r w:rsidRPr="00DE398D">
        <w:t xml:space="preserve">eader elements. </w:t>
      </w:r>
    </w:p>
    <w:p w:rsidR="00836B0F" w:rsidRPr="00DE398D" w:rsidRDefault="00836B0F" w:rsidP="00F06B2A">
      <w:pPr>
        <w:pStyle w:val="BodyText"/>
      </w:pPr>
      <w:r w:rsidRPr="00DE398D">
        <w:t xml:space="preserve"> </w:t>
      </w:r>
    </w:p>
    <w:p w:rsidR="00836B0F" w:rsidRPr="00DE398D" w:rsidRDefault="00836B0F" w:rsidP="00836B0F">
      <w:pPr>
        <w:pStyle w:val="Heading2"/>
        <w:rPr>
          <w:noProof w:val="0"/>
        </w:rPr>
      </w:pPr>
      <w:bookmarkStart w:id="104" w:name="_Toc357522209"/>
      <w:r w:rsidRPr="00DE398D">
        <w:rPr>
          <w:noProof w:val="0"/>
        </w:rPr>
        <w:t>6.3.3 CDA Section Content Modules</w:t>
      </w:r>
      <w:bookmarkEnd w:id="104"/>
    </w:p>
    <w:p w:rsidR="00836B0F" w:rsidRPr="00DE398D" w:rsidRDefault="00836B0F" w:rsidP="00836B0F">
      <w:pPr>
        <w:pStyle w:val="EditorInstructions"/>
      </w:pPr>
      <w:r w:rsidRPr="00DE398D">
        <w:t>Add to section 6.3.3.10 Section Content Modules</w:t>
      </w:r>
    </w:p>
    <w:p w:rsidR="00836B0F" w:rsidRPr="0030195F" w:rsidRDefault="00836B0F" w:rsidP="0030195F">
      <w:pPr>
        <w:pStyle w:val="BodyText"/>
      </w:pPr>
    </w:p>
    <w:p w:rsidR="00836B0F" w:rsidRPr="00DE398D" w:rsidRDefault="00836B0F" w:rsidP="00F06B2A">
      <w:pPr>
        <w:pStyle w:val="Heading4"/>
        <w:rPr>
          <w:noProof w:val="0"/>
        </w:rPr>
      </w:pPr>
      <w:bookmarkStart w:id="105" w:name="_Toc357522210"/>
      <w:r w:rsidRPr="00F06B2A">
        <w:t>6.3.3.10.S</w:t>
      </w:r>
      <w:r w:rsidR="00F31D13">
        <w:t>1</w:t>
      </w:r>
      <w:r w:rsidRPr="00F06B2A">
        <w:t xml:space="preserve"> Patient Care Plan - Section Content Module</w:t>
      </w:r>
      <w:bookmarkEnd w:id="105"/>
      <w:r w:rsidRPr="00DE398D">
        <w:rPr>
          <w:noProof w:val="0"/>
        </w:rPr>
        <w:t xml:space="preserve"> </w:t>
      </w:r>
      <w:bookmarkStart w:id="106" w:name="_Toc291167503"/>
      <w:bookmarkStart w:id="107" w:name="_Toc291231442"/>
      <w:bookmarkStart w:id="108" w:name="_Toc296340356"/>
    </w:p>
    <w:p w:rsidR="00836B0F" w:rsidRDefault="00836B0F" w:rsidP="00836B0F">
      <w:pPr>
        <w:pStyle w:val="TableTitle"/>
      </w:pPr>
      <w:r w:rsidRPr="00DE398D">
        <w:t>Table 6.3.3.10.S</w:t>
      </w:r>
      <w:r w:rsidR="00F31D13">
        <w:t>1</w:t>
      </w:r>
      <w:r w:rsidRPr="00DE398D">
        <w:t>-1</w:t>
      </w:r>
      <w:r w:rsidR="000E3F5E">
        <w:t>:</w:t>
      </w:r>
      <w:r w:rsidRPr="00DE398D">
        <w:t xml:space="preserve"> Patient Care Plan Section</w:t>
      </w:r>
      <w:bookmarkEnd w:id="106"/>
      <w:bookmarkEnd w:id="107"/>
      <w:bookmarkEnd w:id="108"/>
    </w:p>
    <w:tbl>
      <w:tblPr>
        <w:tblW w:w="5000"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5"/>
        <w:gridCol w:w="1170"/>
        <w:gridCol w:w="1621"/>
        <w:gridCol w:w="1711"/>
        <w:gridCol w:w="1596"/>
        <w:gridCol w:w="1258"/>
        <w:gridCol w:w="1119"/>
      </w:tblGrid>
      <w:tr w:rsidR="00B51EA9" w:rsidRPr="00DE398D" w:rsidTr="00C57BED">
        <w:tc>
          <w:tcPr>
            <w:tcW w:w="1110" w:type="pct"/>
            <w:gridSpan w:val="2"/>
            <w:tcBorders>
              <w:top w:val="single" w:sz="4" w:space="0" w:color="auto"/>
            </w:tcBorders>
            <w:shd w:val="clear" w:color="auto" w:fill="D9D9D9" w:themeFill="background1" w:themeFillShade="D9"/>
            <w:vAlign w:val="center"/>
          </w:tcPr>
          <w:p w:rsidR="00B51EA9" w:rsidRPr="00DE398D" w:rsidRDefault="00B51EA9" w:rsidP="00C57BED">
            <w:pPr>
              <w:pStyle w:val="TableEntryHeader"/>
            </w:pPr>
            <w:r w:rsidRPr="00DE398D">
              <w:t>Template Name</w:t>
            </w:r>
          </w:p>
        </w:tc>
        <w:tc>
          <w:tcPr>
            <w:tcW w:w="3890" w:type="pct"/>
            <w:gridSpan w:val="5"/>
            <w:tcBorders>
              <w:top w:val="single" w:sz="4" w:space="0" w:color="auto"/>
            </w:tcBorders>
            <w:shd w:val="clear" w:color="auto" w:fill="auto"/>
            <w:vAlign w:val="center"/>
          </w:tcPr>
          <w:p w:rsidR="00B51EA9" w:rsidRPr="00DE398D" w:rsidRDefault="00B51EA9" w:rsidP="00C57BED">
            <w:pPr>
              <w:pStyle w:val="TableEntry"/>
            </w:pPr>
            <w:r w:rsidRPr="00DE398D">
              <w:t>Patient Care Plan Section</w:t>
            </w:r>
          </w:p>
        </w:tc>
      </w:tr>
      <w:tr w:rsidR="00B51EA9" w:rsidRPr="00DE398D" w:rsidTr="00C57BED">
        <w:tc>
          <w:tcPr>
            <w:tcW w:w="1110" w:type="pct"/>
            <w:gridSpan w:val="2"/>
            <w:tcBorders>
              <w:top w:val="single" w:sz="4" w:space="0" w:color="auto"/>
            </w:tcBorders>
            <w:shd w:val="clear" w:color="auto" w:fill="D9D9D9" w:themeFill="background1" w:themeFillShade="D9"/>
            <w:vAlign w:val="center"/>
          </w:tcPr>
          <w:p w:rsidR="00B51EA9" w:rsidRPr="00DE398D" w:rsidRDefault="00B51EA9" w:rsidP="00C57BED">
            <w:pPr>
              <w:pStyle w:val="TableEntryHeader"/>
            </w:pPr>
            <w:r w:rsidRPr="00DE398D">
              <w:t xml:space="preserve">Template ID </w:t>
            </w:r>
          </w:p>
        </w:tc>
        <w:tc>
          <w:tcPr>
            <w:tcW w:w="3890" w:type="pct"/>
            <w:gridSpan w:val="5"/>
            <w:tcBorders>
              <w:top w:val="single" w:sz="4" w:space="0" w:color="auto"/>
            </w:tcBorders>
            <w:shd w:val="clear" w:color="auto" w:fill="auto"/>
            <w:vAlign w:val="center"/>
          </w:tcPr>
          <w:p w:rsidR="00B51EA9" w:rsidRPr="00DE398D" w:rsidRDefault="00B51EA9" w:rsidP="00C57BED">
            <w:pPr>
              <w:pStyle w:val="TableEntry"/>
            </w:pPr>
            <w:r>
              <w:t xml:space="preserve"> 1.3.6.1.4.1.19376.1.5.3.1.1.26.1.1</w:t>
            </w:r>
          </w:p>
        </w:tc>
      </w:tr>
      <w:tr w:rsidR="00B51EA9" w:rsidRPr="00DE398D" w:rsidTr="00C57BED">
        <w:tc>
          <w:tcPr>
            <w:tcW w:w="1110" w:type="pct"/>
            <w:gridSpan w:val="2"/>
            <w:tcBorders>
              <w:top w:val="single" w:sz="4" w:space="0" w:color="auto"/>
            </w:tcBorders>
            <w:shd w:val="clear" w:color="auto" w:fill="D9D9D9" w:themeFill="background1" w:themeFillShade="D9"/>
            <w:vAlign w:val="center"/>
          </w:tcPr>
          <w:p w:rsidR="00B51EA9" w:rsidRPr="00DE398D" w:rsidRDefault="00B51EA9" w:rsidP="00C57BED">
            <w:pPr>
              <w:pStyle w:val="TableEntryHeader"/>
            </w:pPr>
            <w:r w:rsidRPr="00DE398D">
              <w:t xml:space="preserve">Parent Template </w:t>
            </w:r>
          </w:p>
        </w:tc>
        <w:tc>
          <w:tcPr>
            <w:tcW w:w="3890" w:type="pct"/>
            <w:gridSpan w:val="5"/>
            <w:tcBorders>
              <w:top w:val="single" w:sz="4" w:space="0" w:color="auto"/>
            </w:tcBorders>
            <w:shd w:val="clear" w:color="auto" w:fill="auto"/>
            <w:vAlign w:val="center"/>
          </w:tcPr>
          <w:p w:rsidR="00B51EA9" w:rsidRPr="00DE398D" w:rsidRDefault="00B51EA9" w:rsidP="00C57BED">
            <w:pPr>
              <w:pStyle w:val="TableEntry"/>
            </w:pPr>
          </w:p>
        </w:tc>
      </w:tr>
      <w:tr w:rsidR="00B51EA9" w:rsidRPr="00DE398D" w:rsidTr="00C57BED">
        <w:tc>
          <w:tcPr>
            <w:tcW w:w="1110" w:type="pct"/>
            <w:gridSpan w:val="2"/>
            <w:tcBorders>
              <w:top w:val="single" w:sz="4" w:space="0" w:color="auto"/>
            </w:tcBorders>
            <w:shd w:val="clear" w:color="auto" w:fill="D9D9D9" w:themeFill="background1" w:themeFillShade="D9"/>
            <w:vAlign w:val="center"/>
          </w:tcPr>
          <w:p w:rsidR="00B51EA9" w:rsidRPr="00DE398D" w:rsidRDefault="00B51EA9" w:rsidP="00C57BED">
            <w:pPr>
              <w:pStyle w:val="TableEntryHeader"/>
            </w:pPr>
            <w:r w:rsidRPr="00DE398D">
              <w:t xml:space="preserve">General Description </w:t>
            </w:r>
          </w:p>
        </w:tc>
        <w:tc>
          <w:tcPr>
            <w:tcW w:w="3890" w:type="pct"/>
            <w:gridSpan w:val="5"/>
            <w:tcBorders>
              <w:top w:val="single" w:sz="4" w:space="0" w:color="auto"/>
            </w:tcBorders>
            <w:shd w:val="clear" w:color="auto" w:fill="auto"/>
            <w:vAlign w:val="center"/>
          </w:tcPr>
          <w:p w:rsidR="00B51EA9" w:rsidRPr="00DE398D" w:rsidRDefault="00B51EA9" w:rsidP="00C57BED">
            <w:pPr>
              <w:pStyle w:val="TableEntry"/>
            </w:pPr>
            <w:r w:rsidRPr="00DE398D">
              <w:t>The Patient Care Plan section contains one or more sub-sections which include:</w:t>
            </w:r>
          </w:p>
          <w:p w:rsidR="00B51EA9" w:rsidRPr="00DE398D" w:rsidRDefault="00B51EA9" w:rsidP="00B51EA9">
            <w:pPr>
              <w:pStyle w:val="TableEntry"/>
              <w:numPr>
                <w:ilvl w:val="0"/>
                <w:numId w:val="21"/>
              </w:numPr>
            </w:pPr>
            <w:r w:rsidRPr="00DE398D">
              <w:t>Plan of Care sections from providers</w:t>
            </w:r>
          </w:p>
          <w:p w:rsidR="00B51EA9" w:rsidRPr="00DE398D" w:rsidRDefault="00B51EA9" w:rsidP="00B51EA9">
            <w:pPr>
              <w:pStyle w:val="TableEntry"/>
              <w:numPr>
                <w:ilvl w:val="0"/>
                <w:numId w:val="21"/>
              </w:numPr>
            </w:pPr>
            <w:r w:rsidRPr="00DE398D">
              <w:t xml:space="preserve">Reconciled Plan of Care sub-section which is used to consolidate the multiple Plans of </w:t>
            </w:r>
            <w:r>
              <w:t>Treatment</w:t>
            </w:r>
            <w:r w:rsidRPr="00DE398D">
              <w:t xml:space="preserve"> included in the same Patient Care Plan section</w:t>
            </w:r>
          </w:p>
          <w:p w:rsidR="00B51EA9" w:rsidRPr="0092262E" w:rsidRDefault="00B51EA9" w:rsidP="00B51EA9">
            <w:pPr>
              <w:pStyle w:val="TableEntry"/>
              <w:numPr>
                <w:ilvl w:val="0"/>
                <w:numId w:val="21"/>
              </w:numPr>
            </w:pPr>
            <w:r w:rsidRPr="00DE398D">
              <w:t xml:space="preserve">Patient Goals sub-section which contains  </w:t>
            </w:r>
            <w:r w:rsidRPr="00DE398D">
              <w:rPr>
                <w:szCs w:val="18"/>
              </w:rPr>
              <w:t>contain a description of the progress towards completing expectations for care including actions completed in fulfillment of proposals, goals, and order requests for monitoring, tracking, or improving the condition of the patient</w:t>
            </w:r>
          </w:p>
          <w:p w:rsidR="00B51EA9" w:rsidRPr="00DE398D" w:rsidRDefault="00B51EA9" w:rsidP="00B51EA9">
            <w:pPr>
              <w:pStyle w:val="TableEntry"/>
              <w:numPr>
                <w:ilvl w:val="0"/>
                <w:numId w:val="21"/>
              </w:numPr>
            </w:pPr>
            <w:r>
              <w:t>Intervention</w:t>
            </w:r>
            <w:r w:rsidRPr="00DE398D">
              <w:t xml:space="preserve"> sub-section which contains  </w:t>
            </w:r>
            <w:r w:rsidRPr="00DE398D">
              <w:rPr>
                <w:szCs w:val="18"/>
              </w:rPr>
              <w:t xml:space="preserve">contain a description of the </w:t>
            </w:r>
            <w:r>
              <w:rPr>
                <w:szCs w:val="18"/>
              </w:rPr>
              <w:t>actions taken</w:t>
            </w:r>
            <w:r w:rsidRPr="00DE398D">
              <w:rPr>
                <w:szCs w:val="18"/>
              </w:rPr>
              <w:t xml:space="preserve"> towards completing expectations for care including actions completed in fulfillment of proposals, goals, and order requests for monitoring, tracking, or improving the condition of the patient</w:t>
            </w:r>
          </w:p>
        </w:tc>
      </w:tr>
      <w:tr w:rsidR="00B51EA9" w:rsidRPr="00DE398D" w:rsidTr="00C57BED">
        <w:tc>
          <w:tcPr>
            <w:tcW w:w="1110" w:type="pct"/>
            <w:gridSpan w:val="2"/>
            <w:tcBorders>
              <w:top w:val="single" w:sz="4" w:space="0" w:color="auto"/>
            </w:tcBorders>
            <w:shd w:val="clear" w:color="auto" w:fill="auto"/>
            <w:vAlign w:val="center"/>
          </w:tcPr>
          <w:p w:rsidR="00B51EA9" w:rsidRPr="00DE398D" w:rsidRDefault="00B51EA9" w:rsidP="00C57BED">
            <w:pPr>
              <w:pStyle w:val="TableEntryHeader"/>
            </w:pPr>
            <w:r w:rsidRPr="00DE398D">
              <w:t>Section Code</w:t>
            </w:r>
          </w:p>
        </w:tc>
        <w:tc>
          <w:tcPr>
            <w:tcW w:w="3890" w:type="pct"/>
            <w:gridSpan w:val="5"/>
            <w:tcBorders>
              <w:top w:val="single" w:sz="4" w:space="0" w:color="auto"/>
            </w:tcBorders>
            <w:shd w:val="clear" w:color="auto" w:fill="auto"/>
            <w:vAlign w:val="center"/>
          </w:tcPr>
          <w:p w:rsidR="007464AD" w:rsidRPr="00DE398D" w:rsidRDefault="007464AD" w:rsidP="007464AD">
            <w:pPr>
              <w:pStyle w:val="TableEntry"/>
            </w:pPr>
            <w:r w:rsidRPr="003A11F9">
              <w:t xml:space="preserve">SHALL be Code </w:t>
            </w:r>
            <w:proofErr w:type="spellStart"/>
            <w:r w:rsidRPr="003A11F9">
              <w:t>xxxxx</w:t>
            </w:r>
            <w:proofErr w:type="spellEnd"/>
            <w:r w:rsidRPr="003A11F9">
              <w:t xml:space="preserve">-x, Code System, “Value Set name”&gt; LOINC &lt; Will utilize the same LOINC code as </w:t>
            </w:r>
            <w:r>
              <w:t>PtCP</w:t>
            </w:r>
            <w:r w:rsidRPr="003A11F9">
              <w:t xml:space="preserve"> document when available.</w:t>
            </w:r>
          </w:p>
        </w:tc>
      </w:tr>
      <w:tr w:rsidR="00B51EA9" w:rsidRPr="00DE398D" w:rsidTr="00C57BED">
        <w:tc>
          <w:tcPr>
            <w:tcW w:w="487" w:type="pct"/>
            <w:tcBorders>
              <w:top w:val="single" w:sz="4" w:space="0" w:color="auto"/>
            </w:tcBorders>
            <w:shd w:val="clear" w:color="auto" w:fill="E6E6E6"/>
          </w:tcPr>
          <w:p w:rsidR="00B51EA9" w:rsidRPr="00DE398D" w:rsidRDefault="00B51EA9" w:rsidP="00C57BED">
            <w:pPr>
              <w:pStyle w:val="TableEntryHeader"/>
            </w:pPr>
            <w:r w:rsidRPr="00DE398D">
              <w:t>Opt and Card</w:t>
            </w:r>
          </w:p>
        </w:tc>
        <w:tc>
          <w:tcPr>
            <w:tcW w:w="623" w:type="pct"/>
            <w:tcBorders>
              <w:top w:val="single" w:sz="4" w:space="0" w:color="auto"/>
            </w:tcBorders>
            <w:shd w:val="clear" w:color="auto" w:fill="E6E6E6"/>
          </w:tcPr>
          <w:p w:rsidR="00B51EA9" w:rsidRPr="00DE398D" w:rsidRDefault="00B51EA9" w:rsidP="00C57BED">
            <w:pPr>
              <w:pStyle w:val="TableEntryHeader"/>
            </w:pPr>
            <w:r w:rsidRPr="00DE398D">
              <w:t>Condition</w:t>
            </w:r>
          </w:p>
        </w:tc>
        <w:tc>
          <w:tcPr>
            <w:tcW w:w="863" w:type="pct"/>
            <w:tcBorders>
              <w:top w:val="single" w:sz="4" w:space="0" w:color="auto"/>
            </w:tcBorders>
            <w:shd w:val="clear" w:color="auto" w:fill="E4E4E4"/>
          </w:tcPr>
          <w:p w:rsidR="00B51EA9" w:rsidRPr="00DE398D" w:rsidRDefault="00B51EA9" w:rsidP="00C57BED">
            <w:pPr>
              <w:pStyle w:val="TableEntryHeader"/>
            </w:pPr>
            <w:r w:rsidRPr="00DE398D">
              <w:t xml:space="preserve">Data Element or </w:t>
            </w:r>
            <w:r w:rsidRPr="00DE398D">
              <w:br/>
              <w:t>Section Name</w:t>
            </w:r>
          </w:p>
        </w:tc>
        <w:tc>
          <w:tcPr>
            <w:tcW w:w="911" w:type="pct"/>
            <w:tcBorders>
              <w:top w:val="single" w:sz="4" w:space="0" w:color="auto"/>
            </w:tcBorders>
            <w:shd w:val="clear" w:color="auto" w:fill="E4E4E4"/>
          </w:tcPr>
          <w:p w:rsidR="00B51EA9" w:rsidRPr="00DE398D" w:rsidRDefault="00B51EA9" w:rsidP="00C57BED">
            <w:pPr>
              <w:pStyle w:val="TableEntryHeader"/>
            </w:pPr>
            <w:r w:rsidRPr="00DE398D">
              <w:t>CCDA</w:t>
            </w:r>
            <w:r>
              <w:t xml:space="preserve"> </w:t>
            </w:r>
            <w:r w:rsidRPr="00DE398D">
              <w:t>Template ID</w:t>
            </w:r>
          </w:p>
        </w:tc>
        <w:tc>
          <w:tcPr>
            <w:tcW w:w="850" w:type="pct"/>
            <w:tcBorders>
              <w:top w:val="single" w:sz="4" w:space="0" w:color="auto"/>
            </w:tcBorders>
            <w:shd w:val="clear" w:color="auto" w:fill="E4E4E4"/>
          </w:tcPr>
          <w:p w:rsidR="00B51EA9" w:rsidRPr="00DE398D" w:rsidRDefault="00B51EA9" w:rsidP="00C57BED">
            <w:pPr>
              <w:pStyle w:val="TableEntryHeader"/>
            </w:pPr>
            <w:r w:rsidRPr="00DE398D">
              <w:t>PCC Template ID</w:t>
            </w:r>
          </w:p>
        </w:tc>
        <w:tc>
          <w:tcPr>
            <w:tcW w:w="670" w:type="pct"/>
            <w:tcBorders>
              <w:top w:val="single" w:sz="4" w:space="0" w:color="auto"/>
            </w:tcBorders>
            <w:shd w:val="clear" w:color="auto" w:fill="E4E4E4"/>
          </w:tcPr>
          <w:p w:rsidR="00B51EA9" w:rsidRPr="00DE398D" w:rsidRDefault="00B51EA9" w:rsidP="00C57BED">
            <w:pPr>
              <w:pStyle w:val="TableEntryHeader"/>
            </w:pPr>
            <w:r w:rsidRPr="00DE398D">
              <w:t>Specification Document</w:t>
            </w:r>
          </w:p>
        </w:tc>
        <w:tc>
          <w:tcPr>
            <w:tcW w:w="596" w:type="pct"/>
            <w:tcBorders>
              <w:top w:val="single" w:sz="4" w:space="0" w:color="auto"/>
            </w:tcBorders>
            <w:shd w:val="clear" w:color="auto" w:fill="E4E4E4"/>
            <w:vAlign w:val="center"/>
          </w:tcPr>
          <w:p w:rsidR="00B51EA9" w:rsidRPr="00DE398D" w:rsidRDefault="00B51EA9" w:rsidP="00C57BED">
            <w:pPr>
              <w:pStyle w:val="TableEntryHeader"/>
            </w:pPr>
            <w:r w:rsidRPr="00DE398D">
              <w:t>Vocabulary</w:t>
            </w:r>
          </w:p>
          <w:p w:rsidR="00B51EA9" w:rsidRPr="00DE398D" w:rsidRDefault="00B51EA9" w:rsidP="00C57BED">
            <w:pPr>
              <w:pStyle w:val="TableEntryHeader"/>
            </w:pPr>
            <w:r w:rsidRPr="00DE398D">
              <w:t>Constraint</w:t>
            </w:r>
          </w:p>
        </w:tc>
      </w:tr>
      <w:tr w:rsidR="00B51EA9" w:rsidRPr="00DE398D" w:rsidTr="00C57BED">
        <w:tc>
          <w:tcPr>
            <w:tcW w:w="5000" w:type="pct"/>
            <w:gridSpan w:val="7"/>
            <w:tcBorders>
              <w:top w:val="single" w:sz="4" w:space="0" w:color="auto"/>
            </w:tcBorders>
            <w:shd w:val="clear" w:color="auto" w:fill="auto"/>
            <w:vAlign w:val="center"/>
          </w:tcPr>
          <w:p w:rsidR="00B51EA9" w:rsidRPr="00DE398D" w:rsidRDefault="00B51EA9" w:rsidP="00C57BED">
            <w:pPr>
              <w:pStyle w:val="TableEntryHeader"/>
            </w:pPr>
            <w:r w:rsidRPr="00DE398D">
              <w:t>Subsections</w:t>
            </w:r>
          </w:p>
        </w:tc>
      </w:tr>
      <w:tr w:rsidR="00B51EA9" w:rsidRPr="00DE398D" w:rsidTr="00C57BED">
        <w:tc>
          <w:tcPr>
            <w:tcW w:w="487" w:type="pct"/>
            <w:vAlign w:val="center"/>
          </w:tcPr>
          <w:p w:rsidR="00B51EA9" w:rsidRPr="004B2C1E" w:rsidRDefault="00B51EA9" w:rsidP="00C57BED">
            <w:pPr>
              <w:pStyle w:val="TableEntry"/>
            </w:pPr>
            <w:r w:rsidRPr="004B2C1E">
              <w:t>C [1</w:t>
            </w:r>
            <w:proofErr w:type="gramStart"/>
            <w:r w:rsidRPr="004B2C1E">
              <w:t>..*</w:t>
            </w:r>
            <w:proofErr w:type="gramEnd"/>
            <w:r w:rsidRPr="004B2C1E">
              <w:t>]</w:t>
            </w:r>
          </w:p>
        </w:tc>
        <w:tc>
          <w:tcPr>
            <w:tcW w:w="623" w:type="pct"/>
            <w:vAlign w:val="center"/>
          </w:tcPr>
          <w:p w:rsidR="00B51EA9" w:rsidRPr="004B2C1E" w:rsidRDefault="00B51EA9" w:rsidP="00C57BED">
            <w:pPr>
              <w:pStyle w:val="TableEntry"/>
            </w:pPr>
            <w:r w:rsidRPr="004B2C1E">
              <w:t>6.3.3.10.S.1</w:t>
            </w:r>
          </w:p>
          <w:p w:rsidR="00B51EA9" w:rsidRPr="004B2C1E" w:rsidRDefault="00B51EA9" w:rsidP="00C57BED">
            <w:pPr>
              <w:pStyle w:val="TableEntry"/>
            </w:pPr>
            <w:r w:rsidRPr="004B2C1E">
              <w:t xml:space="preserve"> (note 1)</w:t>
            </w:r>
          </w:p>
        </w:tc>
        <w:tc>
          <w:tcPr>
            <w:tcW w:w="863" w:type="pct"/>
          </w:tcPr>
          <w:p w:rsidR="00B51EA9" w:rsidRPr="004B2C1E" w:rsidRDefault="00B51EA9" w:rsidP="00C57BED">
            <w:pPr>
              <w:pStyle w:val="TableEntry"/>
            </w:pPr>
            <w:r w:rsidRPr="004B2C1E">
              <w:t>Care Plan Section</w:t>
            </w: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Pr="004B2C1E" w:rsidRDefault="00B51EA9" w:rsidP="00C57BED">
            <w:pPr>
              <w:pStyle w:val="TableEntry"/>
            </w:pPr>
            <w:r>
              <w:t xml:space="preserve">Plan of Treatment </w:t>
            </w:r>
            <w:r w:rsidRPr="004B2C1E">
              <w:t xml:space="preserve"> Section</w:t>
            </w:r>
          </w:p>
        </w:tc>
        <w:tc>
          <w:tcPr>
            <w:tcW w:w="911" w:type="pct"/>
            <w:vAlign w:val="center"/>
          </w:tcPr>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p>
          <w:p w:rsidR="00B51EA9" w:rsidRPr="004B2C1E" w:rsidRDefault="00B51EA9" w:rsidP="00C57BED">
            <w:pPr>
              <w:pStyle w:val="TableEntry"/>
            </w:pPr>
            <w:r w:rsidRPr="001C0AC7">
              <w:t>2.16.840.1.113883.1</w:t>
            </w:r>
            <w:r w:rsidRPr="001C0AC7">
              <w:lastRenderedPageBreak/>
              <w:t>0.20.22.2.10.2</w:t>
            </w:r>
          </w:p>
        </w:tc>
        <w:tc>
          <w:tcPr>
            <w:tcW w:w="850" w:type="pct"/>
          </w:tcPr>
          <w:p w:rsidR="00B51EA9" w:rsidRPr="004B2C1E" w:rsidRDefault="00B51EA9" w:rsidP="00C57BED">
            <w:pPr>
              <w:pStyle w:val="TableEntry"/>
            </w:pPr>
            <w:r w:rsidRPr="00F06B2A">
              <w:lastRenderedPageBreak/>
              <w:t>1.3.6.1.4.1.19376.1.5.3.1.3.31</w:t>
            </w:r>
          </w:p>
        </w:tc>
        <w:tc>
          <w:tcPr>
            <w:tcW w:w="670" w:type="pct"/>
          </w:tcPr>
          <w:p w:rsidR="00B51EA9" w:rsidRPr="004B2C1E" w:rsidRDefault="00B51EA9" w:rsidP="00C57BED">
            <w:pPr>
              <w:pStyle w:val="TableEntry"/>
            </w:pPr>
            <w:r w:rsidRPr="004B2C1E">
              <w:t xml:space="preserve">PCC Template See PCC </w:t>
            </w:r>
            <w:proofErr w:type="spellStart"/>
            <w:r w:rsidRPr="004B2C1E">
              <w:t>Suppl</w:t>
            </w:r>
            <w:proofErr w:type="spellEnd"/>
            <w:r w:rsidRPr="004B2C1E">
              <w:t xml:space="preserve"> CDA Content</w:t>
            </w:r>
          </w:p>
          <w:p w:rsidR="00B51EA9" w:rsidRPr="00F06B2A" w:rsidRDefault="00B51EA9" w:rsidP="00C57BED">
            <w:pPr>
              <w:pStyle w:val="TableEntry"/>
            </w:pPr>
            <w:r w:rsidRPr="00F06B2A">
              <w:t>6.3.3.6.15 Care Plan Section</w:t>
            </w:r>
          </w:p>
          <w:p w:rsidR="00B51EA9" w:rsidRPr="00F06B2A"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Pr="00F06B2A" w:rsidRDefault="00B51EA9" w:rsidP="00C57BED">
            <w:pPr>
              <w:pStyle w:val="TableEntry"/>
            </w:pPr>
            <w:r w:rsidRPr="00F06B2A">
              <w:t xml:space="preserve">see CCDA </w:t>
            </w:r>
            <w:r>
              <w:t>August 2013 2.51 Plan of Treatment Section</w:t>
            </w:r>
          </w:p>
          <w:p w:rsidR="00B51EA9" w:rsidRPr="00F06B2A" w:rsidRDefault="00B51EA9" w:rsidP="00C57BED">
            <w:pPr>
              <w:pStyle w:val="TableEntry"/>
            </w:pPr>
          </w:p>
        </w:tc>
        <w:tc>
          <w:tcPr>
            <w:tcW w:w="596" w:type="pct"/>
          </w:tcPr>
          <w:p w:rsidR="00B51EA9" w:rsidRPr="004B2C1E" w:rsidRDefault="00B51EA9" w:rsidP="00C57BED">
            <w:pPr>
              <w:pStyle w:val="TableEntry"/>
            </w:pPr>
          </w:p>
        </w:tc>
      </w:tr>
      <w:tr w:rsidR="00B51EA9" w:rsidRPr="00DE398D" w:rsidTr="00C57BED">
        <w:tc>
          <w:tcPr>
            <w:tcW w:w="487" w:type="pct"/>
            <w:vAlign w:val="center"/>
          </w:tcPr>
          <w:p w:rsidR="00B51EA9" w:rsidRPr="00DE398D" w:rsidRDefault="00B51EA9" w:rsidP="00C57BED">
            <w:pPr>
              <w:pStyle w:val="TableEntry"/>
            </w:pPr>
            <w:r w:rsidRPr="00DE398D">
              <w:lastRenderedPageBreak/>
              <w:t>C[1..1]</w:t>
            </w:r>
          </w:p>
        </w:tc>
        <w:tc>
          <w:tcPr>
            <w:tcW w:w="623" w:type="pct"/>
            <w:vAlign w:val="center"/>
          </w:tcPr>
          <w:p w:rsidR="00B51EA9" w:rsidRPr="00DE398D" w:rsidRDefault="00B51EA9" w:rsidP="00C57BED">
            <w:pPr>
              <w:pStyle w:val="TableEntry"/>
            </w:pPr>
            <w:r w:rsidRPr="00DE398D">
              <w:t>6.3.3.10.S.2</w:t>
            </w:r>
          </w:p>
          <w:p w:rsidR="00B51EA9" w:rsidRPr="00DE398D" w:rsidRDefault="00B51EA9" w:rsidP="00C57BED">
            <w:pPr>
              <w:pStyle w:val="TableEntry"/>
            </w:pPr>
          </w:p>
        </w:tc>
        <w:tc>
          <w:tcPr>
            <w:tcW w:w="863" w:type="pct"/>
            <w:vAlign w:val="center"/>
          </w:tcPr>
          <w:p w:rsidR="00B51EA9" w:rsidRPr="00DE398D" w:rsidRDefault="00B51EA9" w:rsidP="00C57BED">
            <w:pPr>
              <w:pStyle w:val="TableEntry"/>
            </w:pPr>
            <w:r w:rsidRPr="00DE398D">
              <w:t>Reconciled Plan of Care Section</w:t>
            </w:r>
          </w:p>
        </w:tc>
        <w:tc>
          <w:tcPr>
            <w:tcW w:w="911" w:type="pct"/>
            <w:vAlign w:val="center"/>
          </w:tcPr>
          <w:p w:rsidR="00B51EA9" w:rsidRDefault="00B51EA9" w:rsidP="00C57BED">
            <w:pPr>
              <w:pStyle w:val="TableEntry"/>
            </w:pPr>
          </w:p>
          <w:p w:rsidR="00B51EA9" w:rsidRPr="00DE398D" w:rsidRDefault="00B51EA9" w:rsidP="00C57BED">
            <w:pPr>
              <w:pStyle w:val="TableEntry"/>
            </w:pPr>
            <w:r>
              <w:t>1.3.6.1.4.1.19376.1.5.3.1.1.26.1.4</w:t>
            </w:r>
          </w:p>
        </w:tc>
        <w:tc>
          <w:tcPr>
            <w:tcW w:w="850" w:type="pct"/>
          </w:tcPr>
          <w:p w:rsidR="00B51EA9" w:rsidRDefault="00B51EA9" w:rsidP="00C57BED">
            <w:pPr>
              <w:pStyle w:val="TableEntry"/>
            </w:pPr>
          </w:p>
          <w:p w:rsidR="00B51EA9" w:rsidRPr="00DE398D" w:rsidRDefault="00B51EA9" w:rsidP="00C57BED">
            <w:pPr>
              <w:pStyle w:val="TableEntry"/>
            </w:pPr>
            <w:r>
              <w:t>1.3.6.1.4.1.19376.1.5.3.1.1.26.1.4</w:t>
            </w:r>
          </w:p>
        </w:tc>
        <w:tc>
          <w:tcPr>
            <w:tcW w:w="670" w:type="pct"/>
            <w:vAlign w:val="center"/>
          </w:tcPr>
          <w:p w:rsidR="00B51EA9" w:rsidRPr="00DE398D" w:rsidRDefault="00B51EA9" w:rsidP="00C57BED">
            <w:pPr>
              <w:pStyle w:val="TableEntry"/>
            </w:pPr>
          </w:p>
        </w:tc>
        <w:tc>
          <w:tcPr>
            <w:tcW w:w="596" w:type="pct"/>
            <w:vAlign w:val="center"/>
          </w:tcPr>
          <w:p w:rsidR="00B51EA9" w:rsidRPr="00DE398D" w:rsidRDefault="00B51EA9" w:rsidP="00C57BED">
            <w:pPr>
              <w:pStyle w:val="TableEntry"/>
            </w:pPr>
          </w:p>
        </w:tc>
      </w:tr>
      <w:tr w:rsidR="00B51EA9" w:rsidRPr="00DE398D" w:rsidTr="00C57BED">
        <w:tc>
          <w:tcPr>
            <w:tcW w:w="487" w:type="pct"/>
            <w:vAlign w:val="center"/>
          </w:tcPr>
          <w:p w:rsidR="00B51EA9" w:rsidRPr="00DE398D" w:rsidRDefault="00B51EA9" w:rsidP="00C57BED">
            <w:pPr>
              <w:pStyle w:val="TableEntry"/>
            </w:pPr>
            <w:r w:rsidRPr="004B2C1E">
              <w:t>C [1</w:t>
            </w:r>
            <w:proofErr w:type="gramStart"/>
            <w:r w:rsidRPr="004B2C1E">
              <w:t>..*</w:t>
            </w:r>
            <w:proofErr w:type="gramEnd"/>
            <w:r w:rsidRPr="004B2C1E">
              <w:t>]</w:t>
            </w:r>
          </w:p>
        </w:tc>
        <w:tc>
          <w:tcPr>
            <w:tcW w:w="623" w:type="pct"/>
            <w:vAlign w:val="center"/>
          </w:tcPr>
          <w:p w:rsidR="00B51EA9" w:rsidRPr="00DE398D" w:rsidRDefault="00B51EA9" w:rsidP="00C57BED">
            <w:pPr>
              <w:pStyle w:val="TableEntry"/>
            </w:pPr>
            <w:r w:rsidRPr="00DE398D">
              <w:t>6.3.3.10.S.3</w:t>
            </w:r>
          </w:p>
          <w:p w:rsidR="00B51EA9" w:rsidRPr="00DE398D" w:rsidRDefault="006D0703" w:rsidP="00C57BED">
            <w:pPr>
              <w:pStyle w:val="TableEntry"/>
            </w:pPr>
            <w:r w:rsidRPr="004B2C1E">
              <w:t>(note 1)</w:t>
            </w:r>
          </w:p>
        </w:tc>
        <w:tc>
          <w:tcPr>
            <w:tcW w:w="863" w:type="pct"/>
            <w:vAlign w:val="center"/>
          </w:tcPr>
          <w:p w:rsidR="00B51EA9" w:rsidRPr="00DE398D" w:rsidRDefault="00B51EA9" w:rsidP="00C57BED">
            <w:pPr>
              <w:pStyle w:val="TableEntry"/>
            </w:pPr>
            <w:r w:rsidRPr="00DE398D">
              <w:t>Patient Goals Section</w:t>
            </w:r>
          </w:p>
        </w:tc>
        <w:tc>
          <w:tcPr>
            <w:tcW w:w="911" w:type="pct"/>
            <w:vAlign w:val="center"/>
          </w:tcPr>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Pr="00DE398D" w:rsidRDefault="00B51EA9" w:rsidP="00C57BED">
            <w:pPr>
              <w:pStyle w:val="TableEntry"/>
            </w:pPr>
            <w:r>
              <w:t>2.16.840.1.113883.10.20.22.2.60</w:t>
            </w:r>
          </w:p>
        </w:tc>
        <w:tc>
          <w:tcPr>
            <w:tcW w:w="850" w:type="pct"/>
          </w:tcPr>
          <w:p w:rsidR="00B51EA9" w:rsidRPr="00DE398D" w:rsidRDefault="00B51EA9" w:rsidP="00C57BED">
            <w:pPr>
              <w:pStyle w:val="TableEntry"/>
            </w:pPr>
            <w:r w:rsidRPr="001C0AC7">
              <w:t>1.3.6.1.4.1.19376.1.5.3.1.1.26.1.3</w:t>
            </w:r>
          </w:p>
        </w:tc>
        <w:tc>
          <w:tcPr>
            <w:tcW w:w="670" w:type="pct"/>
            <w:vAlign w:val="center"/>
          </w:tcPr>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r w:rsidRPr="00F06B2A">
              <w:t xml:space="preserve">see CCDA </w:t>
            </w:r>
            <w:r>
              <w:t>August 2013</w:t>
            </w:r>
          </w:p>
          <w:p w:rsidR="00B51EA9" w:rsidRPr="00DE398D" w:rsidRDefault="00B51EA9" w:rsidP="00C57BED">
            <w:pPr>
              <w:pStyle w:val="TableEntry"/>
            </w:pPr>
            <w:r>
              <w:t>2.18 Goals Section</w:t>
            </w:r>
          </w:p>
        </w:tc>
        <w:tc>
          <w:tcPr>
            <w:tcW w:w="596" w:type="pct"/>
            <w:vAlign w:val="center"/>
          </w:tcPr>
          <w:p w:rsidR="00B51EA9" w:rsidRPr="00DE398D" w:rsidRDefault="00B51EA9" w:rsidP="00C57BED">
            <w:pPr>
              <w:pStyle w:val="TableEntry"/>
            </w:pPr>
          </w:p>
        </w:tc>
      </w:tr>
      <w:tr w:rsidR="00B51EA9" w:rsidRPr="00DE398D" w:rsidTr="00C57BED">
        <w:tc>
          <w:tcPr>
            <w:tcW w:w="487" w:type="pct"/>
            <w:vAlign w:val="center"/>
          </w:tcPr>
          <w:p w:rsidR="00B51EA9" w:rsidRPr="00DE398D" w:rsidRDefault="00B51EA9" w:rsidP="00C57BED">
            <w:pPr>
              <w:pStyle w:val="TableEntry"/>
            </w:pPr>
            <w:r w:rsidRPr="00DE398D">
              <w:t>C[1..1]</w:t>
            </w:r>
          </w:p>
        </w:tc>
        <w:tc>
          <w:tcPr>
            <w:tcW w:w="623" w:type="pct"/>
            <w:vAlign w:val="center"/>
          </w:tcPr>
          <w:p w:rsidR="00B51EA9" w:rsidRPr="00DE398D" w:rsidRDefault="00BD5543" w:rsidP="00C57BED">
            <w:pPr>
              <w:pStyle w:val="TableEntry"/>
            </w:pPr>
            <w:r>
              <w:t>6.3.3.10.S.4</w:t>
            </w:r>
          </w:p>
        </w:tc>
        <w:tc>
          <w:tcPr>
            <w:tcW w:w="863" w:type="pct"/>
            <w:vAlign w:val="center"/>
          </w:tcPr>
          <w:p w:rsidR="00B51EA9" w:rsidRPr="00DE398D" w:rsidRDefault="00B51EA9" w:rsidP="00C57BED">
            <w:pPr>
              <w:pStyle w:val="TableEntry"/>
            </w:pPr>
            <w:r>
              <w:t xml:space="preserve">Reconciled </w:t>
            </w:r>
            <w:r w:rsidR="00BC480B">
              <w:t xml:space="preserve">Patient </w:t>
            </w:r>
            <w:r>
              <w:t>Goals</w:t>
            </w:r>
          </w:p>
        </w:tc>
        <w:tc>
          <w:tcPr>
            <w:tcW w:w="911" w:type="pct"/>
            <w:vAlign w:val="center"/>
          </w:tcPr>
          <w:p w:rsidR="00B51EA9" w:rsidRPr="007464AD" w:rsidRDefault="00177AA7" w:rsidP="00C57BED">
            <w:pPr>
              <w:pStyle w:val="TableEntry"/>
            </w:pPr>
            <w:r w:rsidRPr="007464AD">
              <w:t>1.3.6.1.4.1.19376.1.5.3.1.1.26.1.5</w:t>
            </w:r>
          </w:p>
        </w:tc>
        <w:tc>
          <w:tcPr>
            <w:tcW w:w="850" w:type="pct"/>
          </w:tcPr>
          <w:p w:rsidR="00B51EA9" w:rsidRPr="007464AD" w:rsidRDefault="00177AA7" w:rsidP="00C57BED">
            <w:pPr>
              <w:pStyle w:val="TableEntry"/>
            </w:pPr>
            <w:r w:rsidRPr="007464AD">
              <w:t>1.3.6.1.4.1.19376.1.5.3.1.1.26.1.5</w:t>
            </w:r>
          </w:p>
        </w:tc>
        <w:tc>
          <w:tcPr>
            <w:tcW w:w="670" w:type="pct"/>
            <w:vAlign w:val="center"/>
          </w:tcPr>
          <w:p w:rsidR="00B51EA9" w:rsidRPr="00DE398D" w:rsidRDefault="00B51EA9" w:rsidP="00C57BED">
            <w:pPr>
              <w:pStyle w:val="TableEntry"/>
            </w:pPr>
          </w:p>
        </w:tc>
        <w:tc>
          <w:tcPr>
            <w:tcW w:w="596" w:type="pct"/>
            <w:vAlign w:val="center"/>
          </w:tcPr>
          <w:p w:rsidR="00B51EA9" w:rsidRPr="00DE398D" w:rsidRDefault="00B51EA9" w:rsidP="00C57BED">
            <w:pPr>
              <w:pStyle w:val="TableEntry"/>
            </w:pPr>
          </w:p>
        </w:tc>
      </w:tr>
      <w:tr w:rsidR="00B51EA9" w:rsidRPr="00DE398D" w:rsidTr="00C57BED">
        <w:tc>
          <w:tcPr>
            <w:tcW w:w="487" w:type="pct"/>
            <w:vAlign w:val="center"/>
          </w:tcPr>
          <w:p w:rsidR="00B51EA9" w:rsidRPr="00DE398D" w:rsidRDefault="00B51EA9" w:rsidP="00C57BED">
            <w:pPr>
              <w:pStyle w:val="TableEntry"/>
            </w:pPr>
            <w:r w:rsidRPr="004B2C1E">
              <w:t>C [1</w:t>
            </w:r>
            <w:proofErr w:type="gramStart"/>
            <w:r w:rsidRPr="004B2C1E">
              <w:t>..*</w:t>
            </w:r>
            <w:proofErr w:type="gramEnd"/>
            <w:r w:rsidRPr="004B2C1E">
              <w:t>]</w:t>
            </w:r>
          </w:p>
        </w:tc>
        <w:tc>
          <w:tcPr>
            <w:tcW w:w="623" w:type="pct"/>
            <w:vAlign w:val="center"/>
          </w:tcPr>
          <w:p w:rsidR="00B51EA9" w:rsidRPr="00DE398D" w:rsidRDefault="006D0703" w:rsidP="00C57BED">
            <w:pPr>
              <w:pStyle w:val="TableEntry"/>
            </w:pPr>
            <w:r w:rsidRPr="004B2C1E">
              <w:t>(note 1)</w:t>
            </w:r>
          </w:p>
        </w:tc>
        <w:tc>
          <w:tcPr>
            <w:tcW w:w="863" w:type="pct"/>
            <w:vAlign w:val="center"/>
          </w:tcPr>
          <w:p w:rsidR="00B51EA9" w:rsidRPr="00DE398D" w:rsidRDefault="00B51EA9" w:rsidP="00C57BED">
            <w:pPr>
              <w:pStyle w:val="TableEntry"/>
            </w:pPr>
            <w:r>
              <w:t>Interventions Section</w:t>
            </w:r>
          </w:p>
        </w:tc>
        <w:tc>
          <w:tcPr>
            <w:tcW w:w="911" w:type="pct"/>
            <w:vAlign w:val="center"/>
          </w:tcPr>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Default="00B51EA9" w:rsidP="00C57BED">
            <w:pPr>
              <w:pStyle w:val="TableEntry"/>
            </w:pPr>
            <w:r w:rsidRPr="00D9527F">
              <w:t>2.16.840.1.113883.10.20.21.2.3.2</w:t>
            </w:r>
          </w:p>
        </w:tc>
        <w:tc>
          <w:tcPr>
            <w:tcW w:w="850" w:type="pct"/>
          </w:tcPr>
          <w:p w:rsidR="00B51EA9" w:rsidRPr="00711800" w:rsidRDefault="00B51EA9" w:rsidP="00C57BED">
            <w:pPr>
              <w:pStyle w:val="TableEntry"/>
            </w:pPr>
            <w:r w:rsidRPr="00F06B2A">
              <w:t>1.3.6.1.4.1.19376.1.5.3.1.1.13.2.11</w:t>
            </w:r>
          </w:p>
          <w:p w:rsidR="00B51EA9" w:rsidRPr="001C0AC7" w:rsidRDefault="00B51EA9" w:rsidP="00C57BED">
            <w:pPr>
              <w:pStyle w:val="TableEntry"/>
            </w:pPr>
          </w:p>
        </w:tc>
        <w:tc>
          <w:tcPr>
            <w:tcW w:w="670" w:type="pct"/>
          </w:tcPr>
          <w:p w:rsidR="00B51EA9" w:rsidRPr="0092262E" w:rsidRDefault="00B51EA9" w:rsidP="00C57BED">
            <w:pPr>
              <w:pStyle w:val="TableEntry"/>
              <w:ind w:left="0"/>
            </w:pPr>
            <w:r w:rsidRPr="0092262E">
              <w:t>PCC Template</w:t>
            </w:r>
          </w:p>
          <w:p w:rsidR="00B51EA9" w:rsidRPr="0092262E" w:rsidRDefault="00B51EA9" w:rsidP="00C57BED">
            <w:pPr>
              <w:pStyle w:val="TableEntry"/>
            </w:pPr>
            <w:r w:rsidRPr="0092262E">
              <w:t>See PCC CDA Content Modules Supplement:</w:t>
            </w:r>
          </w:p>
          <w:p w:rsidR="00B51EA9" w:rsidRPr="0092262E" w:rsidRDefault="00B51EA9" w:rsidP="00C57BED">
            <w:pPr>
              <w:pStyle w:val="TableEntry"/>
            </w:pPr>
            <w:r w:rsidRPr="0092262E">
              <w:t>6.3.3.8.3 Procedures and Interventions Section</w:t>
            </w:r>
          </w:p>
          <w:p w:rsidR="00B51EA9" w:rsidRDefault="00B51EA9" w:rsidP="00C57BED">
            <w:pPr>
              <w:pStyle w:val="TableEntry"/>
            </w:pPr>
          </w:p>
          <w:p w:rsidR="00B51EA9" w:rsidRDefault="00B51EA9" w:rsidP="00C57BED">
            <w:pPr>
              <w:pStyle w:val="TableEntry"/>
            </w:pPr>
          </w:p>
          <w:p w:rsidR="00B51EA9" w:rsidRDefault="00B51EA9" w:rsidP="00C57BED">
            <w:pPr>
              <w:pStyle w:val="TableEntry"/>
            </w:pPr>
          </w:p>
          <w:p w:rsidR="00B51EA9" w:rsidRPr="0092262E" w:rsidRDefault="00B51EA9" w:rsidP="00C57BED">
            <w:pPr>
              <w:pStyle w:val="TableEntry"/>
            </w:pPr>
            <w:r w:rsidRPr="00F06B2A">
              <w:t xml:space="preserve">see CCDA </w:t>
            </w:r>
            <w:r>
              <w:t>August 2013 2.35 Interventions Section</w:t>
            </w:r>
          </w:p>
        </w:tc>
        <w:tc>
          <w:tcPr>
            <w:tcW w:w="596" w:type="pct"/>
            <w:vAlign w:val="center"/>
          </w:tcPr>
          <w:p w:rsidR="00B51EA9" w:rsidRPr="00DE398D" w:rsidRDefault="00B51EA9" w:rsidP="00C57BED">
            <w:pPr>
              <w:pStyle w:val="TableEntry"/>
            </w:pPr>
          </w:p>
        </w:tc>
      </w:tr>
      <w:tr w:rsidR="00B51EA9" w:rsidRPr="00DE398D" w:rsidTr="00C57BED">
        <w:tc>
          <w:tcPr>
            <w:tcW w:w="487" w:type="pct"/>
            <w:vAlign w:val="center"/>
          </w:tcPr>
          <w:p w:rsidR="00B51EA9" w:rsidRPr="00DE398D" w:rsidRDefault="00B51EA9" w:rsidP="00C57BED">
            <w:pPr>
              <w:pStyle w:val="TableEntry"/>
            </w:pPr>
            <w:r w:rsidRPr="00DE398D">
              <w:t>C[1..1]</w:t>
            </w:r>
          </w:p>
        </w:tc>
        <w:tc>
          <w:tcPr>
            <w:tcW w:w="623" w:type="pct"/>
            <w:vAlign w:val="center"/>
          </w:tcPr>
          <w:p w:rsidR="00B51EA9" w:rsidRPr="00DE398D" w:rsidRDefault="00BD5543" w:rsidP="00C57BED">
            <w:pPr>
              <w:pStyle w:val="TableEntry"/>
            </w:pPr>
            <w:r>
              <w:t>6.3.3.10.S6</w:t>
            </w:r>
          </w:p>
        </w:tc>
        <w:tc>
          <w:tcPr>
            <w:tcW w:w="863" w:type="pct"/>
            <w:vAlign w:val="center"/>
          </w:tcPr>
          <w:p w:rsidR="00B51EA9" w:rsidRPr="00DE398D" w:rsidRDefault="00B51EA9" w:rsidP="00C57BED">
            <w:pPr>
              <w:pStyle w:val="TableEntry"/>
            </w:pPr>
            <w:r>
              <w:t>Reconciled Interventions</w:t>
            </w:r>
            <w:r w:rsidR="00F62921">
              <w:t xml:space="preserve"> Section</w:t>
            </w:r>
          </w:p>
        </w:tc>
        <w:tc>
          <w:tcPr>
            <w:tcW w:w="911" w:type="pct"/>
            <w:vAlign w:val="center"/>
          </w:tcPr>
          <w:p w:rsidR="00B51EA9" w:rsidRPr="007464AD" w:rsidRDefault="00177AA7" w:rsidP="00C57BED">
            <w:pPr>
              <w:pStyle w:val="TableEntry"/>
            </w:pPr>
            <w:r w:rsidRPr="007464AD">
              <w:t>1.3.6.1.4.1.19376.1.5.3.1.1.26.1.6</w:t>
            </w:r>
          </w:p>
        </w:tc>
        <w:tc>
          <w:tcPr>
            <w:tcW w:w="850" w:type="pct"/>
          </w:tcPr>
          <w:p w:rsidR="00B51EA9" w:rsidRPr="007464AD" w:rsidRDefault="00177AA7" w:rsidP="00C57BED">
            <w:pPr>
              <w:pStyle w:val="TableEntry"/>
            </w:pPr>
            <w:r w:rsidRPr="007464AD">
              <w:t>1.3.6.1.4.1.19376.1.5.3.1.1.26.1.6</w:t>
            </w:r>
          </w:p>
        </w:tc>
        <w:tc>
          <w:tcPr>
            <w:tcW w:w="670" w:type="pct"/>
            <w:vAlign w:val="center"/>
          </w:tcPr>
          <w:p w:rsidR="00B51EA9" w:rsidRPr="00DE398D" w:rsidRDefault="00B51EA9" w:rsidP="00C57BED">
            <w:pPr>
              <w:pStyle w:val="TableEntry"/>
            </w:pPr>
          </w:p>
        </w:tc>
        <w:tc>
          <w:tcPr>
            <w:tcW w:w="596" w:type="pct"/>
            <w:vAlign w:val="center"/>
          </w:tcPr>
          <w:p w:rsidR="00B51EA9" w:rsidRPr="00DE398D" w:rsidRDefault="00B51EA9" w:rsidP="00C57BED">
            <w:pPr>
              <w:pStyle w:val="TableEntry"/>
            </w:pPr>
          </w:p>
        </w:tc>
      </w:tr>
    </w:tbl>
    <w:p w:rsidR="00B51EA9" w:rsidRPr="00DE398D" w:rsidRDefault="00B51EA9" w:rsidP="00836B0F">
      <w:pPr>
        <w:pStyle w:val="TableTitle"/>
      </w:pPr>
    </w:p>
    <w:p w:rsidR="00836B0F" w:rsidRPr="00DE398D" w:rsidRDefault="00836B0F" w:rsidP="00F06B2A">
      <w:pPr>
        <w:pStyle w:val="Note"/>
        <w:rPr>
          <w:rFonts w:eastAsia="Calibri"/>
        </w:rPr>
      </w:pPr>
      <w:r w:rsidRPr="00DE398D">
        <w:rPr>
          <w:rFonts w:eastAsia="Calibri"/>
        </w:rPr>
        <w:t xml:space="preserve">Note 1: Because of current transition to universal content, CCDA templates and IHE templates are included in this guide. At the completion of the profile harmonizing the IHE PCC and CCDA templates, the referenced CCDA templates will be removed and the new harmonized templates will be used. See open issues. </w:t>
      </w:r>
    </w:p>
    <w:p w:rsidR="00836B0F" w:rsidRPr="00DE398D" w:rsidRDefault="00836B0F" w:rsidP="00836B0F">
      <w:pPr>
        <w:pStyle w:val="Heading5"/>
        <w:rPr>
          <w:noProof w:val="0"/>
        </w:rPr>
      </w:pPr>
      <w:bookmarkStart w:id="109" w:name="_Toc357522211"/>
      <w:r w:rsidRPr="00DE398D">
        <w:rPr>
          <w:noProof w:val="0"/>
        </w:rPr>
        <w:lastRenderedPageBreak/>
        <w:t>6.3.3.10</w:t>
      </w:r>
      <w:proofErr w:type="gramStart"/>
      <w:r w:rsidRPr="00DE398D">
        <w:rPr>
          <w:noProof w:val="0"/>
        </w:rPr>
        <w:t>.S</w:t>
      </w:r>
      <w:r w:rsidR="00F31D13">
        <w:rPr>
          <w:noProof w:val="0"/>
        </w:rPr>
        <w:t>1</w:t>
      </w:r>
      <w:r w:rsidRPr="00DE398D">
        <w:rPr>
          <w:noProof w:val="0"/>
        </w:rPr>
        <w:t>.1</w:t>
      </w:r>
      <w:proofErr w:type="gramEnd"/>
      <w:r w:rsidRPr="00DE398D">
        <w:rPr>
          <w:noProof w:val="0"/>
        </w:rPr>
        <w:t xml:space="preserve"> Plan of Care Section</w:t>
      </w:r>
      <w:r w:rsidR="005C55AC">
        <w:rPr>
          <w:noProof w:val="0"/>
        </w:rPr>
        <w:t xml:space="preserve"> </w:t>
      </w:r>
      <w:r w:rsidRPr="00DE398D">
        <w:rPr>
          <w:noProof w:val="0"/>
        </w:rPr>
        <w:t>Condition, Specification Document, or Vocabulary Constraint</w:t>
      </w:r>
      <w:bookmarkEnd w:id="109"/>
      <w:r w:rsidRPr="00DE398D">
        <w:rPr>
          <w:noProof w:val="0"/>
        </w:rPr>
        <w:t xml:space="preserve"> </w:t>
      </w:r>
    </w:p>
    <w:p w:rsidR="00836B0F" w:rsidRPr="0030195F" w:rsidRDefault="00836B0F" w:rsidP="0030195F">
      <w:pPr>
        <w:pStyle w:val="BodyText"/>
      </w:pPr>
      <w:r w:rsidRPr="0030195F">
        <w:t xml:space="preserve">Plan of Care section SHALL NOT be used as a section outside of the Patient Care Plan section. </w:t>
      </w:r>
    </w:p>
    <w:p w:rsidR="00836B0F" w:rsidRPr="00DE398D" w:rsidRDefault="00836B0F" w:rsidP="00836B0F">
      <w:pPr>
        <w:pStyle w:val="Heading5"/>
        <w:rPr>
          <w:noProof w:val="0"/>
        </w:rPr>
      </w:pPr>
      <w:bookmarkStart w:id="110" w:name="_Toc357522212"/>
      <w:r w:rsidRPr="00DE398D">
        <w:rPr>
          <w:noProof w:val="0"/>
        </w:rPr>
        <w:t>6.3.3.10</w:t>
      </w:r>
      <w:proofErr w:type="gramStart"/>
      <w:r w:rsidRPr="00DE398D">
        <w:rPr>
          <w:noProof w:val="0"/>
        </w:rPr>
        <w:t>.S</w:t>
      </w:r>
      <w:r w:rsidR="00F31D13">
        <w:rPr>
          <w:noProof w:val="0"/>
        </w:rPr>
        <w:t>1</w:t>
      </w:r>
      <w:r w:rsidRPr="00DE398D">
        <w:rPr>
          <w:noProof w:val="0"/>
        </w:rPr>
        <w:t>.2</w:t>
      </w:r>
      <w:proofErr w:type="gramEnd"/>
      <w:r w:rsidRPr="00DE398D">
        <w:rPr>
          <w:noProof w:val="0"/>
        </w:rPr>
        <w:t xml:space="preserve"> Reconciled Plan of Care Section</w:t>
      </w:r>
      <w:r w:rsidR="005C55AC">
        <w:rPr>
          <w:noProof w:val="0"/>
        </w:rPr>
        <w:t xml:space="preserve"> </w:t>
      </w:r>
      <w:r w:rsidRPr="00DE398D">
        <w:rPr>
          <w:noProof w:val="0"/>
        </w:rPr>
        <w:t>Condition, Specification Document, or Vocabulary Constraint</w:t>
      </w:r>
      <w:bookmarkEnd w:id="110"/>
      <w:r w:rsidRPr="00DE398D">
        <w:rPr>
          <w:noProof w:val="0"/>
        </w:rPr>
        <w:t xml:space="preserve"> </w:t>
      </w:r>
    </w:p>
    <w:p w:rsidR="00836B0F" w:rsidRPr="00DE398D" w:rsidRDefault="00836B0F" w:rsidP="00836B0F">
      <w:pPr>
        <w:pStyle w:val="BodyText"/>
      </w:pPr>
      <w:r w:rsidRPr="00DE398D">
        <w:t xml:space="preserve">Reconciled Plan of Care section SHALL NOT be used as a section outside of the Patient Care Plan section. </w:t>
      </w:r>
    </w:p>
    <w:p w:rsidR="00836B0F" w:rsidRPr="00DE398D" w:rsidRDefault="00836B0F" w:rsidP="00836B0F">
      <w:pPr>
        <w:pStyle w:val="Heading5"/>
        <w:rPr>
          <w:noProof w:val="0"/>
        </w:rPr>
      </w:pPr>
      <w:bookmarkStart w:id="111" w:name="_Toc357522213"/>
      <w:r w:rsidRPr="00DE398D">
        <w:rPr>
          <w:noProof w:val="0"/>
        </w:rPr>
        <w:t>6.3.3.10</w:t>
      </w:r>
      <w:proofErr w:type="gramStart"/>
      <w:r w:rsidRPr="00DE398D">
        <w:rPr>
          <w:noProof w:val="0"/>
        </w:rPr>
        <w:t>.S</w:t>
      </w:r>
      <w:r w:rsidR="00F31D13">
        <w:rPr>
          <w:noProof w:val="0"/>
        </w:rPr>
        <w:t>1</w:t>
      </w:r>
      <w:r w:rsidRPr="00DE398D">
        <w:rPr>
          <w:noProof w:val="0"/>
        </w:rPr>
        <w:t>.3</w:t>
      </w:r>
      <w:proofErr w:type="gramEnd"/>
      <w:r w:rsidRPr="00DE398D">
        <w:rPr>
          <w:noProof w:val="0"/>
        </w:rPr>
        <w:t xml:space="preserve"> Patient Goal</w:t>
      </w:r>
      <w:r w:rsidR="00BC480B">
        <w:rPr>
          <w:noProof w:val="0"/>
        </w:rPr>
        <w:t>s</w:t>
      </w:r>
      <w:r w:rsidRPr="00DE398D">
        <w:rPr>
          <w:noProof w:val="0"/>
        </w:rPr>
        <w:t xml:space="preserve"> Section</w:t>
      </w:r>
      <w:r w:rsidR="005C55AC">
        <w:rPr>
          <w:noProof w:val="0"/>
        </w:rPr>
        <w:t xml:space="preserve"> </w:t>
      </w:r>
      <w:r w:rsidRPr="00DE398D">
        <w:rPr>
          <w:noProof w:val="0"/>
        </w:rPr>
        <w:t>Condition, Specification Document, or Vocabulary Constraint</w:t>
      </w:r>
      <w:bookmarkEnd w:id="111"/>
      <w:r w:rsidRPr="00DE398D">
        <w:rPr>
          <w:noProof w:val="0"/>
        </w:rPr>
        <w:t xml:space="preserve"> </w:t>
      </w:r>
    </w:p>
    <w:p w:rsidR="00836B0F" w:rsidRPr="00DE398D" w:rsidRDefault="00836B0F" w:rsidP="00836B0F">
      <w:pPr>
        <w:pStyle w:val="BodyText"/>
      </w:pPr>
      <w:r w:rsidRPr="00DE398D">
        <w:t>Patient Goal section SHALL NOT be used as a section outside of the Patient Care Plan section.</w:t>
      </w:r>
    </w:p>
    <w:p w:rsidR="00BC480B" w:rsidRPr="00DE398D" w:rsidRDefault="00BC480B" w:rsidP="00BC480B">
      <w:pPr>
        <w:pStyle w:val="Heading5"/>
        <w:rPr>
          <w:noProof w:val="0"/>
        </w:rPr>
      </w:pPr>
      <w:r w:rsidRPr="00DE398D">
        <w:rPr>
          <w:noProof w:val="0"/>
        </w:rPr>
        <w:t>6.3.3.10</w:t>
      </w:r>
      <w:proofErr w:type="gramStart"/>
      <w:r w:rsidRPr="00DE398D">
        <w:rPr>
          <w:noProof w:val="0"/>
        </w:rPr>
        <w:t>.S</w:t>
      </w:r>
      <w:r>
        <w:rPr>
          <w:noProof w:val="0"/>
        </w:rPr>
        <w:t>1.4</w:t>
      </w:r>
      <w:proofErr w:type="gramEnd"/>
      <w:r w:rsidRPr="00DE398D">
        <w:rPr>
          <w:noProof w:val="0"/>
        </w:rPr>
        <w:t xml:space="preserve"> </w:t>
      </w:r>
      <w:r>
        <w:rPr>
          <w:noProof w:val="0"/>
        </w:rPr>
        <w:t xml:space="preserve">Reconciled </w:t>
      </w:r>
      <w:r w:rsidRPr="00DE398D">
        <w:rPr>
          <w:noProof w:val="0"/>
        </w:rPr>
        <w:t>Patient Goal</w:t>
      </w:r>
      <w:r>
        <w:rPr>
          <w:noProof w:val="0"/>
        </w:rPr>
        <w:t>s</w:t>
      </w:r>
      <w:r w:rsidRPr="00DE398D">
        <w:rPr>
          <w:noProof w:val="0"/>
        </w:rPr>
        <w:t xml:space="preserve"> Section</w:t>
      </w:r>
      <w:r>
        <w:rPr>
          <w:noProof w:val="0"/>
        </w:rPr>
        <w:t xml:space="preserve"> </w:t>
      </w:r>
      <w:r w:rsidRPr="00DE398D">
        <w:rPr>
          <w:noProof w:val="0"/>
        </w:rPr>
        <w:t xml:space="preserve">Condition, Specification Document, or Vocabulary Constraint </w:t>
      </w:r>
    </w:p>
    <w:p w:rsidR="00BC480B" w:rsidRPr="00DE398D" w:rsidRDefault="00BC480B" w:rsidP="00BC480B">
      <w:pPr>
        <w:pStyle w:val="BodyText"/>
      </w:pPr>
      <w:r>
        <w:t xml:space="preserve">Reconciled </w:t>
      </w:r>
      <w:r w:rsidRPr="00DE398D">
        <w:t>Patient Goal section SHALL NOT be used as a section outside of the Patient Care Plan section.</w:t>
      </w:r>
    </w:p>
    <w:p w:rsidR="00BC480B" w:rsidRPr="00DE398D" w:rsidRDefault="00BC480B" w:rsidP="00BC480B">
      <w:pPr>
        <w:pStyle w:val="Heading5"/>
        <w:rPr>
          <w:noProof w:val="0"/>
        </w:rPr>
      </w:pPr>
      <w:r w:rsidRPr="00DE398D">
        <w:rPr>
          <w:noProof w:val="0"/>
        </w:rPr>
        <w:t>6.3.3.10</w:t>
      </w:r>
      <w:proofErr w:type="gramStart"/>
      <w:r w:rsidRPr="00DE398D">
        <w:rPr>
          <w:noProof w:val="0"/>
        </w:rPr>
        <w:t>.S</w:t>
      </w:r>
      <w:r>
        <w:rPr>
          <w:noProof w:val="0"/>
        </w:rPr>
        <w:t>1.5</w:t>
      </w:r>
      <w:proofErr w:type="gramEnd"/>
      <w:r w:rsidRPr="00DE398D">
        <w:rPr>
          <w:noProof w:val="0"/>
        </w:rPr>
        <w:t xml:space="preserve"> </w:t>
      </w:r>
      <w:r>
        <w:rPr>
          <w:noProof w:val="0"/>
        </w:rPr>
        <w:t>Intervention</w:t>
      </w:r>
      <w:r w:rsidRPr="00DE398D">
        <w:rPr>
          <w:noProof w:val="0"/>
        </w:rPr>
        <w:t xml:space="preserve"> Section</w:t>
      </w:r>
      <w:r>
        <w:rPr>
          <w:noProof w:val="0"/>
        </w:rPr>
        <w:t xml:space="preserve"> </w:t>
      </w:r>
      <w:r w:rsidRPr="00DE398D">
        <w:rPr>
          <w:noProof w:val="0"/>
        </w:rPr>
        <w:t xml:space="preserve">Condition, Specification Document, or Vocabulary Constraint </w:t>
      </w:r>
    </w:p>
    <w:p w:rsidR="00BC480B" w:rsidRPr="00DE398D" w:rsidRDefault="00BC480B" w:rsidP="00BC480B">
      <w:pPr>
        <w:pStyle w:val="BodyText"/>
      </w:pPr>
      <w:r>
        <w:t>Intervention</w:t>
      </w:r>
      <w:r w:rsidRPr="00DE398D">
        <w:t xml:space="preserve"> section SHALL NOT be used as a section outside of the Patient Care Plan section.</w:t>
      </w:r>
    </w:p>
    <w:p w:rsidR="00BC480B" w:rsidRPr="00DE398D" w:rsidRDefault="00BC480B" w:rsidP="00BC480B">
      <w:pPr>
        <w:pStyle w:val="Heading5"/>
        <w:rPr>
          <w:noProof w:val="0"/>
        </w:rPr>
      </w:pPr>
      <w:r w:rsidRPr="00DE398D">
        <w:rPr>
          <w:noProof w:val="0"/>
        </w:rPr>
        <w:t>6.3.3.10</w:t>
      </w:r>
      <w:proofErr w:type="gramStart"/>
      <w:r w:rsidRPr="00DE398D">
        <w:rPr>
          <w:noProof w:val="0"/>
        </w:rPr>
        <w:t>.S</w:t>
      </w:r>
      <w:r>
        <w:rPr>
          <w:noProof w:val="0"/>
        </w:rPr>
        <w:t>1.6</w:t>
      </w:r>
      <w:proofErr w:type="gramEnd"/>
      <w:r w:rsidRPr="00DE398D">
        <w:rPr>
          <w:noProof w:val="0"/>
        </w:rPr>
        <w:t xml:space="preserve"> </w:t>
      </w:r>
      <w:r>
        <w:rPr>
          <w:noProof w:val="0"/>
        </w:rPr>
        <w:t>Reconciled Intervention</w:t>
      </w:r>
      <w:r w:rsidRPr="00DE398D">
        <w:rPr>
          <w:noProof w:val="0"/>
        </w:rPr>
        <w:t xml:space="preserve"> Section</w:t>
      </w:r>
      <w:r>
        <w:rPr>
          <w:noProof w:val="0"/>
        </w:rPr>
        <w:t xml:space="preserve"> </w:t>
      </w:r>
      <w:r w:rsidRPr="00DE398D">
        <w:rPr>
          <w:noProof w:val="0"/>
        </w:rPr>
        <w:t xml:space="preserve">Condition, Specification Document, or Vocabulary Constraint </w:t>
      </w:r>
    </w:p>
    <w:p w:rsidR="00BC480B" w:rsidRPr="00DE398D" w:rsidRDefault="00BC480B" w:rsidP="00BC480B">
      <w:pPr>
        <w:pStyle w:val="BodyText"/>
      </w:pPr>
      <w:r>
        <w:t>Reconciled Intervention</w:t>
      </w:r>
      <w:r w:rsidRPr="00DE398D">
        <w:t xml:space="preserve"> section SHALL NOT be used as a section outside of the Patient Care Plan section.</w:t>
      </w:r>
    </w:p>
    <w:p w:rsidR="00836B0F" w:rsidRPr="00DE398D" w:rsidRDefault="00836B0F" w:rsidP="00836B0F">
      <w:pPr>
        <w:pStyle w:val="BodyText"/>
        <w:rPr>
          <w:rFonts w:eastAsia="Calibri"/>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BC480B" w:rsidRDefault="00BC480B" w:rsidP="005C55AC">
      <w:pPr>
        <w:pStyle w:val="BodyText"/>
        <w:rPr>
          <w:rFonts w:eastAsia="Calibri"/>
          <w:b/>
          <w:bCs/>
        </w:rPr>
      </w:pPr>
    </w:p>
    <w:p w:rsidR="00836B0F" w:rsidRPr="00F06B2A" w:rsidRDefault="00836B0F" w:rsidP="005C55AC">
      <w:pPr>
        <w:pStyle w:val="BodyText"/>
        <w:rPr>
          <w:b/>
          <w:bCs/>
        </w:rPr>
      </w:pPr>
      <w:r w:rsidRPr="00F06B2A">
        <w:rPr>
          <w:rFonts w:eastAsia="Calibri"/>
          <w:b/>
          <w:bCs/>
        </w:rPr>
        <w:t>Patient Care Plan Section IHE Example</w:t>
      </w:r>
    </w:p>
    <w:p w:rsidR="00BC480B" w:rsidRPr="00F06B2A" w:rsidRDefault="00BC480B" w:rsidP="00BC480B">
      <w:pPr>
        <w:pStyle w:val="XMLFragment"/>
      </w:pPr>
      <w:r w:rsidRPr="00F06B2A">
        <w:t>&lt;component&gt;</w:t>
      </w:r>
    </w:p>
    <w:p w:rsidR="00BC480B" w:rsidRPr="00F06B2A" w:rsidRDefault="00BC480B" w:rsidP="00BC480B">
      <w:pPr>
        <w:pStyle w:val="XMLFragment"/>
      </w:pPr>
      <w:r w:rsidRPr="00F06B2A">
        <w:t xml:space="preserve">  &lt;section&gt;</w:t>
      </w:r>
    </w:p>
    <w:p w:rsidR="00BC480B" w:rsidRPr="00F06B2A" w:rsidRDefault="00BC480B" w:rsidP="00BC480B">
      <w:pPr>
        <w:pStyle w:val="XMLFragment"/>
      </w:pPr>
      <w:r w:rsidRPr="00F06B2A">
        <w:t xml:space="preserve">    &lt;templateId root=’</w:t>
      </w:r>
      <w:r w:rsidRPr="00F06B2A" w:rsidDel="00DA646A">
        <w:t xml:space="preserve"> </w:t>
      </w:r>
      <w:r w:rsidRPr="00DA646A">
        <w:t xml:space="preserve"> </w:t>
      </w:r>
      <w:r>
        <w:t>1.3.6.1.4.1.19376.1.5.3.1.1.26.1.1</w:t>
      </w:r>
      <w:r w:rsidRPr="00F06B2A">
        <w:t>'/&gt;</w:t>
      </w:r>
    </w:p>
    <w:p w:rsidR="00BC480B" w:rsidRPr="007464AD" w:rsidRDefault="00BC480B" w:rsidP="00BC480B">
      <w:pPr>
        <w:pStyle w:val="XMLFragment"/>
      </w:pPr>
      <w:r w:rsidRPr="00F06B2A">
        <w:t xml:space="preserve">    &lt;id root=' </w:t>
      </w:r>
      <w:r w:rsidRPr="007464AD">
        <w:t>' extension=' '/&gt;</w:t>
      </w:r>
    </w:p>
    <w:p w:rsidR="00BC480B" w:rsidRPr="00F06B2A" w:rsidRDefault="00BC480B" w:rsidP="00BC480B">
      <w:pPr>
        <w:pStyle w:val="XMLFragment"/>
      </w:pPr>
      <w:r w:rsidRPr="007464AD">
        <w:t xml:space="preserve">    &lt;code code='</w:t>
      </w:r>
      <w:r w:rsidR="007464AD" w:rsidRPr="007464AD">
        <w:t>xxxxx-x</w:t>
      </w:r>
      <w:r w:rsidRPr="007464AD">
        <w:t xml:space="preserve">' </w:t>
      </w:r>
      <w:r w:rsidRPr="00F06B2A">
        <w:t>displayName='Patient Care Plan'</w:t>
      </w:r>
    </w:p>
    <w:p w:rsidR="00BC480B" w:rsidRPr="00F06B2A" w:rsidRDefault="00BC480B" w:rsidP="00BC480B">
      <w:pPr>
        <w:pStyle w:val="XMLFragment"/>
      </w:pPr>
      <w:r w:rsidRPr="00F06B2A">
        <w:t xml:space="preserve">      codeSystem='2.16.840.1.113883.6.1' codeSystemName='LOINC'/&gt;</w:t>
      </w:r>
    </w:p>
    <w:p w:rsidR="00BC480B" w:rsidRPr="00F06B2A" w:rsidRDefault="00BC480B" w:rsidP="00BC480B">
      <w:pPr>
        <w:pStyle w:val="XMLFragment"/>
      </w:pPr>
      <w:r w:rsidRPr="00F06B2A">
        <w:t xml:space="preserve">    &lt;text&gt;</w:t>
      </w:r>
    </w:p>
    <w:p w:rsidR="00BC480B" w:rsidRPr="00F06B2A" w:rsidRDefault="00BC480B" w:rsidP="00BC480B">
      <w:pPr>
        <w:pStyle w:val="XMLFragment"/>
      </w:pPr>
      <w:r w:rsidRPr="00F06B2A">
        <w:t xml:space="preserve">      Text as described above</w:t>
      </w:r>
    </w:p>
    <w:p w:rsidR="00BC480B" w:rsidRPr="00F06B2A" w:rsidRDefault="00BC480B" w:rsidP="00BC480B">
      <w:pPr>
        <w:pStyle w:val="XMLFragment"/>
      </w:pPr>
      <w:r w:rsidRPr="00F06B2A">
        <w:t xml:space="preserve">    &lt;/text&gt;</w:t>
      </w:r>
    </w:p>
    <w:p w:rsidR="00BC480B" w:rsidRPr="00F06B2A" w:rsidRDefault="00BC480B" w:rsidP="00BC480B">
      <w:pPr>
        <w:pStyle w:val="XMLFragment"/>
      </w:pPr>
      <w:r>
        <w:t xml:space="preserve">    </w:t>
      </w:r>
      <w:r w:rsidRPr="00F06B2A">
        <w:t>&lt;component&gt;</w:t>
      </w:r>
    </w:p>
    <w:p w:rsidR="00BC480B" w:rsidRPr="00F06B2A" w:rsidRDefault="00BC480B" w:rsidP="00BC480B">
      <w:pPr>
        <w:pStyle w:val="XMLFragment"/>
      </w:pPr>
      <w:r w:rsidRPr="00F06B2A">
        <w:tab/>
      </w:r>
      <w:r w:rsidRPr="00F06B2A">
        <w:tab/>
        <w:t>&lt;section&gt;</w:t>
      </w:r>
    </w:p>
    <w:p w:rsidR="00BC480B" w:rsidRPr="00F06B2A" w:rsidRDefault="00BC480B" w:rsidP="00BC480B">
      <w:pPr>
        <w:pStyle w:val="XMLFragment"/>
      </w:pPr>
      <w:r w:rsidRPr="00F06B2A">
        <w:tab/>
      </w:r>
      <w:r w:rsidRPr="00F06B2A">
        <w:tab/>
        <w:t xml:space="preserve">  &lt;templateId root='1.3.6.1.4.1.19376.1.5.3.1.3.31’/&gt;</w:t>
      </w:r>
    </w:p>
    <w:p w:rsidR="00BC480B" w:rsidRPr="00F06B2A" w:rsidRDefault="00BC480B" w:rsidP="00BC480B">
      <w:pPr>
        <w:pStyle w:val="XMLFragment"/>
      </w:pPr>
      <w:r w:rsidRPr="00F06B2A">
        <w:tab/>
      </w:r>
      <w:r w:rsidRPr="00F06B2A">
        <w:tab/>
        <w:t xml:space="preserve">  &lt;!-- Required Plan of Care Section --&gt;</w:t>
      </w:r>
    </w:p>
    <w:p w:rsidR="00BC480B" w:rsidRPr="00F06B2A" w:rsidRDefault="00BC480B" w:rsidP="00BC480B">
      <w:pPr>
        <w:pStyle w:val="XMLFragment"/>
      </w:pPr>
      <w:r w:rsidRPr="00F06B2A">
        <w:tab/>
      </w:r>
      <w:r w:rsidRPr="00F06B2A">
        <w:tab/>
        <w:t>&lt;/section&gt;</w:t>
      </w:r>
      <w:r w:rsidRPr="00F06B2A">
        <w:tab/>
      </w:r>
    </w:p>
    <w:p w:rsidR="00BC480B" w:rsidRPr="00F06B2A" w:rsidRDefault="00BC480B" w:rsidP="00BC480B">
      <w:pPr>
        <w:pStyle w:val="XMLFragment"/>
      </w:pPr>
      <w:r w:rsidRPr="00F06B2A">
        <w:tab/>
        <w:t xml:space="preserve">  &lt;/component&gt;   </w:t>
      </w:r>
    </w:p>
    <w:p w:rsidR="00BC480B" w:rsidRPr="00F06B2A" w:rsidRDefault="00BC480B" w:rsidP="00BC480B">
      <w:pPr>
        <w:pStyle w:val="XMLFragment"/>
      </w:pPr>
      <w:r w:rsidRPr="00F06B2A">
        <w:tab/>
        <w:t xml:space="preserve">  &lt;component&gt;</w:t>
      </w:r>
    </w:p>
    <w:p w:rsidR="00BC480B" w:rsidRPr="00F06B2A" w:rsidRDefault="00BC480B" w:rsidP="00BC480B">
      <w:pPr>
        <w:pStyle w:val="XMLFragment"/>
      </w:pPr>
      <w:r w:rsidRPr="00F06B2A">
        <w:tab/>
      </w:r>
      <w:r w:rsidRPr="00F06B2A">
        <w:tab/>
        <w:t>&lt;section&gt;</w:t>
      </w:r>
    </w:p>
    <w:p w:rsidR="00BC480B" w:rsidRPr="00F06B2A" w:rsidRDefault="00BC480B" w:rsidP="00BC480B">
      <w:pPr>
        <w:pStyle w:val="XMLFragment"/>
      </w:pPr>
      <w:r w:rsidRPr="00F06B2A">
        <w:tab/>
      </w:r>
      <w:r w:rsidRPr="00F06B2A">
        <w:tab/>
        <w:t xml:space="preserve">  &lt;templateId root='</w:t>
      </w:r>
      <w:r w:rsidRPr="00DA646A">
        <w:t>1.3.6.1.4.1.19376.1.5.3.1.1.26.1.4</w:t>
      </w:r>
      <w:r w:rsidRPr="00F06B2A">
        <w:t>’/&gt;</w:t>
      </w:r>
    </w:p>
    <w:p w:rsidR="00BC480B" w:rsidRPr="00F06B2A" w:rsidRDefault="00BC480B" w:rsidP="00BC480B">
      <w:pPr>
        <w:pStyle w:val="XMLFragment"/>
      </w:pPr>
      <w:r w:rsidRPr="00F06B2A">
        <w:tab/>
      </w:r>
      <w:r w:rsidRPr="00F06B2A">
        <w:tab/>
        <w:t xml:space="preserve">  &lt;!—Required if known Reconciled Plan of Care Section --&gt;</w:t>
      </w:r>
    </w:p>
    <w:p w:rsidR="00BC480B" w:rsidRPr="00F06B2A" w:rsidRDefault="00BC480B" w:rsidP="00BC480B">
      <w:pPr>
        <w:pStyle w:val="XMLFragment"/>
      </w:pPr>
      <w:r w:rsidRPr="00F06B2A">
        <w:tab/>
      </w:r>
      <w:r w:rsidRPr="00F06B2A">
        <w:tab/>
        <w:t>&lt;/section&gt;</w:t>
      </w:r>
      <w:r w:rsidRPr="00F06B2A">
        <w:tab/>
      </w:r>
    </w:p>
    <w:p w:rsidR="00BC480B" w:rsidRDefault="00BC480B" w:rsidP="00BC480B">
      <w:pPr>
        <w:pStyle w:val="XMLFragment"/>
      </w:pPr>
      <w:r w:rsidRPr="00F06B2A">
        <w:tab/>
        <w:t xml:space="preserve">  &lt;/component&gt;  </w:t>
      </w:r>
    </w:p>
    <w:p w:rsidR="00BC480B" w:rsidRPr="00F06B2A" w:rsidRDefault="00BC480B" w:rsidP="00BC480B">
      <w:pPr>
        <w:pStyle w:val="XMLFragment"/>
      </w:pPr>
      <w:r>
        <w:t xml:space="preserve">    </w:t>
      </w:r>
      <w:r w:rsidRPr="00F06B2A">
        <w:t>&lt;component&gt;</w:t>
      </w:r>
    </w:p>
    <w:p w:rsidR="00BC480B" w:rsidRPr="00F06B2A" w:rsidRDefault="00BC480B" w:rsidP="00BC480B">
      <w:pPr>
        <w:pStyle w:val="XMLFragment"/>
      </w:pPr>
      <w:r w:rsidRPr="00F06B2A">
        <w:tab/>
      </w:r>
      <w:r w:rsidRPr="00F06B2A">
        <w:tab/>
        <w:t>&lt;section&gt;</w:t>
      </w:r>
    </w:p>
    <w:p w:rsidR="00BC480B" w:rsidRPr="00F06B2A" w:rsidRDefault="00BC480B" w:rsidP="00BC480B">
      <w:pPr>
        <w:pStyle w:val="XMLFragment"/>
      </w:pPr>
      <w:r w:rsidRPr="00F06B2A">
        <w:tab/>
      </w:r>
      <w:r w:rsidRPr="00F06B2A">
        <w:tab/>
        <w:t xml:space="preserve">  &lt;templateId root='</w:t>
      </w:r>
      <w:r w:rsidRPr="00DA646A">
        <w:t>1.3.6.1.4.1.19376.1.5.3.1.1.26.1.3</w:t>
      </w:r>
      <w:r w:rsidRPr="00F06B2A">
        <w:t>’/&gt;</w:t>
      </w:r>
    </w:p>
    <w:p w:rsidR="00BC480B" w:rsidRPr="007464AD" w:rsidRDefault="00BC480B" w:rsidP="00BC480B">
      <w:pPr>
        <w:pStyle w:val="XMLFragment"/>
      </w:pPr>
      <w:r w:rsidRPr="00F06B2A">
        <w:tab/>
      </w:r>
      <w:r w:rsidRPr="00F06B2A">
        <w:tab/>
        <w:t xml:space="preserve">  &lt;!-- Required if </w:t>
      </w:r>
      <w:r w:rsidRPr="007464AD">
        <w:t>known Patient Goals Section --&gt;</w:t>
      </w:r>
    </w:p>
    <w:p w:rsidR="00BC480B" w:rsidRPr="007464AD" w:rsidRDefault="00BC480B" w:rsidP="00BC480B">
      <w:pPr>
        <w:pStyle w:val="XMLFragment"/>
      </w:pPr>
      <w:r w:rsidRPr="007464AD">
        <w:tab/>
      </w:r>
      <w:r w:rsidRPr="007464AD">
        <w:tab/>
        <w:t>&lt;/section&gt;</w:t>
      </w:r>
      <w:r w:rsidRPr="007464AD">
        <w:tab/>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    &lt;component&gt;</w:t>
      </w:r>
    </w:p>
    <w:p w:rsidR="00BC480B" w:rsidRPr="007464AD" w:rsidRDefault="00BC480B" w:rsidP="00BC480B">
      <w:pPr>
        <w:pStyle w:val="XMLFragment"/>
      </w:pPr>
      <w:r w:rsidRPr="007464AD">
        <w:tab/>
      </w:r>
      <w:r w:rsidRPr="007464AD">
        <w:tab/>
        <w:t>&lt;section&gt;</w:t>
      </w:r>
    </w:p>
    <w:p w:rsidR="00BC480B" w:rsidRPr="007464AD" w:rsidRDefault="00BC480B" w:rsidP="00BC480B">
      <w:pPr>
        <w:pStyle w:val="XMLFragment"/>
      </w:pPr>
      <w:r w:rsidRPr="007464AD">
        <w:tab/>
      </w:r>
      <w:r w:rsidRPr="007464AD">
        <w:tab/>
        <w:t xml:space="preserve">  &lt;templateId root='</w:t>
      </w:r>
      <w:r w:rsidR="00177AA7" w:rsidRPr="007464AD">
        <w:t>1.3.6.1.4.1.19376.1.5.3.1.1.26.1.5</w:t>
      </w:r>
      <w:r w:rsidRPr="007464AD">
        <w:t>’/&gt;</w:t>
      </w:r>
    </w:p>
    <w:p w:rsidR="00BC480B" w:rsidRPr="007464AD" w:rsidRDefault="00BC480B" w:rsidP="00BC480B">
      <w:pPr>
        <w:pStyle w:val="XMLFragment"/>
      </w:pPr>
      <w:r w:rsidRPr="007464AD">
        <w:tab/>
      </w:r>
      <w:r w:rsidRPr="007464AD">
        <w:tab/>
        <w:t xml:space="preserve">  &lt;!-- Required if known Reconciled Patient Goals Section --&gt;</w:t>
      </w:r>
    </w:p>
    <w:p w:rsidR="00BC480B" w:rsidRPr="007464AD" w:rsidRDefault="00BC480B" w:rsidP="00BC480B">
      <w:pPr>
        <w:pStyle w:val="XMLFragment"/>
      </w:pPr>
      <w:r w:rsidRPr="007464AD">
        <w:tab/>
      </w:r>
      <w:r w:rsidRPr="007464AD">
        <w:tab/>
        <w:t>&lt;/section&gt;</w:t>
      </w:r>
      <w:r w:rsidRPr="007464AD">
        <w:tab/>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ab/>
      </w:r>
      <w:r w:rsidRPr="007464AD">
        <w:tab/>
        <w:t>&lt;section&gt;</w:t>
      </w:r>
    </w:p>
    <w:p w:rsidR="00BC480B" w:rsidRPr="007464AD" w:rsidRDefault="00BC480B" w:rsidP="00BC480B">
      <w:pPr>
        <w:pStyle w:val="XMLFragment"/>
      </w:pPr>
      <w:r w:rsidRPr="007464AD">
        <w:tab/>
      </w:r>
      <w:r w:rsidRPr="007464AD">
        <w:tab/>
        <w:t xml:space="preserve">  &lt;templateId root='1.3.6.1.4.1.19376.1.5.3.1.1.13.2.11’/&gt;</w:t>
      </w:r>
    </w:p>
    <w:p w:rsidR="00BC480B" w:rsidRPr="007464AD" w:rsidRDefault="00BC480B" w:rsidP="00BC480B">
      <w:pPr>
        <w:pStyle w:val="XMLFragment"/>
      </w:pPr>
      <w:r w:rsidRPr="007464AD">
        <w:tab/>
      </w:r>
      <w:r w:rsidRPr="007464AD">
        <w:tab/>
        <w:t xml:space="preserve">  &lt;!-- Required if known Intervention Section --&gt;</w:t>
      </w:r>
    </w:p>
    <w:p w:rsidR="00BC480B" w:rsidRPr="007464AD" w:rsidRDefault="00BC480B" w:rsidP="00BC480B">
      <w:pPr>
        <w:pStyle w:val="XMLFragment"/>
      </w:pPr>
      <w:r w:rsidRPr="007464AD">
        <w:tab/>
      </w:r>
      <w:r w:rsidRPr="007464AD">
        <w:tab/>
        <w:t>&lt;/section&gt;</w:t>
      </w:r>
      <w:r w:rsidRPr="007464AD">
        <w:tab/>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ab/>
      </w:r>
      <w:r w:rsidRPr="007464AD">
        <w:tab/>
        <w:t>&lt;section&gt;</w:t>
      </w:r>
    </w:p>
    <w:p w:rsidR="00BC480B" w:rsidRPr="007464AD" w:rsidRDefault="00BC480B" w:rsidP="00BC480B">
      <w:pPr>
        <w:pStyle w:val="XMLFragment"/>
      </w:pPr>
      <w:r w:rsidRPr="007464AD">
        <w:tab/>
      </w:r>
      <w:r w:rsidRPr="007464AD">
        <w:tab/>
        <w:t xml:space="preserve">  &lt;templateId root='</w:t>
      </w:r>
      <w:r w:rsidR="00177AA7" w:rsidRPr="007464AD">
        <w:t>1.3.6.1.4.1.19376.1.5.3.1.1.26.1.6</w:t>
      </w:r>
      <w:r w:rsidRPr="007464AD">
        <w:t>’/&gt;</w:t>
      </w:r>
    </w:p>
    <w:p w:rsidR="00BC480B" w:rsidRPr="00F06B2A" w:rsidRDefault="00BC480B" w:rsidP="00BC480B">
      <w:pPr>
        <w:pStyle w:val="XMLFragment"/>
      </w:pPr>
      <w:r w:rsidRPr="00F06B2A">
        <w:tab/>
      </w:r>
      <w:r w:rsidRPr="00F06B2A">
        <w:tab/>
        <w:t xml:space="preserve">  &lt;!-- Required </w:t>
      </w:r>
      <w:r>
        <w:t>if known Reconciled Intervention</w:t>
      </w:r>
      <w:r w:rsidRPr="00F06B2A">
        <w:t xml:space="preserve"> Section --&gt;</w:t>
      </w:r>
    </w:p>
    <w:p w:rsidR="00BC480B" w:rsidRPr="00F06B2A" w:rsidRDefault="00BC480B" w:rsidP="00BC480B">
      <w:pPr>
        <w:pStyle w:val="XMLFragment"/>
      </w:pPr>
      <w:r w:rsidRPr="00F06B2A">
        <w:tab/>
      </w:r>
      <w:r w:rsidRPr="00F06B2A">
        <w:tab/>
        <w:t>&lt;/section&gt;</w:t>
      </w:r>
      <w:r w:rsidRPr="00F06B2A">
        <w:tab/>
      </w:r>
    </w:p>
    <w:p w:rsidR="00BC480B" w:rsidRPr="00F06B2A" w:rsidRDefault="00BC480B" w:rsidP="00BC480B">
      <w:pPr>
        <w:pStyle w:val="XMLFragment"/>
      </w:pPr>
      <w:r w:rsidRPr="00F06B2A">
        <w:tab/>
        <w:t xml:space="preserve">  &lt;/component&gt;      </w:t>
      </w:r>
    </w:p>
    <w:p w:rsidR="00BC480B" w:rsidRPr="00F06B2A" w:rsidRDefault="00BC480B" w:rsidP="00BC480B">
      <w:pPr>
        <w:pStyle w:val="XMLFragment"/>
      </w:pPr>
      <w:r w:rsidRPr="00F06B2A">
        <w:t xml:space="preserve">  &lt;/section&gt;</w:t>
      </w:r>
    </w:p>
    <w:p w:rsidR="00BC480B" w:rsidRPr="00F06B2A" w:rsidRDefault="00BC480B" w:rsidP="00BC480B">
      <w:pPr>
        <w:pStyle w:val="XMLFragment"/>
      </w:pPr>
      <w:r w:rsidRPr="00F06B2A">
        <w:t>&lt;/component&gt;</w:t>
      </w:r>
    </w:p>
    <w:p w:rsidR="00836B0F" w:rsidRPr="00DE398D" w:rsidRDefault="00836B0F" w:rsidP="00F06B2A">
      <w:pPr>
        <w:pStyle w:val="FigureTitle"/>
      </w:pPr>
      <w:r w:rsidRPr="00DE398D">
        <w:t>Figure 6.3.3.10.S</w:t>
      </w:r>
      <w:r w:rsidR="00F31D13">
        <w:t>1</w:t>
      </w:r>
      <w:r w:rsidR="005C55AC">
        <w:t>.3</w:t>
      </w:r>
      <w:r w:rsidRPr="00DE398D">
        <w:t>-1: Specification for Patient Care Plan Section (Using IHE Templates)</w:t>
      </w:r>
    </w:p>
    <w:p w:rsidR="00BC480B" w:rsidRDefault="00BC480B" w:rsidP="00BC6957">
      <w:pPr>
        <w:pStyle w:val="BodyText"/>
        <w:rPr>
          <w:rFonts w:eastAsia="Calibri"/>
          <w:b/>
          <w:bCs/>
        </w:rPr>
      </w:pPr>
    </w:p>
    <w:p w:rsidR="00BC480B" w:rsidRDefault="00BC480B" w:rsidP="00BC6957">
      <w:pPr>
        <w:pStyle w:val="BodyText"/>
        <w:rPr>
          <w:rFonts w:eastAsia="Calibri"/>
          <w:b/>
          <w:bCs/>
        </w:rPr>
      </w:pPr>
    </w:p>
    <w:p w:rsidR="00BC480B" w:rsidRDefault="00BC480B" w:rsidP="00BC6957">
      <w:pPr>
        <w:pStyle w:val="BodyText"/>
        <w:rPr>
          <w:rFonts w:eastAsia="Calibri"/>
          <w:b/>
          <w:bCs/>
        </w:rPr>
      </w:pPr>
    </w:p>
    <w:p w:rsidR="00BC480B" w:rsidRDefault="00BC480B" w:rsidP="00BC6957">
      <w:pPr>
        <w:pStyle w:val="BodyText"/>
        <w:rPr>
          <w:rFonts w:eastAsia="Calibri"/>
          <w:b/>
          <w:bCs/>
        </w:rPr>
      </w:pPr>
    </w:p>
    <w:p w:rsidR="00BC480B" w:rsidRDefault="00BC480B" w:rsidP="00BC6957">
      <w:pPr>
        <w:pStyle w:val="BodyText"/>
        <w:rPr>
          <w:rFonts w:eastAsia="Calibri"/>
          <w:b/>
          <w:bCs/>
        </w:rPr>
      </w:pPr>
    </w:p>
    <w:p w:rsidR="00BC480B" w:rsidRDefault="00BC480B" w:rsidP="00BC6957">
      <w:pPr>
        <w:pStyle w:val="BodyText"/>
        <w:rPr>
          <w:rFonts w:eastAsia="Calibri"/>
          <w:b/>
          <w:bCs/>
        </w:rPr>
      </w:pPr>
    </w:p>
    <w:p w:rsidR="00836B0F" w:rsidRPr="00BC6957" w:rsidRDefault="00836B0F" w:rsidP="00BC6957">
      <w:pPr>
        <w:pStyle w:val="BodyText"/>
        <w:rPr>
          <w:rFonts w:eastAsia="Calibri"/>
        </w:rPr>
      </w:pPr>
      <w:r w:rsidRPr="00F06B2A">
        <w:rPr>
          <w:rFonts w:eastAsia="Calibri"/>
          <w:b/>
          <w:bCs/>
        </w:rPr>
        <w:t>Patient Care Plan Section CCDA Example</w:t>
      </w:r>
    </w:p>
    <w:p w:rsidR="005C55AC" w:rsidRDefault="005C55AC" w:rsidP="00F06B2A">
      <w:pPr>
        <w:pStyle w:val="FigureTitle"/>
      </w:pPr>
    </w:p>
    <w:p w:rsidR="00BC480B" w:rsidRPr="00F06B2A" w:rsidRDefault="00BC480B" w:rsidP="00BC480B">
      <w:pPr>
        <w:pStyle w:val="XMLFragment"/>
      </w:pPr>
      <w:r w:rsidRPr="00F06B2A">
        <w:t>&lt;component&gt;</w:t>
      </w:r>
    </w:p>
    <w:p w:rsidR="00BC480B" w:rsidRPr="00F06B2A" w:rsidRDefault="00BC480B" w:rsidP="00BC480B">
      <w:pPr>
        <w:pStyle w:val="XMLFragment"/>
      </w:pPr>
      <w:r w:rsidRPr="00F06B2A">
        <w:t xml:space="preserve">  &lt;section&gt;</w:t>
      </w:r>
    </w:p>
    <w:p w:rsidR="00BC480B" w:rsidRPr="00F06B2A" w:rsidRDefault="00BC480B" w:rsidP="00BC480B">
      <w:pPr>
        <w:pStyle w:val="XMLFragment"/>
      </w:pPr>
      <w:r w:rsidRPr="00F06B2A">
        <w:t xml:space="preserve">    &lt;templateId root=’</w:t>
      </w:r>
      <w:r w:rsidRPr="00F06B2A" w:rsidDel="00DA646A">
        <w:t xml:space="preserve"> </w:t>
      </w:r>
      <w:r w:rsidRPr="00DA646A">
        <w:t xml:space="preserve"> </w:t>
      </w:r>
      <w:r>
        <w:t>1.3.6.1.4.1.19376.1.5.3.1.1.26.1.1</w:t>
      </w:r>
      <w:r w:rsidRPr="00F06B2A">
        <w:t>'/&gt;</w:t>
      </w:r>
    </w:p>
    <w:p w:rsidR="00BC480B" w:rsidRPr="007464AD" w:rsidRDefault="00BC480B" w:rsidP="00BC480B">
      <w:pPr>
        <w:pStyle w:val="XMLFragment"/>
      </w:pPr>
      <w:r w:rsidRPr="00F06B2A">
        <w:t xml:space="preserve">    &lt;id root=' </w:t>
      </w:r>
      <w:r w:rsidRPr="007464AD">
        <w:t>' extension=' '/&gt;</w:t>
      </w:r>
    </w:p>
    <w:p w:rsidR="00BC480B" w:rsidRPr="00F06B2A" w:rsidRDefault="00BC480B" w:rsidP="00BC480B">
      <w:pPr>
        <w:pStyle w:val="XMLFragment"/>
      </w:pPr>
      <w:r w:rsidRPr="007464AD">
        <w:t xml:space="preserve">    &lt;code code='</w:t>
      </w:r>
      <w:r w:rsidR="007464AD" w:rsidRPr="007464AD">
        <w:t>xxxxx-x</w:t>
      </w:r>
      <w:r w:rsidRPr="007464AD">
        <w:t xml:space="preserve">' </w:t>
      </w:r>
      <w:r w:rsidRPr="00F06B2A">
        <w:t>displayName='Patient Care Plan'</w:t>
      </w:r>
    </w:p>
    <w:p w:rsidR="00BC480B" w:rsidRPr="00F06B2A" w:rsidRDefault="00BC480B" w:rsidP="00BC480B">
      <w:pPr>
        <w:pStyle w:val="XMLFragment"/>
      </w:pPr>
      <w:r w:rsidRPr="00F06B2A">
        <w:t xml:space="preserve">      codeSystem='2.16.840.1.113883.6.1' codeSystemName='LOINC'/&gt;</w:t>
      </w:r>
    </w:p>
    <w:p w:rsidR="00BC480B" w:rsidRPr="00F06B2A" w:rsidRDefault="00BC480B" w:rsidP="00BC480B">
      <w:pPr>
        <w:pStyle w:val="XMLFragment"/>
      </w:pPr>
      <w:r w:rsidRPr="00F06B2A">
        <w:t xml:space="preserve">    &lt;text&gt;</w:t>
      </w:r>
    </w:p>
    <w:p w:rsidR="00BC480B" w:rsidRPr="00F06B2A" w:rsidRDefault="00BC480B" w:rsidP="00BC480B">
      <w:pPr>
        <w:pStyle w:val="XMLFragment"/>
      </w:pPr>
      <w:r w:rsidRPr="00F06B2A">
        <w:t xml:space="preserve">      Text as described above</w:t>
      </w:r>
    </w:p>
    <w:p w:rsidR="00BC480B" w:rsidRPr="00F06B2A" w:rsidRDefault="00BC480B" w:rsidP="00BC480B">
      <w:pPr>
        <w:pStyle w:val="XMLFragment"/>
      </w:pPr>
      <w:r w:rsidRPr="00F06B2A">
        <w:t xml:space="preserve">    &lt;/text&gt;</w:t>
      </w:r>
    </w:p>
    <w:p w:rsidR="00BC480B" w:rsidRPr="00F06B2A" w:rsidRDefault="00BC480B" w:rsidP="00BC480B">
      <w:pPr>
        <w:pStyle w:val="XMLFragment"/>
      </w:pPr>
      <w:r>
        <w:t xml:space="preserve">    </w:t>
      </w:r>
      <w:r w:rsidRPr="00F06B2A">
        <w:t>&lt;component&gt;</w:t>
      </w:r>
    </w:p>
    <w:p w:rsidR="00BC480B" w:rsidRPr="00F06B2A" w:rsidRDefault="00BC480B" w:rsidP="00BC480B">
      <w:pPr>
        <w:pStyle w:val="XMLFragment"/>
      </w:pPr>
      <w:r w:rsidRPr="00F06B2A">
        <w:tab/>
      </w:r>
      <w:r w:rsidRPr="00F06B2A">
        <w:tab/>
        <w:t>&lt;section&gt;</w:t>
      </w:r>
    </w:p>
    <w:p w:rsidR="00BC480B" w:rsidRPr="00F06B2A" w:rsidRDefault="00BC480B" w:rsidP="00BC480B">
      <w:pPr>
        <w:pStyle w:val="XMLFragment"/>
      </w:pPr>
      <w:r w:rsidRPr="00F06B2A">
        <w:tab/>
      </w:r>
      <w:r w:rsidRPr="00F06B2A">
        <w:tab/>
        <w:t xml:space="preserve">  &lt;templateId root='</w:t>
      </w:r>
      <w:r w:rsidRPr="001C0AC7">
        <w:t>2.16.840.1.113883.10.20.22.2.10.2</w:t>
      </w:r>
      <w:r>
        <w:t>’</w:t>
      </w:r>
      <w:r w:rsidRPr="00F06B2A">
        <w:t>/&gt;</w:t>
      </w:r>
    </w:p>
    <w:p w:rsidR="00BC480B" w:rsidRPr="00F06B2A" w:rsidRDefault="00BC480B" w:rsidP="00BC480B">
      <w:pPr>
        <w:pStyle w:val="XMLFragment"/>
      </w:pPr>
      <w:r>
        <w:tab/>
      </w:r>
      <w:r>
        <w:tab/>
        <w:t xml:space="preserve">  &lt;!-- Required Plan of Treatment</w:t>
      </w:r>
      <w:r w:rsidRPr="00F06B2A">
        <w:t xml:space="preserve"> Section --&gt;</w:t>
      </w:r>
    </w:p>
    <w:p w:rsidR="00BC480B" w:rsidRPr="00F06B2A" w:rsidRDefault="00BC480B" w:rsidP="00BC480B">
      <w:pPr>
        <w:pStyle w:val="XMLFragment"/>
      </w:pPr>
      <w:r w:rsidRPr="00F06B2A">
        <w:tab/>
      </w:r>
      <w:r w:rsidRPr="00F06B2A">
        <w:tab/>
        <w:t>&lt;/section&gt;</w:t>
      </w:r>
      <w:r w:rsidRPr="00F06B2A">
        <w:tab/>
      </w:r>
    </w:p>
    <w:p w:rsidR="00BC480B" w:rsidRPr="00F06B2A" w:rsidRDefault="00BC480B" w:rsidP="00BC480B">
      <w:pPr>
        <w:pStyle w:val="XMLFragment"/>
      </w:pPr>
      <w:r w:rsidRPr="00F06B2A">
        <w:tab/>
        <w:t xml:space="preserve">  &lt;/component&gt;   </w:t>
      </w:r>
    </w:p>
    <w:p w:rsidR="00BC480B" w:rsidRPr="00F06B2A" w:rsidRDefault="00BC480B" w:rsidP="00BC480B">
      <w:pPr>
        <w:pStyle w:val="XMLFragment"/>
      </w:pPr>
      <w:r w:rsidRPr="00F06B2A">
        <w:tab/>
        <w:t xml:space="preserve">  &lt;component&gt;</w:t>
      </w:r>
    </w:p>
    <w:p w:rsidR="00BC480B" w:rsidRPr="00F06B2A" w:rsidRDefault="00BC480B" w:rsidP="00BC480B">
      <w:pPr>
        <w:pStyle w:val="XMLFragment"/>
      </w:pPr>
      <w:r w:rsidRPr="00F06B2A">
        <w:tab/>
      </w:r>
      <w:r w:rsidRPr="00F06B2A">
        <w:tab/>
        <w:t>&lt;section&gt;</w:t>
      </w:r>
    </w:p>
    <w:p w:rsidR="00BC480B" w:rsidRPr="00F06B2A" w:rsidRDefault="00BC480B" w:rsidP="00BC480B">
      <w:pPr>
        <w:pStyle w:val="XMLFragment"/>
      </w:pPr>
      <w:r w:rsidRPr="00F06B2A">
        <w:tab/>
      </w:r>
      <w:r w:rsidRPr="00F06B2A">
        <w:tab/>
        <w:t xml:space="preserve">  &lt;templateId root='</w:t>
      </w:r>
      <w:r w:rsidRPr="00DA646A">
        <w:t>1.3.6.1.4.1.19376.1.5.3.1.1.26.1.4</w:t>
      </w:r>
      <w:r w:rsidRPr="00F06B2A">
        <w:t>’/&gt;</w:t>
      </w:r>
    </w:p>
    <w:p w:rsidR="00BC480B" w:rsidRPr="00F06B2A" w:rsidRDefault="00BC480B" w:rsidP="00BC480B">
      <w:pPr>
        <w:pStyle w:val="XMLFragment"/>
      </w:pPr>
      <w:r w:rsidRPr="00F06B2A">
        <w:tab/>
      </w:r>
      <w:r w:rsidRPr="00F06B2A">
        <w:tab/>
        <w:t xml:space="preserve">  &lt;!—Required if known Reconciled Plan of Care Section --&gt;</w:t>
      </w:r>
    </w:p>
    <w:p w:rsidR="00BC480B" w:rsidRPr="00F06B2A" w:rsidRDefault="00BC480B" w:rsidP="00BC480B">
      <w:pPr>
        <w:pStyle w:val="XMLFragment"/>
      </w:pPr>
      <w:r w:rsidRPr="00F06B2A">
        <w:tab/>
      </w:r>
      <w:r w:rsidRPr="00F06B2A">
        <w:tab/>
        <w:t>&lt;/section&gt;</w:t>
      </w:r>
      <w:r w:rsidRPr="00F06B2A">
        <w:tab/>
      </w:r>
    </w:p>
    <w:p w:rsidR="00BC480B" w:rsidRDefault="00BC480B" w:rsidP="00BC480B">
      <w:pPr>
        <w:pStyle w:val="XMLFragment"/>
      </w:pPr>
      <w:r w:rsidRPr="00F06B2A">
        <w:tab/>
        <w:t xml:space="preserve">  &lt;/component&gt;  </w:t>
      </w:r>
    </w:p>
    <w:p w:rsidR="00BC480B" w:rsidRPr="00F06B2A" w:rsidRDefault="00BC480B" w:rsidP="00BC480B">
      <w:pPr>
        <w:pStyle w:val="XMLFragment"/>
      </w:pPr>
      <w:r>
        <w:t xml:space="preserve">    </w:t>
      </w:r>
      <w:r w:rsidRPr="00F06B2A">
        <w:t>&lt;component&gt;</w:t>
      </w:r>
    </w:p>
    <w:p w:rsidR="00BC480B" w:rsidRPr="00F06B2A" w:rsidRDefault="00BC480B" w:rsidP="00BC480B">
      <w:pPr>
        <w:pStyle w:val="XMLFragment"/>
      </w:pPr>
      <w:r w:rsidRPr="00F06B2A">
        <w:tab/>
      </w:r>
      <w:r w:rsidRPr="00F06B2A">
        <w:tab/>
        <w:t>&lt;section&gt;</w:t>
      </w:r>
    </w:p>
    <w:p w:rsidR="00BC480B" w:rsidRPr="00F06B2A" w:rsidRDefault="00BC480B" w:rsidP="00BC480B">
      <w:pPr>
        <w:pStyle w:val="XMLFragment"/>
      </w:pPr>
      <w:r w:rsidRPr="00F06B2A">
        <w:tab/>
      </w:r>
      <w:r w:rsidRPr="00F06B2A">
        <w:tab/>
        <w:t xml:space="preserve">  &lt;templateId root='</w:t>
      </w:r>
      <w:r>
        <w:t>2.16.840.1.113883.10.20.22.2.60’</w:t>
      </w:r>
      <w:r w:rsidRPr="00F06B2A">
        <w:t>/&gt;</w:t>
      </w:r>
    </w:p>
    <w:p w:rsidR="00BC480B" w:rsidRPr="00F06B2A" w:rsidRDefault="00BC480B" w:rsidP="00BC480B">
      <w:pPr>
        <w:pStyle w:val="XMLFragment"/>
      </w:pPr>
      <w:r w:rsidRPr="00F06B2A">
        <w:tab/>
      </w:r>
      <w:r w:rsidRPr="00F06B2A">
        <w:tab/>
        <w:t xml:space="preserve">  &lt;!-- Required if known Patient Goals Section --&gt;</w:t>
      </w:r>
    </w:p>
    <w:p w:rsidR="00BC480B" w:rsidRPr="00F06B2A" w:rsidRDefault="00BC480B" w:rsidP="00BC480B">
      <w:pPr>
        <w:pStyle w:val="XMLFragment"/>
      </w:pPr>
      <w:r w:rsidRPr="00F06B2A">
        <w:tab/>
      </w:r>
      <w:r w:rsidRPr="00F06B2A">
        <w:tab/>
        <w:t>&lt;/section&gt;</w:t>
      </w:r>
      <w:r w:rsidRPr="00F06B2A">
        <w:tab/>
      </w:r>
    </w:p>
    <w:p w:rsidR="00BC480B" w:rsidRDefault="00BC480B" w:rsidP="00BC480B">
      <w:pPr>
        <w:pStyle w:val="XMLFragment"/>
      </w:pPr>
      <w:r w:rsidRPr="00F06B2A">
        <w:tab/>
        <w:t xml:space="preserve">  &lt;/component&gt;</w:t>
      </w:r>
    </w:p>
    <w:p w:rsidR="00BC480B" w:rsidRPr="00F06B2A" w:rsidRDefault="00BC480B" w:rsidP="00BC480B">
      <w:pPr>
        <w:pStyle w:val="XMLFragment"/>
      </w:pPr>
      <w:r w:rsidRPr="00F06B2A">
        <w:t> </w:t>
      </w:r>
      <w:r>
        <w:t xml:space="preserve">   </w:t>
      </w:r>
      <w:r w:rsidRPr="00F06B2A">
        <w:t>&lt;component&gt;</w:t>
      </w:r>
    </w:p>
    <w:p w:rsidR="00BC480B" w:rsidRPr="007464AD" w:rsidRDefault="00BC480B" w:rsidP="00BC480B">
      <w:pPr>
        <w:pStyle w:val="XMLFragment"/>
      </w:pPr>
      <w:r w:rsidRPr="00F06B2A">
        <w:tab/>
      </w:r>
      <w:r w:rsidRPr="00F06B2A">
        <w:tab/>
        <w:t>&lt;section&gt;</w:t>
      </w:r>
    </w:p>
    <w:p w:rsidR="00BC480B" w:rsidRPr="007464AD" w:rsidRDefault="00BC480B" w:rsidP="00BC480B">
      <w:pPr>
        <w:pStyle w:val="XMLFragment"/>
      </w:pPr>
      <w:r w:rsidRPr="007464AD">
        <w:tab/>
      </w:r>
      <w:r w:rsidRPr="007464AD">
        <w:tab/>
        <w:t xml:space="preserve">  &lt;templateId root='</w:t>
      </w:r>
      <w:r w:rsidR="004B5156" w:rsidRPr="007464AD">
        <w:t>1.3.6.1.4.1.19376.1.5.3.1.1.26.1.5</w:t>
      </w:r>
      <w:r w:rsidRPr="007464AD">
        <w:t>’/&gt;</w:t>
      </w:r>
    </w:p>
    <w:p w:rsidR="00BC480B" w:rsidRPr="007464AD" w:rsidRDefault="00BC480B" w:rsidP="00BC480B">
      <w:pPr>
        <w:pStyle w:val="XMLFragment"/>
      </w:pPr>
      <w:r w:rsidRPr="007464AD">
        <w:tab/>
      </w:r>
      <w:r w:rsidRPr="007464AD">
        <w:tab/>
        <w:t xml:space="preserve">  &lt;!-- Required if known Reconciled Patient Goals Section --&gt;</w:t>
      </w:r>
    </w:p>
    <w:p w:rsidR="00BC480B" w:rsidRPr="007464AD" w:rsidRDefault="00BC480B" w:rsidP="00BC480B">
      <w:pPr>
        <w:pStyle w:val="XMLFragment"/>
      </w:pPr>
      <w:r w:rsidRPr="007464AD">
        <w:tab/>
      </w:r>
      <w:r w:rsidRPr="007464AD">
        <w:tab/>
        <w:t>&lt;/section&gt;</w:t>
      </w:r>
      <w:r w:rsidRPr="007464AD">
        <w:tab/>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ab/>
      </w:r>
      <w:r w:rsidRPr="007464AD">
        <w:tab/>
        <w:t>&lt;section&gt;</w:t>
      </w:r>
    </w:p>
    <w:p w:rsidR="00BC480B" w:rsidRPr="007464AD" w:rsidRDefault="00BC480B" w:rsidP="00BC480B">
      <w:pPr>
        <w:pStyle w:val="XMLFragment"/>
      </w:pPr>
      <w:r w:rsidRPr="007464AD">
        <w:tab/>
      </w:r>
      <w:r w:rsidRPr="007464AD">
        <w:tab/>
        <w:t xml:space="preserve">  &lt;templateId root='2.16.840.1.113883.10.20.21.2.3.2’/&gt;</w:t>
      </w:r>
    </w:p>
    <w:p w:rsidR="00BC480B" w:rsidRPr="007464AD" w:rsidRDefault="00BC480B" w:rsidP="00BC480B">
      <w:pPr>
        <w:pStyle w:val="XMLFragment"/>
      </w:pPr>
      <w:r w:rsidRPr="007464AD">
        <w:tab/>
      </w:r>
      <w:r w:rsidRPr="007464AD">
        <w:tab/>
        <w:t xml:space="preserve">  &lt;!-- Required if known Intervention Section --&gt;</w:t>
      </w:r>
    </w:p>
    <w:p w:rsidR="00BC480B" w:rsidRPr="007464AD" w:rsidRDefault="00BC480B" w:rsidP="00BC480B">
      <w:pPr>
        <w:pStyle w:val="XMLFragment"/>
      </w:pPr>
      <w:r w:rsidRPr="007464AD">
        <w:tab/>
      </w:r>
      <w:r w:rsidRPr="007464AD">
        <w:tab/>
        <w:t>&lt;/section&gt;</w:t>
      </w:r>
      <w:r w:rsidRPr="007464AD">
        <w:tab/>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ab/>
        <w:t xml:space="preserve">  &lt;component&gt;</w:t>
      </w:r>
    </w:p>
    <w:p w:rsidR="00BC480B" w:rsidRPr="007464AD" w:rsidRDefault="00BC480B" w:rsidP="00BC480B">
      <w:pPr>
        <w:pStyle w:val="XMLFragment"/>
      </w:pPr>
      <w:r w:rsidRPr="007464AD">
        <w:tab/>
      </w:r>
      <w:r w:rsidRPr="007464AD">
        <w:tab/>
        <w:t>&lt;section&gt;</w:t>
      </w:r>
    </w:p>
    <w:p w:rsidR="00BC480B" w:rsidRPr="007464AD" w:rsidRDefault="00BC480B" w:rsidP="00BC480B">
      <w:pPr>
        <w:pStyle w:val="XMLFragment"/>
      </w:pPr>
      <w:r w:rsidRPr="007464AD">
        <w:tab/>
      </w:r>
      <w:r w:rsidRPr="007464AD">
        <w:tab/>
        <w:t xml:space="preserve">  &lt;templateId root='</w:t>
      </w:r>
      <w:r w:rsidR="004B5156" w:rsidRPr="007464AD">
        <w:t>1.3.6.1.4.1.19376.1.5.3.1.1.26.1.6</w:t>
      </w:r>
      <w:r w:rsidRPr="007464AD">
        <w:t>’/&gt;</w:t>
      </w:r>
    </w:p>
    <w:p w:rsidR="00BC480B" w:rsidRPr="007464AD" w:rsidRDefault="00BC480B" w:rsidP="00BC480B">
      <w:pPr>
        <w:pStyle w:val="XMLFragment"/>
      </w:pPr>
      <w:r w:rsidRPr="007464AD">
        <w:tab/>
      </w:r>
      <w:r w:rsidRPr="007464AD">
        <w:tab/>
        <w:t xml:space="preserve">  &lt;!-- Required if known Reconciled Intervention Section --&gt;</w:t>
      </w:r>
    </w:p>
    <w:p w:rsidR="00BC480B" w:rsidRPr="00F06B2A" w:rsidRDefault="00BC480B" w:rsidP="00BC480B">
      <w:pPr>
        <w:pStyle w:val="XMLFragment"/>
      </w:pPr>
      <w:r w:rsidRPr="00F06B2A">
        <w:tab/>
      </w:r>
      <w:r w:rsidRPr="00F06B2A">
        <w:tab/>
        <w:t>&lt;/section&gt;</w:t>
      </w:r>
      <w:r w:rsidRPr="00F06B2A">
        <w:tab/>
      </w:r>
    </w:p>
    <w:p w:rsidR="00BC480B" w:rsidRPr="00F06B2A" w:rsidRDefault="00BC480B" w:rsidP="00BC480B">
      <w:pPr>
        <w:pStyle w:val="XMLFragment"/>
      </w:pPr>
      <w:r w:rsidRPr="00F06B2A">
        <w:tab/>
        <w:t xml:space="preserve">  &lt;/component&gt;    </w:t>
      </w:r>
    </w:p>
    <w:p w:rsidR="00BC480B" w:rsidRPr="00F06B2A" w:rsidRDefault="00BC480B" w:rsidP="00BC480B">
      <w:pPr>
        <w:pStyle w:val="XMLFragment"/>
      </w:pPr>
      <w:r w:rsidRPr="00F06B2A">
        <w:t xml:space="preserve">  &lt;/section&gt;</w:t>
      </w:r>
    </w:p>
    <w:p w:rsidR="00BC480B" w:rsidRPr="00F06B2A" w:rsidRDefault="00BC480B" w:rsidP="00BC480B">
      <w:pPr>
        <w:pStyle w:val="XMLFragment"/>
      </w:pPr>
      <w:r w:rsidRPr="00F06B2A">
        <w:t>&lt;/component&gt;</w:t>
      </w:r>
    </w:p>
    <w:p w:rsidR="00836B0F" w:rsidRPr="00DE398D" w:rsidRDefault="00836B0F" w:rsidP="00F06B2A">
      <w:pPr>
        <w:pStyle w:val="FigureTitle"/>
      </w:pPr>
      <w:r w:rsidRPr="00DE398D">
        <w:t>Figure 6.3.3.10.S</w:t>
      </w:r>
      <w:r w:rsidR="00F31D13">
        <w:t>1</w:t>
      </w:r>
      <w:r w:rsidR="005C55AC">
        <w:t>.3</w:t>
      </w:r>
      <w:r w:rsidRPr="00DE398D">
        <w:t>-</w:t>
      </w:r>
      <w:r w:rsidR="005C55AC">
        <w:t>2</w:t>
      </w:r>
      <w:r w:rsidRPr="00DE398D">
        <w:t>: Specification for Patient Care Plan Section (Using CCDA Templates)</w:t>
      </w:r>
    </w:p>
    <w:p w:rsidR="00836B0F" w:rsidRPr="00DE398D" w:rsidRDefault="00836B0F" w:rsidP="00836B0F">
      <w:pPr>
        <w:pStyle w:val="BodyText"/>
      </w:pPr>
    </w:p>
    <w:p w:rsidR="00836B0F" w:rsidRPr="00F06B2A" w:rsidRDefault="00836B0F" w:rsidP="00F06B2A">
      <w:pPr>
        <w:pStyle w:val="Heading4"/>
      </w:pPr>
      <w:bookmarkStart w:id="112" w:name="_Toc357522214"/>
      <w:r w:rsidRPr="00F06B2A">
        <w:lastRenderedPageBreak/>
        <w:t>6.3.3.10.S</w:t>
      </w:r>
      <w:r w:rsidR="00F31D13">
        <w:t>2</w:t>
      </w:r>
      <w:r w:rsidRPr="00F06B2A">
        <w:t xml:space="preserve"> Reconciled Plan of Care - Section Content Module</w:t>
      </w:r>
      <w:bookmarkEnd w:id="112"/>
      <w:r w:rsidRPr="00F06B2A">
        <w:t xml:space="preserve"> </w:t>
      </w:r>
    </w:p>
    <w:p w:rsidR="00836B0F" w:rsidRPr="00DE398D" w:rsidRDefault="00836B0F" w:rsidP="00836B0F">
      <w:pPr>
        <w:pStyle w:val="BodyText"/>
      </w:pPr>
    </w:p>
    <w:p w:rsidR="00836B0F" w:rsidRPr="00DE398D" w:rsidRDefault="00836B0F" w:rsidP="00836B0F">
      <w:pPr>
        <w:pStyle w:val="TableTitle"/>
        <w:rPr>
          <w:rFonts w:ascii="Arial-BoldMT" w:hAnsi="Arial-BoldMT" w:cs="Arial-BoldMT"/>
          <w:bCs/>
          <w:szCs w:val="22"/>
        </w:rPr>
      </w:pPr>
      <w:r w:rsidRPr="00DE398D">
        <w:t>Table 6.3.3.10.S</w:t>
      </w:r>
      <w:r w:rsidR="00F31D13">
        <w:t>2</w:t>
      </w:r>
      <w:r w:rsidRPr="00DE398D">
        <w:t>-</w:t>
      </w:r>
      <w:r w:rsidR="00F31D13">
        <w:t>1</w:t>
      </w:r>
      <w:r w:rsidRPr="00DE398D">
        <w:t xml:space="preserve"> Reconciled Plan of Care Section </w:t>
      </w:r>
      <w:r w:rsidRPr="00DE398D">
        <w:rPr>
          <w:rFonts w:ascii="Arial-BoldMT" w:hAnsi="Arial-BoldMT" w:cs="Arial-BoldMT"/>
          <w:bCs/>
          <w:szCs w:val="22"/>
        </w:rPr>
        <w:t>(Using IHE Templates)</w:t>
      </w:r>
    </w:p>
    <w:tbl>
      <w:tblPr>
        <w:tblW w:w="4870"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374"/>
        <w:gridCol w:w="1019"/>
        <w:gridCol w:w="1815"/>
        <w:gridCol w:w="1593"/>
        <w:gridCol w:w="1258"/>
        <w:gridCol w:w="2087"/>
      </w:tblGrid>
      <w:tr w:rsidR="00BC480B" w:rsidRPr="00DE398D" w:rsidTr="00C57BED">
        <w:trPr>
          <w:cantSplit/>
          <w:jc w:val="center"/>
        </w:trPr>
        <w:tc>
          <w:tcPr>
            <w:tcW w:w="1308"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Template Name</w:t>
            </w:r>
          </w:p>
        </w:tc>
        <w:tc>
          <w:tcPr>
            <w:tcW w:w="3692" w:type="pct"/>
            <w:gridSpan w:val="4"/>
            <w:tcBorders>
              <w:top w:val="single" w:sz="4" w:space="0" w:color="auto"/>
            </w:tcBorders>
            <w:shd w:val="clear" w:color="auto" w:fill="auto"/>
            <w:vAlign w:val="center"/>
          </w:tcPr>
          <w:p w:rsidR="00BC480B" w:rsidRPr="00DE398D" w:rsidRDefault="00BC480B" w:rsidP="00C57BED">
            <w:pPr>
              <w:pStyle w:val="TableEntry"/>
            </w:pPr>
            <w:r w:rsidRPr="00DE398D">
              <w:t>Reconciled Plan of Care Section</w:t>
            </w:r>
          </w:p>
        </w:tc>
      </w:tr>
      <w:tr w:rsidR="00BC480B" w:rsidRPr="00DE398D" w:rsidTr="00C57BED">
        <w:trPr>
          <w:cantSplit/>
          <w:jc w:val="center"/>
        </w:trPr>
        <w:tc>
          <w:tcPr>
            <w:tcW w:w="1308"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 xml:space="preserve">Template ID </w:t>
            </w:r>
          </w:p>
        </w:tc>
        <w:tc>
          <w:tcPr>
            <w:tcW w:w="3692" w:type="pct"/>
            <w:gridSpan w:val="4"/>
            <w:tcBorders>
              <w:top w:val="single" w:sz="4" w:space="0" w:color="auto"/>
            </w:tcBorders>
            <w:shd w:val="clear" w:color="auto" w:fill="auto"/>
            <w:vAlign w:val="center"/>
          </w:tcPr>
          <w:p w:rsidR="00BC480B" w:rsidRPr="00DE398D" w:rsidRDefault="00BC480B" w:rsidP="00C57BED">
            <w:pPr>
              <w:pStyle w:val="TableEntry"/>
            </w:pPr>
            <w:r w:rsidRPr="001A4DED">
              <w:t>1.3.6.1.4.1.19376.1.5.3.1.1.26.1.4</w:t>
            </w:r>
          </w:p>
        </w:tc>
      </w:tr>
      <w:tr w:rsidR="00BC480B" w:rsidRPr="00DE398D" w:rsidTr="00C57BED">
        <w:trPr>
          <w:cantSplit/>
          <w:jc w:val="center"/>
        </w:trPr>
        <w:tc>
          <w:tcPr>
            <w:tcW w:w="1308"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 xml:space="preserve">Parent Template </w:t>
            </w:r>
          </w:p>
        </w:tc>
        <w:tc>
          <w:tcPr>
            <w:tcW w:w="3692" w:type="pct"/>
            <w:gridSpan w:val="4"/>
            <w:tcBorders>
              <w:top w:val="single" w:sz="4" w:space="0" w:color="auto"/>
            </w:tcBorders>
            <w:shd w:val="clear" w:color="auto" w:fill="auto"/>
            <w:vAlign w:val="center"/>
          </w:tcPr>
          <w:p w:rsidR="00BC480B" w:rsidRPr="00DE398D" w:rsidRDefault="00BC480B" w:rsidP="00C57BED">
            <w:pPr>
              <w:pStyle w:val="TableEntry"/>
            </w:pPr>
            <w:r w:rsidRPr="00DE398D">
              <w:t xml:space="preserve">TBD (Parent is IHE Care Plan Section template ID) </w:t>
            </w:r>
          </w:p>
          <w:p w:rsidR="00BC480B" w:rsidRPr="00DE398D" w:rsidRDefault="00BC480B" w:rsidP="00C57BED">
            <w:pPr>
              <w:pStyle w:val="TableEntry"/>
            </w:pPr>
            <w:r w:rsidRPr="00DE398D">
              <w:t>Care Plan Section 1.3.6.1.4.1.19376.1.5.3.1.3.31</w:t>
            </w:r>
          </w:p>
        </w:tc>
      </w:tr>
      <w:tr w:rsidR="00BC480B" w:rsidRPr="00DE398D" w:rsidTr="00C57BED">
        <w:trPr>
          <w:cantSplit/>
          <w:jc w:val="center"/>
        </w:trPr>
        <w:tc>
          <w:tcPr>
            <w:tcW w:w="1308"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 xml:space="preserve">General Description </w:t>
            </w:r>
          </w:p>
        </w:tc>
        <w:tc>
          <w:tcPr>
            <w:tcW w:w="3692" w:type="pct"/>
            <w:gridSpan w:val="4"/>
            <w:tcBorders>
              <w:top w:val="single" w:sz="4" w:space="0" w:color="auto"/>
            </w:tcBorders>
            <w:shd w:val="clear" w:color="auto" w:fill="auto"/>
            <w:vAlign w:val="center"/>
          </w:tcPr>
          <w:p w:rsidR="00BC480B" w:rsidRPr="00DE398D" w:rsidRDefault="00BC480B" w:rsidP="00C57BED">
            <w:pPr>
              <w:pStyle w:val="TableEntry"/>
            </w:pPr>
            <w:r w:rsidRPr="00DE398D">
              <w:t>Reconciled Plan of Care section provides the patient-centered holistic view which results from the reconciliation of all the various Plans of Care.</w:t>
            </w:r>
          </w:p>
        </w:tc>
      </w:tr>
      <w:tr w:rsidR="00BC480B" w:rsidRPr="00DE398D" w:rsidTr="00C57BED">
        <w:trPr>
          <w:cantSplit/>
          <w:jc w:val="center"/>
        </w:trPr>
        <w:tc>
          <w:tcPr>
            <w:tcW w:w="1308"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Section Code</w:t>
            </w:r>
          </w:p>
        </w:tc>
        <w:tc>
          <w:tcPr>
            <w:tcW w:w="3692" w:type="pct"/>
            <w:gridSpan w:val="4"/>
            <w:tcBorders>
              <w:top w:val="single" w:sz="4" w:space="0" w:color="auto"/>
            </w:tcBorders>
            <w:shd w:val="clear" w:color="auto" w:fill="auto"/>
            <w:vAlign w:val="center"/>
          </w:tcPr>
          <w:p w:rsidR="00BC480B" w:rsidRPr="00DE398D" w:rsidRDefault="00BC18C4" w:rsidP="00C57BED">
            <w:pPr>
              <w:pStyle w:val="TableEntry"/>
            </w:pPr>
            <w:r>
              <w:t>&lt;</w:t>
            </w:r>
            <w:r w:rsidR="00BC480B" w:rsidRPr="00DE398D">
              <w:t xml:space="preserve">LOINC, “Reconciled Plan of Care Section”&gt; </w:t>
            </w:r>
            <w:r w:rsidR="00BC480B" w:rsidRPr="00BC18C4">
              <w:t>18776-5</w:t>
            </w:r>
          </w:p>
        </w:tc>
      </w:tr>
      <w:tr w:rsidR="00BC480B" w:rsidRPr="00DE398D" w:rsidTr="00C57BED">
        <w:trPr>
          <w:cantSplit/>
          <w:jc w:val="center"/>
        </w:trPr>
        <w:tc>
          <w:tcPr>
            <w:tcW w:w="751" w:type="pct"/>
            <w:tcBorders>
              <w:top w:val="single" w:sz="4" w:space="0" w:color="auto"/>
            </w:tcBorders>
            <w:shd w:val="clear" w:color="auto" w:fill="E6E6E6"/>
            <w:vAlign w:val="center"/>
          </w:tcPr>
          <w:p w:rsidR="00BC480B" w:rsidRPr="000F7B82" w:rsidRDefault="00BC480B" w:rsidP="00C57BED">
            <w:pPr>
              <w:pStyle w:val="TableEntryHeader"/>
            </w:pPr>
            <w:r w:rsidRPr="000F7B82">
              <w:t xml:space="preserve">Opt and Card </w:t>
            </w:r>
          </w:p>
        </w:tc>
        <w:tc>
          <w:tcPr>
            <w:tcW w:w="557" w:type="pct"/>
            <w:tcBorders>
              <w:top w:val="single" w:sz="4" w:space="0" w:color="auto"/>
            </w:tcBorders>
            <w:shd w:val="clear" w:color="auto" w:fill="E6E6E6"/>
            <w:vAlign w:val="center"/>
          </w:tcPr>
          <w:p w:rsidR="00BC480B" w:rsidRPr="000F7B82" w:rsidRDefault="00BC480B" w:rsidP="00C57BED">
            <w:pPr>
              <w:pStyle w:val="TableEntryHeader"/>
            </w:pPr>
            <w:r w:rsidRPr="000F7B82">
              <w:t>Condition</w:t>
            </w:r>
          </w:p>
        </w:tc>
        <w:tc>
          <w:tcPr>
            <w:tcW w:w="992" w:type="pct"/>
            <w:tcBorders>
              <w:top w:val="single" w:sz="4" w:space="0" w:color="auto"/>
            </w:tcBorders>
            <w:shd w:val="clear" w:color="auto" w:fill="E4E4E4"/>
          </w:tcPr>
          <w:p w:rsidR="00BC480B" w:rsidRPr="000F7B82" w:rsidRDefault="00BC480B" w:rsidP="00C57BED">
            <w:pPr>
              <w:pStyle w:val="TableEntryHeader"/>
            </w:pPr>
            <w:r w:rsidRPr="000F7B82">
              <w:t xml:space="preserve">Data Element or </w:t>
            </w:r>
            <w:r w:rsidRPr="000F7B82">
              <w:br/>
              <w:t>Section Name</w:t>
            </w:r>
          </w:p>
        </w:tc>
        <w:tc>
          <w:tcPr>
            <w:tcW w:w="871" w:type="pct"/>
            <w:tcBorders>
              <w:top w:val="single" w:sz="4" w:space="0" w:color="auto"/>
            </w:tcBorders>
            <w:shd w:val="clear" w:color="auto" w:fill="E4E4E4"/>
          </w:tcPr>
          <w:p w:rsidR="00BC480B" w:rsidRPr="000F7B82" w:rsidRDefault="00BC480B" w:rsidP="00C57BED">
            <w:pPr>
              <w:pStyle w:val="TableEntryHeader"/>
            </w:pPr>
            <w:r w:rsidRPr="000F7B82">
              <w:t>IHE Template ID</w:t>
            </w:r>
          </w:p>
        </w:tc>
        <w:tc>
          <w:tcPr>
            <w:tcW w:w="688" w:type="pct"/>
            <w:tcBorders>
              <w:top w:val="single" w:sz="4" w:space="0" w:color="auto"/>
            </w:tcBorders>
            <w:shd w:val="clear" w:color="auto" w:fill="E4E4E4"/>
            <w:vAlign w:val="center"/>
          </w:tcPr>
          <w:p w:rsidR="00BC480B" w:rsidRPr="000F7B82" w:rsidRDefault="00BC480B" w:rsidP="00C57BED">
            <w:pPr>
              <w:pStyle w:val="TableEntryHeader"/>
            </w:pPr>
            <w:r w:rsidRPr="000F7B82">
              <w:t>Specification Document</w:t>
            </w:r>
          </w:p>
        </w:tc>
        <w:tc>
          <w:tcPr>
            <w:tcW w:w="1141" w:type="pct"/>
            <w:tcBorders>
              <w:top w:val="single" w:sz="4" w:space="0" w:color="auto"/>
            </w:tcBorders>
            <w:shd w:val="clear" w:color="auto" w:fill="E4E4E4"/>
            <w:vAlign w:val="center"/>
          </w:tcPr>
          <w:p w:rsidR="00BC480B" w:rsidRPr="000F7B82" w:rsidRDefault="00BC480B" w:rsidP="00C57BED">
            <w:pPr>
              <w:pStyle w:val="TableEntryHeader"/>
            </w:pPr>
            <w:r w:rsidRPr="000F7B82">
              <w:t>Vocabulary</w:t>
            </w:r>
          </w:p>
          <w:p w:rsidR="00BC480B" w:rsidRPr="000F7B82" w:rsidRDefault="00BC480B" w:rsidP="00C57BED">
            <w:pPr>
              <w:pStyle w:val="TableEntryHeader"/>
            </w:pPr>
            <w:r w:rsidRPr="000F7B82">
              <w:t>Constraint</w:t>
            </w:r>
          </w:p>
        </w:tc>
      </w:tr>
      <w:tr w:rsidR="00BC480B" w:rsidRPr="00DE398D"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BC480B" w:rsidRPr="00DE398D" w:rsidRDefault="00BC480B" w:rsidP="00C57BED">
            <w:pPr>
              <w:pStyle w:val="TableEntryHeader"/>
            </w:pPr>
            <w:r w:rsidRPr="00DE398D">
              <w:t>Entries</w:t>
            </w:r>
          </w:p>
        </w:tc>
      </w:tr>
      <w:tr w:rsidR="00BC480B" w:rsidRPr="00DE398D" w:rsidTr="00C57BED">
        <w:trPr>
          <w:cantSplit/>
          <w:jc w:val="center"/>
        </w:trPr>
        <w:tc>
          <w:tcPr>
            <w:tcW w:w="751" w:type="pct"/>
            <w:tcBorders>
              <w:top w:val="single" w:sz="4" w:space="0" w:color="auto"/>
              <w:left w:val="single" w:sz="4" w:space="0" w:color="auto"/>
              <w:bottom w:val="single" w:sz="4" w:space="0" w:color="auto"/>
              <w:right w:val="single" w:sz="4" w:space="0" w:color="auto"/>
            </w:tcBorders>
            <w:vAlign w:val="center"/>
          </w:tcPr>
          <w:p w:rsidR="00BC480B" w:rsidRPr="00156C94" w:rsidRDefault="00731993" w:rsidP="00C57BED">
            <w:pPr>
              <w:pStyle w:val="TableEntry"/>
            </w:pPr>
            <w:r>
              <w:t>C [1</w:t>
            </w:r>
            <w:proofErr w:type="gramStart"/>
            <w:r w:rsidR="00BC480B" w:rsidRPr="00156C94">
              <w:t>..*</w:t>
            </w:r>
            <w:proofErr w:type="gramEnd"/>
            <w:r w:rsidR="00BC480B" w:rsidRPr="00156C94">
              <w:t>]</w:t>
            </w:r>
          </w:p>
        </w:tc>
        <w:tc>
          <w:tcPr>
            <w:tcW w:w="557"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 xml:space="preserve">Health Maintenance Care Plan </w:t>
            </w:r>
            <w:r w:rsidRPr="00F06B2A">
              <w:t xml:space="preserve">Section </w:t>
            </w: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1.3.6.1.4.1.19376.1.5.3.1.1.9.50</w:t>
            </w:r>
          </w:p>
        </w:tc>
        <w:tc>
          <w:tcPr>
            <w:tcW w:w="688"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 xml:space="preserve">PCC Template See PCC </w:t>
            </w:r>
            <w:proofErr w:type="spellStart"/>
            <w:r w:rsidRPr="00156C94">
              <w:t>Suppl</w:t>
            </w:r>
            <w:proofErr w:type="spellEnd"/>
            <w:r w:rsidRPr="00156C94">
              <w:t xml:space="preserve"> CDA Content</w:t>
            </w:r>
          </w:p>
          <w:p w:rsidR="00BC480B" w:rsidRPr="00156C94" w:rsidRDefault="00BC480B" w:rsidP="00C57BED">
            <w:pPr>
              <w:pStyle w:val="TableEntry"/>
            </w:pPr>
            <w:r w:rsidRPr="00156C94">
              <w:t>6.3.3.6.9 Health Maintenance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jc w:val="center"/>
        </w:trPr>
        <w:tc>
          <w:tcPr>
            <w:tcW w:w="751" w:type="pct"/>
            <w:tcBorders>
              <w:top w:val="single" w:sz="4" w:space="0" w:color="auto"/>
              <w:left w:val="single" w:sz="4" w:space="0" w:color="auto"/>
              <w:bottom w:val="single" w:sz="4" w:space="0" w:color="auto"/>
              <w:right w:val="single" w:sz="4" w:space="0" w:color="auto"/>
            </w:tcBorders>
            <w:vAlign w:val="center"/>
          </w:tcPr>
          <w:p w:rsidR="00BC480B" w:rsidRPr="00156C94" w:rsidRDefault="00731993" w:rsidP="00C57BED">
            <w:pPr>
              <w:pStyle w:val="TableEntry"/>
            </w:pPr>
            <w:r>
              <w:t>C [1</w:t>
            </w:r>
            <w:proofErr w:type="gramStart"/>
            <w:r w:rsidRPr="00156C94">
              <w:t>..*</w:t>
            </w:r>
            <w:proofErr w:type="gramEnd"/>
            <w:r w:rsidRPr="00156C94">
              <w:t>]</w:t>
            </w:r>
          </w:p>
        </w:tc>
        <w:tc>
          <w:tcPr>
            <w:tcW w:w="557"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Encounter</w:t>
            </w: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rPr>
                <w:rFonts w:eastAsiaTheme="minorHAnsi"/>
              </w:rPr>
              <w:t>1.3.6.1.4.1.19376.1.5.3.1.4.14</w:t>
            </w:r>
          </w:p>
        </w:tc>
        <w:tc>
          <w:tcPr>
            <w:tcW w:w="688"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 xml:space="preserve">PCC Template See PCC </w:t>
            </w:r>
            <w:proofErr w:type="spellStart"/>
            <w:r w:rsidRPr="00156C94">
              <w:t>Suppl</w:t>
            </w:r>
            <w:proofErr w:type="spellEnd"/>
            <w:r w:rsidRPr="00156C94">
              <w:t xml:space="preserve"> CDA Content</w:t>
            </w:r>
          </w:p>
          <w:p w:rsidR="00BC480B" w:rsidRPr="00156C94" w:rsidRDefault="00BC480B" w:rsidP="00C57BED">
            <w:pPr>
              <w:pStyle w:val="TableEntry"/>
            </w:pPr>
            <w:r w:rsidRPr="00F06B2A">
              <w:t>6.3.3.6.15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DE398D" w:rsidRDefault="00BC480B" w:rsidP="00C57BED">
            <w:pPr>
              <w:pStyle w:val="TableEntry"/>
            </w:pPr>
          </w:p>
        </w:tc>
      </w:tr>
      <w:tr w:rsidR="00BC480B" w:rsidRPr="00DE398D" w:rsidTr="00C57BED">
        <w:trPr>
          <w:cantSplit/>
          <w:jc w:val="center"/>
        </w:trPr>
        <w:tc>
          <w:tcPr>
            <w:tcW w:w="751" w:type="pct"/>
            <w:tcBorders>
              <w:top w:val="single" w:sz="4" w:space="0" w:color="auto"/>
              <w:left w:val="single" w:sz="4" w:space="0" w:color="auto"/>
              <w:bottom w:val="single" w:sz="4" w:space="0" w:color="auto"/>
              <w:right w:val="single" w:sz="4" w:space="0" w:color="auto"/>
            </w:tcBorders>
            <w:vAlign w:val="center"/>
          </w:tcPr>
          <w:p w:rsidR="00BC480B" w:rsidRPr="00156C94" w:rsidDel="00ED0757" w:rsidRDefault="00731993" w:rsidP="00C57BED">
            <w:pPr>
              <w:pStyle w:val="TableEntry"/>
            </w:pPr>
            <w:r>
              <w:t>C [1</w:t>
            </w:r>
            <w:proofErr w:type="gramStart"/>
            <w:r w:rsidRPr="00156C94">
              <w:t>..*</w:t>
            </w:r>
            <w:proofErr w:type="gramEnd"/>
            <w:r w:rsidRPr="00156C94">
              <w:t>]</w:t>
            </w:r>
          </w:p>
        </w:tc>
        <w:tc>
          <w:tcPr>
            <w:tcW w:w="557"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Observation Requests</w:t>
            </w: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rPr>
                <w:rFonts w:eastAsiaTheme="minorHAnsi"/>
              </w:rPr>
              <w:t>1.3.6.1.4.1.19376.1.5.3.1.1.20.3.1</w:t>
            </w:r>
          </w:p>
        </w:tc>
        <w:tc>
          <w:tcPr>
            <w:tcW w:w="688"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 xml:space="preserve">PCC Template See PCC </w:t>
            </w:r>
            <w:proofErr w:type="spellStart"/>
            <w:r w:rsidRPr="00156C94">
              <w:t>Suppl</w:t>
            </w:r>
            <w:proofErr w:type="spellEnd"/>
            <w:r w:rsidRPr="00156C94">
              <w:t xml:space="preserve"> CDA Content</w:t>
            </w:r>
          </w:p>
          <w:p w:rsidR="00BC480B" w:rsidRPr="00156C94" w:rsidRDefault="00BC480B" w:rsidP="00C57BED">
            <w:pPr>
              <w:pStyle w:val="TableEntry"/>
            </w:pPr>
            <w:r w:rsidRPr="00F06B2A">
              <w:t>6.3.3.6.15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DE398D" w:rsidRDefault="00BC480B" w:rsidP="00C57BED">
            <w:pPr>
              <w:pStyle w:val="TableEntry"/>
            </w:pPr>
          </w:p>
        </w:tc>
      </w:tr>
      <w:tr w:rsidR="00BC480B" w:rsidRPr="00DE398D" w:rsidTr="00C57BED">
        <w:trPr>
          <w:cantSplit/>
          <w:jc w:val="center"/>
        </w:trPr>
        <w:tc>
          <w:tcPr>
            <w:tcW w:w="751" w:type="pct"/>
            <w:tcBorders>
              <w:top w:val="single" w:sz="4" w:space="0" w:color="auto"/>
              <w:left w:val="single" w:sz="4" w:space="0" w:color="auto"/>
              <w:bottom w:val="single" w:sz="4" w:space="0" w:color="auto"/>
              <w:right w:val="single" w:sz="4" w:space="0" w:color="auto"/>
            </w:tcBorders>
            <w:vAlign w:val="center"/>
          </w:tcPr>
          <w:p w:rsidR="00BC480B" w:rsidRPr="00156C94" w:rsidDel="00ED0757" w:rsidRDefault="00731993" w:rsidP="00C57BED">
            <w:pPr>
              <w:pStyle w:val="TableEntry"/>
            </w:pPr>
            <w:r>
              <w:t>C [1</w:t>
            </w:r>
            <w:proofErr w:type="gramStart"/>
            <w:r w:rsidRPr="00156C94">
              <w:t>..*</w:t>
            </w:r>
            <w:proofErr w:type="gramEnd"/>
            <w:r w:rsidRPr="00156C94">
              <w:t>]</w:t>
            </w:r>
          </w:p>
        </w:tc>
        <w:tc>
          <w:tcPr>
            <w:tcW w:w="557"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Procedure</w:t>
            </w: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rPr>
                <w:rFonts w:eastAsiaTheme="minorHAnsi"/>
              </w:rPr>
              <w:t>1.3.6.1.4.1.19376.1.5.3.1.4.19</w:t>
            </w:r>
          </w:p>
        </w:tc>
        <w:tc>
          <w:tcPr>
            <w:tcW w:w="688"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 xml:space="preserve">PCC Template See PCC </w:t>
            </w:r>
            <w:proofErr w:type="spellStart"/>
            <w:r w:rsidRPr="00156C94">
              <w:t>Suppl</w:t>
            </w:r>
            <w:proofErr w:type="spellEnd"/>
            <w:r w:rsidRPr="00156C94">
              <w:t xml:space="preserve"> CDA Content</w:t>
            </w:r>
          </w:p>
          <w:p w:rsidR="00BC480B" w:rsidRPr="00156C94" w:rsidRDefault="00BC480B" w:rsidP="00C57BED">
            <w:pPr>
              <w:pStyle w:val="TableEntry"/>
            </w:pPr>
            <w:r w:rsidRPr="00F06B2A">
              <w:t>6.3.3.6.15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DE398D" w:rsidRDefault="00BC480B" w:rsidP="00C57BED">
            <w:pPr>
              <w:pStyle w:val="TableEntry"/>
            </w:pPr>
          </w:p>
        </w:tc>
      </w:tr>
      <w:tr w:rsidR="00BC480B" w:rsidRPr="00DE398D" w:rsidTr="00C57BED">
        <w:trPr>
          <w:cantSplit/>
          <w:trHeight w:val="1685"/>
          <w:jc w:val="center"/>
        </w:trPr>
        <w:tc>
          <w:tcPr>
            <w:tcW w:w="751" w:type="pct"/>
            <w:tcBorders>
              <w:top w:val="single" w:sz="4" w:space="0" w:color="auto"/>
              <w:left w:val="single" w:sz="4" w:space="0" w:color="auto"/>
              <w:right w:val="single" w:sz="4" w:space="0" w:color="auto"/>
            </w:tcBorders>
            <w:vAlign w:val="center"/>
          </w:tcPr>
          <w:p w:rsidR="00BC480B" w:rsidRPr="00156C94" w:rsidDel="00ED0757" w:rsidRDefault="00731993" w:rsidP="00C57BED">
            <w:pPr>
              <w:pStyle w:val="TableEntry"/>
            </w:pPr>
            <w:r>
              <w:lastRenderedPageBreak/>
              <w:t>C [1</w:t>
            </w:r>
            <w:proofErr w:type="gramStart"/>
            <w:r w:rsidRPr="00156C94">
              <w:t>..*</w:t>
            </w:r>
            <w:proofErr w:type="gramEnd"/>
            <w:r w:rsidRPr="00156C94">
              <w:t>]</w:t>
            </w:r>
          </w:p>
        </w:tc>
        <w:tc>
          <w:tcPr>
            <w:tcW w:w="557" w:type="pct"/>
            <w:tcBorders>
              <w:top w:val="single" w:sz="4" w:space="0" w:color="auto"/>
              <w:left w:val="single" w:sz="4" w:space="0" w:color="auto"/>
              <w:right w:val="single" w:sz="4" w:space="0" w:color="auto"/>
            </w:tcBorders>
            <w:vAlign w:val="center"/>
          </w:tcPr>
          <w:p w:rsidR="00BC480B" w:rsidRPr="00156C94" w:rsidRDefault="00BC480B" w:rsidP="00C57BED">
            <w:pPr>
              <w:pStyle w:val="TableEntry"/>
            </w:pPr>
          </w:p>
        </w:tc>
        <w:tc>
          <w:tcPr>
            <w:tcW w:w="992" w:type="pct"/>
            <w:tcBorders>
              <w:top w:val="single" w:sz="4" w:space="0" w:color="auto"/>
              <w:left w:val="single" w:sz="4" w:space="0" w:color="auto"/>
              <w:right w:val="single" w:sz="4" w:space="0" w:color="auto"/>
            </w:tcBorders>
          </w:tcPr>
          <w:p w:rsidR="00BC480B" w:rsidRPr="00156C94" w:rsidRDefault="00BC480B" w:rsidP="00C57BED">
            <w:pPr>
              <w:pStyle w:val="TableEntry"/>
            </w:pPr>
            <w:r w:rsidRPr="00156C94">
              <w:t>Medication</w:t>
            </w:r>
          </w:p>
        </w:tc>
        <w:tc>
          <w:tcPr>
            <w:tcW w:w="871" w:type="pct"/>
            <w:tcBorders>
              <w:top w:val="single" w:sz="4" w:space="0" w:color="auto"/>
              <w:left w:val="single" w:sz="4" w:space="0" w:color="auto"/>
              <w:right w:val="single" w:sz="4" w:space="0" w:color="auto"/>
            </w:tcBorders>
          </w:tcPr>
          <w:p w:rsidR="00BC480B" w:rsidRPr="00156C94" w:rsidRDefault="00BC480B" w:rsidP="00C57BED">
            <w:pPr>
              <w:pStyle w:val="TableEntry"/>
            </w:pPr>
            <w:r w:rsidRPr="00F06B2A">
              <w:rPr>
                <w:rFonts w:eastAsiaTheme="minorHAnsi"/>
              </w:rPr>
              <w:t>1.3.6.1.4.1.19376.1.5.3.1.4.7</w:t>
            </w:r>
          </w:p>
        </w:tc>
        <w:tc>
          <w:tcPr>
            <w:tcW w:w="688" w:type="pct"/>
            <w:tcBorders>
              <w:top w:val="single" w:sz="4" w:space="0" w:color="auto"/>
              <w:left w:val="single" w:sz="4" w:space="0" w:color="auto"/>
              <w:right w:val="single" w:sz="4" w:space="0" w:color="auto"/>
            </w:tcBorders>
          </w:tcPr>
          <w:p w:rsidR="00BC480B" w:rsidRPr="00156C94" w:rsidRDefault="00BC480B" w:rsidP="00C57BED">
            <w:pPr>
              <w:pStyle w:val="TableEntry"/>
            </w:pPr>
            <w:r w:rsidRPr="00156C94">
              <w:t xml:space="preserve">PCC Template See PCC </w:t>
            </w:r>
            <w:proofErr w:type="spellStart"/>
            <w:r w:rsidRPr="00156C94">
              <w:t>Suppl</w:t>
            </w:r>
            <w:proofErr w:type="spellEnd"/>
            <w:r w:rsidRPr="00156C94">
              <w:t xml:space="preserve"> CDA Content</w:t>
            </w:r>
          </w:p>
          <w:p w:rsidR="00BC480B" w:rsidRPr="00156C94" w:rsidRDefault="00BC480B" w:rsidP="00C57BED">
            <w:pPr>
              <w:pStyle w:val="TableEntry"/>
            </w:pPr>
            <w:r w:rsidRPr="00F06B2A">
              <w:t>6.3.3.6.15 Care Plan Section</w:t>
            </w:r>
          </w:p>
        </w:tc>
        <w:tc>
          <w:tcPr>
            <w:tcW w:w="1141" w:type="pct"/>
            <w:tcBorders>
              <w:top w:val="single" w:sz="4" w:space="0" w:color="auto"/>
              <w:left w:val="single" w:sz="4" w:space="0" w:color="auto"/>
              <w:right w:val="single" w:sz="4" w:space="0" w:color="auto"/>
            </w:tcBorders>
            <w:vAlign w:val="center"/>
          </w:tcPr>
          <w:p w:rsidR="00BC480B" w:rsidRPr="00DE398D" w:rsidRDefault="00BC480B" w:rsidP="00C57BED">
            <w:pPr>
              <w:pStyle w:val="TableEntry"/>
            </w:pPr>
          </w:p>
        </w:tc>
      </w:tr>
      <w:tr w:rsidR="00BC480B" w:rsidRPr="00DE398D" w:rsidTr="00C57BED">
        <w:trPr>
          <w:cantSplit/>
          <w:trHeight w:val="1577"/>
          <w:jc w:val="center"/>
        </w:trPr>
        <w:tc>
          <w:tcPr>
            <w:tcW w:w="751" w:type="pct"/>
            <w:tcBorders>
              <w:top w:val="single" w:sz="4" w:space="0" w:color="auto"/>
              <w:left w:val="single" w:sz="4" w:space="0" w:color="auto"/>
              <w:right w:val="single" w:sz="4" w:space="0" w:color="auto"/>
            </w:tcBorders>
            <w:vAlign w:val="center"/>
          </w:tcPr>
          <w:p w:rsidR="00BC480B" w:rsidRPr="00156C94" w:rsidRDefault="00731993" w:rsidP="00C57BED">
            <w:pPr>
              <w:pStyle w:val="TableEntry"/>
            </w:pPr>
            <w:r>
              <w:t>C [1</w:t>
            </w:r>
            <w:proofErr w:type="gramStart"/>
            <w:r w:rsidRPr="00156C94">
              <w:t>..*</w:t>
            </w:r>
            <w:proofErr w:type="gramEnd"/>
            <w:r w:rsidRPr="00156C94">
              <w:t>]</w:t>
            </w:r>
          </w:p>
        </w:tc>
        <w:tc>
          <w:tcPr>
            <w:tcW w:w="557" w:type="pct"/>
            <w:tcBorders>
              <w:top w:val="single" w:sz="4" w:space="0" w:color="auto"/>
              <w:left w:val="single" w:sz="4" w:space="0" w:color="auto"/>
              <w:right w:val="single" w:sz="4" w:space="0" w:color="auto"/>
            </w:tcBorders>
            <w:vAlign w:val="center"/>
          </w:tcPr>
          <w:p w:rsidR="00BC480B" w:rsidRPr="00156C94" w:rsidRDefault="00BC480B" w:rsidP="00C57BED">
            <w:pPr>
              <w:pStyle w:val="TableEntry"/>
            </w:pPr>
          </w:p>
        </w:tc>
        <w:tc>
          <w:tcPr>
            <w:tcW w:w="992" w:type="pct"/>
            <w:tcBorders>
              <w:top w:val="single" w:sz="4" w:space="0" w:color="auto"/>
              <w:left w:val="single" w:sz="4" w:space="0" w:color="auto"/>
              <w:right w:val="single" w:sz="4" w:space="0" w:color="auto"/>
            </w:tcBorders>
          </w:tcPr>
          <w:p w:rsidR="00BC480B" w:rsidRPr="00156C94" w:rsidRDefault="00BC480B" w:rsidP="00C57BED">
            <w:pPr>
              <w:pStyle w:val="TableEntry"/>
            </w:pPr>
            <w:r w:rsidRPr="00156C94">
              <w:t>Immunization</w:t>
            </w:r>
          </w:p>
        </w:tc>
        <w:tc>
          <w:tcPr>
            <w:tcW w:w="871" w:type="pct"/>
            <w:tcBorders>
              <w:top w:val="single" w:sz="4" w:space="0" w:color="auto"/>
              <w:left w:val="single" w:sz="4" w:space="0" w:color="auto"/>
              <w:right w:val="single" w:sz="4" w:space="0" w:color="auto"/>
            </w:tcBorders>
          </w:tcPr>
          <w:p w:rsidR="00BC480B" w:rsidRPr="00F06B2A" w:rsidRDefault="00BC480B" w:rsidP="00C57BED">
            <w:pPr>
              <w:pStyle w:val="TableEntry"/>
              <w:rPr>
                <w:rFonts w:eastAsiaTheme="minorHAnsi"/>
              </w:rPr>
            </w:pPr>
            <w:r w:rsidRPr="00F06B2A">
              <w:t>1.3.6.1.4.1.19376.1.5.3.1.4.12</w:t>
            </w:r>
          </w:p>
        </w:tc>
        <w:tc>
          <w:tcPr>
            <w:tcW w:w="688" w:type="pct"/>
            <w:tcBorders>
              <w:top w:val="single" w:sz="4" w:space="0" w:color="auto"/>
              <w:left w:val="single" w:sz="4" w:space="0" w:color="auto"/>
              <w:right w:val="single" w:sz="4" w:space="0" w:color="auto"/>
            </w:tcBorders>
          </w:tcPr>
          <w:p w:rsidR="00BC480B" w:rsidRPr="00156C94" w:rsidRDefault="00BC480B" w:rsidP="00C57BED">
            <w:pPr>
              <w:pStyle w:val="TableEntry"/>
            </w:pPr>
            <w:r w:rsidRPr="00156C94">
              <w:t xml:space="preserve">PCC Template See PCC </w:t>
            </w:r>
            <w:proofErr w:type="spellStart"/>
            <w:r w:rsidRPr="00156C94">
              <w:t>Suppl</w:t>
            </w:r>
            <w:proofErr w:type="spellEnd"/>
            <w:r w:rsidRPr="00156C94">
              <w:t xml:space="preserve"> CDA Content</w:t>
            </w:r>
          </w:p>
          <w:p w:rsidR="00BC480B" w:rsidRPr="00156C94" w:rsidRDefault="00BC480B" w:rsidP="00C57BED">
            <w:pPr>
              <w:pStyle w:val="TableEntry"/>
            </w:pPr>
            <w:r w:rsidRPr="00F06B2A">
              <w:t>6.3.3.6.15 Care Plan Section</w:t>
            </w:r>
          </w:p>
        </w:tc>
        <w:tc>
          <w:tcPr>
            <w:tcW w:w="1141" w:type="pct"/>
            <w:tcBorders>
              <w:top w:val="single" w:sz="4" w:space="0" w:color="auto"/>
              <w:left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jc w:val="center"/>
        </w:trPr>
        <w:tc>
          <w:tcPr>
            <w:tcW w:w="751" w:type="pct"/>
            <w:tcBorders>
              <w:top w:val="single" w:sz="4" w:space="0" w:color="auto"/>
              <w:left w:val="single" w:sz="4" w:space="0" w:color="auto"/>
              <w:bottom w:val="single" w:sz="4" w:space="0" w:color="auto"/>
              <w:right w:val="single" w:sz="4" w:space="0" w:color="auto"/>
            </w:tcBorders>
            <w:vAlign w:val="center"/>
          </w:tcPr>
          <w:p w:rsidR="00BC480B" w:rsidRPr="00156C94" w:rsidDel="00ED0757" w:rsidRDefault="00731993" w:rsidP="00C57BED">
            <w:pPr>
              <w:pStyle w:val="TableEntry"/>
            </w:pPr>
            <w:r>
              <w:t>C [1</w:t>
            </w:r>
            <w:proofErr w:type="gramStart"/>
            <w:r w:rsidRPr="00156C94">
              <w:t>..*</w:t>
            </w:r>
            <w:proofErr w:type="gramEnd"/>
            <w:r w:rsidRPr="00156C94">
              <w:t>]</w:t>
            </w:r>
          </w:p>
        </w:tc>
        <w:tc>
          <w:tcPr>
            <w:tcW w:w="557"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 xml:space="preserve">Medical Devices </w:t>
            </w:r>
            <w:r w:rsidRPr="00F06B2A">
              <w:t>Section</w:t>
            </w:r>
          </w:p>
        </w:tc>
        <w:tc>
          <w:tcPr>
            <w:tcW w:w="871"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t xml:space="preserve"> </w:t>
            </w:r>
            <w:r w:rsidRPr="00F43EAB">
              <w:t>1.3.6.1.4.1.19376.1.5.3.1.1.5.3.5</w:t>
            </w:r>
          </w:p>
        </w:tc>
        <w:tc>
          <w:tcPr>
            <w:tcW w:w="688" w:type="pct"/>
            <w:tcBorders>
              <w:top w:val="single" w:sz="4" w:space="0" w:color="auto"/>
              <w:left w:val="single" w:sz="4" w:space="0" w:color="auto"/>
              <w:bottom w:val="single" w:sz="4" w:space="0" w:color="auto"/>
              <w:right w:val="single" w:sz="4" w:space="0" w:color="auto"/>
            </w:tcBorders>
            <w:vAlign w:val="center"/>
          </w:tcPr>
          <w:p w:rsidR="00BC480B" w:rsidRPr="00711800" w:rsidRDefault="00BC480B" w:rsidP="00C57BED">
            <w:pPr>
              <w:pStyle w:val="TableEntry"/>
            </w:pPr>
            <w:r w:rsidRPr="00711800">
              <w:t>PCC Template See PCC TF Vol2</w:t>
            </w:r>
          </w:p>
          <w:p w:rsidR="00BC480B" w:rsidRDefault="00BC480B" w:rsidP="00C57BED">
            <w:pPr>
              <w:pStyle w:val="TableEntry"/>
              <w:ind w:left="0"/>
            </w:pPr>
            <w:r>
              <w:t>6.3.3.2.19 Medical Devices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r>
    </w:tbl>
    <w:p w:rsidR="00993FF5" w:rsidRDefault="00993FF5" w:rsidP="00461A12">
      <w:pPr>
        <w:pStyle w:val="BodyText"/>
      </w:pPr>
    </w:p>
    <w:p w:rsidR="00BC6957" w:rsidRPr="00DE398D" w:rsidRDefault="00BC6957" w:rsidP="00461A12">
      <w:pPr>
        <w:pStyle w:val="BodyText"/>
      </w:pPr>
    </w:p>
    <w:p w:rsidR="00DF2EC0" w:rsidRDefault="00DF2EC0" w:rsidP="00F06B2A">
      <w:pPr>
        <w:pStyle w:val="TableTitle"/>
      </w:pPr>
      <w:r w:rsidRPr="000F7B82">
        <w:t>Table 6.3.3.10.S</w:t>
      </w:r>
      <w:r w:rsidR="00F31D13">
        <w:t>2-2</w:t>
      </w:r>
      <w:r w:rsidRPr="000F7B82">
        <w:t xml:space="preserve"> Reconciled Plan of Care Section </w:t>
      </w:r>
      <w:r w:rsidRPr="00F06B2A">
        <w:t>(Using CCDA Templates)</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591"/>
        <w:gridCol w:w="1020"/>
        <w:gridCol w:w="1815"/>
        <w:gridCol w:w="1592"/>
        <w:gridCol w:w="1258"/>
        <w:gridCol w:w="1511"/>
      </w:tblGrid>
      <w:tr w:rsidR="00BC480B" w:rsidRPr="00DE398D" w:rsidTr="00C57BED">
        <w:trPr>
          <w:cantSplit/>
          <w:jc w:val="center"/>
        </w:trPr>
        <w:tc>
          <w:tcPr>
            <w:tcW w:w="1485"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Template Name</w:t>
            </w:r>
          </w:p>
        </w:tc>
        <w:tc>
          <w:tcPr>
            <w:tcW w:w="3515" w:type="pct"/>
            <w:gridSpan w:val="4"/>
            <w:tcBorders>
              <w:top w:val="single" w:sz="4" w:space="0" w:color="auto"/>
            </w:tcBorders>
            <w:shd w:val="clear" w:color="auto" w:fill="auto"/>
            <w:vAlign w:val="center"/>
          </w:tcPr>
          <w:p w:rsidR="00BC480B" w:rsidRPr="00DE398D" w:rsidRDefault="00BC480B" w:rsidP="00C57BED">
            <w:pPr>
              <w:pStyle w:val="TableEntry"/>
            </w:pPr>
            <w:r w:rsidRPr="00DE398D">
              <w:t>Reconciled Plan of Care Section</w:t>
            </w:r>
          </w:p>
        </w:tc>
      </w:tr>
      <w:tr w:rsidR="00BC480B" w:rsidRPr="00DE398D" w:rsidTr="00C57BED">
        <w:trPr>
          <w:cantSplit/>
          <w:jc w:val="center"/>
        </w:trPr>
        <w:tc>
          <w:tcPr>
            <w:tcW w:w="1485" w:type="pct"/>
            <w:gridSpan w:val="2"/>
            <w:tcBorders>
              <w:top w:val="single" w:sz="4" w:space="0" w:color="auto"/>
            </w:tcBorders>
            <w:shd w:val="clear" w:color="auto" w:fill="E6E6E6"/>
            <w:vAlign w:val="center"/>
          </w:tcPr>
          <w:p w:rsidR="00BC480B" w:rsidRPr="007464AD" w:rsidRDefault="00BC480B" w:rsidP="00C57BED">
            <w:pPr>
              <w:pStyle w:val="TableEntryHeader"/>
            </w:pPr>
            <w:r w:rsidRPr="007464AD">
              <w:t xml:space="preserve">Template ID </w:t>
            </w:r>
          </w:p>
        </w:tc>
        <w:tc>
          <w:tcPr>
            <w:tcW w:w="3515" w:type="pct"/>
            <w:gridSpan w:val="4"/>
            <w:tcBorders>
              <w:top w:val="single" w:sz="4" w:space="0" w:color="auto"/>
            </w:tcBorders>
            <w:shd w:val="clear" w:color="auto" w:fill="auto"/>
            <w:vAlign w:val="center"/>
          </w:tcPr>
          <w:p w:rsidR="00BC480B" w:rsidRPr="007464AD" w:rsidRDefault="00BC480B" w:rsidP="00C57BED">
            <w:pPr>
              <w:pStyle w:val="TableEntry"/>
              <w:ind w:left="0"/>
            </w:pPr>
            <w:r w:rsidRPr="007464AD">
              <w:t>1.3.6.1.4.1.19376.1.5.3.1.1.26.1.4</w:t>
            </w:r>
          </w:p>
        </w:tc>
      </w:tr>
      <w:tr w:rsidR="00BC480B" w:rsidRPr="00DE398D" w:rsidTr="00C57BED">
        <w:trPr>
          <w:cantSplit/>
          <w:jc w:val="center"/>
        </w:trPr>
        <w:tc>
          <w:tcPr>
            <w:tcW w:w="1485"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 xml:space="preserve">Parent Template </w:t>
            </w:r>
          </w:p>
        </w:tc>
        <w:tc>
          <w:tcPr>
            <w:tcW w:w="3515" w:type="pct"/>
            <w:gridSpan w:val="4"/>
            <w:tcBorders>
              <w:top w:val="single" w:sz="4" w:space="0" w:color="auto"/>
            </w:tcBorders>
            <w:shd w:val="clear" w:color="auto" w:fill="auto"/>
            <w:vAlign w:val="center"/>
          </w:tcPr>
          <w:p w:rsidR="00BC480B" w:rsidRPr="00156C94" w:rsidRDefault="00BC480B" w:rsidP="00C57BED">
            <w:pPr>
              <w:pStyle w:val="TableEntry"/>
            </w:pPr>
            <w:r w:rsidRPr="00156C94">
              <w:t xml:space="preserve">Parent is CCDA Plan </w:t>
            </w:r>
            <w:r>
              <w:t>of Treatment</w:t>
            </w:r>
            <w:r w:rsidRPr="00156C94">
              <w:t xml:space="preserve"> Section </w:t>
            </w:r>
            <w:r>
              <w:t xml:space="preserve"> (V2) template ID</w:t>
            </w:r>
          </w:p>
          <w:p w:rsidR="00BC480B" w:rsidRPr="00DE398D" w:rsidRDefault="00BC480B" w:rsidP="00C57BED">
            <w:pPr>
              <w:pStyle w:val="TableEntry"/>
            </w:pPr>
            <w:r w:rsidRPr="00F6127A">
              <w:t>2.16.840.1.113883.10.20.22.2.10.2</w:t>
            </w:r>
          </w:p>
        </w:tc>
      </w:tr>
      <w:tr w:rsidR="00BC480B" w:rsidRPr="00DE398D" w:rsidTr="00C57BED">
        <w:trPr>
          <w:cantSplit/>
          <w:jc w:val="center"/>
        </w:trPr>
        <w:tc>
          <w:tcPr>
            <w:tcW w:w="1485"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 xml:space="preserve">General Description </w:t>
            </w:r>
          </w:p>
        </w:tc>
        <w:tc>
          <w:tcPr>
            <w:tcW w:w="3515" w:type="pct"/>
            <w:gridSpan w:val="4"/>
            <w:tcBorders>
              <w:top w:val="single" w:sz="4" w:space="0" w:color="auto"/>
            </w:tcBorders>
            <w:shd w:val="clear" w:color="auto" w:fill="auto"/>
            <w:vAlign w:val="center"/>
          </w:tcPr>
          <w:p w:rsidR="00BC480B" w:rsidRPr="00DE398D" w:rsidRDefault="00BC480B" w:rsidP="00C57BED">
            <w:pPr>
              <w:pStyle w:val="TableEntry"/>
            </w:pPr>
            <w:r w:rsidRPr="00DE398D">
              <w:t>Reconciled Plan of Care section provides the patient-centered holistic view which results from the reconciliation of all the various Plans of Care.</w:t>
            </w:r>
          </w:p>
        </w:tc>
      </w:tr>
      <w:tr w:rsidR="00BC480B" w:rsidRPr="00DE398D" w:rsidTr="00C57BED">
        <w:trPr>
          <w:cantSplit/>
          <w:jc w:val="center"/>
        </w:trPr>
        <w:tc>
          <w:tcPr>
            <w:tcW w:w="1485" w:type="pct"/>
            <w:gridSpan w:val="2"/>
            <w:tcBorders>
              <w:top w:val="single" w:sz="4" w:space="0" w:color="auto"/>
            </w:tcBorders>
            <w:shd w:val="clear" w:color="auto" w:fill="E6E6E6"/>
            <w:vAlign w:val="center"/>
          </w:tcPr>
          <w:p w:rsidR="00BC480B" w:rsidRPr="00DE398D" w:rsidRDefault="00BC480B" w:rsidP="00C57BED">
            <w:pPr>
              <w:pStyle w:val="TableEntryHeader"/>
            </w:pPr>
            <w:r w:rsidRPr="00DE398D">
              <w:t>Section Code</w:t>
            </w:r>
          </w:p>
        </w:tc>
        <w:tc>
          <w:tcPr>
            <w:tcW w:w="3515" w:type="pct"/>
            <w:gridSpan w:val="4"/>
            <w:tcBorders>
              <w:top w:val="single" w:sz="4" w:space="0" w:color="auto"/>
            </w:tcBorders>
            <w:shd w:val="clear" w:color="auto" w:fill="auto"/>
            <w:vAlign w:val="center"/>
          </w:tcPr>
          <w:p w:rsidR="00BC480B" w:rsidRPr="00DE398D" w:rsidRDefault="00BC480B" w:rsidP="004B5156">
            <w:pPr>
              <w:pStyle w:val="TableEntry"/>
            </w:pPr>
            <w:r w:rsidRPr="00DE398D">
              <w:t xml:space="preserve">&lt;LOINC, “Reconciled Plan of Care Section”&gt; </w:t>
            </w:r>
            <w:r w:rsidRPr="004B5156">
              <w:t>18776-5</w:t>
            </w:r>
          </w:p>
        </w:tc>
      </w:tr>
      <w:tr w:rsidR="00BC480B" w:rsidRPr="00DE398D" w:rsidTr="00C57BED">
        <w:trPr>
          <w:cantSplit/>
          <w:jc w:val="center"/>
        </w:trPr>
        <w:tc>
          <w:tcPr>
            <w:tcW w:w="905" w:type="pct"/>
            <w:tcBorders>
              <w:top w:val="single" w:sz="4" w:space="0" w:color="auto"/>
            </w:tcBorders>
            <w:shd w:val="clear" w:color="auto" w:fill="E6E6E6"/>
            <w:vAlign w:val="center"/>
          </w:tcPr>
          <w:p w:rsidR="00BC480B" w:rsidRPr="000F7B82" w:rsidRDefault="00BC480B" w:rsidP="00C57BED">
            <w:pPr>
              <w:pStyle w:val="TableEntryHeader"/>
            </w:pPr>
            <w:r w:rsidRPr="000F7B82">
              <w:t xml:space="preserve">Opt and Card </w:t>
            </w:r>
          </w:p>
        </w:tc>
        <w:tc>
          <w:tcPr>
            <w:tcW w:w="580" w:type="pct"/>
            <w:tcBorders>
              <w:top w:val="single" w:sz="4" w:space="0" w:color="auto"/>
            </w:tcBorders>
            <w:shd w:val="clear" w:color="auto" w:fill="E6E6E6"/>
            <w:vAlign w:val="center"/>
          </w:tcPr>
          <w:p w:rsidR="00BC480B" w:rsidRPr="000F7B82" w:rsidRDefault="00BC480B" w:rsidP="00C57BED">
            <w:pPr>
              <w:pStyle w:val="TableEntryHeader"/>
            </w:pPr>
            <w:r w:rsidRPr="000F7B82">
              <w:t>Condition</w:t>
            </w:r>
          </w:p>
        </w:tc>
        <w:tc>
          <w:tcPr>
            <w:tcW w:w="1033" w:type="pct"/>
            <w:tcBorders>
              <w:top w:val="single" w:sz="4" w:space="0" w:color="auto"/>
            </w:tcBorders>
            <w:shd w:val="clear" w:color="auto" w:fill="E4E4E4"/>
          </w:tcPr>
          <w:p w:rsidR="00BC480B" w:rsidRPr="000F7B82" w:rsidRDefault="00BC480B" w:rsidP="00C57BED">
            <w:pPr>
              <w:pStyle w:val="TableEntryHeader"/>
            </w:pPr>
            <w:r w:rsidRPr="000F7B82">
              <w:t xml:space="preserve">Data Element or </w:t>
            </w:r>
            <w:r w:rsidRPr="000F7B82">
              <w:br/>
              <w:t>Section Name</w:t>
            </w:r>
          </w:p>
        </w:tc>
        <w:tc>
          <w:tcPr>
            <w:tcW w:w="906" w:type="pct"/>
            <w:tcBorders>
              <w:top w:val="single" w:sz="4" w:space="0" w:color="auto"/>
            </w:tcBorders>
            <w:shd w:val="clear" w:color="auto" w:fill="E4E4E4"/>
          </w:tcPr>
          <w:p w:rsidR="00BC480B" w:rsidRPr="000F7B82" w:rsidRDefault="00BC480B" w:rsidP="00C57BED">
            <w:pPr>
              <w:pStyle w:val="TableEntryHeader"/>
            </w:pPr>
            <w:r w:rsidRPr="000F7B82">
              <w:t>CCDA Template ID</w:t>
            </w:r>
          </w:p>
        </w:tc>
        <w:tc>
          <w:tcPr>
            <w:tcW w:w="716" w:type="pct"/>
            <w:tcBorders>
              <w:top w:val="single" w:sz="4" w:space="0" w:color="auto"/>
            </w:tcBorders>
            <w:shd w:val="clear" w:color="auto" w:fill="E4E4E4"/>
            <w:vAlign w:val="center"/>
          </w:tcPr>
          <w:p w:rsidR="00BC480B" w:rsidRPr="000F7B82" w:rsidRDefault="00BC480B" w:rsidP="00C57BED">
            <w:pPr>
              <w:pStyle w:val="TableEntryHeader"/>
            </w:pPr>
            <w:r w:rsidRPr="000F7B82">
              <w:t>Specification Document</w:t>
            </w:r>
          </w:p>
        </w:tc>
        <w:tc>
          <w:tcPr>
            <w:tcW w:w="861" w:type="pct"/>
            <w:tcBorders>
              <w:top w:val="single" w:sz="4" w:space="0" w:color="auto"/>
            </w:tcBorders>
            <w:shd w:val="clear" w:color="auto" w:fill="E4E4E4"/>
            <w:vAlign w:val="center"/>
          </w:tcPr>
          <w:p w:rsidR="00BC480B" w:rsidRPr="000F7B82" w:rsidRDefault="00BC480B" w:rsidP="00C57BED">
            <w:pPr>
              <w:pStyle w:val="TableEntryHeader"/>
            </w:pPr>
            <w:r w:rsidRPr="000F7B82">
              <w:t>Vocabulary</w:t>
            </w:r>
          </w:p>
          <w:p w:rsidR="00BC480B" w:rsidRPr="000F7B82" w:rsidRDefault="00BC480B" w:rsidP="00C57BED">
            <w:pPr>
              <w:pStyle w:val="TableEntryHeader"/>
            </w:pPr>
            <w:r w:rsidRPr="000F7B82">
              <w:t>Constraint</w:t>
            </w:r>
          </w:p>
        </w:tc>
      </w:tr>
      <w:tr w:rsidR="00BC480B" w:rsidRPr="00DE398D"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BC480B" w:rsidRPr="00DE398D" w:rsidRDefault="00BC480B" w:rsidP="00C57BED">
            <w:pPr>
              <w:pStyle w:val="TableEntryHeader"/>
            </w:pPr>
            <w:r w:rsidRPr="00DE398D">
              <w:t>Entries</w:t>
            </w:r>
          </w:p>
        </w:tc>
      </w:tr>
      <w:tr w:rsidR="00BC480B" w:rsidRPr="00DE398D" w:rsidTr="00C57BED">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BC480B" w:rsidRPr="00DE398D" w:rsidRDefault="00731993" w:rsidP="00C57BED">
            <w:pPr>
              <w:pStyle w:val="TableEntry"/>
            </w:pPr>
            <w:r>
              <w:t>C [1</w:t>
            </w:r>
            <w:proofErr w:type="gramStart"/>
            <w:r w:rsidRPr="00156C94">
              <w:t>..*</w:t>
            </w:r>
            <w:proofErr w:type="gramEnd"/>
            <w:r w:rsidRPr="00156C94">
              <w:t>]</w:t>
            </w:r>
          </w:p>
        </w:tc>
        <w:tc>
          <w:tcPr>
            <w:tcW w:w="580" w:type="pct"/>
            <w:tcBorders>
              <w:top w:val="single" w:sz="4" w:space="0" w:color="auto"/>
              <w:left w:val="single" w:sz="4" w:space="0" w:color="auto"/>
              <w:bottom w:val="single" w:sz="4" w:space="0" w:color="auto"/>
              <w:right w:val="single" w:sz="4" w:space="0" w:color="auto"/>
            </w:tcBorders>
            <w:vAlign w:val="center"/>
          </w:tcPr>
          <w:p w:rsidR="00BC480B" w:rsidRPr="00DE398D"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Instructions</w:t>
            </w:r>
          </w:p>
          <w:p w:rsidR="00BC480B" w:rsidRPr="00156C94" w:rsidRDefault="00BC480B" w:rsidP="00C57BED">
            <w:pPr>
              <w:pStyle w:val="TableEntry"/>
            </w:pPr>
          </w:p>
          <w:p w:rsidR="00BC480B" w:rsidRPr="00156C94"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t>2.16.840.1.113883.10.20.22.4.20</w:t>
            </w:r>
            <w:r>
              <w:t>.2</w:t>
            </w:r>
          </w:p>
        </w:tc>
        <w:tc>
          <w:tcPr>
            <w:tcW w:w="716" w:type="pct"/>
            <w:tcBorders>
              <w:top w:val="single" w:sz="4" w:space="0" w:color="auto"/>
              <w:left w:val="single" w:sz="4" w:space="0" w:color="auto"/>
              <w:bottom w:val="single" w:sz="4" w:space="0" w:color="auto"/>
              <w:right w:val="single" w:sz="4" w:space="0" w:color="auto"/>
            </w:tcBorders>
            <w:vAlign w:val="center"/>
          </w:tcPr>
          <w:p w:rsidR="00BC480B" w:rsidRDefault="00BC480B" w:rsidP="00C57BED">
            <w:pPr>
              <w:pStyle w:val="TableEntry"/>
            </w:pPr>
            <w:r w:rsidRPr="00F06B2A">
              <w:t xml:space="preserve">CCDA Template see CCDA </w:t>
            </w:r>
            <w:r>
              <w:t>August 2013</w:t>
            </w:r>
          </w:p>
          <w:p w:rsidR="00BC480B" w:rsidRPr="00156C94" w:rsidRDefault="00BC480B" w:rsidP="00C57BED">
            <w:pPr>
              <w:pStyle w:val="TableEntry"/>
            </w:pPr>
            <w:r>
              <w:t xml:space="preserve">3.42 </w:t>
            </w:r>
            <w:r w:rsidRPr="00F06B2A">
              <w:t>Instructions</w:t>
            </w:r>
          </w:p>
        </w:tc>
        <w:tc>
          <w:tcPr>
            <w:tcW w:w="861" w:type="pct"/>
            <w:tcBorders>
              <w:top w:val="single" w:sz="4" w:space="0" w:color="auto"/>
              <w:left w:val="single" w:sz="4" w:space="0" w:color="auto"/>
              <w:bottom w:val="single" w:sz="4" w:space="0" w:color="auto"/>
              <w:right w:val="single" w:sz="4" w:space="0" w:color="auto"/>
            </w:tcBorders>
            <w:vAlign w:val="center"/>
          </w:tcPr>
          <w:p w:rsidR="00BC480B" w:rsidRPr="00DE398D" w:rsidRDefault="00BC480B" w:rsidP="00C57BED">
            <w:pPr>
              <w:pStyle w:val="TableEntry"/>
            </w:pPr>
          </w:p>
        </w:tc>
      </w:tr>
      <w:tr w:rsidR="00BC480B" w:rsidRPr="00DE398D" w:rsidTr="00C57BED">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BC480B" w:rsidRPr="00156C94" w:rsidRDefault="00731993" w:rsidP="00C57BED">
            <w:pPr>
              <w:pStyle w:val="TableEntry"/>
            </w:pPr>
            <w:r>
              <w:lastRenderedPageBreak/>
              <w:t>C [1</w:t>
            </w:r>
            <w:proofErr w:type="gramStart"/>
            <w:r w:rsidRPr="00156C94">
              <w:t>..*</w:t>
            </w:r>
            <w:proofErr w:type="gramEnd"/>
            <w:r w:rsidRPr="00156C94">
              <w:t>]</w:t>
            </w:r>
          </w:p>
        </w:tc>
        <w:tc>
          <w:tcPr>
            <w:tcW w:w="580"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t>Act Plan</w:t>
            </w:r>
          </w:p>
          <w:p w:rsidR="00BC480B" w:rsidRPr="00156C94" w:rsidRDefault="00BC480B" w:rsidP="00C57BED">
            <w:pPr>
              <w:pStyle w:val="TableEntry"/>
            </w:pPr>
          </w:p>
          <w:p w:rsidR="00BC480B" w:rsidRPr="00156C94"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t>2.16.840.1.113883.10.20.22.4.39</w:t>
            </w:r>
            <w:r>
              <w:t>.2</w:t>
            </w:r>
          </w:p>
        </w:tc>
        <w:tc>
          <w:tcPr>
            <w:tcW w:w="716" w:type="pct"/>
            <w:tcBorders>
              <w:top w:val="single" w:sz="4" w:space="0" w:color="auto"/>
              <w:left w:val="single" w:sz="4" w:space="0" w:color="auto"/>
              <w:bottom w:val="single" w:sz="4" w:space="0" w:color="auto"/>
              <w:right w:val="single" w:sz="4" w:space="0" w:color="auto"/>
            </w:tcBorders>
            <w:vAlign w:val="center"/>
          </w:tcPr>
          <w:p w:rsidR="00BC480B" w:rsidRDefault="00BC480B" w:rsidP="00C57BED">
            <w:pPr>
              <w:pStyle w:val="TableEntry"/>
            </w:pPr>
            <w:r w:rsidRPr="00F06B2A">
              <w:t xml:space="preserve">CCDA Template see CCDA </w:t>
            </w:r>
            <w:r>
              <w:t>August 2013</w:t>
            </w:r>
          </w:p>
          <w:p w:rsidR="00BC480B" w:rsidRPr="00F06B2A" w:rsidRDefault="00BC480B" w:rsidP="00C57BED">
            <w:pPr>
              <w:pStyle w:val="TableEntry"/>
            </w:pPr>
            <w:r>
              <w:t>3.1 Act Plan</w:t>
            </w:r>
          </w:p>
          <w:p w:rsidR="00BC480B" w:rsidRPr="00156C94" w:rsidRDefault="00BC480B" w:rsidP="00C57BED">
            <w:pPr>
              <w:pStyle w:val="TableEntry"/>
            </w:pPr>
          </w:p>
        </w:tc>
        <w:tc>
          <w:tcPr>
            <w:tcW w:w="861"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BC480B" w:rsidRPr="00156C94" w:rsidRDefault="00731993" w:rsidP="00C57BED">
            <w:pPr>
              <w:pStyle w:val="TableEntry"/>
            </w:pPr>
            <w:r>
              <w:t>C [1</w:t>
            </w:r>
            <w:proofErr w:type="gramStart"/>
            <w:r w:rsidRPr="00156C94">
              <w:t>..*</w:t>
            </w:r>
            <w:proofErr w:type="gramEnd"/>
            <w:r w:rsidRPr="00156C94">
              <w:t>]</w:t>
            </w:r>
          </w:p>
        </w:tc>
        <w:tc>
          <w:tcPr>
            <w:tcW w:w="580"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Encounter</w:t>
            </w:r>
            <w:r>
              <w:t xml:space="preserve"> Plan</w:t>
            </w:r>
          </w:p>
          <w:p w:rsidR="00BC480B" w:rsidRPr="00156C94"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t>2.16.840.1.113883.10.20.22.4.40</w:t>
            </w:r>
            <w:r>
              <w:t>.2</w:t>
            </w:r>
          </w:p>
        </w:tc>
        <w:tc>
          <w:tcPr>
            <w:tcW w:w="716" w:type="pct"/>
            <w:tcBorders>
              <w:top w:val="single" w:sz="4" w:space="0" w:color="auto"/>
              <w:left w:val="single" w:sz="4" w:space="0" w:color="auto"/>
              <w:bottom w:val="single" w:sz="4" w:space="0" w:color="auto"/>
              <w:right w:val="single" w:sz="4" w:space="0" w:color="auto"/>
            </w:tcBorders>
          </w:tcPr>
          <w:p w:rsidR="00BC480B" w:rsidRDefault="00BC480B" w:rsidP="00C57BED">
            <w:pPr>
              <w:pStyle w:val="TableEntry"/>
            </w:pPr>
            <w:r w:rsidRPr="00F06B2A">
              <w:t xml:space="preserve">CCDA Template see CCDA </w:t>
            </w:r>
            <w:r>
              <w:t>August 2013</w:t>
            </w:r>
          </w:p>
          <w:p w:rsidR="00BC480B" w:rsidRPr="00156C94" w:rsidRDefault="00BC480B" w:rsidP="00C57BED">
            <w:pPr>
              <w:pStyle w:val="TableEntry"/>
            </w:pPr>
            <w:r>
              <w:t>3.26 Encounter Plan</w:t>
            </w:r>
          </w:p>
          <w:p w:rsidR="00BC480B" w:rsidRPr="00156C94" w:rsidRDefault="00BC480B" w:rsidP="00C57BED">
            <w:pPr>
              <w:pStyle w:val="TableEntry"/>
            </w:pPr>
          </w:p>
        </w:tc>
        <w:tc>
          <w:tcPr>
            <w:tcW w:w="861"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BC480B" w:rsidRPr="00156C94" w:rsidRDefault="00731993" w:rsidP="00C57BED">
            <w:pPr>
              <w:pStyle w:val="TableEntry"/>
            </w:pPr>
            <w:r>
              <w:t>C [1</w:t>
            </w:r>
            <w:proofErr w:type="gramStart"/>
            <w:r w:rsidRPr="00156C94">
              <w:t>..*</w:t>
            </w:r>
            <w:proofErr w:type="gramEnd"/>
            <w:r w:rsidRPr="00156C94">
              <w:t>]</w:t>
            </w:r>
          </w:p>
        </w:tc>
        <w:tc>
          <w:tcPr>
            <w:tcW w:w="580"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t>Handoff Communication</w:t>
            </w:r>
          </w:p>
        </w:tc>
        <w:tc>
          <w:tcPr>
            <w:tcW w:w="906" w:type="pct"/>
            <w:tcBorders>
              <w:top w:val="single" w:sz="4" w:space="0" w:color="auto"/>
              <w:left w:val="single" w:sz="4" w:space="0" w:color="auto"/>
              <w:bottom w:val="single" w:sz="4" w:space="0" w:color="auto"/>
              <w:right w:val="single" w:sz="4" w:space="0" w:color="auto"/>
            </w:tcBorders>
          </w:tcPr>
          <w:p w:rsidR="00BC480B" w:rsidRPr="00F06B2A" w:rsidRDefault="00BC480B" w:rsidP="00C57BED">
            <w:pPr>
              <w:pStyle w:val="TableEntry"/>
            </w:pPr>
            <w:r>
              <w:t>2.16.840.1.113883.10.20.22.4.141</w:t>
            </w:r>
          </w:p>
        </w:tc>
        <w:tc>
          <w:tcPr>
            <w:tcW w:w="716" w:type="pct"/>
            <w:tcBorders>
              <w:top w:val="single" w:sz="4" w:space="0" w:color="auto"/>
              <w:left w:val="single" w:sz="4" w:space="0" w:color="auto"/>
              <w:bottom w:val="single" w:sz="4" w:space="0" w:color="auto"/>
              <w:right w:val="single" w:sz="4" w:space="0" w:color="auto"/>
            </w:tcBorders>
          </w:tcPr>
          <w:p w:rsidR="00BC480B" w:rsidRDefault="00BC480B" w:rsidP="00C57BED">
            <w:pPr>
              <w:pStyle w:val="TableEntry"/>
            </w:pPr>
            <w:r w:rsidRPr="00F06B2A">
              <w:t xml:space="preserve">CCDA Template see CCDA </w:t>
            </w:r>
            <w:r>
              <w:t>August 2013</w:t>
            </w:r>
          </w:p>
          <w:p w:rsidR="00BC480B" w:rsidRPr="00F06B2A" w:rsidRDefault="00BC480B" w:rsidP="00C57BED">
            <w:pPr>
              <w:pStyle w:val="TableEntry"/>
            </w:pPr>
            <w:r>
              <w:t>3.17.1 Handoff Communication</w:t>
            </w:r>
          </w:p>
        </w:tc>
        <w:tc>
          <w:tcPr>
            <w:tcW w:w="861"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BC480B" w:rsidRPr="00156C94" w:rsidDel="00ED0757" w:rsidRDefault="00731993" w:rsidP="00C57BED">
            <w:pPr>
              <w:pStyle w:val="TableEntry"/>
            </w:pPr>
            <w:r>
              <w:t>C [1</w:t>
            </w:r>
            <w:proofErr w:type="gramStart"/>
            <w:r w:rsidRPr="00156C94">
              <w:t>..*</w:t>
            </w:r>
            <w:proofErr w:type="gramEnd"/>
            <w:r w:rsidRPr="00156C94">
              <w:t>]</w:t>
            </w:r>
          </w:p>
        </w:tc>
        <w:tc>
          <w:tcPr>
            <w:tcW w:w="580"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Observation</w:t>
            </w:r>
            <w:r>
              <w:t xml:space="preserve"> Plan</w:t>
            </w:r>
          </w:p>
          <w:p w:rsidR="00BC480B" w:rsidRPr="00156C94"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t>2.16.840.1.113883.10.20.22.4.44</w:t>
            </w:r>
            <w:r>
              <w:t>.2</w:t>
            </w:r>
          </w:p>
        </w:tc>
        <w:tc>
          <w:tcPr>
            <w:tcW w:w="716" w:type="pct"/>
            <w:tcBorders>
              <w:top w:val="single" w:sz="4" w:space="0" w:color="auto"/>
              <w:left w:val="single" w:sz="4" w:space="0" w:color="auto"/>
              <w:bottom w:val="single" w:sz="4" w:space="0" w:color="auto"/>
              <w:right w:val="single" w:sz="4" w:space="0" w:color="auto"/>
            </w:tcBorders>
          </w:tcPr>
          <w:p w:rsidR="00BC480B" w:rsidRDefault="00BC480B" w:rsidP="00C57BED">
            <w:pPr>
              <w:pStyle w:val="TableEntry"/>
            </w:pPr>
            <w:r w:rsidRPr="00F06B2A">
              <w:t xml:space="preserve">CCDA Template see CCDA </w:t>
            </w:r>
            <w:r>
              <w:t>August 2013</w:t>
            </w:r>
          </w:p>
          <w:p w:rsidR="00BC480B" w:rsidRPr="00156C94" w:rsidRDefault="00BC480B" w:rsidP="00C57BED">
            <w:pPr>
              <w:pStyle w:val="TableEntry"/>
            </w:pPr>
            <w:r>
              <w:t>3.54 Observation Plan</w:t>
            </w:r>
          </w:p>
          <w:p w:rsidR="00BC480B" w:rsidRPr="00156C94" w:rsidRDefault="00BC480B" w:rsidP="00C57BED">
            <w:pPr>
              <w:pStyle w:val="TableEntry"/>
            </w:pPr>
          </w:p>
        </w:tc>
        <w:tc>
          <w:tcPr>
            <w:tcW w:w="861"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BC480B" w:rsidRPr="00156C94" w:rsidDel="00ED0757" w:rsidRDefault="00731993" w:rsidP="00C57BED">
            <w:pPr>
              <w:pStyle w:val="TableEntry"/>
            </w:pPr>
            <w:r>
              <w:t>C [1</w:t>
            </w:r>
            <w:proofErr w:type="gramStart"/>
            <w:r w:rsidRPr="00156C94">
              <w:t>..*</w:t>
            </w:r>
            <w:proofErr w:type="gramEnd"/>
            <w:r w:rsidRPr="00156C94">
              <w:t>]</w:t>
            </w:r>
          </w:p>
        </w:tc>
        <w:tc>
          <w:tcPr>
            <w:tcW w:w="580"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156C94">
              <w:t>Procedure</w:t>
            </w:r>
            <w:r>
              <w:t xml:space="preserve"> Plan</w:t>
            </w: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p w:rsidR="00BC480B" w:rsidRPr="00156C94"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156C94" w:rsidRDefault="00BC480B" w:rsidP="00C57BED">
            <w:pPr>
              <w:pStyle w:val="TableEntry"/>
            </w:pPr>
            <w:r w:rsidRPr="00F06B2A">
              <w:t>2.16.840.1.113883.10.20.22.4.41</w:t>
            </w:r>
            <w:r>
              <w:t>.2</w:t>
            </w:r>
          </w:p>
        </w:tc>
        <w:tc>
          <w:tcPr>
            <w:tcW w:w="716" w:type="pct"/>
            <w:tcBorders>
              <w:top w:val="single" w:sz="4" w:space="0" w:color="auto"/>
              <w:left w:val="single" w:sz="4" w:space="0" w:color="auto"/>
              <w:bottom w:val="single" w:sz="4" w:space="0" w:color="auto"/>
              <w:right w:val="single" w:sz="4" w:space="0" w:color="auto"/>
            </w:tcBorders>
          </w:tcPr>
          <w:p w:rsidR="00BC480B" w:rsidRDefault="00BC480B" w:rsidP="00C57BED">
            <w:pPr>
              <w:pStyle w:val="TableEntry"/>
            </w:pPr>
            <w:r w:rsidRPr="00F06B2A">
              <w:t xml:space="preserve">CCDA Template see CCDA </w:t>
            </w:r>
            <w:r>
              <w:t>August 2013</w:t>
            </w:r>
          </w:p>
          <w:p w:rsidR="00BC480B" w:rsidRPr="00156C94" w:rsidRDefault="00BC480B" w:rsidP="00C57BED">
            <w:pPr>
              <w:pStyle w:val="TableEntry"/>
            </w:pPr>
            <w:r>
              <w:t xml:space="preserve">3.72 </w:t>
            </w:r>
            <w:r w:rsidRPr="00F06B2A">
              <w:t>Procedure</w:t>
            </w:r>
            <w:r>
              <w:t xml:space="preserve"> Plan</w:t>
            </w:r>
          </w:p>
        </w:tc>
        <w:tc>
          <w:tcPr>
            <w:tcW w:w="861" w:type="pct"/>
            <w:tcBorders>
              <w:top w:val="single" w:sz="4" w:space="0" w:color="auto"/>
              <w:left w:val="single" w:sz="4" w:space="0" w:color="auto"/>
              <w:bottom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trHeight w:val="1973"/>
          <w:jc w:val="center"/>
        </w:trPr>
        <w:tc>
          <w:tcPr>
            <w:tcW w:w="905" w:type="pct"/>
            <w:tcBorders>
              <w:top w:val="single" w:sz="4" w:space="0" w:color="auto"/>
              <w:left w:val="single" w:sz="4" w:space="0" w:color="auto"/>
              <w:right w:val="single" w:sz="4" w:space="0" w:color="auto"/>
            </w:tcBorders>
            <w:vAlign w:val="center"/>
          </w:tcPr>
          <w:p w:rsidR="00BC480B" w:rsidRPr="00156C94" w:rsidDel="00ED0757" w:rsidRDefault="00731993" w:rsidP="00C57BED">
            <w:pPr>
              <w:pStyle w:val="TableEntry"/>
            </w:pPr>
            <w:r>
              <w:t>C [1</w:t>
            </w:r>
            <w:proofErr w:type="gramStart"/>
            <w:r w:rsidRPr="00156C94">
              <w:t>..*</w:t>
            </w:r>
            <w:proofErr w:type="gramEnd"/>
            <w:r w:rsidRPr="00156C94">
              <w:t>]</w:t>
            </w:r>
          </w:p>
        </w:tc>
        <w:tc>
          <w:tcPr>
            <w:tcW w:w="580" w:type="pct"/>
            <w:tcBorders>
              <w:top w:val="single" w:sz="4" w:space="0" w:color="auto"/>
              <w:left w:val="single" w:sz="4" w:space="0" w:color="auto"/>
              <w:right w:val="single" w:sz="4" w:space="0" w:color="auto"/>
            </w:tcBorders>
            <w:vAlign w:val="center"/>
          </w:tcPr>
          <w:p w:rsidR="00BC480B" w:rsidRPr="00156C94" w:rsidRDefault="00BC480B" w:rsidP="00C57BED">
            <w:pPr>
              <w:pStyle w:val="TableEntry"/>
            </w:pPr>
          </w:p>
        </w:tc>
        <w:tc>
          <w:tcPr>
            <w:tcW w:w="1033" w:type="pct"/>
            <w:tcBorders>
              <w:top w:val="single" w:sz="4" w:space="0" w:color="auto"/>
              <w:left w:val="single" w:sz="4" w:space="0" w:color="auto"/>
              <w:right w:val="single" w:sz="4" w:space="0" w:color="auto"/>
            </w:tcBorders>
          </w:tcPr>
          <w:p w:rsidR="00BC480B" w:rsidRPr="00156C94" w:rsidRDefault="00BC480B" w:rsidP="00C57BED">
            <w:pPr>
              <w:pStyle w:val="TableEntry"/>
            </w:pPr>
            <w:r w:rsidRPr="00156C94">
              <w:t>Substance Administration</w:t>
            </w:r>
            <w:r>
              <w:t xml:space="preserve"> Plan</w:t>
            </w:r>
          </w:p>
        </w:tc>
        <w:tc>
          <w:tcPr>
            <w:tcW w:w="906" w:type="pct"/>
            <w:tcBorders>
              <w:top w:val="single" w:sz="4" w:space="0" w:color="auto"/>
              <w:left w:val="single" w:sz="4" w:space="0" w:color="auto"/>
              <w:right w:val="single" w:sz="4" w:space="0" w:color="auto"/>
            </w:tcBorders>
          </w:tcPr>
          <w:p w:rsidR="00BC480B" w:rsidRPr="00156C94" w:rsidRDefault="00BC480B" w:rsidP="00C57BED">
            <w:pPr>
              <w:pStyle w:val="TableEntry"/>
            </w:pPr>
            <w:r w:rsidRPr="00F06B2A">
              <w:t>2.16.840.1.113883.10.20.22.4.42</w:t>
            </w:r>
            <w:r>
              <w:t>.2</w:t>
            </w:r>
          </w:p>
        </w:tc>
        <w:tc>
          <w:tcPr>
            <w:tcW w:w="716" w:type="pct"/>
            <w:tcBorders>
              <w:top w:val="single" w:sz="4" w:space="0" w:color="auto"/>
              <w:left w:val="single" w:sz="4" w:space="0" w:color="auto"/>
              <w:right w:val="single" w:sz="4" w:space="0" w:color="auto"/>
            </w:tcBorders>
          </w:tcPr>
          <w:p w:rsidR="00BC480B" w:rsidRDefault="00BC480B" w:rsidP="00C57BED">
            <w:pPr>
              <w:pStyle w:val="TableEntry"/>
            </w:pPr>
            <w:r w:rsidRPr="00F06B2A">
              <w:t xml:space="preserve">CCDA Template see CCDA </w:t>
            </w:r>
            <w:r>
              <w:t>August 2013</w:t>
            </w:r>
          </w:p>
          <w:p w:rsidR="00BC480B" w:rsidRDefault="00BC480B" w:rsidP="00C57BED">
            <w:pPr>
              <w:pStyle w:val="TableEntry"/>
            </w:pPr>
            <w:r>
              <w:t>3.91</w:t>
            </w:r>
          </w:p>
          <w:p w:rsidR="00BC480B" w:rsidRPr="00156C94" w:rsidRDefault="00BC480B" w:rsidP="00C57BED">
            <w:pPr>
              <w:pStyle w:val="TableEntry"/>
            </w:pPr>
            <w:r w:rsidRPr="00F06B2A">
              <w:t>Substance Administration</w:t>
            </w:r>
            <w:r>
              <w:t xml:space="preserve"> Plan</w:t>
            </w:r>
          </w:p>
        </w:tc>
        <w:tc>
          <w:tcPr>
            <w:tcW w:w="861" w:type="pct"/>
            <w:tcBorders>
              <w:top w:val="single" w:sz="4" w:space="0" w:color="auto"/>
              <w:left w:val="single" w:sz="4" w:space="0" w:color="auto"/>
              <w:right w:val="single" w:sz="4" w:space="0" w:color="auto"/>
            </w:tcBorders>
            <w:vAlign w:val="center"/>
          </w:tcPr>
          <w:p w:rsidR="00BC480B" w:rsidRPr="00156C94" w:rsidRDefault="00BC480B" w:rsidP="00C57BED">
            <w:pPr>
              <w:pStyle w:val="TableEntry"/>
            </w:pPr>
          </w:p>
        </w:tc>
      </w:tr>
      <w:tr w:rsidR="00BC480B" w:rsidRPr="00DE398D" w:rsidTr="00C57BED">
        <w:trPr>
          <w:cantSplit/>
          <w:trHeight w:val="1658"/>
          <w:jc w:val="center"/>
        </w:trPr>
        <w:tc>
          <w:tcPr>
            <w:tcW w:w="905" w:type="pct"/>
            <w:tcBorders>
              <w:top w:val="single" w:sz="4" w:space="0" w:color="auto"/>
              <w:left w:val="single" w:sz="4" w:space="0" w:color="auto"/>
              <w:right w:val="single" w:sz="4" w:space="0" w:color="auto"/>
            </w:tcBorders>
            <w:vAlign w:val="center"/>
          </w:tcPr>
          <w:p w:rsidR="00BC480B" w:rsidRPr="00156C94" w:rsidRDefault="00731993" w:rsidP="00C57BED">
            <w:pPr>
              <w:pStyle w:val="TableEntry"/>
            </w:pPr>
            <w:r>
              <w:lastRenderedPageBreak/>
              <w:t>C [1</w:t>
            </w:r>
            <w:proofErr w:type="gramStart"/>
            <w:r w:rsidRPr="00156C94">
              <w:t>..*</w:t>
            </w:r>
            <w:proofErr w:type="gramEnd"/>
            <w:r w:rsidRPr="00156C94">
              <w:t>]</w:t>
            </w:r>
          </w:p>
        </w:tc>
        <w:tc>
          <w:tcPr>
            <w:tcW w:w="580" w:type="pct"/>
            <w:tcBorders>
              <w:top w:val="single" w:sz="4" w:space="0" w:color="auto"/>
              <w:left w:val="single" w:sz="4" w:space="0" w:color="auto"/>
              <w:right w:val="single" w:sz="4" w:space="0" w:color="auto"/>
            </w:tcBorders>
            <w:vAlign w:val="center"/>
          </w:tcPr>
          <w:p w:rsidR="00BC480B" w:rsidRPr="00156C94" w:rsidRDefault="00BC480B" w:rsidP="00C57BED">
            <w:pPr>
              <w:pStyle w:val="TableEntry"/>
            </w:pPr>
          </w:p>
        </w:tc>
        <w:tc>
          <w:tcPr>
            <w:tcW w:w="1033" w:type="pct"/>
            <w:tcBorders>
              <w:top w:val="single" w:sz="4" w:space="0" w:color="auto"/>
              <w:left w:val="single" w:sz="4" w:space="0" w:color="auto"/>
              <w:right w:val="single" w:sz="4" w:space="0" w:color="auto"/>
            </w:tcBorders>
          </w:tcPr>
          <w:p w:rsidR="00BC480B" w:rsidRPr="00156C94" w:rsidRDefault="00BC480B" w:rsidP="00C57BED">
            <w:pPr>
              <w:pStyle w:val="TableEntry"/>
            </w:pPr>
            <w:r w:rsidRPr="00156C94">
              <w:t>Supply</w:t>
            </w:r>
            <w:r>
              <w:t xml:space="preserve"> Plan</w:t>
            </w:r>
          </w:p>
        </w:tc>
        <w:tc>
          <w:tcPr>
            <w:tcW w:w="906" w:type="pct"/>
            <w:tcBorders>
              <w:top w:val="single" w:sz="4" w:space="0" w:color="auto"/>
              <w:left w:val="single" w:sz="4" w:space="0" w:color="auto"/>
              <w:right w:val="single" w:sz="4" w:space="0" w:color="auto"/>
            </w:tcBorders>
          </w:tcPr>
          <w:p w:rsidR="00BC480B" w:rsidRPr="00156C94" w:rsidRDefault="00BC480B" w:rsidP="00C57BED">
            <w:pPr>
              <w:pStyle w:val="TableEntry"/>
            </w:pPr>
            <w:r w:rsidRPr="00F06B2A">
              <w:t>2.16.840.1.113883.10.20.22.4.43</w:t>
            </w:r>
            <w:r>
              <w:t>.2</w:t>
            </w:r>
          </w:p>
        </w:tc>
        <w:tc>
          <w:tcPr>
            <w:tcW w:w="716" w:type="pct"/>
            <w:tcBorders>
              <w:top w:val="single" w:sz="4" w:space="0" w:color="auto"/>
              <w:left w:val="single" w:sz="4" w:space="0" w:color="auto"/>
              <w:right w:val="single" w:sz="4" w:space="0" w:color="auto"/>
            </w:tcBorders>
          </w:tcPr>
          <w:p w:rsidR="00BC480B" w:rsidRDefault="00BC480B" w:rsidP="00C57BED">
            <w:pPr>
              <w:pStyle w:val="TableEntry"/>
            </w:pPr>
            <w:r w:rsidRPr="00F06B2A">
              <w:t xml:space="preserve">CCDA Template see CCDA </w:t>
            </w:r>
            <w:r>
              <w:t>August 2013</w:t>
            </w:r>
          </w:p>
          <w:p w:rsidR="00BC480B" w:rsidRDefault="00BC480B" w:rsidP="00C57BED">
            <w:pPr>
              <w:pStyle w:val="TableEntry"/>
            </w:pPr>
            <w:r>
              <w:t>3.93</w:t>
            </w:r>
          </w:p>
          <w:p w:rsidR="00BC480B" w:rsidRPr="00156C94" w:rsidRDefault="00BC480B" w:rsidP="00C57BED">
            <w:pPr>
              <w:pStyle w:val="TableEntry"/>
            </w:pPr>
            <w:r w:rsidRPr="00F06B2A">
              <w:t>Supply</w:t>
            </w:r>
            <w:r>
              <w:t xml:space="preserve"> Plan</w:t>
            </w:r>
          </w:p>
        </w:tc>
        <w:tc>
          <w:tcPr>
            <w:tcW w:w="861" w:type="pct"/>
            <w:tcBorders>
              <w:top w:val="single" w:sz="4" w:space="0" w:color="auto"/>
              <w:left w:val="single" w:sz="4" w:space="0" w:color="auto"/>
              <w:right w:val="single" w:sz="4" w:space="0" w:color="auto"/>
            </w:tcBorders>
            <w:vAlign w:val="center"/>
          </w:tcPr>
          <w:p w:rsidR="00BC480B" w:rsidRPr="00156C94" w:rsidRDefault="00BC480B" w:rsidP="00C57BED">
            <w:pPr>
              <w:pStyle w:val="TableEntry"/>
            </w:pPr>
          </w:p>
        </w:tc>
      </w:tr>
    </w:tbl>
    <w:p w:rsidR="00BC480B" w:rsidRPr="00F06B2A" w:rsidRDefault="00BC480B" w:rsidP="00F06B2A">
      <w:pPr>
        <w:pStyle w:val="TableTitle"/>
      </w:pPr>
    </w:p>
    <w:p w:rsidR="00DF2EC0" w:rsidRPr="00DE398D" w:rsidRDefault="00DF2EC0" w:rsidP="00DF2EC0">
      <w:pPr>
        <w:pStyle w:val="Heading5"/>
        <w:rPr>
          <w:noProof w:val="0"/>
        </w:rPr>
      </w:pPr>
      <w:bookmarkStart w:id="113" w:name="_Toc296340357"/>
      <w:bookmarkStart w:id="114" w:name="_Toc357522215"/>
      <w:r w:rsidRPr="00DE398D">
        <w:rPr>
          <w:noProof w:val="0"/>
        </w:rPr>
        <w:t>6.3.3.10</w:t>
      </w:r>
      <w:proofErr w:type="gramStart"/>
      <w:r w:rsidRPr="00DE398D">
        <w:rPr>
          <w:noProof w:val="0"/>
        </w:rPr>
        <w:t>.S</w:t>
      </w:r>
      <w:r w:rsidR="00F31D13">
        <w:rPr>
          <w:noProof w:val="0"/>
        </w:rPr>
        <w:t>2</w:t>
      </w:r>
      <w:r w:rsidRPr="00DE398D">
        <w:rPr>
          <w:noProof w:val="0"/>
        </w:rPr>
        <w:t>.</w:t>
      </w:r>
      <w:bookmarkEnd w:id="113"/>
      <w:r w:rsidR="00F31D13">
        <w:rPr>
          <w:noProof w:val="0"/>
        </w:rPr>
        <w:t>1</w:t>
      </w:r>
      <w:proofErr w:type="gramEnd"/>
      <w:r w:rsidR="00F31D13" w:rsidRPr="00DE398D">
        <w:rPr>
          <w:noProof w:val="0"/>
        </w:rPr>
        <w:t xml:space="preserve"> </w:t>
      </w:r>
      <w:r w:rsidRPr="00DE398D">
        <w:rPr>
          <w:noProof w:val="0"/>
        </w:rPr>
        <w:t>Reconciled Plan of Care Section (Using IHE Templates) Condition, Specification Document, or Vocabulary Constraint</w:t>
      </w:r>
      <w:bookmarkEnd w:id="114"/>
    </w:p>
    <w:p w:rsidR="00DF2EC0" w:rsidRPr="00DE398D" w:rsidRDefault="00DF2EC0" w:rsidP="00DF2EC0">
      <w:pPr>
        <w:pStyle w:val="BodyText"/>
      </w:pPr>
      <w:r w:rsidRPr="00DE398D">
        <w:t>None</w:t>
      </w:r>
    </w:p>
    <w:p w:rsidR="00DF2EC0" w:rsidRPr="00DE398D" w:rsidRDefault="00DF2EC0" w:rsidP="00DF2EC0">
      <w:pPr>
        <w:pStyle w:val="BodyText"/>
      </w:pPr>
    </w:p>
    <w:p w:rsidR="00DF2EC0" w:rsidRPr="00DE398D" w:rsidRDefault="00DF2EC0" w:rsidP="00DF2EC0">
      <w:pPr>
        <w:pStyle w:val="Heading5"/>
        <w:rPr>
          <w:noProof w:val="0"/>
        </w:rPr>
      </w:pPr>
      <w:bookmarkStart w:id="115" w:name="_Toc357522216"/>
      <w:r w:rsidRPr="00DE398D">
        <w:rPr>
          <w:noProof w:val="0"/>
        </w:rPr>
        <w:t>6.3.3.10</w:t>
      </w:r>
      <w:proofErr w:type="gramStart"/>
      <w:r w:rsidRPr="00DE398D">
        <w:rPr>
          <w:noProof w:val="0"/>
        </w:rPr>
        <w:t>.S</w:t>
      </w:r>
      <w:r w:rsidR="00F31D13">
        <w:rPr>
          <w:noProof w:val="0"/>
        </w:rPr>
        <w:t>2</w:t>
      </w:r>
      <w:r w:rsidRPr="00DE398D">
        <w:rPr>
          <w:noProof w:val="0"/>
        </w:rPr>
        <w:t>.</w:t>
      </w:r>
      <w:r w:rsidR="00F31D13">
        <w:rPr>
          <w:noProof w:val="0"/>
        </w:rPr>
        <w:t>2</w:t>
      </w:r>
      <w:proofErr w:type="gramEnd"/>
      <w:r w:rsidRPr="00DE398D">
        <w:rPr>
          <w:noProof w:val="0"/>
        </w:rPr>
        <w:t xml:space="preserve"> Reconciled Plan of Care Section (Using CCDA Templates) Condition, Specification Document, or Vocabulary Constraint</w:t>
      </w:r>
      <w:bookmarkEnd w:id="115"/>
    </w:p>
    <w:p w:rsidR="00DF2EC0" w:rsidRDefault="00DF2EC0" w:rsidP="00DF2EC0">
      <w:pPr>
        <w:pStyle w:val="BodyText"/>
      </w:pPr>
      <w:r w:rsidRPr="00DE398D">
        <w:t>None</w:t>
      </w:r>
    </w:p>
    <w:p w:rsidR="00006C02" w:rsidRPr="00DE398D" w:rsidRDefault="00006C02" w:rsidP="00DF2EC0">
      <w:pPr>
        <w:pStyle w:val="BodyText"/>
      </w:pPr>
    </w:p>
    <w:p w:rsidR="00DF2EC0" w:rsidRPr="00F06B2A" w:rsidRDefault="00DF2EC0" w:rsidP="00F06B2A">
      <w:pPr>
        <w:pStyle w:val="BodyText"/>
        <w:keepNext/>
        <w:rPr>
          <w:rFonts w:eastAsia="Calibri"/>
          <w:b/>
          <w:bCs/>
          <w:i/>
        </w:rPr>
      </w:pPr>
      <w:r w:rsidRPr="00F06B2A">
        <w:rPr>
          <w:rFonts w:eastAsia="Calibri"/>
          <w:b/>
          <w:bCs/>
        </w:rPr>
        <w:lastRenderedPageBreak/>
        <w:t>Reconciled Plan of Care IHE Templates</w:t>
      </w:r>
    </w:p>
    <w:p w:rsidR="00BC480B" w:rsidRPr="00DE398D" w:rsidRDefault="00BC480B" w:rsidP="00BC480B">
      <w:pPr>
        <w:pStyle w:val="XMLFragment"/>
      </w:pPr>
      <w:r w:rsidRPr="00DE398D">
        <w:t>&lt;component&gt;</w:t>
      </w:r>
    </w:p>
    <w:p w:rsidR="00BC480B" w:rsidRPr="00DE398D" w:rsidRDefault="00BC480B" w:rsidP="00BC480B">
      <w:pPr>
        <w:pStyle w:val="XMLFragment"/>
      </w:pPr>
      <w:r w:rsidRPr="00DE398D">
        <w:t xml:space="preserve">   &lt;section&gt;</w:t>
      </w:r>
    </w:p>
    <w:p w:rsidR="00BC480B" w:rsidRPr="007464AD" w:rsidRDefault="00BC480B" w:rsidP="00BC480B">
      <w:pPr>
        <w:pStyle w:val="XMLFragment"/>
      </w:pPr>
      <w:r w:rsidRPr="00DE398D">
        <w:t xml:space="preserve">      </w:t>
      </w:r>
      <w:r w:rsidRPr="007464AD">
        <w:t>&lt;templateId root='1.3.6.1.4.1.19376.1.5.3.1.1.26.1.4</w:t>
      </w:r>
      <w:r w:rsidRPr="007464AD" w:rsidDel="0098134E">
        <w:t xml:space="preserve"> </w:t>
      </w:r>
      <w:r w:rsidRPr="007464AD">
        <w:t>'/&gt;</w:t>
      </w:r>
    </w:p>
    <w:p w:rsidR="00BC480B" w:rsidRPr="007464AD" w:rsidRDefault="00BC480B" w:rsidP="00BC480B">
      <w:pPr>
        <w:pStyle w:val="XMLFragment"/>
      </w:pPr>
      <w:r w:rsidRPr="007464AD">
        <w:t xml:space="preserve">      &lt;id root=' ' extension=' '/&gt;</w:t>
      </w:r>
    </w:p>
    <w:p w:rsidR="00BC480B" w:rsidRPr="007464AD" w:rsidRDefault="00BC480B" w:rsidP="00BC480B">
      <w:pPr>
        <w:pStyle w:val="XMLFragment"/>
      </w:pPr>
      <w:r w:rsidRPr="007464AD">
        <w:t xml:space="preserve">      &lt;code code='</w:t>
      </w:r>
      <w:r w:rsidR="00651E12" w:rsidRPr="007464AD">
        <w:t>18776-5</w:t>
      </w:r>
      <w:r w:rsidRPr="007464AD">
        <w:t>' displayName='Reconciled Plan of Care'</w:t>
      </w:r>
    </w:p>
    <w:p w:rsidR="00BC480B" w:rsidRPr="00DE398D" w:rsidRDefault="00BC480B" w:rsidP="00BC480B">
      <w:pPr>
        <w:pStyle w:val="XMLFragment"/>
      </w:pPr>
      <w:r w:rsidRPr="007464AD">
        <w:t xml:space="preserve">          codeSystem='2.16.840.</w:t>
      </w:r>
      <w:r w:rsidRPr="00DE398D">
        <w:t>1.113883.6.1' codeSystemName='LOINC'/&gt;</w:t>
      </w:r>
    </w:p>
    <w:p w:rsidR="00BC480B" w:rsidRPr="00DE398D" w:rsidRDefault="00BC480B" w:rsidP="00BC480B">
      <w:pPr>
        <w:pStyle w:val="XMLFragment"/>
      </w:pPr>
      <w:r w:rsidRPr="00DE398D">
        <w:t xml:space="preserve">      &lt;text&gt;</w:t>
      </w:r>
    </w:p>
    <w:p w:rsidR="00BC480B" w:rsidRPr="00DE398D" w:rsidRDefault="00BC480B" w:rsidP="00BC480B">
      <w:pPr>
        <w:pStyle w:val="XMLFragment"/>
      </w:pPr>
      <w:r w:rsidRPr="00DE398D">
        <w:t xml:space="preserve">          Text as described above</w:t>
      </w:r>
    </w:p>
    <w:p w:rsidR="00BC480B" w:rsidRPr="00DE398D" w:rsidRDefault="00BC480B" w:rsidP="00BC480B">
      <w:pPr>
        <w:pStyle w:val="XMLFragment"/>
      </w:pPr>
      <w:r w:rsidRPr="00DE398D">
        <w:t xml:space="preserve">       &lt;/text&gt;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BC6957" w:rsidRDefault="00BC480B" w:rsidP="00BC480B">
      <w:pPr>
        <w:pStyle w:val="XMLFragment"/>
      </w:pPr>
      <w:r w:rsidRPr="00DE398D">
        <w:t xml:space="preserve">        </w:t>
      </w:r>
      <w:r w:rsidRPr="00BC6957">
        <w:t xml:space="preserve">  &lt;!—Optional Health Maintenance Care Plan Section content--&gt;</w:t>
      </w:r>
    </w:p>
    <w:p w:rsidR="00BC480B" w:rsidRPr="00BC6957" w:rsidRDefault="00BC480B" w:rsidP="00BC480B">
      <w:pPr>
        <w:pStyle w:val="XMLFragment"/>
      </w:pPr>
      <w:r w:rsidRPr="00BC6957">
        <w:t xml:space="preserve">             &lt;templateId root='</w:t>
      </w:r>
      <w:r w:rsidRPr="00F06B2A">
        <w:t>1.3.6.1.4.1.19376.1.5.3.1.1.9.50</w:t>
      </w:r>
      <w:r w:rsidRPr="00BC6957">
        <w:t>'/&gt;</w:t>
      </w:r>
    </w:p>
    <w:p w:rsidR="00BC480B" w:rsidRPr="00BC6957" w:rsidRDefault="00BC480B" w:rsidP="00BC480B">
      <w:pPr>
        <w:pStyle w:val="XMLFragment"/>
      </w:pPr>
      <w:r w:rsidRPr="00BC6957">
        <w:t xml:space="preserve">              :</w:t>
      </w:r>
    </w:p>
    <w:p w:rsidR="00BC480B" w:rsidRPr="00BC6957" w:rsidRDefault="00BC480B" w:rsidP="00BC480B">
      <w:pPr>
        <w:pStyle w:val="XMLFragment"/>
      </w:pPr>
      <w:r w:rsidRPr="00BC6957">
        <w:t xml:space="preserve">       &lt;/entry&gt;</w:t>
      </w:r>
    </w:p>
    <w:p w:rsidR="00BC480B" w:rsidRPr="00BC6957" w:rsidRDefault="00BC480B" w:rsidP="00BC480B">
      <w:pPr>
        <w:pStyle w:val="XMLFragment"/>
      </w:pPr>
      <w:r w:rsidRPr="00BC6957">
        <w:t xml:space="preserve">       &lt;entry&gt;</w:t>
      </w:r>
    </w:p>
    <w:p w:rsidR="00BC480B" w:rsidRPr="00BC6957" w:rsidRDefault="00BC480B" w:rsidP="00BC480B">
      <w:pPr>
        <w:pStyle w:val="XMLFragment"/>
      </w:pPr>
      <w:r w:rsidRPr="00BC6957">
        <w:t xml:space="preserve">            :</w:t>
      </w:r>
    </w:p>
    <w:p w:rsidR="00BC480B" w:rsidRPr="00BC6957" w:rsidRDefault="00BC480B" w:rsidP="00BC480B">
      <w:pPr>
        <w:pStyle w:val="XMLFragment"/>
      </w:pPr>
      <w:r w:rsidRPr="00BC6957">
        <w:t xml:space="preserve">          &lt;!—Optional Encounter Entry --&gt;</w:t>
      </w:r>
    </w:p>
    <w:p w:rsidR="00BC480B" w:rsidRPr="00BC6957" w:rsidRDefault="00BC480B" w:rsidP="00BC480B">
      <w:pPr>
        <w:pStyle w:val="XMLFragment"/>
      </w:pPr>
      <w:r w:rsidRPr="00BC6957">
        <w:t xml:space="preserve">             &lt;templateId root='</w:t>
      </w:r>
      <w:r w:rsidRPr="00F06B2A">
        <w:t>1.3.6.1.4.1.19376.1.5.3.1.4.14</w:t>
      </w:r>
      <w:r w:rsidRPr="00BC6957">
        <w:t>'/&gt;</w:t>
      </w:r>
    </w:p>
    <w:p w:rsidR="00BC480B" w:rsidRPr="00BC6957" w:rsidRDefault="00BC480B" w:rsidP="00BC480B">
      <w:pPr>
        <w:pStyle w:val="XMLFragment"/>
      </w:pPr>
      <w:r w:rsidRPr="00BC6957">
        <w:t xml:space="preserve">              :</w:t>
      </w:r>
    </w:p>
    <w:p w:rsidR="00BC480B" w:rsidRPr="00BC6957" w:rsidRDefault="00BC480B" w:rsidP="00BC480B">
      <w:pPr>
        <w:pStyle w:val="XMLFragment"/>
      </w:pPr>
      <w:r w:rsidRPr="00BC6957">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&lt;!—Optional Observation Requests Entry --&gt;</w:t>
      </w:r>
    </w:p>
    <w:p w:rsidR="00BC480B" w:rsidRPr="00DE398D" w:rsidRDefault="00BC480B" w:rsidP="00BC480B">
      <w:pPr>
        <w:pStyle w:val="XMLFragment"/>
      </w:pPr>
      <w:r w:rsidRPr="00DE398D">
        <w:t xml:space="preserve">             &lt;templateId root=’ 1.3.6.1.4.1.19376.1.5.3.1.1.20.3.1’/&gt;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&lt;!—Optional Procedure Entry --&gt;</w:t>
      </w:r>
    </w:p>
    <w:p w:rsidR="00BC480B" w:rsidRPr="00DE398D" w:rsidRDefault="00BC480B" w:rsidP="00BC480B">
      <w:pPr>
        <w:pStyle w:val="XMLFragment"/>
      </w:pPr>
      <w:r w:rsidRPr="00DE398D">
        <w:t xml:space="preserve">             &lt;templateId root=’ 1.3.6.1.4.1.19376.1.5.3.1.4.19’/&gt;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&lt;!—Optional Medication Entry --&gt;</w:t>
      </w:r>
    </w:p>
    <w:p w:rsidR="00BC480B" w:rsidRPr="00DE398D" w:rsidRDefault="00BC480B" w:rsidP="00BC480B">
      <w:pPr>
        <w:pStyle w:val="XMLFragment"/>
      </w:pPr>
      <w:r w:rsidRPr="00DE398D">
        <w:t xml:space="preserve">             &lt;templateId root='1.3.6.1.4.1.19376.1.5.3.1.4.7’ /&gt;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&lt;!—Optional Immunization Entry --&gt;</w:t>
      </w:r>
    </w:p>
    <w:p w:rsidR="00BC480B" w:rsidRPr="00BC6957" w:rsidRDefault="00BC480B" w:rsidP="00BC480B">
      <w:pPr>
        <w:pStyle w:val="XMLFragment"/>
      </w:pPr>
      <w:r w:rsidRPr="00DE398D">
        <w:t xml:space="preserve">             &lt;templateId</w:t>
      </w:r>
      <w:r w:rsidRPr="00BC6957">
        <w:t xml:space="preserve"> root='</w:t>
      </w:r>
      <w:r w:rsidRPr="00F06B2A">
        <w:t>1.3.6.1.4.1.19376.1.5.3.1.4.12</w:t>
      </w:r>
      <w:r w:rsidRPr="00BC6957">
        <w:t>'/&gt;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7464AD" w:rsidRDefault="00BC480B" w:rsidP="00BC480B">
      <w:pPr>
        <w:pStyle w:val="XMLFragment"/>
      </w:pPr>
      <w:r w:rsidRPr="00DE398D">
        <w:t xml:space="preserve">       &lt;entry&gt;</w:t>
      </w:r>
    </w:p>
    <w:p w:rsidR="00BC480B" w:rsidRPr="007464AD" w:rsidRDefault="00BC480B" w:rsidP="00BC480B">
      <w:pPr>
        <w:pStyle w:val="XMLFragment"/>
      </w:pPr>
      <w:r w:rsidRPr="007464AD">
        <w:t xml:space="preserve">            :</w:t>
      </w:r>
    </w:p>
    <w:p w:rsidR="00BC480B" w:rsidRPr="007464AD" w:rsidRDefault="00BC480B" w:rsidP="00BC480B">
      <w:pPr>
        <w:pStyle w:val="XMLFragment"/>
      </w:pPr>
      <w:r w:rsidRPr="007464AD">
        <w:t xml:space="preserve">          &lt;!—Optional Plan Medical DevicesSection --&gt;</w:t>
      </w:r>
    </w:p>
    <w:p w:rsidR="00BC480B" w:rsidRPr="007464AD" w:rsidRDefault="00BC480B" w:rsidP="00BC480B">
      <w:pPr>
        <w:pStyle w:val="XMLFragment"/>
      </w:pPr>
      <w:r w:rsidRPr="007464AD">
        <w:t xml:space="preserve">             &lt;templateId root='1.3.6.1.4.1.19376.1.5.3.1.1.5.3.5</w:t>
      </w:r>
      <w:r w:rsidRPr="007464AD" w:rsidDel="0098134E">
        <w:t xml:space="preserve"> </w:t>
      </w:r>
      <w:r w:rsidRPr="007464AD">
        <w:t>'/&gt;</w:t>
      </w:r>
    </w:p>
    <w:p w:rsidR="00BC480B" w:rsidRPr="007464AD" w:rsidRDefault="00BC480B" w:rsidP="00BC480B">
      <w:pPr>
        <w:pStyle w:val="XMLFragment"/>
      </w:pPr>
      <w:r w:rsidRPr="007464A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&lt;/section&gt;</w:t>
      </w:r>
    </w:p>
    <w:p w:rsidR="00DF2EC0" w:rsidRPr="00DE398D" w:rsidRDefault="00BC480B" w:rsidP="00F06B2A">
      <w:pPr>
        <w:pStyle w:val="XMLFragment"/>
      </w:pPr>
      <w:r w:rsidRPr="00DE398D">
        <w:t>&lt;/component&gt;</w:t>
      </w:r>
    </w:p>
    <w:p w:rsidR="00DF2EC0" w:rsidRPr="00DE398D" w:rsidRDefault="00DF2EC0" w:rsidP="00F06B2A">
      <w:pPr>
        <w:pStyle w:val="FigureTitle"/>
      </w:pPr>
      <w:r w:rsidRPr="00DE398D">
        <w:t>Figure 6.3.3.10.S</w:t>
      </w:r>
      <w:r w:rsidR="00F31D13">
        <w:t>2.2</w:t>
      </w:r>
      <w:r w:rsidRPr="00DE398D">
        <w:t>-</w:t>
      </w:r>
      <w:r w:rsidR="00F31D13">
        <w:t>1</w:t>
      </w:r>
      <w:r w:rsidRPr="00DE398D">
        <w:t>:</w:t>
      </w:r>
      <w:r w:rsidR="00F31D13">
        <w:t xml:space="preserve"> S</w:t>
      </w:r>
      <w:r w:rsidRPr="00DE398D">
        <w:t>pecification for Reconciled Plan of Care Section (Using IHE Templates)</w:t>
      </w:r>
    </w:p>
    <w:p w:rsidR="00DF2EC0" w:rsidRPr="00DE398D" w:rsidRDefault="00DF2EC0" w:rsidP="000F7B82">
      <w:pPr>
        <w:pStyle w:val="BodyText"/>
      </w:pPr>
    </w:p>
    <w:p w:rsidR="00DF2EC0" w:rsidRPr="00F06B2A" w:rsidRDefault="00DF2EC0" w:rsidP="00F06B2A">
      <w:pPr>
        <w:pStyle w:val="BodyText"/>
        <w:keepNext/>
        <w:rPr>
          <w:rFonts w:eastAsia="Calibri"/>
          <w:b/>
          <w:bCs/>
          <w:i/>
        </w:rPr>
      </w:pPr>
      <w:r w:rsidRPr="00F06B2A">
        <w:rPr>
          <w:rFonts w:eastAsia="Calibri"/>
          <w:b/>
          <w:bCs/>
        </w:rPr>
        <w:lastRenderedPageBreak/>
        <w:t>Reconciled Plan of Care CCDA Example</w:t>
      </w:r>
    </w:p>
    <w:p w:rsidR="00BC480B" w:rsidRPr="007464AD" w:rsidRDefault="00BC480B" w:rsidP="00BC480B">
      <w:pPr>
        <w:pStyle w:val="XMLFragment"/>
      </w:pPr>
      <w:r w:rsidRPr="00DE398D">
        <w:t>&lt;</w:t>
      </w:r>
      <w:r w:rsidRPr="007464AD">
        <w:t>component&gt;</w:t>
      </w:r>
    </w:p>
    <w:p w:rsidR="00BC480B" w:rsidRPr="007464AD" w:rsidRDefault="00BC480B" w:rsidP="00BC480B">
      <w:pPr>
        <w:pStyle w:val="XMLFragment"/>
      </w:pPr>
      <w:r w:rsidRPr="007464AD">
        <w:t xml:space="preserve">   &lt;section&gt;</w:t>
      </w:r>
    </w:p>
    <w:p w:rsidR="00BC480B" w:rsidRPr="007464AD" w:rsidRDefault="00BC480B" w:rsidP="00BC480B">
      <w:pPr>
        <w:pStyle w:val="XMLFragment"/>
      </w:pPr>
      <w:r w:rsidRPr="007464AD">
        <w:t xml:space="preserve">      &lt;templateId root=''1.3.6.1.4.1.19376.1.5.3.1.1.26.1.4'/&gt;</w:t>
      </w:r>
    </w:p>
    <w:p w:rsidR="00BC480B" w:rsidRPr="007464AD" w:rsidRDefault="00BC480B" w:rsidP="00BC480B">
      <w:pPr>
        <w:pStyle w:val="XMLFragment"/>
      </w:pPr>
      <w:r w:rsidRPr="007464AD">
        <w:t xml:space="preserve">      &lt;id root=' ' extension=' '/&gt;</w:t>
      </w:r>
    </w:p>
    <w:p w:rsidR="00BC480B" w:rsidRPr="007464AD" w:rsidRDefault="00BC480B" w:rsidP="00BC480B">
      <w:pPr>
        <w:pStyle w:val="XMLFragment"/>
      </w:pPr>
      <w:r w:rsidRPr="007464AD">
        <w:t xml:space="preserve">      &lt;code code='</w:t>
      </w:r>
      <w:r w:rsidR="00651E12" w:rsidRPr="007464AD">
        <w:t>18776-5</w:t>
      </w:r>
      <w:r w:rsidRPr="007464AD">
        <w:t>' displayName='Reconciled Plan of Care'</w:t>
      </w:r>
    </w:p>
    <w:p w:rsidR="00BC480B" w:rsidRPr="00DE398D" w:rsidRDefault="00BC480B" w:rsidP="00BC480B">
      <w:pPr>
        <w:pStyle w:val="XMLFragment"/>
      </w:pPr>
      <w:r w:rsidRPr="00DE398D">
        <w:t xml:space="preserve">          codeSystem='2.16.840.1.113883.6.1' codeSystemName='LOINC'/&gt;</w:t>
      </w:r>
    </w:p>
    <w:p w:rsidR="00BC480B" w:rsidRPr="00DE398D" w:rsidRDefault="00BC480B" w:rsidP="00BC480B">
      <w:pPr>
        <w:pStyle w:val="XMLFragment"/>
      </w:pPr>
      <w:r w:rsidRPr="00DE398D">
        <w:t xml:space="preserve">      &lt;text&gt;</w:t>
      </w:r>
    </w:p>
    <w:p w:rsidR="00BC480B" w:rsidRPr="00DE398D" w:rsidRDefault="00BC480B" w:rsidP="00BC480B">
      <w:pPr>
        <w:pStyle w:val="XMLFragment"/>
      </w:pPr>
      <w:r w:rsidRPr="00DE398D">
        <w:t xml:space="preserve">          Text as described above</w:t>
      </w:r>
    </w:p>
    <w:p w:rsidR="00BC480B" w:rsidRPr="00DE398D" w:rsidRDefault="00BC480B" w:rsidP="00BC480B">
      <w:pPr>
        <w:pStyle w:val="XMLFragment"/>
      </w:pPr>
      <w:r w:rsidRPr="00DE398D">
        <w:t xml:space="preserve">       &lt;/text&gt;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BC6957" w:rsidRDefault="00BC480B" w:rsidP="00BC480B">
      <w:pPr>
        <w:pStyle w:val="XMLFragment"/>
      </w:pPr>
      <w:r w:rsidRPr="00DE398D">
        <w:t xml:space="preserve">        </w:t>
      </w:r>
      <w:r w:rsidRPr="00BC6957">
        <w:t xml:space="preserve">  &lt;!—Optional Instructions Entry --&gt;</w:t>
      </w:r>
    </w:p>
    <w:p w:rsidR="00BC480B" w:rsidRPr="00BC6957" w:rsidRDefault="00BC480B" w:rsidP="00BC480B">
      <w:pPr>
        <w:pStyle w:val="XMLFragment"/>
      </w:pPr>
      <w:r w:rsidRPr="00BC6957">
        <w:t xml:space="preserve">             &lt;templateId root='</w:t>
      </w:r>
      <w:r w:rsidRPr="00F06B2A">
        <w:t>2.16.840.1.113883.10.20.22.4.20</w:t>
      </w:r>
      <w:r>
        <w:t>.2</w:t>
      </w:r>
      <w:r w:rsidRPr="00BC6957">
        <w:t>'/&gt;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BC6957" w:rsidRDefault="00BC480B" w:rsidP="00BC480B">
      <w:pPr>
        <w:pStyle w:val="XMLFragment"/>
      </w:pPr>
      <w:r w:rsidRPr="00DE398D">
        <w:t xml:space="preserve">          </w:t>
      </w:r>
      <w:r w:rsidRPr="00BC6957">
        <w:t>&lt;!—Optional Act</w:t>
      </w:r>
      <w:r>
        <w:t xml:space="preserve"> Plan</w:t>
      </w:r>
      <w:r w:rsidRPr="00BC6957">
        <w:t xml:space="preserve"> Entry --&gt;</w:t>
      </w:r>
    </w:p>
    <w:p w:rsidR="00BC480B" w:rsidRPr="00BC6957" w:rsidRDefault="00BC480B" w:rsidP="00BC480B">
      <w:pPr>
        <w:pStyle w:val="XMLFragment"/>
      </w:pPr>
      <w:r w:rsidRPr="00BC6957">
        <w:t xml:space="preserve">             &lt;templateId root='</w:t>
      </w:r>
      <w:r w:rsidRPr="00F06B2A">
        <w:t>2.16.840.1.113883.10.20.22.4.39</w:t>
      </w:r>
      <w:r>
        <w:t>.2’</w:t>
      </w:r>
      <w:r w:rsidRPr="00BC6957">
        <w:t>/&gt;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BC6957" w:rsidRDefault="00BC480B" w:rsidP="00BC480B">
      <w:pPr>
        <w:pStyle w:val="XMLFragment"/>
      </w:pPr>
      <w:r w:rsidRPr="00DE398D">
        <w:t xml:space="preserve">          </w:t>
      </w:r>
      <w:r w:rsidRPr="00BC6957">
        <w:t>&lt;!</w:t>
      </w:r>
      <w:r>
        <w:t xml:space="preserve">—Optional </w:t>
      </w:r>
      <w:r w:rsidRPr="00BC6957">
        <w:t xml:space="preserve">Encounter </w:t>
      </w:r>
      <w:r>
        <w:t xml:space="preserve">Plan </w:t>
      </w:r>
      <w:r w:rsidRPr="00BC6957">
        <w:t>Entry --&gt;</w:t>
      </w:r>
    </w:p>
    <w:p w:rsidR="00BC480B" w:rsidRPr="00BC6957" w:rsidRDefault="00BC480B" w:rsidP="00BC480B">
      <w:pPr>
        <w:pStyle w:val="XMLFragment"/>
      </w:pPr>
      <w:r w:rsidRPr="00BC6957">
        <w:t xml:space="preserve">             &lt;templateId root=’</w:t>
      </w:r>
      <w:r w:rsidRPr="00F06B2A">
        <w:t xml:space="preserve"> 2.16.840.1.113883.10.20.22.4.40</w:t>
      </w:r>
      <w:r>
        <w:t>.2</w:t>
      </w:r>
      <w:r w:rsidRPr="00BC6957">
        <w:t>'/&gt;</w:t>
      </w:r>
    </w:p>
    <w:p w:rsidR="00BC480B" w:rsidRPr="00DE398D" w:rsidRDefault="00BC480B" w:rsidP="00BC480B">
      <w:pPr>
        <w:pStyle w:val="XMLFragment"/>
      </w:pPr>
      <w:r w:rsidRPr="00DE398D">
        <w:t xml:space="preserve">              :</w:t>
      </w:r>
    </w:p>
    <w:p w:rsidR="00BC480B" w:rsidRDefault="00BC480B" w:rsidP="00BC480B">
      <w:pPr>
        <w:pStyle w:val="XMLFragment"/>
      </w:pPr>
      <w:r w:rsidRPr="00DE398D">
        <w:t xml:space="preserve">       &lt;/entry&gt;</w:t>
      </w:r>
    </w:p>
    <w:p w:rsidR="00BC480B" w:rsidRPr="00DE398D" w:rsidRDefault="00BC480B" w:rsidP="00BC480B">
      <w:pPr>
        <w:pStyle w:val="XMLFragment"/>
      </w:pPr>
      <w:r>
        <w:t xml:space="preserve">       </w:t>
      </w:r>
      <w:r w:rsidRPr="00DE398D">
        <w:t>&lt;entry&gt;</w:t>
      </w:r>
    </w:p>
    <w:p w:rsidR="00BC480B" w:rsidRPr="00DE398D" w:rsidRDefault="00BC480B" w:rsidP="00BC480B">
      <w:pPr>
        <w:pStyle w:val="XMLFragment"/>
      </w:pPr>
      <w:r w:rsidRPr="00DE398D">
        <w:t xml:space="preserve">            :</w:t>
      </w:r>
    </w:p>
    <w:p w:rsidR="00BC480B" w:rsidRPr="00BC6957" w:rsidRDefault="00BC480B" w:rsidP="00BC480B">
      <w:pPr>
        <w:pStyle w:val="XMLFragment"/>
      </w:pPr>
      <w:r w:rsidRPr="00DE398D">
        <w:t xml:space="preserve">          </w:t>
      </w:r>
      <w:r w:rsidRPr="00BC6957">
        <w:t>&lt;!</w:t>
      </w:r>
      <w:r>
        <w:t xml:space="preserve">—Optional Handoff Communication </w:t>
      </w:r>
      <w:r w:rsidRPr="00BC6957">
        <w:t>Entry --&gt;</w:t>
      </w:r>
    </w:p>
    <w:p w:rsidR="00BC480B" w:rsidRPr="00BC6957" w:rsidRDefault="00BC480B" w:rsidP="00BC480B">
      <w:pPr>
        <w:pStyle w:val="XMLFragment"/>
      </w:pPr>
      <w:r w:rsidRPr="00BC6957">
        <w:t xml:space="preserve">             &lt;templateId root=’</w:t>
      </w:r>
      <w:r>
        <w:t>2.16.840.1.113883.10.20.22.4.141</w:t>
      </w:r>
      <w:r w:rsidRPr="00BC6957">
        <w:t>'/&gt;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w:t>
      </w:r>
      <w:r>
        <w:t xml:space="preserve">!—Optional </w:t>
      </w:r>
      <w:r w:rsidRPr="00DE398D">
        <w:t xml:space="preserve">Observation </w:t>
      </w:r>
      <w:r>
        <w:t xml:space="preserve">Plan </w:t>
      </w:r>
      <w:r w:rsidRPr="00DE398D">
        <w:t>Entry --&gt;</w:t>
      </w:r>
    </w:p>
    <w:p w:rsidR="00BC480B" w:rsidRPr="00BC6957" w:rsidRDefault="00BC480B" w:rsidP="00BC480B">
      <w:pPr>
        <w:pStyle w:val="XMLFragment"/>
      </w:pPr>
      <w:r w:rsidRPr="00DE398D">
        <w:t xml:space="preserve">           </w:t>
      </w:r>
      <w:r w:rsidRPr="00BC6957">
        <w:t xml:space="preserve">  &lt;templateId root='</w:t>
      </w:r>
      <w:r w:rsidRPr="00F06B2A">
        <w:t>2.16.840.1.113883.10.20.22.4.44</w:t>
      </w:r>
      <w:r>
        <w:t>.2</w:t>
      </w:r>
      <w:r w:rsidRPr="00BC6957">
        <w:t>'/&gt;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&lt;!—Optional Procedure </w:t>
      </w:r>
      <w:r>
        <w:t xml:space="preserve">Plan </w:t>
      </w:r>
      <w:r w:rsidRPr="00DE398D">
        <w:t>Entry --&gt;</w:t>
      </w:r>
    </w:p>
    <w:p w:rsidR="00BC480B" w:rsidRPr="00BC6957" w:rsidRDefault="00BC480B" w:rsidP="00BC480B">
      <w:pPr>
        <w:pStyle w:val="XMLFragment"/>
      </w:pPr>
      <w:r w:rsidRPr="00DE398D">
        <w:t xml:space="preserve">            </w:t>
      </w:r>
      <w:r w:rsidRPr="00BC6957">
        <w:t xml:space="preserve"> &lt;templateId root='</w:t>
      </w:r>
      <w:r w:rsidRPr="00F06B2A">
        <w:t>2.16.840.1.113883.10.20.22.4.41</w:t>
      </w:r>
      <w:r>
        <w:t>.2</w:t>
      </w:r>
      <w:r w:rsidRPr="00BC6957">
        <w:t>'/&gt;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&lt;!—Optional Substance Administration </w:t>
      </w:r>
      <w:r>
        <w:t xml:space="preserve">Plan </w:t>
      </w:r>
      <w:r w:rsidRPr="00DE398D">
        <w:t>Entry --&gt;</w:t>
      </w:r>
    </w:p>
    <w:p w:rsidR="00BC480B" w:rsidRPr="00BC6957" w:rsidRDefault="00BC480B" w:rsidP="00BC480B">
      <w:pPr>
        <w:pStyle w:val="XMLFragment"/>
      </w:pPr>
      <w:r w:rsidRPr="00DE398D">
        <w:t xml:space="preserve">             </w:t>
      </w:r>
      <w:r w:rsidRPr="00BC6957">
        <w:t>&lt;templateId root='</w:t>
      </w:r>
      <w:r w:rsidRPr="00F06B2A">
        <w:t>2.16.840.1.113883.10.20.22.4.42</w:t>
      </w:r>
      <w:r>
        <w:t>.2</w:t>
      </w:r>
      <w:r w:rsidRPr="00BC6957">
        <w:t>'/&gt;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w:t>
      </w:r>
    </w:p>
    <w:p w:rsidR="00BC480B" w:rsidRPr="00DE398D" w:rsidRDefault="00BC480B" w:rsidP="00BC480B">
      <w:pPr>
        <w:pStyle w:val="XMLFragment"/>
      </w:pPr>
      <w:r w:rsidRPr="00DE398D">
        <w:t xml:space="preserve">          &lt;!—Optional Supply </w:t>
      </w:r>
      <w:r>
        <w:t xml:space="preserve">Plan </w:t>
      </w:r>
      <w:r w:rsidRPr="00DE398D">
        <w:t>Entry --&gt;</w:t>
      </w:r>
    </w:p>
    <w:p w:rsidR="00BC480B" w:rsidRPr="00BC6957" w:rsidRDefault="00BC480B" w:rsidP="00BC480B">
      <w:pPr>
        <w:pStyle w:val="XMLFragment"/>
      </w:pPr>
      <w:r w:rsidRPr="00DE398D">
        <w:t xml:space="preserve">             </w:t>
      </w:r>
      <w:r w:rsidRPr="00BC6957">
        <w:t>&lt;templateId root='</w:t>
      </w:r>
      <w:r w:rsidRPr="00F06B2A">
        <w:t>2.16.840.1.113883.10.20.22.4.43</w:t>
      </w:r>
      <w:r>
        <w:t>.2</w:t>
      </w:r>
      <w:r w:rsidRPr="00BC6957">
        <w:t>'/&gt;</w:t>
      </w:r>
    </w:p>
    <w:p w:rsidR="00BC480B" w:rsidRPr="00BC6957" w:rsidRDefault="00BC480B" w:rsidP="00BC480B">
      <w:pPr>
        <w:pStyle w:val="XMLFragment"/>
      </w:pPr>
      <w:r w:rsidRPr="00BC6957">
        <w:t xml:space="preserve">              :</w:t>
      </w:r>
    </w:p>
    <w:p w:rsidR="00BC480B" w:rsidRPr="00DE398D" w:rsidRDefault="00BC480B" w:rsidP="00BC480B">
      <w:pPr>
        <w:pStyle w:val="XMLFragment"/>
      </w:pPr>
      <w:r w:rsidRPr="00DE398D">
        <w:t xml:space="preserve">       &lt;/entry&gt;</w:t>
      </w:r>
    </w:p>
    <w:p w:rsidR="00BC480B" w:rsidRPr="00DE398D" w:rsidRDefault="00BC480B" w:rsidP="00BC480B">
      <w:pPr>
        <w:pStyle w:val="XMLFragment"/>
      </w:pPr>
      <w:r w:rsidRPr="00DE398D">
        <w:t xml:space="preserve">     &lt;/section&gt;</w:t>
      </w:r>
    </w:p>
    <w:p w:rsidR="00BC480B" w:rsidRPr="00DE398D" w:rsidRDefault="00BC480B" w:rsidP="00BC480B">
      <w:pPr>
        <w:pStyle w:val="XMLFragment"/>
      </w:pPr>
      <w:r w:rsidRPr="00DE398D">
        <w:t>&lt;/component&gt;</w:t>
      </w:r>
    </w:p>
    <w:p w:rsidR="00DF2EC0" w:rsidRPr="00BC6957" w:rsidRDefault="00DF2EC0" w:rsidP="00F06B2A">
      <w:pPr>
        <w:pStyle w:val="FigureTitle"/>
      </w:pPr>
      <w:r w:rsidRPr="00BC6957">
        <w:t>Figure 6.3.3.10.S</w:t>
      </w:r>
      <w:r w:rsidR="00F31D13">
        <w:t>2.</w:t>
      </w:r>
      <w:r w:rsidR="004E5F64">
        <w:t>2</w:t>
      </w:r>
      <w:r w:rsidR="00F31D13">
        <w:t>-2</w:t>
      </w:r>
      <w:r w:rsidRPr="00BC6957">
        <w:t>: Specification for Reconciled Plan of Care Section (Using CCDA Templates)</w:t>
      </w:r>
    </w:p>
    <w:p w:rsidR="00DF2EC0" w:rsidRPr="00DE398D" w:rsidRDefault="00DF2EC0" w:rsidP="00F06B2A">
      <w:pPr>
        <w:pStyle w:val="BodyText"/>
        <w:rPr>
          <w:rFonts w:eastAsia="Calibri"/>
        </w:rPr>
      </w:pPr>
    </w:p>
    <w:p w:rsidR="00DF2EC0" w:rsidRPr="00DE398D" w:rsidRDefault="00DF2EC0" w:rsidP="00BC6957">
      <w:pPr>
        <w:pStyle w:val="BodyText"/>
      </w:pPr>
    </w:p>
    <w:p w:rsidR="00DF2EC0" w:rsidRPr="00F06B2A" w:rsidRDefault="00DF2EC0" w:rsidP="00F06B2A">
      <w:pPr>
        <w:pStyle w:val="Heading4"/>
      </w:pPr>
      <w:bookmarkStart w:id="116" w:name="_Toc357522217"/>
      <w:r w:rsidRPr="00F06B2A">
        <w:t>6.3.3.10.S</w:t>
      </w:r>
      <w:r w:rsidR="00F31D13">
        <w:t>3</w:t>
      </w:r>
      <w:r w:rsidRPr="00F06B2A">
        <w:t xml:space="preserve"> Patient Goals - Section Content Module</w:t>
      </w:r>
      <w:bookmarkEnd w:id="116"/>
      <w:r w:rsidRPr="00F06B2A">
        <w:t xml:space="preserve"> </w:t>
      </w:r>
    </w:p>
    <w:p w:rsidR="00DF2EC0" w:rsidRPr="00DE398D" w:rsidRDefault="00DF2EC0" w:rsidP="00F06B2A">
      <w:pPr>
        <w:pStyle w:val="BodyText"/>
      </w:pPr>
    </w:p>
    <w:p w:rsidR="00DF2EC0" w:rsidRPr="00DE398D" w:rsidRDefault="00DF2EC0" w:rsidP="00DF2EC0">
      <w:pPr>
        <w:pStyle w:val="TableTitle"/>
      </w:pPr>
      <w:r w:rsidRPr="00DE398D">
        <w:t>Table 6.3.3.10.S</w:t>
      </w:r>
      <w:r w:rsidR="00F31D13">
        <w:t>3-1</w:t>
      </w:r>
      <w:r w:rsidR="00204F0B">
        <w:t>:</w:t>
      </w:r>
      <w:r w:rsidRPr="00DE398D">
        <w:t xml:space="preserve"> Patient Goals Section</w:t>
      </w:r>
      <w:r w:rsidR="007C4B83">
        <w:t xml:space="preserve"> (using IHE template)</w:t>
      </w:r>
    </w:p>
    <w:tbl>
      <w:tblPr>
        <w:tblW w:w="4966"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7"/>
        <w:gridCol w:w="1168"/>
        <w:gridCol w:w="2080"/>
        <w:gridCol w:w="2428"/>
        <w:gridCol w:w="1442"/>
        <w:gridCol w:w="1291"/>
      </w:tblGrid>
      <w:tr w:rsidR="00DF2EC0" w:rsidRPr="00DE398D" w:rsidTr="003133AE">
        <w:trPr>
          <w:trHeight w:val="416"/>
        </w:trPr>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Template Name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r w:rsidRPr="00DE398D">
              <w:t>Patient Goals Section</w:t>
            </w: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7464AD" w:rsidRDefault="00DF2EC0" w:rsidP="00DF5F66">
            <w:pPr>
              <w:pStyle w:val="TableEntryHeader"/>
            </w:pPr>
            <w:r w:rsidRPr="007464AD">
              <w:t xml:space="preserve">Template ID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7464AD" w:rsidRDefault="00B75A75" w:rsidP="00DF5F66">
            <w:pPr>
              <w:pStyle w:val="TableEntry"/>
            </w:pPr>
            <w:r w:rsidRPr="007464AD">
              <w:t>1.3.6.1.4.1.19376.1.5.3.1.1.26.1.3</w:t>
            </w: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 xml:space="preserve">Parent Template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 xml:space="preserve">General Description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DF2EC0" w:rsidP="00F06B2A">
            <w:pPr>
              <w:pStyle w:val="TableEntry"/>
            </w:pPr>
            <w:r w:rsidRPr="00DE398D">
              <w:t>Patient goals section shall contain a description of the progress towards completing expectations for care including actions completed in fulfillment of proposals, goals, and order requests for monitoring, tracking, or improving the condition of the patient.</w:t>
            </w: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Section Code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FF3AF3" w:rsidP="00FF3AF3">
            <w:pPr>
              <w:pStyle w:val="TableEntry"/>
              <w:ind w:left="0"/>
            </w:pPr>
            <w:r>
              <w:t xml:space="preserve"> </w:t>
            </w:r>
            <w:r w:rsidR="00DF2EC0" w:rsidRPr="00DE398D">
              <w:t xml:space="preserve">LOINC, “Patient Goals Section”&gt; </w:t>
            </w:r>
            <w:hyperlink r:id="rId37" w:history="1">
              <w:r w:rsidR="00DF2EC0" w:rsidRPr="00DE398D">
                <w:rPr>
                  <w:rStyle w:val="Hyperlink"/>
                  <w:color w:val="auto"/>
                </w:rPr>
                <w:t>61146-7</w:t>
              </w:r>
            </w:hyperlink>
            <w:r w:rsidR="00EA6C9D">
              <w:t xml:space="preserve"> </w:t>
            </w:r>
          </w:p>
        </w:tc>
      </w:tr>
      <w:tr w:rsidR="00DF2EC0" w:rsidRPr="00DE398D" w:rsidTr="00DF5F66">
        <w:tc>
          <w:tcPr>
            <w:tcW w:w="492" w:type="pct"/>
            <w:tcBorders>
              <w:top w:val="single" w:sz="4" w:space="0" w:color="auto"/>
            </w:tcBorders>
            <w:shd w:val="clear" w:color="auto" w:fill="E6E6E6"/>
            <w:vAlign w:val="center"/>
          </w:tcPr>
          <w:p w:rsidR="00DF2EC0" w:rsidRPr="00DE398D" w:rsidRDefault="00DF2EC0" w:rsidP="00DF5F66">
            <w:pPr>
              <w:pStyle w:val="TableEntryHeader"/>
            </w:pPr>
            <w:r w:rsidRPr="00DE398D">
              <w:t xml:space="preserve">Opt and Card </w:t>
            </w:r>
          </w:p>
        </w:tc>
        <w:tc>
          <w:tcPr>
            <w:tcW w:w="626" w:type="pct"/>
            <w:tcBorders>
              <w:top w:val="single" w:sz="4" w:space="0" w:color="auto"/>
            </w:tcBorders>
            <w:shd w:val="clear" w:color="auto" w:fill="E6E6E6"/>
            <w:vAlign w:val="center"/>
          </w:tcPr>
          <w:p w:rsidR="00DF2EC0" w:rsidRPr="00DE398D" w:rsidRDefault="00DF2EC0" w:rsidP="00DF5F66">
            <w:pPr>
              <w:pStyle w:val="TableEntryHeader"/>
            </w:pPr>
            <w:r w:rsidRPr="00DE398D">
              <w:t>Condition</w:t>
            </w:r>
          </w:p>
        </w:tc>
        <w:tc>
          <w:tcPr>
            <w:tcW w:w="1115" w:type="pct"/>
            <w:tcBorders>
              <w:top w:val="single" w:sz="4" w:space="0" w:color="auto"/>
            </w:tcBorders>
            <w:shd w:val="clear" w:color="auto" w:fill="E4E4E4"/>
          </w:tcPr>
          <w:p w:rsidR="00DF2EC0" w:rsidRPr="00DE398D" w:rsidRDefault="00DF2EC0" w:rsidP="00DF5F66">
            <w:pPr>
              <w:pStyle w:val="TableEntryHeader"/>
            </w:pPr>
            <w:r w:rsidRPr="00DE398D">
              <w:t xml:space="preserve">Data Element or </w:t>
            </w:r>
            <w:r w:rsidRPr="00DE398D">
              <w:br/>
              <w:t>Section Name</w:t>
            </w:r>
          </w:p>
        </w:tc>
        <w:tc>
          <w:tcPr>
            <w:tcW w:w="1302" w:type="pct"/>
            <w:tcBorders>
              <w:top w:val="single" w:sz="4" w:space="0" w:color="auto"/>
            </w:tcBorders>
            <w:shd w:val="clear" w:color="auto" w:fill="E4E4E4"/>
            <w:vAlign w:val="center"/>
          </w:tcPr>
          <w:p w:rsidR="00DF2EC0" w:rsidRPr="00DE398D" w:rsidRDefault="00DF2EC0" w:rsidP="00DF5F66">
            <w:pPr>
              <w:pStyle w:val="TableEntryHeader"/>
            </w:pPr>
            <w:r w:rsidRPr="00DE398D">
              <w:t>Template ID</w:t>
            </w:r>
          </w:p>
        </w:tc>
        <w:tc>
          <w:tcPr>
            <w:tcW w:w="773" w:type="pct"/>
            <w:tcBorders>
              <w:top w:val="single" w:sz="4" w:space="0" w:color="auto"/>
            </w:tcBorders>
            <w:shd w:val="clear" w:color="auto" w:fill="E4E4E4"/>
            <w:vAlign w:val="center"/>
          </w:tcPr>
          <w:p w:rsidR="00DF2EC0" w:rsidRPr="00DE398D" w:rsidRDefault="00DF2EC0" w:rsidP="00DF5F66">
            <w:pPr>
              <w:pStyle w:val="TableEntryHeader"/>
            </w:pPr>
            <w:r w:rsidRPr="00DE398D">
              <w:t>Specification Document</w:t>
            </w:r>
          </w:p>
        </w:tc>
        <w:tc>
          <w:tcPr>
            <w:tcW w:w="692" w:type="pct"/>
            <w:tcBorders>
              <w:top w:val="single" w:sz="4" w:space="0" w:color="auto"/>
            </w:tcBorders>
            <w:shd w:val="clear" w:color="auto" w:fill="E4E4E4"/>
            <w:vAlign w:val="center"/>
          </w:tcPr>
          <w:p w:rsidR="00DF2EC0" w:rsidRPr="00DE398D" w:rsidRDefault="00DF2EC0" w:rsidP="00DF5F66">
            <w:pPr>
              <w:pStyle w:val="TableEntryHeader"/>
            </w:pPr>
            <w:r w:rsidRPr="00DE398D">
              <w:t>Vocabulary</w:t>
            </w:r>
          </w:p>
          <w:p w:rsidR="00DF2EC0" w:rsidRPr="00DE398D" w:rsidRDefault="00DF2EC0" w:rsidP="00DF5F66">
            <w:pPr>
              <w:pStyle w:val="TableEntryHeader"/>
            </w:pPr>
            <w:r w:rsidRPr="00DE398D">
              <w:t>Constraint</w:t>
            </w:r>
          </w:p>
        </w:tc>
      </w:tr>
      <w:tr w:rsidR="00DF2EC0" w:rsidRPr="00DE398D" w:rsidTr="00DF5F66">
        <w:tc>
          <w:tcPr>
            <w:tcW w:w="5000" w:type="pct"/>
            <w:gridSpan w:val="6"/>
            <w:tcBorders>
              <w:top w:val="single" w:sz="4" w:space="0" w:color="auto"/>
              <w:left w:val="single" w:sz="4" w:space="0" w:color="auto"/>
              <w:bottom w:val="single" w:sz="4" w:space="0" w:color="auto"/>
              <w:right w:val="single" w:sz="4" w:space="0" w:color="auto"/>
            </w:tcBorders>
          </w:tcPr>
          <w:p w:rsidR="00DF2EC0" w:rsidRPr="00DE398D" w:rsidRDefault="00DF2EC0" w:rsidP="00DF5F66">
            <w:pPr>
              <w:pStyle w:val="TableEntryHeader"/>
            </w:pPr>
            <w:r w:rsidRPr="00DE398D">
              <w:t>Text only section</w:t>
            </w:r>
          </w:p>
        </w:tc>
      </w:tr>
      <w:tr w:rsidR="00DF2EC0" w:rsidRPr="00DE398D" w:rsidTr="00DF5F66">
        <w:trPr>
          <w:cantSplit/>
        </w:trPr>
        <w:tc>
          <w:tcPr>
            <w:tcW w:w="492" w:type="pct"/>
            <w:tcBorders>
              <w:top w:val="single" w:sz="4" w:space="0" w:color="auto"/>
              <w:left w:val="single" w:sz="4" w:space="0" w:color="auto"/>
              <w:bottom w:val="single" w:sz="4" w:space="0" w:color="auto"/>
              <w:right w:val="single" w:sz="4" w:space="0" w:color="auto"/>
            </w:tcBorders>
            <w:vAlign w:val="center"/>
          </w:tcPr>
          <w:p w:rsidR="00DF2EC0" w:rsidRPr="00DE398D" w:rsidDel="00ED0757" w:rsidRDefault="00DF2EC0" w:rsidP="00DF5F66">
            <w:pPr>
              <w:pStyle w:val="TableEntry"/>
            </w:pPr>
          </w:p>
        </w:tc>
        <w:tc>
          <w:tcPr>
            <w:tcW w:w="626"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1115"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773"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692"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r>
    </w:tbl>
    <w:p w:rsidR="00DF2EC0" w:rsidRDefault="00DF2EC0" w:rsidP="00F06B2A">
      <w:pPr>
        <w:pStyle w:val="BodyText"/>
      </w:pPr>
    </w:p>
    <w:p w:rsidR="00DF2EC0" w:rsidRPr="00DE398D" w:rsidRDefault="00DF2EC0" w:rsidP="00DF2EC0">
      <w:pPr>
        <w:pStyle w:val="Heading5"/>
        <w:rPr>
          <w:noProof w:val="0"/>
        </w:rPr>
      </w:pPr>
      <w:bookmarkStart w:id="117" w:name="_Toc357522218"/>
      <w:r w:rsidRPr="00DE398D">
        <w:rPr>
          <w:noProof w:val="0"/>
        </w:rPr>
        <w:t>6.3.3.10</w:t>
      </w:r>
      <w:proofErr w:type="gramStart"/>
      <w:r w:rsidRPr="00DE398D">
        <w:rPr>
          <w:noProof w:val="0"/>
        </w:rPr>
        <w:t>.S</w:t>
      </w:r>
      <w:r w:rsidR="00F31D13">
        <w:rPr>
          <w:noProof w:val="0"/>
        </w:rPr>
        <w:t>3</w:t>
      </w:r>
      <w:r w:rsidRPr="00DE398D">
        <w:rPr>
          <w:noProof w:val="0"/>
        </w:rPr>
        <w:t>.</w:t>
      </w:r>
      <w:r w:rsidR="00F31D13">
        <w:rPr>
          <w:noProof w:val="0"/>
        </w:rPr>
        <w:t>1</w:t>
      </w:r>
      <w:proofErr w:type="gramEnd"/>
      <w:r w:rsidRPr="00DE398D">
        <w:rPr>
          <w:noProof w:val="0"/>
        </w:rPr>
        <w:t xml:space="preserve"> Patient Goals Section Condition, Specification Document, or Vocabulary Constraint</w:t>
      </w:r>
      <w:bookmarkEnd w:id="117"/>
    </w:p>
    <w:p w:rsidR="00DF2EC0" w:rsidRDefault="00DF2EC0" w:rsidP="00006C02">
      <w:pPr>
        <w:pStyle w:val="BodyText"/>
      </w:pPr>
      <w:r w:rsidRPr="00006C02">
        <w:t>None</w:t>
      </w:r>
    </w:p>
    <w:p w:rsidR="00D60D45" w:rsidRPr="00006C02" w:rsidRDefault="00D60D45" w:rsidP="00006C02">
      <w:pPr>
        <w:pStyle w:val="BodyText"/>
      </w:pPr>
    </w:p>
    <w:p w:rsidR="00DF2EC0" w:rsidRPr="00F06B2A" w:rsidRDefault="007C4B83" w:rsidP="007C4B83">
      <w:pPr>
        <w:pStyle w:val="BodyText"/>
        <w:keepNext/>
      </w:pPr>
      <w:r>
        <w:rPr>
          <w:rFonts w:eastAsia="Calibri"/>
          <w:b/>
          <w:bCs/>
        </w:rPr>
        <w:t>Patient Goals IHE</w:t>
      </w:r>
      <w:r w:rsidRPr="00F06B2A">
        <w:rPr>
          <w:rFonts w:eastAsia="Calibri"/>
          <w:b/>
          <w:bCs/>
        </w:rPr>
        <w:t xml:space="preserve"> Example</w:t>
      </w:r>
    </w:p>
    <w:p w:rsidR="00DF2EC0" w:rsidRPr="00DE398D" w:rsidRDefault="00DF2EC0" w:rsidP="00F06B2A">
      <w:pPr>
        <w:pStyle w:val="XMLFragment"/>
      </w:pPr>
      <w:r w:rsidRPr="00DE398D">
        <w:t>&lt;component&gt;</w:t>
      </w:r>
    </w:p>
    <w:p w:rsidR="00DF2EC0" w:rsidRPr="00DE398D" w:rsidRDefault="00DF2EC0" w:rsidP="00F06B2A">
      <w:pPr>
        <w:pStyle w:val="XMLFragment"/>
      </w:pPr>
    </w:p>
    <w:p w:rsidR="00DF2EC0" w:rsidRPr="007464AD" w:rsidRDefault="00DF2EC0" w:rsidP="00F06B2A">
      <w:pPr>
        <w:pStyle w:val="XMLFragment"/>
      </w:pPr>
      <w:r w:rsidRPr="00DE398D">
        <w:t xml:space="preserve">  &lt;section&gt;</w:t>
      </w:r>
    </w:p>
    <w:p w:rsidR="00DF2EC0" w:rsidRPr="007464AD" w:rsidRDefault="00DF2EC0" w:rsidP="00F06B2A">
      <w:pPr>
        <w:pStyle w:val="XMLFragment"/>
      </w:pPr>
      <w:r w:rsidRPr="007464AD">
        <w:t xml:space="preserve">    &lt;templateId root='</w:t>
      </w:r>
      <w:r w:rsidR="007C4B83" w:rsidRPr="007464AD">
        <w:t>1.3.6.1.4.1.19376.1.5.3.1.1.26.1.3’</w:t>
      </w:r>
      <w:r w:rsidRPr="007464AD">
        <w:t>/&gt;</w:t>
      </w:r>
    </w:p>
    <w:p w:rsidR="00DF2EC0" w:rsidRPr="00DE398D" w:rsidRDefault="00DF2EC0" w:rsidP="00F06B2A">
      <w:pPr>
        <w:pStyle w:val="XMLFragment"/>
      </w:pPr>
      <w:r w:rsidRPr="00DE398D">
        <w:t xml:space="preserve">    &lt;id root=' ' extension=' '/&gt;</w:t>
      </w:r>
    </w:p>
    <w:p w:rsidR="00DF2EC0" w:rsidRPr="00DE398D" w:rsidRDefault="00DF2EC0" w:rsidP="00F06B2A">
      <w:pPr>
        <w:pStyle w:val="XMLFragment"/>
      </w:pPr>
      <w:r w:rsidRPr="00DE398D">
        <w:t xml:space="preserve">    &lt;code code='</w:t>
      </w:r>
      <w:r w:rsidR="001B3AC8" w:rsidRPr="001B3AC8">
        <w:t>61146-7</w:t>
      </w:r>
      <w:r w:rsidRPr="00DE398D">
        <w:t>' displayName='PATIENT GOALS'</w:t>
      </w:r>
    </w:p>
    <w:p w:rsidR="00DF2EC0" w:rsidRPr="00DE398D" w:rsidRDefault="00DF2EC0" w:rsidP="00F06B2A">
      <w:pPr>
        <w:pStyle w:val="XMLFragment"/>
      </w:pPr>
      <w:r w:rsidRPr="00DE398D">
        <w:t xml:space="preserve">      codeSystem='2.16.840.1.113883.6.1' codeSystemName='LOINC'/&gt;</w:t>
      </w:r>
    </w:p>
    <w:p w:rsidR="00DF2EC0" w:rsidRPr="00DE398D" w:rsidRDefault="00DF2EC0" w:rsidP="00F06B2A">
      <w:pPr>
        <w:pStyle w:val="XMLFragment"/>
      </w:pPr>
      <w:r w:rsidRPr="00DE398D">
        <w:t xml:space="preserve">    &lt;text&gt;</w:t>
      </w:r>
    </w:p>
    <w:p w:rsidR="00DF2EC0" w:rsidRPr="00DE398D" w:rsidRDefault="00DF2EC0" w:rsidP="00F06B2A">
      <w:pPr>
        <w:pStyle w:val="XMLFragment"/>
      </w:pPr>
      <w:r w:rsidRPr="00DE398D">
        <w:t xml:space="preserve">      Text as described above</w:t>
      </w:r>
    </w:p>
    <w:p w:rsidR="00DF2EC0" w:rsidRPr="00DE398D" w:rsidRDefault="00DF2EC0" w:rsidP="00F06B2A">
      <w:pPr>
        <w:pStyle w:val="XMLFragment"/>
      </w:pPr>
      <w:r w:rsidRPr="00DE398D">
        <w:t xml:space="preserve">    &lt;/text&gt;  </w:t>
      </w:r>
    </w:p>
    <w:p w:rsidR="00DF2EC0" w:rsidRPr="00DE398D" w:rsidRDefault="00DF2EC0" w:rsidP="00F06B2A">
      <w:pPr>
        <w:pStyle w:val="XMLFragment"/>
      </w:pPr>
      <w:r w:rsidRPr="00DE398D">
        <w:t xml:space="preserve">  &lt;/section&gt;</w:t>
      </w:r>
    </w:p>
    <w:p w:rsidR="00DF2EC0" w:rsidRPr="00DE398D" w:rsidRDefault="00DF2EC0" w:rsidP="00F06B2A">
      <w:pPr>
        <w:pStyle w:val="XMLFragment"/>
      </w:pPr>
    </w:p>
    <w:p w:rsidR="00DF2EC0" w:rsidRPr="00DE398D" w:rsidRDefault="00DF2EC0" w:rsidP="00F06B2A">
      <w:pPr>
        <w:pStyle w:val="XMLFragment"/>
      </w:pPr>
      <w:r w:rsidRPr="00DE398D">
        <w:t>&lt;/component&gt;</w:t>
      </w:r>
    </w:p>
    <w:p w:rsidR="00DF2EC0" w:rsidRDefault="00DF2EC0" w:rsidP="00F06B2A">
      <w:pPr>
        <w:pStyle w:val="FigureTitle"/>
      </w:pPr>
      <w:r w:rsidRPr="00DE398D">
        <w:t>Figure 6.3.3.10.S</w:t>
      </w:r>
      <w:r w:rsidR="00F31D13">
        <w:t>3.1-1</w:t>
      </w:r>
      <w:r w:rsidRPr="00DE398D">
        <w:t xml:space="preserve">: Specification for </w:t>
      </w:r>
      <w:r w:rsidR="007C4B83">
        <w:t xml:space="preserve">IHE </w:t>
      </w:r>
      <w:r w:rsidRPr="00DE398D">
        <w:t>Patient Goals Section</w:t>
      </w:r>
    </w:p>
    <w:p w:rsidR="007C4B83" w:rsidRDefault="007C4B83" w:rsidP="007C4B83">
      <w:pPr>
        <w:pStyle w:val="BodyText"/>
        <w:keepNext/>
        <w:rPr>
          <w:rFonts w:eastAsia="Calibri"/>
          <w:b/>
          <w:bCs/>
        </w:rPr>
      </w:pPr>
    </w:p>
    <w:p w:rsidR="006405C6" w:rsidRDefault="006405C6" w:rsidP="006405C6">
      <w:pPr>
        <w:pStyle w:val="FigureTitle"/>
      </w:pPr>
    </w:p>
    <w:p w:rsidR="007C4B83" w:rsidRPr="00DE398D" w:rsidRDefault="007C4B83" w:rsidP="00F06B2A">
      <w:pPr>
        <w:pStyle w:val="FigureTitle"/>
      </w:pPr>
    </w:p>
    <w:p w:rsidR="006405C6" w:rsidRPr="006405C6" w:rsidRDefault="006405C6" w:rsidP="00F06B2A">
      <w:pPr>
        <w:pStyle w:val="Heading4"/>
        <w:rPr>
          <w:b w:val="0"/>
        </w:rPr>
      </w:pPr>
      <w:bookmarkStart w:id="118" w:name="_Toc357522219"/>
      <w:r w:rsidRPr="00F06B2A">
        <w:t>6.3.3.10.S</w:t>
      </w:r>
      <w:r>
        <w:t>4 Reconciled Patient Goals</w:t>
      </w:r>
      <w:r w:rsidR="00C57BED">
        <w:t xml:space="preserve"> </w:t>
      </w:r>
      <w:r w:rsidR="00C57BED" w:rsidRPr="00F06B2A">
        <w:t>- Section Content Module</w:t>
      </w:r>
    </w:p>
    <w:p w:rsidR="00C57BED" w:rsidRDefault="00C57BED" w:rsidP="00C57BED">
      <w:pPr>
        <w:pStyle w:val="TableTitle"/>
        <w:jc w:val="left"/>
      </w:pPr>
    </w:p>
    <w:p w:rsidR="00C57BED" w:rsidRDefault="00C57BED" w:rsidP="00C57BED">
      <w:pPr>
        <w:pStyle w:val="TableTitle"/>
        <w:jc w:val="left"/>
      </w:pPr>
      <w:r w:rsidRPr="00DE398D">
        <w:t>Table 6.3.3.10.S</w:t>
      </w:r>
      <w:r>
        <w:t>4</w:t>
      </w:r>
      <w:r w:rsidRPr="00DE398D">
        <w:t>-</w:t>
      </w:r>
      <w:r>
        <w:t>1</w:t>
      </w:r>
      <w:r w:rsidRPr="00DE398D">
        <w:t xml:space="preserve"> Reconciled</w:t>
      </w:r>
      <w:r>
        <w:t xml:space="preserve"> Patient Goals Section (Using IHE Templates)</w:t>
      </w:r>
    </w:p>
    <w:tbl>
      <w:tblPr>
        <w:tblW w:w="4870"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374"/>
        <w:gridCol w:w="1019"/>
        <w:gridCol w:w="1815"/>
        <w:gridCol w:w="1593"/>
        <w:gridCol w:w="1258"/>
        <w:gridCol w:w="2087"/>
      </w:tblGrid>
      <w:tr w:rsidR="003133AE" w:rsidRPr="00DE398D" w:rsidTr="008E50F0">
        <w:trPr>
          <w:cantSplit/>
          <w:jc w:val="center"/>
        </w:trPr>
        <w:tc>
          <w:tcPr>
            <w:tcW w:w="1308" w:type="pct"/>
            <w:gridSpan w:val="2"/>
            <w:tcBorders>
              <w:top w:val="single" w:sz="4" w:space="0" w:color="auto"/>
            </w:tcBorders>
            <w:shd w:val="clear" w:color="auto" w:fill="E6E6E6"/>
            <w:vAlign w:val="center"/>
          </w:tcPr>
          <w:p w:rsidR="003133AE" w:rsidRPr="00DE398D" w:rsidRDefault="003133AE" w:rsidP="008E50F0">
            <w:pPr>
              <w:pStyle w:val="TableEntryHeader"/>
            </w:pPr>
            <w:r w:rsidRPr="00DE398D">
              <w:t>Template Name</w:t>
            </w:r>
          </w:p>
        </w:tc>
        <w:tc>
          <w:tcPr>
            <w:tcW w:w="3692" w:type="pct"/>
            <w:gridSpan w:val="4"/>
            <w:tcBorders>
              <w:top w:val="single" w:sz="4" w:space="0" w:color="auto"/>
            </w:tcBorders>
            <w:shd w:val="clear" w:color="auto" w:fill="auto"/>
            <w:vAlign w:val="center"/>
          </w:tcPr>
          <w:p w:rsidR="003133AE" w:rsidRPr="00DE398D" w:rsidRDefault="003133AE" w:rsidP="003133AE">
            <w:pPr>
              <w:pStyle w:val="TableEntry"/>
            </w:pPr>
            <w:r w:rsidRPr="00DE398D">
              <w:t xml:space="preserve">Reconciled </w:t>
            </w:r>
            <w:r>
              <w:t>Patient Goals</w:t>
            </w:r>
            <w:r w:rsidRPr="00DE398D">
              <w:t xml:space="preserve"> Section</w:t>
            </w:r>
          </w:p>
        </w:tc>
      </w:tr>
      <w:tr w:rsidR="003133AE" w:rsidRPr="00DE398D" w:rsidTr="008E50F0">
        <w:trPr>
          <w:cantSplit/>
          <w:jc w:val="center"/>
        </w:trPr>
        <w:tc>
          <w:tcPr>
            <w:tcW w:w="1308" w:type="pct"/>
            <w:gridSpan w:val="2"/>
            <w:tcBorders>
              <w:top w:val="single" w:sz="4" w:space="0" w:color="auto"/>
            </w:tcBorders>
            <w:shd w:val="clear" w:color="auto" w:fill="E6E6E6"/>
            <w:vAlign w:val="center"/>
          </w:tcPr>
          <w:p w:rsidR="003133AE" w:rsidRPr="00DE398D" w:rsidRDefault="003133AE" w:rsidP="008E50F0">
            <w:pPr>
              <w:pStyle w:val="TableEntryHeader"/>
            </w:pPr>
            <w:r w:rsidRPr="00DE398D">
              <w:t xml:space="preserve">Template ID </w:t>
            </w:r>
          </w:p>
        </w:tc>
        <w:tc>
          <w:tcPr>
            <w:tcW w:w="3692" w:type="pct"/>
            <w:gridSpan w:val="4"/>
            <w:tcBorders>
              <w:top w:val="single" w:sz="4" w:space="0" w:color="auto"/>
            </w:tcBorders>
            <w:shd w:val="clear" w:color="auto" w:fill="auto"/>
            <w:vAlign w:val="center"/>
          </w:tcPr>
          <w:p w:rsidR="003133AE" w:rsidRPr="00DE398D" w:rsidRDefault="00F361B7" w:rsidP="008E50F0">
            <w:pPr>
              <w:pStyle w:val="TableEntry"/>
            </w:pPr>
            <w:r w:rsidRPr="00F361B7">
              <w:t>1.3.6.1.4.1.19376.1.5.3.1.1.26.1.5</w:t>
            </w:r>
          </w:p>
        </w:tc>
      </w:tr>
      <w:tr w:rsidR="003133AE" w:rsidRPr="00DE398D" w:rsidTr="008E50F0">
        <w:trPr>
          <w:cantSplit/>
          <w:jc w:val="center"/>
        </w:trPr>
        <w:tc>
          <w:tcPr>
            <w:tcW w:w="1308" w:type="pct"/>
            <w:gridSpan w:val="2"/>
            <w:tcBorders>
              <w:top w:val="single" w:sz="4" w:space="0" w:color="auto"/>
            </w:tcBorders>
            <w:shd w:val="clear" w:color="auto" w:fill="E6E6E6"/>
            <w:vAlign w:val="center"/>
          </w:tcPr>
          <w:p w:rsidR="003133AE" w:rsidRPr="00DE398D" w:rsidRDefault="003133AE" w:rsidP="008E50F0">
            <w:pPr>
              <w:pStyle w:val="TableEntryHeader"/>
            </w:pPr>
            <w:r w:rsidRPr="00DE398D">
              <w:t xml:space="preserve">Parent Template </w:t>
            </w:r>
          </w:p>
        </w:tc>
        <w:tc>
          <w:tcPr>
            <w:tcW w:w="3692" w:type="pct"/>
            <w:gridSpan w:val="4"/>
            <w:tcBorders>
              <w:top w:val="single" w:sz="4" w:space="0" w:color="auto"/>
            </w:tcBorders>
            <w:shd w:val="clear" w:color="auto" w:fill="auto"/>
            <w:vAlign w:val="center"/>
          </w:tcPr>
          <w:p w:rsidR="003133AE" w:rsidRPr="00DE398D" w:rsidRDefault="003133AE" w:rsidP="008E50F0">
            <w:pPr>
              <w:pStyle w:val="TableEntry"/>
            </w:pPr>
          </w:p>
        </w:tc>
      </w:tr>
      <w:tr w:rsidR="003133AE" w:rsidRPr="00DE398D" w:rsidTr="008E50F0">
        <w:trPr>
          <w:cantSplit/>
          <w:jc w:val="center"/>
        </w:trPr>
        <w:tc>
          <w:tcPr>
            <w:tcW w:w="1308" w:type="pct"/>
            <w:gridSpan w:val="2"/>
            <w:tcBorders>
              <w:top w:val="single" w:sz="4" w:space="0" w:color="auto"/>
            </w:tcBorders>
            <w:shd w:val="clear" w:color="auto" w:fill="E6E6E6"/>
            <w:vAlign w:val="center"/>
          </w:tcPr>
          <w:p w:rsidR="003133AE" w:rsidRPr="00DE398D" w:rsidRDefault="003133AE" w:rsidP="008E50F0">
            <w:pPr>
              <w:pStyle w:val="TableEntryHeader"/>
            </w:pPr>
            <w:r w:rsidRPr="00DE398D">
              <w:t xml:space="preserve">General Description </w:t>
            </w:r>
          </w:p>
        </w:tc>
        <w:tc>
          <w:tcPr>
            <w:tcW w:w="3692" w:type="pct"/>
            <w:gridSpan w:val="4"/>
            <w:tcBorders>
              <w:top w:val="single" w:sz="4" w:space="0" w:color="auto"/>
            </w:tcBorders>
            <w:shd w:val="clear" w:color="auto" w:fill="auto"/>
            <w:vAlign w:val="center"/>
          </w:tcPr>
          <w:p w:rsidR="003133AE" w:rsidRPr="00DE398D" w:rsidRDefault="00BE58FA" w:rsidP="008E50F0">
            <w:pPr>
              <w:pStyle w:val="TableEntry"/>
            </w:pPr>
            <w:r w:rsidRPr="00DE398D">
              <w:t xml:space="preserve">Reconciled </w:t>
            </w:r>
            <w:r>
              <w:t>Patient Goals</w:t>
            </w:r>
            <w:r w:rsidRPr="00DE398D">
              <w:t xml:space="preserve"> section provides the patient-centered holistic view which results from the reconciliation of all the various </w:t>
            </w:r>
            <w:r>
              <w:t>Goals sections</w:t>
            </w:r>
            <w:r w:rsidRPr="00DE398D">
              <w:t>.</w:t>
            </w:r>
          </w:p>
        </w:tc>
      </w:tr>
      <w:tr w:rsidR="003133AE" w:rsidRPr="00DE398D" w:rsidTr="008E50F0">
        <w:trPr>
          <w:cantSplit/>
          <w:jc w:val="center"/>
        </w:trPr>
        <w:tc>
          <w:tcPr>
            <w:tcW w:w="1308" w:type="pct"/>
            <w:gridSpan w:val="2"/>
            <w:tcBorders>
              <w:top w:val="single" w:sz="4" w:space="0" w:color="auto"/>
            </w:tcBorders>
            <w:shd w:val="clear" w:color="auto" w:fill="E6E6E6"/>
            <w:vAlign w:val="center"/>
          </w:tcPr>
          <w:p w:rsidR="003133AE" w:rsidRPr="00DE398D" w:rsidRDefault="003133AE" w:rsidP="008E50F0">
            <w:pPr>
              <w:pStyle w:val="TableEntryHeader"/>
            </w:pPr>
            <w:r w:rsidRPr="00DE398D">
              <w:t>Section Code</w:t>
            </w:r>
          </w:p>
        </w:tc>
        <w:tc>
          <w:tcPr>
            <w:tcW w:w="3692" w:type="pct"/>
            <w:gridSpan w:val="4"/>
            <w:tcBorders>
              <w:top w:val="single" w:sz="4" w:space="0" w:color="auto"/>
            </w:tcBorders>
            <w:shd w:val="clear" w:color="auto" w:fill="auto"/>
            <w:vAlign w:val="center"/>
          </w:tcPr>
          <w:p w:rsidR="003133AE" w:rsidRPr="00DE398D" w:rsidRDefault="00F361B7" w:rsidP="008E50F0">
            <w:pPr>
              <w:pStyle w:val="TableEntry"/>
            </w:pPr>
            <w:r>
              <w:t>&lt;</w:t>
            </w:r>
            <w:r w:rsidR="003133AE">
              <w:t>LOINC, “Reconciled Patient Goals</w:t>
            </w:r>
            <w:r w:rsidR="003133AE" w:rsidRPr="00DE398D">
              <w:t xml:space="preserve"> Section”&gt; </w:t>
            </w:r>
            <w:r w:rsidR="003133AE" w:rsidRPr="001B3AC8">
              <w:t>61146-7</w:t>
            </w:r>
          </w:p>
        </w:tc>
      </w:tr>
      <w:tr w:rsidR="003133AE" w:rsidRPr="00DE398D" w:rsidTr="008E50F0">
        <w:trPr>
          <w:cantSplit/>
          <w:jc w:val="center"/>
        </w:trPr>
        <w:tc>
          <w:tcPr>
            <w:tcW w:w="751" w:type="pct"/>
            <w:tcBorders>
              <w:top w:val="single" w:sz="4" w:space="0" w:color="auto"/>
            </w:tcBorders>
            <w:shd w:val="clear" w:color="auto" w:fill="E6E6E6"/>
            <w:vAlign w:val="center"/>
          </w:tcPr>
          <w:p w:rsidR="003133AE" w:rsidRPr="000F7B82" w:rsidRDefault="003133AE" w:rsidP="008E50F0">
            <w:pPr>
              <w:pStyle w:val="TableEntryHeader"/>
            </w:pPr>
            <w:r w:rsidRPr="000F7B82">
              <w:t xml:space="preserve">Opt and Card </w:t>
            </w:r>
          </w:p>
        </w:tc>
        <w:tc>
          <w:tcPr>
            <w:tcW w:w="557" w:type="pct"/>
            <w:tcBorders>
              <w:top w:val="single" w:sz="4" w:space="0" w:color="auto"/>
            </w:tcBorders>
            <w:shd w:val="clear" w:color="auto" w:fill="E6E6E6"/>
            <w:vAlign w:val="center"/>
          </w:tcPr>
          <w:p w:rsidR="003133AE" w:rsidRPr="000F7B82" w:rsidRDefault="003133AE" w:rsidP="008E50F0">
            <w:pPr>
              <w:pStyle w:val="TableEntryHeader"/>
            </w:pPr>
            <w:r w:rsidRPr="000F7B82">
              <w:t>Condition</w:t>
            </w:r>
          </w:p>
        </w:tc>
        <w:tc>
          <w:tcPr>
            <w:tcW w:w="992" w:type="pct"/>
            <w:tcBorders>
              <w:top w:val="single" w:sz="4" w:space="0" w:color="auto"/>
            </w:tcBorders>
            <w:shd w:val="clear" w:color="auto" w:fill="E4E4E4"/>
          </w:tcPr>
          <w:p w:rsidR="003133AE" w:rsidRPr="000F7B82" w:rsidRDefault="003133AE" w:rsidP="008E50F0">
            <w:pPr>
              <w:pStyle w:val="TableEntryHeader"/>
            </w:pPr>
            <w:r w:rsidRPr="000F7B82">
              <w:t xml:space="preserve">Data Element or </w:t>
            </w:r>
            <w:r w:rsidRPr="000F7B82">
              <w:br/>
              <w:t>Section Name</w:t>
            </w:r>
          </w:p>
        </w:tc>
        <w:tc>
          <w:tcPr>
            <w:tcW w:w="871" w:type="pct"/>
            <w:tcBorders>
              <w:top w:val="single" w:sz="4" w:space="0" w:color="auto"/>
            </w:tcBorders>
            <w:shd w:val="clear" w:color="auto" w:fill="E4E4E4"/>
          </w:tcPr>
          <w:p w:rsidR="003133AE" w:rsidRPr="000F7B82" w:rsidRDefault="003133AE" w:rsidP="008E50F0">
            <w:pPr>
              <w:pStyle w:val="TableEntryHeader"/>
            </w:pPr>
            <w:r w:rsidRPr="000F7B82">
              <w:t>IHE Template ID</w:t>
            </w:r>
          </w:p>
        </w:tc>
        <w:tc>
          <w:tcPr>
            <w:tcW w:w="688" w:type="pct"/>
            <w:tcBorders>
              <w:top w:val="single" w:sz="4" w:space="0" w:color="auto"/>
            </w:tcBorders>
            <w:shd w:val="clear" w:color="auto" w:fill="E4E4E4"/>
            <w:vAlign w:val="center"/>
          </w:tcPr>
          <w:p w:rsidR="003133AE" w:rsidRPr="000F7B82" w:rsidRDefault="003133AE" w:rsidP="008E50F0">
            <w:pPr>
              <w:pStyle w:val="TableEntryHeader"/>
            </w:pPr>
            <w:r w:rsidRPr="000F7B82">
              <w:t>Specification Document</w:t>
            </w:r>
          </w:p>
        </w:tc>
        <w:tc>
          <w:tcPr>
            <w:tcW w:w="1141" w:type="pct"/>
            <w:tcBorders>
              <w:top w:val="single" w:sz="4" w:space="0" w:color="auto"/>
            </w:tcBorders>
            <w:shd w:val="clear" w:color="auto" w:fill="E4E4E4"/>
            <w:vAlign w:val="center"/>
          </w:tcPr>
          <w:p w:rsidR="003133AE" w:rsidRPr="000F7B82" w:rsidRDefault="003133AE" w:rsidP="008E50F0">
            <w:pPr>
              <w:pStyle w:val="TableEntryHeader"/>
            </w:pPr>
            <w:r w:rsidRPr="000F7B82">
              <w:t>Vocabulary</w:t>
            </w:r>
          </w:p>
          <w:p w:rsidR="003133AE" w:rsidRPr="000F7B82" w:rsidRDefault="003133AE" w:rsidP="008E50F0">
            <w:pPr>
              <w:pStyle w:val="TableEntryHeader"/>
            </w:pPr>
            <w:r w:rsidRPr="000F7B82">
              <w:t>Constraint</w:t>
            </w:r>
          </w:p>
        </w:tc>
      </w:tr>
      <w:tr w:rsidR="003133AE" w:rsidRPr="00DE398D" w:rsidTr="008E50F0">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3133AE" w:rsidRPr="00DE398D" w:rsidRDefault="00F361B7" w:rsidP="008E50F0">
            <w:pPr>
              <w:pStyle w:val="TableEntryHeader"/>
            </w:pPr>
            <w:r w:rsidRPr="00DE398D">
              <w:t>Text only section</w:t>
            </w:r>
          </w:p>
        </w:tc>
      </w:tr>
      <w:tr w:rsidR="003133AE" w:rsidRPr="00DE398D" w:rsidTr="008E50F0">
        <w:trPr>
          <w:cantSplit/>
          <w:jc w:val="center"/>
        </w:trPr>
        <w:tc>
          <w:tcPr>
            <w:tcW w:w="751" w:type="pct"/>
            <w:tcBorders>
              <w:top w:val="single" w:sz="4" w:space="0" w:color="auto"/>
              <w:left w:val="single" w:sz="4" w:space="0" w:color="auto"/>
              <w:bottom w:val="single" w:sz="4" w:space="0" w:color="auto"/>
              <w:right w:val="single" w:sz="4" w:space="0" w:color="auto"/>
            </w:tcBorders>
            <w:vAlign w:val="center"/>
          </w:tcPr>
          <w:p w:rsidR="003133AE" w:rsidRPr="00156C94" w:rsidRDefault="003133AE" w:rsidP="008E50F0">
            <w:pPr>
              <w:pStyle w:val="TableEntry"/>
            </w:pPr>
          </w:p>
        </w:tc>
        <w:tc>
          <w:tcPr>
            <w:tcW w:w="557" w:type="pct"/>
            <w:tcBorders>
              <w:top w:val="single" w:sz="4" w:space="0" w:color="auto"/>
              <w:left w:val="single" w:sz="4" w:space="0" w:color="auto"/>
              <w:bottom w:val="single" w:sz="4" w:space="0" w:color="auto"/>
              <w:right w:val="single" w:sz="4" w:space="0" w:color="auto"/>
            </w:tcBorders>
            <w:vAlign w:val="center"/>
          </w:tcPr>
          <w:p w:rsidR="003133AE" w:rsidRPr="00156C94" w:rsidRDefault="003133AE" w:rsidP="008E50F0">
            <w:pPr>
              <w:pStyle w:val="TableEntry"/>
            </w:pPr>
          </w:p>
        </w:tc>
        <w:tc>
          <w:tcPr>
            <w:tcW w:w="992" w:type="pct"/>
            <w:tcBorders>
              <w:top w:val="single" w:sz="4" w:space="0" w:color="auto"/>
              <w:left w:val="single" w:sz="4" w:space="0" w:color="auto"/>
              <w:bottom w:val="single" w:sz="4" w:space="0" w:color="auto"/>
              <w:right w:val="single" w:sz="4" w:space="0" w:color="auto"/>
            </w:tcBorders>
          </w:tcPr>
          <w:p w:rsidR="003133AE" w:rsidRPr="00156C94" w:rsidRDefault="003133AE" w:rsidP="008E50F0">
            <w:pPr>
              <w:pStyle w:val="TableEntry"/>
            </w:pPr>
          </w:p>
        </w:tc>
        <w:tc>
          <w:tcPr>
            <w:tcW w:w="871" w:type="pct"/>
            <w:tcBorders>
              <w:top w:val="single" w:sz="4" w:space="0" w:color="auto"/>
              <w:left w:val="single" w:sz="4" w:space="0" w:color="auto"/>
              <w:bottom w:val="single" w:sz="4" w:space="0" w:color="auto"/>
              <w:right w:val="single" w:sz="4" w:space="0" w:color="auto"/>
            </w:tcBorders>
          </w:tcPr>
          <w:p w:rsidR="003133AE" w:rsidRPr="00156C94" w:rsidRDefault="003133AE" w:rsidP="008E50F0">
            <w:pPr>
              <w:pStyle w:val="TableEntry"/>
            </w:pPr>
          </w:p>
        </w:tc>
        <w:tc>
          <w:tcPr>
            <w:tcW w:w="688" w:type="pct"/>
            <w:tcBorders>
              <w:top w:val="single" w:sz="4" w:space="0" w:color="auto"/>
              <w:left w:val="single" w:sz="4" w:space="0" w:color="auto"/>
              <w:bottom w:val="single" w:sz="4" w:space="0" w:color="auto"/>
              <w:right w:val="single" w:sz="4" w:space="0" w:color="auto"/>
            </w:tcBorders>
          </w:tcPr>
          <w:p w:rsidR="003133AE" w:rsidRPr="00156C94" w:rsidRDefault="003133AE" w:rsidP="008E50F0">
            <w:pPr>
              <w:pStyle w:val="TableEntry"/>
            </w:pPr>
          </w:p>
        </w:tc>
        <w:tc>
          <w:tcPr>
            <w:tcW w:w="1141" w:type="pct"/>
            <w:tcBorders>
              <w:top w:val="single" w:sz="4" w:space="0" w:color="auto"/>
              <w:left w:val="single" w:sz="4" w:space="0" w:color="auto"/>
              <w:bottom w:val="single" w:sz="4" w:space="0" w:color="auto"/>
              <w:right w:val="single" w:sz="4" w:space="0" w:color="auto"/>
            </w:tcBorders>
            <w:vAlign w:val="center"/>
          </w:tcPr>
          <w:p w:rsidR="003133AE" w:rsidRPr="00156C94" w:rsidRDefault="003133AE" w:rsidP="008E50F0">
            <w:pPr>
              <w:pStyle w:val="TableEntry"/>
            </w:pPr>
          </w:p>
        </w:tc>
      </w:tr>
    </w:tbl>
    <w:p w:rsidR="00C57BED" w:rsidRDefault="00C57BED" w:rsidP="003133AE">
      <w:pPr>
        <w:pStyle w:val="TableTitle"/>
        <w:jc w:val="left"/>
      </w:pPr>
    </w:p>
    <w:p w:rsidR="00C57BED" w:rsidRDefault="00C57BED" w:rsidP="00C57BED">
      <w:pPr>
        <w:pStyle w:val="TableTitle"/>
      </w:pPr>
    </w:p>
    <w:p w:rsidR="00C57BED" w:rsidRDefault="00C57BED" w:rsidP="00C57BED">
      <w:pPr>
        <w:pStyle w:val="TableTitle"/>
      </w:pPr>
    </w:p>
    <w:p w:rsidR="00C57BED" w:rsidRDefault="00C57BED" w:rsidP="00C57BED">
      <w:pPr>
        <w:pStyle w:val="TableTitle"/>
      </w:pPr>
    </w:p>
    <w:p w:rsidR="00C57BED" w:rsidRDefault="00C57BED" w:rsidP="00C57BED">
      <w:pPr>
        <w:pStyle w:val="TableTitle"/>
      </w:pPr>
      <w:r w:rsidRPr="00DE398D">
        <w:t>Table 6.3.3.10.S</w:t>
      </w:r>
      <w:r w:rsidR="00BD5543">
        <w:t>4</w:t>
      </w:r>
      <w:r w:rsidR="00D60D45">
        <w:t>-2</w:t>
      </w:r>
      <w:r>
        <w:t>:</w:t>
      </w:r>
      <w:r w:rsidRPr="00DE398D">
        <w:t xml:space="preserve"> </w:t>
      </w:r>
      <w:r w:rsidR="00BE58FA">
        <w:t xml:space="preserve">Reconciled </w:t>
      </w:r>
      <w:r w:rsidRPr="00DE398D">
        <w:t>Patient Goals Section</w:t>
      </w:r>
      <w:r>
        <w:t xml:space="preserve"> (using CCDA template)</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591"/>
        <w:gridCol w:w="1021"/>
        <w:gridCol w:w="1815"/>
        <w:gridCol w:w="1592"/>
        <w:gridCol w:w="1258"/>
        <w:gridCol w:w="1510"/>
      </w:tblGrid>
      <w:tr w:rsidR="00C57BED" w:rsidRPr="00DE398D" w:rsidTr="00C57BED">
        <w:trPr>
          <w:cantSplit/>
          <w:jc w:val="center"/>
        </w:trPr>
        <w:tc>
          <w:tcPr>
            <w:tcW w:w="1486" w:type="pct"/>
            <w:gridSpan w:val="2"/>
            <w:tcBorders>
              <w:top w:val="single" w:sz="4" w:space="0" w:color="auto"/>
            </w:tcBorders>
            <w:shd w:val="clear" w:color="auto" w:fill="E6E6E6"/>
            <w:vAlign w:val="center"/>
          </w:tcPr>
          <w:p w:rsidR="00C57BED" w:rsidRPr="00DE398D" w:rsidRDefault="00C57BED" w:rsidP="00C57BED">
            <w:pPr>
              <w:pStyle w:val="TableEntryHeader"/>
            </w:pPr>
            <w:r w:rsidRPr="00DE398D">
              <w:t>Template Name</w:t>
            </w:r>
          </w:p>
        </w:tc>
        <w:tc>
          <w:tcPr>
            <w:tcW w:w="3514" w:type="pct"/>
            <w:gridSpan w:val="4"/>
            <w:tcBorders>
              <w:top w:val="single" w:sz="4" w:space="0" w:color="auto"/>
            </w:tcBorders>
            <w:shd w:val="clear" w:color="auto" w:fill="auto"/>
            <w:vAlign w:val="center"/>
          </w:tcPr>
          <w:p w:rsidR="00C57BED" w:rsidRPr="00DE398D" w:rsidRDefault="00C57BED" w:rsidP="00C57BED">
            <w:pPr>
              <w:pStyle w:val="TableEntry"/>
            </w:pPr>
            <w:r w:rsidRPr="00DE398D">
              <w:t xml:space="preserve">Reconciled </w:t>
            </w:r>
            <w:r>
              <w:t>Patient Goals</w:t>
            </w:r>
            <w:r w:rsidRPr="00DE398D">
              <w:t xml:space="preserve"> Section</w:t>
            </w:r>
          </w:p>
        </w:tc>
      </w:tr>
      <w:tr w:rsidR="00C57BED" w:rsidRPr="00DE398D" w:rsidTr="00C57BED">
        <w:trPr>
          <w:cantSplit/>
          <w:jc w:val="center"/>
        </w:trPr>
        <w:tc>
          <w:tcPr>
            <w:tcW w:w="1486" w:type="pct"/>
            <w:gridSpan w:val="2"/>
            <w:tcBorders>
              <w:top w:val="single" w:sz="4" w:space="0" w:color="auto"/>
            </w:tcBorders>
            <w:shd w:val="clear" w:color="auto" w:fill="E6E6E6"/>
            <w:vAlign w:val="center"/>
          </w:tcPr>
          <w:p w:rsidR="00C57BED" w:rsidRPr="007464AD" w:rsidRDefault="00C57BED" w:rsidP="00C57BED">
            <w:pPr>
              <w:pStyle w:val="TableEntryHeader"/>
            </w:pPr>
            <w:r w:rsidRPr="007464AD">
              <w:t xml:space="preserve">Template ID </w:t>
            </w:r>
          </w:p>
        </w:tc>
        <w:tc>
          <w:tcPr>
            <w:tcW w:w="3514" w:type="pct"/>
            <w:gridSpan w:val="4"/>
            <w:tcBorders>
              <w:top w:val="single" w:sz="4" w:space="0" w:color="auto"/>
            </w:tcBorders>
            <w:shd w:val="clear" w:color="auto" w:fill="auto"/>
            <w:vAlign w:val="center"/>
          </w:tcPr>
          <w:p w:rsidR="00C57BED" w:rsidRPr="007464AD" w:rsidRDefault="00F361B7" w:rsidP="00C57BED">
            <w:pPr>
              <w:pStyle w:val="TableEntry"/>
              <w:ind w:left="0"/>
            </w:pPr>
            <w:r w:rsidRPr="007464AD">
              <w:t>1.3.6.1.4.1.19376.1.5.3.1.1.26.1.5</w:t>
            </w:r>
          </w:p>
        </w:tc>
      </w:tr>
      <w:tr w:rsidR="00C57BED" w:rsidRPr="00DE398D" w:rsidTr="00C57BED">
        <w:trPr>
          <w:cantSplit/>
          <w:jc w:val="center"/>
        </w:trPr>
        <w:tc>
          <w:tcPr>
            <w:tcW w:w="1486" w:type="pct"/>
            <w:gridSpan w:val="2"/>
            <w:tcBorders>
              <w:top w:val="single" w:sz="4" w:space="0" w:color="auto"/>
            </w:tcBorders>
            <w:shd w:val="clear" w:color="auto" w:fill="E6E6E6"/>
            <w:vAlign w:val="center"/>
          </w:tcPr>
          <w:p w:rsidR="00C57BED" w:rsidRPr="00DE398D" w:rsidRDefault="00C57BED" w:rsidP="00C57BED">
            <w:pPr>
              <w:pStyle w:val="TableEntryHeader"/>
            </w:pPr>
            <w:r w:rsidRPr="00DE398D">
              <w:t xml:space="preserve">Parent Template </w:t>
            </w:r>
          </w:p>
        </w:tc>
        <w:tc>
          <w:tcPr>
            <w:tcW w:w="3514" w:type="pct"/>
            <w:gridSpan w:val="4"/>
            <w:tcBorders>
              <w:top w:val="single" w:sz="4" w:space="0" w:color="auto"/>
            </w:tcBorders>
            <w:shd w:val="clear" w:color="auto" w:fill="auto"/>
            <w:vAlign w:val="center"/>
          </w:tcPr>
          <w:p w:rsidR="00C57BED" w:rsidRPr="00156C94" w:rsidRDefault="00C57BED" w:rsidP="00C57BED">
            <w:pPr>
              <w:pStyle w:val="TableEntry"/>
            </w:pPr>
            <w:r w:rsidRPr="00156C94">
              <w:t xml:space="preserve">Parent is CCDA </w:t>
            </w:r>
            <w:r>
              <w:t>Goals</w:t>
            </w:r>
            <w:r w:rsidRPr="00156C94">
              <w:t xml:space="preserve"> Section </w:t>
            </w:r>
            <w:r>
              <w:t xml:space="preserve"> template ID</w:t>
            </w:r>
          </w:p>
          <w:p w:rsidR="00C57BED" w:rsidRPr="00DE398D" w:rsidRDefault="00C57BED" w:rsidP="00C57BED">
            <w:pPr>
              <w:pStyle w:val="TableEntry"/>
            </w:pPr>
            <w:r>
              <w:t>2.16.840.1.113883.10.20.22.2.60</w:t>
            </w:r>
          </w:p>
        </w:tc>
      </w:tr>
      <w:tr w:rsidR="00C57BED" w:rsidRPr="00DE398D" w:rsidTr="00C57BED">
        <w:trPr>
          <w:cantSplit/>
          <w:jc w:val="center"/>
        </w:trPr>
        <w:tc>
          <w:tcPr>
            <w:tcW w:w="1486" w:type="pct"/>
            <w:gridSpan w:val="2"/>
            <w:tcBorders>
              <w:top w:val="single" w:sz="4" w:space="0" w:color="auto"/>
            </w:tcBorders>
            <w:shd w:val="clear" w:color="auto" w:fill="E6E6E6"/>
            <w:vAlign w:val="center"/>
          </w:tcPr>
          <w:p w:rsidR="00C57BED" w:rsidRPr="00DE398D" w:rsidRDefault="00C57BED" w:rsidP="00C57BED">
            <w:pPr>
              <w:pStyle w:val="TableEntryHeader"/>
            </w:pPr>
            <w:r w:rsidRPr="00DE398D">
              <w:t xml:space="preserve">General Description </w:t>
            </w:r>
          </w:p>
        </w:tc>
        <w:tc>
          <w:tcPr>
            <w:tcW w:w="3514" w:type="pct"/>
            <w:gridSpan w:val="4"/>
            <w:tcBorders>
              <w:top w:val="single" w:sz="4" w:space="0" w:color="auto"/>
            </w:tcBorders>
            <w:shd w:val="clear" w:color="auto" w:fill="auto"/>
            <w:vAlign w:val="center"/>
          </w:tcPr>
          <w:p w:rsidR="00C57BED" w:rsidRPr="00DE398D" w:rsidRDefault="00C57BED" w:rsidP="00C57BED">
            <w:pPr>
              <w:pStyle w:val="TableEntry"/>
            </w:pPr>
            <w:r w:rsidRPr="00DE398D">
              <w:t xml:space="preserve">Reconciled </w:t>
            </w:r>
            <w:r>
              <w:t>Patient Goals</w:t>
            </w:r>
            <w:r w:rsidRPr="00DE398D">
              <w:t xml:space="preserve"> section provides the patient-centered holistic view which results from the reconciliation of all the various </w:t>
            </w:r>
            <w:r>
              <w:t>Goals sections</w:t>
            </w:r>
            <w:r w:rsidRPr="00DE398D">
              <w:t>.</w:t>
            </w:r>
          </w:p>
        </w:tc>
      </w:tr>
      <w:tr w:rsidR="00C57BED" w:rsidRPr="00DE398D" w:rsidTr="00C57BED">
        <w:trPr>
          <w:cantSplit/>
          <w:jc w:val="center"/>
        </w:trPr>
        <w:tc>
          <w:tcPr>
            <w:tcW w:w="1486" w:type="pct"/>
            <w:gridSpan w:val="2"/>
            <w:tcBorders>
              <w:top w:val="single" w:sz="4" w:space="0" w:color="auto"/>
            </w:tcBorders>
            <w:shd w:val="clear" w:color="auto" w:fill="E6E6E6"/>
            <w:vAlign w:val="center"/>
          </w:tcPr>
          <w:p w:rsidR="00C57BED" w:rsidRPr="00DE398D" w:rsidRDefault="00C57BED" w:rsidP="00C57BED">
            <w:pPr>
              <w:pStyle w:val="TableEntryHeader"/>
            </w:pPr>
            <w:r w:rsidRPr="00DE398D">
              <w:t>Section Code</w:t>
            </w:r>
          </w:p>
        </w:tc>
        <w:tc>
          <w:tcPr>
            <w:tcW w:w="3514" w:type="pct"/>
            <w:gridSpan w:val="4"/>
            <w:tcBorders>
              <w:top w:val="single" w:sz="4" w:space="0" w:color="auto"/>
            </w:tcBorders>
            <w:shd w:val="clear" w:color="auto" w:fill="auto"/>
            <w:vAlign w:val="center"/>
          </w:tcPr>
          <w:p w:rsidR="00C57BED" w:rsidRPr="00DE398D" w:rsidRDefault="00F361B7" w:rsidP="00C57BED">
            <w:pPr>
              <w:pStyle w:val="TableEntry"/>
            </w:pPr>
            <w:r>
              <w:t>&lt;</w:t>
            </w:r>
            <w:r w:rsidR="00C57BED" w:rsidRPr="00DE398D">
              <w:t>LOINC, “</w:t>
            </w:r>
            <w:r w:rsidR="00C57BED">
              <w:t xml:space="preserve">Reconciled Patient Goals </w:t>
            </w:r>
            <w:r w:rsidR="00C57BED" w:rsidRPr="00DE398D">
              <w:t xml:space="preserve"> Section”&gt; </w:t>
            </w:r>
            <w:r w:rsidR="00BE58FA" w:rsidRPr="001B3AC8">
              <w:t>61146-7</w:t>
            </w:r>
          </w:p>
        </w:tc>
      </w:tr>
      <w:tr w:rsidR="00C57BED" w:rsidRPr="00DE398D" w:rsidTr="00C57BED">
        <w:trPr>
          <w:cantSplit/>
          <w:jc w:val="center"/>
        </w:trPr>
        <w:tc>
          <w:tcPr>
            <w:tcW w:w="905" w:type="pct"/>
            <w:tcBorders>
              <w:top w:val="single" w:sz="4" w:space="0" w:color="auto"/>
            </w:tcBorders>
            <w:shd w:val="clear" w:color="auto" w:fill="E6E6E6"/>
            <w:vAlign w:val="center"/>
          </w:tcPr>
          <w:p w:rsidR="00C57BED" w:rsidRPr="000F7B82" w:rsidRDefault="00C57BED" w:rsidP="00C57BED">
            <w:pPr>
              <w:pStyle w:val="TableEntryHeader"/>
            </w:pPr>
            <w:r w:rsidRPr="000F7B82">
              <w:t xml:space="preserve">Opt and Card </w:t>
            </w:r>
          </w:p>
        </w:tc>
        <w:tc>
          <w:tcPr>
            <w:tcW w:w="581" w:type="pct"/>
            <w:tcBorders>
              <w:top w:val="single" w:sz="4" w:space="0" w:color="auto"/>
            </w:tcBorders>
            <w:shd w:val="clear" w:color="auto" w:fill="E6E6E6"/>
            <w:vAlign w:val="center"/>
          </w:tcPr>
          <w:p w:rsidR="00C57BED" w:rsidRPr="000F7B82" w:rsidRDefault="00C57BED" w:rsidP="00C57BED">
            <w:pPr>
              <w:pStyle w:val="TableEntryHeader"/>
            </w:pPr>
            <w:r w:rsidRPr="000F7B82">
              <w:t>Condition</w:t>
            </w:r>
          </w:p>
        </w:tc>
        <w:tc>
          <w:tcPr>
            <w:tcW w:w="1033" w:type="pct"/>
            <w:tcBorders>
              <w:top w:val="single" w:sz="4" w:space="0" w:color="auto"/>
            </w:tcBorders>
            <w:shd w:val="clear" w:color="auto" w:fill="E4E4E4"/>
          </w:tcPr>
          <w:p w:rsidR="00C57BED" w:rsidRPr="000F7B82" w:rsidRDefault="00C57BED" w:rsidP="00C57BED">
            <w:pPr>
              <w:pStyle w:val="TableEntryHeader"/>
            </w:pPr>
            <w:r w:rsidRPr="000F7B82">
              <w:t xml:space="preserve">Data Element or </w:t>
            </w:r>
            <w:r w:rsidRPr="000F7B82">
              <w:br/>
              <w:t>Section Name</w:t>
            </w:r>
          </w:p>
        </w:tc>
        <w:tc>
          <w:tcPr>
            <w:tcW w:w="906" w:type="pct"/>
            <w:tcBorders>
              <w:top w:val="single" w:sz="4" w:space="0" w:color="auto"/>
            </w:tcBorders>
            <w:shd w:val="clear" w:color="auto" w:fill="E4E4E4"/>
          </w:tcPr>
          <w:p w:rsidR="00C57BED" w:rsidRPr="000F7B82" w:rsidRDefault="00C57BED" w:rsidP="00C57BED">
            <w:pPr>
              <w:pStyle w:val="TableEntryHeader"/>
            </w:pPr>
            <w:r w:rsidRPr="000F7B82">
              <w:t>CCDA Template ID</w:t>
            </w:r>
          </w:p>
        </w:tc>
        <w:tc>
          <w:tcPr>
            <w:tcW w:w="716" w:type="pct"/>
            <w:tcBorders>
              <w:top w:val="single" w:sz="4" w:space="0" w:color="auto"/>
            </w:tcBorders>
            <w:shd w:val="clear" w:color="auto" w:fill="E4E4E4"/>
            <w:vAlign w:val="center"/>
          </w:tcPr>
          <w:p w:rsidR="00C57BED" w:rsidRPr="000F7B82" w:rsidRDefault="00C57BED" w:rsidP="00C57BED">
            <w:pPr>
              <w:pStyle w:val="TableEntryHeader"/>
            </w:pPr>
            <w:r w:rsidRPr="000F7B82">
              <w:t>Specification Document</w:t>
            </w:r>
          </w:p>
        </w:tc>
        <w:tc>
          <w:tcPr>
            <w:tcW w:w="859" w:type="pct"/>
            <w:tcBorders>
              <w:top w:val="single" w:sz="4" w:space="0" w:color="auto"/>
            </w:tcBorders>
            <w:shd w:val="clear" w:color="auto" w:fill="E4E4E4"/>
            <w:vAlign w:val="center"/>
          </w:tcPr>
          <w:p w:rsidR="00C57BED" w:rsidRPr="000F7B82" w:rsidRDefault="00C57BED" w:rsidP="00C57BED">
            <w:pPr>
              <w:pStyle w:val="TableEntryHeader"/>
            </w:pPr>
            <w:r w:rsidRPr="000F7B82">
              <w:t>Vocabulary</w:t>
            </w:r>
          </w:p>
          <w:p w:rsidR="00C57BED" w:rsidRPr="000F7B82" w:rsidRDefault="00C57BED" w:rsidP="00C57BED">
            <w:pPr>
              <w:pStyle w:val="TableEntryHeader"/>
            </w:pPr>
            <w:r w:rsidRPr="000F7B82">
              <w:t>Constraint</w:t>
            </w:r>
          </w:p>
        </w:tc>
      </w:tr>
      <w:tr w:rsidR="00C57BED" w:rsidRPr="00DE398D"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57BED" w:rsidRPr="00DE398D" w:rsidRDefault="00C57BED" w:rsidP="00C57BED">
            <w:pPr>
              <w:pStyle w:val="TableEntryHeader"/>
            </w:pPr>
            <w:r w:rsidRPr="00DE398D">
              <w:t>Entries</w:t>
            </w:r>
          </w:p>
        </w:tc>
      </w:tr>
      <w:tr w:rsidR="00C57BED" w:rsidRPr="00DE398D" w:rsidTr="00C57BED">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C57BED" w:rsidRPr="00DE398D" w:rsidRDefault="001A69DB" w:rsidP="00C57BED">
            <w:pPr>
              <w:pStyle w:val="TableEntry"/>
            </w:pPr>
            <w:r>
              <w:t>R</w:t>
            </w:r>
            <w:r w:rsidR="00731993">
              <w:t xml:space="preserve"> </w:t>
            </w:r>
            <w:r>
              <w:t>[1</w:t>
            </w:r>
            <w:proofErr w:type="gramStart"/>
            <w:r w:rsidR="00C57BED" w:rsidRPr="00DE398D">
              <w:t>..*</w:t>
            </w:r>
            <w:proofErr w:type="gramEnd"/>
            <w:r w:rsidR="00C57BED" w:rsidRPr="00DE398D">
              <w:t>]</w:t>
            </w:r>
          </w:p>
        </w:tc>
        <w:tc>
          <w:tcPr>
            <w:tcW w:w="581" w:type="pct"/>
            <w:tcBorders>
              <w:top w:val="single" w:sz="4" w:space="0" w:color="auto"/>
              <w:left w:val="single" w:sz="4" w:space="0" w:color="auto"/>
              <w:bottom w:val="single" w:sz="4" w:space="0" w:color="auto"/>
              <w:right w:val="single" w:sz="4" w:space="0" w:color="auto"/>
            </w:tcBorders>
            <w:vAlign w:val="center"/>
          </w:tcPr>
          <w:p w:rsidR="00C57BED" w:rsidRPr="00DE398D" w:rsidRDefault="00C57BED"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C57BED" w:rsidRPr="00156C94" w:rsidRDefault="00C57BED" w:rsidP="00C57BED">
            <w:pPr>
              <w:pStyle w:val="TableEntry"/>
            </w:pPr>
            <w:r>
              <w:t>Goal Observation</w:t>
            </w:r>
          </w:p>
          <w:p w:rsidR="00C57BED" w:rsidRPr="00156C94" w:rsidRDefault="00C57BED" w:rsidP="00C57BED">
            <w:pPr>
              <w:pStyle w:val="TableEntry"/>
            </w:pPr>
          </w:p>
          <w:p w:rsidR="00C57BED" w:rsidRPr="00156C94" w:rsidRDefault="00C57BED"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C57BED" w:rsidRPr="00156C94" w:rsidRDefault="00C57BED" w:rsidP="00C57BED">
            <w:pPr>
              <w:pStyle w:val="TableEntry"/>
            </w:pPr>
            <w:r>
              <w:t>2.16.840.1.113883.10.20.22.4.121</w:t>
            </w:r>
          </w:p>
        </w:tc>
        <w:tc>
          <w:tcPr>
            <w:tcW w:w="716" w:type="pct"/>
            <w:tcBorders>
              <w:top w:val="single" w:sz="4" w:space="0" w:color="auto"/>
              <w:left w:val="single" w:sz="4" w:space="0" w:color="auto"/>
              <w:bottom w:val="single" w:sz="4" w:space="0" w:color="auto"/>
              <w:right w:val="single" w:sz="4" w:space="0" w:color="auto"/>
            </w:tcBorders>
            <w:vAlign w:val="center"/>
          </w:tcPr>
          <w:p w:rsidR="00C57BED" w:rsidRDefault="00C57BED" w:rsidP="00C57BED">
            <w:pPr>
              <w:pStyle w:val="TableEntry"/>
            </w:pPr>
            <w:r w:rsidRPr="00F06B2A">
              <w:t xml:space="preserve">CCDA Template see CCDA </w:t>
            </w:r>
            <w:r>
              <w:t>August 2013</w:t>
            </w:r>
          </w:p>
          <w:p w:rsidR="00C57BED" w:rsidRPr="00156C94" w:rsidRDefault="00C57BED" w:rsidP="00C57BED">
            <w:pPr>
              <w:pStyle w:val="TableEntry"/>
            </w:pPr>
            <w:r>
              <w:t>3.54.1 Goal Observation</w:t>
            </w:r>
          </w:p>
        </w:tc>
        <w:tc>
          <w:tcPr>
            <w:tcW w:w="859" w:type="pct"/>
            <w:tcBorders>
              <w:top w:val="single" w:sz="4" w:space="0" w:color="auto"/>
              <w:left w:val="single" w:sz="4" w:space="0" w:color="auto"/>
              <w:bottom w:val="single" w:sz="4" w:space="0" w:color="auto"/>
              <w:right w:val="single" w:sz="4" w:space="0" w:color="auto"/>
            </w:tcBorders>
            <w:vAlign w:val="center"/>
          </w:tcPr>
          <w:p w:rsidR="00C57BED" w:rsidRPr="00DE398D" w:rsidRDefault="00C57BED" w:rsidP="00C57BED">
            <w:pPr>
              <w:pStyle w:val="TableEntry"/>
            </w:pPr>
          </w:p>
        </w:tc>
      </w:tr>
    </w:tbl>
    <w:p w:rsidR="00EA6C9D" w:rsidRDefault="006D0703" w:rsidP="00C57BED">
      <w:pPr>
        <w:pStyle w:val="BodyText"/>
        <w:keepNext/>
        <w:rPr>
          <w:rFonts w:eastAsia="Calibri"/>
          <w:b/>
          <w:bCs/>
        </w:rPr>
      </w:pPr>
      <w:r>
        <w:rPr>
          <w:rFonts w:eastAsia="Calibri"/>
          <w:b/>
          <w:bCs/>
        </w:rPr>
        <w:lastRenderedPageBreak/>
        <w:t>R</w:t>
      </w:r>
      <w:r w:rsidR="00EA6C9D">
        <w:rPr>
          <w:rFonts w:eastAsia="Calibri"/>
          <w:b/>
          <w:bCs/>
        </w:rPr>
        <w:t xml:space="preserve">econciled </w:t>
      </w:r>
      <w:r>
        <w:rPr>
          <w:rFonts w:eastAsia="Calibri"/>
          <w:b/>
          <w:bCs/>
        </w:rPr>
        <w:t>Patient G</w:t>
      </w:r>
      <w:r w:rsidR="00EA6C9D">
        <w:rPr>
          <w:rFonts w:eastAsia="Calibri"/>
          <w:b/>
          <w:bCs/>
        </w:rPr>
        <w:t xml:space="preserve">oals IHE </w:t>
      </w:r>
      <w:r>
        <w:rPr>
          <w:rFonts w:eastAsia="Calibri"/>
          <w:b/>
          <w:bCs/>
        </w:rPr>
        <w:t>Example</w:t>
      </w:r>
      <w:r w:rsidR="00EA6C9D">
        <w:rPr>
          <w:rFonts w:eastAsia="Calibri"/>
          <w:b/>
          <w:bCs/>
        </w:rPr>
        <w:t xml:space="preserve"> </w:t>
      </w:r>
    </w:p>
    <w:p w:rsidR="006D0703" w:rsidRPr="00DE398D" w:rsidRDefault="006D0703" w:rsidP="006D0703">
      <w:pPr>
        <w:pStyle w:val="XMLFragment"/>
      </w:pPr>
      <w:r w:rsidRPr="00DE398D">
        <w:t>&lt;component&gt;</w:t>
      </w:r>
    </w:p>
    <w:p w:rsidR="006D0703" w:rsidRPr="00DE398D" w:rsidRDefault="006D0703" w:rsidP="006D0703">
      <w:pPr>
        <w:pStyle w:val="XMLFragment"/>
      </w:pPr>
      <w:r w:rsidRPr="00DE398D">
        <w:t xml:space="preserve">   &lt;section&gt;</w:t>
      </w:r>
    </w:p>
    <w:p w:rsidR="006D0703" w:rsidRPr="00DE398D" w:rsidRDefault="006D0703" w:rsidP="006D0703">
      <w:pPr>
        <w:pStyle w:val="XMLFragment"/>
      </w:pPr>
      <w:r w:rsidRPr="00DE398D">
        <w:t xml:space="preserve">      &lt;templateId root='</w:t>
      </w:r>
      <w:r w:rsidR="00F361B7" w:rsidRPr="00F361B7">
        <w:t>1.3.6.1.4.1.19376.1.5.3.1.1.26.</w:t>
      </w:r>
      <w:r w:rsidR="00F361B7" w:rsidRPr="00A317CF">
        <w:t>1.5</w:t>
      </w:r>
      <w:r w:rsidRPr="00A317CF">
        <w:t>’/&gt;</w:t>
      </w:r>
    </w:p>
    <w:p w:rsidR="006D0703" w:rsidRPr="00DE398D" w:rsidRDefault="006D0703" w:rsidP="006D0703">
      <w:pPr>
        <w:pStyle w:val="XMLFragment"/>
      </w:pPr>
      <w:r w:rsidRPr="00DE398D">
        <w:t xml:space="preserve">      &lt;id root=' ' extension=' '/&gt;</w:t>
      </w:r>
    </w:p>
    <w:p w:rsidR="006D0703" w:rsidRPr="00DE398D" w:rsidRDefault="006D0703" w:rsidP="006D0703">
      <w:pPr>
        <w:pStyle w:val="XMLFragment"/>
      </w:pPr>
      <w:r>
        <w:t xml:space="preserve">      &lt;code code='</w:t>
      </w:r>
      <w:r w:rsidRPr="001B3AC8">
        <w:t>61146-7</w:t>
      </w:r>
      <w:r w:rsidRPr="00DE398D">
        <w:t>' disp</w:t>
      </w:r>
      <w:r>
        <w:t>layName='Goals</w:t>
      </w:r>
      <w:r w:rsidRPr="00DE398D">
        <w:t>'</w:t>
      </w:r>
    </w:p>
    <w:p w:rsidR="006D0703" w:rsidRPr="00DE398D" w:rsidRDefault="006D0703" w:rsidP="006D0703">
      <w:pPr>
        <w:pStyle w:val="XMLFragment"/>
      </w:pPr>
      <w:r w:rsidRPr="00DE398D">
        <w:t xml:space="preserve">          codeSystem='2.16.840.1.113883.6.1' codeSystemName='LOINC'/&gt;</w:t>
      </w:r>
    </w:p>
    <w:p w:rsidR="006D0703" w:rsidRPr="00DE398D" w:rsidRDefault="006D0703" w:rsidP="006D0703">
      <w:pPr>
        <w:pStyle w:val="XMLFragment"/>
      </w:pPr>
      <w:r w:rsidRPr="00DE398D">
        <w:t xml:space="preserve">      &lt;text&gt;</w:t>
      </w:r>
    </w:p>
    <w:p w:rsidR="006D0703" w:rsidRPr="00DE398D" w:rsidRDefault="006D0703" w:rsidP="006D0703">
      <w:pPr>
        <w:pStyle w:val="XMLFragment"/>
      </w:pPr>
      <w:r w:rsidRPr="00DE398D">
        <w:t xml:space="preserve">          Text as described above</w:t>
      </w:r>
    </w:p>
    <w:p w:rsidR="006D0703" w:rsidRDefault="006D0703" w:rsidP="006D0703">
      <w:pPr>
        <w:pStyle w:val="XMLFragment"/>
      </w:pPr>
      <w:r w:rsidRPr="00DE398D">
        <w:t xml:space="preserve">       &lt;/text&gt;</w:t>
      </w:r>
    </w:p>
    <w:p w:rsidR="001A69DB" w:rsidRDefault="006D0703" w:rsidP="001A69DB">
      <w:pPr>
        <w:pStyle w:val="XMLFragment"/>
      </w:pPr>
      <w:r>
        <w:t xml:space="preserve">     </w:t>
      </w:r>
      <w:r w:rsidR="001A69DB">
        <w:t xml:space="preserve">  &lt;component&gt;</w:t>
      </w:r>
    </w:p>
    <w:p w:rsidR="001A69DB" w:rsidRDefault="001A69DB" w:rsidP="001A69DB">
      <w:pPr>
        <w:pStyle w:val="XMLFragment"/>
      </w:pPr>
      <w:r>
        <w:tab/>
      </w:r>
      <w:r>
        <w:tab/>
        <w:t>&lt;section&gt;</w:t>
      </w:r>
    </w:p>
    <w:p w:rsidR="001A69DB" w:rsidRDefault="001A69DB" w:rsidP="001A69DB">
      <w:pPr>
        <w:pStyle w:val="XMLFragment"/>
      </w:pPr>
      <w:r>
        <w:tab/>
      </w:r>
      <w:r>
        <w:tab/>
        <w:t xml:space="preserve">  &lt;templateId root='1.3.6.1.4.1.19376.1.5.3.1.1.26.1.3’/&gt;</w:t>
      </w:r>
    </w:p>
    <w:p w:rsidR="001A69DB" w:rsidRDefault="001A69DB" w:rsidP="001A69DB">
      <w:pPr>
        <w:pStyle w:val="XMLFragment"/>
      </w:pPr>
      <w:r>
        <w:tab/>
      </w:r>
      <w:r>
        <w:tab/>
        <w:t xml:space="preserve">  &lt;!-- Required Goals Section --&gt;</w:t>
      </w:r>
    </w:p>
    <w:p w:rsidR="00FF3AF3" w:rsidRPr="00DE398D" w:rsidRDefault="001A69DB" w:rsidP="001A69DB">
      <w:pPr>
        <w:pStyle w:val="XMLFragment"/>
      </w:pPr>
      <w:r>
        <w:tab/>
      </w:r>
      <w:r>
        <w:tab/>
        <w:t>&lt;/section&gt;</w:t>
      </w:r>
    </w:p>
    <w:p w:rsidR="001A69DB" w:rsidRDefault="006D0703" w:rsidP="001A69DB">
      <w:pPr>
        <w:pStyle w:val="XMLFragment"/>
      </w:pPr>
      <w:r w:rsidRPr="00DE398D">
        <w:t xml:space="preserve">     </w:t>
      </w:r>
      <w:r w:rsidR="001A69DB">
        <w:t xml:space="preserve">  &lt;/component&gt;   </w:t>
      </w:r>
    </w:p>
    <w:p w:rsidR="001A69DB" w:rsidRDefault="001A69DB" w:rsidP="001A69DB">
      <w:pPr>
        <w:pStyle w:val="XMLFragment"/>
      </w:pPr>
      <w:r>
        <w:t xml:space="preserve">   &lt;/section&gt;</w:t>
      </w:r>
    </w:p>
    <w:p w:rsidR="006D0703" w:rsidRPr="00DE398D" w:rsidRDefault="001A69DB" w:rsidP="001A69DB">
      <w:pPr>
        <w:pStyle w:val="XMLFragment"/>
      </w:pPr>
      <w:r>
        <w:t>&lt;/component&gt;</w:t>
      </w:r>
    </w:p>
    <w:p w:rsidR="001A69DB" w:rsidRPr="00454B1A" w:rsidRDefault="001A69DB" w:rsidP="001A69DB">
      <w:pPr>
        <w:pStyle w:val="Heading4"/>
        <w:spacing w:before="0"/>
        <w:rPr>
          <w:sz w:val="22"/>
          <w:szCs w:val="22"/>
        </w:rPr>
      </w:pPr>
      <w:r>
        <w:rPr>
          <w:sz w:val="22"/>
          <w:szCs w:val="22"/>
        </w:rPr>
        <w:t>Figure 6.3.3.10.S4</w:t>
      </w:r>
      <w:r w:rsidR="00D60D45">
        <w:rPr>
          <w:sz w:val="22"/>
          <w:szCs w:val="22"/>
        </w:rPr>
        <w:t>.1-1</w:t>
      </w:r>
      <w:r w:rsidRPr="00454B1A">
        <w:rPr>
          <w:sz w:val="22"/>
          <w:szCs w:val="22"/>
        </w:rPr>
        <w:t xml:space="preserve">: Specification for </w:t>
      </w:r>
      <w:r>
        <w:rPr>
          <w:sz w:val="22"/>
          <w:szCs w:val="22"/>
        </w:rPr>
        <w:t>IHE</w:t>
      </w:r>
      <w:r w:rsidRPr="00454B1A">
        <w:rPr>
          <w:sz w:val="22"/>
          <w:szCs w:val="22"/>
        </w:rPr>
        <w:t xml:space="preserve"> </w:t>
      </w:r>
      <w:r>
        <w:rPr>
          <w:sz w:val="22"/>
          <w:szCs w:val="22"/>
        </w:rPr>
        <w:t xml:space="preserve">Reconciled </w:t>
      </w:r>
      <w:r w:rsidRPr="00454B1A">
        <w:rPr>
          <w:sz w:val="22"/>
          <w:szCs w:val="22"/>
        </w:rPr>
        <w:t>Patient Goals Section</w:t>
      </w:r>
    </w:p>
    <w:p w:rsidR="00EA6C9D" w:rsidRDefault="00EA6C9D" w:rsidP="00C57BED">
      <w:pPr>
        <w:pStyle w:val="BodyText"/>
        <w:keepNext/>
        <w:rPr>
          <w:rFonts w:eastAsia="Calibri"/>
          <w:b/>
          <w:bCs/>
        </w:rPr>
      </w:pPr>
    </w:p>
    <w:p w:rsidR="00C57BED" w:rsidRDefault="00BE58FA" w:rsidP="00C57BED">
      <w:pPr>
        <w:pStyle w:val="BodyText"/>
        <w:keepNext/>
      </w:pPr>
      <w:r>
        <w:rPr>
          <w:rFonts w:eastAsia="Calibri"/>
          <w:b/>
          <w:bCs/>
        </w:rPr>
        <w:t xml:space="preserve">Reconciled </w:t>
      </w:r>
      <w:r w:rsidR="00C57BED">
        <w:rPr>
          <w:rFonts w:eastAsia="Calibri"/>
          <w:b/>
          <w:bCs/>
        </w:rPr>
        <w:t>Patient Goals CCDA</w:t>
      </w:r>
      <w:r w:rsidR="00C57BED" w:rsidRPr="00F06B2A">
        <w:rPr>
          <w:rFonts w:eastAsia="Calibri"/>
          <w:b/>
          <w:bCs/>
        </w:rPr>
        <w:t xml:space="preserve"> Example</w:t>
      </w:r>
    </w:p>
    <w:p w:rsidR="00C57BED" w:rsidRPr="00DE398D" w:rsidRDefault="00C57BED" w:rsidP="00C57BED">
      <w:pPr>
        <w:pStyle w:val="XMLFragment"/>
      </w:pPr>
      <w:r w:rsidRPr="00DE398D">
        <w:t>&lt;component&gt;</w:t>
      </w:r>
    </w:p>
    <w:p w:rsidR="00C57BED" w:rsidRPr="00DE398D" w:rsidRDefault="00C57BED" w:rsidP="00C57BED">
      <w:pPr>
        <w:pStyle w:val="XMLFragment"/>
      </w:pPr>
      <w:r w:rsidRPr="00DE398D">
        <w:t xml:space="preserve">   &lt;section&gt;</w:t>
      </w:r>
    </w:p>
    <w:p w:rsidR="00C57BED" w:rsidRPr="00DE398D" w:rsidRDefault="00C57BED" w:rsidP="00C57BED">
      <w:pPr>
        <w:pStyle w:val="XMLFragment"/>
      </w:pPr>
      <w:r w:rsidRPr="00DE398D">
        <w:t xml:space="preserve">      &lt;templateId root='</w:t>
      </w:r>
      <w:r w:rsidR="00F361B7" w:rsidRPr="00F361B7">
        <w:t>1.3.6.1.4.1.19376.1.5.3.1.1.26.1</w:t>
      </w:r>
      <w:r w:rsidR="00F361B7" w:rsidRPr="00A317CF">
        <w:t>.5</w:t>
      </w:r>
      <w:r w:rsidR="00454B1A" w:rsidRPr="00A317CF">
        <w:t>’</w:t>
      </w:r>
      <w:r w:rsidRPr="00A317CF">
        <w:t>/&gt;</w:t>
      </w:r>
    </w:p>
    <w:p w:rsidR="00C57BED" w:rsidRPr="00DE398D" w:rsidRDefault="00C57BED" w:rsidP="00C57BED">
      <w:pPr>
        <w:pStyle w:val="XMLFragment"/>
      </w:pPr>
      <w:r w:rsidRPr="00DE398D">
        <w:t xml:space="preserve">      &lt;id root=' ' extension=' '/&gt;</w:t>
      </w:r>
    </w:p>
    <w:p w:rsidR="00C57BED" w:rsidRPr="00DE398D" w:rsidRDefault="00454B1A" w:rsidP="00C57BED">
      <w:pPr>
        <w:pStyle w:val="XMLFragment"/>
      </w:pPr>
      <w:r>
        <w:t xml:space="preserve">      &lt;code code='</w:t>
      </w:r>
      <w:r w:rsidRPr="001B3AC8">
        <w:t>61146-7</w:t>
      </w:r>
      <w:r w:rsidR="00C57BED" w:rsidRPr="00DE398D">
        <w:t>' disp</w:t>
      </w:r>
      <w:r w:rsidR="00C57BED">
        <w:t>layName='Goals</w:t>
      </w:r>
      <w:r w:rsidR="00C57BED" w:rsidRPr="00DE398D">
        <w:t>'</w:t>
      </w:r>
    </w:p>
    <w:p w:rsidR="00C57BED" w:rsidRPr="00DE398D" w:rsidRDefault="00C57BED" w:rsidP="00C57BED">
      <w:pPr>
        <w:pStyle w:val="XMLFragment"/>
      </w:pPr>
      <w:r w:rsidRPr="00DE398D">
        <w:t xml:space="preserve">          codeSystem='2.16.840.1.113883.6.1' codeSystemName='LOINC'/&gt;</w:t>
      </w:r>
    </w:p>
    <w:p w:rsidR="00C57BED" w:rsidRPr="00DE398D" w:rsidRDefault="00C57BED" w:rsidP="00C57BED">
      <w:pPr>
        <w:pStyle w:val="XMLFragment"/>
      </w:pPr>
      <w:r w:rsidRPr="00DE398D">
        <w:t xml:space="preserve">      &lt;text&gt;</w:t>
      </w:r>
    </w:p>
    <w:p w:rsidR="00C57BED" w:rsidRPr="00DE398D" w:rsidRDefault="00C57BED" w:rsidP="00C57BED">
      <w:pPr>
        <w:pStyle w:val="XMLFragment"/>
      </w:pPr>
      <w:r w:rsidRPr="00DE398D">
        <w:t xml:space="preserve">          Text as described above</w:t>
      </w:r>
    </w:p>
    <w:p w:rsidR="00C57BED" w:rsidRPr="00DE398D" w:rsidRDefault="00C57BED" w:rsidP="00C57BED">
      <w:pPr>
        <w:pStyle w:val="XMLFragment"/>
      </w:pPr>
      <w:r w:rsidRPr="00DE398D">
        <w:t xml:space="preserve">       &lt;/text&gt;</w:t>
      </w:r>
    </w:p>
    <w:p w:rsidR="00C57BED" w:rsidRPr="00DE398D" w:rsidRDefault="00C57BED" w:rsidP="00C57BED">
      <w:pPr>
        <w:pStyle w:val="XMLFragment"/>
      </w:pPr>
      <w:r w:rsidRPr="00DE398D">
        <w:t xml:space="preserve">       &lt;entry&gt;</w:t>
      </w:r>
    </w:p>
    <w:p w:rsidR="00C57BED" w:rsidRPr="00DE398D" w:rsidRDefault="00C57BED" w:rsidP="00C57BED">
      <w:pPr>
        <w:pStyle w:val="XMLFragment"/>
      </w:pPr>
      <w:r w:rsidRPr="00DE398D">
        <w:t xml:space="preserve">            :</w:t>
      </w:r>
    </w:p>
    <w:p w:rsidR="00C57BED" w:rsidRPr="00DE398D" w:rsidRDefault="001A69DB" w:rsidP="00C57BED">
      <w:pPr>
        <w:pStyle w:val="XMLFragment"/>
      </w:pPr>
      <w:r>
        <w:t xml:space="preserve">          &lt;!—Required</w:t>
      </w:r>
      <w:r w:rsidR="00C57BED" w:rsidRPr="00DE398D">
        <w:t xml:space="preserve"> </w:t>
      </w:r>
      <w:r w:rsidR="00C57BED">
        <w:t xml:space="preserve">Goal Observation </w:t>
      </w:r>
      <w:r w:rsidR="00C57BED" w:rsidRPr="00DE398D">
        <w:t>Entry --&gt;</w:t>
      </w:r>
    </w:p>
    <w:p w:rsidR="00C57BED" w:rsidRPr="00BC6957" w:rsidRDefault="00C57BED" w:rsidP="00C57BED">
      <w:pPr>
        <w:pStyle w:val="XMLFragment"/>
      </w:pPr>
      <w:r w:rsidRPr="00DE398D">
        <w:t xml:space="preserve">             </w:t>
      </w:r>
      <w:r w:rsidRPr="00BC6957">
        <w:t>&lt;templateId root='</w:t>
      </w:r>
      <w:r>
        <w:t>2.16.840.1.113883.10.20.22.4.121’</w:t>
      </w:r>
      <w:r w:rsidRPr="00BC6957">
        <w:t>/&gt;</w:t>
      </w:r>
    </w:p>
    <w:p w:rsidR="00C57BED" w:rsidRPr="00BC6957" w:rsidRDefault="00C57BED" w:rsidP="00C57BED">
      <w:pPr>
        <w:pStyle w:val="XMLFragment"/>
      </w:pPr>
      <w:r w:rsidRPr="00BC6957">
        <w:t xml:space="preserve">              :</w:t>
      </w:r>
    </w:p>
    <w:p w:rsidR="00C57BED" w:rsidRPr="00DE398D" w:rsidRDefault="00C57BED" w:rsidP="00C57BED">
      <w:pPr>
        <w:pStyle w:val="XMLFragment"/>
      </w:pPr>
      <w:r w:rsidRPr="00DE398D">
        <w:t xml:space="preserve">       &lt;/entry&gt;</w:t>
      </w:r>
    </w:p>
    <w:p w:rsidR="00C57BED" w:rsidRPr="00DE398D" w:rsidRDefault="00C57BED" w:rsidP="00C57BED">
      <w:pPr>
        <w:pStyle w:val="XMLFragment"/>
      </w:pPr>
      <w:r w:rsidRPr="00DE398D">
        <w:t xml:space="preserve">     &lt;/section&gt;</w:t>
      </w:r>
    </w:p>
    <w:p w:rsidR="00C57BED" w:rsidRPr="00DE398D" w:rsidRDefault="00C57BED" w:rsidP="00C57BED">
      <w:pPr>
        <w:pStyle w:val="XMLFragment"/>
      </w:pPr>
      <w:r w:rsidRPr="00DE398D">
        <w:t>&lt;/component&gt;</w:t>
      </w:r>
    </w:p>
    <w:p w:rsidR="006405C6" w:rsidRPr="00454B1A" w:rsidRDefault="00BD5543" w:rsidP="001A69DB">
      <w:pPr>
        <w:pStyle w:val="Heading4"/>
        <w:spacing w:before="0"/>
        <w:rPr>
          <w:sz w:val="22"/>
          <w:szCs w:val="22"/>
        </w:rPr>
      </w:pPr>
      <w:r>
        <w:rPr>
          <w:sz w:val="22"/>
          <w:szCs w:val="22"/>
        </w:rPr>
        <w:t>Figure 6.3.3.10.S4</w:t>
      </w:r>
      <w:r w:rsidR="00D60D45">
        <w:rPr>
          <w:sz w:val="22"/>
          <w:szCs w:val="22"/>
        </w:rPr>
        <w:t>.1-2</w:t>
      </w:r>
      <w:r w:rsidR="00C57BED" w:rsidRPr="00454B1A">
        <w:rPr>
          <w:sz w:val="22"/>
          <w:szCs w:val="22"/>
        </w:rPr>
        <w:t xml:space="preserve">: Specification for CCDA </w:t>
      </w:r>
      <w:r>
        <w:rPr>
          <w:sz w:val="22"/>
          <w:szCs w:val="22"/>
        </w:rPr>
        <w:t xml:space="preserve">Reconciled </w:t>
      </w:r>
      <w:r w:rsidR="00C57BED" w:rsidRPr="00454B1A">
        <w:rPr>
          <w:sz w:val="22"/>
          <w:szCs w:val="22"/>
        </w:rPr>
        <w:t>Patient Goals Section</w:t>
      </w:r>
    </w:p>
    <w:p w:rsidR="006405C6" w:rsidRDefault="006405C6" w:rsidP="00F06B2A">
      <w:pPr>
        <w:pStyle w:val="Heading4"/>
      </w:pPr>
    </w:p>
    <w:p w:rsidR="006405C6" w:rsidRDefault="006405C6" w:rsidP="00F06B2A">
      <w:pPr>
        <w:pStyle w:val="Heading4"/>
      </w:pPr>
    </w:p>
    <w:p w:rsidR="00DF2EC0" w:rsidRPr="00F06B2A" w:rsidRDefault="00DF2EC0" w:rsidP="00F06B2A">
      <w:pPr>
        <w:pStyle w:val="Heading4"/>
      </w:pPr>
      <w:r w:rsidRPr="00F06B2A">
        <w:t>6.3.3.10.S</w:t>
      </w:r>
      <w:r w:rsidR="006405C6">
        <w:t>5</w:t>
      </w:r>
      <w:r w:rsidRPr="00F06B2A">
        <w:t xml:space="preserve"> Hospital Discharge Instructions - Section Content Module</w:t>
      </w:r>
      <w:bookmarkEnd w:id="118"/>
      <w:r w:rsidRPr="00F06B2A">
        <w:t xml:space="preserve"> </w:t>
      </w:r>
    </w:p>
    <w:p w:rsidR="00DF2EC0" w:rsidRPr="00DE398D" w:rsidRDefault="00DF2EC0" w:rsidP="00DF2EC0">
      <w:pPr>
        <w:pStyle w:val="BodyText"/>
      </w:pPr>
    </w:p>
    <w:p w:rsidR="00DF2EC0" w:rsidRPr="00DE398D" w:rsidRDefault="00DF2EC0" w:rsidP="00DF2EC0">
      <w:pPr>
        <w:pStyle w:val="TableTitle"/>
      </w:pPr>
      <w:r w:rsidRPr="00DE398D">
        <w:t>Table 6.3.3.10.S</w:t>
      </w:r>
      <w:r w:rsidR="006405C6">
        <w:t>5</w:t>
      </w:r>
      <w:r w:rsidR="00F31D13">
        <w:t>-1</w:t>
      </w:r>
      <w:r w:rsidR="00204F0B">
        <w:t>:</w:t>
      </w:r>
      <w:r w:rsidRPr="00DE398D">
        <w:t xml:space="preserve"> Hospital Discharge Instructions</w:t>
      </w:r>
    </w:p>
    <w:tbl>
      <w:tblPr>
        <w:tblW w:w="4966"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7"/>
        <w:gridCol w:w="1168"/>
        <w:gridCol w:w="2080"/>
        <w:gridCol w:w="2428"/>
        <w:gridCol w:w="1442"/>
        <w:gridCol w:w="1291"/>
      </w:tblGrid>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Template Name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r w:rsidRPr="00DE398D">
              <w:t xml:space="preserve">Hospital Discharge Instructions  </w:t>
            </w: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 xml:space="preserve">Template ID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1B3AC8" w:rsidP="00DF5F66">
            <w:pPr>
              <w:pStyle w:val="TableEntry"/>
            </w:pPr>
            <w:r w:rsidRPr="007464AD">
              <w:t>1.3.6.1.4.1.19376.1.5.3.1.1.26.1.2</w:t>
            </w: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 xml:space="preserve">Parent Template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t xml:space="preserve">General Description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DF2EC0" w:rsidP="00F06B2A">
            <w:pPr>
              <w:pStyle w:val="TableEntry"/>
            </w:pPr>
            <w:r w:rsidRPr="00DE398D">
              <w:t>The Hospital Discharge Instructions section records instructions at discharge.</w:t>
            </w:r>
          </w:p>
        </w:tc>
      </w:tr>
      <w:tr w:rsidR="00DF2EC0" w:rsidRPr="00DE398D"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DE398D" w:rsidRDefault="00DF2EC0" w:rsidP="00DF5F66">
            <w:pPr>
              <w:pStyle w:val="TableEntryHeader"/>
            </w:pPr>
            <w:r w:rsidRPr="00DE398D">
              <w:lastRenderedPageBreak/>
              <w:t>Section Code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r w:rsidRPr="00DE398D">
              <w:t xml:space="preserve">&lt;TBD, LOINC, “Hospital Discharge Instructions”&gt; 8653-8 </w:t>
            </w:r>
            <w:r w:rsidRPr="00DE398D">
              <w:rPr>
                <w:szCs w:val="18"/>
              </w:rPr>
              <w:t>HOSPITAL DISCHARGE INSTRUCTIONS</w:t>
            </w:r>
          </w:p>
        </w:tc>
      </w:tr>
      <w:tr w:rsidR="00DF2EC0" w:rsidRPr="00DE398D" w:rsidTr="00DF5F66">
        <w:tc>
          <w:tcPr>
            <w:tcW w:w="492" w:type="pct"/>
            <w:tcBorders>
              <w:top w:val="single" w:sz="4" w:space="0" w:color="auto"/>
            </w:tcBorders>
            <w:shd w:val="clear" w:color="auto" w:fill="E6E6E6"/>
            <w:vAlign w:val="center"/>
          </w:tcPr>
          <w:p w:rsidR="00DF2EC0" w:rsidRPr="00DE398D" w:rsidRDefault="00DF2EC0" w:rsidP="00DF5F66">
            <w:pPr>
              <w:pStyle w:val="TableEntryHeader"/>
            </w:pPr>
            <w:r w:rsidRPr="00DE398D">
              <w:t xml:space="preserve">Opt and Card </w:t>
            </w:r>
          </w:p>
        </w:tc>
        <w:tc>
          <w:tcPr>
            <w:tcW w:w="626" w:type="pct"/>
            <w:tcBorders>
              <w:top w:val="single" w:sz="4" w:space="0" w:color="auto"/>
            </w:tcBorders>
            <w:shd w:val="clear" w:color="auto" w:fill="E6E6E6"/>
            <w:vAlign w:val="center"/>
          </w:tcPr>
          <w:p w:rsidR="00DF2EC0" w:rsidRPr="00DE398D" w:rsidRDefault="00DF2EC0" w:rsidP="00DF5F66">
            <w:pPr>
              <w:pStyle w:val="TableEntryHeader"/>
            </w:pPr>
            <w:r w:rsidRPr="00DE398D">
              <w:t>Condition</w:t>
            </w:r>
          </w:p>
        </w:tc>
        <w:tc>
          <w:tcPr>
            <w:tcW w:w="1115" w:type="pct"/>
            <w:tcBorders>
              <w:top w:val="single" w:sz="4" w:space="0" w:color="auto"/>
            </w:tcBorders>
            <w:shd w:val="clear" w:color="auto" w:fill="E4E4E4"/>
          </w:tcPr>
          <w:p w:rsidR="00DF2EC0" w:rsidRPr="00DE398D" w:rsidRDefault="00DF2EC0" w:rsidP="00DF5F66">
            <w:pPr>
              <w:pStyle w:val="TableEntryHeader"/>
            </w:pPr>
            <w:r w:rsidRPr="00DE398D">
              <w:t xml:space="preserve">Data Element or </w:t>
            </w:r>
            <w:r w:rsidRPr="00DE398D">
              <w:br/>
              <w:t>Section Name</w:t>
            </w:r>
          </w:p>
        </w:tc>
        <w:tc>
          <w:tcPr>
            <w:tcW w:w="1302" w:type="pct"/>
            <w:tcBorders>
              <w:top w:val="single" w:sz="4" w:space="0" w:color="auto"/>
            </w:tcBorders>
            <w:shd w:val="clear" w:color="auto" w:fill="E4E4E4"/>
            <w:vAlign w:val="center"/>
          </w:tcPr>
          <w:p w:rsidR="00DF2EC0" w:rsidRPr="00DE398D" w:rsidRDefault="00DF2EC0" w:rsidP="00DF5F66">
            <w:pPr>
              <w:pStyle w:val="TableEntryHeader"/>
            </w:pPr>
            <w:r w:rsidRPr="00DE398D">
              <w:t>Template ID</w:t>
            </w:r>
          </w:p>
        </w:tc>
        <w:tc>
          <w:tcPr>
            <w:tcW w:w="773" w:type="pct"/>
            <w:tcBorders>
              <w:top w:val="single" w:sz="4" w:space="0" w:color="auto"/>
            </w:tcBorders>
            <w:shd w:val="clear" w:color="auto" w:fill="E4E4E4"/>
            <w:vAlign w:val="center"/>
          </w:tcPr>
          <w:p w:rsidR="00DF2EC0" w:rsidRPr="00DE398D" w:rsidRDefault="00DF2EC0" w:rsidP="00DF5F66">
            <w:pPr>
              <w:pStyle w:val="TableEntryHeader"/>
            </w:pPr>
            <w:r w:rsidRPr="00DE398D">
              <w:t>Specification Document</w:t>
            </w:r>
          </w:p>
        </w:tc>
        <w:tc>
          <w:tcPr>
            <w:tcW w:w="692" w:type="pct"/>
            <w:tcBorders>
              <w:top w:val="single" w:sz="4" w:space="0" w:color="auto"/>
            </w:tcBorders>
            <w:shd w:val="clear" w:color="auto" w:fill="E4E4E4"/>
            <w:vAlign w:val="center"/>
          </w:tcPr>
          <w:p w:rsidR="00DF2EC0" w:rsidRPr="00DE398D" w:rsidRDefault="00DF2EC0" w:rsidP="00DF5F66">
            <w:pPr>
              <w:pStyle w:val="TableEntryHeader"/>
            </w:pPr>
            <w:r w:rsidRPr="00DE398D">
              <w:t>Vocabulary</w:t>
            </w:r>
          </w:p>
          <w:p w:rsidR="00DF2EC0" w:rsidRPr="00DE398D" w:rsidRDefault="00DF2EC0" w:rsidP="00DF5F66">
            <w:pPr>
              <w:pStyle w:val="TableEntryHeader"/>
            </w:pPr>
            <w:r w:rsidRPr="00DE398D">
              <w:t>Constraint</w:t>
            </w:r>
          </w:p>
        </w:tc>
      </w:tr>
      <w:tr w:rsidR="00DF2EC0" w:rsidRPr="00DE398D" w:rsidTr="00DF5F66">
        <w:tc>
          <w:tcPr>
            <w:tcW w:w="5000" w:type="pct"/>
            <w:gridSpan w:val="6"/>
            <w:tcBorders>
              <w:top w:val="single" w:sz="4" w:space="0" w:color="auto"/>
              <w:left w:val="single" w:sz="4" w:space="0" w:color="auto"/>
              <w:bottom w:val="single" w:sz="4" w:space="0" w:color="auto"/>
              <w:right w:val="single" w:sz="4" w:space="0" w:color="auto"/>
            </w:tcBorders>
          </w:tcPr>
          <w:p w:rsidR="00DF2EC0" w:rsidRPr="00DE398D" w:rsidRDefault="00DF2EC0" w:rsidP="00DF5F66">
            <w:pPr>
              <w:pStyle w:val="TableEntryHeader"/>
            </w:pPr>
            <w:r w:rsidRPr="00DE398D">
              <w:t>Text only section</w:t>
            </w:r>
          </w:p>
        </w:tc>
      </w:tr>
      <w:tr w:rsidR="00DF2EC0" w:rsidRPr="00DE398D" w:rsidTr="00DF5F66">
        <w:trPr>
          <w:cantSplit/>
        </w:trPr>
        <w:tc>
          <w:tcPr>
            <w:tcW w:w="492" w:type="pct"/>
            <w:tcBorders>
              <w:top w:val="single" w:sz="4" w:space="0" w:color="auto"/>
              <w:left w:val="single" w:sz="4" w:space="0" w:color="auto"/>
              <w:bottom w:val="single" w:sz="4" w:space="0" w:color="auto"/>
              <w:right w:val="single" w:sz="4" w:space="0" w:color="auto"/>
            </w:tcBorders>
            <w:vAlign w:val="center"/>
          </w:tcPr>
          <w:p w:rsidR="00DF2EC0" w:rsidRPr="00DE398D" w:rsidDel="00ED0757" w:rsidRDefault="00DF2EC0" w:rsidP="00DF5F66">
            <w:pPr>
              <w:pStyle w:val="TableEntry"/>
            </w:pPr>
          </w:p>
        </w:tc>
        <w:tc>
          <w:tcPr>
            <w:tcW w:w="626"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1115"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773"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c>
          <w:tcPr>
            <w:tcW w:w="692" w:type="pct"/>
            <w:tcBorders>
              <w:top w:val="single" w:sz="4" w:space="0" w:color="auto"/>
              <w:left w:val="single" w:sz="4" w:space="0" w:color="auto"/>
              <w:bottom w:val="single" w:sz="4" w:space="0" w:color="auto"/>
              <w:right w:val="single" w:sz="4" w:space="0" w:color="auto"/>
            </w:tcBorders>
            <w:vAlign w:val="center"/>
          </w:tcPr>
          <w:p w:rsidR="00DF2EC0" w:rsidRPr="00DE398D" w:rsidRDefault="00DF2EC0" w:rsidP="00DF5F66">
            <w:pPr>
              <w:pStyle w:val="TableEntry"/>
            </w:pPr>
          </w:p>
        </w:tc>
      </w:tr>
    </w:tbl>
    <w:p w:rsidR="00DF2EC0" w:rsidRPr="00DE398D" w:rsidRDefault="00DF2EC0" w:rsidP="00DF2EC0">
      <w:pPr>
        <w:pStyle w:val="Heading5"/>
        <w:rPr>
          <w:noProof w:val="0"/>
        </w:rPr>
      </w:pPr>
      <w:bookmarkStart w:id="119" w:name="_Toc357522220"/>
      <w:r w:rsidRPr="00DE398D">
        <w:rPr>
          <w:noProof w:val="0"/>
        </w:rPr>
        <w:t>6.3.3.10</w:t>
      </w:r>
      <w:proofErr w:type="gramStart"/>
      <w:r w:rsidRPr="00DE398D">
        <w:rPr>
          <w:noProof w:val="0"/>
        </w:rPr>
        <w:t>.S</w:t>
      </w:r>
      <w:r w:rsidR="006405C6">
        <w:rPr>
          <w:noProof w:val="0"/>
        </w:rPr>
        <w:t>5</w:t>
      </w:r>
      <w:r w:rsidR="00F31D13">
        <w:rPr>
          <w:noProof w:val="0"/>
        </w:rPr>
        <w:t>.1</w:t>
      </w:r>
      <w:proofErr w:type="gramEnd"/>
      <w:r w:rsidRPr="00DE398D">
        <w:rPr>
          <w:noProof w:val="0"/>
        </w:rPr>
        <w:t xml:space="preserve"> Hospital Discharge Instructions Condition, Specification Document, or Vocabulary Constraint</w:t>
      </w:r>
      <w:bookmarkEnd w:id="119"/>
    </w:p>
    <w:p w:rsidR="00DF2EC0" w:rsidRPr="00DE398D" w:rsidRDefault="00DF2EC0" w:rsidP="00DF2EC0">
      <w:pPr>
        <w:pStyle w:val="BodyText"/>
      </w:pPr>
      <w:r w:rsidRPr="00DE398D">
        <w:t>None</w:t>
      </w:r>
    </w:p>
    <w:p w:rsidR="00DF2EC0" w:rsidRPr="00DE398D" w:rsidRDefault="00DF2EC0" w:rsidP="00F06B2A">
      <w:pPr>
        <w:pStyle w:val="XMLFragment"/>
      </w:pPr>
      <w:r w:rsidRPr="00DE398D">
        <w:t>&lt;component&gt;</w:t>
      </w:r>
    </w:p>
    <w:p w:rsidR="00DF2EC0" w:rsidRPr="00DE398D" w:rsidRDefault="00DF2EC0" w:rsidP="00F06B2A">
      <w:pPr>
        <w:pStyle w:val="XMLFragment"/>
      </w:pPr>
      <w:r w:rsidRPr="00DE398D">
        <w:t xml:space="preserve">  &lt;section&gt;</w:t>
      </w:r>
    </w:p>
    <w:p w:rsidR="00DF2EC0" w:rsidRPr="00DE398D" w:rsidRDefault="00DF2EC0" w:rsidP="00F06B2A">
      <w:pPr>
        <w:pStyle w:val="XMLFragment"/>
      </w:pPr>
      <w:r w:rsidRPr="00DE398D">
        <w:t xml:space="preserve">    &lt;templateId </w:t>
      </w:r>
      <w:r w:rsidRPr="007464AD">
        <w:t>root='</w:t>
      </w:r>
      <w:r w:rsidR="001B3AC8" w:rsidRPr="007464AD">
        <w:t>1.3.6.1.4.1.19376.1.5.3.1.1.26.1.2’</w:t>
      </w:r>
      <w:r w:rsidRPr="007464AD">
        <w:t>/&gt;</w:t>
      </w:r>
    </w:p>
    <w:p w:rsidR="00DF2EC0" w:rsidRPr="00DE398D" w:rsidRDefault="00DF2EC0" w:rsidP="00F06B2A">
      <w:pPr>
        <w:pStyle w:val="XMLFragment"/>
      </w:pPr>
      <w:r w:rsidRPr="00DE398D">
        <w:t xml:space="preserve">    &lt;id root=' ' extension=' '/&gt;</w:t>
      </w:r>
    </w:p>
    <w:p w:rsidR="00DF2EC0" w:rsidRPr="00DE398D" w:rsidRDefault="00DF2EC0" w:rsidP="00F06B2A">
      <w:pPr>
        <w:pStyle w:val="XMLFragment"/>
      </w:pPr>
      <w:r w:rsidRPr="00DE398D">
        <w:t xml:space="preserve">    &lt;code code='8653-8' displayName='HOSPITAL DISCHARGE INSTRUCTIONS'</w:t>
      </w:r>
    </w:p>
    <w:p w:rsidR="00DF2EC0" w:rsidRPr="00DE398D" w:rsidRDefault="00DF2EC0" w:rsidP="00F06B2A">
      <w:pPr>
        <w:pStyle w:val="XMLFragment"/>
      </w:pPr>
      <w:r w:rsidRPr="00DE398D">
        <w:t xml:space="preserve">      codeSystem='2.16.840.1.113883.6.1' codeSystemName='LOINC'/&gt;</w:t>
      </w:r>
    </w:p>
    <w:p w:rsidR="00DF2EC0" w:rsidRPr="00DE398D" w:rsidRDefault="00DF2EC0" w:rsidP="00F06B2A">
      <w:pPr>
        <w:pStyle w:val="XMLFragment"/>
      </w:pPr>
      <w:r w:rsidRPr="00DE398D">
        <w:t xml:space="preserve">    &lt;text&gt;</w:t>
      </w:r>
    </w:p>
    <w:p w:rsidR="00DF2EC0" w:rsidRPr="00DE398D" w:rsidRDefault="00DF2EC0" w:rsidP="00F06B2A">
      <w:pPr>
        <w:pStyle w:val="XMLFragment"/>
      </w:pPr>
      <w:r w:rsidRPr="00DE398D">
        <w:t xml:space="preserve">      Text as described above</w:t>
      </w:r>
    </w:p>
    <w:p w:rsidR="00DF2EC0" w:rsidRPr="00DE398D" w:rsidRDefault="00DF2EC0" w:rsidP="00F06B2A">
      <w:pPr>
        <w:pStyle w:val="XMLFragment"/>
      </w:pPr>
      <w:r w:rsidRPr="00DE398D">
        <w:t xml:space="preserve">    &lt;/text&gt;  </w:t>
      </w:r>
    </w:p>
    <w:p w:rsidR="00DF2EC0" w:rsidRPr="00DE398D" w:rsidRDefault="00DF2EC0" w:rsidP="00F06B2A">
      <w:pPr>
        <w:pStyle w:val="XMLFragment"/>
      </w:pPr>
      <w:r w:rsidRPr="00DE398D">
        <w:t xml:space="preserve">  &lt;/section&gt;</w:t>
      </w:r>
    </w:p>
    <w:p w:rsidR="00DF2EC0" w:rsidRPr="00DE398D" w:rsidRDefault="00DF2EC0" w:rsidP="00F06B2A">
      <w:pPr>
        <w:pStyle w:val="XMLFragment"/>
      </w:pPr>
    </w:p>
    <w:p w:rsidR="00DF2EC0" w:rsidRPr="00DE398D" w:rsidRDefault="00DF2EC0" w:rsidP="00F06B2A">
      <w:pPr>
        <w:pStyle w:val="XMLFragment"/>
      </w:pPr>
      <w:r w:rsidRPr="00DE398D">
        <w:t>&lt;/component&gt;</w:t>
      </w:r>
    </w:p>
    <w:p w:rsidR="00DF2EC0" w:rsidRPr="00DE398D" w:rsidRDefault="00DF2EC0" w:rsidP="00F06B2A">
      <w:pPr>
        <w:pStyle w:val="FigureTitle"/>
      </w:pPr>
      <w:r w:rsidRPr="00DE398D">
        <w:t>Figure 6.3.3.10.S</w:t>
      </w:r>
      <w:r w:rsidR="006405C6">
        <w:t>5</w:t>
      </w:r>
      <w:r w:rsidR="00F31D13">
        <w:t>.1-1</w:t>
      </w:r>
      <w:r w:rsidRPr="00DE398D">
        <w:t>: Specification for Hospital Discharge Instructions Section</w:t>
      </w:r>
    </w:p>
    <w:p w:rsidR="00DF2EC0" w:rsidRPr="00F06B2A" w:rsidRDefault="00DF2EC0" w:rsidP="00006C02">
      <w:pPr>
        <w:pStyle w:val="BodyText"/>
      </w:pPr>
    </w:p>
    <w:p w:rsidR="0030195F" w:rsidRPr="00F06B2A" w:rsidRDefault="0030195F" w:rsidP="0030195F">
      <w:pPr>
        <w:pStyle w:val="BodyText"/>
      </w:pPr>
    </w:p>
    <w:p w:rsidR="009E4215" w:rsidRPr="006405C6" w:rsidRDefault="00BD5543" w:rsidP="009E4215">
      <w:pPr>
        <w:pStyle w:val="Heading4"/>
        <w:rPr>
          <w:b w:val="0"/>
        </w:rPr>
      </w:pPr>
      <w:r w:rsidRPr="00F06B2A">
        <w:t>6.3.3.10.S</w:t>
      </w:r>
      <w:r>
        <w:t>6 Reconciled Intervention</w:t>
      </w:r>
      <w:r w:rsidR="009E4215">
        <w:t>s</w:t>
      </w:r>
      <w:r w:rsidR="009E4215" w:rsidRPr="00F06B2A">
        <w:t>- Section Content Module</w:t>
      </w:r>
    </w:p>
    <w:p w:rsidR="009E4215" w:rsidRDefault="009E4215" w:rsidP="009E4215">
      <w:pPr>
        <w:pStyle w:val="TableTitle"/>
        <w:jc w:val="left"/>
      </w:pPr>
    </w:p>
    <w:p w:rsidR="009E4215" w:rsidRDefault="009E4215" w:rsidP="009E4215">
      <w:pPr>
        <w:pStyle w:val="TableTitle"/>
        <w:jc w:val="left"/>
      </w:pPr>
      <w:r w:rsidRPr="00DE398D">
        <w:t>Table 6.3.3.10.S</w:t>
      </w:r>
      <w:r>
        <w:t>6</w:t>
      </w:r>
      <w:r w:rsidRPr="00DE398D">
        <w:t>-</w:t>
      </w:r>
      <w:r>
        <w:t>1</w:t>
      </w:r>
      <w:r w:rsidRPr="00DE398D">
        <w:t xml:space="preserve"> Reconciled</w:t>
      </w:r>
      <w:r>
        <w:t xml:space="preserve"> Interventions Section (Using IHE Templates)</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591"/>
        <w:gridCol w:w="1021"/>
        <w:gridCol w:w="1815"/>
        <w:gridCol w:w="1592"/>
        <w:gridCol w:w="1258"/>
        <w:gridCol w:w="1510"/>
      </w:tblGrid>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Template Name</w:t>
            </w:r>
          </w:p>
        </w:tc>
        <w:tc>
          <w:tcPr>
            <w:tcW w:w="3514" w:type="pct"/>
            <w:gridSpan w:val="4"/>
            <w:tcBorders>
              <w:top w:val="single" w:sz="4" w:space="0" w:color="auto"/>
            </w:tcBorders>
            <w:shd w:val="clear" w:color="auto" w:fill="auto"/>
            <w:vAlign w:val="center"/>
          </w:tcPr>
          <w:p w:rsidR="009E4215" w:rsidRPr="00DE398D" w:rsidRDefault="009E4215" w:rsidP="001A3BB1">
            <w:pPr>
              <w:pStyle w:val="TableEntry"/>
            </w:pPr>
            <w:r w:rsidRPr="00DE398D">
              <w:t xml:space="preserve">Reconciled </w:t>
            </w:r>
            <w:r>
              <w:t>Intervention</w:t>
            </w:r>
            <w:r w:rsidRPr="00DE398D">
              <w:t xml:space="preserve"> Section</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7464AD" w:rsidRDefault="009E4215" w:rsidP="001A3BB1">
            <w:pPr>
              <w:pStyle w:val="TableEntryHeader"/>
            </w:pPr>
            <w:r w:rsidRPr="007464AD">
              <w:t xml:space="preserve">Template ID </w:t>
            </w:r>
          </w:p>
        </w:tc>
        <w:tc>
          <w:tcPr>
            <w:tcW w:w="3514" w:type="pct"/>
            <w:gridSpan w:val="4"/>
            <w:tcBorders>
              <w:top w:val="single" w:sz="4" w:space="0" w:color="auto"/>
            </w:tcBorders>
            <w:shd w:val="clear" w:color="auto" w:fill="auto"/>
            <w:vAlign w:val="center"/>
          </w:tcPr>
          <w:p w:rsidR="009E4215" w:rsidRPr="007464AD" w:rsidRDefault="00F361B7" w:rsidP="001A3BB1">
            <w:pPr>
              <w:pStyle w:val="TableEntry"/>
            </w:pPr>
            <w:r w:rsidRPr="007464AD">
              <w:t>1.3.6.1.4.1.19376.1.5.3.1.1.26.1.6</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 xml:space="preserve">Parent Template </w:t>
            </w:r>
          </w:p>
        </w:tc>
        <w:tc>
          <w:tcPr>
            <w:tcW w:w="3514" w:type="pct"/>
            <w:gridSpan w:val="4"/>
            <w:tcBorders>
              <w:top w:val="single" w:sz="4" w:space="0" w:color="auto"/>
            </w:tcBorders>
            <w:shd w:val="clear" w:color="auto" w:fill="auto"/>
            <w:vAlign w:val="center"/>
          </w:tcPr>
          <w:p w:rsidR="009E4215" w:rsidRPr="00156C94" w:rsidRDefault="009E4215" w:rsidP="001A3BB1">
            <w:pPr>
              <w:pStyle w:val="TableEntry"/>
            </w:pPr>
            <w:r w:rsidRPr="00156C94">
              <w:t xml:space="preserve">Parent is </w:t>
            </w:r>
            <w:r>
              <w:t>IHE Procedures and Interventions</w:t>
            </w:r>
            <w:r w:rsidRPr="00156C94">
              <w:t xml:space="preserve"> </w:t>
            </w:r>
            <w:r>
              <w:t xml:space="preserve"> template ID</w:t>
            </w:r>
          </w:p>
          <w:p w:rsidR="009E4215" w:rsidRPr="00DE398D" w:rsidRDefault="00FF3AF3" w:rsidP="001A3BB1">
            <w:pPr>
              <w:pStyle w:val="TableEntry"/>
            </w:pPr>
            <w:r w:rsidRPr="00F05FEB">
              <w:t>1.</w:t>
            </w:r>
            <w:r>
              <w:t>3.6.1.4.1.19376.1.5.3.1.1.13.2.11</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 xml:space="preserve">General Description </w:t>
            </w:r>
          </w:p>
        </w:tc>
        <w:tc>
          <w:tcPr>
            <w:tcW w:w="3514" w:type="pct"/>
            <w:gridSpan w:val="4"/>
            <w:tcBorders>
              <w:top w:val="single" w:sz="4" w:space="0" w:color="auto"/>
            </w:tcBorders>
            <w:shd w:val="clear" w:color="auto" w:fill="auto"/>
            <w:vAlign w:val="center"/>
          </w:tcPr>
          <w:p w:rsidR="009E4215" w:rsidRPr="00DE398D" w:rsidRDefault="009E4215" w:rsidP="001A3BB1">
            <w:pPr>
              <w:pStyle w:val="TableEntry"/>
            </w:pPr>
            <w:r w:rsidRPr="00DE398D">
              <w:t xml:space="preserve">Reconciled </w:t>
            </w:r>
            <w:r>
              <w:t>Intervention</w:t>
            </w:r>
            <w:r w:rsidRPr="00DE398D">
              <w:t xml:space="preserve"> section provides the patient-centered holistic view which results from the reconciliation of all the various </w:t>
            </w:r>
            <w:r>
              <w:t>Intervention sections</w:t>
            </w:r>
            <w:r w:rsidRPr="00DE398D">
              <w:t>.</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Section Code</w:t>
            </w:r>
          </w:p>
        </w:tc>
        <w:tc>
          <w:tcPr>
            <w:tcW w:w="3514" w:type="pct"/>
            <w:gridSpan w:val="4"/>
            <w:tcBorders>
              <w:top w:val="single" w:sz="4" w:space="0" w:color="auto"/>
            </w:tcBorders>
            <w:shd w:val="clear" w:color="auto" w:fill="auto"/>
            <w:vAlign w:val="center"/>
          </w:tcPr>
          <w:p w:rsidR="009E4215" w:rsidRPr="00DE398D" w:rsidRDefault="00FF3AF3" w:rsidP="001A3BB1">
            <w:pPr>
              <w:pStyle w:val="TableEntry"/>
            </w:pPr>
            <w:r>
              <w:t>&lt;</w:t>
            </w:r>
            <w:r w:rsidR="009E4215" w:rsidRPr="00DE398D">
              <w:t>LOINC, “</w:t>
            </w:r>
            <w:r w:rsidR="009E4215">
              <w:t xml:space="preserve">Reconciled Intervention </w:t>
            </w:r>
            <w:r w:rsidR="009E4215" w:rsidRPr="00DE398D">
              <w:t xml:space="preserve">Section”&gt; </w:t>
            </w:r>
            <w:r w:rsidR="009E4215">
              <w:t>62387-6</w:t>
            </w:r>
          </w:p>
        </w:tc>
      </w:tr>
      <w:tr w:rsidR="009E4215" w:rsidRPr="00DE398D" w:rsidTr="001A3BB1">
        <w:trPr>
          <w:cantSplit/>
          <w:jc w:val="center"/>
        </w:trPr>
        <w:tc>
          <w:tcPr>
            <w:tcW w:w="905" w:type="pct"/>
            <w:tcBorders>
              <w:top w:val="single" w:sz="4" w:space="0" w:color="auto"/>
            </w:tcBorders>
            <w:shd w:val="clear" w:color="auto" w:fill="E6E6E6"/>
            <w:vAlign w:val="center"/>
          </w:tcPr>
          <w:p w:rsidR="009E4215" w:rsidRPr="000F7B82" w:rsidRDefault="009E4215" w:rsidP="001A3BB1">
            <w:pPr>
              <w:pStyle w:val="TableEntryHeader"/>
            </w:pPr>
            <w:r w:rsidRPr="000F7B82">
              <w:t xml:space="preserve">Opt and Card </w:t>
            </w:r>
          </w:p>
        </w:tc>
        <w:tc>
          <w:tcPr>
            <w:tcW w:w="581" w:type="pct"/>
            <w:tcBorders>
              <w:top w:val="single" w:sz="4" w:space="0" w:color="auto"/>
            </w:tcBorders>
            <w:shd w:val="clear" w:color="auto" w:fill="E6E6E6"/>
            <w:vAlign w:val="center"/>
          </w:tcPr>
          <w:p w:rsidR="009E4215" w:rsidRPr="000F7B82" w:rsidRDefault="009E4215" w:rsidP="001A3BB1">
            <w:pPr>
              <w:pStyle w:val="TableEntryHeader"/>
            </w:pPr>
            <w:r w:rsidRPr="000F7B82">
              <w:t>Condition</w:t>
            </w:r>
          </w:p>
        </w:tc>
        <w:tc>
          <w:tcPr>
            <w:tcW w:w="1033" w:type="pct"/>
            <w:tcBorders>
              <w:top w:val="single" w:sz="4" w:space="0" w:color="auto"/>
            </w:tcBorders>
            <w:shd w:val="clear" w:color="auto" w:fill="E4E4E4"/>
          </w:tcPr>
          <w:p w:rsidR="009E4215" w:rsidRPr="000F7B82" w:rsidRDefault="009E4215" w:rsidP="001A3BB1">
            <w:pPr>
              <w:pStyle w:val="TableEntryHeader"/>
            </w:pPr>
            <w:r w:rsidRPr="000F7B82">
              <w:t xml:space="preserve">Data Element or </w:t>
            </w:r>
            <w:r w:rsidRPr="000F7B82">
              <w:br/>
              <w:t>Section Name</w:t>
            </w:r>
          </w:p>
        </w:tc>
        <w:tc>
          <w:tcPr>
            <w:tcW w:w="906" w:type="pct"/>
            <w:tcBorders>
              <w:top w:val="single" w:sz="4" w:space="0" w:color="auto"/>
            </w:tcBorders>
            <w:shd w:val="clear" w:color="auto" w:fill="E4E4E4"/>
          </w:tcPr>
          <w:p w:rsidR="009E4215" w:rsidRPr="000F7B82" w:rsidRDefault="009E4215" w:rsidP="001A3BB1">
            <w:pPr>
              <w:pStyle w:val="TableEntryHeader"/>
            </w:pPr>
            <w:r w:rsidRPr="000F7B82">
              <w:t>CCDA Template ID</w:t>
            </w:r>
          </w:p>
        </w:tc>
        <w:tc>
          <w:tcPr>
            <w:tcW w:w="716" w:type="pct"/>
            <w:tcBorders>
              <w:top w:val="single" w:sz="4" w:space="0" w:color="auto"/>
            </w:tcBorders>
            <w:shd w:val="clear" w:color="auto" w:fill="E4E4E4"/>
            <w:vAlign w:val="center"/>
          </w:tcPr>
          <w:p w:rsidR="009E4215" w:rsidRPr="000F7B82" w:rsidRDefault="009E4215" w:rsidP="001A3BB1">
            <w:pPr>
              <w:pStyle w:val="TableEntryHeader"/>
            </w:pPr>
            <w:r w:rsidRPr="000F7B82">
              <w:t>Specification Document</w:t>
            </w:r>
          </w:p>
        </w:tc>
        <w:tc>
          <w:tcPr>
            <w:tcW w:w="859" w:type="pct"/>
            <w:tcBorders>
              <w:top w:val="single" w:sz="4" w:space="0" w:color="auto"/>
            </w:tcBorders>
            <w:shd w:val="clear" w:color="auto" w:fill="E4E4E4"/>
            <w:vAlign w:val="center"/>
          </w:tcPr>
          <w:p w:rsidR="009E4215" w:rsidRPr="000F7B82" w:rsidRDefault="009E4215" w:rsidP="001A3BB1">
            <w:pPr>
              <w:pStyle w:val="TableEntryHeader"/>
            </w:pPr>
            <w:r w:rsidRPr="000F7B82">
              <w:t>Vocabulary</w:t>
            </w:r>
          </w:p>
          <w:p w:rsidR="009E4215" w:rsidRPr="000F7B82" w:rsidRDefault="009E4215" w:rsidP="001A3BB1">
            <w:pPr>
              <w:pStyle w:val="TableEntryHeader"/>
            </w:pPr>
            <w:r w:rsidRPr="000F7B82">
              <w:t>Constraint</w:t>
            </w:r>
          </w:p>
        </w:tc>
      </w:tr>
      <w:tr w:rsidR="009E4215" w:rsidRPr="00DE398D" w:rsidTr="001A3BB1">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Header"/>
            </w:pPr>
            <w:r w:rsidRPr="00DE398D">
              <w:t>Entries</w:t>
            </w:r>
          </w:p>
        </w:tc>
      </w:tr>
      <w:tr w:rsidR="009E4215" w:rsidRPr="00DE398D" w:rsidTr="001A3BB1">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
            </w:pPr>
            <w:r>
              <w:lastRenderedPageBreak/>
              <w:t>R [1</w:t>
            </w:r>
            <w:proofErr w:type="gramStart"/>
            <w:r w:rsidRPr="00DE398D">
              <w:t>..*</w:t>
            </w:r>
            <w:proofErr w:type="gramEnd"/>
            <w:r w:rsidRPr="00DE398D">
              <w:t>]</w:t>
            </w:r>
          </w:p>
        </w:tc>
        <w:tc>
          <w:tcPr>
            <w:tcW w:w="581" w:type="pct"/>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
            </w:pPr>
          </w:p>
        </w:tc>
        <w:tc>
          <w:tcPr>
            <w:tcW w:w="1033" w:type="pct"/>
            <w:tcBorders>
              <w:top w:val="single" w:sz="4" w:space="0" w:color="auto"/>
              <w:left w:val="single" w:sz="4" w:space="0" w:color="auto"/>
              <w:bottom w:val="single" w:sz="4" w:space="0" w:color="auto"/>
              <w:right w:val="single" w:sz="4" w:space="0" w:color="auto"/>
            </w:tcBorders>
          </w:tcPr>
          <w:p w:rsidR="009E4215" w:rsidRPr="00156C94" w:rsidRDefault="009B4142" w:rsidP="001A3BB1">
            <w:pPr>
              <w:pStyle w:val="TableEntry"/>
            </w:pPr>
            <w:r w:rsidRPr="009B4142">
              <w:t>Procedure</w:t>
            </w:r>
            <w:r w:rsidR="000C24DB">
              <w:t xml:space="preserve"> </w:t>
            </w:r>
          </w:p>
          <w:p w:rsidR="009E4215" w:rsidRPr="00156C94" w:rsidRDefault="009E4215" w:rsidP="001A3BB1">
            <w:pPr>
              <w:pStyle w:val="TableEntry"/>
            </w:pPr>
          </w:p>
        </w:tc>
        <w:tc>
          <w:tcPr>
            <w:tcW w:w="906" w:type="pct"/>
            <w:tcBorders>
              <w:top w:val="single" w:sz="4" w:space="0" w:color="auto"/>
              <w:left w:val="single" w:sz="4" w:space="0" w:color="auto"/>
              <w:bottom w:val="single" w:sz="4" w:space="0" w:color="auto"/>
              <w:right w:val="single" w:sz="4" w:space="0" w:color="auto"/>
            </w:tcBorders>
          </w:tcPr>
          <w:p w:rsidR="009E4215" w:rsidRPr="00156C94" w:rsidRDefault="009B4142" w:rsidP="001A3BB1">
            <w:pPr>
              <w:pStyle w:val="TableEntry"/>
            </w:pPr>
            <w:r w:rsidRPr="009B4142">
              <w:t>1.3.6.1.4.1.19376.1.5.3.1.4.19</w:t>
            </w:r>
          </w:p>
        </w:tc>
        <w:tc>
          <w:tcPr>
            <w:tcW w:w="716" w:type="pct"/>
            <w:tcBorders>
              <w:top w:val="single" w:sz="4" w:space="0" w:color="auto"/>
              <w:left w:val="single" w:sz="4" w:space="0" w:color="auto"/>
              <w:bottom w:val="single" w:sz="4" w:space="0" w:color="auto"/>
              <w:right w:val="single" w:sz="4" w:space="0" w:color="auto"/>
            </w:tcBorders>
            <w:vAlign w:val="center"/>
          </w:tcPr>
          <w:p w:rsidR="00731993" w:rsidRPr="00156C94" w:rsidRDefault="00731993" w:rsidP="00731993">
            <w:pPr>
              <w:pStyle w:val="TableEntry"/>
            </w:pPr>
            <w:r w:rsidRPr="00156C94">
              <w:t xml:space="preserve">PCC Template See PCC </w:t>
            </w:r>
            <w:proofErr w:type="spellStart"/>
            <w:r w:rsidRPr="00156C94">
              <w:t>Suppl</w:t>
            </w:r>
            <w:proofErr w:type="spellEnd"/>
            <w:r w:rsidRPr="00156C94">
              <w:t xml:space="preserve"> CDA Content</w:t>
            </w:r>
          </w:p>
          <w:p w:rsidR="009E4215" w:rsidRPr="00156C94" w:rsidRDefault="00731993" w:rsidP="001A3BB1">
            <w:pPr>
              <w:pStyle w:val="TableEntry"/>
            </w:pPr>
            <w:r w:rsidRPr="00731993">
              <w:t>6.3.3.8.3 Procedures and Interventions Section</w:t>
            </w:r>
          </w:p>
        </w:tc>
        <w:tc>
          <w:tcPr>
            <w:tcW w:w="859" w:type="pct"/>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
            </w:pPr>
          </w:p>
        </w:tc>
      </w:tr>
    </w:tbl>
    <w:p w:rsidR="009E4215" w:rsidRDefault="009E4215" w:rsidP="009E4215">
      <w:pPr>
        <w:pStyle w:val="TableTitle"/>
        <w:jc w:val="left"/>
      </w:pPr>
    </w:p>
    <w:p w:rsidR="009E4215" w:rsidRDefault="009E4215" w:rsidP="009E4215">
      <w:pPr>
        <w:pStyle w:val="TableTitle"/>
      </w:pPr>
    </w:p>
    <w:p w:rsidR="009E4215" w:rsidRDefault="009E4215" w:rsidP="009E4215">
      <w:pPr>
        <w:pStyle w:val="TableTitle"/>
      </w:pPr>
    </w:p>
    <w:p w:rsidR="009E4215" w:rsidRDefault="009E4215" w:rsidP="009E4215">
      <w:pPr>
        <w:pStyle w:val="TableTitle"/>
      </w:pPr>
    </w:p>
    <w:p w:rsidR="009E4215" w:rsidRDefault="009E4215" w:rsidP="009E4215">
      <w:pPr>
        <w:pStyle w:val="TableTitle"/>
      </w:pPr>
    </w:p>
    <w:p w:rsidR="00BD5543" w:rsidRPr="00BD5543" w:rsidRDefault="009E4215" w:rsidP="009E4215">
      <w:pPr>
        <w:pStyle w:val="TableTitle"/>
      </w:pPr>
      <w:r w:rsidRPr="00DE398D">
        <w:t>Table 6.3.3.10.S</w:t>
      </w:r>
      <w:r>
        <w:t>6-2:</w:t>
      </w:r>
      <w:r w:rsidRPr="00DE398D">
        <w:t xml:space="preserve"> </w:t>
      </w:r>
      <w:r>
        <w:t xml:space="preserve">Reconciled Interventions </w:t>
      </w:r>
      <w:r w:rsidRPr="00DE398D">
        <w:t>Section</w:t>
      </w:r>
      <w:r>
        <w:t xml:space="preserve"> (using CCDA template)</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591"/>
        <w:gridCol w:w="1021"/>
        <w:gridCol w:w="1815"/>
        <w:gridCol w:w="1592"/>
        <w:gridCol w:w="1258"/>
        <w:gridCol w:w="1510"/>
      </w:tblGrid>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Template Name</w:t>
            </w:r>
          </w:p>
        </w:tc>
        <w:tc>
          <w:tcPr>
            <w:tcW w:w="3514" w:type="pct"/>
            <w:gridSpan w:val="4"/>
            <w:tcBorders>
              <w:top w:val="single" w:sz="4" w:space="0" w:color="auto"/>
            </w:tcBorders>
            <w:shd w:val="clear" w:color="auto" w:fill="auto"/>
            <w:vAlign w:val="center"/>
          </w:tcPr>
          <w:p w:rsidR="009E4215" w:rsidRPr="00DE398D" w:rsidRDefault="009E4215" w:rsidP="001A3BB1">
            <w:pPr>
              <w:pStyle w:val="TableEntry"/>
            </w:pPr>
            <w:r w:rsidRPr="00DE398D">
              <w:t xml:space="preserve">Reconciled </w:t>
            </w:r>
            <w:r>
              <w:t>Intervention</w:t>
            </w:r>
            <w:r w:rsidRPr="00DE398D">
              <w:t xml:space="preserve"> Section</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7464AD" w:rsidRDefault="009E4215" w:rsidP="001A3BB1">
            <w:pPr>
              <w:pStyle w:val="TableEntryHeader"/>
            </w:pPr>
            <w:r w:rsidRPr="007464AD">
              <w:t xml:space="preserve">Template ID </w:t>
            </w:r>
          </w:p>
        </w:tc>
        <w:tc>
          <w:tcPr>
            <w:tcW w:w="3514" w:type="pct"/>
            <w:gridSpan w:val="4"/>
            <w:tcBorders>
              <w:top w:val="single" w:sz="4" w:space="0" w:color="auto"/>
            </w:tcBorders>
            <w:shd w:val="clear" w:color="auto" w:fill="auto"/>
            <w:vAlign w:val="center"/>
          </w:tcPr>
          <w:p w:rsidR="009E4215" w:rsidRPr="007464AD" w:rsidRDefault="00F361B7" w:rsidP="001A3BB1">
            <w:pPr>
              <w:pStyle w:val="TableEntry"/>
            </w:pPr>
            <w:r w:rsidRPr="007464AD">
              <w:t>1.3.6.1.4.1.19376.1.5.3.1.1.26.1.6</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 xml:space="preserve">Parent Template </w:t>
            </w:r>
          </w:p>
        </w:tc>
        <w:tc>
          <w:tcPr>
            <w:tcW w:w="3514" w:type="pct"/>
            <w:gridSpan w:val="4"/>
            <w:tcBorders>
              <w:top w:val="single" w:sz="4" w:space="0" w:color="auto"/>
            </w:tcBorders>
            <w:shd w:val="clear" w:color="auto" w:fill="auto"/>
            <w:vAlign w:val="center"/>
          </w:tcPr>
          <w:p w:rsidR="009E4215" w:rsidRPr="00156C94" w:rsidRDefault="009E4215" w:rsidP="001A3BB1">
            <w:pPr>
              <w:pStyle w:val="TableEntry"/>
            </w:pPr>
            <w:r w:rsidRPr="00156C94">
              <w:t xml:space="preserve">Parent is CCDA </w:t>
            </w:r>
            <w:r>
              <w:t>Intervention</w:t>
            </w:r>
            <w:r w:rsidRPr="00156C94">
              <w:t xml:space="preserve"> </w:t>
            </w:r>
            <w:r>
              <w:t xml:space="preserve"> template ID</w:t>
            </w:r>
          </w:p>
          <w:p w:rsidR="009E4215" w:rsidRPr="00DE398D" w:rsidRDefault="009E4215" w:rsidP="001A3BB1">
            <w:pPr>
              <w:pStyle w:val="TableEntry"/>
            </w:pPr>
            <w:r>
              <w:t>2.16.840.1.113883.10.20.21.2.3.2</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 xml:space="preserve">General Description </w:t>
            </w:r>
          </w:p>
        </w:tc>
        <w:tc>
          <w:tcPr>
            <w:tcW w:w="3514" w:type="pct"/>
            <w:gridSpan w:val="4"/>
            <w:tcBorders>
              <w:top w:val="single" w:sz="4" w:space="0" w:color="auto"/>
            </w:tcBorders>
            <w:shd w:val="clear" w:color="auto" w:fill="auto"/>
            <w:vAlign w:val="center"/>
          </w:tcPr>
          <w:p w:rsidR="009E4215" w:rsidRPr="00DE398D" w:rsidRDefault="009E4215" w:rsidP="001A3BB1">
            <w:pPr>
              <w:pStyle w:val="TableEntry"/>
            </w:pPr>
            <w:r w:rsidRPr="00DE398D">
              <w:t xml:space="preserve">Reconciled </w:t>
            </w:r>
            <w:r>
              <w:t>Intervention</w:t>
            </w:r>
            <w:r w:rsidRPr="00DE398D">
              <w:t xml:space="preserve"> section provides the patient-centered holistic view which results from the reconciliation of all the various </w:t>
            </w:r>
            <w:r>
              <w:t>Intervention sections</w:t>
            </w:r>
            <w:r w:rsidRPr="00DE398D">
              <w:t>.</w:t>
            </w:r>
          </w:p>
        </w:tc>
      </w:tr>
      <w:tr w:rsidR="009E4215" w:rsidRPr="00DE398D" w:rsidTr="001A3BB1">
        <w:trPr>
          <w:cantSplit/>
          <w:jc w:val="center"/>
        </w:trPr>
        <w:tc>
          <w:tcPr>
            <w:tcW w:w="1486" w:type="pct"/>
            <w:gridSpan w:val="2"/>
            <w:tcBorders>
              <w:top w:val="single" w:sz="4" w:space="0" w:color="auto"/>
            </w:tcBorders>
            <w:shd w:val="clear" w:color="auto" w:fill="E6E6E6"/>
            <w:vAlign w:val="center"/>
          </w:tcPr>
          <w:p w:rsidR="009E4215" w:rsidRPr="00DE398D" w:rsidRDefault="009E4215" w:rsidP="001A3BB1">
            <w:pPr>
              <w:pStyle w:val="TableEntryHeader"/>
            </w:pPr>
            <w:r w:rsidRPr="00DE398D">
              <w:t>Section Code</w:t>
            </w:r>
          </w:p>
        </w:tc>
        <w:tc>
          <w:tcPr>
            <w:tcW w:w="3514" w:type="pct"/>
            <w:gridSpan w:val="4"/>
            <w:tcBorders>
              <w:top w:val="single" w:sz="4" w:space="0" w:color="auto"/>
            </w:tcBorders>
            <w:shd w:val="clear" w:color="auto" w:fill="auto"/>
            <w:vAlign w:val="center"/>
          </w:tcPr>
          <w:p w:rsidR="009E4215" w:rsidRPr="00DE398D" w:rsidRDefault="00FF3AF3" w:rsidP="001A3BB1">
            <w:pPr>
              <w:pStyle w:val="TableEntry"/>
            </w:pPr>
            <w:r>
              <w:t>&lt;</w:t>
            </w:r>
            <w:r w:rsidR="009E4215" w:rsidRPr="00DE398D">
              <w:t>LOINC, “</w:t>
            </w:r>
            <w:r w:rsidR="009E4215">
              <w:t xml:space="preserve">Reconciled Intervention </w:t>
            </w:r>
            <w:r w:rsidR="009E4215" w:rsidRPr="00DE398D">
              <w:t xml:space="preserve">Section”&gt; </w:t>
            </w:r>
            <w:r w:rsidR="009E4215">
              <w:t>62387-6</w:t>
            </w:r>
          </w:p>
        </w:tc>
      </w:tr>
      <w:tr w:rsidR="009E4215" w:rsidRPr="00DE398D" w:rsidTr="001A3BB1">
        <w:trPr>
          <w:cantSplit/>
          <w:jc w:val="center"/>
        </w:trPr>
        <w:tc>
          <w:tcPr>
            <w:tcW w:w="905" w:type="pct"/>
            <w:tcBorders>
              <w:top w:val="single" w:sz="4" w:space="0" w:color="auto"/>
            </w:tcBorders>
            <w:shd w:val="clear" w:color="auto" w:fill="E6E6E6"/>
            <w:vAlign w:val="center"/>
          </w:tcPr>
          <w:p w:rsidR="009E4215" w:rsidRPr="000F7B82" w:rsidRDefault="009E4215" w:rsidP="001A3BB1">
            <w:pPr>
              <w:pStyle w:val="TableEntryHeader"/>
            </w:pPr>
            <w:r w:rsidRPr="000F7B82">
              <w:t xml:space="preserve">Opt and Card </w:t>
            </w:r>
          </w:p>
        </w:tc>
        <w:tc>
          <w:tcPr>
            <w:tcW w:w="581" w:type="pct"/>
            <w:tcBorders>
              <w:top w:val="single" w:sz="4" w:space="0" w:color="auto"/>
            </w:tcBorders>
            <w:shd w:val="clear" w:color="auto" w:fill="E6E6E6"/>
            <w:vAlign w:val="center"/>
          </w:tcPr>
          <w:p w:rsidR="009E4215" w:rsidRPr="000F7B82" w:rsidRDefault="009E4215" w:rsidP="001A3BB1">
            <w:pPr>
              <w:pStyle w:val="TableEntryHeader"/>
            </w:pPr>
            <w:r w:rsidRPr="000F7B82">
              <w:t>Condition</w:t>
            </w:r>
          </w:p>
        </w:tc>
        <w:tc>
          <w:tcPr>
            <w:tcW w:w="1033" w:type="pct"/>
            <w:tcBorders>
              <w:top w:val="single" w:sz="4" w:space="0" w:color="auto"/>
            </w:tcBorders>
            <w:shd w:val="clear" w:color="auto" w:fill="E4E4E4"/>
          </w:tcPr>
          <w:p w:rsidR="009E4215" w:rsidRPr="000F7B82" w:rsidRDefault="009E4215" w:rsidP="001A3BB1">
            <w:pPr>
              <w:pStyle w:val="TableEntryHeader"/>
            </w:pPr>
            <w:r w:rsidRPr="000F7B82">
              <w:t xml:space="preserve">Data Element or </w:t>
            </w:r>
            <w:r w:rsidRPr="000F7B82">
              <w:br/>
              <w:t>Section Name</w:t>
            </w:r>
          </w:p>
        </w:tc>
        <w:tc>
          <w:tcPr>
            <w:tcW w:w="906" w:type="pct"/>
            <w:tcBorders>
              <w:top w:val="single" w:sz="4" w:space="0" w:color="auto"/>
            </w:tcBorders>
            <w:shd w:val="clear" w:color="auto" w:fill="E4E4E4"/>
          </w:tcPr>
          <w:p w:rsidR="009E4215" w:rsidRPr="000F7B82" w:rsidRDefault="009E4215" w:rsidP="001A3BB1">
            <w:pPr>
              <w:pStyle w:val="TableEntryHeader"/>
            </w:pPr>
            <w:r w:rsidRPr="000F7B82">
              <w:t>CCDA Template ID</w:t>
            </w:r>
          </w:p>
        </w:tc>
        <w:tc>
          <w:tcPr>
            <w:tcW w:w="716" w:type="pct"/>
            <w:tcBorders>
              <w:top w:val="single" w:sz="4" w:space="0" w:color="auto"/>
            </w:tcBorders>
            <w:shd w:val="clear" w:color="auto" w:fill="E4E4E4"/>
            <w:vAlign w:val="center"/>
          </w:tcPr>
          <w:p w:rsidR="009E4215" w:rsidRPr="000F7B82" w:rsidRDefault="009E4215" w:rsidP="001A3BB1">
            <w:pPr>
              <w:pStyle w:val="TableEntryHeader"/>
            </w:pPr>
            <w:r w:rsidRPr="000F7B82">
              <w:t>Specification Document</w:t>
            </w:r>
          </w:p>
        </w:tc>
        <w:tc>
          <w:tcPr>
            <w:tcW w:w="859" w:type="pct"/>
            <w:tcBorders>
              <w:top w:val="single" w:sz="4" w:space="0" w:color="auto"/>
            </w:tcBorders>
            <w:shd w:val="clear" w:color="auto" w:fill="E4E4E4"/>
            <w:vAlign w:val="center"/>
          </w:tcPr>
          <w:p w:rsidR="009E4215" w:rsidRPr="000F7B82" w:rsidRDefault="009E4215" w:rsidP="001A3BB1">
            <w:pPr>
              <w:pStyle w:val="TableEntryHeader"/>
            </w:pPr>
            <w:r w:rsidRPr="000F7B82">
              <w:t>Vocabulary</w:t>
            </w:r>
          </w:p>
          <w:p w:rsidR="009E4215" w:rsidRPr="000F7B82" w:rsidRDefault="009E4215" w:rsidP="001A3BB1">
            <w:pPr>
              <w:pStyle w:val="TableEntryHeader"/>
            </w:pPr>
            <w:r w:rsidRPr="000F7B82">
              <w:t>Constraint</w:t>
            </w:r>
          </w:p>
        </w:tc>
      </w:tr>
      <w:tr w:rsidR="009E4215" w:rsidRPr="00DE398D" w:rsidTr="001A3BB1">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Header"/>
            </w:pPr>
            <w:r w:rsidRPr="00DE398D">
              <w:t>Entries</w:t>
            </w:r>
          </w:p>
        </w:tc>
      </w:tr>
      <w:tr w:rsidR="009E4215" w:rsidRPr="00DE398D" w:rsidTr="001A3BB1">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
            </w:pPr>
            <w:r>
              <w:t>R [1</w:t>
            </w:r>
            <w:proofErr w:type="gramStart"/>
            <w:r w:rsidRPr="00DE398D">
              <w:t>..*</w:t>
            </w:r>
            <w:proofErr w:type="gramEnd"/>
            <w:r w:rsidRPr="00DE398D">
              <w:t>]</w:t>
            </w:r>
          </w:p>
        </w:tc>
        <w:tc>
          <w:tcPr>
            <w:tcW w:w="581" w:type="pct"/>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
            </w:pPr>
          </w:p>
        </w:tc>
        <w:tc>
          <w:tcPr>
            <w:tcW w:w="1033" w:type="pct"/>
            <w:tcBorders>
              <w:top w:val="single" w:sz="4" w:space="0" w:color="auto"/>
              <w:left w:val="single" w:sz="4" w:space="0" w:color="auto"/>
              <w:bottom w:val="single" w:sz="4" w:space="0" w:color="auto"/>
              <w:right w:val="single" w:sz="4" w:space="0" w:color="auto"/>
            </w:tcBorders>
          </w:tcPr>
          <w:p w:rsidR="009E4215" w:rsidRPr="00156C94" w:rsidRDefault="009E4215" w:rsidP="001A3BB1">
            <w:pPr>
              <w:pStyle w:val="TableEntry"/>
            </w:pPr>
            <w:r>
              <w:t>Intervention Act</w:t>
            </w:r>
          </w:p>
          <w:p w:rsidR="009E4215" w:rsidRPr="00156C94" w:rsidRDefault="009E4215" w:rsidP="001A3BB1">
            <w:pPr>
              <w:pStyle w:val="TableEntry"/>
            </w:pPr>
          </w:p>
          <w:p w:rsidR="009E4215" w:rsidRPr="00156C94" w:rsidRDefault="009E4215" w:rsidP="001A3BB1">
            <w:pPr>
              <w:pStyle w:val="TableEntry"/>
            </w:pPr>
          </w:p>
        </w:tc>
        <w:tc>
          <w:tcPr>
            <w:tcW w:w="906" w:type="pct"/>
            <w:tcBorders>
              <w:top w:val="single" w:sz="4" w:space="0" w:color="auto"/>
              <w:left w:val="single" w:sz="4" w:space="0" w:color="auto"/>
              <w:bottom w:val="single" w:sz="4" w:space="0" w:color="auto"/>
              <w:right w:val="single" w:sz="4" w:space="0" w:color="auto"/>
            </w:tcBorders>
          </w:tcPr>
          <w:p w:rsidR="009E4215" w:rsidRPr="00156C94" w:rsidRDefault="009E4215" w:rsidP="001A3BB1">
            <w:pPr>
              <w:pStyle w:val="TableEntry"/>
            </w:pPr>
            <w:r>
              <w:t>2.16.840.1.113883.10.20.22.4.131</w:t>
            </w:r>
          </w:p>
        </w:tc>
        <w:tc>
          <w:tcPr>
            <w:tcW w:w="716" w:type="pct"/>
            <w:tcBorders>
              <w:top w:val="single" w:sz="4" w:space="0" w:color="auto"/>
              <w:left w:val="single" w:sz="4" w:space="0" w:color="auto"/>
              <w:bottom w:val="single" w:sz="4" w:space="0" w:color="auto"/>
              <w:right w:val="single" w:sz="4" w:space="0" w:color="auto"/>
            </w:tcBorders>
            <w:vAlign w:val="center"/>
          </w:tcPr>
          <w:p w:rsidR="009E4215" w:rsidRDefault="009E4215" w:rsidP="001A3BB1">
            <w:pPr>
              <w:pStyle w:val="TableEntry"/>
            </w:pPr>
            <w:r w:rsidRPr="00F06B2A">
              <w:t xml:space="preserve">CCDA Template see CCDA </w:t>
            </w:r>
            <w:r>
              <w:t>August 2013</w:t>
            </w:r>
          </w:p>
          <w:p w:rsidR="009E4215" w:rsidRPr="00156C94" w:rsidRDefault="009E4215" w:rsidP="001A3BB1">
            <w:pPr>
              <w:pStyle w:val="TableEntry"/>
            </w:pPr>
            <w:r>
              <w:t>3.43 Intervention Act</w:t>
            </w:r>
          </w:p>
        </w:tc>
        <w:tc>
          <w:tcPr>
            <w:tcW w:w="859" w:type="pct"/>
            <w:tcBorders>
              <w:top w:val="single" w:sz="4" w:space="0" w:color="auto"/>
              <w:left w:val="single" w:sz="4" w:space="0" w:color="auto"/>
              <w:bottom w:val="single" w:sz="4" w:space="0" w:color="auto"/>
              <w:right w:val="single" w:sz="4" w:space="0" w:color="auto"/>
            </w:tcBorders>
            <w:vAlign w:val="center"/>
          </w:tcPr>
          <w:p w:rsidR="009E4215" w:rsidRPr="00DE398D" w:rsidRDefault="009E4215" w:rsidP="001A3BB1">
            <w:pPr>
              <w:pStyle w:val="TableEntry"/>
            </w:pPr>
          </w:p>
        </w:tc>
      </w:tr>
    </w:tbl>
    <w:p w:rsidR="00DF2EC0" w:rsidRPr="00DE398D" w:rsidRDefault="00DF2EC0" w:rsidP="00DF2EC0">
      <w:pPr>
        <w:pStyle w:val="BodyText"/>
      </w:pPr>
    </w:p>
    <w:p w:rsidR="00CB3EC2" w:rsidRDefault="00CB3EC2" w:rsidP="00CB3EC2">
      <w:pPr>
        <w:pStyle w:val="BodyText"/>
        <w:keepNext/>
      </w:pPr>
      <w:r>
        <w:rPr>
          <w:rFonts w:eastAsia="Calibri"/>
          <w:b/>
          <w:bCs/>
        </w:rPr>
        <w:lastRenderedPageBreak/>
        <w:t>Reconciled Interventions IHE</w:t>
      </w:r>
      <w:r w:rsidRPr="00F06B2A">
        <w:rPr>
          <w:rFonts w:eastAsia="Calibri"/>
          <w:b/>
          <w:bCs/>
        </w:rPr>
        <w:t xml:space="preserve"> Example</w:t>
      </w:r>
    </w:p>
    <w:p w:rsidR="00CB3EC2" w:rsidRPr="007464AD" w:rsidRDefault="00CB3EC2" w:rsidP="00CB3EC2">
      <w:pPr>
        <w:pStyle w:val="XMLFragment"/>
      </w:pPr>
      <w:r w:rsidRPr="00DE398D">
        <w:t>&lt;component&gt;</w:t>
      </w:r>
    </w:p>
    <w:p w:rsidR="00CB3EC2" w:rsidRPr="007464AD" w:rsidRDefault="00CB3EC2" w:rsidP="00CB3EC2">
      <w:pPr>
        <w:pStyle w:val="XMLFragment"/>
      </w:pPr>
      <w:r w:rsidRPr="007464AD">
        <w:t xml:space="preserve">   &lt;section&gt;</w:t>
      </w:r>
    </w:p>
    <w:p w:rsidR="00CB3EC2" w:rsidRPr="007464AD" w:rsidRDefault="00CB3EC2" w:rsidP="00CB3EC2">
      <w:pPr>
        <w:pStyle w:val="XMLFragment"/>
      </w:pPr>
      <w:r w:rsidRPr="007464AD">
        <w:t xml:space="preserve">      &lt;templateId root='</w:t>
      </w:r>
      <w:r w:rsidR="00F361B7" w:rsidRPr="007464AD">
        <w:t>1.3.6.1.4.1.19376.1.5.3.1.1.26.1.6</w:t>
      </w:r>
      <w:r w:rsidRPr="007464AD">
        <w:t>’/&gt;</w:t>
      </w:r>
    </w:p>
    <w:p w:rsidR="00CB3EC2" w:rsidRPr="00DE398D" w:rsidRDefault="00CB3EC2" w:rsidP="00CB3EC2">
      <w:pPr>
        <w:pStyle w:val="XMLFragment"/>
      </w:pPr>
      <w:r w:rsidRPr="00DE398D">
        <w:t xml:space="preserve">      &lt;id root=' ' extension=' '/&gt;</w:t>
      </w:r>
    </w:p>
    <w:p w:rsidR="00CB3EC2" w:rsidRPr="00DE398D" w:rsidRDefault="00CB3EC2" w:rsidP="00CB3EC2">
      <w:pPr>
        <w:pStyle w:val="XMLFragment"/>
      </w:pPr>
      <w:r>
        <w:t xml:space="preserve">      &lt;code code='62387-6</w:t>
      </w:r>
      <w:r w:rsidRPr="00DE398D">
        <w:t>' disp</w:t>
      </w:r>
      <w:r>
        <w:t>layName='Interventions</w:t>
      </w:r>
      <w:r w:rsidRPr="00DE398D">
        <w:t>'</w:t>
      </w:r>
    </w:p>
    <w:p w:rsidR="00CB3EC2" w:rsidRPr="00DE398D" w:rsidRDefault="00CB3EC2" w:rsidP="00CB3EC2">
      <w:pPr>
        <w:pStyle w:val="XMLFragment"/>
      </w:pPr>
      <w:r w:rsidRPr="00DE398D">
        <w:t xml:space="preserve">          codeSystem='2.16.840.1.113883.6.1' codeSystemName='LOINC'/&gt;</w:t>
      </w:r>
    </w:p>
    <w:p w:rsidR="00CB3EC2" w:rsidRPr="00DE398D" w:rsidRDefault="00CB3EC2" w:rsidP="00CB3EC2">
      <w:pPr>
        <w:pStyle w:val="XMLFragment"/>
      </w:pPr>
      <w:r w:rsidRPr="00DE398D">
        <w:t xml:space="preserve">      &lt;text&gt;</w:t>
      </w:r>
    </w:p>
    <w:p w:rsidR="00CB3EC2" w:rsidRPr="00DE398D" w:rsidRDefault="00CB3EC2" w:rsidP="00CB3EC2">
      <w:pPr>
        <w:pStyle w:val="XMLFragment"/>
      </w:pPr>
      <w:r w:rsidRPr="00DE398D">
        <w:t xml:space="preserve">          Text as described above</w:t>
      </w:r>
    </w:p>
    <w:p w:rsidR="00CB3EC2" w:rsidRPr="00DE398D" w:rsidRDefault="00CB3EC2" w:rsidP="00CB3EC2">
      <w:pPr>
        <w:pStyle w:val="XMLFragment"/>
      </w:pPr>
      <w:r w:rsidRPr="00DE398D">
        <w:t xml:space="preserve">       &lt;/text&gt;</w:t>
      </w:r>
    </w:p>
    <w:p w:rsidR="00CB3EC2" w:rsidRPr="00DE398D" w:rsidRDefault="00CB3EC2" w:rsidP="00CB3EC2">
      <w:pPr>
        <w:pStyle w:val="XMLFragment"/>
      </w:pPr>
      <w:r w:rsidRPr="00DE398D">
        <w:t xml:space="preserve">       &lt;entry&gt;</w:t>
      </w:r>
    </w:p>
    <w:p w:rsidR="00CB3EC2" w:rsidRPr="00DE398D" w:rsidRDefault="00CB3EC2" w:rsidP="00CB3EC2">
      <w:pPr>
        <w:pStyle w:val="XMLFragment"/>
      </w:pPr>
      <w:r w:rsidRPr="00DE398D">
        <w:t xml:space="preserve">            :</w:t>
      </w:r>
    </w:p>
    <w:p w:rsidR="00CB3EC2" w:rsidRPr="00DE398D" w:rsidRDefault="00CB3EC2" w:rsidP="00CB3EC2">
      <w:pPr>
        <w:pStyle w:val="XMLFragment"/>
      </w:pPr>
      <w:r>
        <w:t xml:space="preserve">          &lt;!—Required</w:t>
      </w:r>
      <w:r w:rsidR="009B4142">
        <w:t xml:space="preserve"> Procedure</w:t>
      </w:r>
      <w:r>
        <w:t xml:space="preserve"> </w:t>
      </w:r>
      <w:r w:rsidRPr="00DE398D">
        <w:t>Entry --&gt;</w:t>
      </w:r>
    </w:p>
    <w:p w:rsidR="00CB3EC2" w:rsidRPr="00BC6957" w:rsidRDefault="00CB3EC2" w:rsidP="00CB3EC2">
      <w:pPr>
        <w:pStyle w:val="XMLFragment"/>
      </w:pPr>
      <w:r w:rsidRPr="00DE398D">
        <w:t xml:space="preserve">             </w:t>
      </w:r>
      <w:r w:rsidRPr="00BC6957">
        <w:t>&lt;templateId root='</w:t>
      </w:r>
      <w:r w:rsidR="009B4142" w:rsidRPr="009B4142">
        <w:t>1.3.6.1.4.1.19376.1.5.3.1.4.19</w:t>
      </w:r>
      <w:r>
        <w:t>’</w:t>
      </w:r>
      <w:r w:rsidRPr="00BC6957">
        <w:t>/&gt;</w:t>
      </w:r>
    </w:p>
    <w:p w:rsidR="00CB3EC2" w:rsidRPr="00BC6957" w:rsidRDefault="00CB3EC2" w:rsidP="00CB3EC2">
      <w:pPr>
        <w:pStyle w:val="XMLFragment"/>
      </w:pPr>
      <w:r w:rsidRPr="00BC6957">
        <w:t xml:space="preserve">              :</w:t>
      </w:r>
    </w:p>
    <w:p w:rsidR="00CB3EC2" w:rsidRPr="00DE398D" w:rsidRDefault="00CB3EC2" w:rsidP="00CB3EC2">
      <w:pPr>
        <w:pStyle w:val="XMLFragment"/>
      </w:pPr>
      <w:r w:rsidRPr="00DE398D">
        <w:t xml:space="preserve">       &lt;/entry&gt;</w:t>
      </w:r>
    </w:p>
    <w:p w:rsidR="00CB3EC2" w:rsidRPr="00DE398D" w:rsidRDefault="00CB3EC2" w:rsidP="00CB3EC2">
      <w:pPr>
        <w:pStyle w:val="XMLFragment"/>
      </w:pPr>
      <w:r w:rsidRPr="00DE398D">
        <w:t xml:space="preserve">     &lt;/section&gt;</w:t>
      </w:r>
    </w:p>
    <w:p w:rsidR="00CB3EC2" w:rsidRPr="00DE398D" w:rsidRDefault="00CB3EC2" w:rsidP="00CB3EC2">
      <w:pPr>
        <w:pStyle w:val="XMLFragment"/>
      </w:pPr>
      <w:r w:rsidRPr="00DE398D">
        <w:t>&lt;/component&gt;</w:t>
      </w:r>
    </w:p>
    <w:p w:rsidR="00CB3EC2" w:rsidRPr="00454B1A" w:rsidRDefault="00D60D45" w:rsidP="00CB3EC2">
      <w:pPr>
        <w:pStyle w:val="Heading4"/>
        <w:spacing w:before="0"/>
        <w:rPr>
          <w:sz w:val="22"/>
          <w:szCs w:val="22"/>
        </w:rPr>
      </w:pPr>
      <w:r>
        <w:rPr>
          <w:sz w:val="22"/>
          <w:szCs w:val="22"/>
        </w:rPr>
        <w:t>Figure 6.3.3.10.S6.1-1</w:t>
      </w:r>
      <w:r w:rsidR="00CB3EC2" w:rsidRPr="00454B1A">
        <w:rPr>
          <w:sz w:val="22"/>
          <w:szCs w:val="22"/>
        </w:rPr>
        <w:t xml:space="preserve">: Specification for </w:t>
      </w:r>
      <w:r w:rsidR="00CB3EC2">
        <w:rPr>
          <w:sz w:val="22"/>
          <w:szCs w:val="22"/>
        </w:rPr>
        <w:t>IHE</w:t>
      </w:r>
      <w:r w:rsidR="00CB3EC2" w:rsidRPr="00454B1A">
        <w:rPr>
          <w:sz w:val="22"/>
          <w:szCs w:val="22"/>
        </w:rPr>
        <w:t xml:space="preserve"> </w:t>
      </w:r>
      <w:r w:rsidR="00CB3EC2">
        <w:rPr>
          <w:sz w:val="22"/>
          <w:szCs w:val="22"/>
        </w:rPr>
        <w:t>Reconciled Interventions</w:t>
      </w:r>
      <w:r w:rsidR="00CB3EC2" w:rsidRPr="00454B1A">
        <w:rPr>
          <w:sz w:val="22"/>
          <w:szCs w:val="22"/>
        </w:rPr>
        <w:t xml:space="preserve"> Section</w:t>
      </w:r>
    </w:p>
    <w:p w:rsidR="00CB3EC2" w:rsidRDefault="00CB3EC2" w:rsidP="00CB3EC2">
      <w:pPr>
        <w:pStyle w:val="BodyText"/>
        <w:keepNext/>
        <w:rPr>
          <w:rFonts w:eastAsia="Calibri"/>
          <w:b/>
          <w:bCs/>
        </w:rPr>
      </w:pPr>
    </w:p>
    <w:p w:rsidR="00CB3EC2" w:rsidRDefault="00CB3EC2" w:rsidP="00CB3EC2">
      <w:pPr>
        <w:pStyle w:val="BodyText"/>
        <w:keepNext/>
      </w:pPr>
      <w:r>
        <w:rPr>
          <w:rFonts w:eastAsia="Calibri"/>
          <w:b/>
          <w:bCs/>
        </w:rPr>
        <w:t>Reconciled Interventions CCDA</w:t>
      </w:r>
      <w:r w:rsidRPr="00F06B2A">
        <w:rPr>
          <w:rFonts w:eastAsia="Calibri"/>
          <w:b/>
          <w:bCs/>
        </w:rPr>
        <w:t xml:space="preserve"> Example</w:t>
      </w:r>
    </w:p>
    <w:p w:rsidR="00CB3EC2" w:rsidRPr="00DE398D" w:rsidRDefault="00CB3EC2" w:rsidP="00CB3EC2">
      <w:pPr>
        <w:pStyle w:val="XMLFragment"/>
      </w:pPr>
      <w:r w:rsidRPr="00DE398D">
        <w:t>&lt;component&gt;</w:t>
      </w:r>
    </w:p>
    <w:p w:rsidR="00CB3EC2" w:rsidRPr="007464AD" w:rsidRDefault="00CB3EC2" w:rsidP="00CB3EC2">
      <w:pPr>
        <w:pStyle w:val="XMLFragment"/>
      </w:pPr>
      <w:r w:rsidRPr="00DE398D">
        <w:t xml:space="preserve">   &lt;section&gt;</w:t>
      </w:r>
    </w:p>
    <w:p w:rsidR="00CB3EC2" w:rsidRPr="007464AD" w:rsidRDefault="00CB3EC2" w:rsidP="00CB3EC2">
      <w:pPr>
        <w:pStyle w:val="XMLFragment"/>
      </w:pPr>
      <w:r w:rsidRPr="007464AD">
        <w:t xml:space="preserve">      &lt;templateId root='</w:t>
      </w:r>
      <w:r w:rsidR="00F361B7" w:rsidRPr="007464AD">
        <w:t>1.3.6.1.4.1.19376.1.5.3.1.1.26.1.6</w:t>
      </w:r>
      <w:r w:rsidRPr="007464AD">
        <w:t>’/&gt;</w:t>
      </w:r>
    </w:p>
    <w:p w:rsidR="00CB3EC2" w:rsidRPr="00DE398D" w:rsidRDefault="00CB3EC2" w:rsidP="00CB3EC2">
      <w:pPr>
        <w:pStyle w:val="XMLFragment"/>
      </w:pPr>
      <w:r w:rsidRPr="00DE398D">
        <w:t xml:space="preserve">      &lt;id root=' ' extension=' '/&gt;</w:t>
      </w:r>
    </w:p>
    <w:p w:rsidR="00CB3EC2" w:rsidRPr="00DE398D" w:rsidRDefault="00CB3EC2" w:rsidP="00CB3EC2">
      <w:pPr>
        <w:pStyle w:val="XMLFragment"/>
      </w:pPr>
      <w:r>
        <w:t xml:space="preserve">      &lt;code code='62387-6</w:t>
      </w:r>
      <w:r w:rsidRPr="00DE398D">
        <w:t>' disp</w:t>
      </w:r>
      <w:r>
        <w:t>layName='Interventions</w:t>
      </w:r>
      <w:r w:rsidRPr="00DE398D">
        <w:t>'</w:t>
      </w:r>
    </w:p>
    <w:p w:rsidR="00CB3EC2" w:rsidRPr="00DE398D" w:rsidRDefault="00CB3EC2" w:rsidP="00CB3EC2">
      <w:pPr>
        <w:pStyle w:val="XMLFragment"/>
      </w:pPr>
      <w:r w:rsidRPr="00DE398D">
        <w:t xml:space="preserve">          codeSystem='2.16.840.1.113883.6.1' codeSystemName='LOINC'/&gt;</w:t>
      </w:r>
    </w:p>
    <w:p w:rsidR="00CB3EC2" w:rsidRPr="00DE398D" w:rsidRDefault="00CB3EC2" w:rsidP="00CB3EC2">
      <w:pPr>
        <w:pStyle w:val="XMLFragment"/>
      </w:pPr>
      <w:r w:rsidRPr="00DE398D">
        <w:t xml:space="preserve">      &lt;text&gt;</w:t>
      </w:r>
    </w:p>
    <w:p w:rsidR="00CB3EC2" w:rsidRPr="00DE398D" w:rsidRDefault="00CB3EC2" w:rsidP="00CB3EC2">
      <w:pPr>
        <w:pStyle w:val="XMLFragment"/>
      </w:pPr>
      <w:r w:rsidRPr="00DE398D">
        <w:t xml:space="preserve">          Text as described above</w:t>
      </w:r>
    </w:p>
    <w:p w:rsidR="00CB3EC2" w:rsidRPr="00DE398D" w:rsidRDefault="00CB3EC2" w:rsidP="00CB3EC2">
      <w:pPr>
        <w:pStyle w:val="XMLFragment"/>
      </w:pPr>
      <w:r w:rsidRPr="00DE398D">
        <w:t xml:space="preserve">       &lt;/text&gt;</w:t>
      </w:r>
    </w:p>
    <w:p w:rsidR="00CB3EC2" w:rsidRPr="00DE398D" w:rsidRDefault="00CB3EC2" w:rsidP="00CB3EC2">
      <w:pPr>
        <w:pStyle w:val="XMLFragment"/>
      </w:pPr>
      <w:r w:rsidRPr="00DE398D">
        <w:t xml:space="preserve">       &lt;entry&gt;</w:t>
      </w:r>
    </w:p>
    <w:p w:rsidR="00CB3EC2" w:rsidRPr="00DE398D" w:rsidRDefault="00CB3EC2" w:rsidP="00CB3EC2">
      <w:pPr>
        <w:pStyle w:val="XMLFragment"/>
      </w:pPr>
      <w:r w:rsidRPr="00DE398D">
        <w:t xml:space="preserve">            :</w:t>
      </w:r>
    </w:p>
    <w:p w:rsidR="00CB3EC2" w:rsidRPr="00DE398D" w:rsidRDefault="00CB3EC2" w:rsidP="00CB3EC2">
      <w:pPr>
        <w:pStyle w:val="XMLFragment"/>
      </w:pPr>
      <w:r>
        <w:t xml:space="preserve">          &lt;!—Required</w:t>
      </w:r>
      <w:r w:rsidRPr="00DE398D">
        <w:t xml:space="preserve"> </w:t>
      </w:r>
      <w:r w:rsidRPr="00CB3EC2">
        <w:t>Intervention Act</w:t>
      </w:r>
      <w:r>
        <w:t xml:space="preserve"> </w:t>
      </w:r>
      <w:r w:rsidRPr="00DE398D">
        <w:t>Entry --&gt;</w:t>
      </w:r>
    </w:p>
    <w:p w:rsidR="00CB3EC2" w:rsidRPr="00BC6957" w:rsidRDefault="00CB3EC2" w:rsidP="00CB3EC2">
      <w:pPr>
        <w:pStyle w:val="XMLFragment"/>
      </w:pPr>
      <w:r w:rsidRPr="00DE398D">
        <w:t xml:space="preserve">             </w:t>
      </w:r>
      <w:r w:rsidRPr="00BC6957">
        <w:t>&lt;templateId root='</w:t>
      </w:r>
      <w:r w:rsidRPr="00CB3EC2">
        <w:t>2.16.840.1.113883.10.20.22.4.131</w:t>
      </w:r>
      <w:r>
        <w:t>’</w:t>
      </w:r>
      <w:r w:rsidRPr="00BC6957">
        <w:t>/&gt;</w:t>
      </w:r>
    </w:p>
    <w:p w:rsidR="00CB3EC2" w:rsidRPr="00BC6957" w:rsidRDefault="00CB3EC2" w:rsidP="00CB3EC2">
      <w:pPr>
        <w:pStyle w:val="XMLFragment"/>
      </w:pPr>
      <w:r w:rsidRPr="00BC6957">
        <w:t xml:space="preserve">              :</w:t>
      </w:r>
    </w:p>
    <w:p w:rsidR="00CB3EC2" w:rsidRPr="00DE398D" w:rsidRDefault="00CB3EC2" w:rsidP="00CB3EC2">
      <w:pPr>
        <w:pStyle w:val="XMLFragment"/>
      </w:pPr>
      <w:r w:rsidRPr="00DE398D">
        <w:t xml:space="preserve">       &lt;/entry&gt;</w:t>
      </w:r>
    </w:p>
    <w:p w:rsidR="00CB3EC2" w:rsidRPr="00DE398D" w:rsidRDefault="00CB3EC2" w:rsidP="00CB3EC2">
      <w:pPr>
        <w:pStyle w:val="XMLFragment"/>
      </w:pPr>
      <w:r w:rsidRPr="00DE398D">
        <w:t xml:space="preserve">     &lt;/section&gt;</w:t>
      </w:r>
    </w:p>
    <w:p w:rsidR="00CB3EC2" w:rsidRPr="00DE398D" w:rsidRDefault="00CB3EC2" w:rsidP="00CB3EC2">
      <w:pPr>
        <w:pStyle w:val="XMLFragment"/>
      </w:pPr>
      <w:r w:rsidRPr="00DE398D">
        <w:t>&lt;/component&gt;</w:t>
      </w:r>
    </w:p>
    <w:p w:rsidR="00CB3EC2" w:rsidRPr="00454B1A" w:rsidRDefault="00D60D45" w:rsidP="00CB3EC2">
      <w:pPr>
        <w:pStyle w:val="Heading4"/>
        <w:spacing w:before="0"/>
        <w:rPr>
          <w:sz w:val="22"/>
          <w:szCs w:val="22"/>
        </w:rPr>
      </w:pPr>
      <w:r>
        <w:rPr>
          <w:sz w:val="22"/>
          <w:szCs w:val="22"/>
        </w:rPr>
        <w:t>Figure 6.3.3.10.S6.1-2</w:t>
      </w:r>
      <w:r w:rsidR="00CB3EC2" w:rsidRPr="00454B1A">
        <w:rPr>
          <w:sz w:val="22"/>
          <w:szCs w:val="22"/>
        </w:rPr>
        <w:t xml:space="preserve">: Specification for </w:t>
      </w:r>
      <w:r w:rsidR="00CB3EC2">
        <w:rPr>
          <w:sz w:val="22"/>
          <w:szCs w:val="22"/>
        </w:rPr>
        <w:t>IHE</w:t>
      </w:r>
      <w:r w:rsidR="00CB3EC2" w:rsidRPr="00454B1A">
        <w:rPr>
          <w:sz w:val="22"/>
          <w:szCs w:val="22"/>
        </w:rPr>
        <w:t xml:space="preserve"> </w:t>
      </w:r>
      <w:r w:rsidR="00CB3EC2">
        <w:rPr>
          <w:sz w:val="22"/>
          <w:szCs w:val="22"/>
        </w:rPr>
        <w:t>Reconciled Interventions</w:t>
      </w:r>
      <w:r w:rsidR="00CB3EC2" w:rsidRPr="00454B1A">
        <w:rPr>
          <w:sz w:val="22"/>
          <w:szCs w:val="22"/>
        </w:rPr>
        <w:t xml:space="preserve"> Section</w:t>
      </w:r>
    </w:p>
    <w:p w:rsidR="00DF2EC0" w:rsidRPr="00006C02" w:rsidRDefault="00DF2EC0" w:rsidP="00006C02">
      <w:pPr>
        <w:pStyle w:val="BodyText"/>
      </w:pPr>
    </w:p>
    <w:p w:rsidR="00DF2EC0" w:rsidRPr="00DE398D" w:rsidRDefault="00DF2EC0" w:rsidP="00DF2EC0">
      <w:pPr>
        <w:pStyle w:val="Heading2"/>
        <w:rPr>
          <w:noProof w:val="0"/>
        </w:rPr>
      </w:pPr>
      <w:bookmarkStart w:id="120" w:name="_6.2.3.1_Encompassing_Encounter"/>
      <w:bookmarkStart w:id="121" w:name="_6.2.3.1.1_Responsible_Party"/>
      <w:bookmarkStart w:id="122" w:name="_6.2.3.1.2_Health_Care"/>
      <w:bookmarkStart w:id="123" w:name="_Toc357522223"/>
      <w:bookmarkEnd w:id="120"/>
      <w:bookmarkEnd w:id="121"/>
      <w:bookmarkEnd w:id="122"/>
      <w:r w:rsidRPr="00DE398D">
        <w:rPr>
          <w:noProof w:val="0"/>
        </w:rPr>
        <w:t>6.3.4 CDA Entry Content Modules</w:t>
      </w:r>
      <w:bookmarkEnd w:id="123"/>
    </w:p>
    <w:p w:rsidR="00DF2EC0" w:rsidRPr="00DE398D" w:rsidRDefault="00DF2EC0" w:rsidP="000E3F5E">
      <w:pPr>
        <w:pStyle w:val="BodyText"/>
        <w:rPr>
          <w:kern w:val="28"/>
        </w:rPr>
      </w:pPr>
      <w:r w:rsidRPr="00DE398D">
        <w:t>No new entries.</w:t>
      </w:r>
    </w:p>
    <w:p w:rsidR="00DF2EC0" w:rsidRPr="00DE398D" w:rsidRDefault="00DF2EC0" w:rsidP="00DF2EC0">
      <w:pPr>
        <w:pStyle w:val="Heading2"/>
        <w:numPr>
          <w:ilvl w:val="1"/>
          <w:numId w:val="11"/>
        </w:numPr>
        <w:rPr>
          <w:noProof w:val="0"/>
        </w:rPr>
      </w:pPr>
      <w:bookmarkStart w:id="124" w:name="_6.2.4.4.1__Simple"/>
      <w:bookmarkStart w:id="125" w:name="_Toc357522224"/>
      <w:bookmarkEnd w:id="124"/>
      <w:r w:rsidRPr="00DE398D">
        <w:rPr>
          <w:noProof w:val="0"/>
        </w:rPr>
        <w:t>Section not applicable</w:t>
      </w:r>
      <w:bookmarkEnd w:id="125"/>
    </w:p>
    <w:p w:rsidR="00DF2EC0" w:rsidRPr="00DE398D" w:rsidRDefault="00DF2EC0" w:rsidP="00DF2EC0">
      <w:pPr>
        <w:pStyle w:val="BodyText"/>
      </w:pPr>
      <w:r w:rsidRPr="00DE398D">
        <w:t>This heading is not currently used in a CDA document.</w:t>
      </w:r>
    </w:p>
    <w:p w:rsidR="00DF2EC0" w:rsidRPr="00DE398D" w:rsidRDefault="000E3F5E" w:rsidP="00DF2EC0">
      <w:pPr>
        <w:pStyle w:val="Heading2"/>
        <w:numPr>
          <w:ilvl w:val="1"/>
          <w:numId w:val="11"/>
        </w:numPr>
        <w:rPr>
          <w:noProof w:val="0"/>
        </w:rPr>
      </w:pPr>
      <w:bookmarkStart w:id="126" w:name="_Toc335730763"/>
      <w:bookmarkStart w:id="127" w:name="_Toc336000666"/>
      <w:bookmarkStart w:id="128" w:name="_Toc336002388"/>
      <w:bookmarkStart w:id="129" w:name="_Toc336006583"/>
      <w:bookmarkStart w:id="130" w:name="_Toc335730764"/>
      <w:bookmarkStart w:id="131" w:name="_Toc336000667"/>
      <w:bookmarkStart w:id="132" w:name="_Toc336002389"/>
      <w:bookmarkStart w:id="133" w:name="_Toc336006584"/>
      <w:bookmarkStart w:id="134" w:name="_Toc357522225"/>
      <w:bookmarkStart w:id="135" w:name="_Toc291167547"/>
      <w:bookmarkStart w:id="136" w:name="_Toc291231486"/>
      <w:bookmarkStart w:id="137" w:name="_Toc296340423"/>
      <w:bookmarkEnd w:id="126"/>
      <w:bookmarkEnd w:id="127"/>
      <w:bookmarkEnd w:id="128"/>
      <w:bookmarkEnd w:id="129"/>
      <w:bookmarkEnd w:id="130"/>
      <w:bookmarkEnd w:id="131"/>
      <w:bookmarkEnd w:id="132"/>
      <w:bookmarkEnd w:id="133"/>
      <w:r>
        <w:rPr>
          <w:noProof w:val="0"/>
        </w:rPr>
        <w:t xml:space="preserve">PCC </w:t>
      </w:r>
      <w:r w:rsidR="00DF2EC0" w:rsidRPr="00DE398D">
        <w:rPr>
          <w:noProof w:val="0"/>
        </w:rPr>
        <w:t>Value Sets</w:t>
      </w:r>
      <w:bookmarkEnd w:id="134"/>
    </w:p>
    <w:p w:rsidR="00DF2EC0" w:rsidRPr="00DE398D" w:rsidRDefault="000E3F5E" w:rsidP="00F06B2A">
      <w:pPr>
        <w:pStyle w:val="BodyText"/>
      </w:pPr>
      <w:r>
        <w:t>No value sets.</w:t>
      </w:r>
    </w:p>
    <w:p w:rsidR="00DF2EC0" w:rsidRPr="00DE398D" w:rsidRDefault="00DF2EC0" w:rsidP="00DF2EC0">
      <w:pPr>
        <w:pStyle w:val="PartTitle"/>
        <w:rPr>
          <w:highlight w:val="yellow"/>
        </w:rPr>
      </w:pPr>
      <w:bookmarkStart w:id="138" w:name="_Toc357522226"/>
      <w:bookmarkEnd w:id="135"/>
      <w:bookmarkEnd w:id="136"/>
      <w:bookmarkEnd w:id="137"/>
      <w:r w:rsidRPr="00DE398D">
        <w:lastRenderedPageBreak/>
        <w:t>Appendices</w:t>
      </w:r>
      <w:bookmarkEnd w:id="138"/>
      <w:r w:rsidRPr="00DE398D">
        <w:rPr>
          <w:highlight w:val="yellow"/>
        </w:rPr>
        <w:t xml:space="preserve"> </w:t>
      </w:r>
    </w:p>
    <w:p w:rsidR="00DF2EC0" w:rsidRPr="00DE398D" w:rsidRDefault="00F91E4A" w:rsidP="00F06B2A">
      <w:pPr>
        <w:pStyle w:val="BodyText"/>
      </w:pPr>
      <w:r>
        <w:t>None</w:t>
      </w:r>
    </w:p>
    <w:p w:rsidR="00DF2EC0" w:rsidRPr="00DE398D" w:rsidRDefault="00DF2EC0" w:rsidP="00DF2EC0">
      <w:pPr>
        <w:pStyle w:val="BodyText"/>
      </w:pPr>
    </w:p>
    <w:p w:rsidR="00DF2EC0" w:rsidRPr="00DE398D" w:rsidRDefault="00DF2EC0" w:rsidP="00DF2EC0">
      <w:pPr>
        <w:pStyle w:val="AppendixHeading1"/>
        <w:rPr>
          <w:noProof w:val="0"/>
        </w:rPr>
      </w:pPr>
      <w:bookmarkStart w:id="139" w:name="_Toc357522227"/>
      <w:r w:rsidRPr="00DE398D">
        <w:rPr>
          <w:noProof w:val="0"/>
        </w:rPr>
        <w:t>Volume 3 Namespace Additions</w:t>
      </w:r>
      <w:bookmarkEnd w:id="139"/>
    </w:p>
    <w:p w:rsidR="00DF2EC0" w:rsidRPr="00DE398D" w:rsidRDefault="00DF2EC0" w:rsidP="00DF2EC0">
      <w:pPr>
        <w:pStyle w:val="EditorInstructions"/>
      </w:pPr>
      <w:r w:rsidRPr="00DE398D">
        <w:t xml:space="preserve">Add the following terms </w:t>
      </w:r>
      <w:r w:rsidRPr="00DE398D">
        <w:rPr>
          <w:iCs w:val="0"/>
        </w:rPr>
        <w:t>to the IHE Namespace</w:t>
      </w:r>
      <w:r w:rsidRPr="00DE398D">
        <w:t>:</w:t>
      </w:r>
    </w:p>
    <w:p w:rsidR="00DF2EC0" w:rsidRPr="000E3F5E" w:rsidRDefault="00DF2EC0" w:rsidP="000E3F5E">
      <w:pPr>
        <w:pStyle w:val="BodyText"/>
      </w:pPr>
    </w:p>
    <w:p w:rsidR="00DF2EC0" w:rsidRDefault="003B157E" w:rsidP="00DF2EC0">
      <w:pPr>
        <w:pStyle w:val="BodyText"/>
      </w:pPr>
      <w:r>
        <w:t>The following</w:t>
      </w:r>
      <w:r w:rsidR="00075F4B">
        <w:t xml:space="preserve"> new</w:t>
      </w:r>
      <w:r>
        <w:t xml:space="preserve"> template OIDs are </w:t>
      </w:r>
      <w:r w:rsidR="00075F4B">
        <w:t xml:space="preserve">defined specifically for </w:t>
      </w:r>
      <w:r>
        <w:t xml:space="preserve">this profile: </w:t>
      </w:r>
    </w:p>
    <w:p w:rsidR="003B157E" w:rsidRPr="00F361B7" w:rsidRDefault="003B157E" w:rsidP="00F06B2A">
      <w:pPr>
        <w:pStyle w:val="BodyText"/>
        <w:numPr>
          <w:ilvl w:val="0"/>
          <w:numId w:val="31"/>
        </w:numPr>
        <w:rPr>
          <w:rStyle w:val="SubtleReference"/>
          <w:smallCaps w:val="0"/>
          <w:color w:val="auto"/>
          <w:u w:val="none"/>
        </w:rPr>
      </w:pPr>
      <w:r>
        <w:t>Patient Care Plan Document OID</w:t>
      </w:r>
      <w:r w:rsidR="00F361B7">
        <w:t xml:space="preserve"> (IHE flavor)</w:t>
      </w:r>
      <w:r>
        <w:t xml:space="preserve"> - </w:t>
      </w:r>
      <w:r w:rsidR="001930D6" w:rsidRPr="001930D6">
        <w:rPr>
          <w:rStyle w:val="SubtleReference"/>
          <w:color w:val="auto"/>
          <w:u w:val="none"/>
        </w:rPr>
        <w:t>1.3.6.1.4.1.19376.1.5.3.1.1.26.1</w:t>
      </w:r>
    </w:p>
    <w:p w:rsidR="00F361B7" w:rsidRPr="00F361B7" w:rsidRDefault="00F361B7" w:rsidP="00F361B7">
      <w:pPr>
        <w:pStyle w:val="BodyText"/>
        <w:numPr>
          <w:ilvl w:val="0"/>
          <w:numId w:val="31"/>
        </w:numPr>
        <w:rPr>
          <w:rStyle w:val="SubtleReference"/>
          <w:smallCaps w:val="0"/>
          <w:color w:val="auto"/>
          <w:u w:val="none"/>
        </w:rPr>
      </w:pPr>
      <w:r>
        <w:t>Patient Care Plan Document OID (CCDA flavor) - 1.3.6.1.4.1.19376.1.5.3.1.1.27.1</w:t>
      </w:r>
    </w:p>
    <w:p w:rsidR="003B157E" w:rsidRDefault="003B157E" w:rsidP="00F06B2A">
      <w:pPr>
        <w:pStyle w:val="BodyText"/>
        <w:numPr>
          <w:ilvl w:val="0"/>
          <w:numId w:val="31"/>
        </w:numPr>
      </w:pPr>
      <w:r>
        <w:t>Reconciled Plan of Care Section</w:t>
      </w:r>
      <w:r w:rsidR="00075F4B">
        <w:t xml:space="preserve"> OID - </w:t>
      </w:r>
      <w:r w:rsidR="00CB3EC2" w:rsidRPr="00DA646A">
        <w:t>1.3.6.1.4.1.19376.1.5.3.1.1.26.1.4</w:t>
      </w:r>
    </w:p>
    <w:p w:rsidR="003B157E" w:rsidRDefault="003B157E" w:rsidP="00F06B2A">
      <w:pPr>
        <w:pStyle w:val="BodyText"/>
        <w:numPr>
          <w:ilvl w:val="0"/>
          <w:numId w:val="31"/>
        </w:numPr>
      </w:pPr>
      <w:r>
        <w:t>P</w:t>
      </w:r>
      <w:r w:rsidR="00075F4B">
        <w:t>a</w:t>
      </w:r>
      <w:r>
        <w:t>t</w:t>
      </w:r>
      <w:r w:rsidR="00075F4B">
        <w:t>ient</w:t>
      </w:r>
      <w:r>
        <w:t xml:space="preserve"> Care Plan Section</w:t>
      </w:r>
      <w:r w:rsidR="00075F4B">
        <w:t xml:space="preserve"> OID - </w:t>
      </w:r>
      <w:r w:rsidR="00CB3EC2">
        <w:t>1.3.6.1.4.1.19376.1.5.3.1.1.26.1.1</w:t>
      </w:r>
    </w:p>
    <w:p w:rsidR="003B157E" w:rsidRDefault="003B157E" w:rsidP="00F361B7">
      <w:pPr>
        <w:pStyle w:val="BodyText"/>
        <w:numPr>
          <w:ilvl w:val="0"/>
          <w:numId w:val="31"/>
        </w:numPr>
      </w:pPr>
      <w:r>
        <w:t>Hospital Discharge Instructions</w:t>
      </w:r>
      <w:r w:rsidR="00075F4B">
        <w:t xml:space="preserve"> Section OID - </w:t>
      </w:r>
      <w:r w:rsidR="00F361B7" w:rsidRPr="00F361B7">
        <w:t>1.3.6.1.4.1.19376.1.5.3.1.1.26.1.2</w:t>
      </w:r>
    </w:p>
    <w:p w:rsidR="003B157E" w:rsidRDefault="003B157E" w:rsidP="00F06B2A">
      <w:pPr>
        <w:pStyle w:val="BodyText"/>
        <w:numPr>
          <w:ilvl w:val="0"/>
          <w:numId w:val="31"/>
        </w:numPr>
      </w:pPr>
      <w:r>
        <w:t>P</w:t>
      </w:r>
      <w:r w:rsidR="00075F4B">
        <w:t>a</w:t>
      </w:r>
      <w:r>
        <w:t>t</w:t>
      </w:r>
      <w:r w:rsidR="00075F4B">
        <w:t>ient</w:t>
      </w:r>
      <w:r>
        <w:t xml:space="preserve"> Goals Section</w:t>
      </w:r>
      <w:r w:rsidR="00075F4B">
        <w:t xml:space="preserve"> OID - </w:t>
      </w:r>
      <w:r w:rsidR="001930D6" w:rsidRPr="001C0AC7">
        <w:t>1.3.6.1.4.1.19376.1.5.3.1.1.26.1.3</w:t>
      </w:r>
      <w:r w:rsidR="0063400B">
        <w:t xml:space="preserve"> </w:t>
      </w:r>
    </w:p>
    <w:p w:rsidR="00CB3EC2" w:rsidRDefault="00CB3EC2" w:rsidP="00F361B7">
      <w:pPr>
        <w:pStyle w:val="BodyText"/>
        <w:numPr>
          <w:ilvl w:val="0"/>
          <w:numId w:val="31"/>
        </w:numPr>
      </w:pPr>
      <w:r>
        <w:t xml:space="preserve">Reconciled Patient Goals OID – </w:t>
      </w:r>
      <w:r w:rsidR="00F361B7" w:rsidRPr="00F361B7">
        <w:t>1.3.6.1.4.1.19376.1.5.3.1.1.26.1.5</w:t>
      </w:r>
    </w:p>
    <w:p w:rsidR="00CB3EC2" w:rsidRDefault="00CB3EC2" w:rsidP="00F361B7">
      <w:pPr>
        <w:pStyle w:val="BodyText"/>
        <w:numPr>
          <w:ilvl w:val="0"/>
          <w:numId w:val="31"/>
        </w:numPr>
      </w:pPr>
      <w:r>
        <w:t xml:space="preserve">Reconciled Interventions OID – </w:t>
      </w:r>
      <w:r w:rsidR="00F361B7" w:rsidRPr="00F361B7">
        <w:t>1.3.6.1.4.1.19376.1.5.3.1.1.26.1.6</w:t>
      </w:r>
    </w:p>
    <w:p w:rsidR="00CB3EC2" w:rsidRDefault="00CB3EC2" w:rsidP="00CB3EC2">
      <w:pPr>
        <w:pStyle w:val="BodyText"/>
        <w:ind w:left="720"/>
      </w:pPr>
    </w:p>
    <w:p w:rsidR="00DF2EC0" w:rsidRPr="00DE398D" w:rsidRDefault="00DF2EC0" w:rsidP="00DF2EC0">
      <w:pPr>
        <w:pStyle w:val="BodyText"/>
      </w:pPr>
    </w:p>
    <w:p w:rsidR="00DF2EC0" w:rsidRPr="00DE398D" w:rsidRDefault="00DF2EC0" w:rsidP="00DF2EC0">
      <w:pPr>
        <w:pStyle w:val="BodyText"/>
      </w:pPr>
    </w:p>
    <w:p w:rsidR="00DF2EC0" w:rsidRPr="00DE398D" w:rsidRDefault="00DF2EC0" w:rsidP="00DF2EC0">
      <w:pPr>
        <w:pStyle w:val="BodyText"/>
      </w:pPr>
    </w:p>
    <w:p w:rsidR="00DF2EC0" w:rsidRPr="00DE398D" w:rsidRDefault="00DF2EC0" w:rsidP="00DF2EC0">
      <w:pPr>
        <w:pStyle w:val="PartTitle"/>
      </w:pPr>
      <w:bookmarkStart w:id="140" w:name="_Toc357522228"/>
      <w:r w:rsidRPr="00DE398D">
        <w:lastRenderedPageBreak/>
        <w:t>Volume 4 – National Extensions</w:t>
      </w:r>
      <w:bookmarkEnd w:id="140"/>
    </w:p>
    <w:p w:rsidR="00DF2EC0" w:rsidRPr="00DE398D" w:rsidRDefault="00DF2EC0" w:rsidP="00DF2EC0">
      <w:pPr>
        <w:pStyle w:val="EditorInstructions"/>
      </w:pPr>
      <w:r w:rsidRPr="00DE398D">
        <w:t xml:space="preserve">Add appropriate Country section </w:t>
      </w:r>
    </w:p>
    <w:p w:rsidR="00DF2EC0" w:rsidRPr="00DE398D" w:rsidRDefault="00DF2EC0" w:rsidP="00DF2EC0">
      <w:pPr>
        <w:pStyle w:val="AppendixHeading1"/>
        <w:rPr>
          <w:noProof w:val="0"/>
        </w:rPr>
      </w:pPr>
      <w:bookmarkStart w:id="141" w:name="_Toc357522229"/>
      <w:r w:rsidRPr="00DE398D">
        <w:rPr>
          <w:noProof w:val="0"/>
        </w:rPr>
        <w:t>4 National Extensions</w:t>
      </w:r>
      <w:bookmarkEnd w:id="141"/>
    </w:p>
    <w:p w:rsidR="00DF2EC0" w:rsidRPr="00F91E4A" w:rsidRDefault="00DF2EC0" w:rsidP="00F91E4A">
      <w:pPr>
        <w:pStyle w:val="BodyText"/>
      </w:pPr>
      <w:r w:rsidRPr="00F06B2A">
        <w:t xml:space="preserve">Not </w:t>
      </w:r>
      <w:r w:rsidR="00F91E4A">
        <w:t>a</w:t>
      </w:r>
      <w:r w:rsidRPr="00F06B2A">
        <w:t>pplicable</w:t>
      </w:r>
    </w:p>
    <w:p w:rsidR="00DF2EC0" w:rsidRPr="000E3F5E" w:rsidRDefault="00DF2EC0" w:rsidP="000E3F5E">
      <w:pPr>
        <w:pStyle w:val="BodyText"/>
        <w:rPr>
          <w:rStyle w:val="DeleteText"/>
          <w:b w:val="0"/>
          <w:strike w:val="0"/>
        </w:rPr>
      </w:pPr>
    </w:p>
    <w:p w:rsidR="00DF2EC0" w:rsidRPr="00DE398D" w:rsidRDefault="00DF2EC0" w:rsidP="00461A12">
      <w:pPr>
        <w:pStyle w:val="BodyText"/>
      </w:pPr>
    </w:p>
    <w:sectPr w:rsidR="00DF2EC0" w:rsidRPr="00DE398D" w:rsidSect="00DE398D">
      <w:headerReference w:type="default" r:id="rId38"/>
      <w:footerReference w:type="even" r:id="rId39"/>
      <w:footerReference w:type="default" r:id="rId40"/>
      <w:footerReference w:type="first" r:id="rId41"/>
      <w:pgSz w:w="12240" w:h="15840" w:code="1"/>
      <w:pgMar w:top="1440" w:right="1080" w:bottom="1440" w:left="1800" w:header="720" w:footer="720" w:gutter="0"/>
      <w:lnNumType w:countBy="5" w:restart="continuou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275" w:rsidRDefault="009A2275">
      <w:r>
        <w:separator/>
      </w:r>
    </w:p>
  </w:endnote>
  <w:endnote w:type="continuationSeparator" w:id="0">
    <w:p w:rsidR="009A2275" w:rsidRDefault="009A2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MS Mincho"/>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129" w:rsidRDefault="007611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61129" w:rsidRDefault="007611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129" w:rsidRDefault="00761129">
    <w:pPr>
      <w:pStyle w:val="Footer"/>
      <w:ind w:right="360"/>
    </w:pPr>
    <w:r>
      <w:t>__________________________________________________________________________</w:t>
    </w:r>
  </w:p>
  <w:p w:rsidR="00761129" w:rsidRDefault="00761129" w:rsidP="00597DB2">
    <w:pPr>
      <w:pStyle w:val="Footer"/>
      <w:ind w:right="360"/>
      <w:rPr>
        <w:sz w:val="20"/>
      </w:rPr>
    </w:pPr>
    <w:bookmarkStart w:id="142" w:name="_Toc473170355"/>
    <w:r>
      <w:rPr>
        <w:sz w:val="20"/>
      </w:rPr>
      <w:t xml:space="preserve">Rev. 1.0 – 2013-06-03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7464AD">
      <w:rPr>
        <w:rStyle w:val="PageNumber"/>
        <w:noProof/>
        <w:sz w:val="20"/>
      </w:rPr>
      <w:t>2</w:t>
    </w:r>
    <w:r w:rsidRPr="00597DB2">
      <w:rPr>
        <w:rStyle w:val="PageNumber"/>
        <w:sz w:val="20"/>
      </w:rPr>
      <w:fldChar w:fldCharType="end"/>
    </w:r>
    <w:r>
      <w:rPr>
        <w:sz w:val="20"/>
      </w:rPr>
      <w:tab/>
      <w:t xml:space="preserve">                       Copyright © 2013: IHE International, Inc.</w:t>
    </w:r>
    <w:bookmarkEnd w:id="142"/>
  </w:p>
  <w:p w:rsidR="00761129" w:rsidRDefault="00761129" w:rsidP="007E5B51">
    <w:pPr>
      <w:pStyle w:val="Footer"/>
    </w:pPr>
    <w:r>
      <w:rPr>
        <w:sz w:val="20"/>
      </w:rPr>
      <w:t>Template Rev. 10.3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129" w:rsidRDefault="00761129">
    <w:pPr>
      <w:pStyle w:val="Footer"/>
      <w:jc w:val="center"/>
    </w:pPr>
    <w:r>
      <w:rPr>
        <w:sz w:val="20"/>
      </w:rPr>
      <w:t>Copyright © 2013: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275" w:rsidRDefault="009A2275">
      <w:r>
        <w:separator/>
      </w:r>
    </w:p>
  </w:footnote>
  <w:footnote w:type="continuationSeparator" w:id="0">
    <w:p w:rsidR="009A2275" w:rsidRDefault="009A2275">
      <w:r>
        <w:continuationSeparator/>
      </w:r>
    </w:p>
  </w:footnote>
  <w:footnote w:id="1">
    <w:p w:rsidR="00761129" w:rsidRPr="00BF5E62" w:rsidRDefault="00761129" w:rsidP="004A02AE">
      <w:pPr>
        <w:pStyle w:val="FootnoteText"/>
        <w:rPr>
          <w:sz w:val="16"/>
          <w:szCs w:val="16"/>
        </w:rPr>
      </w:pPr>
      <w:r w:rsidRPr="00BF5E62">
        <w:rPr>
          <w:rStyle w:val="FootnoteReference"/>
          <w:sz w:val="16"/>
          <w:szCs w:val="16"/>
        </w:rPr>
        <w:footnoteRef/>
      </w:r>
      <w:r w:rsidRPr="00BF5E62">
        <w:rPr>
          <w:sz w:val="16"/>
          <w:szCs w:val="16"/>
        </w:rPr>
        <w:t xml:space="preserve"> </w:t>
      </w:r>
      <w:r w:rsidRPr="00BF5E62">
        <w:rPr>
          <w:color w:val="000000"/>
          <w:sz w:val="16"/>
          <w:szCs w:val="16"/>
          <w:shd w:val="clear" w:color="auto" w:fill="FFFFFF"/>
        </w:rPr>
        <w:t xml:space="preserve">Coleman, MD. MPH, Eric A. "Preparing Patients and Caregivers to Participate in Care Delivered Across Settings: The Care Transitions Intervention." </w:t>
      </w:r>
      <w:r w:rsidRPr="00BF5E62">
        <w:rPr>
          <w:i/>
          <w:iCs/>
          <w:color w:val="000000"/>
          <w:sz w:val="16"/>
          <w:szCs w:val="16"/>
          <w:shd w:val="clear" w:color="auto" w:fill="FFFFFF"/>
        </w:rPr>
        <w:t>Journal of the American Geriatric Society</w:t>
      </w:r>
      <w:r w:rsidRPr="00BF5E62">
        <w:rPr>
          <w:color w:val="000000"/>
          <w:sz w:val="16"/>
          <w:szCs w:val="16"/>
          <w:shd w:val="clear" w:color="auto" w:fill="FFFFFF"/>
        </w:rPr>
        <w:t> 52, (2004): 1817-1825.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129" w:rsidRDefault="00761129">
    <w:pPr>
      <w:pStyle w:val="Header"/>
    </w:pPr>
    <w:r>
      <w:t>IHE Patient Care Coordination Technical Framework Supplement – Patient Care Plan Content Profile (PtCP</w:t>
    </w:r>
    <w:proofErr w:type="gramStart"/>
    <w:r>
      <w:t>)</w:t>
    </w:r>
    <w:proofErr w:type="gramEnd"/>
    <w:r>
      <w:br/>
      <w:t>______________________________________________________________________________</w:t>
    </w:r>
  </w:p>
  <w:p w:rsidR="00761129" w:rsidRDefault="007611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04223A92"/>
    <w:multiLevelType w:val="multilevel"/>
    <w:tmpl w:val="7B943E18"/>
    <w:numStyleLink w:val="Constraints"/>
  </w:abstractNum>
  <w:abstractNum w:abstractNumId="12">
    <w:nsid w:val="06FD466E"/>
    <w:multiLevelType w:val="hybridMultilevel"/>
    <w:tmpl w:val="43B872BE"/>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3">
    <w:nsid w:val="0A837B38"/>
    <w:multiLevelType w:val="hybridMultilevel"/>
    <w:tmpl w:val="1898CAA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9D7167"/>
    <w:multiLevelType w:val="hybridMultilevel"/>
    <w:tmpl w:val="4956CB00"/>
    <w:lvl w:ilvl="0" w:tplc="6AA83F96">
      <w:start w:val="1"/>
      <w:numFmt w:val="decimal"/>
      <w:lvlText w:val="%1."/>
      <w:lvlJc w:val="left"/>
      <w:pPr>
        <w:ind w:left="360" w:hanging="360"/>
      </w:pPr>
      <w:rPr>
        <w:rFonts w:hint="default"/>
        <w:i w:val="0"/>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68F1FAE"/>
    <w:multiLevelType w:val="hybridMultilevel"/>
    <w:tmpl w:val="26781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7C22D54"/>
    <w:multiLevelType w:val="hybridMultilevel"/>
    <w:tmpl w:val="7A440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3D7099"/>
    <w:multiLevelType w:val="hybridMultilevel"/>
    <w:tmpl w:val="864A65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2FE34DA"/>
    <w:multiLevelType w:val="hybridMultilevel"/>
    <w:tmpl w:val="765AF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15754D"/>
    <w:multiLevelType w:val="hybridMultilevel"/>
    <w:tmpl w:val="CE2AB1C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3C0B426D"/>
    <w:multiLevelType w:val="hybridMultilevel"/>
    <w:tmpl w:val="2222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BA299E"/>
    <w:multiLevelType w:val="hybridMultilevel"/>
    <w:tmpl w:val="D076E5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616A62BE"/>
    <w:multiLevelType w:val="multilevel"/>
    <w:tmpl w:val="EC80875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21780F"/>
    <w:multiLevelType w:val="hybridMultilevel"/>
    <w:tmpl w:val="4F18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0"/>
  </w:num>
  <w:num w:numId="12">
    <w:abstractNumId w:val="25"/>
  </w:num>
  <w:num w:numId="13">
    <w:abstractNumId w:val="23"/>
  </w:num>
  <w:num w:numId="14">
    <w:abstractNumId w:val="22"/>
  </w:num>
  <w:num w:numId="15">
    <w:abstractNumId w:val="22"/>
  </w:num>
  <w:num w:numId="16">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21"/>
  </w:num>
  <w:num w:numId="21">
    <w:abstractNumId w:val="12"/>
  </w:num>
  <w:num w:numId="22">
    <w:abstractNumId w:val="24"/>
  </w:num>
  <w:num w:numId="23">
    <w:abstractNumId w:val="23"/>
  </w:num>
  <w:num w:numId="24">
    <w:abstractNumId w:val="23"/>
  </w:num>
  <w:num w:numId="25">
    <w:abstractNumId w:val="23"/>
  </w:num>
  <w:num w:numId="26">
    <w:abstractNumId w:val="15"/>
  </w:num>
  <w:num w:numId="27">
    <w:abstractNumId w:val="3"/>
    <w:lvlOverride w:ilvl="0">
      <w:startOverride w:val="1"/>
    </w:lvlOverride>
  </w:num>
  <w:num w:numId="28">
    <w:abstractNumId w:val="11"/>
  </w:num>
  <w:num w:numId="29">
    <w:abstractNumId w:val="23"/>
  </w:num>
  <w:num w:numId="30">
    <w:abstractNumId w:val="23"/>
  </w:num>
  <w:num w:numId="31">
    <w:abstractNumId w:val="18"/>
  </w:num>
  <w:num w:numId="32">
    <w:abstractNumId w:val="13"/>
  </w:num>
  <w:num w:numId="33">
    <w:abstractNumId w:val="19"/>
  </w:num>
  <w:num w:numId="34">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fr-CA" w:vendorID="64" w:dllVersion="131078" w:nlCheck="1" w:checkStyle="1"/>
  <w:activeWritingStyle w:appName="MSWord" w:lang="en-CA" w:vendorID="64" w:dllVersion="131078" w:nlCheck="1" w:checkStyle="1"/>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C8"/>
    <w:rsid w:val="000030DD"/>
    <w:rsid w:val="00004EE5"/>
    <w:rsid w:val="00006977"/>
    <w:rsid w:val="00006C02"/>
    <w:rsid w:val="000120E7"/>
    <w:rsid w:val="000121FB"/>
    <w:rsid w:val="000125FF"/>
    <w:rsid w:val="00014907"/>
    <w:rsid w:val="00017E09"/>
    <w:rsid w:val="00020663"/>
    <w:rsid w:val="00024BCD"/>
    <w:rsid w:val="0003379D"/>
    <w:rsid w:val="00033C98"/>
    <w:rsid w:val="00036347"/>
    <w:rsid w:val="0004144C"/>
    <w:rsid w:val="00041C78"/>
    <w:rsid w:val="00045CFC"/>
    <w:rsid w:val="000470A5"/>
    <w:rsid w:val="000473A7"/>
    <w:rsid w:val="000514E1"/>
    <w:rsid w:val="000518A0"/>
    <w:rsid w:val="00052687"/>
    <w:rsid w:val="00054EFD"/>
    <w:rsid w:val="0005577A"/>
    <w:rsid w:val="00060D78"/>
    <w:rsid w:val="000622EE"/>
    <w:rsid w:val="00063178"/>
    <w:rsid w:val="00066BC7"/>
    <w:rsid w:val="00070847"/>
    <w:rsid w:val="000717A7"/>
    <w:rsid w:val="0007292E"/>
    <w:rsid w:val="00075F4B"/>
    <w:rsid w:val="00076EB7"/>
    <w:rsid w:val="00077324"/>
    <w:rsid w:val="00077EA0"/>
    <w:rsid w:val="000807AC"/>
    <w:rsid w:val="00080CF2"/>
    <w:rsid w:val="00082F2B"/>
    <w:rsid w:val="00083C53"/>
    <w:rsid w:val="00087187"/>
    <w:rsid w:val="00090088"/>
    <w:rsid w:val="0009086E"/>
    <w:rsid w:val="00091ADE"/>
    <w:rsid w:val="00092019"/>
    <w:rsid w:val="00092800"/>
    <w:rsid w:val="000929D8"/>
    <w:rsid w:val="00094061"/>
    <w:rsid w:val="0009491E"/>
    <w:rsid w:val="0009514C"/>
    <w:rsid w:val="000A0515"/>
    <w:rsid w:val="000A0F92"/>
    <w:rsid w:val="000B30FF"/>
    <w:rsid w:val="000B4CF5"/>
    <w:rsid w:val="000B59F4"/>
    <w:rsid w:val="000B699D"/>
    <w:rsid w:val="000C1172"/>
    <w:rsid w:val="000C24DB"/>
    <w:rsid w:val="000C3556"/>
    <w:rsid w:val="000C5467"/>
    <w:rsid w:val="000D2487"/>
    <w:rsid w:val="000D2ADA"/>
    <w:rsid w:val="000D3105"/>
    <w:rsid w:val="000D39A1"/>
    <w:rsid w:val="000D5A45"/>
    <w:rsid w:val="000D6321"/>
    <w:rsid w:val="000D6F01"/>
    <w:rsid w:val="000D711C"/>
    <w:rsid w:val="000E08ED"/>
    <w:rsid w:val="000E3A1F"/>
    <w:rsid w:val="000E3F5E"/>
    <w:rsid w:val="000F13F5"/>
    <w:rsid w:val="000F2012"/>
    <w:rsid w:val="000F5CC6"/>
    <w:rsid w:val="000F613A"/>
    <w:rsid w:val="000F6D26"/>
    <w:rsid w:val="000F7B82"/>
    <w:rsid w:val="00104BE6"/>
    <w:rsid w:val="001055CB"/>
    <w:rsid w:val="00106FD9"/>
    <w:rsid w:val="001115F5"/>
    <w:rsid w:val="00111CBC"/>
    <w:rsid w:val="001134EB"/>
    <w:rsid w:val="001136EC"/>
    <w:rsid w:val="00114040"/>
    <w:rsid w:val="00115142"/>
    <w:rsid w:val="00115A0F"/>
    <w:rsid w:val="00117DD7"/>
    <w:rsid w:val="00121BC2"/>
    <w:rsid w:val="00123FD5"/>
    <w:rsid w:val="001253AA"/>
    <w:rsid w:val="00125F42"/>
    <w:rsid w:val="001263B9"/>
    <w:rsid w:val="00126A38"/>
    <w:rsid w:val="0012731A"/>
    <w:rsid w:val="001407F9"/>
    <w:rsid w:val="0014275F"/>
    <w:rsid w:val="001439BB"/>
    <w:rsid w:val="001453CC"/>
    <w:rsid w:val="001454A2"/>
    <w:rsid w:val="001467E4"/>
    <w:rsid w:val="00147A61"/>
    <w:rsid w:val="00147F29"/>
    <w:rsid w:val="0015026D"/>
    <w:rsid w:val="00150343"/>
    <w:rsid w:val="00150B3C"/>
    <w:rsid w:val="00154289"/>
    <w:rsid w:val="00154B7B"/>
    <w:rsid w:val="001558DD"/>
    <w:rsid w:val="00156C94"/>
    <w:rsid w:val="001579E7"/>
    <w:rsid w:val="001606A7"/>
    <w:rsid w:val="001622E4"/>
    <w:rsid w:val="00164A46"/>
    <w:rsid w:val="0016666C"/>
    <w:rsid w:val="00167950"/>
    <w:rsid w:val="00167B95"/>
    <w:rsid w:val="00167DB7"/>
    <w:rsid w:val="00170ED0"/>
    <w:rsid w:val="00176335"/>
    <w:rsid w:val="0017698E"/>
    <w:rsid w:val="00177AA7"/>
    <w:rsid w:val="00182A6E"/>
    <w:rsid w:val="00186DAB"/>
    <w:rsid w:val="00187E92"/>
    <w:rsid w:val="0019033C"/>
    <w:rsid w:val="00192E48"/>
    <w:rsid w:val="001930D6"/>
    <w:rsid w:val="001946F4"/>
    <w:rsid w:val="001A0EE1"/>
    <w:rsid w:val="001A3BB1"/>
    <w:rsid w:val="001A4DED"/>
    <w:rsid w:val="001A5F87"/>
    <w:rsid w:val="001A69DB"/>
    <w:rsid w:val="001A7247"/>
    <w:rsid w:val="001A75D9"/>
    <w:rsid w:val="001A7C4C"/>
    <w:rsid w:val="001B2B50"/>
    <w:rsid w:val="001B3AC8"/>
    <w:rsid w:val="001B463C"/>
    <w:rsid w:val="001B51AB"/>
    <w:rsid w:val="001C0AC7"/>
    <w:rsid w:val="001D0E6D"/>
    <w:rsid w:val="001D1619"/>
    <w:rsid w:val="001D640F"/>
    <w:rsid w:val="001D6BB3"/>
    <w:rsid w:val="001D76BE"/>
    <w:rsid w:val="001E09B0"/>
    <w:rsid w:val="001E206E"/>
    <w:rsid w:val="001E615F"/>
    <w:rsid w:val="001E62C3"/>
    <w:rsid w:val="001F08C0"/>
    <w:rsid w:val="001F2CF8"/>
    <w:rsid w:val="001F4D40"/>
    <w:rsid w:val="001F60CD"/>
    <w:rsid w:val="001F6755"/>
    <w:rsid w:val="001F68C9"/>
    <w:rsid w:val="001F787E"/>
    <w:rsid w:val="001F7A35"/>
    <w:rsid w:val="00202AC6"/>
    <w:rsid w:val="002040DD"/>
    <w:rsid w:val="0020440F"/>
    <w:rsid w:val="0020453A"/>
    <w:rsid w:val="00204F0B"/>
    <w:rsid w:val="0020629B"/>
    <w:rsid w:val="00207571"/>
    <w:rsid w:val="00207816"/>
    <w:rsid w:val="00207868"/>
    <w:rsid w:val="00212F56"/>
    <w:rsid w:val="002173E6"/>
    <w:rsid w:val="00221AC2"/>
    <w:rsid w:val="0022261E"/>
    <w:rsid w:val="0022352C"/>
    <w:rsid w:val="002240AF"/>
    <w:rsid w:val="00224C5E"/>
    <w:rsid w:val="002322FF"/>
    <w:rsid w:val="00234BE4"/>
    <w:rsid w:val="0023732B"/>
    <w:rsid w:val="00241E6E"/>
    <w:rsid w:val="00250A37"/>
    <w:rsid w:val="00254C08"/>
    <w:rsid w:val="00255462"/>
    <w:rsid w:val="00255821"/>
    <w:rsid w:val="00256665"/>
    <w:rsid w:val="002670D2"/>
    <w:rsid w:val="00270EBB"/>
    <w:rsid w:val="00271008"/>
    <w:rsid w:val="002711CC"/>
    <w:rsid w:val="00272440"/>
    <w:rsid w:val="002726E9"/>
    <w:rsid w:val="002756A6"/>
    <w:rsid w:val="002837AC"/>
    <w:rsid w:val="00285289"/>
    <w:rsid w:val="00286433"/>
    <w:rsid w:val="00286816"/>
    <w:rsid w:val="002869E8"/>
    <w:rsid w:val="002877B2"/>
    <w:rsid w:val="00291725"/>
    <w:rsid w:val="00293CF1"/>
    <w:rsid w:val="0029476C"/>
    <w:rsid w:val="0029657C"/>
    <w:rsid w:val="00296CBB"/>
    <w:rsid w:val="002A4C2E"/>
    <w:rsid w:val="002A6502"/>
    <w:rsid w:val="002A7F6B"/>
    <w:rsid w:val="002B055E"/>
    <w:rsid w:val="002B4844"/>
    <w:rsid w:val="002B793B"/>
    <w:rsid w:val="002C5544"/>
    <w:rsid w:val="002C5A59"/>
    <w:rsid w:val="002C72C9"/>
    <w:rsid w:val="002D0A67"/>
    <w:rsid w:val="002D2ED3"/>
    <w:rsid w:val="002D46BC"/>
    <w:rsid w:val="002D5B69"/>
    <w:rsid w:val="002D7882"/>
    <w:rsid w:val="002E0CA5"/>
    <w:rsid w:val="002E47D7"/>
    <w:rsid w:val="002E5FBA"/>
    <w:rsid w:val="002F051F"/>
    <w:rsid w:val="002F076A"/>
    <w:rsid w:val="0030195F"/>
    <w:rsid w:val="003023B4"/>
    <w:rsid w:val="00302EB7"/>
    <w:rsid w:val="00303E20"/>
    <w:rsid w:val="00307445"/>
    <w:rsid w:val="00312294"/>
    <w:rsid w:val="003133AE"/>
    <w:rsid w:val="00316247"/>
    <w:rsid w:val="0032060B"/>
    <w:rsid w:val="003208CA"/>
    <w:rsid w:val="00323461"/>
    <w:rsid w:val="0032600B"/>
    <w:rsid w:val="003262D8"/>
    <w:rsid w:val="00334776"/>
    <w:rsid w:val="00335007"/>
    <w:rsid w:val="00335554"/>
    <w:rsid w:val="00336125"/>
    <w:rsid w:val="003369F2"/>
    <w:rsid w:val="003375BB"/>
    <w:rsid w:val="00337FA1"/>
    <w:rsid w:val="00340176"/>
    <w:rsid w:val="003432DC"/>
    <w:rsid w:val="00345F7C"/>
    <w:rsid w:val="00346314"/>
    <w:rsid w:val="00346BB8"/>
    <w:rsid w:val="00352784"/>
    <w:rsid w:val="00354432"/>
    <w:rsid w:val="003577C8"/>
    <w:rsid w:val="003579DA"/>
    <w:rsid w:val="003601D3"/>
    <w:rsid w:val="003602DC"/>
    <w:rsid w:val="00361F12"/>
    <w:rsid w:val="00363069"/>
    <w:rsid w:val="00363080"/>
    <w:rsid w:val="003651D9"/>
    <w:rsid w:val="00370B52"/>
    <w:rsid w:val="00371090"/>
    <w:rsid w:val="00371BED"/>
    <w:rsid w:val="003743B9"/>
    <w:rsid w:val="00374B3E"/>
    <w:rsid w:val="00375196"/>
    <w:rsid w:val="0038429E"/>
    <w:rsid w:val="003861AF"/>
    <w:rsid w:val="00386D1C"/>
    <w:rsid w:val="003921A0"/>
    <w:rsid w:val="00393814"/>
    <w:rsid w:val="00396286"/>
    <w:rsid w:val="00397BBD"/>
    <w:rsid w:val="003A09FE"/>
    <w:rsid w:val="003A11F9"/>
    <w:rsid w:val="003A3AC2"/>
    <w:rsid w:val="003A4255"/>
    <w:rsid w:val="003A58B4"/>
    <w:rsid w:val="003A7327"/>
    <w:rsid w:val="003B157E"/>
    <w:rsid w:val="003B2A2B"/>
    <w:rsid w:val="003B40CC"/>
    <w:rsid w:val="003B66D1"/>
    <w:rsid w:val="003B70A2"/>
    <w:rsid w:val="003C0425"/>
    <w:rsid w:val="003D142A"/>
    <w:rsid w:val="003D19E0"/>
    <w:rsid w:val="003D24EE"/>
    <w:rsid w:val="003D33B2"/>
    <w:rsid w:val="003D36BF"/>
    <w:rsid w:val="003D5A68"/>
    <w:rsid w:val="003D6C9D"/>
    <w:rsid w:val="003E1393"/>
    <w:rsid w:val="003E5C68"/>
    <w:rsid w:val="003F0805"/>
    <w:rsid w:val="003F134A"/>
    <w:rsid w:val="003F252B"/>
    <w:rsid w:val="003F3E4A"/>
    <w:rsid w:val="003F4DEA"/>
    <w:rsid w:val="003F7141"/>
    <w:rsid w:val="003F7A22"/>
    <w:rsid w:val="00400E14"/>
    <w:rsid w:val="004046B6"/>
    <w:rsid w:val="004070FB"/>
    <w:rsid w:val="00410D6B"/>
    <w:rsid w:val="00412649"/>
    <w:rsid w:val="004142FE"/>
    <w:rsid w:val="00415432"/>
    <w:rsid w:val="004158C2"/>
    <w:rsid w:val="00416C2C"/>
    <w:rsid w:val="00417A70"/>
    <w:rsid w:val="00420E2A"/>
    <w:rsid w:val="00422163"/>
    <w:rsid w:val="004225C9"/>
    <w:rsid w:val="00424877"/>
    <w:rsid w:val="004267E0"/>
    <w:rsid w:val="004273CF"/>
    <w:rsid w:val="0043514A"/>
    <w:rsid w:val="00436599"/>
    <w:rsid w:val="00441BCD"/>
    <w:rsid w:val="004424C6"/>
    <w:rsid w:val="0044310A"/>
    <w:rsid w:val="00444100"/>
    <w:rsid w:val="00444CFC"/>
    <w:rsid w:val="00445D2F"/>
    <w:rsid w:val="00447451"/>
    <w:rsid w:val="00453B83"/>
    <w:rsid w:val="00453DC1"/>
    <w:rsid w:val="004541CC"/>
    <w:rsid w:val="00454B1A"/>
    <w:rsid w:val="00455CDD"/>
    <w:rsid w:val="00457DDC"/>
    <w:rsid w:val="00460138"/>
    <w:rsid w:val="00460840"/>
    <w:rsid w:val="00461A12"/>
    <w:rsid w:val="004624DD"/>
    <w:rsid w:val="0046288D"/>
    <w:rsid w:val="004651FC"/>
    <w:rsid w:val="00472402"/>
    <w:rsid w:val="004745BC"/>
    <w:rsid w:val="004809A3"/>
    <w:rsid w:val="004818E8"/>
    <w:rsid w:val="00482DC2"/>
    <w:rsid w:val="004845CE"/>
    <w:rsid w:val="00485065"/>
    <w:rsid w:val="00486B46"/>
    <w:rsid w:val="00486D2E"/>
    <w:rsid w:val="00490B53"/>
    <w:rsid w:val="00495F04"/>
    <w:rsid w:val="004A02AE"/>
    <w:rsid w:val="004A589D"/>
    <w:rsid w:val="004A5CB6"/>
    <w:rsid w:val="004A7D5B"/>
    <w:rsid w:val="004B2C1E"/>
    <w:rsid w:val="004B387F"/>
    <w:rsid w:val="004B4EF3"/>
    <w:rsid w:val="004B5156"/>
    <w:rsid w:val="004B576F"/>
    <w:rsid w:val="004B7094"/>
    <w:rsid w:val="004C10B4"/>
    <w:rsid w:val="004C1763"/>
    <w:rsid w:val="004C58D8"/>
    <w:rsid w:val="004C73F8"/>
    <w:rsid w:val="004D17AC"/>
    <w:rsid w:val="004D68CC"/>
    <w:rsid w:val="004D69C3"/>
    <w:rsid w:val="004D6C45"/>
    <w:rsid w:val="004E3385"/>
    <w:rsid w:val="004E53D2"/>
    <w:rsid w:val="004E5F64"/>
    <w:rsid w:val="004F1713"/>
    <w:rsid w:val="004F2FB9"/>
    <w:rsid w:val="004F3D29"/>
    <w:rsid w:val="004F5211"/>
    <w:rsid w:val="004F752A"/>
    <w:rsid w:val="004F7C05"/>
    <w:rsid w:val="00500311"/>
    <w:rsid w:val="00503AE1"/>
    <w:rsid w:val="005064D3"/>
    <w:rsid w:val="0050674C"/>
    <w:rsid w:val="0050688F"/>
    <w:rsid w:val="00506C22"/>
    <w:rsid w:val="00510062"/>
    <w:rsid w:val="00513057"/>
    <w:rsid w:val="0051341B"/>
    <w:rsid w:val="0051467E"/>
    <w:rsid w:val="00516772"/>
    <w:rsid w:val="00516B92"/>
    <w:rsid w:val="00516D6D"/>
    <w:rsid w:val="005171D8"/>
    <w:rsid w:val="00522681"/>
    <w:rsid w:val="00522F40"/>
    <w:rsid w:val="005235DB"/>
    <w:rsid w:val="00523C5F"/>
    <w:rsid w:val="005339EE"/>
    <w:rsid w:val="005360E4"/>
    <w:rsid w:val="00540360"/>
    <w:rsid w:val="005410F9"/>
    <w:rsid w:val="00541200"/>
    <w:rsid w:val="005416D9"/>
    <w:rsid w:val="00543623"/>
    <w:rsid w:val="00543FFB"/>
    <w:rsid w:val="0054524C"/>
    <w:rsid w:val="00556E6C"/>
    <w:rsid w:val="00563459"/>
    <w:rsid w:val="00566249"/>
    <w:rsid w:val="00566713"/>
    <w:rsid w:val="005672A9"/>
    <w:rsid w:val="005700B9"/>
    <w:rsid w:val="00570B52"/>
    <w:rsid w:val="0057187E"/>
    <w:rsid w:val="00572031"/>
    <w:rsid w:val="00572E37"/>
    <w:rsid w:val="00573102"/>
    <w:rsid w:val="005766F0"/>
    <w:rsid w:val="005775A7"/>
    <w:rsid w:val="00581165"/>
    <w:rsid w:val="00581829"/>
    <w:rsid w:val="00585DA2"/>
    <w:rsid w:val="005942AE"/>
    <w:rsid w:val="00594882"/>
    <w:rsid w:val="00597DB2"/>
    <w:rsid w:val="005B1F27"/>
    <w:rsid w:val="005B4A05"/>
    <w:rsid w:val="005B5C92"/>
    <w:rsid w:val="005B72F3"/>
    <w:rsid w:val="005B7B78"/>
    <w:rsid w:val="005B7BFB"/>
    <w:rsid w:val="005C06FC"/>
    <w:rsid w:val="005C303D"/>
    <w:rsid w:val="005C3DAC"/>
    <w:rsid w:val="005C50BF"/>
    <w:rsid w:val="005C55AC"/>
    <w:rsid w:val="005C5E28"/>
    <w:rsid w:val="005D1F91"/>
    <w:rsid w:val="005D2009"/>
    <w:rsid w:val="005D3FC2"/>
    <w:rsid w:val="005D6104"/>
    <w:rsid w:val="005D6176"/>
    <w:rsid w:val="005D7875"/>
    <w:rsid w:val="005E0C8F"/>
    <w:rsid w:val="005F2045"/>
    <w:rsid w:val="005F21E7"/>
    <w:rsid w:val="005F22D4"/>
    <w:rsid w:val="005F3FB5"/>
    <w:rsid w:val="005F4C3E"/>
    <w:rsid w:val="00600EC6"/>
    <w:rsid w:val="006014F8"/>
    <w:rsid w:val="00601E0C"/>
    <w:rsid w:val="00603ED5"/>
    <w:rsid w:val="00606C68"/>
    <w:rsid w:val="00607529"/>
    <w:rsid w:val="006106AB"/>
    <w:rsid w:val="00611680"/>
    <w:rsid w:val="006116E2"/>
    <w:rsid w:val="00613604"/>
    <w:rsid w:val="00613C53"/>
    <w:rsid w:val="00613EEA"/>
    <w:rsid w:val="006173DB"/>
    <w:rsid w:val="00622D31"/>
    <w:rsid w:val="00625D23"/>
    <w:rsid w:val="006263EA"/>
    <w:rsid w:val="00630F33"/>
    <w:rsid w:val="00631B9D"/>
    <w:rsid w:val="00633968"/>
    <w:rsid w:val="0063400B"/>
    <w:rsid w:val="006360B8"/>
    <w:rsid w:val="00637FC1"/>
    <w:rsid w:val="006405C6"/>
    <w:rsid w:val="00640F52"/>
    <w:rsid w:val="006445DF"/>
    <w:rsid w:val="00644FC1"/>
    <w:rsid w:val="0064716A"/>
    <w:rsid w:val="006512F0"/>
    <w:rsid w:val="006514EA"/>
    <w:rsid w:val="00651E12"/>
    <w:rsid w:val="00654B0B"/>
    <w:rsid w:val="00656143"/>
    <w:rsid w:val="00656A6B"/>
    <w:rsid w:val="00662893"/>
    <w:rsid w:val="00663624"/>
    <w:rsid w:val="00665A0A"/>
    <w:rsid w:val="00665D8F"/>
    <w:rsid w:val="00672C39"/>
    <w:rsid w:val="00672E25"/>
    <w:rsid w:val="00673B4B"/>
    <w:rsid w:val="00680648"/>
    <w:rsid w:val="00680FB0"/>
    <w:rsid w:val="00682040"/>
    <w:rsid w:val="006825E1"/>
    <w:rsid w:val="0068355D"/>
    <w:rsid w:val="00692B37"/>
    <w:rsid w:val="0069443C"/>
    <w:rsid w:val="006A2A74"/>
    <w:rsid w:val="006A301C"/>
    <w:rsid w:val="006A3098"/>
    <w:rsid w:val="006A4160"/>
    <w:rsid w:val="006B21DF"/>
    <w:rsid w:val="006B2BF5"/>
    <w:rsid w:val="006B2C13"/>
    <w:rsid w:val="006B7354"/>
    <w:rsid w:val="006B7ABF"/>
    <w:rsid w:val="006C14B8"/>
    <w:rsid w:val="006C242B"/>
    <w:rsid w:val="006C2C14"/>
    <w:rsid w:val="006C371A"/>
    <w:rsid w:val="006C61F5"/>
    <w:rsid w:val="006C7E2C"/>
    <w:rsid w:val="006D0703"/>
    <w:rsid w:val="006D1B1A"/>
    <w:rsid w:val="006D4881"/>
    <w:rsid w:val="006D5745"/>
    <w:rsid w:val="006D768F"/>
    <w:rsid w:val="006E163F"/>
    <w:rsid w:val="006E461F"/>
    <w:rsid w:val="006E5767"/>
    <w:rsid w:val="006F469B"/>
    <w:rsid w:val="006F4BFC"/>
    <w:rsid w:val="00700977"/>
    <w:rsid w:val="00701B3A"/>
    <w:rsid w:val="00703B62"/>
    <w:rsid w:val="0070762D"/>
    <w:rsid w:val="007106E1"/>
    <w:rsid w:val="0071166C"/>
    <w:rsid w:val="00711800"/>
    <w:rsid w:val="007123F7"/>
    <w:rsid w:val="00712AE6"/>
    <w:rsid w:val="00712C3A"/>
    <w:rsid w:val="0071309E"/>
    <w:rsid w:val="0071544D"/>
    <w:rsid w:val="00715EEA"/>
    <w:rsid w:val="00717589"/>
    <w:rsid w:val="00717FC4"/>
    <w:rsid w:val="00723A6D"/>
    <w:rsid w:val="00723DAF"/>
    <w:rsid w:val="007251A4"/>
    <w:rsid w:val="00730E16"/>
    <w:rsid w:val="00731993"/>
    <w:rsid w:val="007400C4"/>
    <w:rsid w:val="007464AD"/>
    <w:rsid w:val="007469E8"/>
    <w:rsid w:val="00746A3D"/>
    <w:rsid w:val="00747676"/>
    <w:rsid w:val="007479B6"/>
    <w:rsid w:val="00747E7C"/>
    <w:rsid w:val="00750BA4"/>
    <w:rsid w:val="007539A8"/>
    <w:rsid w:val="00754F21"/>
    <w:rsid w:val="007607B3"/>
    <w:rsid w:val="00761129"/>
    <w:rsid w:val="00761469"/>
    <w:rsid w:val="00767053"/>
    <w:rsid w:val="00767A01"/>
    <w:rsid w:val="00767CB8"/>
    <w:rsid w:val="00770A42"/>
    <w:rsid w:val="007712AC"/>
    <w:rsid w:val="00774B6B"/>
    <w:rsid w:val="007773C8"/>
    <w:rsid w:val="0078063E"/>
    <w:rsid w:val="007824BF"/>
    <w:rsid w:val="00787B2D"/>
    <w:rsid w:val="007922ED"/>
    <w:rsid w:val="00792BFD"/>
    <w:rsid w:val="007941A9"/>
    <w:rsid w:val="007A4AD6"/>
    <w:rsid w:val="007A51E3"/>
    <w:rsid w:val="007A54EB"/>
    <w:rsid w:val="007A5635"/>
    <w:rsid w:val="007A5F64"/>
    <w:rsid w:val="007A676E"/>
    <w:rsid w:val="007A7BF7"/>
    <w:rsid w:val="007A7C3F"/>
    <w:rsid w:val="007B331F"/>
    <w:rsid w:val="007B44B7"/>
    <w:rsid w:val="007B64E0"/>
    <w:rsid w:val="007C1AAC"/>
    <w:rsid w:val="007C3021"/>
    <w:rsid w:val="007C3A4E"/>
    <w:rsid w:val="007C3E9A"/>
    <w:rsid w:val="007C4B83"/>
    <w:rsid w:val="007C5673"/>
    <w:rsid w:val="007D1847"/>
    <w:rsid w:val="007D18CE"/>
    <w:rsid w:val="007D2040"/>
    <w:rsid w:val="007D434E"/>
    <w:rsid w:val="007D4D18"/>
    <w:rsid w:val="007D6770"/>
    <w:rsid w:val="007D724B"/>
    <w:rsid w:val="007D799F"/>
    <w:rsid w:val="007E0328"/>
    <w:rsid w:val="007E3E21"/>
    <w:rsid w:val="007E5B51"/>
    <w:rsid w:val="007F104B"/>
    <w:rsid w:val="007F21F5"/>
    <w:rsid w:val="007F5AD6"/>
    <w:rsid w:val="007F771A"/>
    <w:rsid w:val="007F7801"/>
    <w:rsid w:val="00802F29"/>
    <w:rsid w:val="00803E2D"/>
    <w:rsid w:val="008044D0"/>
    <w:rsid w:val="008067DF"/>
    <w:rsid w:val="00811441"/>
    <w:rsid w:val="0081320A"/>
    <w:rsid w:val="00813BA3"/>
    <w:rsid w:val="00815E51"/>
    <w:rsid w:val="00817209"/>
    <w:rsid w:val="008203C0"/>
    <w:rsid w:val="00821302"/>
    <w:rsid w:val="008249A2"/>
    <w:rsid w:val="00825642"/>
    <w:rsid w:val="00827473"/>
    <w:rsid w:val="00830E0E"/>
    <w:rsid w:val="00831FF5"/>
    <w:rsid w:val="00833045"/>
    <w:rsid w:val="00833BB7"/>
    <w:rsid w:val="008341AE"/>
    <w:rsid w:val="00834699"/>
    <w:rsid w:val="00834DF7"/>
    <w:rsid w:val="00835631"/>
    <w:rsid w:val="008358E5"/>
    <w:rsid w:val="00836B0F"/>
    <w:rsid w:val="00836F8A"/>
    <w:rsid w:val="008413B1"/>
    <w:rsid w:val="0084300D"/>
    <w:rsid w:val="00843B52"/>
    <w:rsid w:val="008452AF"/>
    <w:rsid w:val="00850BBF"/>
    <w:rsid w:val="00851C5E"/>
    <w:rsid w:val="00855EDF"/>
    <w:rsid w:val="008608EF"/>
    <w:rsid w:val="00860E1C"/>
    <w:rsid w:val="008616CB"/>
    <w:rsid w:val="00862393"/>
    <w:rsid w:val="00862698"/>
    <w:rsid w:val="0086353F"/>
    <w:rsid w:val="00863C8B"/>
    <w:rsid w:val="00865616"/>
    <w:rsid w:val="008658A1"/>
    <w:rsid w:val="00865DF9"/>
    <w:rsid w:val="00866192"/>
    <w:rsid w:val="00867D94"/>
    <w:rsid w:val="00870306"/>
    <w:rsid w:val="00871613"/>
    <w:rsid w:val="008732FE"/>
    <w:rsid w:val="00875076"/>
    <w:rsid w:val="00875BFD"/>
    <w:rsid w:val="00885ABD"/>
    <w:rsid w:val="00885F12"/>
    <w:rsid w:val="00886F43"/>
    <w:rsid w:val="00887E40"/>
    <w:rsid w:val="0089495A"/>
    <w:rsid w:val="008A3F4C"/>
    <w:rsid w:val="008A3FD2"/>
    <w:rsid w:val="008B53CB"/>
    <w:rsid w:val="008B5D7E"/>
    <w:rsid w:val="008B620B"/>
    <w:rsid w:val="008B62CC"/>
    <w:rsid w:val="008B6391"/>
    <w:rsid w:val="008C1766"/>
    <w:rsid w:val="008C28CB"/>
    <w:rsid w:val="008C57EC"/>
    <w:rsid w:val="008D052D"/>
    <w:rsid w:val="008D0BA0"/>
    <w:rsid w:val="008D17FF"/>
    <w:rsid w:val="008D45BC"/>
    <w:rsid w:val="008D47A9"/>
    <w:rsid w:val="008D6385"/>
    <w:rsid w:val="008D7044"/>
    <w:rsid w:val="008D7642"/>
    <w:rsid w:val="008E0275"/>
    <w:rsid w:val="008E231E"/>
    <w:rsid w:val="008E2B5E"/>
    <w:rsid w:val="008E3F6C"/>
    <w:rsid w:val="008E441F"/>
    <w:rsid w:val="008E50F0"/>
    <w:rsid w:val="008E77E5"/>
    <w:rsid w:val="008F03FE"/>
    <w:rsid w:val="008F1DC2"/>
    <w:rsid w:val="008F78D2"/>
    <w:rsid w:val="00904929"/>
    <w:rsid w:val="00907134"/>
    <w:rsid w:val="00910141"/>
    <w:rsid w:val="00910E03"/>
    <w:rsid w:val="0091260B"/>
    <w:rsid w:val="00913102"/>
    <w:rsid w:val="00913752"/>
    <w:rsid w:val="0091656C"/>
    <w:rsid w:val="00917F80"/>
    <w:rsid w:val="00923B39"/>
    <w:rsid w:val="009268F6"/>
    <w:rsid w:val="0093218D"/>
    <w:rsid w:val="00932FBD"/>
    <w:rsid w:val="009333B4"/>
    <w:rsid w:val="00933C9A"/>
    <w:rsid w:val="00934D96"/>
    <w:rsid w:val="009406A5"/>
    <w:rsid w:val="00940FC7"/>
    <w:rsid w:val="009429FB"/>
    <w:rsid w:val="009460F1"/>
    <w:rsid w:val="00946EED"/>
    <w:rsid w:val="00947999"/>
    <w:rsid w:val="0095196C"/>
    <w:rsid w:val="00951F63"/>
    <w:rsid w:val="009528D1"/>
    <w:rsid w:val="0095298A"/>
    <w:rsid w:val="00953CFC"/>
    <w:rsid w:val="0095594C"/>
    <w:rsid w:val="00955CD4"/>
    <w:rsid w:val="00956966"/>
    <w:rsid w:val="009612F6"/>
    <w:rsid w:val="00966AC0"/>
    <w:rsid w:val="00966F1D"/>
    <w:rsid w:val="00967B49"/>
    <w:rsid w:val="00970143"/>
    <w:rsid w:val="009729B7"/>
    <w:rsid w:val="009740F9"/>
    <w:rsid w:val="0097454A"/>
    <w:rsid w:val="00976FAA"/>
    <w:rsid w:val="0097727E"/>
    <w:rsid w:val="009778A3"/>
    <w:rsid w:val="0098134E"/>
    <w:rsid w:val="009813A1"/>
    <w:rsid w:val="00983131"/>
    <w:rsid w:val="00983C65"/>
    <w:rsid w:val="009843EF"/>
    <w:rsid w:val="009854D5"/>
    <w:rsid w:val="009903C2"/>
    <w:rsid w:val="00991D63"/>
    <w:rsid w:val="00993FF5"/>
    <w:rsid w:val="00994217"/>
    <w:rsid w:val="009A2275"/>
    <w:rsid w:val="009A3F4A"/>
    <w:rsid w:val="009A46EF"/>
    <w:rsid w:val="009B048D"/>
    <w:rsid w:val="009B0A9C"/>
    <w:rsid w:val="009B399A"/>
    <w:rsid w:val="009B4142"/>
    <w:rsid w:val="009B5251"/>
    <w:rsid w:val="009B7545"/>
    <w:rsid w:val="009B7ABF"/>
    <w:rsid w:val="009C09A0"/>
    <w:rsid w:val="009C10D5"/>
    <w:rsid w:val="009C37F5"/>
    <w:rsid w:val="009C6269"/>
    <w:rsid w:val="009C6F21"/>
    <w:rsid w:val="009C736D"/>
    <w:rsid w:val="009D0CDF"/>
    <w:rsid w:val="009D107B"/>
    <w:rsid w:val="009D125C"/>
    <w:rsid w:val="009D2A49"/>
    <w:rsid w:val="009D4D70"/>
    <w:rsid w:val="009D6A32"/>
    <w:rsid w:val="009E34B7"/>
    <w:rsid w:val="009E4215"/>
    <w:rsid w:val="009E6BEF"/>
    <w:rsid w:val="009F3200"/>
    <w:rsid w:val="009F4BED"/>
    <w:rsid w:val="009F5CF4"/>
    <w:rsid w:val="00A0100C"/>
    <w:rsid w:val="00A03604"/>
    <w:rsid w:val="00A03DD0"/>
    <w:rsid w:val="00A05A12"/>
    <w:rsid w:val="00A06131"/>
    <w:rsid w:val="00A07614"/>
    <w:rsid w:val="00A1731E"/>
    <w:rsid w:val="00A174B6"/>
    <w:rsid w:val="00A17509"/>
    <w:rsid w:val="00A177D5"/>
    <w:rsid w:val="00A22309"/>
    <w:rsid w:val="00A23634"/>
    <w:rsid w:val="00A23689"/>
    <w:rsid w:val="00A2556C"/>
    <w:rsid w:val="00A2646F"/>
    <w:rsid w:val="00A30BDA"/>
    <w:rsid w:val="00A317CF"/>
    <w:rsid w:val="00A31EB7"/>
    <w:rsid w:val="00A322F4"/>
    <w:rsid w:val="00A32E99"/>
    <w:rsid w:val="00A43E92"/>
    <w:rsid w:val="00A46511"/>
    <w:rsid w:val="00A46F0F"/>
    <w:rsid w:val="00A55699"/>
    <w:rsid w:val="00A5645C"/>
    <w:rsid w:val="00A604B5"/>
    <w:rsid w:val="00A607DC"/>
    <w:rsid w:val="00A66F91"/>
    <w:rsid w:val="00A67207"/>
    <w:rsid w:val="00A702CB"/>
    <w:rsid w:val="00A76C96"/>
    <w:rsid w:val="00A77196"/>
    <w:rsid w:val="00A773A9"/>
    <w:rsid w:val="00A81A7C"/>
    <w:rsid w:val="00A820C2"/>
    <w:rsid w:val="00A82365"/>
    <w:rsid w:val="00A8256B"/>
    <w:rsid w:val="00A848E7"/>
    <w:rsid w:val="00A85861"/>
    <w:rsid w:val="00A86A61"/>
    <w:rsid w:val="00A875FF"/>
    <w:rsid w:val="00A90BD5"/>
    <w:rsid w:val="00A910E1"/>
    <w:rsid w:val="00A9415B"/>
    <w:rsid w:val="00A9489D"/>
    <w:rsid w:val="00A95F42"/>
    <w:rsid w:val="00A9751B"/>
    <w:rsid w:val="00AA0B80"/>
    <w:rsid w:val="00AA299F"/>
    <w:rsid w:val="00AA4F9C"/>
    <w:rsid w:val="00AA684E"/>
    <w:rsid w:val="00AA69C0"/>
    <w:rsid w:val="00AA6FF3"/>
    <w:rsid w:val="00AB2588"/>
    <w:rsid w:val="00AB5AF7"/>
    <w:rsid w:val="00AC34C1"/>
    <w:rsid w:val="00AC609B"/>
    <w:rsid w:val="00AC7C88"/>
    <w:rsid w:val="00AD069D"/>
    <w:rsid w:val="00AD2AE2"/>
    <w:rsid w:val="00AD3EA6"/>
    <w:rsid w:val="00AD6E1D"/>
    <w:rsid w:val="00AD77C7"/>
    <w:rsid w:val="00AE1944"/>
    <w:rsid w:val="00AE244C"/>
    <w:rsid w:val="00AE2CB7"/>
    <w:rsid w:val="00AE40BA"/>
    <w:rsid w:val="00AE4AED"/>
    <w:rsid w:val="00AE6F7F"/>
    <w:rsid w:val="00AF0020"/>
    <w:rsid w:val="00AF0095"/>
    <w:rsid w:val="00AF2A11"/>
    <w:rsid w:val="00AF472E"/>
    <w:rsid w:val="00AF7069"/>
    <w:rsid w:val="00B000F9"/>
    <w:rsid w:val="00B00A78"/>
    <w:rsid w:val="00B03C08"/>
    <w:rsid w:val="00B072B1"/>
    <w:rsid w:val="00B1029A"/>
    <w:rsid w:val="00B10DCE"/>
    <w:rsid w:val="00B1148B"/>
    <w:rsid w:val="00B13895"/>
    <w:rsid w:val="00B15A1D"/>
    <w:rsid w:val="00B15D8F"/>
    <w:rsid w:val="00B15E9B"/>
    <w:rsid w:val="00B17F11"/>
    <w:rsid w:val="00B24019"/>
    <w:rsid w:val="00B275B5"/>
    <w:rsid w:val="00B302BA"/>
    <w:rsid w:val="00B31946"/>
    <w:rsid w:val="00B3238C"/>
    <w:rsid w:val="00B35749"/>
    <w:rsid w:val="00B35CC0"/>
    <w:rsid w:val="00B365B1"/>
    <w:rsid w:val="00B4015D"/>
    <w:rsid w:val="00B403E4"/>
    <w:rsid w:val="00B4091C"/>
    <w:rsid w:val="00B43198"/>
    <w:rsid w:val="00B450DE"/>
    <w:rsid w:val="00B4798B"/>
    <w:rsid w:val="00B501A3"/>
    <w:rsid w:val="00B51EA7"/>
    <w:rsid w:val="00B51EA9"/>
    <w:rsid w:val="00B52D13"/>
    <w:rsid w:val="00B541EC"/>
    <w:rsid w:val="00B55350"/>
    <w:rsid w:val="00B57166"/>
    <w:rsid w:val="00B57A20"/>
    <w:rsid w:val="00B602DD"/>
    <w:rsid w:val="00B63B69"/>
    <w:rsid w:val="00B65E96"/>
    <w:rsid w:val="00B666B2"/>
    <w:rsid w:val="00B70817"/>
    <w:rsid w:val="00B71635"/>
    <w:rsid w:val="00B7168D"/>
    <w:rsid w:val="00B71B75"/>
    <w:rsid w:val="00B73FDB"/>
    <w:rsid w:val="00B7582C"/>
    <w:rsid w:val="00B75A75"/>
    <w:rsid w:val="00B82461"/>
    <w:rsid w:val="00B82D84"/>
    <w:rsid w:val="00B83EE9"/>
    <w:rsid w:val="00B84D95"/>
    <w:rsid w:val="00B8586D"/>
    <w:rsid w:val="00B87220"/>
    <w:rsid w:val="00B92E9F"/>
    <w:rsid w:val="00B92EA1"/>
    <w:rsid w:val="00B9303B"/>
    <w:rsid w:val="00B9308F"/>
    <w:rsid w:val="00B94919"/>
    <w:rsid w:val="00B965FD"/>
    <w:rsid w:val="00BA105C"/>
    <w:rsid w:val="00BA1337"/>
    <w:rsid w:val="00BA1A91"/>
    <w:rsid w:val="00BA437B"/>
    <w:rsid w:val="00BA4A87"/>
    <w:rsid w:val="00BA6AFB"/>
    <w:rsid w:val="00BA6BA1"/>
    <w:rsid w:val="00BB0BD1"/>
    <w:rsid w:val="00BB55FB"/>
    <w:rsid w:val="00BB62C0"/>
    <w:rsid w:val="00BB65D8"/>
    <w:rsid w:val="00BB6AAC"/>
    <w:rsid w:val="00BB74AF"/>
    <w:rsid w:val="00BB76BC"/>
    <w:rsid w:val="00BB7DEB"/>
    <w:rsid w:val="00BC18C4"/>
    <w:rsid w:val="00BC1D2E"/>
    <w:rsid w:val="00BC3E9F"/>
    <w:rsid w:val="00BC480B"/>
    <w:rsid w:val="00BC5965"/>
    <w:rsid w:val="00BC5D65"/>
    <w:rsid w:val="00BC67E9"/>
    <w:rsid w:val="00BC6957"/>
    <w:rsid w:val="00BC6EDE"/>
    <w:rsid w:val="00BC7584"/>
    <w:rsid w:val="00BD41CC"/>
    <w:rsid w:val="00BD50E5"/>
    <w:rsid w:val="00BD5543"/>
    <w:rsid w:val="00BD6767"/>
    <w:rsid w:val="00BE1308"/>
    <w:rsid w:val="00BE39EE"/>
    <w:rsid w:val="00BE3A0C"/>
    <w:rsid w:val="00BE58FA"/>
    <w:rsid w:val="00BE5916"/>
    <w:rsid w:val="00BF2986"/>
    <w:rsid w:val="00BF6595"/>
    <w:rsid w:val="00BF6BE3"/>
    <w:rsid w:val="00BF761E"/>
    <w:rsid w:val="00C0135D"/>
    <w:rsid w:val="00C047D3"/>
    <w:rsid w:val="00C05CCE"/>
    <w:rsid w:val="00C0692F"/>
    <w:rsid w:val="00C1037F"/>
    <w:rsid w:val="00C10561"/>
    <w:rsid w:val="00C124C8"/>
    <w:rsid w:val="00C13639"/>
    <w:rsid w:val="00C13D2E"/>
    <w:rsid w:val="00C15294"/>
    <w:rsid w:val="00C158E0"/>
    <w:rsid w:val="00C16F09"/>
    <w:rsid w:val="00C20C69"/>
    <w:rsid w:val="00C20EFF"/>
    <w:rsid w:val="00C250ED"/>
    <w:rsid w:val="00C269FC"/>
    <w:rsid w:val="00C26E7C"/>
    <w:rsid w:val="00C27CEE"/>
    <w:rsid w:val="00C3617A"/>
    <w:rsid w:val="00C3646A"/>
    <w:rsid w:val="00C40844"/>
    <w:rsid w:val="00C412AE"/>
    <w:rsid w:val="00C42C6C"/>
    <w:rsid w:val="00C441AD"/>
    <w:rsid w:val="00C45949"/>
    <w:rsid w:val="00C512AA"/>
    <w:rsid w:val="00C536E4"/>
    <w:rsid w:val="00C539EE"/>
    <w:rsid w:val="00C56183"/>
    <w:rsid w:val="00C57BED"/>
    <w:rsid w:val="00C60E27"/>
    <w:rsid w:val="00C60F4D"/>
    <w:rsid w:val="00C61586"/>
    <w:rsid w:val="00C62E65"/>
    <w:rsid w:val="00C63D7E"/>
    <w:rsid w:val="00C674C4"/>
    <w:rsid w:val="00C676A0"/>
    <w:rsid w:val="00C6772C"/>
    <w:rsid w:val="00C7037F"/>
    <w:rsid w:val="00C71FDB"/>
    <w:rsid w:val="00C75E6D"/>
    <w:rsid w:val="00C76DEE"/>
    <w:rsid w:val="00C7717D"/>
    <w:rsid w:val="00C82ED4"/>
    <w:rsid w:val="00C83F0F"/>
    <w:rsid w:val="00C90907"/>
    <w:rsid w:val="00C91F53"/>
    <w:rsid w:val="00C940A2"/>
    <w:rsid w:val="00C95B04"/>
    <w:rsid w:val="00C969FE"/>
    <w:rsid w:val="00C97984"/>
    <w:rsid w:val="00C97C4C"/>
    <w:rsid w:val="00CA0F56"/>
    <w:rsid w:val="00CA175A"/>
    <w:rsid w:val="00CA60C8"/>
    <w:rsid w:val="00CA619C"/>
    <w:rsid w:val="00CA739F"/>
    <w:rsid w:val="00CB3EC2"/>
    <w:rsid w:val="00CB40EB"/>
    <w:rsid w:val="00CB7854"/>
    <w:rsid w:val="00CC0173"/>
    <w:rsid w:val="00CC0A62"/>
    <w:rsid w:val="00CC4EA3"/>
    <w:rsid w:val="00CC6D50"/>
    <w:rsid w:val="00CD0A74"/>
    <w:rsid w:val="00CD44D7"/>
    <w:rsid w:val="00CD4D46"/>
    <w:rsid w:val="00CD61EF"/>
    <w:rsid w:val="00CD6940"/>
    <w:rsid w:val="00CE0AA5"/>
    <w:rsid w:val="00CE5DEE"/>
    <w:rsid w:val="00CE7ABC"/>
    <w:rsid w:val="00CF1894"/>
    <w:rsid w:val="00CF283F"/>
    <w:rsid w:val="00CF3A58"/>
    <w:rsid w:val="00CF508D"/>
    <w:rsid w:val="00D00EB4"/>
    <w:rsid w:val="00D0225B"/>
    <w:rsid w:val="00D05B7C"/>
    <w:rsid w:val="00D06289"/>
    <w:rsid w:val="00D072ED"/>
    <w:rsid w:val="00D07411"/>
    <w:rsid w:val="00D11CE8"/>
    <w:rsid w:val="00D160AE"/>
    <w:rsid w:val="00D16B0D"/>
    <w:rsid w:val="00D22DE2"/>
    <w:rsid w:val="00D2304C"/>
    <w:rsid w:val="00D23B97"/>
    <w:rsid w:val="00D2455E"/>
    <w:rsid w:val="00D24D47"/>
    <w:rsid w:val="00D250A2"/>
    <w:rsid w:val="00D34661"/>
    <w:rsid w:val="00D34E63"/>
    <w:rsid w:val="00D35F24"/>
    <w:rsid w:val="00D40905"/>
    <w:rsid w:val="00D422BB"/>
    <w:rsid w:val="00D42ED8"/>
    <w:rsid w:val="00D439FF"/>
    <w:rsid w:val="00D51A38"/>
    <w:rsid w:val="00D528F2"/>
    <w:rsid w:val="00D541AF"/>
    <w:rsid w:val="00D559DB"/>
    <w:rsid w:val="00D5643C"/>
    <w:rsid w:val="00D5732A"/>
    <w:rsid w:val="00D609FE"/>
    <w:rsid w:val="00D60AF4"/>
    <w:rsid w:val="00D60D45"/>
    <w:rsid w:val="00D60F27"/>
    <w:rsid w:val="00D62809"/>
    <w:rsid w:val="00D62CEC"/>
    <w:rsid w:val="00D75ADE"/>
    <w:rsid w:val="00D771DC"/>
    <w:rsid w:val="00D82085"/>
    <w:rsid w:val="00D85A7B"/>
    <w:rsid w:val="00D91791"/>
    <w:rsid w:val="00D91815"/>
    <w:rsid w:val="00DA1100"/>
    <w:rsid w:val="00DA175E"/>
    <w:rsid w:val="00DA1854"/>
    <w:rsid w:val="00DA6417"/>
    <w:rsid w:val="00DA646A"/>
    <w:rsid w:val="00DA7FE0"/>
    <w:rsid w:val="00DB186B"/>
    <w:rsid w:val="00DB5C1E"/>
    <w:rsid w:val="00DC37C6"/>
    <w:rsid w:val="00DC5581"/>
    <w:rsid w:val="00DC5891"/>
    <w:rsid w:val="00DD13DB"/>
    <w:rsid w:val="00DD4339"/>
    <w:rsid w:val="00DD4D5A"/>
    <w:rsid w:val="00DD57A7"/>
    <w:rsid w:val="00DD5806"/>
    <w:rsid w:val="00DE0504"/>
    <w:rsid w:val="00DE2B71"/>
    <w:rsid w:val="00DE398D"/>
    <w:rsid w:val="00DE3CDE"/>
    <w:rsid w:val="00DE3F6C"/>
    <w:rsid w:val="00DE6D6A"/>
    <w:rsid w:val="00DE706B"/>
    <w:rsid w:val="00DE7269"/>
    <w:rsid w:val="00DF0F1E"/>
    <w:rsid w:val="00DF1CF8"/>
    <w:rsid w:val="00DF2EC0"/>
    <w:rsid w:val="00DF32CC"/>
    <w:rsid w:val="00DF44FD"/>
    <w:rsid w:val="00DF4E6F"/>
    <w:rsid w:val="00DF5DA5"/>
    <w:rsid w:val="00DF5F66"/>
    <w:rsid w:val="00DF683C"/>
    <w:rsid w:val="00DF769E"/>
    <w:rsid w:val="00DF7CCA"/>
    <w:rsid w:val="00E007E6"/>
    <w:rsid w:val="00E014B6"/>
    <w:rsid w:val="00E0379D"/>
    <w:rsid w:val="00E07737"/>
    <w:rsid w:val="00E121ED"/>
    <w:rsid w:val="00E12256"/>
    <w:rsid w:val="00E1423C"/>
    <w:rsid w:val="00E20C45"/>
    <w:rsid w:val="00E219A9"/>
    <w:rsid w:val="00E23A6B"/>
    <w:rsid w:val="00E23BB0"/>
    <w:rsid w:val="00E25761"/>
    <w:rsid w:val="00E274A2"/>
    <w:rsid w:val="00E30AAF"/>
    <w:rsid w:val="00E31DC4"/>
    <w:rsid w:val="00E34ABF"/>
    <w:rsid w:val="00E35F5B"/>
    <w:rsid w:val="00E36A9C"/>
    <w:rsid w:val="00E40034"/>
    <w:rsid w:val="00E4210F"/>
    <w:rsid w:val="00E451B1"/>
    <w:rsid w:val="00E45D7F"/>
    <w:rsid w:val="00E46BAB"/>
    <w:rsid w:val="00E50AF1"/>
    <w:rsid w:val="00E52833"/>
    <w:rsid w:val="00E53EFE"/>
    <w:rsid w:val="00E53FF8"/>
    <w:rsid w:val="00E56193"/>
    <w:rsid w:val="00E5672F"/>
    <w:rsid w:val="00E60376"/>
    <w:rsid w:val="00E61536"/>
    <w:rsid w:val="00E61A6A"/>
    <w:rsid w:val="00E6326C"/>
    <w:rsid w:val="00E668EC"/>
    <w:rsid w:val="00E674D6"/>
    <w:rsid w:val="00E7532D"/>
    <w:rsid w:val="00E8043B"/>
    <w:rsid w:val="00E817B6"/>
    <w:rsid w:val="00E82086"/>
    <w:rsid w:val="00E839F9"/>
    <w:rsid w:val="00E84A8E"/>
    <w:rsid w:val="00E8520F"/>
    <w:rsid w:val="00E855BC"/>
    <w:rsid w:val="00E870FC"/>
    <w:rsid w:val="00E90AC0"/>
    <w:rsid w:val="00E9125E"/>
    <w:rsid w:val="00E91C15"/>
    <w:rsid w:val="00E9442A"/>
    <w:rsid w:val="00E94819"/>
    <w:rsid w:val="00E97864"/>
    <w:rsid w:val="00EA1951"/>
    <w:rsid w:val="00EA2D27"/>
    <w:rsid w:val="00EA4EA1"/>
    <w:rsid w:val="00EA52E9"/>
    <w:rsid w:val="00EA60F9"/>
    <w:rsid w:val="00EA6C9D"/>
    <w:rsid w:val="00EA6D7C"/>
    <w:rsid w:val="00EA7E83"/>
    <w:rsid w:val="00EB2E53"/>
    <w:rsid w:val="00EB4290"/>
    <w:rsid w:val="00EB489E"/>
    <w:rsid w:val="00EB71A2"/>
    <w:rsid w:val="00EB72FA"/>
    <w:rsid w:val="00EC098D"/>
    <w:rsid w:val="00EC11E0"/>
    <w:rsid w:val="00EC322D"/>
    <w:rsid w:val="00ED0083"/>
    <w:rsid w:val="00ED17EF"/>
    <w:rsid w:val="00ED3E87"/>
    <w:rsid w:val="00ED4892"/>
    <w:rsid w:val="00ED5269"/>
    <w:rsid w:val="00EE18F9"/>
    <w:rsid w:val="00EE1C86"/>
    <w:rsid w:val="00EE2CED"/>
    <w:rsid w:val="00EE77D8"/>
    <w:rsid w:val="00EF1830"/>
    <w:rsid w:val="00EF1A8E"/>
    <w:rsid w:val="00EF1E77"/>
    <w:rsid w:val="00EF3F52"/>
    <w:rsid w:val="00EF6962"/>
    <w:rsid w:val="00EF7D80"/>
    <w:rsid w:val="00F002DD"/>
    <w:rsid w:val="00F01153"/>
    <w:rsid w:val="00F0256E"/>
    <w:rsid w:val="00F034AC"/>
    <w:rsid w:val="00F059F9"/>
    <w:rsid w:val="00F0665F"/>
    <w:rsid w:val="00F06B2A"/>
    <w:rsid w:val="00F146E5"/>
    <w:rsid w:val="00F159CF"/>
    <w:rsid w:val="00F1788D"/>
    <w:rsid w:val="00F2262E"/>
    <w:rsid w:val="00F23863"/>
    <w:rsid w:val="00F25751"/>
    <w:rsid w:val="00F26408"/>
    <w:rsid w:val="00F3060F"/>
    <w:rsid w:val="00F313A8"/>
    <w:rsid w:val="00F31D13"/>
    <w:rsid w:val="00F361B7"/>
    <w:rsid w:val="00F43F0D"/>
    <w:rsid w:val="00F455EA"/>
    <w:rsid w:val="00F46B31"/>
    <w:rsid w:val="00F50428"/>
    <w:rsid w:val="00F50537"/>
    <w:rsid w:val="00F50C4E"/>
    <w:rsid w:val="00F51579"/>
    <w:rsid w:val="00F60A43"/>
    <w:rsid w:val="00F6127A"/>
    <w:rsid w:val="00F6224C"/>
    <w:rsid w:val="00F623E5"/>
    <w:rsid w:val="00F62921"/>
    <w:rsid w:val="00F6298D"/>
    <w:rsid w:val="00F64792"/>
    <w:rsid w:val="00F64F70"/>
    <w:rsid w:val="00F669C1"/>
    <w:rsid w:val="00F66C25"/>
    <w:rsid w:val="00F67F32"/>
    <w:rsid w:val="00F72E58"/>
    <w:rsid w:val="00F74FAA"/>
    <w:rsid w:val="00F82A6A"/>
    <w:rsid w:val="00F82F74"/>
    <w:rsid w:val="00F83BBE"/>
    <w:rsid w:val="00F847E4"/>
    <w:rsid w:val="00F8495F"/>
    <w:rsid w:val="00F8659B"/>
    <w:rsid w:val="00F900F7"/>
    <w:rsid w:val="00F91E4A"/>
    <w:rsid w:val="00F9257D"/>
    <w:rsid w:val="00F967B3"/>
    <w:rsid w:val="00F9791C"/>
    <w:rsid w:val="00FA1160"/>
    <w:rsid w:val="00FA1B42"/>
    <w:rsid w:val="00FA2A29"/>
    <w:rsid w:val="00FA301C"/>
    <w:rsid w:val="00FA427F"/>
    <w:rsid w:val="00FA45D4"/>
    <w:rsid w:val="00FA7074"/>
    <w:rsid w:val="00FA7470"/>
    <w:rsid w:val="00FB0715"/>
    <w:rsid w:val="00FB6336"/>
    <w:rsid w:val="00FB7489"/>
    <w:rsid w:val="00FC24E1"/>
    <w:rsid w:val="00FC278A"/>
    <w:rsid w:val="00FD0B8F"/>
    <w:rsid w:val="00FD3F02"/>
    <w:rsid w:val="00FD6B22"/>
    <w:rsid w:val="00FE5B96"/>
    <w:rsid w:val="00FE6A6D"/>
    <w:rsid w:val="00FF13B8"/>
    <w:rsid w:val="00FF2346"/>
    <w:rsid w:val="00FF2BA5"/>
    <w:rsid w:val="00FF3AF3"/>
    <w:rsid w:val="00FF3F2D"/>
    <w:rsid w:val="00FF4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195F"/>
    <w:pPr>
      <w:spacing w:before="120"/>
    </w:pPr>
    <w:rPr>
      <w:sz w:val="24"/>
    </w:rPr>
  </w:style>
  <w:style w:type="paragraph" w:styleId="Heading1">
    <w:name w:val="heading 1"/>
    <w:next w:val="BodyText"/>
    <w:link w:val="Heading1Char"/>
    <w:qFormat/>
    <w:rsid w:val="00597DB2"/>
    <w:pPr>
      <w:keepNext/>
      <w:pageBreakBefore/>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outlineLvl w:val="1"/>
    </w:pPr>
  </w:style>
  <w:style w:type="paragraph" w:styleId="Heading3">
    <w:name w:val="heading 3"/>
    <w:basedOn w:val="Heading2"/>
    <w:next w:val="BodyText"/>
    <w:qFormat/>
    <w:rsid w:val="00597DB2"/>
    <w:pPr>
      <w:outlineLvl w:val="2"/>
    </w:pPr>
  </w:style>
  <w:style w:type="paragraph" w:styleId="Heading4">
    <w:name w:val="heading 4"/>
    <w:basedOn w:val="Heading3"/>
    <w:next w:val="BodyText"/>
    <w:qFormat/>
    <w:rsid w:val="00597DB2"/>
    <w:pPr>
      <w:outlineLvl w:val="3"/>
    </w:pPr>
  </w:style>
  <w:style w:type="paragraph" w:styleId="Heading5">
    <w:name w:val="heading 5"/>
    <w:basedOn w:val="Heading4"/>
    <w:next w:val="BodyText"/>
    <w:qFormat/>
    <w:rsid w:val="00597DB2"/>
    <w:pPr>
      <w:outlineLvl w:val="4"/>
    </w:pPr>
  </w:style>
  <w:style w:type="paragraph" w:styleId="Heading6">
    <w:name w:val="heading 6"/>
    <w:basedOn w:val="Heading5"/>
    <w:next w:val="BodyText"/>
    <w:qFormat/>
    <w:rsid w:val="00597DB2"/>
    <w:p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rsid w:val="00597DB2"/>
    <w:pPr>
      <w:spacing w:before="40" w:after="40"/>
      <w:ind w:left="72" w:right="72"/>
    </w:pPr>
    <w:rPr>
      <w:sz w:val="18"/>
    </w:rPr>
  </w:style>
  <w:style w:type="paragraph" w:customStyle="1" w:styleId="TableEntryHeader">
    <w:name w:val="Table Entry Header"/>
    <w:basedOn w:val="TableEntry"/>
    <w:rsid w:val="00597DB2"/>
    <w:pPr>
      <w:jc w:val="center"/>
    </w:pPr>
    <w:rPr>
      <w:rFonts w:ascii="Arial" w:hAnsi="Arial"/>
      <w:b/>
      <w:sz w:val="20"/>
    </w:rPr>
  </w:style>
  <w:style w:type="paragraph" w:customStyle="1" w:styleId="TableTitle">
    <w:name w:val="Table Title"/>
    <w:basedOn w:val="BodyText"/>
    <w:rsid w:val="00597DB2"/>
    <w:pPr>
      <w:keepNext/>
      <w:spacing w:before="60" w:after="60"/>
      <w:jc w:val="center"/>
    </w:pPr>
    <w:rPr>
      <w:rFonts w:ascii="Arial" w:hAnsi="Arial"/>
      <w:b/>
      <w:sz w:val="22"/>
    </w:rPr>
  </w:style>
  <w:style w:type="paragraph" w:customStyle="1" w:styleId="FigureTitle">
    <w:name w:val="Figure Title"/>
    <w:basedOn w:val="TableTitle"/>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A03604"/>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rsid w:val="00A03604"/>
    <w:pPr>
      <w:ind w:firstLine="0"/>
    </w:pPr>
  </w:style>
  <w:style w:type="paragraph" w:customStyle="1" w:styleId="AppendixHeading2">
    <w:name w:val="Appendix Heading 2"/>
    <w:next w:val="BodyText"/>
    <w:rsid w:val="00597DB2"/>
    <w:pPr>
      <w:spacing w:before="240" w:after="60"/>
    </w:pPr>
    <w:rPr>
      <w:rFonts w:ascii="Arial" w:hAnsi="Arial"/>
      <w:b/>
      <w:noProof/>
      <w:sz w:val="28"/>
    </w:rPr>
  </w:style>
  <w:style w:type="paragraph" w:customStyle="1" w:styleId="AppendixHeading1">
    <w:name w:val="Appendix Heading 1"/>
    <w:next w:val="BodyText"/>
    <w:rsid w:val="00111CBC"/>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rsid w:val="00597DB2"/>
    <w:pPr>
      <w:numPr>
        <w:ilvl w:val="2"/>
        <w:numId w:val="15"/>
      </w:numPr>
    </w:p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sid w:val="00A03604"/>
    <w:rPr>
      <w:rFonts w:ascii="Courier New" w:hAnsi="Courier New" w:cs="Courier New"/>
      <w:sz w:val="20"/>
    </w:rPr>
  </w:style>
  <w:style w:type="paragraph" w:styleId="TableofAuthorities">
    <w:name w:val="table of authorities"/>
    <w:basedOn w:val="Normal"/>
    <w:next w:val="Normal"/>
    <w:semiHidden/>
    <w:rsid w:val="00A03604"/>
    <w:pPr>
      <w:ind w:left="240" w:hanging="240"/>
    </w:pPr>
  </w:style>
  <w:style w:type="paragraph" w:styleId="TableofFigures">
    <w:name w:val="table of figures"/>
    <w:basedOn w:val="Normal"/>
    <w:next w:val="Normal"/>
    <w:semiHidden/>
    <w:rsid w:val="00A03604"/>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rPr>
  </w:style>
  <w:style w:type="character" w:customStyle="1" w:styleId="TableTextChar">
    <w:name w:val="TableText Char"/>
    <w:link w:val="TableText"/>
    <w:rsid w:val="00BC3E9F"/>
    <w:rPr>
      <w:rFonts w:ascii="Bookman Old Style" w:hAnsi="Bookman Old Style"/>
      <w:noProof/>
      <w:sz w:val="18"/>
      <w:szCs w:val="18"/>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rPr>
  </w:style>
  <w:style w:type="character" w:customStyle="1" w:styleId="ExampleChar">
    <w:name w:val="Example Char"/>
    <w:link w:val="Example"/>
    <w:rsid w:val="00114040"/>
    <w:rPr>
      <w:rFonts w:ascii="Courier New" w:hAnsi="Courier New"/>
      <w:sz w:val="18"/>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597DB2"/>
    <w:pPr>
      <w:numPr>
        <w:numId w:val="2"/>
      </w:numPr>
    </w:pPr>
  </w:style>
  <w:style w:type="paragraph" w:styleId="ListBullet3">
    <w:name w:val="List Bullet 3"/>
    <w:basedOn w:val="Normal"/>
    <w:link w:val="ListBullet3Char"/>
    <w:rsid w:val="00597DB2"/>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597DB2"/>
    <w:pPr>
      <w:numPr>
        <w:numId w:val="9"/>
      </w:numPr>
    </w:pPr>
  </w:style>
  <w:style w:type="paragraph" w:styleId="ListBullet5">
    <w:name w:val="List Bullet 5"/>
    <w:basedOn w:val="Normal"/>
    <w:uiPriority w:val="99"/>
    <w:unhideWhenUsed/>
    <w:rsid w:val="00597DB2"/>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FootnoteTextChar">
    <w:name w:val="Footnote Text Char"/>
    <w:basedOn w:val="DefaultParagraphFont"/>
    <w:link w:val="FootnoteText"/>
    <w:uiPriority w:val="99"/>
    <w:rsid w:val="0051341B"/>
  </w:style>
  <w:style w:type="paragraph" w:customStyle="1" w:styleId="Default">
    <w:name w:val="Default"/>
    <w:rsid w:val="000D39A1"/>
    <w:pPr>
      <w:autoSpaceDE w:val="0"/>
      <w:autoSpaceDN w:val="0"/>
      <w:adjustRightInd w:val="0"/>
    </w:pPr>
    <w:rPr>
      <w:rFonts w:eastAsiaTheme="minorHAnsi"/>
      <w:color w:val="000000"/>
      <w:sz w:val="24"/>
      <w:szCs w:val="24"/>
    </w:rPr>
  </w:style>
  <w:style w:type="paragraph" w:customStyle="1" w:styleId="vocdesc">
    <w:name w:val="vocdesc"/>
    <w:basedOn w:val="Normal"/>
    <w:rsid w:val="00E53FF8"/>
    <w:pPr>
      <w:spacing w:before="100" w:beforeAutospacing="1" w:after="100" w:afterAutospacing="1"/>
    </w:pPr>
    <w:rPr>
      <w:szCs w:val="24"/>
    </w:rPr>
  </w:style>
  <w:style w:type="character" w:styleId="Strong">
    <w:name w:val="Strong"/>
    <w:basedOn w:val="DefaultParagraphFont"/>
    <w:uiPriority w:val="22"/>
    <w:qFormat/>
    <w:rsid w:val="00E53FF8"/>
    <w:rPr>
      <w:b/>
      <w:bCs/>
    </w:rPr>
  </w:style>
  <w:style w:type="character" w:customStyle="1" w:styleId="Heading1Char">
    <w:name w:val="Heading 1 Char"/>
    <w:basedOn w:val="DefaultParagraphFont"/>
    <w:link w:val="Heading1"/>
    <w:rsid w:val="00A607DC"/>
    <w:rPr>
      <w:rFonts w:ascii="Arial" w:hAnsi="Arial"/>
      <w:b/>
      <w:noProof/>
      <w:kern w:val="28"/>
      <w:sz w:val="28"/>
    </w:rPr>
  </w:style>
  <w:style w:type="paragraph" w:customStyle="1" w:styleId="code">
    <w:name w:val="code"/>
    <w:basedOn w:val="Normal"/>
    <w:rsid w:val="00836B0F"/>
    <w:pPr>
      <w:keepNext/>
      <w:keepLines/>
      <w:pBdr>
        <w:top w:val="single" w:sz="4" w:space="1" w:color="auto"/>
        <w:left w:val="single" w:sz="4" w:space="4" w:color="auto"/>
        <w:bottom w:val="single" w:sz="4" w:space="1" w:color="auto"/>
        <w:right w:val="single" w:sz="4" w:space="4" w:color="auto"/>
      </w:pBdr>
      <w:spacing w:before="0"/>
    </w:pPr>
    <w:rPr>
      <w:rFonts w:ascii="Verdana" w:hAnsi="Verdana"/>
      <w:b/>
      <w:noProof/>
      <w:sz w:val="16"/>
    </w:rPr>
  </w:style>
  <w:style w:type="character" w:customStyle="1" w:styleId="InlineXML">
    <w:name w:val="Inline XML"/>
    <w:qFormat/>
    <w:rsid w:val="00A67207"/>
    <w:rPr>
      <w:rFonts w:ascii="Courier New" w:hAnsi="Courier New"/>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195F"/>
    <w:pPr>
      <w:spacing w:before="120"/>
    </w:pPr>
    <w:rPr>
      <w:sz w:val="24"/>
    </w:rPr>
  </w:style>
  <w:style w:type="paragraph" w:styleId="Heading1">
    <w:name w:val="heading 1"/>
    <w:next w:val="BodyText"/>
    <w:link w:val="Heading1Char"/>
    <w:qFormat/>
    <w:rsid w:val="00597DB2"/>
    <w:pPr>
      <w:keepNext/>
      <w:pageBreakBefore/>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outlineLvl w:val="1"/>
    </w:pPr>
  </w:style>
  <w:style w:type="paragraph" w:styleId="Heading3">
    <w:name w:val="heading 3"/>
    <w:basedOn w:val="Heading2"/>
    <w:next w:val="BodyText"/>
    <w:qFormat/>
    <w:rsid w:val="00597DB2"/>
    <w:pPr>
      <w:outlineLvl w:val="2"/>
    </w:pPr>
  </w:style>
  <w:style w:type="paragraph" w:styleId="Heading4">
    <w:name w:val="heading 4"/>
    <w:basedOn w:val="Heading3"/>
    <w:next w:val="BodyText"/>
    <w:qFormat/>
    <w:rsid w:val="00597DB2"/>
    <w:pPr>
      <w:outlineLvl w:val="3"/>
    </w:pPr>
  </w:style>
  <w:style w:type="paragraph" w:styleId="Heading5">
    <w:name w:val="heading 5"/>
    <w:basedOn w:val="Heading4"/>
    <w:next w:val="BodyText"/>
    <w:qFormat/>
    <w:rsid w:val="00597DB2"/>
    <w:pPr>
      <w:outlineLvl w:val="4"/>
    </w:pPr>
  </w:style>
  <w:style w:type="paragraph" w:styleId="Heading6">
    <w:name w:val="heading 6"/>
    <w:basedOn w:val="Heading5"/>
    <w:next w:val="BodyText"/>
    <w:qFormat/>
    <w:rsid w:val="00597DB2"/>
    <w:p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rsid w:val="00597DB2"/>
    <w:pPr>
      <w:spacing w:before="40" w:after="40"/>
      <w:ind w:left="72" w:right="72"/>
    </w:pPr>
    <w:rPr>
      <w:sz w:val="18"/>
    </w:rPr>
  </w:style>
  <w:style w:type="paragraph" w:customStyle="1" w:styleId="TableEntryHeader">
    <w:name w:val="Table Entry Header"/>
    <w:basedOn w:val="TableEntry"/>
    <w:rsid w:val="00597DB2"/>
    <w:pPr>
      <w:jc w:val="center"/>
    </w:pPr>
    <w:rPr>
      <w:rFonts w:ascii="Arial" w:hAnsi="Arial"/>
      <w:b/>
      <w:sz w:val="20"/>
    </w:rPr>
  </w:style>
  <w:style w:type="paragraph" w:customStyle="1" w:styleId="TableTitle">
    <w:name w:val="Table Title"/>
    <w:basedOn w:val="BodyText"/>
    <w:rsid w:val="00597DB2"/>
    <w:pPr>
      <w:keepNext/>
      <w:spacing w:before="60" w:after="60"/>
      <w:jc w:val="center"/>
    </w:pPr>
    <w:rPr>
      <w:rFonts w:ascii="Arial" w:hAnsi="Arial"/>
      <w:b/>
      <w:sz w:val="22"/>
    </w:rPr>
  </w:style>
  <w:style w:type="paragraph" w:customStyle="1" w:styleId="FigureTitle">
    <w:name w:val="Figure Title"/>
    <w:basedOn w:val="TableTitle"/>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A03604"/>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rsid w:val="00A03604"/>
    <w:pPr>
      <w:ind w:firstLine="0"/>
    </w:pPr>
  </w:style>
  <w:style w:type="paragraph" w:customStyle="1" w:styleId="AppendixHeading2">
    <w:name w:val="Appendix Heading 2"/>
    <w:next w:val="BodyText"/>
    <w:rsid w:val="00597DB2"/>
    <w:pPr>
      <w:spacing w:before="240" w:after="60"/>
    </w:pPr>
    <w:rPr>
      <w:rFonts w:ascii="Arial" w:hAnsi="Arial"/>
      <w:b/>
      <w:noProof/>
      <w:sz w:val="28"/>
    </w:rPr>
  </w:style>
  <w:style w:type="paragraph" w:customStyle="1" w:styleId="AppendixHeading1">
    <w:name w:val="Appendix Heading 1"/>
    <w:next w:val="BodyText"/>
    <w:rsid w:val="00111CBC"/>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rsid w:val="00597DB2"/>
    <w:pPr>
      <w:numPr>
        <w:ilvl w:val="2"/>
        <w:numId w:val="15"/>
      </w:numPr>
    </w:p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sid w:val="00A03604"/>
    <w:rPr>
      <w:rFonts w:ascii="Courier New" w:hAnsi="Courier New" w:cs="Courier New"/>
      <w:sz w:val="20"/>
    </w:rPr>
  </w:style>
  <w:style w:type="paragraph" w:styleId="TableofAuthorities">
    <w:name w:val="table of authorities"/>
    <w:basedOn w:val="Normal"/>
    <w:next w:val="Normal"/>
    <w:semiHidden/>
    <w:rsid w:val="00A03604"/>
    <w:pPr>
      <w:ind w:left="240" w:hanging="240"/>
    </w:pPr>
  </w:style>
  <w:style w:type="paragraph" w:styleId="TableofFigures">
    <w:name w:val="table of figures"/>
    <w:basedOn w:val="Normal"/>
    <w:next w:val="Normal"/>
    <w:semiHidden/>
    <w:rsid w:val="00A03604"/>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rPr>
  </w:style>
  <w:style w:type="character" w:customStyle="1" w:styleId="TableTextChar">
    <w:name w:val="TableText Char"/>
    <w:link w:val="TableText"/>
    <w:rsid w:val="00BC3E9F"/>
    <w:rPr>
      <w:rFonts w:ascii="Bookman Old Style" w:hAnsi="Bookman Old Style"/>
      <w:noProof/>
      <w:sz w:val="18"/>
      <w:szCs w:val="18"/>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rPr>
  </w:style>
  <w:style w:type="character" w:customStyle="1" w:styleId="ExampleChar">
    <w:name w:val="Example Char"/>
    <w:link w:val="Example"/>
    <w:rsid w:val="00114040"/>
    <w:rPr>
      <w:rFonts w:ascii="Courier New" w:hAnsi="Courier New"/>
      <w:sz w:val="18"/>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597DB2"/>
    <w:pPr>
      <w:numPr>
        <w:numId w:val="2"/>
      </w:numPr>
    </w:pPr>
  </w:style>
  <w:style w:type="paragraph" w:styleId="ListBullet3">
    <w:name w:val="List Bullet 3"/>
    <w:basedOn w:val="Normal"/>
    <w:link w:val="ListBullet3Char"/>
    <w:rsid w:val="00597DB2"/>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597DB2"/>
    <w:pPr>
      <w:numPr>
        <w:numId w:val="9"/>
      </w:numPr>
    </w:pPr>
  </w:style>
  <w:style w:type="paragraph" w:styleId="ListBullet5">
    <w:name w:val="List Bullet 5"/>
    <w:basedOn w:val="Normal"/>
    <w:uiPriority w:val="99"/>
    <w:unhideWhenUsed/>
    <w:rsid w:val="00597DB2"/>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FootnoteTextChar">
    <w:name w:val="Footnote Text Char"/>
    <w:basedOn w:val="DefaultParagraphFont"/>
    <w:link w:val="FootnoteText"/>
    <w:uiPriority w:val="99"/>
    <w:rsid w:val="0051341B"/>
  </w:style>
  <w:style w:type="paragraph" w:customStyle="1" w:styleId="Default">
    <w:name w:val="Default"/>
    <w:rsid w:val="000D39A1"/>
    <w:pPr>
      <w:autoSpaceDE w:val="0"/>
      <w:autoSpaceDN w:val="0"/>
      <w:adjustRightInd w:val="0"/>
    </w:pPr>
    <w:rPr>
      <w:rFonts w:eastAsiaTheme="minorHAnsi"/>
      <w:color w:val="000000"/>
      <w:sz w:val="24"/>
      <w:szCs w:val="24"/>
    </w:rPr>
  </w:style>
  <w:style w:type="paragraph" w:customStyle="1" w:styleId="vocdesc">
    <w:name w:val="vocdesc"/>
    <w:basedOn w:val="Normal"/>
    <w:rsid w:val="00E53FF8"/>
    <w:pPr>
      <w:spacing w:before="100" w:beforeAutospacing="1" w:after="100" w:afterAutospacing="1"/>
    </w:pPr>
    <w:rPr>
      <w:szCs w:val="24"/>
    </w:rPr>
  </w:style>
  <w:style w:type="character" w:styleId="Strong">
    <w:name w:val="Strong"/>
    <w:basedOn w:val="DefaultParagraphFont"/>
    <w:uiPriority w:val="22"/>
    <w:qFormat/>
    <w:rsid w:val="00E53FF8"/>
    <w:rPr>
      <w:b/>
      <w:bCs/>
    </w:rPr>
  </w:style>
  <w:style w:type="character" w:customStyle="1" w:styleId="Heading1Char">
    <w:name w:val="Heading 1 Char"/>
    <w:basedOn w:val="DefaultParagraphFont"/>
    <w:link w:val="Heading1"/>
    <w:rsid w:val="00A607DC"/>
    <w:rPr>
      <w:rFonts w:ascii="Arial" w:hAnsi="Arial"/>
      <w:b/>
      <w:noProof/>
      <w:kern w:val="28"/>
      <w:sz w:val="28"/>
    </w:rPr>
  </w:style>
  <w:style w:type="paragraph" w:customStyle="1" w:styleId="code">
    <w:name w:val="code"/>
    <w:basedOn w:val="Normal"/>
    <w:rsid w:val="00836B0F"/>
    <w:pPr>
      <w:keepNext/>
      <w:keepLines/>
      <w:pBdr>
        <w:top w:val="single" w:sz="4" w:space="1" w:color="auto"/>
        <w:left w:val="single" w:sz="4" w:space="4" w:color="auto"/>
        <w:bottom w:val="single" w:sz="4" w:space="1" w:color="auto"/>
        <w:right w:val="single" w:sz="4" w:space="4" w:color="auto"/>
      </w:pBdr>
      <w:spacing w:before="0"/>
    </w:pPr>
    <w:rPr>
      <w:rFonts w:ascii="Verdana" w:hAnsi="Verdana"/>
      <w:b/>
      <w:noProof/>
      <w:sz w:val="16"/>
    </w:rPr>
  </w:style>
  <w:style w:type="character" w:customStyle="1" w:styleId="InlineXML">
    <w:name w:val="Inline XML"/>
    <w:qFormat/>
    <w:rsid w:val="00A67207"/>
    <w:rPr>
      <w:rFonts w:ascii="Courier New" w:hAnsi="Courier New"/>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705931">
      <w:bodyDiv w:val="1"/>
      <w:marLeft w:val="0"/>
      <w:marRight w:val="0"/>
      <w:marTop w:val="0"/>
      <w:marBottom w:val="0"/>
      <w:divBdr>
        <w:top w:val="none" w:sz="0" w:space="0" w:color="auto"/>
        <w:left w:val="none" w:sz="0" w:space="0" w:color="auto"/>
        <w:bottom w:val="none" w:sz="0" w:space="0" w:color="auto"/>
        <w:right w:val="none" w:sz="0" w:space="0" w:color="auto"/>
      </w:divBdr>
    </w:div>
    <w:div w:id="267586550">
      <w:bodyDiv w:val="1"/>
      <w:marLeft w:val="0"/>
      <w:marRight w:val="0"/>
      <w:marTop w:val="0"/>
      <w:marBottom w:val="0"/>
      <w:divBdr>
        <w:top w:val="none" w:sz="0" w:space="0" w:color="auto"/>
        <w:left w:val="none" w:sz="0" w:space="0" w:color="auto"/>
        <w:bottom w:val="none" w:sz="0" w:space="0" w:color="auto"/>
        <w:right w:val="none" w:sz="0" w:space="0" w:color="auto"/>
      </w:divBdr>
    </w:div>
    <w:div w:id="498421577">
      <w:bodyDiv w:val="1"/>
      <w:marLeft w:val="0"/>
      <w:marRight w:val="0"/>
      <w:marTop w:val="0"/>
      <w:marBottom w:val="0"/>
      <w:divBdr>
        <w:top w:val="none" w:sz="0" w:space="0" w:color="auto"/>
        <w:left w:val="none" w:sz="0" w:space="0" w:color="auto"/>
        <w:bottom w:val="none" w:sz="0" w:space="0" w:color="auto"/>
        <w:right w:val="none" w:sz="0" w:space="0" w:color="auto"/>
      </w:divBdr>
    </w:div>
    <w:div w:id="684747169">
      <w:bodyDiv w:val="1"/>
      <w:marLeft w:val="0"/>
      <w:marRight w:val="0"/>
      <w:marTop w:val="0"/>
      <w:marBottom w:val="0"/>
      <w:divBdr>
        <w:top w:val="none" w:sz="0" w:space="0" w:color="auto"/>
        <w:left w:val="none" w:sz="0" w:space="0" w:color="auto"/>
        <w:bottom w:val="none" w:sz="0" w:space="0" w:color="auto"/>
        <w:right w:val="none" w:sz="0" w:space="0" w:color="auto"/>
      </w:divBdr>
    </w:div>
    <w:div w:id="1115633555">
      <w:bodyDiv w:val="1"/>
      <w:marLeft w:val="0"/>
      <w:marRight w:val="0"/>
      <w:marTop w:val="0"/>
      <w:marBottom w:val="0"/>
      <w:divBdr>
        <w:top w:val="none" w:sz="0" w:space="0" w:color="auto"/>
        <w:left w:val="none" w:sz="0" w:space="0" w:color="auto"/>
        <w:bottom w:val="none" w:sz="0" w:space="0" w:color="auto"/>
        <w:right w:val="none" w:sz="0" w:space="0" w:color="auto"/>
      </w:divBdr>
    </w:div>
    <w:div w:id="125524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he.net/About/process.cfm" TargetMode="External"/><Relationship Id="rId18" Type="http://schemas.openxmlformats.org/officeDocument/2006/relationships/image" Target="media/image3.emf"/><Relationship Id="rId26" Type="http://schemas.openxmlformats.org/officeDocument/2006/relationships/oleObject" Target="embeddings/oleObject4.bin"/><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ww.hl7.org/ctl.cfm?action=ballots.participantdetailbydocument&amp;ballot_voter_id=8652&amp;ballot_id=1196&amp;ballot_cycle_id=531"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ihe.net/Domains/index.cfm" TargetMode="Externa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hyperlink" Target="http://www.hl7.org/ctl.cfm?action=ballots.participantdetailbydocument&amp;ballot_voter_id=8652&amp;ballot_id=1179&amp;ballot_cycle_id=531"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hyperlink" Target="http://www.hl7.org/implement/standards/cda.cfm"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he.net" TargetMode="External"/><Relationship Id="rId24" Type="http://schemas.openxmlformats.org/officeDocument/2006/relationships/oleObject" Target="embeddings/oleObject3.bin"/><Relationship Id="rId32" Type="http://schemas.openxmlformats.org/officeDocument/2006/relationships/hyperlink" Target="http://www.hl7.org/implement/standards/product_brief.cfm?product_id=258" TargetMode="External"/><Relationship Id="rId37" Type="http://schemas.openxmlformats.org/officeDocument/2006/relationships/hyperlink" Target="http://s.details.loinc.org/LOINC/61146-7.html?sections=Simple"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www.ihe.net/Technical_Framework/index.cfm" TargetMode="External"/><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hyperlink" Target="ftp://ftp.ihe.net/Patient_Care_Coordination/yr9_2013-2014/Technical%20Committee/ProfileWork/MCPC_WD/" TargetMode="External"/><Relationship Id="rId10" Type="http://schemas.openxmlformats.org/officeDocument/2006/relationships/hyperlink" Target="http://www.ihe.net/pcc/pcccomments.cfm" TargetMode="External"/><Relationship Id="rId19" Type="http://schemas.openxmlformats.org/officeDocument/2006/relationships/oleObject" Target="embeddings/oleObject2.bin"/><Relationship Id="rId31" Type="http://schemas.openxmlformats.org/officeDocument/2006/relationships/hyperlink" Target="http://www.ihtsdo.org/snomed-c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ihe.net/profiles/index.cfm" TargetMode="External"/><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hyperlink" Target="http://loinc.org/" TargetMode="External"/><Relationship Id="rId35" Type="http://schemas.openxmlformats.org/officeDocument/2006/relationships/hyperlink" Target="http://ihe.net/Technical_Framework/upload/IHE_PCC_Suppl_Reconciliation_Rev1-1_TI_2011-09-09.pdf"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8FC9D-B647-4829-B183-58868D54B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475</TotalTime>
  <Pages>81</Pages>
  <Words>18123</Words>
  <Characters>103304</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IHE_PCC_Suppl_PtCP_Rev1 0_PC_2013-06-03</vt:lpstr>
    </vt:vector>
  </TitlesOfParts>
  <Company>IHE</Company>
  <LinksUpToDate>false</LinksUpToDate>
  <CharactersWithSpaces>121185</CharactersWithSpaces>
  <SharedDoc>false</SharedDoc>
  <HLinks>
    <vt:vector size="726" baseType="variant">
      <vt:variant>
        <vt:i4>1048652</vt:i4>
      </vt:variant>
      <vt:variant>
        <vt:i4>690</vt:i4>
      </vt:variant>
      <vt:variant>
        <vt:i4>0</vt:i4>
      </vt:variant>
      <vt:variant>
        <vt:i4>5</vt:i4>
      </vt:variant>
      <vt:variant>
        <vt:lpwstr>http://wiki.ihe.net/index.php?title=National_Extensions_Process</vt:lpwstr>
      </vt:variant>
      <vt:variant>
        <vt:lpwstr/>
      </vt:variant>
      <vt:variant>
        <vt:i4>3801176</vt:i4>
      </vt:variant>
      <vt:variant>
        <vt:i4>687</vt:i4>
      </vt:variant>
      <vt:variant>
        <vt:i4>0</vt:i4>
      </vt:variant>
      <vt:variant>
        <vt:i4>5</vt:i4>
      </vt:variant>
      <vt:variant>
        <vt:lpwstr/>
      </vt:variant>
      <vt:variant>
        <vt:lpwstr>_1.3.6.1.4.1.19376.1.4.1.5.4__Cardia</vt:lpwstr>
      </vt:variant>
      <vt:variant>
        <vt:i4>589940</vt:i4>
      </vt:variant>
      <vt:variant>
        <vt:i4>678</vt:i4>
      </vt:variant>
      <vt:variant>
        <vt:i4>0</vt:i4>
      </vt:variant>
      <vt:variant>
        <vt:i4>5</vt:i4>
      </vt:variant>
      <vt:variant>
        <vt:lpwstr>http://wiki.ihe.net/index.php?title=Scheduled_Workflow</vt:lpwstr>
      </vt:variant>
      <vt:variant>
        <vt:lpwstr/>
      </vt:variant>
      <vt:variant>
        <vt:i4>5636208</vt:i4>
      </vt:variant>
      <vt:variant>
        <vt:i4>669</vt:i4>
      </vt:variant>
      <vt:variant>
        <vt:i4>0</vt:i4>
      </vt:variant>
      <vt:variant>
        <vt:i4>5</vt:i4>
      </vt:variant>
      <vt:variant>
        <vt:lpwstr>http://www.ihe.net/Technical_Framework/index.cfm</vt:lpwstr>
      </vt:variant>
      <vt:variant>
        <vt:lpwstr/>
      </vt:variant>
      <vt:variant>
        <vt:i4>5636208</vt:i4>
      </vt:variant>
      <vt:variant>
        <vt:i4>666</vt:i4>
      </vt:variant>
      <vt:variant>
        <vt:i4>0</vt:i4>
      </vt:variant>
      <vt:variant>
        <vt:i4>5</vt:i4>
      </vt:variant>
      <vt:variant>
        <vt:lpwstr>http://www.ihe.net/Technical_Framework/index.cfm</vt:lpwstr>
      </vt:variant>
      <vt:variant>
        <vt:lpwstr/>
      </vt:variant>
      <vt:variant>
        <vt:i4>1245238</vt:i4>
      </vt:variant>
      <vt:variant>
        <vt:i4>659</vt:i4>
      </vt:variant>
      <vt:variant>
        <vt:i4>0</vt:i4>
      </vt:variant>
      <vt:variant>
        <vt:i4>5</vt:i4>
      </vt:variant>
      <vt:variant>
        <vt:lpwstr/>
      </vt:variant>
      <vt:variant>
        <vt:lpwstr>_Toc345074744</vt:lpwstr>
      </vt:variant>
      <vt:variant>
        <vt:i4>1245238</vt:i4>
      </vt:variant>
      <vt:variant>
        <vt:i4>653</vt:i4>
      </vt:variant>
      <vt:variant>
        <vt:i4>0</vt:i4>
      </vt:variant>
      <vt:variant>
        <vt:i4>5</vt:i4>
      </vt:variant>
      <vt:variant>
        <vt:lpwstr/>
      </vt:variant>
      <vt:variant>
        <vt:lpwstr>_Toc345074743</vt:lpwstr>
      </vt:variant>
      <vt:variant>
        <vt:i4>1245238</vt:i4>
      </vt:variant>
      <vt:variant>
        <vt:i4>647</vt:i4>
      </vt:variant>
      <vt:variant>
        <vt:i4>0</vt:i4>
      </vt:variant>
      <vt:variant>
        <vt:i4>5</vt:i4>
      </vt:variant>
      <vt:variant>
        <vt:lpwstr/>
      </vt:variant>
      <vt:variant>
        <vt:lpwstr>_Toc345074742</vt:lpwstr>
      </vt:variant>
      <vt:variant>
        <vt:i4>1245238</vt:i4>
      </vt:variant>
      <vt:variant>
        <vt:i4>641</vt:i4>
      </vt:variant>
      <vt:variant>
        <vt:i4>0</vt:i4>
      </vt:variant>
      <vt:variant>
        <vt:i4>5</vt:i4>
      </vt:variant>
      <vt:variant>
        <vt:lpwstr/>
      </vt:variant>
      <vt:variant>
        <vt:lpwstr>_Toc345074741</vt:lpwstr>
      </vt:variant>
      <vt:variant>
        <vt:i4>1245238</vt:i4>
      </vt:variant>
      <vt:variant>
        <vt:i4>635</vt:i4>
      </vt:variant>
      <vt:variant>
        <vt:i4>0</vt:i4>
      </vt:variant>
      <vt:variant>
        <vt:i4>5</vt:i4>
      </vt:variant>
      <vt:variant>
        <vt:lpwstr/>
      </vt:variant>
      <vt:variant>
        <vt:lpwstr>_Toc345074740</vt:lpwstr>
      </vt:variant>
      <vt:variant>
        <vt:i4>1310774</vt:i4>
      </vt:variant>
      <vt:variant>
        <vt:i4>629</vt:i4>
      </vt:variant>
      <vt:variant>
        <vt:i4>0</vt:i4>
      </vt:variant>
      <vt:variant>
        <vt:i4>5</vt:i4>
      </vt:variant>
      <vt:variant>
        <vt:lpwstr/>
      </vt:variant>
      <vt:variant>
        <vt:lpwstr>_Toc345074739</vt:lpwstr>
      </vt:variant>
      <vt:variant>
        <vt:i4>1310774</vt:i4>
      </vt:variant>
      <vt:variant>
        <vt:i4>623</vt:i4>
      </vt:variant>
      <vt:variant>
        <vt:i4>0</vt:i4>
      </vt:variant>
      <vt:variant>
        <vt:i4>5</vt:i4>
      </vt:variant>
      <vt:variant>
        <vt:lpwstr/>
      </vt:variant>
      <vt:variant>
        <vt:lpwstr>_Toc345074738</vt:lpwstr>
      </vt:variant>
      <vt:variant>
        <vt:i4>1310774</vt:i4>
      </vt:variant>
      <vt:variant>
        <vt:i4>617</vt:i4>
      </vt:variant>
      <vt:variant>
        <vt:i4>0</vt:i4>
      </vt:variant>
      <vt:variant>
        <vt:i4>5</vt:i4>
      </vt:variant>
      <vt:variant>
        <vt:lpwstr/>
      </vt:variant>
      <vt:variant>
        <vt:lpwstr>_Toc345074737</vt:lpwstr>
      </vt:variant>
      <vt:variant>
        <vt:i4>1310774</vt:i4>
      </vt:variant>
      <vt:variant>
        <vt:i4>611</vt:i4>
      </vt:variant>
      <vt:variant>
        <vt:i4>0</vt:i4>
      </vt:variant>
      <vt:variant>
        <vt:i4>5</vt:i4>
      </vt:variant>
      <vt:variant>
        <vt:lpwstr/>
      </vt:variant>
      <vt:variant>
        <vt:lpwstr>_Toc345074736</vt:lpwstr>
      </vt:variant>
      <vt:variant>
        <vt:i4>1310774</vt:i4>
      </vt:variant>
      <vt:variant>
        <vt:i4>605</vt:i4>
      </vt:variant>
      <vt:variant>
        <vt:i4>0</vt:i4>
      </vt:variant>
      <vt:variant>
        <vt:i4>5</vt:i4>
      </vt:variant>
      <vt:variant>
        <vt:lpwstr/>
      </vt:variant>
      <vt:variant>
        <vt:lpwstr>_Toc345074735</vt:lpwstr>
      </vt:variant>
      <vt:variant>
        <vt:i4>1310774</vt:i4>
      </vt:variant>
      <vt:variant>
        <vt:i4>599</vt:i4>
      </vt:variant>
      <vt:variant>
        <vt:i4>0</vt:i4>
      </vt:variant>
      <vt:variant>
        <vt:i4>5</vt:i4>
      </vt:variant>
      <vt:variant>
        <vt:lpwstr/>
      </vt:variant>
      <vt:variant>
        <vt:lpwstr>_Toc345074734</vt:lpwstr>
      </vt:variant>
      <vt:variant>
        <vt:i4>1310774</vt:i4>
      </vt:variant>
      <vt:variant>
        <vt:i4>593</vt:i4>
      </vt:variant>
      <vt:variant>
        <vt:i4>0</vt:i4>
      </vt:variant>
      <vt:variant>
        <vt:i4>5</vt:i4>
      </vt:variant>
      <vt:variant>
        <vt:lpwstr/>
      </vt:variant>
      <vt:variant>
        <vt:lpwstr>_Toc345074733</vt:lpwstr>
      </vt:variant>
      <vt:variant>
        <vt:i4>1310774</vt:i4>
      </vt:variant>
      <vt:variant>
        <vt:i4>587</vt:i4>
      </vt:variant>
      <vt:variant>
        <vt:i4>0</vt:i4>
      </vt:variant>
      <vt:variant>
        <vt:i4>5</vt:i4>
      </vt:variant>
      <vt:variant>
        <vt:lpwstr/>
      </vt:variant>
      <vt:variant>
        <vt:lpwstr>_Toc345074732</vt:lpwstr>
      </vt:variant>
      <vt:variant>
        <vt:i4>1310774</vt:i4>
      </vt:variant>
      <vt:variant>
        <vt:i4>581</vt:i4>
      </vt:variant>
      <vt:variant>
        <vt:i4>0</vt:i4>
      </vt:variant>
      <vt:variant>
        <vt:i4>5</vt:i4>
      </vt:variant>
      <vt:variant>
        <vt:lpwstr/>
      </vt:variant>
      <vt:variant>
        <vt:lpwstr>_Toc345074731</vt:lpwstr>
      </vt:variant>
      <vt:variant>
        <vt:i4>1310774</vt:i4>
      </vt:variant>
      <vt:variant>
        <vt:i4>575</vt:i4>
      </vt:variant>
      <vt:variant>
        <vt:i4>0</vt:i4>
      </vt:variant>
      <vt:variant>
        <vt:i4>5</vt:i4>
      </vt:variant>
      <vt:variant>
        <vt:lpwstr/>
      </vt:variant>
      <vt:variant>
        <vt:lpwstr>_Toc345074730</vt:lpwstr>
      </vt:variant>
      <vt:variant>
        <vt:i4>1376310</vt:i4>
      </vt:variant>
      <vt:variant>
        <vt:i4>569</vt:i4>
      </vt:variant>
      <vt:variant>
        <vt:i4>0</vt:i4>
      </vt:variant>
      <vt:variant>
        <vt:i4>5</vt:i4>
      </vt:variant>
      <vt:variant>
        <vt:lpwstr/>
      </vt:variant>
      <vt:variant>
        <vt:lpwstr>_Toc345074729</vt:lpwstr>
      </vt:variant>
      <vt:variant>
        <vt:i4>1376310</vt:i4>
      </vt:variant>
      <vt:variant>
        <vt:i4>563</vt:i4>
      </vt:variant>
      <vt:variant>
        <vt:i4>0</vt:i4>
      </vt:variant>
      <vt:variant>
        <vt:i4>5</vt:i4>
      </vt:variant>
      <vt:variant>
        <vt:lpwstr/>
      </vt:variant>
      <vt:variant>
        <vt:lpwstr>_Toc345074728</vt:lpwstr>
      </vt:variant>
      <vt:variant>
        <vt:i4>1376310</vt:i4>
      </vt:variant>
      <vt:variant>
        <vt:i4>557</vt:i4>
      </vt:variant>
      <vt:variant>
        <vt:i4>0</vt:i4>
      </vt:variant>
      <vt:variant>
        <vt:i4>5</vt:i4>
      </vt:variant>
      <vt:variant>
        <vt:lpwstr/>
      </vt:variant>
      <vt:variant>
        <vt:lpwstr>_Toc345074727</vt:lpwstr>
      </vt:variant>
      <vt:variant>
        <vt:i4>1376310</vt:i4>
      </vt:variant>
      <vt:variant>
        <vt:i4>551</vt:i4>
      </vt:variant>
      <vt:variant>
        <vt:i4>0</vt:i4>
      </vt:variant>
      <vt:variant>
        <vt:i4>5</vt:i4>
      </vt:variant>
      <vt:variant>
        <vt:lpwstr/>
      </vt:variant>
      <vt:variant>
        <vt:lpwstr>_Toc345074726</vt:lpwstr>
      </vt:variant>
      <vt:variant>
        <vt:i4>1376310</vt:i4>
      </vt:variant>
      <vt:variant>
        <vt:i4>545</vt:i4>
      </vt:variant>
      <vt:variant>
        <vt:i4>0</vt:i4>
      </vt:variant>
      <vt:variant>
        <vt:i4>5</vt:i4>
      </vt:variant>
      <vt:variant>
        <vt:lpwstr/>
      </vt:variant>
      <vt:variant>
        <vt:lpwstr>_Toc345074725</vt:lpwstr>
      </vt:variant>
      <vt:variant>
        <vt:i4>1376310</vt:i4>
      </vt:variant>
      <vt:variant>
        <vt:i4>539</vt:i4>
      </vt:variant>
      <vt:variant>
        <vt:i4>0</vt:i4>
      </vt:variant>
      <vt:variant>
        <vt:i4>5</vt:i4>
      </vt:variant>
      <vt:variant>
        <vt:lpwstr/>
      </vt:variant>
      <vt:variant>
        <vt:lpwstr>_Toc345074724</vt:lpwstr>
      </vt:variant>
      <vt:variant>
        <vt:i4>1376310</vt:i4>
      </vt:variant>
      <vt:variant>
        <vt:i4>533</vt:i4>
      </vt:variant>
      <vt:variant>
        <vt:i4>0</vt:i4>
      </vt:variant>
      <vt:variant>
        <vt:i4>5</vt:i4>
      </vt:variant>
      <vt:variant>
        <vt:lpwstr/>
      </vt:variant>
      <vt:variant>
        <vt:lpwstr>_Toc345074723</vt:lpwstr>
      </vt:variant>
      <vt:variant>
        <vt:i4>1376310</vt:i4>
      </vt:variant>
      <vt:variant>
        <vt:i4>527</vt:i4>
      </vt:variant>
      <vt:variant>
        <vt:i4>0</vt:i4>
      </vt:variant>
      <vt:variant>
        <vt:i4>5</vt:i4>
      </vt:variant>
      <vt:variant>
        <vt:lpwstr/>
      </vt:variant>
      <vt:variant>
        <vt:lpwstr>_Toc345074722</vt:lpwstr>
      </vt:variant>
      <vt:variant>
        <vt:i4>1376310</vt:i4>
      </vt:variant>
      <vt:variant>
        <vt:i4>521</vt:i4>
      </vt:variant>
      <vt:variant>
        <vt:i4>0</vt:i4>
      </vt:variant>
      <vt:variant>
        <vt:i4>5</vt:i4>
      </vt:variant>
      <vt:variant>
        <vt:lpwstr/>
      </vt:variant>
      <vt:variant>
        <vt:lpwstr>_Toc345074721</vt:lpwstr>
      </vt:variant>
      <vt:variant>
        <vt:i4>1376310</vt:i4>
      </vt:variant>
      <vt:variant>
        <vt:i4>515</vt:i4>
      </vt:variant>
      <vt:variant>
        <vt:i4>0</vt:i4>
      </vt:variant>
      <vt:variant>
        <vt:i4>5</vt:i4>
      </vt:variant>
      <vt:variant>
        <vt:lpwstr/>
      </vt:variant>
      <vt:variant>
        <vt:lpwstr>_Toc345074720</vt:lpwstr>
      </vt:variant>
      <vt:variant>
        <vt:i4>1441846</vt:i4>
      </vt:variant>
      <vt:variant>
        <vt:i4>509</vt:i4>
      </vt:variant>
      <vt:variant>
        <vt:i4>0</vt:i4>
      </vt:variant>
      <vt:variant>
        <vt:i4>5</vt:i4>
      </vt:variant>
      <vt:variant>
        <vt:lpwstr/>
      </vt:variant>
      <vt:variant>
        <vt:lpwstr>_Toc345074719</vt:lpwstr>
      </vt:variant>
      <vt:variant>
        <vt:i4>1441846</vt:i4>
      </vt:variant>
      <vt:variant>
        <vt:i4>503</vt:i4>
      </vt:variant>
      <vt:variant>
        <vt:i4>0</vt:i4>
      </vt:variant>
      <vt:variant>
        <vt:i4>5</vt:i4>
      </vt:variant>
      <vt:variant>
        <vt:lpwstr/>
      </vt:variant>
      <vt:variant>
        <vt:lpwstr>_Toc345074718</vt:lpwstr>
      </vt:variant>
      <vt:variant>
        <vt:i4>1441846</vt:i4>
      </vt:variant>
      <vt:variant>
        <vt:i4>497</vt:i4>
      </vt:variant>
      <vt:variant>
        <vt:i4>0</vt:i4>
      </vt:variant>
      <vt:variant>
        <vt:i4>5</vt:i4>
      </vt:variant>
      <vt:variant>
        <vt:lpwstr/>
      </vt:variant>
      <vt:variant>
        <vt:lpwstr>_Toc345074717</vt:lpwstr>
      </vt:variant>
      <vt:variant>
        <vt:i4>1441846</vt:i4>
      </vt:variant>
      <vt:variant>
        <vt:i4>491</vt:i4>
      </vt:variant>
      <vt:variant>
        <vt:i4>0</vt:i4>
      </vt:variant>
      <vt:variant>
        <vt:i4>5</vt:i4>
      </vt:variant>
      <vt:variant>
        <vt:lpwstr/>
      </vt:variant>
      <vt:variant>
        <vt:lpwstr>_Toc345074716</vt:lpwstr>
      </vt:variant>
      <vt:variant>
        <vt:i4>1441846</vt:i4>
      </vt:variant>
      <vt:variant>
        <vt:i4>485</vt:i4>
      </vt:variant>
      <vt:variant>
        <vt:i4>0</vt:i4>
      </vt:variant>
      <vt:variant>
        <vt:i4>5</vt:i4>
      </vt:variant>
      <vt:variant>
        <vt:lpwstr/>
      </vt:variant>
      <vt:variant>
        <vt:lpwstr>_Toc345074715</vt:lpwstr>
      </vt:variant>
      <vt:variant>
        <vt:i4>1441846</vt:i4>
      </vt:variant>
      <vt:variant>
        <vt:i4>479</vt:i4>
      </vt:variant>
      <vt:variant>
        <vt:i4>0</vt:i4>
      </vt:variant>
      <vt:variant>
        <vt:i4>5</vt:i4>
      </vt:variant>
      <vt:variant>
        <vt:lpwstr/>
      </vt:variant>
      <vt:variant>
        <vt:lpwstr>_Toc345074714</vt:lpwstr>
      </vt:variant>
      <vt:variant>
        <vt:i4>1441846</vt:i4>
      </vt:variant>
      <vt:variant>
        <vt:i4>473</vt:i4>
      </vt:variant>
      <vt:variant>
        <vt:i4>0</vt:i4>
      </vt:variant>
      <vt:variant>
        <vt:i4>5</vt:i4>
      </vt:variant>
      <vt:variant>
        <vt:lpwstr/>
      </vt:variant>
      <vt:variant>
        <vt:lpwstr>_Toc345074713</vt:lpwstr>
      </vt:variant>
      <vt:variant>
        <vt:i4>1441846</vt:i4>
      </vt:variant>
      <vt:variant>
        <vt:i4>467</vt:i4>
      </vt:variant>
      <vt:variant>
        <vt:i4>0</vt:i4>
      </vt:variant>
      <vt:variant>
        <vt:i4>5</vt:i4>
      </vt:variant>
      <vt:variant>
        <vt:lpwstr/>
      </vt:variant>
      <vt:variant>
        <vt:lpwstr>_Toc345074712</vt:lpwstr>
      </vt:variant>
      <vt:variant>
        <vt:i4>1441846</vt:i4>
      </vt:variant>
      <vt:variant>
        <vt:i4>461</vt:i4>
      </vt:variant>
      <vt:variant>
        <vt:i4>0</vt:i4>
      </vt:variant>
      <vt:variant>
        <vt:i4>5</vt:i4>
      </vt:variant>
      <vt:variant>
        <vt:lpwstr/>
      </vt:variant>
      <vt:variant>
        <vt:lpwstr>_Toc345074711</vt:lpwstr>
      </vt:variant>
      <vt:variant>
        <vt:i4>1441846</vt:i4>
      </vt:variant>
      <vt:variant>
        <vt:i4>455</vt:i4>
      </vt:variant>
      <vt:variant>
        <vt:i4>0</vt:i4>
      </vt:variant>
      <vt:variant>
        <vt:i4>5</vt:i4>
      </vt:variant>
      <vt:variant>
        <vt:lpwstr/>
      </vt:variant>
      <vt:variant>
        <vt:lpwstr>_Toc345074710</vt:lpwstr>
      </vt:variant>
      <vt:variant>
        <vt:i4>1507382</vt:i4>
      </vt:variant>
      <vt:variant>
        <vt:i4>449</vt:i4>
      </vt:variant>
      <vt:variant>
        <vt:i4>0</vt:i4>
      </vt:variant>
      <vt:variant>
        <vt:i4>5</vt:i4>
      </vt:variant>
      <vt:variant>
        <vt:lpwstr/>
      </vt:variant>
      <vt:variant>
        <vt:lpwstr>_Toc345074709</vt:lpwstr>
      </vt:variant>
      <vt:variant>
        <vt:i4>1507382</vt:i4>
      </vt:variant>
      <vt:variant>
        <vt:i4>443</vt:i4>
      </vt:variant>
      <vt:variant>
        <vt:i4>0</vt:i4>
      </vt:variant>
      <vt:variant>
        <vt:i4>5</vt:i4>
      </vt:variant>
      <vt:variant>
        <vt:lpwstr/>
      </vt:variant>
      <vt:variant>
        <vt:lpwstr>_Toc345074708</vt:lpwstr>
      </vt:variant>
      <vt:variant>
        <vt:i4>1507382</vt:i4>
      </vt:variant>
      <vt:variant>
        <vt:i4>437</vt:i4>
      </vt:variant>
      <vt:variant>
        <vt:i4>0</vt:i4>
      </vt:variant>
      <vt:variant>
        <vt:i4>5</vt:i4>
      </vt:variant>
      <vt:variant>
        <vt:lpwstr/>
      </vt:variant>
      <vt:variant>
        <vt:lpwstr>_Toc345074707</vt:lpwstr>
      </vt:variant>
      <vt:variant>
        <vt:i4>1507382</vt:i4>
      </vt:variant>
      <vt:variant>
        <vt:i4>431</vt:i4>
      </vt:variant>
      <vt:variant>
        <vt:i4>0</vt:i4>
      </vt:variant>
      <vt:variant>
        <vt:i4>5</vt:i4>
      </vt:variant>
      <vt:variant>
        <vt:lpwstr/>
      </vt:variant>
      <vt:variant>
        <vt:lpwstr>_Toc345074706</vt:lpwstr>
      </vt:variant>
      <vt:variant>
        <vt:i4>1507382</vt:i4>
      </vt:variant>
      <vt:variant>
        <vt:i4>425</vt:i4>
      </vt:variant>
      <vt:variant>
        <vt:i4>0</vt:i4>
      </vt:variant>
      <vt:variant>
        <vt:i4>5</vt:i4>
      </vt:variant>
      <vt:variant>
        <vt:lpwstr/>
      </vt:variant>
      <vt:variant>
        <vt:lpwstr>_Toc345074705</vt:lpwstr>
      </vt:variant>
      <vt:variant>
        <vt:i4>1507382</vt:i4>
      </vt:variant>
      <vt:variant>
        <vt:i4>419</vt:i4>
      </vt:variant>
      <vt:variant>
        <vt:i4>0</vt:i4>
      </vt:variant>
      <vt:variant>
        <vt:i4>5</vt:i4>
      </vt:variant>
      <vt:variant>
        <vt:lpwstr/>
      </vt:variant>
      <vt:variant>
        <vt:lpwstr>_Toc345074704</vt:lpwstr>
      </vt:variant>
      <vt:variant>
        <vt:i4>1507382</vt:i4>
      </vt:variant>
      <vt:variant>
        <vt:i4>413</vt:i4>
      </vt:variant>
      <vt:variant>
        <vt:i4>0</vt:i4>
      </vt:variant>
      <vt:variant>
        <vt:i4>5</vt:i4>
      </vt:variant>
      <vt:variant>
        <vt:lpwstr/>
      </vt:variant>
      <vt:variant>
        <vt:lpwstr>_Toc345074703</vt:lpwstr>
      </vt:variant>
      <vt:variant>
        <vt:i4>1507382</vt:i4>
      </vt:variant>
      <vt:variant>
        <vt:i4>407</vt:i4>
      </vt:variant>
      <vt:variant>
        <vt:i4>0</vt:i4>
      </vt:variant>
      <vt:variant>
        <vt:i4>5</vt:i4>
      </vt:variant>
      <vt:variant>
        <vt:lpwstr/>
      </vt:variant>
      <vt:variant>
        <vt:lpwstr>_Toc345074702</vt:lpwstr>
      </vt:variant>
      <vt:variant>
        <vt:i4>1507382</vt:i4>
      </vt:variant>
      <vt:variant>
        <vt:i4>401</vt:i4>
      </vt:variant>
      <vt:variant>
        <vt:i4>0</vt:i4>
      </vt:variant>
      <vt:variant>
        <vt:i4>5</vt:i4>
      </vt:variant>
      <vt:variant>
        <vt:lpwstr/>
      </vt:variant>
      <vt:variant>
        <vt:lpwstr>_Toc345074701</vt:lpwstr>
      </vt:variant>
      <vt:variant>
        <vt:i4>1507382</vt:i4>
      </vt:variant>
      <vt:variant>
        <vt:i4>395</vt:i4>
      </vt:variant>
      <vt:variant>
        <vt:i4>0</vt:i4>
      </vt:variant>
      <vt:variant>
        <vt:i4>5</vt:i4>
      </vt:variant>
      <vt:variant>
        <vt:lpwstr/>
      </vt:variant>
      <vt:variant>
        <vt:lpwstr>_Toc345074700</vt:lpwstr>
      </vt:variant>
      <vt:variant>
        <vt:i4>1966135</vt:i4>
      </vt:variant>
      <vt:variant>
        <vt:i4>389</vt:i4>
      </vt:variant>
      <vt:variant>
        <vt:i4>0</vt:i4>
      </vt:variant>
      <vt:variant>
        <vt:i4>5</vt:i4>
      </vt:variant>
      <vt:variant>
        <vt:lpwstr/>
      </vt:variant>
      <vt:variant>
        <vt:lpwstr>_Toc345074699</vt:lpwstr>
      </vt:variant>
      <vt:variant>
        <vt:i4>1966135</vt:i4>
      </vt:variant>
      <vt:variant>
        <vt:i4>383</vt:i4>
      </vt:variant>
      <vt:variant>
        <vt:i4>0</vt:i4>
      </vt:variant>
      <vt:variant>
        <vt:i4>5</vt:i4>
      </vt:variant>
      <vt:variant>
        <vt:lpwstr/>
      </vt:variant>
      <vt:variant>
        <vt:lpwstr>_Toc345074698</vt:lpwstr>
      </vt:variant>
      <vt:variant>
        <vt:i4>1966135</vt:i4>
      </vt:variant>
      <vt:variant>
        <vt:i4>377</vt:i4>
      </vt:variant>
      <vt:variant>
        <vt:i4>0</vt:i4>
      </vt:variant>
      <vt:variant>
        <vt:i4>5</vt:i4>
      </vt:variant>
      <vt:variant>
        <vt:lpwstr/>
      </vt:variant>
      <vt:variant>
        <vt:lpwstr>_Toc345074697</vt:lpwstr>
      </vt:variant>
      <vt:variant>
        <vt:i4>1966135</vt:i4>
      </vt:variant>
      <vt:variant>
        <vt:i4>371</vt:i4>
      </vt:variant>
      <vt:variant>
        <vt:i4>0</vt:i4>
      </vt:variant>
      <vt:variant>
        <vt:i4>5</vt:i4>
      </vt:variant>
      <vt:variant>
        <vt:lpwstr/>
      </vt:variant>
      <vt:variant>
        <vt:lpwstr>_Toc345074696</vt:lpwstr>
      </vt:variant>
      <vt:variant>
        <vt:i4>1966135</vt:i4>
      </vt:variant>
      <vt:variant>
        <vt:i4>365</vt:i4>
      </vt:variant>
      <vt:variant>
        <vt:i4>0</vt:i4>
      </vt:variant>
      <vt:variant>
        <vt:i4>5</vt:i4>
      </vt:variant>
      <vt:variant>
        <vt:lpwstr/>
      </vt:variant>
      <vt:variant>
        <vt:lpwstr>_Toc345074695</vt:lpwstr>
      </vt:variant>
      <vt:variant>
        <vt:i4>1966135</vt:i4>
      </vt:variant>
      <vt:variant>
        <vt:i4>359</vt:i4>
      </vt:variant>
      <vt:variant>
        <vt:i4>0</vt:i4>
      </vt:variant>
      <vt:variant>
        <vt:i4>5</vt:i4>
      </vt:variant>
      <vt:variant>
        <vt:lpwstr/>
      </vt:variant>
      <vt:variant>
        <vt:lpwstr>_Toc345074694</vt:lpwstr>
      </vt:variant>
      <vt:variant>
        <vt:i4>1966135</vt:i4>
      </vt:variant>
      <vt:variant>
        <vt:i4>353</vt:i4>
      </vt:variant>
      <vt:variant>
        <vt:i4>0</vt:i4>
      </vt:variant>
      <vt:variant>
        <vt:i4>5</vt:i4>
      </vt:variant>
      <vt:variant>
        <vt:lpwstr/>
      </vt:variant>
      <vt:variant>
        <vt:lpwstr>_Toc345074693</vt:lpwstr>
      </vt:variant>
      <vt:variant>
        <vt:i4>1966135</vt:i4>
      </vt:variant>
      <vt:variant>
        <vt:i4>347</vt:i4>
      </vt:variant>
      <vt:variant>
        <vt:i4>0</vt:i4>
      </vt:variant>
      <vt:variant>
        <vt:i4>5</vt:i4>
      </vt:variant>
      <vt:variant>
        <vt:lpwstr/>
      </vt:variant>
      <vt:variant>
        <vt:lpwstr>_Toc345074692</vt:lpwstr>
      </vt:variant>
      <vt:variant>
        <vt:i4>1966135</vt:i4>
      </vt:variant>
      <vt:variant>
        <vt:i4>341</vt:i4>
      </vt:variant>
      <vt:variant>
        <vt:i4>0</vt:i4>
      </vt:variant>
      <vt:variant>
        <vt:i4>5</vt:i4>
      </vt:variant>
      <vt:variant>
        <vt:lpwstr/>
      </vt:variant>
      <vt:variant>
        <vt:lpwstr>_Toc345074691</vt:lpwstr>
      </vt:variant>
      <vt:variant>
        <vt:i4>1966135</vt:i4>
      </vt:variant>
      <vt:variant>
        <vt:i4>335</vt:i4>
      </vt:variant>
      <vt:variant>
        <vt:i4>0</vt:i4>
      </vt:variant>
      <vt:variant>
        <vt:i4>5</vt:i4>
      </vt:variant>
      <vt:variant>
        <vt:lpwstr/>
      </vt:variant>
      <vt:variant>
        <vt:lpwstr>_Toc345074690</vt:lpwstr>
      </vt:variant>
      <vt:variant>
        <vt:i4>2031671</vt:i4>
      </vt:variant>
      <vt:variant>
        <vt:i4>329</vt:i4>
      </vt:variant>
      <vt:variant>
        <vt:i4>0</vt:i4>
      </vt:variant>
      <vt:variant>
        <vt:i4>5</vt:i4>
      </vt:variant>
      <vt:variant>
        <vt:lpwstr/>
      </vt:variant>
      <vt:variant>
        <vt:lpwstr>_Toc345074689</vt:lpwstr>
      </vt:variant>
      <vt:variant>
        <vt:i4>2031671</vt:i4>
      </vt:variant>
      <vt:variant>
        <vt:i4>323</vt:i4>
      </vt:variant>
      <vt:variant>
        <vt:i4>0</vt:i4>
      </vt:variant>
      <vt:variant>
        <vt:i4>5</vt:i4>
      </vt:variant>
      <vt:variant>
        <vt:lpwstr/>
      </vt:variant>
      <vt:variant>
        <vt:lpwstr>_Toc345074688</vt:lpwstr>
      </vt:variant>
      <vt:variant>
        <vt:i4>2031671</vt:i4>
      </vt:variant>
      <vt:variant>
        <vt:i4>317</vt:i4>
      </vt:variant>
      <vt:variant>
        <vt:i4>0</vt:i4>
      </vt:variant>
      <vt:variant>
        <vt:i4>5</vt:i4>
      </vt:variant>
      <vt:variant>
        <vt:lpwstr/>
      </vt:variant>
      <vt:variant>
        <vt:lpwstr>_Toc345074687</vt:lpwstr>
      </vt:variant>
      <vt:variant>
        <vt:i4>2031671</vt:i4>
      </vt:variant>
      <vt:variant>
        <vt:i4>311</vt:i4>
      </vt:variant>
      <vt:variant>
        <vt:i4>0</vt:i4>
      </vt:variant>
      <vt:variant>
        <vt:i4>5</vt:i4>
      </vt:variant>
      <vt:variant>
        <vt:lpwstr/>
      </vt:variant>
      <vt:variant>
        <vt:lpwstr>_Toc345074686</vt:lpwstr>
      </vt:variant>
      <vt:variant>
        <vt:i4>2031671</vt:i4>
      </vt:variant>
      <vt:variant>
        <vt:i4>305</vt:i4>
      </vt:variant>
      <vt:variant>
        <vt:i4>0</vt:i4>
      </vt:variant>
      <vt:variant>
        <vt:i4>5</vt:i4>
      </vt:variant>
      <vt:variant>
        <vt:lpwstr/>
      </vt:variant>
      <vt:variant>
        <vt:lpwstr>_Toc345074685</vt:lpwstr>
      </vt:variant>
      <vt:variant>
        <vt:i4>2031671</vt:i4>
      </vt:variant>
      <vt:variant>
        <vt:i4>299</vt:i4>
      </vt:variant>
      <vt:variant>
        <vt:i4>0</vt:i4>
      </vt:variant>
      <vt:variant>
        <vt:i4>5</vt:i4>
      </vt:variant>
      <vt:variant>
        <vt:lpwstr/>
      </vt:variant>
      <vt:variant>
        <vt:lpwstr>_Toc345074684</vt:lpwstr>
      </vt:variant>
      <vt:variant>
        <vt:i4>2031671</vt:i4>
      </vt:variant>
      <vt:variant>
        <vt:i4>293</vt:i4>
      </vt:variant>
      <vt:variant>
        <vt:i4>0</vt:i4>
      </vt:variant>
      <vt:variant>
        <vt:i4>5</vt:i4>
      </vt:variant>
      <vt:variant>
        <vt:lpwstr/>
      </vt:variant>
      <vt:variant>
        <vt:lpwstr>_Toc345074683</vt:lpwstr>
      </vt:variant>
      <vt:variant>
        <vt:i4>2031671</vt:i4>
      </vt:variant>
      <vt:variant>
        <vt:i4>287</vt:i4>
      </vt:variant>
      <vt:variant>
        <vt:i4>0</vt:i4>
      </vt:variant>
      <vt:variant>
        <vt:i4>5</vt:i4>
      </vt:variant>
      <vt:variant>
        <vt:lpwstr/>
      </vt:variant>
      <vt:variant>
        <vt:lpwstr>_Toc345074682</vt:lpwstr>
      </vt:variant>
      <vt:variant>
        <vt:i4>2031671</vt:i4>
      </vt:variant>
      <vt:variant>
        <vt:i4>281</vt:i4>
      </vt:variant>
      <vt:variant>
        <vt:i4>0</vt:i4>
      </vt:variant>
      <vt:variant>
        <vt:i4>5</vt:i4>
      </vt:variant>
      <vt:variant>
        <vt:lpwstr/>
      </vt:variant>
      <vt:variant>
        <vt:lpwstr>_Toc345074681</vt:lpwstr>
      </vt:variant>
      <vt:variant>
        <vt:i4>2031671</vt:i4>
      </vt:variant>
      <vt:variant>
        <vt:i4>275</vt:i4>
      </vt:variant>
      <vt:variant>
        <vt:i4>0</vt:i4>
      </vt:variant>
      <vt:variant>
        <vt:i4>5</vt:i4>
      </vt:variant>
      <vt:variant>
        <vt:lpwstr/>
      </vt:variant>
      <vt:variant>
        <vt:lpwstr>_Toc345074680</vt:lpwstr>
      </vt:variant>
      <vt:variant>
        <vt:i4>1048631</vt:i4>
      </vt:variant>
      <vt:variant>
        <vt:i4>269</vt:i4>
      </vt:variant>
      <vt:variant>
        <vt:i4>0</vt:i4>
      </vt:variant>
      <vt:variant>
        <vt:i4>5</vt:i4>
      </vt:variant>
      <vt:variant>
        <vt:lpwstr/>
      </vt:variant>
      <vt:variant>
        <vt:lpwstr>_Toc345074679</vt:lpwstr>
      </vt:variant>
      <vt:variant>
        <vt:i4>1048631</vt:i4>
      </vt:variant>
      <vt:variant>
        <vt:i4>263</vt:i4>
      </vt:variant>
      <vt:variant>
        <vt:i4>0</vt:i4>
      </vt:variant>
      <vt:variant>
        <vt:i4>5</vt:i4>
      </vt:variant>
      <vt:variant>
        <vt:lpwstr/>
      </vt:variant>
      <vt:variant>
        <vt:lpwstr>_Toc345074678</vt:lpwstr>
      </vt:variant>
      <vt:variant>
        <vt:i4>1048631</vt:i4>
      </vt:variant>
      <vt:variant>
        <vt:i4>257</vt:i4>
      </vt:variant>
      <vt:variant>
        <vt:i4>0</vt:i4>
      </vt:variant>
      <vt:variant>
        <vt:i4>5</vt:i4>
      </vt:variant>
      <vt:variant>
        <vt:lpwstr/>
      </vt:variant>
      <vt:variant>
        <vt:lpwstr>_Toc345074677</vt:lpwstr>
      </vt:variant>
      <vt:variant>
        <vt:i4>1048631</vt:i4>
      </vt:variant>
      <vt:variant>
        <vt:i4>251</vt:i4>
      </vt:variant>
      <vt:variant>
        <vt:i4>0</vt:i4>
      </vt:variant>
      <vt:variant>
        <vt:i4>5</vt:i4>
      </vt:variant>
      <vt:variant>
        <vt:lpwstr/>
      </vt:variant>
      <vt:variant>
        <vt:lpwstr>_Toc345074676</vt:lpwstr>
      </vt:variant>
      <vt:variant>
        <vt:i4>1048631</vt:i4>
      </vt:variant>
      <vt:variant>
        <vt:i4>245</vt:i4>
      </vt:variant>
      <vt:variant>
        <vt:i4>0</vt:i4>
      </vt:variant>
      <vt:variant>
        <vt:i4>5</vt:i4>
      </vt:variant>
      <vt:variant>
        <vt:lpwstr/>
      </vt:variant>
      <vt:variant>
        <vt:lpwstr>_Toc345074675</vt:lpwstr>
      </vt:variant>
      <vt:variant>
        <vt:i4>1048631</vt:i4>
      </vt:variant>
      <vt:variant>
        <vt:i4>239</vt:i4>
      </vt:variant>
      <vt:variant>
        <vt:i4>0</vt:i4>
      </vt:variant>
      <vt:variant>
        <vt:i4>5</vt:i4>
      </vt:variant>
      <vt:variant>
        <vt:lpwstr/>
      </vt:variant>
      <vt:variant>
        <vt:lpwstr>_Toc345074674</vt:lpwstr>
      </vt:variant>
      <vt:variant>
        <vt:i4>1048631</vt:i4>
      </vt:variant>
      <vt:variant>
        <vt:i4>233</vt:i4>
      </vt:variant>
      <vt:variant>
        <vt:i4>0</vt:i4>
      </vt:variant>
      <vt:variant>
        <vt:i4>5</vt:i4>
      </vt:variant>
      <vt:variant>
        <vt:lpwstr/>
      </vt:variant>
      <vt:variant>
        <vt:lpwstr>_Toc345074673</vt:lpwstr>
      </vt:variant>
      <vt:variant>
        <vt:i4>1048631</vt:i4>
      </vt:variant>
      <vt:variant>
        <vt:i4>227</vt:i4>
      </vt:variant>
      <vt:variant>
        <vt:i4>0</vt:i4>
      </vt:variant>
      <vt:variant>
        <vt:i4>5</vt:i4>
      </vt:variant>
      <vt:variant>
        <vt:lpwstr/>
      </vt:variant>
      <vt:variant>
        <vt:lpwstr>_Toc345074672</vt:lpwstr>
      </vt:variant>
      <vt:variant>
        <vt:i4>1048631</vt:i4>
      </vt:variant>
      <vt:variant>
        <vt:i4>221</vt:i4>
      </vt:variant>
      <vt:variant>
        <vt:i4>0</vt:i4>
      </vt:variant>
      <vt:variant>
        <vt:i4>5</vt:i4>
      </vt:variant>
      <vt:variant>
        <vt:lpwstr/>
      </vt:variant>
      <vt:variant>
        <vt:lpwstr>_Toc345074671</vt:lpwstr>
      </vt:variant>
      <vt:variant>
        <vt:i4>1048631</vt:i4>
      </vt:variant>
      <vt:variant>
        <vt:i4>215</vt:i4>
      </vt:variant>
      <vt:variant>
        <vt:i4>0</vt:i4>
      </vt:variant>
      <vt:variant>
        <vt:i4>5</vt:i4>
      </vt:variant>
      <vt:variant>
        <vt:lpwstr/>
      </vt:variant>
      <vt:variant>
        <vt:lpwstr>_Toc345074670</vt:lpwstr>
      </vt:variant>
      <vt:variant>
        <vt:i4>1114167</vt:i4>
      </vt:variant>
      <vt:variant>
        <vt:i4>209</vt:i4>
      </vt:variant>
      <vt:variant>
        <vt:i4>0</vt:i4>
      </vt:variant>
      <vt:variant>
        <vt:i4>5</vt:i4>
      </vt:variant>
      <vt:variant>
        <vt:lpwstr/>
      </vt:variant>
      <vt:variant>
        <vt:lpwstr>_Toc345074669</vt:lpwstr>
      </vt:variant>
      <vt:variant>
        <vt:i4>1114167</vt:i4>
      </vt:variant>
      <vt:variant>
        <vt:i4>203</vt:i4>
      </vt:variant>
      <vt:variant>
        <vt:i4>0</vt:i4>
      </vt:variant>
      <vt:variant>
        <vt:i4>5</vt:i4>
      </vt:variant>
      <vt:variant>
        <vt:lpwstr/>
      </vt:variant>
      <vt:variant>
        <vt:lpwstr>_Toc345074668</vt:lpwstr>
      </vt:variant>
      <vt:variant>
        <vt:i4>1114167</vt:i4>
      </vt:variant>
      <vt:variant>
        <vt:i4>197</vt:i4>
      </vt:variant>
      <vt:variant>
        <vt:i4>0</vt:i4>
      </vt:variant>
      <vt:variant>
        <vt:i4>5</vt:i4>
      </vt:variant>
      <vt:variant>
        <vt:lpwstr/>
      </vt:variant>
      <vt:variant>
        <vt:lpwstr>_Toc345074667</vt:lpwstr>
      </vt:variant>
      <vt:variant>
        <vt:i4>1114167</vt:i4>
      </vt:variant>
      <vt:variant>
        <vt:i4>191</vt:i4>
      </vt:variant>
      <vt:variant>
        <vt:i4>0</vt:i4>
      </vt:variant>
      <vt:variant>
        <vt:i4>5</vt:i4>
      </vt:variant>
      <vt:variant>
        <vt:lpwstr/>
      </vt:variant>
      <vt:variant>
        <vt:lpwstr>_Toc345074666</vt:lpwstr>
      </vt:variant>
      <vt:variant>
        <vt:i4>1114167</vt:i4>
      </vt:variant>
      <vt:variant>
        <vt:i4>185</vt:i4>
      </vt:variant>
      <vt:variant>
        <vt:i4>0</vt:i4>
      </vt:variant>
      <vt:variant>
        <vt:i4>5</vt:i4>
      </vt:variant>
      <vt:variant>
        <vt:lpwstr/>
      </vt:variant>
      <vt:variant>
        <vt:lpwstr>_Toc345074665</vt:lpwstr>
      </vt:variant>
      <vt:variant>
        <vt:i4>1114167</vt:i4>
      </vt:variant>
      <vt:variant>
        <vt:i4>179</vt:i4>
      </vt:variant>
      <vt:variant>
        <vt:i4>0</vt:i4>
      </vt:variant>
      <vt:variant>
        <vt:i4>5</vt:i4>
      </vt:variant>
      <vt:variant>
        <vt:lpwstr/>
      </vt:variant>
      <vt:variant>
        <vt:lpwstr>_Toc345074664</vt:lpwstr>
      </vt:variant>
      <vt:variant>
        <vt:i4>1114167</vt:i4>
      </vt:variant>
      <vt:variant>
        <vt:i4>173</vt:i4>
      </vt:variant>
      <vt:variant>
        <vt:i4>0</vt:i4>
      </vt:variant>
      <vt:variant>
        <vt:i4>5</vt:i4>
      </vt:variant>
      <vt:variant>
        <vt:lpwstr/>
      </vt:variant>
      <vt:variant>
        <vt:lpwstr>_Toc345074663</vt:lpwstr>
      </vt:variant>
      <vt:variant>
        <vt:i4>1114167</vt:i4>
      </vt:variant>
      <vt:variant>
        <vt:i4>167</vt:i4>
      </vt:variant>
      <vt:variant>
        <vt:i4>0</vt:i4>
      </vt:variant>
      <vt:variant>
        <vt:i4>5</vt:i4>
      </vt:variant>
      <vt:variant>
        <vt:lpwstr/>
      </vt:variant>
      <vt:variant>
        <vt:lpwstr>_Toc345074662</vt:lpwstr>
      </vt:variant>
      <vt:variant>
        <vt:i4>1114167</vt:i4>
      </vt:variant>
      <vt:variant>
        <vt:i4>161</vt:i4>
      </vt:variant>
      <vt:variant>
        <vt:i4>0</vt:i4>
      </vt:variant>
      <vt:variant>
        <vt:i4>5</vt:i4>
      </vt:variant>
      <vt:variant>
        <vt:lpwstr/>
      </vt:variant>
      <vt:variant>
        <vt:lpwstr>_Toc345074661</vt:lpwstr>
      </vt:variant>
      <vt:variant>
        <vt:i4>1114167</vt:i4>
      </vt:variant>
      <vt:variant>
        <vt:i4>155</vt:i4>
      </vt:variant>
      <vt:variant>
        <vt:i4>0</vt:i4>
      </vt:variant>
      <vt:variant>
        <vt:i4>5</vt:i4>
      </vt:variant>
      <vt:variant>
        <vt:lpwstr/>
      </vt:variant>
      <vt:variant>
        <vt:lpwstr>_Toc345074660</vt:lpwstr>
      </vt:variant>
      <vt:variant>
        <vt:i4>1179703</vt:i4>
      </vt:variant>
      <vt:variant>
        <vt:i4>149</vt:i4>
      </vt:variant>
      <vt:variant>
        <vt:i4>0</vt:i4>
      </vt:variant>
      <vt:variant>
        <vt:i4>5</vt:i4>
      </vt:variant>
      <vt:variant>
        <vt:lpwstr/>
      </vt:variant>
      <vt:variant>
        <vt:lpwstr>_Toc345074659</vt:lpwstr>
      </vt:variant>
      <vt:variant>
        <vt:i4>1179703</vt:i4>
      </vt:variant>
      <vt:variant>
        <vt:i4>143</vt:i4>
      </vt:variant>
      <vt:variant>
        <vt:i4>0</vt:i4>
      </vt:variant>
      <vt:variant>
        <vt:i4>5</vt:i4>
      </vt:variant>
      <vt:variant>
        <vt:lpwstr/>
      </vt:variant>
      <vt:variant>
        <vt:lpwstr>_Toc345074658</vt:lpwstr>
      </vt:variant>
      <vt:variant>
        <vt:i4>1179703</vt:i4>
      </vt:variant>
      <vt:variant>
        <vt:i4>137</vt:i4>
      </vt:variant>
      <vt:variant>
        <vt:i4>0</vt:i4>
      </vt:variant>
      <vt:variant>
        <vt:i4>5</vt:i4>
      </vt:variant>
      <vt:variant>
        <vt:lpwstr/>
      </vt:variant>
      <vt:variant>
        <vt:lpwstr>_Toc345074657</vt:lpwstr>
      </vt:variant>
      <vt:variant>
        <vt:i4>1179703</vt:i4>
      </vt:variant>
      <vt:variant>
        <vt:i4>131</vt:i4>
      </vt:variant>
      <vt:variant>
        <vt:i4>0</vt:i4>
      </vt:variant>
      <vt:variant>
        <vt:i4>5</vt:i4>
      </vt:variant>
      <vt:variant>
        <vt:lpwstr/>
      </vt:variant>
      <vt:variant>
        <vt:lpwstr>_Toc345074656</vt:lpwstr>
      </vt:variant>
      <vt:variant>
        <vt:i4>1179703</vt:i4>
      </vt:variant>
      <vt:variant>
        <vt:i4>125</vt:i4>
      </vt:variant>
      <vt:variant>
        <vt:i4>0</vt:i4>
      </vt:variant>
      <vt:variant>
        <vt:i4>5</vt:i4>
      </vt:variant>
      <vt:variant>
        <vt:lpwstr/>
      </vt:variant>
      <vt:variant>
        <vt:lpwstr>_Toc345074655</vt:lpwstr>
      </vt:variant>
      <vt:variant>
        <vt:i4>1179703</vt:i4>
      </vt:variant>
      <vt:variant>
        <vt:i4>119</vt:i4>
      </vt:variant>
      <vt:variant>
        <vt:i4>0</vt:i4>
      </vt:variant>
      <vt:variant>
        <vt:i4>5</vt:i4>
      </vt:variant>
      <vt:variant>
        <vt:lpwstr/>
      </vt:variant>
      <vt:variant>
        <vt:lpwstr>_Toc345074654</vt:lpwstr>
      </vt:variant>
      <vt:variant>
        <vt:i4>1179703</vt:i4>
      </vt:variant>
      <vt:variant>
        <vt:i4>113</vt:i4>
      </vt:variant>
      <vt:variant>
        <vt:i4>0</vt:i4>
      </vt:variant>
      <vt:variant>
        <vt:i4>5</vt:i4>
      </vt:variant>
      <vt:variant>
        <vt:lpwstr/>
      </vt:variant>
      <vt:variant>
        <vt:lpwstr>_Toc345074653</vt:lpwstr>
      </vt:variant>
      <vt:variant>
        <vt:i4>1179703</vt:i4>
      </vt:variant>
      <vt:variant>
        <vt:i4>107</vt:i4>
      </vt:variant>
      <vt:variant>
        <vt:i4>0</vt:i4>
      </vt:variant>
      <vt:variant>
        <vt:i4>5</vt:i4>
      </vt:variant>
      <vt:variant>
        <vt:lpwstr/>
      </vt:variant>
      <vt:variant>
        <vt:lpwstr>_Toc345074652</vt:lpwstr>
      </vt:variant>
      <vt:variant>
        <vt:i4>1179703</vt:i4>
      </vt:variant>
      <vt:variant>
        <vt:i4>101</vt:i4>
      </vt:variant>
      <vt:variant>
        <vt:i4>0</vt:i4>
      </vt:variant>
      <vt:variant>
        <vt:i4>5</vt:i4>
      </vt:variant>
      <vt:variant>
        <vt:lpwstr/>
      </vt:variant>
      <vt:variant>
        <vt:lpwstr>_Toc345074651</vt:lpwstr>
      </vt:variant>
      <vt:variant>
        <vt:i4>1179703</vt:i4>
      </vt:variant>
      <vt:variant>
        <vt:i4>95</vt:i4>
      </vt:variant>
      <vt:variant>
        <vt:i4>0</vt:i4>
      </vt:variant>
      <vt:variant>
        <vt:i4>5</vt:i4>
      </vt:variant>
      <vt:variant>
        <vt:lpwstr/>
      </vt:variant>
      <vt:variant>
        <vt:lpwstr>_Toc345074650</vt:lpwstr>
      </vt:variant>
      <vt:variant>
        <vt:i4>1245239</vt:i4>
      </vt:variant>
      <vt:variant>
        <vt:i4>89</vt:i4>
      </vt:variant>
      <vt:variant>
        <vt:i4>0</vt:i4>
      </vt:variant>
      <vt:variant>
        <vt:i4>5</vt:i4>
      </vt:variant>
      <vt:variant>
        <vt:lpwstr/>
      </vt:variant>
      <vt:variant>
        <vt:lpwstr>_Toc345074649</vt:lpwstr>
      </vt:variant>
      <vt:variant>
        <vt:i4>1245239</vt:i4>
      </vt:variant>
      <vt:variant>
        <vt:i4>83</vt:i4>
      </vt:variant>
      <vt:variant>
        <vt:i4>0</vt:i4>
      </vt:variant>
      <vt:variant>
        <vt:i4>5</vt:i4>
      </vt:variant>
      <vt:variant>
        <vt:lpwstr/>
      </vt:variant>
      <vt:variant>
        <vt:lpwstr>_Toc345074648</vt:lpwstr>
      </vt:variant>
      <vt:variant>
        <vt:i4>1245239</vt:i4>
      </vt:variant>
      <vt:variant>
        <vt:i4>77</vt:i4>
      </vt:variant>
      <vt:variant>
        <vt:i4>0</vt:i4>
      </vt:variant>
      <vt:variant>
        <vt:i4>5</vt:i4>
      </vt:variant>
      <vt:variant>
        <vt:lpwstr/>
      </vt:variant>
      <vt:variant>
        <vt:lpwstr>_Toc345074647</vt:lpwstr>
      </vt:variant>
      <vt:variant>
        <vt:i4>1245239</vt:i4>
      </vt:variant>
      <vt:variant>
        <vt:i4>71</vt:i4>
      </vt:variant>
      <vt:variant>
        <vt:i4>0</vt:i4>
      </vt:variant>
      <vt:variant>
        <vt:i4>5</vt:i4>
      </vt:variant>
      <vt:variant>
        <vt:lpwstr/>
      </vt:variant>
      <vt:variant>
        <vt:lpwstr>_Toc345074646</vt:lpwstr>
      </vt:variant>
      <vt:variant>
        <vt:i4>1245239</vt:i4>
      </vt:variant>
      <vt:variant>
        <vt:i4>65</vt:i4>
      </vt:variant>
      <vt:variant>
        <vt:i4>0</vt:i4>
      </vt:variant>
      <vt:variant>
        <vt:i4>5</vt:i4>
      </vt:variant>
      <vt:variant>
        <vt:lpwstr/>
      </vt:variant>
      <vt:variant>
        <vt:lpwstr>_Toc345074645</vt:lpwstr>
      </vt:variant>
      <vt:variant>
        <vt:i4>1245239</vt:i4>
      </vt:variant>
      <vt:variant>
        <vt:i4>59</vt:i4>
      </vt:variant>
      <vt:variant>
        <vt:i4>0</vt:i4>
      </vt:variant>
      <vt:variant>
        <vt:i4>5</vt:i4>
      </vt:variant>
      <vt:variant>
        <vt:lpwstr/>
      </vt:variant>
      <vt:variant>
        <vt:lpwstr>_Toc345074644</vt:lpwstr>
      </vt:variant>
      <vt:variant>
        <vt:i4>1245239</vt:i4>
      </vt:variant>
      <vt:variant>
        <vt:i4>53</vt:i4>
      </vt:variant>
      <vt:variant>
        <vt:i4>0</vt:i4>
      </vt:variant>
      <vt:variant>
        <vt:i4>5</vt:i4>
      </vt:variant>
      <vt:variant>
        <vt:lpwstr/>
      </vt:variant>
      <vt:variant>
        <vt:lpwstr>_Toc345074643</vt:lpwstr>
      </vt:variant>
      <vt:variant>
        <vt:i4>1245239</vt:i4>
      </vt:variant>
      <vt:variant>
        <vt:i4>47</vt:i4>
      </vt:variant>
      <vt:variant>
        <vt:i4>0</vt:i4>
      </vt:variant>
      <vt:variant>
        <vt:i4>5</vt:i4>
      </vt:variant>
      <vt:variant>
        <vt:lpwstr/>
      </vt:variant>
      <vt:variant>
        <vt:lpwstr>_Toc345074642</vt:lpwstr>
      </vt:variant>
      <vt:variant>
        <vt:i4>1245239</vt:i4>
      </vt:variant>
      <vt:variant>
        <vt:i4>41</vt:i4>
      </vt:variant>
      <vt:variant>
        <vt:i4>0</vt:i4>
      </vt:variant>
      <vt:variant>
        <vt:i4>5</vt:i4>
      </vt:variant>
      <vt:variant>
        <vt:lpwstr/>
      </vt:variant>
      <vt:variant>
        <vt:lpwstr>_Toc345074641</vt:lpwstr>
      </vt:variant>
      <vt:variant>
        <vt:i4>1245239</vt:i4>
      </vt:variant>
      <vt:variant>
        <vt:i4>35</vt:i4>
      </vt:variant>
      <vt:variant>
        <vt:i4>0</vt:i4>
      </vt:variant>
      <vt:variant>
        <vt:i4>5</vt:i4>
      </vt:variant>
      <vt:variant>
        <vt:lpwstr/>
      </vt:variant>
      <vt:variant>
        <vt:lpwstr>_Toc345074640</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65545</vt:i4>
      </vt:variant>
      <vt:variant>
        <vt:i4>12</vt:i4>
      </vt:variant>
      <vt:variant>
        <vt:i4>0</vt:i4>
      </vt:variant>
      <vt:variant>
        <vt:i4>5</vt:i4>
      </vt:variant>
      <vt:variant>
        <vt:lpwstr>http://www.ihe.net/&lt;domain&gt;/&lt;domain&gt;comments.cfm</vt:lpwstr>
      </vt:variant>
      <vt:variant>
        <vt:lpwstr/>
      </vt:variant>
      <vt:variant>
        <vt:i4>2949173</vt:i4>
      </vt:variant>
      <vt:variant>
        <vt:i4>9</vt:i4>
      </vt:variant>
      <vt:variant>
        <vt:i4>0</vt:i4>
      </vt:variant>
      <vt:variant>
        <vt:i4>5</vt:i4>
      </vt:variant>
      <vt:variant>
        <vt:lpwstr>http://www.ihe.net/Technical_Framework/public_comment.cfm</vt:lpwstr>
      </vt:variant>
      <vt:variant>
        <vt:lpwstr/>
      </vt:variant>
      <vt:variant>
        <vt:i4>1048652</vt:i4>
      </vt:variant>
      <vt:variant>
        <vt:i4>6</vt:i4>
      </vt:variant>
      <vt:variant>
        <vt:i4>0</vt:i4>
      </vt:variant>
      <vt:variant>
        <vt:i4>5</vt:i4>
      </vt:variant>
      <vt:variant>
        <vt:lpwstr>http://wiki.ihe.net/index.php?title=National_Extensions_Process</vt:lpwstr>
      </vt:variant>
      <vt:variant>
        <vt:lpwstr/>
      </vt:variant>
      <vt:variant>
        <vt:i4>5111822</vt:i4>
      </vt:variant>
      <vt:variant>
        <vt:i4>3</vt:i4>
      </vt:variant>
      <vt:variant>
        <vt:i4>0</vt:i4>
      </vt:variant>
      <vt:variant>
        <vt:i4>5</vt:i4>
      </vt:variant>
      <vt:variant>
        <vt:lpwstr>http://wiki.ihe.net/index.php?title=Process</vt:lpwstr>
      </vt:variant>
      <vt:variant>
        <vt:lpwstr>Technical_Framework_Development</vt:lpwstr>
      </vt:variant>
      <vt:variant>
        <vt:i4>4259856</vt:i4>
      </vt:variant>
      <vt:variant>
        <vt:i4>0</vt:i4>
      </vt:variant>
      <vt:variant>
        <vt:i4>0</vt:i4>
      </vt:variant>
      <vt:variant>
        <vt:i4>5</vt:i4>
      </vt:variant>
      <vt:variant>
        <vt:lpwstr>http://wiki.ihe.net/index.php?title=Writing_Technical_Frameworks_and_Supplements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IHE_PCC_Suppl_PtCP_Rev1 0_PC_2013-06-03</dc:title>
  <dc:subject>IHE PCC Patient Care Plan Content Profile Technical Framework Supplement</dc:subject>
  <dc:creator>IHE PCC Technical Committee</dc:creator>
  <cp:keywords>IHE Supplement</cp:keywords>
  <cp:lastModifiedBy>Emma</cp:lastModifiedBy>
  <cp:revision>19</cp:revision>
  <cp:lastPrinted>2013-07-29T19:51:00Z</cp:lastPrinted>
  <dcterms:created xsi:type="dcterms:W3CDTF">2013-08-07T14:54:00Z</dcterms:created>
  <dcterms:modified xsi:type="dcterms:W3CDTF">2013-08-09T14:57:00Z</dcterms:modified>
  <cp:category>IHE Supplement</cp:category>
</cp:coreProperties>
</file>