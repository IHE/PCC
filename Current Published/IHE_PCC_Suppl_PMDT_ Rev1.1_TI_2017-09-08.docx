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D006A9" w14:textId="77777777" w:rsidR="00CF283F" w:rsidRPr="00A75EE5" w:rsidRDefault="00CF283F" w:rsidP="00D05B7C">
      <w:pPr>
        <w:pStyle w:val="BodyText"/>
        <w:jc w:val="center"/>
        <w:rPr>
          <w:b/>
          <w:bCs/>
          <w:sz w:val="28"/>
          <w:szCs w:val="28"/>
        </w:rPr>
      </w:pPr>
      <w:bookmarkStart w:id="0" w:name="_GoBack"/>
      <w:bookmarkEnd w:id="0"/>
      <w:r w:rsidRPr="00A75EE5">
        <w:rPr>
          <w:b/>
          <w:bCs/>
          <w:sz w:val="28"/>
          <w:szCs w:val="28"/>
        </w:rPr>
        <w:t>Integrating the Healthcare Enterprise</w:t>
      </w:r>
    </w:p>
    <w:p w14:paraId="159C582A" w14:textId="77777777" w:rsidR="00CF283F" w:rsidRPr="00A75EE5" w:rsidRDefault="00CF283F" w:rsidP="00663624">
      <w:pPr>
        <w:pStyle w:val="BodyText"/>
      </w:pPr>
    </w:p>
    <w:p w14:paraId="29EF03C6" w14:textId="312D8FB3" w:rsidR="00CF283F" w:rsidRPr="00A75EE5" w:rsidRDefault="00FB4B9D" w:rsidP="003D24EE">
      <w:pPr>
        <w:pStyle w:val="BodyText"/>
        <w:jc w:val="center"/>
      </w:pPr>
      <w:r w:rsidRPr="00A75EE5">
        <w:rPr>
          <w:noProof/>
        </w:rPr>
        <w:drawing>
          <wp:inline distT="0" distB="0" distL="0" distR="0" wp14:anchorId="3450BD52" wp14:editId="4A2C6E89">
            <wp:extent cx="1638300" cy="838200"/>
            <wp:effectExtent l="0" t="0" r="0" b="0"/>
            <wp:docPr id="2" name="Picture 2"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p w14:paraId="64BD0B75" w14:textId="77777777" w:rsidR="007400C4" w:rsidRPr="00A75EE5" w:rsidRDefault="007400C4" w:rsidP="00663624">
      <w:pPr>
        <w:pStyle w:val="BodyText"/>
      </w:pPr>
    </w:p>
    <w:p w14:paraId="436D708E" w14:textId="77777777" w:rsidR="00482DC2" w:rsidRPr="00A75EE5" w:rsidRDefault="00452B20" w:rsidP="000807AC">
      <w:pPr>
        <w:pStyle w:val="BodyText"/>
        <w:jc w:val="center"/>
        <w:rPr>
          <w:b/>
          <w:sz w:val="44"/>
          <w:szCs w:val="44"/>
        </w:rPr>
      </w:pPr>
      <w:r w:rsidRPr="00A75EE5">
        <w:rPr>
          <w:b/>
          <w:sz w:val="44"/>
          <w:szCs w:val="44"/>
        </w:rPr>
        <w:t xml:space="preserve">IHE Patient Care Coordination (PCC) </w:t>
      </w:r>
    </w:p>
    <w:p w14:paraId="5883C463" w14:textId="77777777" w:rsidR="00B15D8F" w:rsidRPr="00A75EE5" w:rsidRDefault="00CF283F" w:rsidP="000807AC">
      <w:pPr>
        <w:pStyle w:val="BodyText"/>
        <w:jc w:val="center"/>
        <w:rPr>
          <w:b/>
          <w:sz w:val="44"/>
          <w:szCs w:val="44"/>
        </w:rPr>
      </w:pPr>
      <w:r w:rsidRPr="00A75EE5">
        <w:rPr>
          <w:b/>
          <w:sz w:val="44"/>
          <w:szCs w:val="44"/>
        </w:rPr>
        <w:t>Technical Framework</w:t>
      </w:r>
      <w:r w:rsidR="00B4798B" w:rsidRPr="00A75EE5">
        <w:rPr>
          <w:b/>
          <w:sz w:val="44"/>
          <w:szCs w:val="44"/>
        </w:rPr>
        <w:t xml:space="preserve"> </w:t>
      </w:r>
      <w:r w:rsidRPr="00A75EE5">
        <w:rPr>
          <w:b/>
          <w:sz w:val="44"/>
          <w:szCs w:val="44"/>
        </w:rPr>
        <w:t>Supplement</w:t>
      </w:r>
    </w:p>
    <w:p w14:paraId="5211EAC5" w14:textId="77777777" w:rsidR="00CF283F" w:rsidRPr="00A75EE5" w:rsidRDefault="00CF283F" w:rsidP="000807AC">
      <w:pPr>
        <w:pStyle w:val="BodyText"/>
      </w:pPr>
    </w:p>
    <w:p w14:paraId="14687B7C" w14:textId="77777777" w:rsidR="00656A6B" w:rsidRPr="00A75EE5" w:rsidRDefault="00656A6B" w:rsidP="000807AC">
      <w:pPr>
        <w:pStyle w:val="BodyText"/>
      </w:pPr>
    </w:p>
    <w:p w14:paraId="0755F774" w14:textId="77777777" w:rsidR="008705CD" w:rsidRPr="00A75EE5" w:rsidRDefault="008705CD" w:rsidP="000807AC">
      <w:pPr>
        <w:pStyle w:val="BodyText"/>
      </w:pPr>
    </w:p>
    <w:p w14:paraId="0802C17C" w14:textId="782C7ED1" w:rsidR="008705CD" w:rsidRPr="00A75EE5" w:rsidRDefault="00452B20" w:rsidP="00663624">
      <w:pPr>
        <w:jc w:val="center"/>
        <w:rPr>
          <w:b/>
          <w:sz w:val="44"/>
          <w:szCs w:val="44"/>
        </w:rPr>
      </w:pPr>
      <w:r w:rsidRPr="00A75EE5">
        <w:rPr>
          <w:b/>
          <w:sz w:val="44"/>
          <w:szCs w:val="44"/>
        </w:rPr>
        <w:t>Point-of-Care Medical Device Tracking</w:t>
      </w:r>
    </w:p>
    <w:p w14:paraId="6CC56931" w14:textId="77777777" w:rsidR="00CF283F" w:rsidRPr="00A75EE5" w:rsidRDefault="00CF283F" w:rsidP="00663624">
      <w:pPr>
        <w:jc w:val="center"/>
        <w:rPr>
          <w:b/>
          <w:sz w:val="44"/>
          <w:szCs w:val="44"/>
        </w:rPr>
      </w:pPr>
      <w:r w:rsidRPr="00A75EE5">
        <w:rPr>
          <w:b/>
          <w:sz w:val="44"/>
          <w:szCs w:val="44"/>
        </w:rPr>
        <w:t>(P</w:t>
      </w:r>
      <w:r w:rsidR="00452B20" w:rsidRPr="00A75EE5">
        <w:rPr>
          <w:b/>
          <w:sz w:val="44"/>
          <w:szCs w:val="44"/>
        </w:rPr>
        <w:t>MDT</w:t>
      </w:r>
      <w:r w:rsidRPr="00A75EE5">
        <w:rPr>
          <w:b/>
          <w:sz w:val="44"/>
          <w:szCs w:val="44"/>
        </w:rPr>
        <w:t>)</w:t>
      </w:r>
    </w:p>
    <w:p w14:paraId="713975CD" w14:textId="77777777" w:rsidR="007400C4" w:rsidRPr="00A75EE5" w:rsidRDefault="007400C4" w:rsidP="000125FF">
      <w:pPr>
        <w:pStyle w:val="BodyText"/>
      </w:pPr>
    </w:p>
    <w:p w14:paraId="44692119" w14:textId="77777777" w:rsidR="008705CD" w:rsidRPr="00A75EE5" w:rsidRDefault="008705CD" w:rsidP="000125FF">
      <w:pPr>
        <w:pStyle w:val="BodyText"/>
      </w:pPr>
    </w:p>
    <w:p w14:paraId="11722381" w14:textId="77777777" w:rsidR="00CE02E7" w:rsidRPr="000823AD" w:rsidRDefault="00CE02E7" w:rsidP="00CE02E7">
      <w:pPr>
        <w:pStyle w:val="BodyText"/>
        <w:jc w:val="center"/>
        <w:rPr>
          <w:bCs/>
          <w:szCs w:val="24"/>
        </w:rPr>
      </w:pPr>
      <w:r w:rsidRPr="000823AD">
        <w:rPr>
          <w:bCs/>
          <w:szCs w:val="24"/>
        </w:rPr>
        <w:t>FHIR</w:t>
      </w:r>
      <w:r w:rsidRPr="000823AD">
        <w:rPr>
          <w:bCs/>
          <w:szCs w:val="24"/>
          <w:vertAlign w:val="superscript"/>
        </w:rPr>
        <w:t xml:space="preserve">® </w:t>
      </w:r>
      <w:r w:rsidRPr="000823AD">
        <w:rPr>
          <w:bCs/>
          <w:szCs w:val="24"/>
        </w:rPr>
        <w:t>STU</w:t>
      </w:r>
      <w:r>
        <w:rPr>
          <w:bCs/>
          <w:szCs w:val="24"/>
        </w:rPr>
        <w:t xml:space="preserve"> </w:t>
      </w:r>
      <w:r w:rsidRPr="000823AD">
        <w:rPr>
          <w:bCs/>
          <w:szCs w:val="24"/>
        </w:rPr>
        <w:t>3</w:t>
      </w:r>
    </w:p>
    <w:p w14:paraId="10279E04" w14:textId="4789C341" w:rsidR="00C1037F" w:rsidRPr="00A75EE5" w:rsidRDefault="00CE02E7" w:rsidP="0011661F">
      <w:pPr>
        <w:pStyle w:val="BodyText"/>
        <w:jc w:val="center"/>
      </w:pPr>
      <w:r w:rsidRPr="000823AD">
        <w:rPr>
          <w:szCs w:val="24"/>
        </w:rPr>
        <w:t xml:space="preserve">Using Resources at FMM Level </w:t>
      </w:r>
      <w:r w:rsidR="00CC3FD2">
        <w:rPr>
          <w:szCs w:val="24"/>
        </w:rPr>
        <w:t>2-3</w:t>
      </w:r>
    </w:p>
    <w:p w14:paraId="5AE5C270" w14:textId="4EB93C6A" w:rsidR="00503AE1" w:rsidRPr="00A75EE5" w:rsidRDefault="008705CD" w:rsidP="00AF7069">
      <w:pPr>
        <w:jc w:val="center"/>
        <w:rPr>
          <w:b/>
          <w:bCs/>
          <w:sz w:val="44"/>
        </w:rPr>
      </w:pPr>
      <w:r w:rsidRPr="00A75EE5">
        <w:rPr>
          <w:b/>
          <w:bCs/>
          <w:sz w:val="44"/>
          <w:szCs w:val="44"/>
        </w:rPr>
        <w:t>Rev. 1.</w:t>
      </w:r>
      <w:r w:rsidR="00A75EE5">
        <w:rPr>
          <w:b/>
          <w:bCs/>
          <w:sz w:val="44"/>
          <w:szCs w:val="44"/>
        </w:rPr>
        <w:t>1</w:t>
      </w:r>
      <w:r w:rsidRPr="00A75EE5">
        <w:rPr>
          <w:b/>
          <w:bCs/>
          <w:sz w:val="44"/>
          <w:szCs w:val="44"/>
        </w:rPr>
        <w:t xml:space="preserve"> – </w:t>
      </w:r>
      <w:r w:rsidR="00A75EE5">
        <w:rPr>
          <w:b/>
          <w:bCs/>
          <w:sz w:val="44"/>
          <w:szCs w:val="44"/>
        </w:rPr>
        <w:t>Trial Implementation</w:t>
      </w:r>
    </w:p>
    <w:p w14:paraId="3B612B5D" w14:textId="77777777" w:rsidR="008705CD" w:rsidRPr="00A75EE5" w:rsidRDefault="008705CD" w:rsidP="00AC7C88">
      <w:pPr>
        <w:pStyle w:val="BodyText"/>
      </w:pPr>
    </w:p>
    <w:p w14:paraId="5D528438" w14:textId="77777777" w:rsidR="008705CD" w:rsidRPr="00A75EE5" w:rsidRDefault="008705CD" w:rsidP="00AC7C88">
      <w:pPr>
        <w:pStyle w:val="BodyText"/>
      </w:pPr>
    </w:p>
    <w:p w14:paraId="41A74A63" w14:textId="77777777" w:rsidR="008705CD" w:rsidRPr="00A75EE5" w:rsidRDefault="008705CD" w:rsidP="00AC7C88">
      <w:pPr>
        <w:pStyle w:val="BodyText"/>
      </w:pPr>
    </w:p>
    <w:p w14:paraId="2154EC42" w14:textId="0BB32114" w:rsidR="00A910E1" w:rsidRPr="00A75EE5" w:rsidRDefault="00A910E1" w:rsidP="00AC7C88">
      <w:pPr>
        <w:pStyle w:val="BodyText"/>
      </w:pPr>
      <w:r w:rsidRPr="00A75EE5">
        <w:t>Date:</w:t>
      </w:r>
      <w:r w:rsidRPr="00A75EE5">
        <w:tab/>
      </w:r>
      <w:r w:rsidRPr="00A75EE5">
        <w:tab/>
      </w:r>
      <w:r w:rsidR="00A75EE5">
        <w:t xml:space="preserve">September </w:t>
      </w:r>
      <w:r w:rsidR="0010173F">
        <w:t>8</w:t>
      </w:r>
      <w:r w:rsidR="008705CD" w:rsidRPr="00A75EE5">
        <w:t>, 2017</w:t>
      </w:r>
    </w:p>
    <w:p w14:paraId="51F85972" w14:textId="77777777" w:rsidR="00603ED5" w:rsidRPr="00A75EE5" w:rsidRDefault="00452B20" w:rsidP="00AC7C88">
      <w:pPr>
        <w:pStyle w:val="BodyText"/>
      </w:pPr>
      <w:r w:rsidRPr="00A75EE5">
        <w:t>Author:</w:t>
      </w:r>
      <w:r w:rsidRPr="00A75EE5">
        <w:tab/>
        <w:t>PCC</w:t>
      </w:r>
      <w:r w:rsidR="00656A6B" w:rsidRPr="00A75EE5">
        <w:t xml:space="preserve"> Technical Committee</w:t>
      </w:r>
    </w:p>
    <w:p w14:paraId="3F8C5077" w14:textId="54E226CE" w:rsidR="00A875FF" w:rsidRPr="00A75EE5" w:rsidRDefault="00603ED5" w:rsidP="00AC7C88">
      <w:pPr>
        <w:pStyle w:val="BodyText"/>
      </w:pPr>
      <w:r w:rsidRPr="00A75EE5">
        <w:t>Email:</w:t>
      </w:r>
      <w:r w:rsidR="00FF4C4E" w:rsidRPr="00A75EE5">
        <w:tab/>
      </w:r>
      <w:r w:rsidR="00FF4C4E" w:rsidRPr="00A75EE5">
        <w:tab/>
      </w:r>
      <w:r w:rsidR="008705CD" w:rsidRPr="00A75EE5">
        <w:t>pcc@ihe.net</w:t>
      </w:r>
    </w:p>
    <w:p w14:paraId="04F7CE35" w14:textId="77777777" w:rsidR="008705CD" w:rsidRPr="00A75EE5" w:rsidRDefault="008705CD" w:rsidP="008705CD">
      <w:pPr>
        <w:pStyle w:val="BodyText"/>
      </w:pPr>
    </w:p>
    <w:p w14:paraId="31AE8D17" w14:textId="77777777" w:rsidR="008705CD" w:rsidRPr="00A75EE5" w:rsidRDefault="008705CD" w:rsidP="008705CD">
      <w:pPr>
        <w:pStyle w:val="BodyText"/>
      </w:pPr>
    </w:p>
    <w:p w14:paraId="106769EC" w14:textId="77777777" w:rsidR="008705CD" w:rsidRPr="00A75EE5" w:rsidRDefault="008705CD" w:rsidP="008705CD">
      <w:pPr>
        <w:pStyle w:val="BodyText"/>
        <w:pBdr>
          <w:top w:val="single" w:sz="18" w:space="1" w:color="auto"/>
          <w:left w:val="single" w:sz="18" w:space="4" w:color="auto"/>
          <w:bottom w:val="single" w:sz="18" w:space="1" w:color="auto"/>
          <w:right w:val="single" w:sz="18" w:space="4" w:color="auto"/>
        </w:pBdr>
        <w:spacing w:line="276" w:lineRule="auto"/>
        <w:jc w:val="center"/>
      </w:pPr>
      <w:r w:rsidRPr="00A75EE5">
        <w:rPr>
          <w:b/>
        </w:rPr>
        <w:t xml:space="preserve">Please verify you have the most recent version of this document. </w:t>
      </w:r>
      <w:r w:rsidRPr="00A75EE5">
        <w:t xml:space="preserve">See </w:t>
      </w:r>
      <w:hyperlink r:id="rId9" w:history="1">
        <w:r w:rsidRPr="00A75EE5">
          <w:rPr>
            <w:rStyle w:val="Hyperlink"/>
          </w:rPr>
          <w:t>here</w:t>
        </w:r>
      </w:hyperlink>
      <w:r w:rsidRPr="00A75EE5">
        <w:t xml:space="preserve"> for Trial Implementation and Final Text versions and </w:t>
      </w:r>
      <w:hyperlink r:id="rId10" w:history="1">
        <w:r w:rsidRPr="00A75EE5">
          <w:rPr>
            <w:rStyle w:val="Hyperlink"/>
          </w:rPr>
          <w:t>here</w:t>
        </w:r>
      </w:hyperlink>
      <w:r w:rsidRPr="00A75EE5">
        <w:t xml:space="preserve"> for Public Comment versions.</w:t>
      </w:r>
    </w:p>
    <w:p w14:paraId="27E460C7" w14:textId="77777777" w:rsidR="008705CD" w:rsidRPr="00A75EE5" w:rsidRDefault="008705CD" w:rsidP="008705CD">
      <w:pPr>
        <w:pStyle w:val="BodyText"/>
      </w:pPr>
      <w:r w:rsidRPr="00A75EE5">
        <w:rPr>
          <w:rFonts w:ascii="Arial" w:hAnsi="Arial"/>
          <w:b/>
          <w:kern w:val="28"/>
          <w:sz w:val="28"/>
        </w:rPr>
        <w:lastRenderedPageBreak/>
        <w:t>Foreword</w:t>
      </w:r>
    </w:p>
    <w:p w14:paraId="7F618456" w14:textId="77777777" w:rsidR="008705CD" w:rsidRPr="00A75EE5" w:rsidRDefault="008705CD" w:rsidP="008705CD">
      <w:pPr>
        <w:pStyle w:val="BodyText"/>
      </w:pPr>
      <w:r w:rsidRPr="00A75EE5">
        <w:t>This is a supplement to the IHE Patient Care Coordination Technical Framework V11.0. Each supplement undergoes a process of public comment and trial implementation before being incorporated into the volumes of the Technical Frameworks.</w:t>
      </w:r>
    </w:p>
    <w:p w14:paraId="48B12565" w14:textId="29E8A084" w:rsidR="00A75EE5" w:rsidRPr="00DF2420" w:rsidRDefault="00A75EE5" w:rsidP="00A75EE5">
      <w:pPr>
        <w:pStyle w:val="BodyText"/>
      </w:pPr>
      <w:r w:rsidRPr="00DB32C8">
        <w:t xml:space="preserve">This supplement is published on </w:t>
      </w:r>
      <w:r>
        <w:t>September</w:t>
      </w:r>
      <w:r w:rsidRPr="00DB32C8">
        <w:t xml:space="preserve"> </w:t>
      </w:r>
      <w:r w:rsidR="0010173F">
        <w:t>8</w:t>
      </w:r>
      <w:r w:rsidRPr="00DB32C8">
        <w:t xml:space="preserve">, 2017 for trial implementation and may be available for testing at subsequent IHE Connectathons. The supplement may be amended based on the results of testing. Following successful testing it will be incorporated into the </w:t>
      </w:r>
      <w:r>
        <w:t xml:space="preserve">Patient Care Coordination </w:t>
      </w:r>
      <w:r w:rsidRPr="00DB32C8">
        <w:t>Technical Framework. Comments are invited and can be submitted at</w:t>
      </w:r>
      <w:r>
        <w:t xml:space="preserve"> </w:t>
      </w:r>
      <w:hyperlink r:id="rId11" w:history="1">
        <w:r w:rsidRPr="00DF2420">
          <w:rPr>
            <w:rStyle w:val="Hyperlink"/>
          </w:rPr>
          <w:t>http://www.ihe.net/PCC_Public_Comments</w:t>
        </w:r>
      </w:hyperlink>
      <w:r w:rsidRPr="00DF2420">
        <w:t>.</w:t>
      </w:r>
    </w:p>
    <w:p w14:paraId="48A3A917" w14:textId="77777777" w:rsidR="008705CD" w:rsidRPr="00A75EE5" w:rsidRDefault="008705CD" w:rsidP="008705CD">
      <w:pPr>
        <w:pStyle w:val="BodyText"/>
      </w:pPr>
      <w:r w:rsidRPr="00A75EE5">
        <w:t xml:space="preserve">This supplement describes changes to the existing technical framework documents. </w:t>
      </w:r>
    </w:p>
    <w:p w14:paraId="499AB2EB" w14:textId="77777777" w:rsidR="008705CD" w:rsidRPr="00A75EE5" w:rsidRDefault="008705CD" w:rsidP="008705CD">
      <w:pPr>
        <w:pStyle w:val="BodyText"/>
      </w:pPr>
      <w:r w:rsidRPr="00A75EE5">
        <w:t>“Boxed” instructions like the sample below indicate to the Volume Editor how to integrate the relevant section(s) into the relevant Technical Framework volume.</w:t>
      </w:r>
    </w:p>
    <w:p w14:paraId="4ECEB9DC" w14:textId="77777777" w:rsidR="008705CD" w:rsidRPr="00A75EE5" w:rsidRDefault="008705CD" w:rsidP="008705CD">
      <w:pPr>
        <w:pStyle w:val="EditorInstructions"/>
      </w:pPr>
      <w:r w:rsidRPr="00A75EE5">
        <w:t>Amend Section X.X by the following:</w:t>
      </w:r>
    </w:p>
    <w:p w14:paraId="6BBD1A9D" w14:textId="77777777" w:rsidR="008705CD" w:rsidRPr="00A75EE5" w:rsidRDefault="008705CD" w:rsidP="008705CD">
      <w:pPr>
        <w:pStyle w:val="BodyText"/>
      </w:pPr>
      <w:r w:rsidRPr="00A75EE5">
        <w:t xml:space="preserve">Where the amendment adds text, make the added text </w:t>
      </w:r>
      <w:r w:rsidRPr="00A75EE5">
        <w:rPr>
          <w:rStyle w:val="InsertText"/>
        </w:rPr>
        <w:t>bold underline</w:t>
      </w:r>
      <w:r w:rsidRPr="00A75EE5">
        <w:t xml:space="preserve">. Where the amendment removes text, make the removed text </w:t>
      </w:r>
      <w:r w:rsidRPr="00A75EE5">
        <w:rPr>
          <w:rStyle w:val="DeleteText"/>
        </w:rPr>
        <w:t>bold strikethrough</w:t>
      </w:r>
      <w:r w:rsidRPr="00A75EE5">
        <w:t>. When entire new sections are added, introduce with editor’s instructions to “add new text” or similar, which for readability are not bolded or underlined.</w:t>
      </w:r>
    </w:p>
    <w:p w14:paraId="50B2F63D" w14:textId="77777777" w:rsidR="008705CD" w:rsidRPr="00A75EE5" w:rsidRDefault="008705CD" w:rsidP="008705CD">
      <w:pPr>
        <w:pStyle w:val="BodyText"/>
      </w:pPr>
    </w:p>
    <w:p w14:paraId="7C9D7014" w14:textId="67265160" w:rsidR="008705CD" w:rsidRPr="00A75EE5" w:rsidRDefault="008705CD" w:rsidP="008705CD">
      <w:pPr>
        <w:pStyle w:val="BodyText"/>
      </w:pPr>
      <w:r w:rsidRPr="00A75EE5">
        <w:t xml:space="preserve">General information about IHE can be found at </w:t>
      </w:r>
      <w:hyperlink r:id="rId12" w:history="1">
        <w:r w:rsidRPr="00A75EE5">
          <w:rPr>
            <w:rStyle w:val="Hyperlink"/>
          </w:rPr>
          <w:t>http://ihe.net</w:t>
        </w:r>
      </w:hyperlink>
      <w:r w:rsidRPr="00A75EE5">
        <w:t>.</w:t>
      </w:r>
    </w:p>
    <w:p w14:paraId="3EE19B03" w14:textId="77777777" w:rsidR="008705CD" w:rsidRPr="00A75EE5" w:rsidRDefault="008705CD" w:rsidP="008705CD">
      <w:pPr>
        <w:pStyle w:val="BodyText"/>
      </w:pPr>
      <w:r w:rsidRPr="00A75EE5">
        <w:t xml:space="preserve">Information about the IHE Patient Care Coordination domain can be found at </w:t>
      </w:r>
      <w:hyperlink r:id="rId13" w:history="1">
        <w:r w:rsidRPr="00A75EE5">
          <w:rPr>
            <w:rStyle w:val="Hyperlink"/>
          </w:rPr>
          <w:t>http://ihe.net/IHE_Domains</w:t>
        </w:r>
      </w:hyperlink>
      <w:r w:rsidRPr="00A75EE5">
        <w:t>.</w:t>
      </w:r>
    </w:p>
    <w:p w14:paraId="7004A3B8" w14:textId="77777777" w:rsidR="008705CD" w:rsidRPr="00A75EE5" w:rsidRDefault="008705CD" w:rsidP="008705CD">
      <w:pPr>
        <w:pStyle w:val="BodyText"/>
      </w:pPr>
      <w:r w:rsidRPr="00A75EE5">
        <w:t xml:space="preserve">Information about the organization of IHE Technical Frameworks and Supplements and the process used to create them can be found at </w:t>
      </w:r>
      <w:hyperlink r:id="rId14" w:history="1">
        <w:r w:rsidRPr="00A75EE5">
          <w:rPr>
            <w:rStyle w:val="Hyperlink"/>
          </w:rPr>
          <w:t>http://ihe.net/IHE_Process</w:t>
        </w:r>
      </w:hyperlink>
      <w:r w:rsidRPr="00A75EE5">
        <w:t xml:space="preserve"> and </w:t>
      </w:r>
      <w:hyperlink r:id="rId15" w:history="1">
        <w:r w:rsidRPr="00A75EE5">
          <w:rPr>
            <w:rStyle w:val="Hyperlink"/>
          </w:rPr>
          <w:t>http://ihe.net/Profiles</w:t>
        </w:r>
      </w:hyperlink>
      <w:r w:rsidRPr="00A75EE5">
        <w:t>.</w:t>
      </w:r>
    </w:p>
    <w:p w14:paraId="7D09BDAE" w14:textId="01395DE0" w:rsidR="008705CD" w:rsidRPr="00A75EE5" w:rsidRDefault="008705CD" w:rsidP="008705CD">
      <w:pPr>
        <w:pStyle w:val="BodyText"/>
      </w:pPr>
      <w:r w:rsidRPr="00A75EE5">
        <w:t xml:space="preserve">The current version of the IHE </w:t>
      </w:r>
      <w:r w:rsidR="009F191E" w:rsidRPr="00A75EE5">
        <w:t>Patient Care Coordination</w:t>
      </w:r>
      <w:r w:rsidRPr="00A75EE5">
        <w:t xml:space="preserve"> Technical Framework can be found at </w:t>
      </w:r>
      <w:hyperlink r:id="rId16" w:history="1">
        <w:r w:rsidRPr="00A75EE5">
          <w:rPr>
            <w:rStyle w:val="Hyperlink"/>
          </w:rPr>
          <w:t>http://ihe.net/Technical_Frameworks</w:t>
        </w:r>
      </w:hyperlink>
      <w:r w:rsidRPr="00A75EE5">
        <w:t>.</w:t>
      </w:r>
    </w:p>
    <w:p w14:paraId="2B6CCA56" w14:textId="77777777" w:rsidR="00BE5916" w:rsidRPr="00A75EE5" w:rsidRDefault="00BE5916" w:rsidP="000470A5">
      <w:pPr>
        <w:pStyle w:val="BodyText"/>
      </w:pPr>
    </w:p>
    <w:p w14:paraId="079B2108" w14:textId="77777777" w:rsidR="00D85A7B" w:rsidRPr="00A75EE5" w:rsidRDefault="009813A1" w:rsidP="00597DB2">
      <w:pPr>
        <w:pStyle w:val="TOCHeading"/>
      </w:pPr>
      <w:r w:rsidRPr="00A75EE5">
        <w:br w:type="page"/>
      </w:r>
      <w:r w:rsidR="00D85A7B" w:rsidRPr="00A75EE5">
        <w:lastRenderedPageBreak/>
        <w:t>C</w:t>
      </w:r>
      <w:r w:rsidR="00060D78" w:rsidRPr="00A75EE5">
        <w:t>ONTENTS</w:t>
      </w:r>
    </w:p>
    <w:p w14:paraId="654EF6F0" w14:textId="77777777" w:rsidR="004D69C3" w:rsidRPr="00A75EE5" w:rsidRDefault="004D69C3" w:rsidP="00597DB2"/>
    <w:p w14:paraId="664913B1" w14:textId="77777777" w:rsidR="00F72BF4" w:rsidRDefault="00CF508D">
      <w:pPr>
        <w:pStyle w:val="TOC1"/>
        <w:rPr>
          <w:rFonts w:asciiTheme="minorHAnsi" w:eastAsiaTheme="minorEastAsia" w:hAnsiTheme="minorHAnsi" w:cstheme="minorBidi"/>
          <w:noProof/>
          <w:sz w:val="22"/>
          <w:szCs w:val="22"/>
        </w:rPr>
      </w:pPr>
      <w:r w:rsidRPr="00A75EE5">
        <w:fldChar w:fldCharType="begin"/>
      </w:r>
      <w:r w:rsidRPr="00A75EE5">
        <w:instrText xml:space="preserve"> TOC \o "2-7" \h \z \t "Heading 1,1,Appendix Heading 2,2,Appendix Heading 1,1,Appendix Heading 3,3,Glossary,1,Part Title,1" </w:instrText>
      </w:r>
      <w:r w:rsidRPr="00A75EE5">
        <w:fldChar w:fldCharType="separate"/>
      </w:r>
      <w:hyperlink w:anchor="_Toc492638875" w:history="1">
        <w:r w:rsidR="00F72BF4" w:rsidRPr="00974542">
          <w:rPr>
            <w:rStyle w:val="Hyperlink"/>
            <w:noProof/>
          </w:rPr>
          <w:t>Introduction to this Supplement</w:t>
        </w:r>
        <w:r w:rsidR="00F72BF4">
          <w:rPr>
            <w:noProof/>
            <w:webHidden/>
          </w:rPr>
          <w:tab/>
        </w:r>
        <w:r w:rsidR="00F72BF4">
          <w:rPr>
            <w:noProof/>
            <w:webHidden/>
          </w:rPr>
          <w:fldChar w:fldCharType="begin"/>
        </w:r>
        <w:r w:rsidR="00F72BF4">
          <w:rPr>
            <w:noProof/>
            <w:webHidden/>
          </w:rPr>
          <w:instrText xml:space="preserve"> PAGEREF _Toc492638875 \h </w:instrText>
        </w:r>
        <w:r w:rsidR="00F72BF4">
          <w:rPr>
            <w:noProof/>
            <w:webHidden/>
          </w:rPr>
        </w:r>
        <w:r w:rsidR="00F72BF4">
          <w:rPr>
            <w:noProof/>
            <w:webHidden/>
          </w:rPr>
          <w:fldChar w:fldCharType="separate"/>
        </w:r>
        <w:r w:rsidR="00F72BF4">
          <w:rPr>
            <w:noProof/>
            <w:webHidden/>
          </w:rPr>
          <w:t>7</w:t>
        </w:r>
        <w:r w:rsidR="00F72BF4">
          <w:rPr>
            <w:noProof/>
            <w:webHidden/>
          </w:rPr>
          <w:fldChar w:fldCharType="end"/>
        </w:r>
      </w:hyperlink>
    </w:p>
    <w:p w14:paraId="1C856005" w14:textId="77777777" w:rsidR="00F72BF4" w:rsidRDefault="00F72BF4">
      <w:pPr>
        <w:pStyle w:val="TOC2"/>
        <w:rPr>
          <w:rFonts w:asciiTheme="minorHAnsi" w:eastAsiaTheme="minorEastAsia" w:hAnsiTheme="minorHAnsi" w:cstheme="minorBidi"/>
          <w:noProof/>
          <w:sz w:val="22"/>
          <w:szCs w:val="22"/>
        </w:rPr>
      </w:pPr>
      <w:hyperlink w:anchor="_Toc492638876" w:history="1">
        <w:r w:rsidRPr="00974542">
          <w:rPr>
            <w:rStyle w:val="Hyperlink"/>
            <w:noProof/>
          </w:rPr>
          <w:t>Open Issues and Questions</w:t>
        </w:r>
        <w:r>
          <w:rPr>
            <w:noProof/>
            <w:webHidden/>
          </w:rPr>
          <w:tab/>
        </w:r>
        <w:r>
          <w:rPr>
            <w:noProof/>
            <w:webHidden/>
          </w:rPr>
          <w:fldChar w:fldCharType="begin"/>
        </w:r>
        <w:r>
          <w:rPr>
            <w:noProof/>
            <w:webHidden/>
          </w:rPr>
          <w:instrText xml:space="preserve"> PAGEREF _Toc492638876 \h </w:instrText>
        </w:r>
        <w:r>
          <w:rPr>
            <w:noProof/>
            <w:webHidden/>
          </w:rPr>
        </w:r>
        <w:r>
          <w:rPr>
            <w:noProof/>
            <w:webHidden/>
          </w:rPr>
          <w:fldChar w:fldCharType="separate"/>
        </w:r>
        <w:r>
          <w:rPr>
            <w:noProof/>
            <w:webHidden/>
          </w:rPr>
          <w:t>8</w:t>
        </w:r>
        <w:r>
          <w:rPr>
            <w:noProof/>
            <w:webHidden/>
          </w:rPr>
          <w:fldChar w:fldCharType="end"/>
        </w:r>
      </w:hyperlink>
    </w:p>
    <w:p w14:paraId="43C156D0" w14:textId="77777777" w:rsidR="00F72BF4" w:rsidRDefault="00F72BF4">
      <w:pPr>
        <w:pStyle w:val="TOC2"/>
        <w:rPr>
          <w:rFonts w:asciiTheme="minorHAnsi" w:eastAsiaTheme="minorEastAsia" w:hAnsiTheme="minorHAnsi" w:cstheme="minorBidi"/>
          <w:noProof/>
          <w:sz w:val="22"/>
          <w:szCs w:val="22"/>
        </w:rPr>
      </w:pPr>
      <w:hyperlink w:anchor="_Toc492638877" w:history="1">
        <w:r w:rsidRPr="00974542">
          <w:rPr>
            <w:rStyle w:val="Hyperlink"/>
            <w:noProof/>
          </w:rPr>
          <w:t>Closed Issues</w:t>
        </w:r>
        <w:r>
          <w:rPr>
            <w:noProof/>
            <w:webHidden/>
          </w:rPr>
          <w:tab/>
        </w:r>
        <w:r>
          <w:rPr>
            <w:noProof/>
            <w:webHidden/>
          </w:rPr>
          <w:fldChar w:fldCharType="begin"/>
        </w:r>
        <w:r>
          <w:rPr>
            <w:noProof/>
            <w:webHidden/>
          </w:rPr>
          <w:instrText xml:space="preserve"> PAGEREF _Toc492638877 \h </w:instrText>
        </w:r>
        <w:r>
          <w:rPr>
            <w:noProof/>
            <w:webHidden/>
          </w:rPr>
        </w:r>
        <w:r>
          <w:rPr>
            <w:noProof/>
            <w:webHidden/>
          </w:rPr>
          <w:fldChar w:fldCharType="separate"/>
        </w:r>
        <w:r>
          <w:rPr>
            <w:noProof/>
            <w:webHidden/>
          </w:rPr>
          <w:t>8</w:t>
        </w:r>
        <w:r>
          <w:rPr>
            <w:noProof/>
            <w:webHidden/>
          </w:rPr>
          <w:fldChar w:fldCharType="end"/>
        </w:r>
      </w:hyperlink>
    </w:p>
    <w:p w14:paraId="6B2C4FD6" w14:textId="77777777" w:rsidR="00F72BF4" w:rsidRDefault="00F72BF4">
      <w:pPr>
        <w:pStyle w:val="TOC1"/>
        <w:rPr>
          <w:rFonts w:asciiTheme="minorHAnsi" w:eastAsiaTheme="minorEastAsia" w:hAnsiTheme="minorHAnsi" w:cstheme="minorBidi"/>
          <w:noProof/>
          <w:sz w:val="22"/>
          <w:szCs w:val="22"/>
        </w:rPr>
      </w:pPr>
      <w:hyperlink w:anchor="_Toc492638878" w:history="1">
        <w:r w:rsidRPr="00974542">
          <w:rPr>
            <w:rStyle w:val="Hyperlink"/>
            <w:noProof/>
          </w:rPr>
          <w:t>General Introduction</w:t>
        </w:r>
        <w:r>
          <w:rPr>
            <w:noProof/>
            <w:webHidden/>
          </w:rPr>
          <w:tab/>
        </w:r>
        <w:r>
          <w:rPr>
            <w:noProof/>
            <w:webHidden/>
          </w:rPr>
          <w:fldChar w:fldCharType="begin"/>
        </w:r>
        <w:r>
          <w:rPr>
            <w:noProof/>
            <w:webHidden/>
          </w:rPr>
          <w:instrText xml:space="preserve"> PAGEREF _Toc492638878 \h </w:instrText>
        </w:r>
        <w:r>
          <w:rPr>
            <w:noProof/>
            <w:webHidden/>
          </w:rPr>
        </w:r>
        <w:r>
          <w:rPr>
            <w:noProof/>
            <w:webHidden/>
          </w:rPr>
          <w:fldChar w:fldCharType="separate"/>
        </w:r>
        <w:r>
          <w:rPr>
            <w:noProof/>
            <w:webHidden/>
          </w:rPr>
          <w:t>11</w:t>
        </w:r>
        <w:r>
          <w:rPr>
            <w:noProof/>
            <w:webHidden/>
          </w:rPr>
          <w:fldChar w:fldCharType="end"/>
        </w:r>
      </w:hyperlink>
    </w:p>
    <w:p w14:paraId="1DFFC2A0" w14:textId="77777777" w:rsidR="00F72BF4" w:rsidRDefault="00F72BF4">
      <w:pPr>
        <w:pStyle w:val="TOC1"/>
        <w:rPr>
          <w:rFonts w:asciiTheme="minorHAnsi" w:eastAsiaTheme="minorEastAsia" w:hAnsiTheme="minorHAnsi" w:cstheme="minorBidi"/>
          <w:noProof/>
          <w:sz w:val="22"/>
          <w:szCs w:val="22"/>
        </w:rPr>
      </w:pPr>
      <w:hyperlink w:anchor="_Toc492638879" w:history="1">
        <w:r w:rsidRPr="00974542">
          <w:rPr>
            <w:rStyle w:val="Hyperlink"/>
            <w:noProof/>
          </w:rPr>
          <w:t>Appendix A – Actor Summary Definitions</w:t>
        </w:r>
        <w:r>
          <w:rPr>
            <w:noProof/>
            <w:webHidden/>
          </w:rPr>
          <w:tab/>
        </w:r>
        <w:r>
          <w:rPr>
            <w:noProof/>
            <w:webHidden/>
          </w:rPr>
          <w:fldChar w:fldCharType="begin"/>
        </w:r>
        <w:r>
          <w:rPr>
            <w:noProof/>
            <w:webHidden/>
          </w:rPr>
          <w:instrText xml:space="preserve"> PAGEREF _Toc492638879 \h </w:instrText>
        </w:r>
        <w:r>
          <w:rPr>
            <w:noProof/>
            <w:webHidden/>
          </w:rPr>
        </w:r>
        <w:r>
          <w:rPr>
            <w:noProof/>
            <w:webHidden/>
          </w:rPr>
          <w:fldChar w:fldCharType="separate"/>
        </w:r>
        <w:r>
          <w:rPr>
            <w:noProof/>
            <w:webHidden/>
          </w:rPr>
          <w:t>14</w:t>
        </w:r>
        <w:r>
          <w:rPr>
            <w:noProof/>
            <w:webHidden/>
          </w:rPr>
          <w:fldChar w:fldCharType="end"/>
        </w:r>
      </w:hyperlink>
    </w:p>
    <w:p w14:paraId="77DA2D98" w14:textId="77777777" w:rsidR="00F72BF4" w:rsidRDefault="00F72BF4">
      <w:pPr>
        <w:pStyle w:val="TOC1"/>
        <w:rPr>
          <w:rFonts w:asciiTheme="minorHAnsi" w:eastAsiaTheme="minorEastAsia" w:hAnsiTheme="minorHAnsi" w:cstheme="minorBidi"/>
          <w:noProof/>
          <w:sz w:val="22"/>
          <w:szCs w:val="22"/>
        </w:rPr>
      </w:pPr>
      <w:hyperlink w:anchor="_Toc492638880" w:history="1">
        <w:r w:rsidRPr="00974542">
          <w:rPr>
            <w:rStyle w:val="Hyperlink"/>
            <w:noProof/>
          </w:rPr>
          <w:t>Appendix B – Transaction Summary Definitions</w:t>
        </w:r>
        <w:r>
          <w:rPr>
            <w:noProof/>
            <w:webHidden/>
          </w:rPr>
          <w:tab/>
        </w:r>
        <w:r>
          <w:rPr>
            <w:noProof/>
            <w:webHidden/>
          </w:rPr>
          <w:fldChar w:fldCharType="begin"/>
        </w:r>
        <w:r>
          <w:rPr>
            <w:noProof/>
            <w:webHidden/>
          </w:rPr>
          <w:instrText xml:space="preserve"> PAGEREF _Toc492638880 \h </w:instrText>
        </w:r>
        <w:r>
          <w:rPr>
            <w:noProof/>
            <w:webHidden/>
          </w:rPr>
        </w:r>
        <w:r>
          <w:rPr>
            <w:noProof/>
            <w:webHidden/>
          </w:rPr>
          <w:fldChar w:fldCharType="separate"/>
        </w:r>
        <w:r>
          <w:rPr>
            <w:noProof/>
            <w:webHidden/>
          </w:rPr>
          <w:t>14</w:t>
        </w:r>
        <w:r>
          <w:rPr>
            <w:noProof/>
            <w:webHidden/>
          </w:rPr>
          <w:fldChar w:fldCharType="end"/>
        </w:r>
      </w:hyperlink>
    </w:p>
    <w:p w14:paraId="08140646" w14:textId="77777777" w:rsidR="00F72BF4" w:rsidRDefault="00F72BF4">
      <w:pPr>
        <w:pStyle w:val="TOC1"/>
        <w:rPr>
          <w:rFonts w:asciiTheme="minorHAnsi" w:eastAsiaTheme="minorEastAsia" w:hAnsiTheme="minorHAnsi" w:cstheme="minorBidi"/>
          <w:noProof/>
          <w:sz w:val="22"/>
          <w:szCs w:val="22"/>
        </w:rPr>
      </w:pPr>
      <w:hyperlink w:anchor="_Toc492638881" w:history="1">
        <w:r w:rsidRPr="00974542">
          <w:rPr>
            <w:rStyle w:val="Hyperlink"/>
            <w:noProof/>
          </w:rPr>
          <w:t>Glossary</w:t>
        </w:r>
        <w:r>
          <w:rPr>
            <w:noProof/>
            <w:webHidden/>
          </w:rPr>
          <w:tab/>
        </w:r>
        <w:r>
          <w:rPr>
            <w:noProof/>
            <w:webHidden/>
          </w:rPr>
          <w:fldChar w:fldCharType="begin"/>
        </w:r>
        <w:r>
          <w:rPr>
            <w:noProof/>
            <w:webHidden/>
          </w:rPr>
          <w:instrText xml:space="preserve"> PAGEREF _Toc492638881 \h </w:instrText>
        </w:r>
        <w:r>
          <w:rPr>
            <w:noProof/>
            <w:webHidden/>
          </w:rPr>
        </w:r>
        <w:r>
          <w:rPr>
            <w:noProof/>
            <w:webHidden/>
          </w:rPr>
          <w:fldChar w:fldCharType="separate"/>
        </w:r>
        <w:r>
          <w:rPr>
            <w:noProof/>
            <w:webHidden/>
          </w:rPr>
          <w:t>14</w:t>
        </w:r>
        <w:r>
          <w:rPr>
            <w:noProof/>
            <w:webHidden/>
          </w:rPr>
          <w:fldChar w:fldCharType="end"/>
        </w:r>
      </w:hyperlink>
    </w:p>
    <w:p w14:paraId="03416E32" w14:textId="77777777" w:rsidR="00F72BF4" w:rsidRPr="0011661F" w:rsidRDefault="00F72BF4">
      <w:pPr>
        <w:pStyle w:val="TOC1"/>
        <w:rPr>
          <w:rFonts w:asciiTheme="minorHAnsi" w:eastAsiaTheme="minorEastAsia" w:hAnsiTheme="minorHAnsi" w:cstheme="minorBidi"/>
          <w:b/>
          <w:noProof/>
          <w:sz w:val="22"/>
          <w:szCs w:val="22"/>
        </w:rPr>
      </w:pPr>
      <w:hyperlink w:anchor="_Toc492638882" w:history="1">
        <w:r w:rsidRPr="0011661F">
          <w:rPr>
            <w:rStyle w:val="Hyperlink"/>
            <w:b/>
            <w:noProof/>
          </w:rPr>
          <w:t>Volume 1 – Profiles</w:t>
        </w:r>
        <w:r w:rsidRPr="0011661F">
          <w:rPr>
            <w:b/>
            <w:noProof/>
            <w:webHidden/>
          </w:rPr>
          <w:tab/>
        </w:r>
        <w:r w:rsidRPr="0011661F">
          <w:rPr>
            <w:b/>
            <w:noProof/>
            <w:webHidden/>
          </w:rPr>
          <w:fldChar w:fldCharType="begin"/>
        </w:r>
        <w:r w:rsidRPr="0011661F">
          <w:rPr>
            <w:b/>
            <w:noProof/>
            <w:webHidden/>
          </w:rPr>
          <w:instrText xml:space="preserve"> PAGEREF _Toc492638882 \h </w:instrText>
        </w:r>
        <w:r w:rsidRPr="0011661F">
          <w:rPr>
            <w:b/>
            <w:noProof/>
            <w:webHidden/>
          </w:rPr>
        </w:r>
        <w:r w:rsidRPr="0011661F">
          <w:rPr>
            <w:b/>
            <w:noProof/>
            <w:webHidden/>
          </w:rPr>
          <w:fldChar w:fldCharType="separate"/>
        </w:r>
        <w:r w:rsidRPr="0011661F">
          <w:rPr>
            <w:b/>
            <w:noProof/>
            <w:webHidden/>
          </w:rPr>
          <w:t>15</w:t>
        </w:r>
        <w:r w:rsidRPr="0011661F">
          <w:rPr>
            <w:b/>
            <w:noProof/>
            <w:webHidden/>
          </w:rPr>
          <w:fldChar w:fldCharType="end"/>
        </w:r>
      </w:hyperlink>
    </w:p>
    <w:p w14:paraId="002D2193" w14:textId="77777777" w:rsidR="00F72BF4" w:rsidRDefault="00F72BF4">
      <w:pPr>
        <w:pStyle w:val="TOC2"/>
        <w:rPr>
          <w:rFonts w:asciiTheme="minorHAnsi" w:eastAsiaTheme="minorEastAsia" w:hAnsiTheme="minorHAnsi" w:cstheme="minorBidi"/>
          <w:noProof/>
          <w:sz w:val="22"/>
          <w:szCs w:val="22"/>
        </w:rPr>
      </w:pPr>
      <w:hyperlink w:anchor="_Toc492638883" w:history="1">
        <w:r w:rsidRPr="00974542">
          <w:rPr>
            <w:rStyle w:val="Hyperlink"/>
            <w:noProof/>
          </w:rPr>
          <w:t>Copyright Licenses</w:t>
        </w:r>
        <w:r>
          <w:rPr>
            <w:noProof/>
            <w:webHidden/>
          </w:rPr>
          <w:tab/>
        </w:r>
        <w:r>
          <w:rPr>
            <w:noProof/>
            <w:webHidden/>
          </w:rPr>
          <w:fldChar w:fldCharType="begin"/>
        </w:r>
        <w:r>
          <w:rPr>
            <w:noProof/>
            <w:webHidden/>
          </w:rPr>
          <w:instrText xml:space="preserve"> PAGEREF _Toc492638883 \h </w:instrText>
        </w:r>
        <w:r>
          <w:rPr>
            <w:noProof/>
            <w:webHidden/>
          </w:rPr>
        </w:r>
        <w:r>
          <w:rPr>
            <w:noProof/>
            <w:webHidden/>
          </w:rPr>
          <w:fldChar w:fldCharType="separate"/>
        </w:r>
        <w:r>
          <w:rPr>
            <w:noProof/>
            <w:webHidden/>
          </w:rPr>
          <w:t>15</w:t>
        </w:r>
        <w:r>
          <w:rPr>
            <w:noProof/>
            <w:webHidden/>
          </w:rPr>
          <w:fldChar w:fldCharType="end"/>
        </w:r>
      </w:hyperlink>
    </w:p>
    <w:p w14:paraId="5E6DBABA" w14:textId="77777777" w:rsidR="00F72BF4" w:rsidRDefault="00F72BF4">
      <w:pPr>
        <w:pStyle w:val="TOC2"/>
        <w:rPr>
          <w:rFonts w:asciiTheme="minorHAnsi" w:eastAsiaTheme="minorEastAsia" w:hAnsiTheme="minorHAnsi" w:cstheme="minorBidi"/>
          <w:noProof/>
          <w:sz w:val="22"/>
          <w:szCs w:val="22"/>
        </w:rPr>
      </w:pPr>
      <w:hyperlink w:anchor="_Toc492638884" w:history="1">
        <w:r w:rsidRPr="00974542">
          <w:rPr>
            <w:rStyle w:val="Hyperlink"/>
            <w:noProof/>
          </w:rPr>
          <w:t>Domain-specific additions</w:t>
        </w:r>
        <w:r>
          <w:rPr>
            <w:noProof/>
            <w:webHidden/>
          </w:rPr>
          <w:tab/>
        </w:r>
        <w:r>
          <w:rPr>
            <w:noProof/>
            <w:webHidden/>
          </w:rPr>
          <w:fldChar w:fldCharType="begin"/>
        </w:r>
        <w:r>
          <w:rPr>
            <w:noProof/>
            <w:webHidden/>
          </w:rPr>
          <w:instrText xml:space="preserve"> PAGEREF _Toc492638884 \h </w:instrText>
        </w:r>
        <w:r>
          <w:rPr>
            <w:noProof/>
            <w:webHidden/>
          </w:rPr>
        </w:r>
        <w:r>
          <w:rPr>
            <w:noProof/>
            <w:webHidden/>
          </w:rPr>
          <w:fldChar w:fldCharType="separate"/>
        </w:r>
        <w:r>
          <w:rPr>
            <w:noProof/>
            <w:webHidden/>
          </w:rPr>
          <w:t>15</w:t>
        </w:r>
        <w:r>
          <w:rPr>
            <w:noProof/>
            <w:webHidden/>
          </w:rPr>
          <w:fldChar w:fldCharType="end"/>
        </w:r>
      </w:hyperlink>
    </w:p>
    <w:p w14:paraId="32A1567F" w14:textId="77777777" w:rsidR="00F72BF4" w:rsidRDefault="00F72BF4">
      <w:pPr>
        <w:pStyle w:val="TOC1"/>
        <w:rPr>
          <w:rFonts w:asciiTheme="minorHAnsi" w:eastAsiaTheme="minorEastAsia" w:hAnsiTheme="minorHAnsi" w:cstheme="minorBidi"/>
          <w:noProof/>
          <w:sz w:val="22"/>
          <w:szCs w:val="22"/>
        </w:rPr>
      </w:pPr>
      <w:hyperlink w:anchor="_Toc492638885" w:history="1">
        <w:r w:rsidRPr="00974542">
          <w:rPr>
            <w:rStyle w:val="Hyperlink"/>
            <w:noProof/>
          </w:rPr>
          <w:t>X Point-of-Care Medical Device Tracking (PMDT) Profile</w:t>
        </w:r>
        <w:r>
          <w:rPr>
            <w:noProof/>
            <w:webHidden/>
          </w:rPr>
          <w:tab/>
        </w:r>
        <w:r>
          <w:rPr>
            <w:noProof/>
            <w:webHidden/>
          </w:rPr>
          <w:fldChar w:fldCharType="begin"/>
        </w:r>
        <w:r>
          <w:rPr>
            <w:noProof/>
            <w:webHidden/>
          </w:rPr>
          <w:instrText xml:space="preserve"> PAGEREF _Toc492638885 \h </w:instrText>
        </w:r>
        <w:r>
          <w:rPr>
            <w:noProof/>
            <w:webHidden/>
          </w:rPr>
        </w:r>
        <w:r>
          <w:rPr>
            <w:noProof/>
            <w:webHidden/>
          </w:rPr>
          <w:fldChar w:fldCharType="separate"/>
        </w:r>
        <w:r>
          <w:rPr>
            <w:noProof/>
            <w:webHidden/>
          </w:rPr>
          <w:t>16</w:t>
        </w:r>
        <w:r>
          <w:rPr>
            <w:noProof/>
            <w:webHidden/>
          </w:rPr>
          <w:fldChar w:fldCharType="end"/>
        </w:r>
      </w:hyperlink>
    </w:p>
    <w:p w14:paraId="7280030D" w14:textId="77777777" w:rsidR="00F72BF4" w:rsidRDefault="00F72BF4">
      <w:pPr>
        <w:pStyle w:val="TOC2"/>
        <w:rPr>
          <w:rFonts w:asciiTheme="minorHAnsi" w:eastAsiaTheme="minorEastAsia" w:hAnsiTheme="minorHAnsi" w:cstheme="minorBidi"/>
          <w:noProof/>
          <w:sz w:val="22"/>
          <w:szCs w:val="22"/>
        </w:rPr>
      </w:pPr>
      <w:hyperlink w:anchor="_Toc492638886" w:history="1">
        <w:r w:rsidRPr="00974542">
          <w:rPr>
            <w:rStyle w:val="Hyperlink"/>
            <w:noProof/>
          </w:rPr>
          <w:t>X.1 PMDT Profile Actors, Transactions, and Content Modules</w:t>
        </w:r>
        <w:r>
          <w:rPr>
            <w:noProof/>
            <w:webHidden/>
          </w:rPr>
          <w:tab/>
        </w:r>
        <w:r>
          <w:rPr>
            <w:noProof/>
            <w:webHidden/>
          </w:rPr>
          <w:fldChar w:fldCharType="begin"/>
        </w:r>
        <w:r>
          <w:rPr>
            <w:noProof/>
            <w:webHidden/>
          </w:rPr>
          <w:instrText xml:space="preserve"> PAGEREF _Toc492638886 \h </w:instrText>
        </w:r>
        <w:r>
          <w:rPr>
            <w:noProof/>
            <w:webHidden/>
          </w:rPr>
        </w:r>
        <w:r>
          <w:rPr>
            <w:noProof/>
            <w:webHidden/>
          </w:rPr>
          <w:fldChar w:fldCharType="separate"/>
        </w:r>
        <w:r>
          <w:rPr>
            <w:noProof/>
            <w:webHidden/>
          </w:rPr>
          <w:t>17</w:t>
        </w:r>
        <w:r>
          <w:rPr>
            <w:noProof/>
            <w:webHidden/>
          </w:rPr>
          <w:fldChar w:fldCharType="end"/>
        </w:r>
      </w:hyperlink>
    </w:p>
    <w:p w14:paraId="3401FD6A" w14:textId="77777777" w:rsidR="00F72BF4" w:rsidRDefault="00F72BF4">
      <w:pPr>
        <w:pStyle w:val="TOC3"/>
        <w:rPr>
          <w:rFonts w:asciiTheme="minorHAnsi" w:eastAsiaTheme="minorEastAsia" w:hAnsiTheme="minorHAnsi" w:cstheme="minorBidi"/>
          <w:noProof/>
          <w:sz w:val="22"/>
          <w:szCs w:val="22"/>
        </w:rPr>
      </w:pPr>
      <w:hyperlink w:anchor="_Toc492638887" w:history="1">
        <w:r w:rsidRPr="00974542">
          <w:rPr>
            <w:rStyle w:val="Hyperlink"/>
            <w:bCs/>
            <w:noProof/>
          </w:rPr>
          <w:t>X.1.1 Actor Descriptions and Actor Profile Requirements</w:t>
        </w:r>
        <w:r>
          <w:rPr>
            <w:noProof/>
            <w:webHidden/>
          </w:rPr>
          <w:tab/>
        </w:r>
        <w:r>
          <w:rPr>
            <w:noProof/>
            <w:webHidden/>
          </w:rPr>
          <w:fldChar w:fldCharType="begin"/>
        </w:r>
        <w:r>
          <w:rPr>
            <w:noProof/>
            <w:webHidden/>
          </w:rPr>
          <w:instrText xml:space="preserve"> PAGEREF _Toc492638887 \h </w:instrText>
        </w:r>
        <w:r>
          <w:rPr>
            <w:noProof/>
            <w:webHidden/>
          </w:rPr>
        </w:r>
        <w:r>
          <w:rPr>
            <w:noProof/>
            <w:webHidden/>
          </w:rPr>
          <w:fldChar w:fldCharType="separate"/>
        </w:r>
        <w:r>
          <w:rPr>
            <w:noProof/>
            <w:webHidden/>
          </w:rPr>
          <w:t>19</w:t>
        </w:r>
        <w:r>
          <w:rPr>
            <w:noProof/>
            <w:webHidden/>
          </w:rPr>
          <w:fldChar w:fldCharType="end"/>
        </w:r>
      </w:hyperlink>
    </w:p>
    <w:p w14:paraId="4B63905E" w14:textId="77777777" w:rsidR="00F72BF4" w:rsidRDefault="00F72BF4">
      <w:pPr>
        <w:pStyle w:val="TOC4"/>
        <w:rPr>
          <w:rFonts w:asciiTheme="minorHAnsi" w:eastAsiaTheme="minorEastAsia" w:hAnsiTheme="minorHAnsi" w:cstheme="minorBidi"/>
          <w:noProof/>
          <w:sz w:val="22"/>
          <w:szCs w:val="22"/>
        </w:rPr>
      </w:pPr>
      <w:hyperlink w:anchor="_Toc492638888" w:history="1">
        <w:r w:rsidRPr="00974542">
          <w:rPr>
            <w:rStyle w:val="Hyperlink"/>
            <w:noProof/>
          </w:rPr>
          <w:t>X.1.1.1 Actor – Medical Device Reporter</w:t>
        </w:r>
        <w:r>
          <w:rPr>
            <w:noProof/>
            <w:webHidden/>
          </w:rPr>
          <w:tab/>
        </w:r>
        <w:r>
          <w:rPr>
            <w:noProof/>
            <w:webHidden/>
          </w:rPr>
          <w:fldChar w:fldCharType="begin"/>
        </w:r>
        <w:r>
          <w:rPr>
            <w:noProof/>
            <w:webHidden/>
          </w:rPr>
          <w:instrText xml:space="preserve"> PAGEREF _Toc492638888 \h </w:instrText>
        </w:r>
        <w:r>
          <w:rPr>
            <w:noProof/>
            <w:webHidden/>
          </w:rPr>
        </w:r>
        <w:r>
          <w:rPr>
            <w:noProof/>
            <w:webHidden/>
          </w:rPr>
          <w:fldChar w:fldCharType="separate"/>
        </w:r>
        <w:r>
          <w:rPr>
            <w:noProof/>
            <w:webHidden/>
          </w:rPr>
          <w:t>19</w:t>
        </w:r>
        <w:r>
          <w:rPr>
            <w:noProof/>
            <w:webHidden/>
          </w:rPr>
          <w:fldChar w:fldCharType="end"/>
        </w:r>
      </w:hyperlink>
    </w:p>
    <w:p w14:paraId="45A63D37" w14:textId="77777777" w:rsidR="00F72BF4" w:rsidRDefault="00F72BF4">
      <w:pPr>
        <w:pStyle w:val="TOC4"/>
        <w:rPr>
          <w:rFonts w:asciiTheme="minorHAnsi" w:eastAsiaTheme="minorEastAsia" w:hAnsiTheme="minorHAnsi" w:cstheme="minorBidi"/>
          <w:noProof/>
          <w:sz w:val="22"/>
          <w:szCs w:val="22"/>
        </w:rPr>
      </w:pPr>
      <w:hyperlink w:anchor="_Toc492638889" w:history="1">
        <w:r w:rsidRPr="00974542">
          <w:rPr>
            <w:rStyle w:val="Hyperlink"/>
            <w:noProof/>
          </w:rPr>
          <w:t>X.1.1.2 Actor – Medical Device Server</w:t>
        </w:r>
        <w:r>
          <w:rPr>
            <w:noProof/>
            <w:webHidden/>
          </w:rPr>
          <w:tab/>
        </w:r>
        <w:r>
          <w:rPr>
            <w:noProof/>
            <w:webHidden/>
          </w:rPr>
          <w:fldChar w:fldCharType="begin"/>
        </w:r>
        <w:r>
          <w:rPr>
            <w:noProof/>
            <w:webHidden/>
          </w:rPr>
          <w:instrText xml:space="preserve"> PAGEREF _Toc492638889 \h </w:instrText>
        </w:r>
        <w:r>
          <w:rPr>
            <w:noProof/>
            <w:webHidden/>
          </w:rPr>
        </w:r>
        <w:r>
          <w:rPr>
            <w:noProof/>
            <w:webHidden/>
          </w:rPr>
          <w:fldChar w:fldCharType="separate"/>
        </w:r>
        <w:r>
          <w:rPr>
            <w:noProof/>
            <w:webHidden/>
          </w:rPr>
          <w:t>19</w:t>
        </w:r>
        <w:r>
          <w:rPr>
            <w:noProof/>
            <w:webHidden/>
          </w:rPr>
          <w:fldChar w:fldCharType="end"/>
        </w:r>
      </w:hyperlink>
    </w:p>
    <w:p w14:paraId="1587435F" w14:textId="77777777" w:rsidR="00F72BF4" w:rsidRDefault="00F72BF4">
      <w:pPr>
        <w:pStyle w:val="TOC4"/>
        <w:rPr>
          <w:rFonts w:asciiTheme="minorHAnsi" w:eastAsiaTheme="minorEastAsia" w:hAnsiTheme="minorHAnsi" w:cstheme="minorBidi"/>
          <w:noProof/>
          <w:sz w:val="22"/>
          <w:szCs w:val="22"/>
        </w:rPr>
      </w:pPr>
      <w:hyperlink w:anchor="_Toc492638890" w:history="1">
        <w:r w:rsidRPr="00974542">
          <w:rPr>
            <w:rStyle w:val="Hyperlink"/>
            <w:noProof/>
          </w:rPr>
          <w:t>X.1.1.3 Actor – Medical Device Requester</w:t>
        </w:r>
        <w:r>
          <w:rPr>
            <w:noProof/>
            <w:webHidden/>
          </w:rPr>
          <w:tab/>
        </w:r>
        <w:r>
          <w:rPr>
            <w:noProof/>
            <w:webHidden/>
          </w:rPr>
          <w:fldChar w:fldCharType="begin"/>
        </w:r>
        <w:r>
          <w:rPr>
            <w:noProof/>
            <w:webHidden/>
          </w:rPr>
          <w:instrText xml:space="preserve"> PAGEREF _Toc492638890 \h </w:instrText>
        </w:r>
        <w:r>
          <w:rPr>
            <w:noProof/>
            <w:webHidden/>
          </w:rPr>
        </w:r>
        <w:r>
          <w:rPr>
            <w:noProof/>
            <w:webHidden/>
          </w:rPr>
          <w:fldChar w:fldCharType="separate"/>
        </w:r>
        <w:r>
          <w:rPr>
            <w:noProof/>
            <w:webHidden/>
          </w:rPr>
          <w:t>20</w:t>
        </w:r>
        <w:r>
          <w:rPr>
            <w:noProof/>
            <w:webHidden/>
          </w:rPr>
          <w:fldChar w:fldCharType="end"/>
        </w:r>
      </w:hyperlink>
    </w:p>
    <w:p w14:paraId="01304591" w14:textId="77777777" w:rsidR="00F72BF4" w:rsidRDefault="00F72BF4">
      <w:pPr>
        <w:pStyle w:val="TOC2"/>
        <w:rPr>
          <w:rFonts w:asciiTheme="minorHAnsi" w:eastAsiaTheme="minorEastAsia" w:hAnsiTheme="minorHAnsi" w:cstheme="minorBidi"/>
          <w:noProof/>
          <w:sz w:val="22"/>
          <w:szCs w:val="22"/>
        </w:rPr>
      </w:pPr>
      <w:hyperlink w:anchor="_Toc492638891" w:history="1">
        <w:r w:rsidRPr="00974542">
          <w:rPr>
            <w:rStyle w:val="Hyperlink"/>
            <w:noProof/>
          </w:rPr>
          <w:t>X.2 PMDT Profile Actor Options</w:t>
        </w:r>
        <w:r>
          <w:rPr>
            <w:noProof/>
            <w:webHidden/>
          </w:rPr>
          <w:tab/>
        </w:r>
        <w:r>
          <w:rPr>
            <w:noProof/>
            <w:webHidden/>
          </w:rPr>
          <w:fldChar w:fldCharType="begin"/>
        </w:r>
        <w:r>
          <w:rPr>
            <w:noProof/>
            <w:webHidden/>
          </w:rPr>
          <w:instrText xml:space="preserve"> PAGEREF _Toc492638891 \h </w:instrText>
        </w:r>
        <w:r>
          <w:rPr>
            <w:noProof/>
            <w:webHidden/>
          </w:rPr>
        </w:r>
        <w:r>
          <w:rPr>
            <w:noProof/>
            <w:webHidden/>
          </w:rPr>
          <w:fldChar w:fldCharType="separate"/>
        </w:r>
        <w:r>
          <w:rPr>
            <w:noProof/>
            <w:webHidden/>
          </w:rPr>
          <w:t>20</w:t>
        </w:r>
        <w:r>
          <w:rPr>
            <w:noProof/>
            <w:webHidden/>
          </w:rPr>
          <w:fldChar w:fldCharType="end"/>
        </w:r>
      </w:hyperlink>
    </w:p>
    <w:p w14:paraId="33E98C0A" w14:textId="77777777" w:rsidR="00F72BF4" w:rsidRDefault="00F72BF4">
      <w:pPr>
        <w:pStyle w:val="TOC3"/>
        <w:rPr>
          <w:rFonts w:asciiTheme="minorHAnsi" w:eastAsiaTheme="minorEastAsia" w:hAnsiTheme="minorHAnsi" w:cstheme="minorBidi"/>
          <w:noProof/>
          <w:sz w:val="22"/>
          <w:szCs w:val="22"/>
        </w:rPr>
      </w:pPr>
      <w:hyperlink w:anchor="_Toc492638892" w:history="1">
        <w:r w:rsidRPr="00974542">
          <w:rPr>
            <w:rStyle w:val="Hyperlink"/>
            <w:noProof/>
          </w:rPr>
          <w:t>X.2.1 Option Name</w:t>
        </w:r>
        <w:r>
          <w:rPr>
            <w:noProof/>
            <w:webHidden/>
          </w:rPr>
          <w:tab/>
        </w:r>
        <w:r>
          <w:rPr>
            <w:noProof/>
            <w:webHidden/>
          </w:rPr>
          <w:fldChar w:fldCharType="begin"/>
        </w:r>
        <w:r>
          <w:rPr>
            <w:noProof/>
            <w:webHidden/>
          </w:rPr>
          <w:instrText xml:space="preserve"> PAGEREF _Toc492638892 \h </w:instrText>
        </w:r>
        <w:r>
          <w:rPr>
            <w:noProof/>
            <w:webHidden/>
          </w:rPr>
        </w:r>
        <w:r>
          <w:rPr>
            <w:noProof/>
            <w:webHidden/>
          </w:rPr>
          <w:fldChar w:fldCharType="separate"/>
        </w:r>
        <w:r>
          <w:rPr>
            <w:noProof/>
            <w:webHidden/>
          </w:rPr>
          <w:t>20</w:t>
        </w:r>
        <w:r>
          <w:rPr>
            <w:noProof/>
            <w:webHidden/>
          </w:rPr>
          <w:fldChar w:fldCharType="end"/>
        </w:r>
      </w:hyperlink>
    </w:p>
    <w:p w14:paraId="21AE3699" w14:textId="77777777" w:rsidR="00F72BF4" w:rsidRDefault="00F72BF4">
      <w:pPr>
        <w:pStyle w:val="TOC2"/>
        <w:rPr>
          <w:rFonts w:asciiTheme="minorHAnsi" w:eastAsiaTheme="minorEastAsia" w:hAnsiTheme="minorHAnsi" w:cstheme="minorBidi"/>
          <w:noProof/>
          <w:sz w:val="22"/>
          <w:szCs w:val="22"/>
        </w:rPr>
      </w:pPr>
      <w:hyperlink w:anchor="_Toc492638893" w:history="1">
        <w:r w:rsidRPr="00974542">
          <w:rPr>
            <w:rStyle w:val="Hyperlink"/>
            <w:noProof/>
          </w:rPr>
          <w:t>X.3 PMDT Profile Required Actor Groupings</w:t>
        </w:r>
        <w:r>
          <w:rPr>
            <w:noProof/>
            <w:webHidden/>
          </w:rPr>
          <w:tab/>
        </w:r>
        <w:r>
          <w:rPr>
            <w:noProof/>
            <w:webHidden/>
          </w:rPr>
          <w:fldChar w:fldCharType="begin"/>
        </w:r>
        <w:r>
          <w:rPr>
            <w:noProof/>
            <w:webHidden/>
          </w:rPr>
          <w:instrText xml:space="preserve"> PAGEREF _Toc492638893 \h </w:instrText>
        </w:r>
        <w:r>
          <w:rPr>
            <w:noProof/>
            <w:webHidden/>
          </w:rPr>
        </w:r>
        <w:r>
          <w:rPr>
            <w:noProof/>
            <w:webHidden/>
          </w:rPr>
          <w:fldChar w:fldCharType="separate"/>
        </w:r>
        <w:r>
          <w:rPr>
            <w:noProof/>
            <w:webHidden/>
          </w:rPr>
          <w:t>20</w:t>
        </w:r>
        <w:r>
          <w:rPr>
            <w:noProof/>
            <w:webHidden/>
          </w:rPr>
          <w:fldChar w:fldCharType="end"/>
        </w:r>
      </w:hyperlink>
    </w:p>
    <w:p w14:paraId="33715E31" w14:textId="77777777" w:rsidR="00F72BF4" w:rsidRDefault="00F72BF4">
      <w:pPr>
        <w:pStyle w:val="TOC2"/>
        <w:rPr>
          <w:rFonts w:asciiTheme="minorHAnsi" w:eastAsiaTheme="minorEastAsia" w:hAnsiTheme="minorHAnsi" w:cstheme="minorBidi"/>
          <w:noProof/>
          <w:sz w:val="22"/>
          <w:szCs w:val="22"/>
        </w:rPr>
      </w:pPr>
      <w:hyperlink w:anchor="_Toc492638894" w:history="1">
        <w:r w:rsidRPr="00974542">
          <w:rPr>
            <w:rStyle w:val="Hyperlink"/>
            <w:noProof/>
          </w:rPr>
          <w:t>X.4 PMDT Profile Overview</w:t>
        </w:r>
        <w:r>
          <w:rPr>
            <w:noProof/>
            <w:webHidden/>
          </w:rPr>
          <w:tab/>
        </w:r>
        <w:r>
          <w:rPr>
            <w:noProof/>
            <w:webHidden/>
          </w:rPr>
          <w:fldChar w:fldCharType="begin"/>
        </w:r>
        <w:r>
          <w:rPr>
            <w:noProof/>
            <w:webHidden/>
          </w:rPr>
          <w:instrText xml:space="preserve"> PAGEREF _Toc492638894 \h </w:instrText>
        </w:r>
        <w:r>
          <w:rPr>
            <w:noProof/>
            <w:webHidden/>
          </w:rPr>
        </w:r>
        <w:r>
          <w:rPr>
            <w:noProof/>
            <w:webHidden/>
          </w:rPr>
          <w:fldChar w:fldCharType="separate"/>
        </w:r>
        <w:r>
          <w:rPr>
            <w:noProof/>
            <w:webHidden/>
          </w:rPr>
          <w:t>21</w:t>
        </w:r>
        <w:r>
          <w:rPr>
            <w:noProof/>
            <w:webHidden/>
          </w:rPr>
          <w:fldChar w:fldCharType="end"/>
        </w:r>
      </w:hyperlink>
    </w:p>
    <w:p w14:paraId="1F374E63" w14:textId="77777777" w:rsidR="00F72BF4" w:rsidRDefault="00F72BF4">
      <w:pPr>
        <w:pStyle w:val="TOC3"/>
        <w:rPr>
          <w:rFonts w:asciiTheme="minorHAnsi" w:eastAsiaTheme="minorEastAsia" w:hAnsiTheme="minorHAnsi" w:cstheme="minorBidi"/>
          <w:noProof/>
          <w:sz w:val="22"/>
          <w:szCs w:val="22"/>
        </w:rPr>
      </w:pPr>
      <w:hyperlink w:anchor="_Toc492638895" w:history="1">
        <w:r w:rsidRPr="00974542">
          <w:rPr>
            <w:rStyle w:val="Hyperlink"/>
            <w:bCs/>
            <w:noProof/>
          </w:rPr>
          <w:t>X.4.1 Concepts</w:t>
        </w:r>
        <w:r>
          <w:rPr>
            <w:noProof/>
            <w:webHidden/>
          </w:rPr>
          <w:tab/>
        </w:r>
        <w:r>
          <w:rPr>
            <w:noProof/>
            <w:webHidden/>
          </w:rPr>
          <w:fldChar w:fldCharType="begin"/>
        </w:r>
        <w:r>
          <w:rPr>
            <w:noProof/>
            <w:webHidden/>
          </w:rPr>
          <w:instrText xml:space="preserve"> PAGEREF _Toc492638895 \h </w:instrText>
        </w:r>
        <w:r>
          <w:rPr>
            <w:noProof/>
            <w:webHidden/>
          </w:rPr>
        </w:r>
        <w:r>
          <w:rPr>
            <w:noProof/>
            <w:webHidden/>
          </w:rPr>
          <w:fldChar w:fldCharType="separate"/>
        </w:r>
        <w:r>
          <w:rPr>
            <w:noProof/>
            <w:webHidden/>
          </w:rPr>
          <w:t>21</w:t>
        </w:r>
        <w:r>
          <w:rPr>
            <w:noProof/>
            <w:webHidden/>
          </w:rPr>
          <w:fldChar w:fldCharType="end"/>
        </w:r>
      </w:hyperlink>
    </w:p>
    <w:p w14:paraId="27C70039" w14:textId="77777777" w:rsidR="00F72BF4" w:rsidRDefault="00F72BF4">
      <w:pPr>
        <w:pStyle w:val="TOC3"/>
        <w:rPr>
          <w:rFonts w:asciiTheme="minorHAnsi" w:eastAsiaTheme="minorEastAsia" w:hAnsiTheme="minorHAnsi" w:cstheme="minorBidi"/>
          <w:noProof/>
          <w:sz w:val="22"/>
          <w:szCs w:val="22"/>
        </w:rPr>
      </w:pPr>
      <w:hyperlink w:anchor="_Toc492638896" w:history="1">
        <w:r w:rsidRPr="00974542">
          <w:rPr>
            <w:rStyle w:val="Hyperlink"/>
            <w:bCs/>
            <w:noProof/>
          </w:rPr>
          <w:t>X.4.2 Use Cases</w:t>
        </w:r>
        <w:r>
          <w:rPr>
            <w:noProof/>
            <w:webHidden/>
          </w:rPr>
          <w:tab/>
        </w:r>
        <w:r>
          <w:rPr>
            <w:noProof/>
            <w:webHidden/>
          </w:rPr>
          <w:fldChar w:fldCharType="begin"/>
        </w:r>
        <w:r>
          <w:rPr>
            <w:noProof/>
            <w:webHidden/>
          </w:rPr>
          <w:instrText xml:space="preserve"> PAGEREF _Toc492638896 \h </w:instrText>
        </w:r>
        <w:r>
          <w:rPr>
            <w:noProof/>
            <w:webHidden/>
          </w:rPr>
        </w:r>
        <w:r>
          <w:rPr>
            <w:noProof/>
            <w:webHidden/>
          </w:rPr>
          <w:fldChar w:fldCharType="separate"/>
        </w:r>
        <w:r>
          <w:rPr>
            <w:noProof/>
            <w:webHidden/>
          </w:rPr>
          <w:t>22</w:t>
        </w:r>
        <w:r>
          <w:rPr>
            <w:noProof/>
            <w:webHidden/>
          </w:rPr>
          <w:fldChar w:fldCharType="end"/>
        </w:r>
      </w:hyperlink>
    </w:p>
    <w:p w14:paraId="18605B25" w14:textId="77777777" w:rsidR="00F72BF4" w:rsidRDefault="00F72BF4">
      <w:pPr>
        <w:pStyle w:val="TOC4"/>
        <w:rPr>
          <w:rFonts w:asciiTheme="minorHAnsi" w:eastAsiaTheme="minorEastAsia" w:hAnsiTheme="minorHAnsi" w:cstheme="minorBidi"/>
          <w:noProof/>
          <w:sz w:val="22"/>
          <w:szCs w:val="22"/>
        </w:rPr>
      </w:pPr>
      <w:hyperlink w:anchor="_Toc492638897" w:history="1">
        <w:r w:rsidRPr="00974542">
          <w:rPr>
            <w:rStyle w:val="Hyperlink"/>
            <w:noProof/>
          </w:rPr>
          <w:t>X.4.2.1 Use Case #1: Tracking Implantable Medical Devices - Orthopedic</w:t>
        </w:r>
        <w:r>
          <w:rPr>
            <w:noProof/>
            <w:webHidden/>
          </w:rPr>
          <w:tab/>
        </w:r>
        <w:r>
          <w:rPr>
            <w:noProof/>
            <w:webHidden/>
          </w:rPr>
          <w:fldChar w:fldCharType="begin"/>
        </w:r>
        <w:r>
          <w:rPr>
            <w:noProof/>
            <w:webHidden/>
          </w:rPr>
          <w:instrText xml:space="preserve"> PAGEREF _Toc492638897 \h </w:instrText>
        </w:r>
        <w:r>
          <w:rPr>
            <w:noProof/>
            <w:webHidden/>
          </w:rPr>
        </w:r>
        <w:r>
          <w:rPr>
            <w:noProof/>
            <w:webHidden/>
          </w:rPr>
          <w:fldChar w:fldCharType="separate"/>
        </w:r>
        <w:r>
          <w:rPr>
            <w:noProof/>
            <w:webHidden/>
          </w:rPr>
          <w:t>22</w:t>
        </w:r>
        <w:r>
          <w:rPr>
            <w:noProof/>
            <w:webHidden/>
          </w:rPr>
          <w:fldChar w:fldCharType="end"/>
        </w:r>
      </w:hyperlink>
    </w:p>
    <w:p w14:paraId="439560C3" w14:textId="77777777" w:rsidR="00F72BF4" w:rsidRDefault="00F72BF4">
      <w:pPr>
        <w:pStyle w:val="TOC5"/>
        <w:rPr>
          <w:rFonts w:asciiTheme="minorHAnsi" w:eastAsiaTheme="minorEastAsia" w:hAnsiTheme="minorHAnsi" w:cstheme="minorBidi"/>
          <w:noProof/>
          <w:sz w:val="22"/>
          <w:szCs w:val="22"/>
        </w:rPr>
      </w:pPr>
      <w:hyperlink w:anchor="_Toc492638898" w:history="1">
        <w:r w:rsidRPr="00974542">
          <w:rPr>
            <w:rStyle w:val="Hyperlink"/>
            <w:noProof/>
          </w:rPr>
          <w:t>X.4.2.1.1 Tracking Implantable Medical Devices - Orthopedic Use Case Description</w:t>
        </w:r>
        <w:r>
          <w:rPr>
            <w:noProof/>
            <w:webHidden/>
          </w:rPr>
          <w:tab/>
        </w:r>
        <w:r>
          <w:rPr>
            <w:noProof/>
            <w:webHidden/>
          </w:rPr>
          <w:fldChar w:fldCharType="begin"/>
        </w:r>
        <w:r>
          <w:rPr>
            <w:noProof/>
            <w:webHidden/>
          </w:rPr>
          <w:instrText xml:space="preserve"> PAGEREF _Toc492638898 \h </w:instrText>
        </w:r>
        <w:r>
          <w:rPr>
            <w:noProof/>
            <w:webHidden/>
          </w:rPr>
        </w:r>
        <w:r>
          <w:rPr>
            <w:noProof/>
            <w:webHidden/>
          </w:rPr>
          <w:fldChar w:fldCharType="separate"/>
        </w:r>
        <w:r>
          <w:rPr>
            <w:noProof/>
            <w:webHidden/>
          </w:rPr>
          <w:t>22</w:t>
        </w:r>
        <w:r>
          <w:rPr>
            <w:noProof/>
            <w:webHidden/>
          </w:rPr>
          <w:fldChar w:fldCharType="end"/>
        </w:r>
      </w:hyperlink>
    </w:p>
    <w:p w14:paraId="54ADF184" w14:textId="77777777" w:rsidR="00F72BF4" w:rsidRDefault="00F72BF4">
      <w:pPr>
        <w:pStyle w:val="TOC5"/>
        <w:rPr>
          <w:rFonts w:asciiTheme="minorHAnsi" w:eastAsiaTheme="minorEastAsia" w:hAnsiTheme="minorHAnsi" w:cstheme="minorBidi"/>
          <w:noProof/>
          <w:sz w:val="22"/>
          <w:szCs w:val="22"/>
        </w:rPr>
      </w:pPr>
      <w:hyperlink w:anchor="_Toc492638899" w:history="1">
        <w:r w:rsidRPr="00974542">
          <w:rPr>
            <w:rStyle w:val="Hyperlink"/>
            <w:noProof/>
          </w:rPr>
          <w:t>X.4.2.1.2 Tracking Implantable Medical Devices – Orthopedic Process Flow</w:t>
        </w:r>
        <w:r>
          <w:rPr>
            <w:noProof/>
            <w:webHidden/>
          </w:rPr>
          <w:tab/>
        </w:r>
        <w:r>
          <w:rPr>
            <w:noProof/>
            <w:webHidden/>
          </w:rPr>
          <w:fldChar w:fldCharType="begin"/>
        </w:r>
        <w:r>
          <w:rPr>
            <w:noProof/>
            <w:webHidden/>
          </w:rPr>
          <w:instrText xml:space="preserve"> PAGEREF _Toc492638899 \h </w:instrText>
        </w:r>
        <w:r>
          <w:rPr>
            <w:noProof/>
            <w:webHidden/>
          </w:rPr>
        </w:r>
        <w:r>
          <w:rPr>
            <w:noProof/>
            <w:webHidden/>
          </w:rPr>
          <w:fldChar w:fldCharType="separate"/>
        </w:r>
        <w:r>
          <w:rPr>
            <w:noProof/>
            <w:webHidden/>
          </w:rPr>
          <w:t>23</w:t>
        </w:r>
        <w:r>
          <w:rPr>
            <w:noProof/>
            <w:webHidden/>
          </w:rPr>
          <w:fldChar w:fldCharType="end"/>
        </w:r>
      </w:hyperlink>
    </w:p>
    <w:p w14:paraId="301740DA" w14:textId="77777777" w:rsidR="00F72BF4" w:rsidRDefault="00F72BF4">
      <w:pPr>
        <w:pStyle w:val="TOC4"/>
        <w:rPr>
          <w:rFonts w:asciiTheme="minorHAnsi" w:eastAsiaTheme="minorEastAsia" w:hAnsiTheme="minorHAnsi" w:cstheme="minorBidi"/>
          <w:noProof/>
          <w:sz w:val="22"/>
          <w:szCs w:val="22"/>
        </w:rPr>
      </w:pPr>
      <w:hyperlink w:anchor="_Toc492638900" w:history="1">
        <w:r w:rsidRPr="00974542">
          <w:rPr>
            <w:rStyle w:val="Hyperlink"/>
            <w:noProof/>
          </w:rPr>
          <w:t>X.4.2.2 Use Case #2: Tracking Implantable Medical Devices – Medical Device/Tissue</w:t>
        </w:r>
        <w:r>
          <w:rPr>
            <w:noProof/>
            <w:webHidden/>
          </w:rPr>
          <w:tab/>
        </w:r>
        <w:r>
          <w:rPr>
            <w:noProof/>
            <w:webHidden/>
          </w:rPr>
          <w:fldChar w:fldCharType="begin"/>
        </w:r>
        <w:r>
          <w:rPr>
            <w:noProof/>
            <w:webHidden/>
          </w:rPr>
          <w:instrText xml:space="preserve"> PAGEREF _Toc492638900 \h </w:instrText>
        </w:r>
        <w:r>
          <w:rPr>
            <w:noProof/>
            <w:webHidden/>
          </w:rPr>
        </w:r>
        <w:r>
          <w:rPr>
            <w:noProof/>
            <w:webHidden/>
          </w:rPr>
          <w:fldChar w:fldCharType="separate"/>
        </w:r>
        <w:r>
          <w:rPr>
            <w:noProof/>
            <w:webHidden/>
          </w:rPr>
          <w:t>24</w:t>
        </w:r>
        <w:r>
          <w:rPr>
            <w:noProof/>
            <w:webHidden/>
          </w:rPr>
          <w:fldChar w:fldCharType="end"/>
        </w:r>
      </w:hyperlink>
    </w:p>
    <w:p w14:paraId="071FB441" w14:textId="77777777" w:rsidR="00F72BF4" w:rsidRDefault="00F72BF4">
      <w:pPr>
        <w:pStyle w:val="TOC5"/>
        <w:rPr>
          <w:rFonts w:asciiTheme="minorHAnsi" w:eastAsiaTheme="minorEastAsia" w:hAnsiTheme="minorHAnsi" w:cstheme="minorBidi"/>
          <w:noProof/>
          <w:sz w:val="22"/>
          <w:szCs w:val="22"/>
        </w:rPr>
      </w:pPr>
      <w:hyperlink w:anchor="_Toc492638901" w:history="1">
        <w:r w:rsidRPr="00974542">
          <w:rPr>
            <w:rStyle w:val="Hyperlink"/>
            <w:noProof/>
          </w:rPr>
          <w:t>X.4.2.2.1 Tracking Implantable Medical Devices – Medical Device/Tissue Use Case Description</w:t>
        </w:r>
        <w:r>
          <w:rPr>
            <w:noProof/>
            <w:webHidden/>
          </w:rPr>
          <w:tab/>
        </w:r>
        <w:r>
          <w:rPr>
            <w:noProof/>
            <w:webHidden/>
          </w:rPr>
          <w:fldChar w:fldCharType="begin"/>
        </w:r>
        <w:r>
          <w:rPr>
            <w:noProof/>
            <w:webHidden/>
          </w:rPr>
          <w:instrText xml:space="preserve"> PAGEREF _Toc492638901 \h </w:instrText>
        </w:r>
        <w:r>
          <w:rPr>
            <w:noProof/>
            <w:webHidden/>
          </w:rPr>
        </w:r>
        <w:r>
          <w:rPr>
            <w:noProof/>
            <w:webHidden/>
          </w:rPr>
          <w:fldChar w:fldCharType="separate"/>
        </w:r>
        <w:r>
          <w:rPr>
            <w:noProof/>
            <w:webHidden/>
          </w:rPr>
          <w:t>24</w:t>
        </w:r>
        <w:r>
          <w:rPr>
            <w:noProof/>
            <w:webHidden/>
          </w:rPr>
          <w:fldChar w:fldCharType="end"/>
        </w:r>
      </w:hyperlink>
    </w:p>
    <w:p w14:paraId="6652D8E9" w14:textId="77777777" w:rsidR="00F72BF4" w:rsidRDefault="00F72BF4">
      <w:pPr>
        <w:pStyle w:val="TOC5"/>
        <w:rPr>
          <w:rFonts w:asciiTheme="minorHAnsi" w:eastAsiaTheme="minorEastAsia" w:hAnsiTheme="minorHAnsi" w:cstheme="minorBidi"/>
          <w:noProof/>
          <w:sz w:val="22"/>
          <w:szCs w:val="22"/>
        </w:rPr>
      </w:pPr>
      <w:hyperlink w:anchor="_Toc492638902" w:history="1">
        <w:r w:rsidRPr="00974542">
          <w:rPr>
            <w:rStyle w:val="Hyperlink"/>
            <w:noProof/>
          </w:rPr>
          <w:t>X.4.2.2.2 Tracking Implantable Medical Devices – Medical Device/Tissue Process Flow</w:t>
        </w:r>
        <w:r>
          <w:rPr>
            <w:noProof/>
            <w:webHidden/>
          </w:rPr>
          <w:tab/>
        </w:r>
        <w:r>
          <w:rPr>
            <w:noProof/>
            <w:webHidden/>
          </w:rPr>
          <w:fldChar w:fldCharType="begin"/>
        </w:r>
        <w:r>
          <w:rPr>
            <w:noProof/>
            <w:webHidden/>
          </w:rPr>
          <w:instrText xml:space="preserve"> PAGEREF _Toc492638902 \h </w:instrText>
        </w:r>
        <w:r>
          <w:rPr>
            <w:noProof/>
            <w:webHidden/>
          </w:rPr>
        </w:r>
        <w:r>
          <w:rPr>
            <w:noProof/>
            <w:webHidden/>
          </w:rPr>
          <w:fldChar w:fldCharType="separate"/>
        </w:r>
        <w:r>
          <w:rPr>
            <w:noProof/>
            <w:webHidden/>
          </w:rPr>
          <w:t>25</w:t>
        </w:r>
        <w:r>
          <w:rPr>
            <w:noProof/>
            <w:webHidden/>
          </w:rPr>
          <w:fldChar w:fldCharType="end"/>
        </w:r>
      </w:hyperlink>
    </w:p>
    <w:p w14:paraId="13583E6F" w14:textId="77777777" w:rsidR="00F72BF4" w:rsidRDefault="00F72BF4">
      <w:pPr>
        <w:pStyle w:val="TOC4"/>
        <w:rPr>
          <w:rFonts w:asciiTheme="minorHAnsi" w:eastAsiaTheme="minorEastAsia" w:hAnsiTheme="minorHAnsi" w:cstheme="minorBidi"/>
          <w:noProof/>
          <w:sz w:val="22"/>
          <w:szCs w:val="22"/>
        </w:rPr>
      </w:pPr>
      <w:hyperlink w:anchor="_Toc492638903" w:history="1">
        <w:r w:rsidRPr="00974542">
          <w:rPr>
            <w:rStyle w:val="Hyperlink"/>
            <w:noProof/>
          </w:rPr>
          <w:t>X.4.2.3 Use Case #3: Tracking Implantable Medical Devices – Cardiovascular Stent Implant</w:t>
        </w:r>
        <w:r>
          <w:rPr>
            <w:noProof/>
            <w:webHidden/>
          </w:rPr>
          <w:tab/>
        </w:r>
        <w:r>
          <w:rPr>
            <w:noProof/>
            <w:webHidden/>
          </w:rPr>
          <w:fldChar w:fldCharType="begin"/>
        </w:r>
        <w:r>
          <w:rPr>
            <w:noProof/>
            <w:webHidden/>
          </w:rPr>
          <w:instrText xml:space="preserve"> PAGEREF _Toc492638903 \h </w:instrText>
        </w:r>
        <w:r>
          <w:rPr>
            <w:noProof/>
            <w:webHidden/>
          </w:rPr>
        </w:r>
        <w:r>
          <w:rPr>
            <w:noProof/>
            <w:webHidden/>
          </w:rPr>
          <w:fldChar w:fldCharType="separate"/>
        </w:r>
        <w:r>
          <w:rPr>
            <w:noProof/>
            <w:webHidden/>
          </w:rPr>
          <w:t>26</w:t>
        </w:r>
        <w:r>
          <w:rPr>
            <w:noProof/>
            <w:webHidden/>
          </w:rPr>
          <w:fldChar w:fldCharType="end"/>
        </w:r>
      </w:hyperlink>
    </w:p>
    <w:p w14:paraId="3B5FEF5B" w14:textId="77777777" w:rsidR="00F72BF4" w:rsidRDefault="00F72BF4">
      <w:pPr>
        <w:pStyle w:val="TOC5"/>
        <w:rPr>
          <w:rFonts w:asciiTheme="minorHAnsi" w:eastAsiaTheme="minorEastAsia" w:hAnsiTheme="minorHAnsi" w:cstheme="minorBidi"/>
          <w:noProof/>
          <w:sz w:val="22"/>
          <w:szCs w:val="22"/>
        </w:rPr>
      </w:pPr>
      <w:hyperlink w:anchor="_Toc492638904" w:history="1">
        <w:r w:rsidRPr="00974542">
          <w:rPr>
            <w:rStyle w:val="Hyperlink"/>
            <w:noProof/>
          </w:rPr>
          <w:t>X.4.2.3.1 Tracking Implantable Medical Devices – Cardiovascular Stent Implant</w:t>
        </w:r>
        <w:r w:rsidRPr="00974542">
          <w:rPr>
            <w:rStyle w:val="Hyperlink"/>
            <w:bCs/>
            <w:noProof/>
          </w:rPr>
          <w:t xml:space="preserve"> </w:t>
        </w:r>
        <w:r w:rsidRPr="00974542">
          <w:rPr>
            <w:rStyle w:val="Hyperlink"/>
            <w:noProof/>
          </w:rPr>
          <w:t>Use Case Description</w:t>
        </w:r>
        <w:r>
          <w:rPr>
            <w:noProof/>
            <w:webHidden/>
          </w:rPr>
          <w:tab/>
        </w:r>
        <w:r>
          <w:rPr>
            <w:noProof/>
            <w:webHidden/>
          </w:rPr>
          <w:fldChar w:fldCharType="begin"/>
        </w:r>
        <w:r>
          <w:rPr>
            <w:noProof/>
            <w:webHidden/>
          </w:rPr>
          <w:instrText xml:space="preserve"> PAGEREF _Toc492638904 \h </w:instrText>
        </w:r>
        <w:r>
          <w:rPr>
            <w:noProof/>
            <w:webHidden/>
          </w:rPr>
        </w:r>
        <w:r>
          <w:rPr>
            <w:noProof/>
            <w:webHidden/>
          </w:rPr>
          <w:fldChar w:fldCharType="separate"/>
        </w:r>
        <w:r>
          <w:rPr>
            <w:noProof/>
            <w:webHidden/>
          </w:rPr>
          <w:t>26</w:t>
        </w:r>
        <w:r>
          <w:rPr>
            <w:noProof/>
            <w:webHidden/>
          </w:rPr>
          <w:fldChar w:fldCharType="end"/>
        </w:r>
      </w:hyperlink>
    </w:p>
    <w:p w14:paraId="6A6E5763" w14:textId="77777777" w:rsidR="00F72BF4" w:rsidRDefault="00F72BF4">
      <w:pPr>
        <w:pStyle w:val="TOC5"/>
        <w:rPr>
          <w:rFonts w:asciiTheme="minorHAnsi" w:eastAsiaTheme="minorEastAsia" w:hAnsiTheme="minorHAnsi" w:cstheme="minorBidi"/>
          <w:noProof/>
          <w:sz w:val="22"/>
          <w:szCs w:val="22"/>
        </w:rPr>
      </w:pPr>
      <w:hyperlink w:anchor="_Toc492638905" w:history="1">
        <w:r w:rsidRPr="00974542">
          <w:rPr>
            <w:rStyle w:val="Hyperlink"/>
            <w:noProof/>
          </w:rPr>
          <w:t>X.4.2.3.2 Tracking Implantable Medical Devices – Cardiovascular Implant Process Flow</w:t>
        </w:r>
        <w:r>
          <w:rPr>
            <w:noProof/>
            <w:webHidden/>
          </w:rPr>
          <w:tab/>
        </w:r>
        <w:r>
          <w:rPr>
            <w:noProof/>
            <w:webHidden/>
          </w:rPr>
          <w:fldChar w:fldCharType="begin"/>
        </w:r>
        <w:r>
          <w:rPr>
            <w:noProof/>
            <w:webHidden/>
          </w:rPr>
          <w:instrText xml:space="preserve"> PAGEREF _Toc492638905 \h </w:instrText>
        </w:r>
        <w:r>
          <w:rPr>
            <w:noProof/>
            <w:webHidden/>
          </w:rPr>
        </w:r>
        <w:r>
          <w:rPr>
            <w:noProof/>
            <w:webHidden/>
          </w:rPr>
          <w:fldChar w:fldCharType="separate"/>
        </w:r>
        <w:r>
          <w:rPr>
            <w:noProof/>
            <w:webHidden/>
          </w:rPr>
          <w:t>27</w:t>
        </w:r>
        <w:r>
          <w:rPr>
            <w:noProof/>
            <w:webHidden/>
          </w:rPr>
          <w:fldChar w:fldCharType="end"/>
        </w:r>
      </w:hyperlink>
    </w:p>
    <w:p w14:paraId="261B6F4C" w14:textId="77777777" w:rsidR="00F72BF4" w:rsidRDefault="00F72BF4">
      <w:pPr>
        <w:pStyle w:val="TOC4"/>
        <w:rPr>
          <w:rFonts w:asciiTheme="minorHAnsi" w:eastAsiaTheme="minorEastAsia" w:hAnsiTheme="minorHAnsi" w:cstheme="minorBidi"/>
          <w:noProof/>
          <w:sz w:val="22"/>
          <w:szCs w:val="22"/>
        </w:rPr>
      </w:pPr>
      <w:hyperlink w:anchor="_Toc492638906" w:history="1">
        <w:r w:rsidRPr="00974542">
          <w:rPr>
            <w:rStyle w:val="Hyperlink"/>
            <w:noProof/>
          </w:rPr>
          <w:t>X.4.2.4. Use Case #4: Tracking Medical Devices – Cardiovascular Pacemaker Implant</w:t>
        </w:r>
        <w:r>
          <w:rPr>
            <w:noProof/>
            <w:webHidden/>
          </w:rPr>
          <w:tab/>
        </w:r>
        <w:r>
          <w:rPr>
            <w:noProof/>
            <w:webHidden/>
          </w:rPr>
          <w:fldChar w:fldCharType="begin"/>
        </w:r>
        <w:r>
          <w:rPr>
            <w:noProof/>
            <w:webHidden/>
          </w:rPr>
          <w:instrText xml:space="preserve"> PAGEREF _Toc492638906 \h </w:instrText>
        </w:r>
        <w:r>
          <w:rPr>
            <w:noProof/>
            <w:webHidden/>
          </w:rPr>
        </w:r>
        <w:r>
          <w:rPr>
            <w:noProof/>
            <w:webHidden/>
          </w:rPr>
          <w:fldChar w:fldCharType="separate"/>
        </w:r>
        <w:r>
          <w:rPr>
            <w:noProof/>
            <w:webHidden/>
          </w:rPr>
          <w:t>28</w:t>
        </w:r>
        <w:r>
          <w:rPr>
            <w:noProof/>
            <w:webHidden/>
          </w:rPr>
          <w:fldChar w:fldCharType="end"/>
        </w:r>
      </w:hyperlink>
    </w:p>
    <w:p w14:paraId="05897388" w14:textId="77777777" w:rsidR="00F72BF4" w:rsidRDefault="00F72BF4">
      <w:pPr>
        <w:pStyle w:val="TOC5"/>
        <w:rPr>
          <w:rFonts w:asciiTheme="minorHAnsi" w:eastAsiaTheme="minorEastAsia" w:hAnsiTheme="minorHAnsi" w:cstheme="minorBidi"/>
          <w:noProof/>
          <w:sz w:val="22"/>
          <w:szCs w:val="22"/>
        </w:rPr>
      </w:pPr>
      <w:hyperlink w:anchor="_Toc492638907" w:history="1">
        <w:r w:rsidRPr="00974542">
          <w:rPr>
            <w:rStyle w:val="Hyperlink"/>
            <w:noProof/>
          </w:rPr>
          <w:t>X.4.2.4.1 Tracking Medical Devices – Cardiovascular Pacemaker Implant Use Case Description</w:t>
        </w:r>
        <w:r>
          <w:rPr>
            <w:noProof/>
            <w:webHidden/>
          </w:rPr>
          <w:tab/>
        </w:r>
        <w:r>
          <w:rPr>
            <w:noProof/>
            <w:webHidden/>
          </w:rPr>
          <w:fldChar w:fldCharType="begin"/>
        </w:r>
        <w:r>
          <w:rPr>
            <w:noProof/>
            <w:webHidden/>
          </w:rPr>
          <w:instrText xml:space="preserve"> PAGEREF _Toc492638907 \h </w:instrText>
        </w:r>
        <w:r>
          <w:rPr>
            <w:noProof/>
            <w:webHidden/>
          </w:rPr>
        </w:r>
        <w:r>
          <w:rPr>
            <w:noProof/>
            <w:webHidden/>
          </w:rPr>
          <w:fldChar w:fldCharType="separate"/>
        </w:r>
        <w:r>
          <w:rPr>
            <w:noProof/>
            <w:webHidden/>
          </w:rPr>
          <w:t>28</w:t>
        </w:r>
        <w:r>
          <w:rPr>
            <w:noProof/>
            <w:webHidden/>
          </w:rPr>
          <w:fldChar w:fldCharType="end"/>
        </w:r>
      </w:hyperlink>
    </w:p>
    <w:p w14:paraId="0521CF5F" w14:textId="77777777" w:rsidR="00F72BF4" w:rsidRDefault="00F72BF4">
      <w:pPr>
        <w:pStyle w:val="TOC5"/>
        <w:rPr>
          <w:rFonts w:asciiTheme="minorHAnsi" w:eastAsiaTheme="minorEastAsia" w:hAnsiTheme="minorHAnsi" w:cstheme="minorBidi"/>
          <w:noProof/>
          <w:sz w:val="22"/>
          <w:szCs w:val="22"/>
        </w:rPr>
      </w:pPr>
      <w:hyperlink w:anchor="_Toc492638908" w:history="1">
        <w:r w:rsidRPr="00974542">
          <w:rPr>
            <w:rStyle w:val="Hyperlink"/>
            <w:noProof/>
          </w:rPr>
          <w:t>X.4.2.4.2 Tracking Medical Devices – Cardiovascular Pacemaker Implant Process Flow</w:t>
        </w:r>
        <w:r>
          <w:rPr>
            <w:noProof/>
            <w:webHidden/>
          </w:rPr>
          <w:tab/>
        </w:r>
        <w:r>
          <w:rPr>
            <w:noProof/>
            <w:webHidden/>
          </w:rPr>
          <w:fldChar w:fldCharType="begin"/>
        </w:r>
        <w:r>
          <w:rPr>
            <w:noProof/>
            <w:webHidden/>
          </w:rPr>
          <w:instrText xml:space="preserve"> PAGEREF _Toc492638908 \h </w:instrText>
        </w:r>
        <w:r>
          <w:rPr>
            <w:noProof/>
            <w:webHidden/>
          </w:rPr>
        </w:r>
        <w:r>
          <w:rPr>
            <w:noProof/>
            <w:webHidden/>
          </w:rPr>
          <w:fldChar w:fldCharType="separate"/>
        </w:r>
        <w:r>
          <w:rPr>
            <w:noProof/>
            <w:webHidden/>
          </w:rPr>
          <w:t>29</w:t>
        </w:r>
        <w:r>
          <w:rPr>
            <w:noProof/>
            <w:webHidden/>
          </w:rPr>
          <w:fldChar w:fldCharType="end"/>
        </w:r>
      </w:hyperlink>
    </w:p>
    <w:p w14:paraId="7D1D345E" w14:textId="77777777" w:rsidR="00F72BF4" w:rsidRDefault="00F72BF4">
      <w:pPr>
        <w:pStyle w:val="TOC4"/>
        <w:rPr>
          <w:rFonts w:asciiTheme="minorHAnsi" w:eastAsiaTheme="minorEastAsia" w:hAnsiTheme="minorHAnsi" w:cstheme="minorBidi"/>
          <w:noProof/>
          <w:sz w:val="22"/>
          <w:szCs w:val="22"/>
        </w:rPr>
      </w:pPr>
      <w:hyperlink w:anchor="_Toc492638909" w:history="1">
        <w:r w:rsidRPr="00974542">
          <w:rPr>
            <w:rStyle w:val="Hyperlink"/>
            <w:noProof/>
          </w:rPr>
          <w:t>X.4.2.5. Use Case #5: Medical Device Monitoring – Vital Signs Monitor</w:t>
        </w:r>
        <w:r>
          <w:rPr>
            <w:noProof/>
            <w:webHidden/>
          </w:rPr>
          <w:tab/>
        </w:r>
        <w:r>
          <w:rPr>
            <w:noProof/>
            <w:webHidden/>
          </w:rPr>
          <w:fldChar w:fldCharType="begin"/>
        </w:r>
        <w:r>
          <w:rPr>
            <w:noProof/>
            <w:webHidden/>
          </w:rPr>
          <w:instrText xml:space="preserve"> PAGEREF _Toc492638909 \h </w:instrText>
        </w:r>
        <w:r>
          <w:rPr>
            <w:noProof/>
            <w:webHidden/>
          </w:rPr>
        </w:r>
        <w:r>
          <w:rPr>
            <w:noProof/>
            <w:webHidden/>
          </w:rPr>
          <w:fldChar w:fldCharType="separate"/>
        </w:r>
        <w:r>
          <w:rPr>
            <w:noProof/>
            <w:webHidden/>
          </w:rPr>
          <w:t>30</w:t>
        </w:r>
        <w:r>
          <w:rPr>
            <w:noProof/>
            <w:webHidden/>
          </w:rPr>
          <w:fldChar w:fldCharType="end"/>
        </w:r>
      </w:hyperlink>
    </w:p>
    <w:p w14:paraId="646EF794" w14:textId="77777777" w:rsidR="00F72BF4" w:rsidRDefault="00F72BF4">
      <w:pPr>
        <w:pStyle w:val="TOC5"/>
        <w:rPr>
          <w:rFonts w:asciiTheme="minorHAnsi" w:eastAsiaTheme="minorEastAsia" w:hAnsiTheme="minorHAnsi" w:cstheme="minorBidi"/>
          <w:noProof/>
          <w:sz w:val="22"/>
          <w:szCs w:val="22"/>
        </w:rPr>
      </w:pPr>
      <w:hyperlink w:anchor="_Toc492638910" w:history="1">
        <w:r w:rsidRPr="00974542">
          <w:rPr>
            <w:rStyle w:val="Hyperlink"/>
            <w:noProof/>
          </w:rPr>
          <w:t>X.4.2.5.1 Medical Device Monitoring – Vital Signs Monitor Use Case Description</w:t>
        </w:r>
        <w:r>
          <w:rPr>
            <w:noProof/>
            <w:webHidden/>
          </w:rPr>
          <w:tab/>
        </w:r>
        <w:r>
          <w:rPr>
            <w:noProof/>
            <w:webHidden/>
          </w:rPr>
          <w:fldChar w:fldCharType="begin"/>
        </w:r>
        <w:r>
          <w:rPr>
            <w:noProof/>
            <w:webHidden/>
          </w:rPr>
          <w:instrText xml:space="preserve"> PAGEREF _Toc492638910 \h </w:instrText>
        </w:r>
        <w:r>
          <w:rPr>
            <w:noProof/>
            <w:webHidden/>
          </w:rPr>
        </w:r>
        <w:r>
          <w:rPr>
            <w:noProof/>
            <w:webHidden/>
          </w:rPr>
          <w:fldChar w:fldCharType="separate"/>
        </w:r>
        <w:r>
          <w:rPr>
            <w:noProof/>
            <w:webHidden/>
          </w:rPr>
          <w:t>30</w:t>
        </w:r>
        <w:r>
          <w:rPr>
            <w:noProof/>
            <w:webHidden/>
          </w:rPr>
          <w:fldChar w:fldCharType="end"/>
        </w:r>
      </w:hyperlink>
    </w:p>
    <w:p w14:paraId="101CC54E" w14:textId="77777777" w:rsidR="00F72BF4" w:rsidRDefault="00F72BF4">
      <w:pPr>
        <w:pStyle w:val="TOC5"/>
        <w:rPr>
          <w:rFonts w:asciiTheme="minorHAnsi" w:eastAsiaTheme="minorEastAsia" w:hAnsiTheme="minorHAnsi" w:cstheme="minorBidi"/>
          <w:noProof/>
          <w:sz w:val="22"/>
          <w:szCs w:val="22"/>
        </w:rPr>
      </w:pPr>
      <w:hyperlink w:anchor="_Toc492638911" w:history="1">
        <w:r w:rsidRPr="00974542">
          <w:rPr>
            <w:rStyle w:val="Hyperlink"/>
            <w:noProof/>
          </w:rPr>
          <w:t>X.4.2.5.2 Medical Device Monitoring – Vital Signs Process Flow</w:t>
        </w:r>
        <w:r>
          <w:rPr>
            <w:noProof/>
            <w:webHidden/>
          </w:rPr>
          <w:tab/>
        </w:r>
        <w:r>
          <w:rPr>
            <w:noProof/>
            <w:webHidden/>
          </w:rPr>
          <w:fldChar w:fldCharType="begin"/>
        </w:r>
        <w:r>
          <w:rPr>
            <w:noProof/>
            <w:webHidden/>
          </w:rPr>
          <w:instrText xml:space="preserve"> PAGEREF _Toc492638911 \h </w:instrText>
        </w:r>
        <w:r>
          <w:rPr>
            <w:noProof/>
            <w:webHidden/>
          </w:rPr>
        </w:r>
        <w:r>
          <w:rPr>
            <w:noProof/>
            <w:webHidden/>
          </w:rPr>
          <w:fldChar w:fldCharType="separate"/>
        </w:r>
        <w:r>
          <w:rPr>
            <w:noProof/>
            <w:webHidden/>
          </w:rPr>
          <w:t>31</w:t>
        </w:r>
        <w:r>
          <w:rPr>
            <w:noProof/>
            <w:webHidden/>
          </w:rPr>
          <w:fldChar w:fldCharType="end"/>
        </w:r>
      </w:hyperlink>
    </w:p>
    <w:p w14:paraId="3ACA0153" w14:textId="77777777" w:rsidR="00F72BF4" w:rsidRDefault="00F72BF4">
      <w:pPr>
        <w:pStyle w:val="TOC2"/>
        <w:rPr>
          <w:rFonts w:asciiTheme="minorHAnsi" w:eastAsiaTheme="minorEastAsia" w:hAnsiTheme="minorHAnsi" w:cstheme="minorBidi"/>
          <w:noProof/>
          <w:sz w:val="22"/>
          <w:szCs w:val="22"/>
        </w:rPr>
      </w:pPr>
      <w:hyperlink w:anchor="_Toc492638912" w:history="1">
        <w:r w:rsidRPr="00974542">
          <w:rPr>
            <w:rStyle w:val="Hyperlink"/>
            <w:noProof/>
          </w:rPr>
          <w:t>X.5 PMDT Profile Security Considerations</w:t>
        </w:r>
        <w:r>
          <w:rPr>
            <w:noProof/>
            <w:webHidden/>
          </w:rPr>
          <w:tab/>
        </w:r>
        <w:r>
          <w:rPr>
            <w:noProof/>
            <w:webHidden/>
          </w:rPr>
          <w:fldChar w:fldCharType="begin"/>
        </w:r>
        <w:r>
          <w:rPr>
            <w:noProof/>
            <w:webHidden/>
          </w:rPr>
          <w:instrText xml:space="preserve"> PAGEREF _Toc492638912 \h </w:instrText>
        </w:r>
        <w:r>
          <w:rPr>
            <w:noProof/>
            <w:webHidden/>
          </w:rPr>
        </w:r>
        <w:r>
          <w:rPr>
            <w:noProof/>
            <w:webHidden/>
          </w:rPr>
          <w:fldChar w:fldCharType="separate"/>
        </w:r>
        <w:r>
          <w:rPr>
            <w:noProof/>
            <w:webHidden/>
          </w:rPr>
          <w:t>32</w:t>
        </w:r>
        <w:r>
          <w:rPr>
            <w:noProof/>
            <w:webHidden/>
          </w:rPr>
          <w:fldChar w:fldCharType="end"/>
        </w:r>
      </w:hyperlink>
    </w:p>
    <w:p w14:paraId="72A1ABA2" w14:textId="77777777" w:rsidR="00F72BF4" w:rsidRDefault="00F72BF4">
      <w:pPr>
        <w:pStyle w:val="TOC2"/>
        <w:rPr>
          <w:rFonts w:asciiTheme="minorHAnsi" w:eastAsiaTheme="minorEastAsia" w:hAnsiTheme="minorHAnsi" w:cstheme="minorBidi"/>
          <w:noProof/>
          <w:sz w:val="22"/>
          <w:szCs w:val="22"/>
        </w:rPr>
      </w:pPr>
      <w:hyperlink w:anchor="_Toc492638913" w:history="1">
        <w:r w:rsidRPr="00974542">
          <w:rPr>
            <w:rStyle w:val="Hyperlink"/>
            <w:noProof/>
          </w:rPr>
          <w:t>X.6 PMDT Cross Profile Considerations</w:t>
        </w:r>
        <w:r>
          <w:rPr>
            <w:noProof/>
            <w:webHidden/>
          </w:rPr>
          <w:tab/>
        </w:r>
        <w:r>
          <w:rPr>
            <w:noProof/>
            <w:webHidden/>
          </w:rPr>
          <w:fldChar w:fldCharType="begin"/>
        </w:r>
        <w:r>
          <w:rPr>
            <w:noProof/>
            <w:webHidden/>
          </w:rPr>
          <w:instrText xml:space="preserve"> PAGEREF _Toc492638913 \h </w:instrText>
        </w:r>
        <w:r>
          <w:rPr>
            <w:noProof/>
            <w:webHidden/>
          </w:rPr>
        </w:r>
        <w:r>
          <w:rPr>
            <w:noProof/>
            <w:webHidden/>
          </w:rPr>
          <w:fldChar w:fldCharType="separate"/>
        </w:r>
        <w:r>
          <w:rPr>
            <w:noProof/>
            <w:webHidden/>
          </w:rPr>
          <w:t>33</w:t>
        </w:r>
        <w:r>
          <w:rPr>
            <w:noProof/>
            <w:webHidden/>
          </w:rPr>
          <w:fldChar w:fldCharType="end"/>
        </w:r>
      </w:hyperlink>
    </w:p>
    <w:p w14:paraId="3F4267ED" w14:textId="77777777" w:rsidR="00F72BF4" w:rsidRDefault="00F72BF4">
      <w:pPr>
        <w:pStyle w:val="TOC1"/>
        <w:rPr>
          <w:rFonts w:asciiTheme="minorHAnsi" w:eastAsiaTheme="minorEastAsia" w:hAnsiTheme="minorHAnsi" w:cstheme="minorBidi"/>
          <w:noProof/>
          <w:sz w:val="22"/>
          <w:szCs w:val="22"/>
        </w:rPr>
      </w:pPr>
      <w:hyperlink w:anchor="_Toc492638914" w:history="1">
        <w:r w:rsidRPr="00974542">
          <w:rPr>
            <w:rStyle w:val="Hyperlink"/>
            <w:noProof/>
          </w:rPr>
          <w:t>Appendices</w:t>
        </w:r>
        <w:r>
          <w:rPr>
            <w:noProof/>
            <w:webHidden/>
          </w:rPr>
          <w:tab/>
        </w:r>
        <w:r>
          <w:rPr>
            <w:noProof/>
            <w:webHidden/>
          </w:rPr>
          <w:fldChar w:fldCharType="begin"/>
        </w:r>
        <w:r>
          <w:rPr>
            <w:noProof/>
            <w:webHidden/>
          </w:rPr>
          <w:instrText xml:space="preserve"> PAGEREF _Toc492638914 \h </w:instrText>
        </w:r>
        <w:r>
          <w:rPr>
            <w:noProof/>
            <w:webHidden/>
          </w:rPr>
        </w:r>
        <w:r>
          <w:rPr>
            <w:noProof/>
            <w:webHidden/>
          </w:rPr>
          <w:fldChar w:fldCharType="separate"/>
        </w:r>
        <w:r>
          <w:rPr>
            <w:noProof/>
            <w:webHidden/>
          </w:rPr>
          <w:t>34</w:t>
        </w:r>
        <w:r>
          <w:rPr>
            <w:noProof/>
            <w:webHidden/>
          </w:rPr>
          <w:fldChar w:fldCharType="end"/>
        </w:r>
      </w:hyperlink>
    </w:p>
    <w:p w14:paraId="7199D586" w14:textId="77777777" w:rsidR="00F72BF4" w:rsidRDefault="00F72BF4">
      <w:pPr>
        <w:pStyle w:val="TOC1"/>
        <w:rPr>
          <w:rFonts w:asciiTheme="minorHAnsi" w:eastAsiaTheme="minorEastAsia" w:hAnsiTheme="minorHAnsi" w:cstheme="minorBidi"/>
          <w:noProof/>
          <w:sz w:val="22"/>
          <w:szCs w:val="22"/>
        </w:rPr>
      </w:pPr>
      <w:hyperlink w:anchor="_Toc492638915" w:history="1">
        <w:r w:rsidRPr="00974542">
          <w:rPr>
            <w:rStyle w:val="Hyperlink"/>
            <w:noProof/>
          </w:rPr>
          <w:t>Appendix A – PMDT Business Workflow Process Diagrams</w:t>
        </w:r>
        <w:r>
          <w:rPr>
            <w:noProof/>
            <w:webHidden/>
          </w:rPr>
          <w:tab/>
        </w:r>
        <w:r>
          <w:rPr>
            <w:noProof/>
            <w:webHidden/>
          </w:rPr>
          <w:fldChar w:fldCharType="begin"/>
        </w:r>
        <w:r>
          <w:rPr>
            <w:noProof/>
            <w:webHidden/>
          </w:rPr>
          <w:instrText xml:space="preserve"> PAGEREF _Toc492638915 \h </w:instrText>
        </w:r>
        <w:r>
          <w:rPr>
            <w:noProof/>
            <w:webHidden/>
          </w:rPr>
        </w:r>
        <w:r>
          <w:rPr>
            <w:noProof/>
            <w:webHidden/>
          </w:rPr>
          <w:fldChar w:fldCharType="separate"/>
        </w:r>
        <w:r>
          <w:rPr>
            <w:noProof/>
            <w:webHidden/>
          </w:rPr>
          <w:t>35</w:t>
        </w:r>
        <w:r>
          <w:rPr>
            <w:noProof/>
            <w:webHidden/>
          </w:rPr>
          <w:fldChar w:fldCharType="end"/>
        </w:r>
      </w:hyperlink>
    </w:p>
    <w:p w14:paraId="35A15B22" w14:textId="77777777" w:rsidR="00F72BF4" w:rsidRDefault="00F72BF4">
      <w:pPr>
        <w:pStyle w:val="TOC2"/>
        <w:rPr>
          <w:rFonts w:asciiTheme="minorHAnsi" w:eastAsiaTheme="minorEastAsia" w:hAnsiTheme="minorHAnsi" w:cstheme="minorBidi"/>
          <w:noProof/>
          <w:sz w:val="22"/>
          <w:szCs w:val="22"/>
        </w:rPr>
      </w:pPr>
      <w:hyperlink w:anchor="_Toc492638916" w:history="1">
        <w:r w:rsidRPr="00974542">
          <w:rPr>
            <w:rStyle w:val="Hyperlink"/>
            <w:noProof/>
          </w:rPr>
          <w:t xml:space="preserve">A.1 Point-of-Care Swimlane Process Flow Diagram – Implantable Medical Devices </w:t>
        </w:r>
        <w:r>
          <w:rPr>
            <w:noProof/>
            <w:webHidden/>
          </w:rPr>
          <w:tab/>
        </w:r>
        <w:r>
          <w:rPr>
            <w:noProof/>
            <w:webHidden/>
          </w:rPr>
          <w:fldChar w:fldCharType="begin"/>
        </w:r>
        <w:r>
          <w:rPr>
            <w:noProof/>
            <w:webHidden/>
          </w:rPr>
          <w:instrText xml:space="preserve"> PAGEREF _Toc492638916 \h </w:instrText>
        </w:r>
        <w:r>
          <w:rPr>
            <w:noProof/>
            <w:webHidden/>
          </w:rPr>
        </w:r>
        <w:r>
          <w:rPr>
            <w:noProof/>
            <w:webHidden/>
          </w:rPr>
          <w:fldChar w:fldCharType="separate"/>
        </w:r>
        <w:r>
          <w:rPr>
            <w:noProof/>
            <w:webHidden/>
          </w:rPr>
          <w:t>35</w:t>
        </w:r>
        <w:r>
          <w:rPr>
            <w:noProof/>
            <w:webHidden/>
          </w:rPr>
          <w:fldChar w:fldCharType="end"/>
        </w:r>
      </w:hyperlink>
    </w:p>
    <w:p w14:paraId="0A31FF19" w14:textId="77777777" w:rsidR="00F72BF4" w:rsidRDefault="00F72BF4">
      <w:pPr>
        <w:pStyle w:val="TOC2"/>
        <w:rPr>
          <w:rFonts w:asciiTheme="minorHAnsi" w:eastAsiaTheme="minorEastAsia" w:hAnsiTheme="minorHAnsi" w:cstheme="minorBidi"/>
          <w:noProof/>
          <w:sz w:val="22"/>
          <w:szCs w:val="22"/>
        </w:rPr>
      </w:pPr>
      <w:hyperlink w:anchor="_Toc492638917" w:history="1">
        <w:r w:rsidRPr="00974542">
          <w:rPr>
            <w:rStyle w:val="Hyperlink"/>
            <w:noProof/>
          </w:rPr>
          <w:t>A.2 Medical Device Monitoring Swimlane Process Flow Diagram</w:t>
        </w:r>
        <w:r>
          <w:rPr>
            <w:noProof/>
            <w:webHidden/>
          </w:rPr>
          <w:tab/>
        </w:r>
        <w:r>
          <w:rPr>
            <w:noProof/>
            <w:webHidden/>
          </w:rPr>
          <w:fldChar w:fldCharType="begin"/>
        </w:r>
        <w:r>
          <w:rPr>
            <w:noProof/>
            <w:webHidden/>
          </w:rPr>
          <w:instrText xml:space="preserve"> PAGEREF _Toc492638917 \h </w:instrText>
        </w:r>
        <w:r>
          <w:rPr>
            <w:noProof/>
            <w:webHidden/>
          </w:rPr>
        </w:r>
        <w:r>
          <w:rPr>
            <w:noProof/>
            <w:webHidden/>
          </w:rPr>
          <w:fldChar w:fldCharType="separate"/>
        </w:r>
        <w:r>
          <w:rPr>
            <w:noProof/>
            <w:webHidden/>
          </w:rPr>
          <w:t>36</w:t>
        </w:r>
        <w:r>
          <w:rPr>
            <w:noProof/>
            <w:webHidden/>
          </w:rPr>
          <w:fldChar w:fldCharType="end"/>
        </w:r>
      </w:hyperlink>
    </w:p>
    <w:p w14:paraId="3B140A18" w14:textId="77777777" w:rsidR="00F72BF4" w:rsidRDefault="00F72BF4">
      <w:pPr>
        <w:pStyle w:val="TOC2"/>
        <w:rPr>
          <w:rFonts w:asciiTheme="minorHAnsi" w:eastAsiaTheme="minorEastAsia" w:hAnsiTheme="minorHAnsi" w:cstheme="minorBidi"/>
          <w:noProof/>
          <w:sz w:val="22"/>
          <w:szCs w:val="22"/>
        </w:rPr>
      </w:pPr>
      <w:hyperlink w:anchor="_Toc492638918" w:history="1">
        <w:r w:rsidRPr="00974542">
          <w:rPr>
            <w:rStyle w:val="Hyperlink"/>
            <w:noProof/>
          </w:rPr>
          <w:t>A.3 Tracking Implantable Medical Devices Workflow Diagram – Cardiovascular Devices</w:t>
        </w:r>
        <w:r>
          <w:rPr>
            <w:noProof/>
            <w:webHidden/>
          </w:rPr>
          <w:tab/>
        </w:r>
        <w:r>
          <w:rPr>
            <w:noProof/>
            <w:webHidden/>
          </w:rPr>
          <w:fldChar w:fldCharType="begin"/>
        </w:r>
        <w:r>
          <w:rPr>
            <w:noProof/>
            <w:webHidden/>
          </w:rPr>
          <w:instrText xml:space="preserve"> PAGEREF _Toc492638918 \h </w:instrText>
        </w:r>
        <w:r>
          <w:rPr>
            <w:noProof/>
            <w:webHidden/>
          </w:rPr>
        </w:r>
        <w:r>
          <w:rPr>
            <w:noProof/>
            <w:webHidden/>
          </w:rPr>
          <w:fldChar w:fldCharType="separate"/>
        </w:r>
        <w:r>
          <w:rPr>
            <w:noProof/>
            <w:webHidden/>
          </w:rPr>
          <w:t>37</w:t>
        </w:r>
        <w:r>
          <w:rPr>
            <w:noProof/>
            <w:webHidden/>
          </w:rPr>
          <w:fldChar w:fldCharType="end"/>
        </w:r>
      </w:hyperlink>
    </w:p>
    <w:p w14:paraId="0AD41469" w14:textId="77777777" w:rsidR="00F72BF4" w:rsidRDefault="00F72BF4">
      <w:pPr>
        <w:pStyle w:val="TOC2"/>
        <w:rPr>
          <w:rFonts w:asciiTheme="minorHAnsi" w:eastAsiaTheme="minorEastAsia" w:hAnsiTheme="minorHAnsi" w:cstheme="minorBidi"/>
          <w:noProof/>
          <w:sz w:val="22"/>
          <w:szCs w:val="22"/>
        </w:rPr>
      </w:pPr>
      <w:hyperlink w:anchor="_Toc492638919" w:history="1">
        <w:r w:rsidRPr="00974542">
          <w:rPr>
            <w:rStyle w:val="Hyperlink"/>
            <w:noProof/>
          </w:rPr>
          <w:t>A.4 Medical Device Monitoring Workflow Diagram – Vital Signs</w:t>
        </w:r>
        <w:r>
          <w:rPr>
            <w:noProof/>
            <w:webHidden/>
          </w:rPr>
          <w:tab/>
        </w:r>
        <w:r>
          <w:rPr>
            <w:noProof/>
            <w:webHidden/>
          </w:rPr>
          <w:fldChar w:fldCharType="begin"/>
        </w:r>
        <w:r>
          <w:rPr>
            <w:noProof/>
            <w:webHidden/>
          </w:rPr>
          <w:instrText xml:space="preserve"> PAGEREF _Toc492638919 \h </w:instrText>
        </w:r>
        <w:r>
          <w:rPr>
            <w:noProof/>
            <w:webHidden/>
          </w:rPr>
        </w:r>
        <w:r>
          <w:rPr>
            <w:noProof/>
            <w:webHidden/>
          </w:rPr>
          <w:fldChar w:fldCharType="separate"/>
        </w:r>
        <w:r>
          <w:rPr>
            <w:noProof/>
            <w:webHidden/>
          </w:rPr>
          <w:t>38</w:t>
        </w:r>
        <w:r>
          <w:rPr>
            <w:noProof/>
            <w:webHidden/>
          </w:rPr>
          <w:fldChar w:fldCharType="end"/>
        </w:r>
      </w:hyperlink>
    </w:p>
    <w:p w14:paraId="051FC3E2" w14:textId="77777777" w:rsidR="00F72BF4" w:rsidRDefault="00F72BF4">
      <w:pPr>
        <w:pStyle w:val="TOC2"/>
        <w:rPr>
          <w:rFonts w:asciiTheme="minorHAnsi" w:eastAsiaTheme="minorEastAsia" w:hAnsiTheme="minorHAnsi" w:cstheme="minorBidi"/>
          <w:noProof/>
          <w:sz w:val="22"/>
          <w:szCs w:val="22"/>
        </w:rPr>
      </w:pPr>
      <w:hyperlink w:anchor="_Toc492638920" w:history="1">
        <w:r w:rsidRPr="00974542">
          <w:rPr>
            <w:rStyle w:val="Hyperlink"/>
            <w:noProof/>
          </w:rPr>
          <w:t>A.5 Tracking Medical Devices Sequence Diagram</w:t>
        </w:r>
        <w:r>
          <w:rPr>
            <w:noProof/>
            <w:webHidden/>
          </w:rPr>
          <w:tab/>
        </w:r>
        <w:r>
          <w:rPr>
            <w:noProof/>
            <w:webHidden/>
          </w:rPr>
          <w:fldChar w:fldCharType="begin"/>
        </w:r>
        <w:r>
          <w:rPr>
            <w:noProof/>
            <w:webHidden/>
          </w:rPr>
          <w:instrText xml:space="preserve"> PAGEREF _Toc492638920 \h </w:instrText>
        </w:r>
        <w:r>
          <w:rPr>
            <w:noProof/>
            <w:webHidden/>
          </w:rPr>
        </w:r>
        <w:r>
          <w:rPr>
            <w:noProof/>
            <w:webHidden/>
          </w:rPr>
          <w:fldChar w:fldCharType="separate"/>
        </w:r>
        <w:r>
          <w:rPr>
            <w:noProof/>
            <w:webHidden/>
          </w:rPr>
          <w:t>39</w:t>
        </w:r>
        <w:r>
          <w:rPr>
            <w:noProof/>
            <w:webHidden/>
          </w:rPr>
          <w:fldChar w:fldCharType="end"/>
        </w:r>
      </w:hyperlink>
    </w:p>
    <w:p w14:paraId="2EAA705F" w14:textId="77777777" w:rsidR="00F72BF4" w:rsidRPr="0011661F" w:rsidRDefault="00F72BF4">
      <w:pPr>
        <w:pStyle w:val="TOC1"/>
        <w:rPr>
          <w:rFonts w:asciiTheme="minorHAnsi" w:eastAsiaTheme="minorEastAsia" w:hAnsiTheme="minorHAnsi" w:cstheme="minorBidi"/>
          <w:b/>
          <w:noProof/>
          <w:sz w:val="22"/>
          <w:szCs w:val="22"/>
        </w:rPr>
      </w:pPr>
      <w:hyperlink w:anchor="_Toc492638921" w:history="1">
        <w:r w:rsidRPr="0011661F">
          <w:rPr>
            <w:rStyle w:val="Hyperlink"/>
            <w:b/>
            <w:noProof/>
          </w:rPr>
          <w:t>Volume 2 – Transactions</w:t>
        </w:r>
        <w:r w:rsidRPr="0011661F">
          <w:rPr>
            <w:b/>
            <w:noProof/>
            <w:webHidden/>
          </w:rPr>
          <w:tab/>
        </w:r>
        <w:r w:rsidRPr="0011661F">
          <w:rPr>
            <w:b/>
            <w:noProof/>
            <w:webHidden/>
          </w:rPr>
          <w:fldChar w:fldCharType="begin"/>
        </w:r>
        <w:r w:rsidRPr="0011661F">
          <w:rPr>
            <w:b/>
            <w:noProof/>
            <w:webHidden/>
          </w:rPr>
          <w:instrText xml:space="preserve"> PAGEREF _Toc492638921 \h </w:instrText>
        </w:r>
        <w:r w:rsidRPr="0011661F">
          <w:rPr>
            <w:b/>
            <w:noProof/>
            <w:webHidden/>
          </w:rPr>
        </w:r>
        <w:r w:rsidRPr="0011661F">
          <w:rPr>
            <w:b/>
            <w:noProof/>
            <w:webHidden/>
          </w:rPr>
          <w:fldChar w:fldCharType="separate"/>
        </w:r>
        <w:r w:rsidRPr="0011661F">
          <w:rPr>
            <w:b/>
            <w:noProof/>
            <w:webHidden/>
          </w:rPr>
          <w:t>40</w:t>
        </w:r>
        <w:r w:rsidRPr="0011661F">
          <w:rPr>
            <w:b/>
            <w:noProof/>
            <w:webHidden/>
          </w:rPr>
          <w:fldChar w:fldCharType="end"/>
        </w:r>
      </w:hyperlink>
    </w:p>
    <w:p w14:paraId="5BA5B9FC" w14:textId="77777777" w:rsidR="00F72BF4" w:rsidRDefault="00F72BF4">
      <w:pPr>
        <w:pStyle w:val="TOC2"/>
        <w:rPr>
          <w:rFonts w:asciiTheme="minorHAnsi" w:eastAsiaTheme="minorEastAsia" w:hAnsiTheme="minorHAnsi" w:cstheme="minorBidi"/>
          <w:noProof/>
          <w:sz w:val="22"/>
          <w:szCs w:val="22"/>
        </w:rPr>
      </w:pPr>
      <w:hyperlink w:anchor="_Toc492638922" w:history="1">
        <w:r w:rsidRPr="00974542">
          <w:rPr>
            <w:rStyle w:val="Hyperlink"/>
            <w:noProof/>
          </w:rPr>
          <w:t>3.50 Register Medical Device [PCC-50]</w:t>
        </w:r>
        <w:r>
          <w:rPr>
            <w:noProof/>
            <w:webHidden/>
          </w:rPr>
          <w:tab/>
        </w:r>
        <w:r>
          <w:rPr>
            <w:noProof/>
            <w:webHidden/>
          </w:rPr>
          <w:fldChar w:fldCharType="begin"/>
        </w:r>
        <w:r>
          <w:rPr>
            <w:noProof/>
            <w:webHidden/>
          </w:rPr>
          <w:instrText xml:space="preserve"> PAGEREF _Toc492638922 \h </w:instrText>
        </w:r>
        <w:r>
          <w:rPr>
            <w:noProof/>
            <w:webHidden/>
          </w:rPr>
        </w:r>
        <w:r>
          <w:rPr>
            <w:noProof/>
            <w:webHidden/>
          </w:rPr>
          <w:fldChar w:fldCharType="separate"/>
        </w:r>
        <w:r>
          <w:rPr>
            <w:noProof/>
            <w:webHidden/>
          </w:rPr>
          <w:t>40</w:t>
        </w:r>
        <w:r>
          <w:rPr>
            <w:noProof/>
            <w:webHidden/>
          </w:rPr>
          <w:fldChar w:fldCharType="end"/>
        </w:r>
      </w:hyperlink>
    </w:p>
    <w:p w14:paraId="7FDCF1B4" w14:textId="77777777" w:rsidR="00F72BF4" w:rsidRDefault="00F72BF4">
      <w:pPr>
        <w:pStyle w:val="TOC3"/>
        <w:rPr>
          <w:rFonts w:asciiTheme="minorHAnsi" w:eastAsiaTheme="minorEastAsia" w:hAnsiTheme="minorHAnsi" w:cstheme="minorBidi"/>
          <w:noProof/>
          <w:sz w:val="22"/>
          <w:szCs w:val="22"/>
        </w:rPr>
      </w:pPr>
      <w:hyperlink w:anchor="_Toc492638923" w:history="1">
        <w:r w:rsidRPr="00974542">
          <w:rPr>
            <w:rStyle w:val="Hyperlink"/>
            <w:noProof/>
          </w:rPr>
          <w:t>3.50.1 Scope</w:t>
        </w:r>
        <w:r>
          <w:rPr>
            <w:noProof/>
            <w:webHidden/>
          </w:rPr>
          <w:tab/>
        </w:r>
        <w:r>
          <w:rPr>
            <w:noProof/>
            <w:webHidden/>
          </w:rPr>
          <w:fldChar w:fldCharType="begin"/>
        </w:r>
        <w:r>
          <w:rPr>
            <w:noProof/>
            <w:webHidden/>
          </w:rPr>
          <w:instrText xml:space="preserve"> PAGEREF _Toc492638923 \h </w:instrText>
        </w:r>
        <w:r>
          <w:rPr>
            <w:noProof/>
            <w:webHidden/>
          </w:rPr>
        </w:r>
        <w:r>
          <w:rPr>
            <w:noProof/>
            <w:webHidden/>
          </w:rPr>
          <w:fldChar w:fldCharType="separate"/>
        </w:r>
        <w:r>
          <w:rPr>
            <w:noProof/>
            <w:webHidden/>
          </w:rPr>
          <w:t>40</w:t>
        </w:r>
        <w:r>
          <w:rPr>
            <w:noProof/>
            <w:webHidden/>
          </w:rPr>
          <w:fldChar w:fldCharType="end"/>
        </w:r>
      </w:hyperlink>
    </w:p>
    <w:p w14:paraId="5A317B94" w14:textId="77777777" w:rsidR="00F72BF4" w:rsidRDefault="00F72BF4">
      <w:pPr>
        <w:pStyle w:val="TOC3"/>
        <w:rPr>
          <w:rFonts w:asciiTheme="minorHAnsi" w:eastAsiaTheme="minorEastAsia" w:hAnsiTheme="minorHAnsi" w:cstheme="minorBidi"/>
          <w:noProof/>
          <w:sz w:val="22"/>
          <w:szCs w:val="22"/>
        </w:rPr>
      </w:pPr>
      <w:hyperlink w:anchor="_Toc492638924" w:history="1">
        <w:r w:rsidRPr="00974542">
          <w:rPr>
            <w:rStyle w:val="Hyperlink"/>
            <w:noProof/>
          </w:rPr>
          <w:t>3.50.2 Actor Roles</w:t>
        </w:r>
        <w:r>
          <w:rPr>
            <w:noProof/>
            <w:webHidden/>
          </w:rPr>
          <w:tab/>
        </w:r>
        <w:r>
          <w:rPr>
            <w:noProof/>
            <w:webHidden/>
          </w:rPr>
          <w:fldChar w:fldCharType="begin"/>
        </w:r>
        <w:r>
          <w:rPr>
            <w:noProof/>
            <w:webHidden/>
          </w:rPr>
          <w:instrText xml:space="preserve"> PAGEREF _Toc492638924 \h </w:instrText>
        </w:r>
        <w:r>
          <w:rPr>
            <w:noProof/>
            <w:webHidden/>
          </w:rPr>
        </w:r>
        <w:r>
          <w:rPr>
            <w:noProof/>
            <w:webHidden/>
          </w:rPr>
          <w:fldChar w:fldCharType="separate"/>
        </w:r>
        <w:r>
          <w:rPr>
            <w:noProof/>
            <w:webHidden/>
          </w:rPr>
          <w:t>40</w:t>
        </w:r>
        <w:r>
          <w:rPr>
            <w:noProof/>
            <w:webHidden/>
          </w:rPr>
          <w:fldChar w:fldCharType="end"/>
        </w:r>
      </w:hyperlink>
    </w:p>
    <w:p w14:paraId="375EB9E7" w14:textId="77777777" w:rsidR="00F72BF4" w:rsidRDefault="00F72BF4">
      <w:pPr>
        <w:pStyle w:val="TOC3"/>
        <w:rPr>
          <w:rFonts w:asciiTheme="minorHAnsi" w:eastAsiaTheme="minorEastAsia" w:hAnsiTheme="minorHAnsi" w:cstheme="minorBidi"/>
          <w:noProof/>
          <w:sz w:val="22"/>
          <w:szCs w:val="22"/>
        </w:rPr>
      </w:pPr>
      <w:hyperlink w:anchor="_Toc492638925" w:history="1">
        <w:r w:rsidRPr="00974542">
          <w:rPr>
            <w:rStyle w:val="Hyperlink"/>
            <w:noProof/>
          </w:rPr>
          <w:t>3.50.3 Referenced Standards</w:t>
        </w:r>
        <w:r>
          <w:rPr>
            <w:noProof/>
            <w:webHidden/>
          </w:rPr>
          <w:tab/>
        </w:r>
        <w:r>
          <w:rPr>
            <w:noProof/>
            <w:webHidden/>
          </w:rPr>
          <w:fldChar w:fldCharType="begin"/>
        </w:r>
        <w:r>
          <w:rPr>
            <w:noProof/>
            <w:webHidden/>
          </w:rPr>
          <w:instrText xml:space="preserve"> PAGEREF _Toc492638925 \h </w:instrText>
        </w:r>
        <w:r>
          <w:rPr>
            <w:noProof/>
            <w:webHidden/>
          </w:rPr>
        </w:r>
        <w:r>
          <w:rPr>
            <w:noProof/>
            <w:webHidden/>
          </w:rPr>
          <w:fldChar w:fldCharType="separate"/>
        </w:r>
        <w:r>
          <w:rPr>
            <w:noProof/>
            <w:webHidden/>
          </w:rPr>
          <w:t>40</w:t>
        </w:r>
        <w:r>
          <w:rPr>
            <w:noProof/>
            <w:webHidden/>
          </w:rPr>
          <w:fldChar w:fldCharType="end"/>
        </w:r>
      </w:hyperlink>
    </w:p>
    <w:p w14:paraId="480EA44A" w14:textId="77777777" w:rsidR="00F72BF4" w:rsidRDefault="00F72BF4">
      <w:pPr>
        <w:pStyle w:val="TOC3"/>
        <w:rPr>
          <w:rFonts w:asciiTheme="minorHAnsi" w:eastAsiaTheme="minorEastAsia" w:hAnsiTheme="minorHAnsi" w:cstheme="minorBidi"/>
          <w:noProof/>
          <w:sz w:val="22"/>
          <w:szCs w:val="22"/>
        </w:rPr>
      </w:pPr>
      <w:hyperlink w:anchor="_Toc492638926" w:history="1">
        <w:r w:rsidRPr="00974542">
          <w:rPr>
            <w:rStyle w:val="Hyperlink"/>
            <w:noProof/>
          </w:rPr>
          <w:t>3.50.4 Interaction Diagram</w:t>
        </w:r>
        <w:r>
          <w:rPr>
            <w:noProof/>
            <w:webHidden/>
          </w:rPr>
          <w:tab/>
        </w:r>
        <w:r>
          <w:rPr>
            <w:noProof/>
            <w:webHidden/>
          </w:rPr>
          <w:fldChar w:fldCharType="begin"/>
        </w:r>
        <w:r>
          <w:rPr>
            <w:noProof/>
            <w:webHidden/>
          </w:rPr>
          <w:instrText xml:space="preserve"> PAGEREF _Toc492638926 \h </w:instrText>
        </w:r>
        <w:r>
          <w:rPr>
            <w:noProof/>
            <w:webHidden/>
          </w:rPr>
        </w:r>
        <w:r>
          <w:rPr>
            <w:noProof/>
            <w:webHidden/>
          </w:rPr>
          <w:fldChar w:fldCharType="separate"/>
        </w:r>
        <w:r>
          <w:rPr>
            <w:noProof/>
            <w:webHidden/>
          </w:rPr>
          <w:t>41</w:t>
        </w:r>
        <w:r>
          <w:rPr>
            <w:noProof/>
            <w:webHidden/>
          </w:rPr>
          <w:fldChar w:fldCharType="end"/>
        </w:r>
      </w:hyperlink>
    </w:p>
    <w:p w14:paraId="74C18EC2" w14:textId="77777777" w:rsidR="00F72BF4" w:rsidRDefault="00F72BF4">
      <w:pPr>
        <w:pStyle w:val="TOC4"/>
        <w:rPr>
          <w:rFonts w:asciiTheme="minorHAnsi" w:eastAsiaTheme="minorEastAsia" w:hAnsiTheme="minorHAnsi" w:cstheme="minorBidi"/>
          <w:noProof/>
          <w:sz w:val="22"/>
          <w:szCs w:val="22"/>
        </w:rPr>
      </w:pPr>
      <w:hyperlink w:anchor="_Toc492638927" w:history="1">
        <w:r w:rsidRPr="00974542">
          <w:rPr>
            <w:rStyle w:val="Hyperlink"/>
            <w:noProof/>
          </w:rPr>
          <w:t>3.50.4.1 Register Medical Device</w:t>
        </w:r>
        <w:r>
          <w:rPr>
            <w:noProof/>
            <w:webHidden/>
          </w:rPr>
          <w:tab/>
        </w:r>
        <w:r>
          <w:rPr>
            <w:noProof/>
            <w:webHidden/>
          </w:rPr>
          <w:fldChar w:fldCharType="begin"/>
        </w:r>
        <w:r>
          <w:rPr>
            <w:noProof/>
            <w:webHidden/>
          </w:rPr>
          <w:instrText xml:space="preserve"> PAGEREF _Toc492638927 \h </w:instrText>
        </w:r>
        <w:r>
          <w:rPr>
            <w:noProof/>
            <w:webHidden/>
          </w:rPr>
        </w:r>
        <w:r>
          <w:rPr>
            <w:noProof/>
            <w:webHidden/>
          </w:rPr>
          <w:fldChar w:fldCharType="separate"/>
        </w:r>
        <w:r>
          <w:rPr>
            <w:noProof/>
            <w:webHidden/>
          </w:rPr>
          <w:t>41</w:t>
        </w:r>
        <w:r>
          <w:rPr>
            <w:noProof/>
            <w:webHidden/>
          </w:rPr>
          <w:fldChar w:fldCharType="end"/>
        </w:r>
      </w:hyperlink>
    </w:p>
    <w:p w14:paraId="408EAD8D" w14:textId="77777777" w:rsidR="00F72BF4" w:rsidRDefault="00F72BF4">
      <w:pPr>
        <w:pStyle w:val="TOC5"/>
        <w:rPr>
          <w:rFonts w:asciiTheme="minorHAnsi" w:eastAsiaTheme="minorEastAsia" w:hAnsiTheme="minorHAnsi" w:cstheme="minorBidi"/>
          <w:noProof/>
          <w:sz w:val="22"/>
          <w:szCs w:val="22"/>
        </w:rPr>
      </w:pPr>
      <w:hyperlink w:anchor="_Toc492638928" w:history="1">
        <w:r w:rsidRPr="00974542">
          <w:rPr>
            <w:rStyle w:val="Hyperlink"/>
            <w:noProof/>
          </w:rPr>
          <w:t>3.50.4.1.1 Trigger Events</w:t>
        </w:r>
        <w:r>
          <w:rPr>
            <w:noProof/>
            <w:webHidden/>
          </w:rPr>
          <w:tab/>
        </w:r>
        <w:r>
          <w:rPr>
            <w:noProof/>
            <w:webHidden/>
          </w:rPr>
          <w:fldChar w:fldCharType="begin"/>
        </w:r>
        <w:r>
          <w:rPr>
            <w:noProof/>
            <w:webHidden/>
          </w:rPr>
          <w:instrText xml:space="preserve"> PAGEREF _Toc492638928 \h </w:instrText>
        </w:r>
        <w:r>
          <w:rPr>
            <w:noProof/>
            <w:webHidden/>
          </w:rPr>
        </w:r>
        <w:r>
          <w:rPr>
            <w:noProof/>
            <w:webHidden/>
          </w:rPr>
          <w:fldChar w:fldCharType="separate"/>
        </w:r>
        <w:r>
          <w:rPr>
            <w:noProof/>
            <w:webHidden/>
          </w:rPr>
          <w:t>42</w:t>
        </w:r>
        <w:r>
          <w:rPr>
            <w:noProof/>
            <w:webHidden/>
          </w:rPr>
          <w:fldChar w:fldCharType="end"/>
        </w:r>
      </w:hyperlink>
    </w:p>
    <w:p w14:paraId="3CA4C47A" w14:textId="77777777" w:rsidR="00F72BF4" w:rsidRDefault="00F72BF4">
      <w:pPr>
        <w:pStyle w:val="TOC5"/>
        <w:rPr>
          <w:rFonts w:asciiTheme="minorHAnsi" w:eastAsiaTheme="minorEastAsia" w:hAnsiTheme="minorHAnsi" w:cstheme="minorBidi"/>
          <w:noProof/>
          <w:sz w:val="22"/>
          <w:szCs w:val="22"/>
        </w:rPr>
      </w:pPr>
      <w:hyperlink w:anchor="_Toc492638929" w:history="1">
        <w:r w:rsidRPr="00974542">
          <w:rPr>
            <w:rStyle w:val="Hyperlink"/>
            <w:noProof/>
          </w:rPr>
          <w:t>3.50.4.1.2 Message Semantics</w:t>
        </w:r>
        <w:r>
          <w:rPr>
            <w:noProof/>
            <w:webHidden/>
          </w:rPr>
          <w:tab/>
        </w:r>
        <w:r>
          <w:rPr>
            <w:noProof/>
            <w:webHidden/>
          </w:rPr>
          <w:fldChar w:fldCharType="begin"/>
        </w:r>
        <w:r>
          <w:rPr>
            <w:noProof/>
            <w:webHidden/>
          </w:rPr>
          <w:instrText xml:space="preserve"> PAGEREF _Toc492638929 \h </w:instrText>
        </w:r>
        <w:r>
          <w:rPr>
            <w:noProof/>
            <w:webHidden/>
          </w:rPr>
        </w:r>
        <w:r>
          <w:rPr>
            <w:noProof/>
            <w:webHidden/>
          </w:rPr>
          <w:fldChar w:fldCharType="separate"/>
        </w:r>
        <w:r>
          <w:rPr>
            <w:noProof/>
            <w:webHidden/>
          </w:rPr>
          <w:t>42</w:t>
        </w:r>
        <w:r>
          <w:rPr>
            <w:noProof/>
            <w:webHidden/>
          </w:rPr>
          <w:fldChar w:fldCharType="end"/>
        </w:r>
      </w:hyperlink>
    </w:p>
    <w:p w14:paraId="18125663" w14:textId="77777777" w:rsidR="00F72BF4" w:rsidRDefault="00F72BF4">
      <w:pPr>
        <w:pStyle w:val="TOC5"/>
        <w:rPr>
          <w:rFonts w:asciiTheme="minorHAnsi" w:eastAsiaTheme="minorEastAsia" w:hAnsiTheme="minorHAnsi" w:cstheme="minorBidi"/>
          <w:noProof/>
          <w:sz w:val="22"/>
          <w:szCs w:val="22"/>
        </w:rPr>
      </w:pPr>
      <w:hyperlink w:anchor="_Toc492638930" w:history="1">
        <w:r w:rsidRPr="00974542">
          <w:rPr>
            <w:rStyle w:val="Hyperlink"/>
            <w:noProof/>
          </w:rPr>
          <w:t>3.50.4.1.3 Expected Actions</w:t>
        </w:r>
        <w:r>
          <w:rPr>
            <w:noProof/>
            <w:webHidden/>
          </w:rPr>
          <w:tab/>
        </w:r>
        <w:r>
          <w:rPr>
            <w:noProof/>
            <w:webHidden/>
          </w:rPr>
          <w:fldChar w:fldCharType="begin"/>
        </w:r>
        <w:r>
          <w:rPr>
            <w:noProof/>
            <w:webHidden/>
          </w:rPr>
          <w:instrText xml:space="preserve"> PAGEREF _Toc492638930 \h </w:instrText>
        </w:r>
        <w:r>
          <w:rPr>
            <w:noProof/>
            <w:webHidden/>
          </w:rPr>
        </w:r>
        <w:r>
          <w:rPr>
            <w:noProof/>
            <w:webHidden/>
          </w:rPr>
          <w:fldChar w:fldCharType="separate"/>
        </w:r>
        <w:r>
          <w:rPr>
            <w:noProof/>
            <w:webHidden/>
          </w:rPr>
          <w:t>42</w:t>
        </w:r>
        <w:r>
          <w:rPr>
            <w:noProof/>
            <w:webHidden/>
          </w:rPr>
          <w:fldChar w:fldCharType="end"/>
        </w:r>
      </w:hyperlink>
    </w:p>
    <w:p w14:paraId="1288D42E" w14:textId="77777777" w:rsidR="00F72BF4" w:rsidRDefault="00F72BF4">
      <w:pPr>
        <w:pStyle w:val="TOC3"/>
        <w:rPr>
          <w:rFonts w:asciiTheme="minorHAnsi" w:eastAsiaTheme="minorEastAsia" w:hAnsiTheme="minorHAnsi" w:cstheme="minorBidi"/>
          <w:noProof/>
          <w:sz w:val="22"/>
          <w:szCs w:val="22"/>
        </w:rPr>
      </w:pPr>
      <w:hyperlink w:anchor="_Toc492638931" w:history="1">
        <w:r w:rsidRPr="00974542">
          <w:rPr>
            <w:rStyle w:val="Hyperlink"/>
            <w:noProof/>
          </w:rPr>
          <w:t>3.50.5 Security Considerations</w:t>
        </w:r>
        <w:r>
          <w:rPr>
            <w:noProof/>
            <w:webHidden/>
          </w:rPr>
          <w:tab/>
        </w:r>
        <w:r>
          <w:rPr>
            <w:noProof/>
            <w:webHidden/>
          </w:rPr>
          <w:fldChar w:fldCharType="begin"/>
        </w:r>
        <w:r>
          <w:rPr>
            <w:noProof/>
            <w:webHidden/>
          </w:rPr>
          <w:instrText xml:space="preserve"> PAGEREF _Toc492638931 \h </w:instrText>
        </w:r>
        <w:r>
          <w:rPr>
            <w:noProof/>
            <w:webHidden/>
          </w:rPr>
        </w:r>
        <w:r>
          <w:rPr>
            <w:noProof/>
            <w:webHidden/>
          </w:rPr>
          <w:fldChar w:fldCharType="separate"/>
        </w:r>
        <w:r>
          <w:rPr>
            <w:noProof/>
            <w:webHidden/>
          </w:rPr>
          <w:t>42</w:t>
        </w:r>
        <w:r>
          <w:rPr>
            <w:noProof/>
            <w:webHidden/>
          </w:rPr>
          <w:fldChar w:fldCharType="end"/>
        </w:r>
      </w:hyperlink>
    </w:p>
    <w:p w14:paraId="2640B5BD" w14:textId="77777777" w:rsidR="00F72BF4" w:rsidRDefault="00F72BF4">
      <w:pPr>
        <w:pStyle w:val="TOC2"/>
        <w:rPr>
          <w:rFonts w:asciiTheme="minorHAnsi" w:eastAsiaTheme="minorEastAsia" w:hAnsiTheme="minorHAnsi" w:cstheme="minorBidi"/>
          <w:noProof/>
          <w:sz w:val="22"/>
          <w:szCs w:val="22"/>
        </w:rPr>
      </w:pPr>
      <w:hyperlink w:anchor="_Toc492638932" w:history="1">
        <w:r w:rsidRPr="00974542">
          <w:rPr>
            <w:rStyle w:val="Hyperlink"/>
            <w:noProof/>
          </w:rPr>
          <w:t>3.51 Search Medical Device [PCC-51]</w:t>
        </w:r>
        <w:r>
          <w:rPr>
            <w:noProof/>
            <w:webHidden/>
          </w:rPr>
          <w:tab/>
        </w:r>
        <w:r>
          <w:rPr>
            <w:noProof/>
            <w:webHidden/>
          </w:rPr>
          <w:fldChar w:fldCharType="begin"/>
        </w:r>
        <w:r>
          <w:rPr>
            <w:noProof/>
            <w:webHidden/>
          </w:rPr>
          <w:instrText xml:space="preserve"> PAGEREF _Toc492638932 \h </w:instrText>
        </w:r>
        <w:r>
          <w:rPr>
            <w:noProof/>
            <w:webHidden/>
          </w:rPr>
        </w:r>
        <w:r>
          <w:rPr>
            <w:noProof/>
            <w:webHidden/>
          </w:rPr>
          <w:fldChar w:fldCharType="separate"/>
        </w:r>
        <w:r>
          <w:rPr>
            <w:noProof/>
            <w:webHidden/>
          </w:rPr>
          <w:t>42</w:t>
        </w:r>
        <w:r>
          <w:rPr>
            <w:noProof/>
            <w:webHidden/>
          </w:rPr>
          <w:fldChar w:fldCharType="end"/>
        </w:r>
      </w:hyperlink>
    </w:p>
    <w:p w14:paraId="1B88E303" w14:textId="77777777" w:rsidR="00F72BF4" w:rsidRDefault="00F72BF4">
      <w:pPr>
        <w:pStyle w:val="TOC3"/>
        <w:rPr>
          <w:rFonts w:asciiTheme="minorHAnsi" w:eastAsiaTheme="minorEastAsia" w:hAnsiTheme="minorHAnsi" w:cstheme="minorBidi"/>
          <w:noProof/>
          <w:sz w:val="22"/>
          <w:szCs w:val="22"/>
        </w:rPr>
      </w:pPr>
      <w:hyperlink w:anchor="_Toc492638933" w:history="1">
        <w:r w:rsidRPr="00974542">
          <w:rPr>
            <w:rStyle w:val="Hyperlink"/>
            <w:noProof/>
          </w:rPr>
          <w:t>3.51.1 Scope</w:t>
        </w:r>
        <w:r>
          <w:rPr>
            <w:noProof/>
            <w:webHidden/>
          </w:rPr>
          <w:tab/>
        </w:r>
        <w:r>
          <w:rPr>
            <w:noProof/>
            <w:webHidden/>
          </w:rPr>
          <w:fldChar w:fldCharType="begin"/>
        </w:r>
        <w:r>
          <w:rPr>
            <w:noProof/>
            <w:webHidden/>
          </w:rPr>
          <w:instrText xml:space="preserve"> PAGEREF _Toc492638933 \h </w:instrText>
        </w:r>
        <w:r>
          <w:rPr>
            <w:noProof/>
            <w:webHidden/>
          </w:rPr>
        </w:r>
        <w:r>
          <w:rPr>
            <w:noProof/>
            <w:webHidden/>
          </w:rPr>
          <w:fldChar w:fldCharType="separate"/>
        </w:r>
        <w:r>
          <w:rPr>
            <w:noProof/>
            <w:webHidden/>
          </w:rPr>
          <w:t>42</w:t>
        </w:r>
        <w:r>
          <w:rPr>
            <w:noProof/>
            <w:webHidden/>
          </w:rPr>
          <w:fldChar w:fldCharType="end"/>
        </w:r>
      </w:hyperlink>
    </w:p>
    <w:p w14:paraId="6D79AB46" w14:textId="77777777" w:rsidR="00F72BF4" w:rsidRDefault="00F72BF4">
      <w:pPr>
        <w:pStyle w:val="TOC3"/>
        <w:rPr>
          <w:rFonts w:asciiTheme="minorHAnsi" w:eastAsiaTheme="minorEastAsia" w:hAnsiTheme="minorHAnsi" w:cstheme="minorBidi"/>
          <w:noProof/>
          <w:sz w:val="22"/>
          <w:szCs w:val="22"/>
        </w:rPr>
      </w:pPr>
      <w:hyperlink w:anchor="_Toc492638934" w:history="1">
        <w:r w:rsidRPr="00974542">
          <w:rPr>
            <w:rStyle w:val="Hyperlink"/>
            <w:noProof/>
          </w:rPr>
          <w:t>3.51.2 Actor Roles</w:t>
        </w:r>
        <w:r>
          <w:rPr>
            <w:noProof/>
            <w:webHidden/>
          </w:rPr>
          <w:tab/>
        </w:r>
        <w:r>
          <w:rPr>
            <w:noProof/>
            <w:webHidden/>
          </w:rPr>
          <w:fldChar w:fldCharType="begin"/>
        </w:r>
        <w:r>
          <w:rPr>
            <w:noProof/>
            <w:webHidden/>
          </w:rPr>
          <w:instrText xml:space="preserve"> PAGEREF _Toc492638934 \h </w:instrText>
        </w:r>
        <w:r>
          <w:rPr>
            <w:noProof/>
            <w:webHidden/>
          </w:rPr>
        </w:r>
        <w:r>
          <w:rPr>
            <w:noProof/>
            <w:webHidden/>
          </w:rPr>
          <w:fldChar w:fldCharType="separate"/>
        </w:r>
        <w:r>
          <w:rPr>
            <w:noProof/>
            <w:webHidden/>
          </w:rPr>
          <w:t>42</w:t>
        </w:r>
        <w:r>
          <w:rPr>
            <w:noProof/>
            <w:webHidden/>
          </w:rPr>
          <w:fldChar w:fldCharType="end"/>
        </w:r>
      </w:hyperlink>
    </w:p>
    <w:p w14:paraId="6FAC9DAE" w14:textId="77777777" w:rsidR="00F72BF4" w:rsidRDefault="00F72BF4">
      <w:pPr>
        <w:pStyle w:val="TOC3"/>
        <w:rPr>
          <w:rFonts w:asciiTheme="minorHAnsi" w:eastAsiaTheme="minorEastAsia" w:hAnsiTheme="minorHAnsi" w:cstheme="minorBidi"/>
          <w:noProof/>
          <w:sz w:val="22"/>
          <w:szCs w:val="22"/>
        </w:rPr>
      </w:pPr>
      <w:hyperlink w:anchor="_Toc492638935" w:history="1">
        <w:r w:rsidRPr="00974542">
          <w:rPr>
            <w:rStyle w:val="Hyperlink"/>
            <w:noProof/>
          </w:rPr>
          <w:t>3.51.3 Referenced Standards</w:t>
        </w:r>
        <w:r>
          <w:rPr>
            <w:noProof/>
            <w:webHidden/>
          </w:rPr>
          <w:tab/>
        </w:r>
        <w:r>
          <w:rPr>
            <w:noProof/>
            <w:webHidden/>
          </w:rPr>
          <w:fldChar w:fldCharType="begin"/>
        </w:r>
        <w:r>
          <w:rPr>
            <w:noProof/>
            <w:webHidden/>
          </w:rPr>
          <w:instrText xml:space="preserve"> PAGEREF _Toc492638935 \h </w:instrText>
        </w:r>
        <w:r>
          <w:rPr>
            <w:noProof/>
            <w:webHidden/>
          </w:rPr>
        </w:r>
        <w:r>
          <w:rPr>
            <w:noProof/>
            <w:webHidden/>
          </w:rPr>
          <w:fldChar w:fldCharType="separate"/>
        </w:r>
        <w:r>
          <w:rPr>
            <w:noProof/>
            <w:webHidden/>
          </w:rPr>
          <w:t>43</w:t>
        </w:r>
        <w:r>
          <w:rPr>
            <w:noProof/>
            <w:webHidden/>
          </w:rPr>
          <w:fldChar w:fldCharType="end"/>
        </w:r>
      </w:hyperlink>
    </w:p>
    <w:p w14:paraId="4C2A02CA" w14:textId="77777777" w:rsidR="00F72BF4" w:rsidRDefault="00F72BF4">
      <w:pPr>
        <w:pStyle w:val="TOC3"/>
        <w:rPr>
          <w:rFonts w:asciiTheme="minorHAnsi" w:eastAsiaTheme="minorEastAsia" w:hAnsiTheme="minorHAnsi" w:cstheme="minorBidi"/>
          <w:noProof/>
          <w:sz w:val="22"/>
          <w:szCs w:val="22"/>
        </w:rPr>
      </w:pPr>
      <w:hyperlink w:anchor="_Toc492638936" w:history="1">
        <w:r w:rsidRPr="00974542">
          <w:rPr>
            <w:rStyle w:val="Hyperlink"/>
            <w:noProof/>
          </w:rPr>
          <w:t>3.51.4 Interaction Diagram</w:t>
        </w:r>
        <w:r>
          <w:rPr>
            <w:noProof/>
            <w:webHidden/>
          </w:rPr>
          <w:tab/>
        </w:r>
        <w:r>
          <w:rPr>
            <w:noProof/>
            <w:webHidden/>
          </w:rPr>
          <w:fldChar w:fldCharType="begin"/>
        </w:r>
        <w:r>
          <w:rPr>
            <w:noProof/>
            <w:webHidden/>
          </w:rPr>
          <w:instrText xml:space="preserve"> PAGEREF _Toc492638936 \h </w:instrText>
        </w:r>
        <w:r>
          <w:rPr>
            <w:noProof/>
            <w:webHidden/>
          </w:rPr>
        </w:r>
        <w:r>
          <w:rPr>
            <w:noProof/>
            <w:webHidden/>
          </w:rPr>
          <w:fldChar w:fldCharType="separate"/>
        </w:r>
        <w:r>
          <w:rPr>
            <w:noProof/>
            <w:webHidden/>
          </w:rPr>
          <w:t>43</w:t>
        </w:r>
        <w:r>
          <w:rPr>
            <w:noProof/>
            <w:webHidden/>
          </w:rPr>
          <w:fldChar w:fldCharType="end"/>
        </w:r>
      </w:hyperlink>
    </w:p>
    <w:p w14:paraId="02B9CC7D" w14:textId="77777777" w:rsidR="00F72BF4" w:rsidRDefault="00F72BF4">
      <w:pPr>
        <w:pStyle w:val="TOC4"/>
        <w:rPr>
          <w:rFonts w:asciiTheme="minorHAnsi" w:eastAsiaTheme="minorEastAsia" w:hAnsiTheme="minorHAnsi" w:cstheme="minorBidi"/>
          <w:noProof/>
          <w:sz w:val="22"/>
          <w:szCs w:val="22"/>
        </w:rPr>
      </w:pPr>
      <w:hyperlink w:anchor="_Toc492638937" w:history="1">
        <w:r w:rsidRPr="00974542">
          <w:rPr>
            <w:rStyle w:val="Hyperlink"/>
            <w:noProof/>
          </w:rPr>
          <w:t>3.51.4.1 Search Medical Device</w:t>
        </w:r>
        <w:r>
          <w:rPr>
            <w:noProof/>
            <w:webHidden/>
          </w:rPr>
          <w:tab/>
        </w:r>
        <w:r>
          <w:rPr>
            <w:noProof/>
            <w:webHidden/>
          </w:rPr>
          <w:fldChar w:fldCharType="begin"/>
        </w:r>
        <w:r>
          <w:rPr>
            <w:noProof/>
            <w:webHidden/>
          </w:rPr>
          <w:instrText xml:space="preserve"> PAGEREF _Toc492638937 \h </w:instrText>
        </w:r>
        <w:r>
          <w:rPr>
            <w:noProof/>
            <w:webHidden/>
          </w:rPr>
        </w:r>
        <w:r>
          <w:rPr>
            <w:noProof/>
            <w:webHidden/>
          </w:rPr>
          <w:fldChar w:fldCharType="separate"/>
        </w:r>
        <w:r>
          <w:rPr>
            <w:noProof/>
            <w:webHidden/>
          </w:rPr>
          <w:t>45</w:t>
        </w:r>
        <w:r>
          <w:rPr>
            <w:noProof/>
            <w:webHidden/>
          </w:rPr>
          <w:fldChar w:fldCharType="end"/>
        </w:r>
      </w:hyperlink>
    </w:p>
    <w:p w14:paraId="2CE6875E" w14:textId="77777777" w:rsidR="00F72BF4" w:rsidRDefault="00F72BF4">
      <w:pPr>
        <w:pStyle w:val="TOC5"/>
        <w:rPr>
          <w:rFonts w:asciiTheme="minorHAnsi" w:eastAsiaTheme="minorEastAsia" w:hAnsiTheme="minorHAnsi" w:cstheme="minorBidi"/>
          <w:noProof/>
          <w:sz w:val="22"/>
          <w:szCs w:val="22"/>
        </w:rPr>
      </w:pPr>
      <w:hyperlink w:anchor="_Toc492638938" w:history="1">
        <w:r w:rsidRPr="00974542">
          <w:rPr>
            <w:rStyle w:val="Hyperlink"/>
            <w:noProof/>
          </w:rPr>
          <w:t>3.51.4.1.1 Trigger Events</w:t>
        </w:r>
        <w:r>
          <w:rPr>
            <w:noProof/>
            <w:webHidden/>
          </w:rPr>
          <w:tab/>
        </w:r>
        <w:r>
          <w:rPr>
            <w:noProof/>
            <w:webHidden/>
          </w:rPr>
          <w:fldChar w:fldCharType="begin"/>
        </w:r>
        <w:r>
          <w:rPr>
            <w:noProof/>
            <w:webHidden/>
          </w:rPr>
          <w:instrText xml:space="preserve"> PAGEREF _Toc492638938 \h </w:instrText>
        </w:r>
        <w:r>
          <w:rPr>
            <w:noProof/>
            <w:webHidden/>
          </w:rPr>
        </w:r>
        <w:r>
          <w:rPr>
            <w:noProof/>
            <w:webHidden/>
          </w:rPr>
          <w:fldChar w:fldCharType="separate"/>
        </w:r>
        <w:r>
          <w:rPr>
            <w:noProof/>
            <w:webHidden/>
          </w:rPr>
          <w:t>45</w:t>
        </w:r>
        <w:r>
          <w:rPr>
            <w:noProof/>
            <w:webHidden/>
          </w:rPr>
          <w:fldChar w:fldCharType="end"/>
        </w:r>
      </w:hyperlink>
    </w:p>
    <w:p w14:paraId="22E3DE38" w14:textId="77777777" w:rsidR="00F72BF4" w:rsidRDefault="00F72BF4">
      <w:pPr>
        <w:pStyle w:val="TOC5"/>
        <w:rPr>
          <w:rFonts w:asciiTheme="minorHAnsi" w:eastAsiaTheme="minorEastAsia" w:hAnsiTheme="minorHAnsi" w:cstheme="minorBidi"/>
          <w:noProof/>
          <w:sz w:val="22"/>
          <w:szCs w:val="22"/>
        </w:rPr>
      </w:pPr>
      <w:hyperlink w:anchor="_Toc492638939" w:history="1">
        <w:r w:rsidRPr="00974542">
          <w:rPr>
            <w:rStyle w:val="Hyperlink"/>
            <w:noProof/>
          </w:rPr>
          <w:t>3.51.4.1.2 Message Semantics</w:t>
        </w:r>
        <w:r>
          <w:rPr>
            <w:noProof/>
            <w:webHidden/>
          </w:rPr>
          <w:tab/>
        </w:r>
        <w:r>
          <w:rPr>
            <w:noProof/>
            <w:webHidden/>
          </w:rPr>
          <w:fldChar w:fldCharType="begin"/>
        </w:r>
        <w:r>
          <w:rPr>
            <w:noProof/>
            <w:webHidden/>
          </w:rPr>
          <w:instrText xml:space="preserve"> PAGEREF _Toc492638939 \h </w:instrText>
        </w:r>
        <w:r>
          <w:rPr>
            <w:noProof/>
            <w:webHidden/>
          </w:rPr>
        </w:r>
        <w:r>
          <w:rPr>
            <w:noProof/>
            <w:webHidden/>
          </w:rPr>
          <w:fldChar w:fldCharType="separate"/>
        </w:r>
        <w:r>
          <w:rPr>
            <w:noProof/>
            <w:webHidden/>
          </w:rPr>
          <w:t>45</w:t>
        </w:r>
        <w:r>
          <w:rPr>
            <w:noProof/>
            <w:webHidden/>
          </w:rPr>
          <w:fldChar w:fldCharType="end"/>
        </w:r>
      </w:hyperlink>
    </w:p>
    <w:p w14:paraId="1AD0D640" w14:textId="77777777" w:rsidR="00F72BF4" w:rsidRDefault="00F72BF4">
      <w:pPr>
        <w:pStyle w:val="TOC5"/>
        <w:rPr>
          <w:rFonts w:asciiTheme="minorHAnsi" w:eastAsiaTheme="minorEastAsia" w:hAnsiTheme="minorHAnsi" w:cstheme="minorBidi"/>
          <w:noProof/>
          <w:sz w:val="22"/>
          <w:szCs w:val="22"/>
        </w:rPr>
      </w:pPr>
      <w:hyperlink w:anchor="_Toc492638940" w:history="1">
        <w:r w:rsidRPr="00974542">
          <w:rPr>
            <w:rStyle w:val="Hyperlink"/>
            <w:noProof/>
          </w:rPr>
          <w:t>3.51.4.1.3 Expected Actions</w:t>
        </w:r>
        <w:r>
          <w:rPr>
            <w:noProof/>
            <w:webHidden/>
          </w:rPr>
          <w:tab/>
        </w:r>
        <w:r>
          <w:rPr>
            <w:noProof/>
            <w:webHidden/>
          </w:rPr>
          <w:fldChar w:fldCharType="begin"/>
        </w:r>
        <w:r>
          <w:rPr>
            <w:noProof/>
            <w:webHidden/>
          </w:rPr>
          <w:instrText xml:space="preserve"> PAGEREF _Toc492638940 \h </w:instrText>
        </w:r>
        <w:r>
          <w:rPr>
            <w:noProof/>
            <w:webHidden/>
          </w:rPr>
        </w:r>
        <w:r>
          <w:rPr>
            <w:noProof/>
            <w:webHidden/>
          </w:rPr>
          <w:fldChar w:fldCharType="separate"/>
        </w:r>
        <w:r>
          <w:rPr>
            <w:noProof/>
            <w:webHidden/>
          </w:rPr>
          <w:t>45</w:t>
        </w:r>
        <w:r>
          <w:rPr>
            <w:noProof/>
            <w:webHidden/>
          </w:rPr>
          <w:fldChar w:fldCharType="end"/>
        </w:r>
      </w:hyperlink>
    </w:p>
    <w:p w14:paraId="58B808CD" w14:textId="77777777" w:rsidR="00F72BF4" w:rsidRDefault="00F72BF4">
      <w:pPr>
        <w:pStyle w:val="TOC3"/>
        <w:rPr>
          <w:rFonts w:asciiTheme="minorHAnsi" w:eastAsiaTheme="minorEastAsia" w:hAnsiTheme="minorHAnsi" w:cstheme="minorBidi"/>
          <w:noProof/>
          <w:sz w:val="22"/>
          <w:szCs w:val="22"/>
        </w:rPr>
      </w:pPr>
      <w:hyperlink w:anchor="_Toc492638941" w:history="1">
        <w:r w:rsidRPr="00974542">
          <w:rPr>
            <w:rStyle w:val="Hyperlink"/>
            <w:noProof/>
          </w:rPr>
          <w:t>3.51.5 Security Considerations</w:t>
        </w:r>
        <w:r>
          <w:rPr>
            <w:noProof/>
            <w:webHidden/>
          </w:rPr>
          <w:tab/>
        </w:r>
        <w:r>
          <w:rPr>
            <w:noProof/>
            <w:webHidden/>
          </w:rPr>
          <w:fldChar w:fldCharType="begin"/>
        </w:r>
        <w:r>
          <w:rPr>
            <w:noProof/>
            <w:webHidden/>
          </w:rPr>
          <w:instrText xml:space="preserve"> PAGEREF _Toc492638941 \h </w:instrText>
        </w:r>
        <w:r>
          <w:rPr>
            <w:noProof/>
            <w:webHidden/>
          </w:rPr>
        </w:r>
        <w:r>
          <w:rPr>
            <w:noProof/>
            <w:webHidden/>
          </w:rPr>
          <w:fldChar w:fldCharType="separate"/>
        </w:r>
        <w:r>
          <w:rPr>
            <w:noProof/>
            <w:webHidden/>
          </w:rPr>
          <w:t>45</w:t>
        </w:r>
        <w:r>
          <w:rPr>
            <w:noProof/>
            <w:webHidden/>
          </w:rPr>
          <w:fldChar w:fldCharType="end"/>
        </w:r>
      </w:hyperlink>
    </w:p>
    <w:p w14:paraId="2736791D" w14:textId="77777777" w:rsidR="00F72BF4" w:rsidRDefault="00F72BF4">
      <w:pPr>
        <w:pStyle w:val="TOC4"/>
        <w:rPr>
          <w:rFonts w:asciiTheme="minorHAnsi" w:eastAsiaTheme="minorEastAsia" w:hAnsiTheme="minorHAnsi" w:cstheme="minorBidi"/>
          <w:noProof/>
          <w:sz w:val="22"/>
          <w:szCs w:val="22"/>
        </w:rPr>
      </w:pPr>
      <w:hyperlink w:anchor="_Toc492638942" w:history="1">
        <w:r w:rsidRPr="00974542">
          <w:rPr>
            <w:rStyle w:val="Hyperlink"/>
            <w:noProof/>
          </w:rPr>
          <w:t>3.51.5.1 Security Audit Considerations</w:t>
        </w:r>
        <w:r>
          <w:rPr>
            <w:noProof/>
            <w:webHidden/>
          </w:rPr>
          <w:tab/>
        </w:r>
        <w:r>
          <w:rPr>
            <w:noProof/>
            <w:webHidden/>
          </w:rPr>
          <w:fldChar w:fldCharType="begin"/>
        </w:r>
        <w:r>
          <w:rPr>
            <w:noProof/>
            <w:webHidden/>
          </w:rPr>
          <w:instrText xml:space="preserve"> PAGEREF _Toc492638942 \h </w:instrText>
        </w:r>
        <w:r>
          <w:rPr>
            <w:noProof/>
            <w:webHidden/>
          </w:rPr>
        </w:r>
        <w:r>
          <w:rPr>
            <w:noProof/>
            <w:webHidden/>
          </w:rPr>
          <w:fldChar w:fldCharType="separate"/>
        </w:r>
        <w:r>
          <w:rPr>
            <w:noProof/>
            <w:webHidden/>
          </w:rPr>
          <w:t>45</w:t>
        </w:r>
        <w:r>
          <w:rPr>
            <w:noProof/>
            <w:webHidden/>
          </w:rPr>
          <w:fldChar w:fldCharType="end"/>
        </w:r>
      </w:hyperlink>
    </w:p>
    <w:p w14:paraId="6FD122CD" w14:textId="77777777" w:rsidR="00F72BF4" w:rsidRDefault="00F72BF4">
      <w:pPr>
        <w:pStyle w:val="TOC2"/>
        <w:rPr>
          <w:rFonts w:asciiTheme="minorHAnsi" w:eastAsiaTheme="minorEastAsia" w:hAnsiTheme="minorHAnsi" w:cstheme="minorBidi"/>
          <w:noProof/>
          <w:sz w:val="22"/>
          <w:szCs w:val="22"/>
        </w:rPr>
      </w:pPr>
      <w:hyperlink w:anchor="_Toc492638943" w:history="1">
        <w:r w:rsidRPr="00974542">
          <w:rPr>
            <w:rStyle w:val="Hyperlink"/>
            <w:noProof/>
          </w:rPr>
          <w:t>3.52 Start Point-of-Care Device Procedure [PCC-52]</w:t>
        </w:r>
        <w:r>
          <w:rPr>
            <w:noProof/>
            <w:webHidden/>
          </w:rPr>
          <w:tab/>
        </w:r>
        <w:r>
          <w:rPr>
            <w:noProof/>
            <w:webHidden/>
          </w:rPr>
          <w:fldChar w:fldCharType="begin"/>
        </w:r>
        <w:r>
          <w:rPr>
            <w:noProof/>
            <w:webHidden/>
          </w:rPr>
          <w:instrText xml:space="preserve"> PAGEREF _Toc492638943 \h </w:instrText>
        </w:r>
        <w:r>
          <w:rPr>
            <w:noProof/>
            <w:webHidden/>
          </w:rPr>
        </w:r>
        <w:r>
          <w:rPr>
            <w:noProof/>
            <w:webHidden/>
          </w:rPr>
          <w:fldChar w:fldCharType="separate"/>
        </w:r>
        <w:r>
          <w:rPr>
            <w:noProof/>
            <w:webHidden/>
          </w:rPr>
          <w:t>45</w:t>
        </w:r>
        <w:r>
          <w:rPr>
            <w:noProof/>
            <w:webHidden/>
          </w:rPr>
          <w:fldChar w:fldCharType="end"/>
        </w:r>
      </w:hyperlink>
    </w:p>
    <w:p w14:paraId="45310770" w14:textId="77777777" w:rsidR="00F72BF4" w:rsidRDefault="00F72BF4">
      <w:pPr>
        <w:pStyle w:val="TOC3"/>
        <w:rPr>
          <w:rFonts w:asciiTheme="minorHAnsi" w:eastAsiaTheme="minorEastAsia" w:hAnsiTheme="minorHAnsi" w:cstheme="minorBidi"/>
          <w:noProof/>
          <w:sz w:val="22"/>
          <w:szCs w:val="22"/>
        </w:rPr>
      </w:pPr>
      <w:hyperlink w:anchor="_Toc492638944" w:history="1">
        <w:r w:rsidRPr="00974542">
          <w:rPr>
            <w:rStyle w:val="Hyperlink"/>
            <w:noProof/>
          </w:rPr>
          <w:t>3.52.1 Scope</w:t>
        </w:r>
        <w:r>
          <w:rPr>
            <w:noProof/>
            <w:webHidden/>
          </w:rPr>
          <w:tab/>
        </w:r>
        <w:r>
          <w:rPr>
            <w:noProof/>
            <w:webHidden/>
          </w:rPr>
          <w:fldChar w:fldCharType="begin"/>
        </w:r>
        <w:r>
          <w:rPr>
            <w:noProof/>
            <w:webHidden/>
          </w:rPr>
          <w:instrText xml:space="preserve"> PAGEREF _Toc492638944 \h </w:instrText>
        </w:r>
        <w:r>
          <w:rPr>
            <w:noProof/>
            <w:webHidden/>
          </w:rPr>
        </w:r>
        <w:r>
          <w:rPr>
            <w:noProof/>
            <w:webHidden/>
          </w:rPr>
          <w:fldChar w:fldCharType="separate"/>
        </w:r>
        <w:r>
          <w:rPr>
            <w:noProof/>
            <w:webHidden/>
          </w:rPr>
          <w:t>45</w:t>
        </w:r>
        <w:r>
          <w:rPr>
            <w:noProof/>
            <w:webHidden/>
          </w:rPr>
          <w:fldChar w:fldCharType="end"/>
        </w:r>
      </w:hyperlink>
    </w:p>
    <w:p w14:paraId="04F71BFF" w14:textId="77777777" w:rsidR="00F72BF4" w:rsidRDefault="00F72BF4">
      <w:pPr>
        <w:pStyle w:val="TOC3"/>
        <w:rPr>
          <w:rFonts w:asciiTheme="minorHAnsi" w:eastAsiaTheme="minorEastAsia" w:hAnsiTheme="minorHAnsi" w:cstheme="minorBidi"/>
          <w:noProof/>
          <w:sz w:val="22"/>
          <w:szCs w:val="22"/>
        </w:rPr>
      </w:pPr>
      <w:hyperlink w:anchor="_Toc492638945" w:history="1">
        <w:r w:rsidRPr="00974542">
          <w:rPr>
            <w:rStyle w:val="Hyperlink"/>
            <w:noProof/>
          </w:rPr>
          <w:t>3.52.2 Actor Roles</w:t>
        </w:r>
        <w:r>
          <w:rPr>
            <w:noProof/>
            <w:webHidden/>
          </w:rPr>
          <w:tab/>
        </w:r>
        <w:r>
          <w:rPr>
            <w:noProof/>
            <w:webHidden/>
          </w:rPr>
          <w:fldChar w:fldCharType="begin"/>
        </w:r>
        <w:r>
          <w:rPr>
            <w:noProof/>
            <w:webHidden/>
          </w:rPr>
          <w:instrText xml:space="preserve"> PAGEREF _Toc492638945 \h </w:instrText>
        </w:r>
        <w:r>
          <w:rPr>
            <w:noProof/>
            <w:webHidden/>
          </w:rPr>
        </w:r>
        <w:r>
          <w:rPr>
            <w:noProof/>
            <w:webHidden/>
          </w:rPr>
          <w:fldChar w:fldCharType="separate"/>
        </w:r>
        <w:r>
          <w:rPr>
            <w:noProof/>
            <w:webHidden/>
          </w:rPr>
          <w:t>46</w:t>
        </w:r>
        <w:r>
          <w:rPr>
            <w:noProof/>
            <w:webHidden/>
          </w:rPr>
          <w:fldChar w:fldCharType="end"/>
        </w:r>
      </w:hyperlink>
    </w:p>
    <w:p w14:paraId="16F9C3FB" w14:textId="77777777" w:rsidR="00F72BF4" w:rsidRDefault="00F72BF4">
      <w:pPr>
        <w:pStyle w:val="TOC3"/>
        <w:rPr>
          <w:rFonts w:asciiTheme="minorHAnsi" w:eastAsiaTheme="minorEastAsia" w:hAnsiTheme="minorHAnsi" w:cstheme="minorBidi"/>
          <w:noProof/>
          <w:sz w:val="22"/>
          <w:szCs w:val="22"/>
        </w:rPr>
      </w:pPr>
      <w:hyperlink w:anchor="_Toc492638946" w:history="1">
        <w:r w:rsidRPr="00974542">
          <w:rPr>
            <w:rStyle w:val="Hyperlink"/>
            <w:noProof/>
          </w:rPr>
          <w:t>3.52.3 Referenced Standards</w:t>
        </w:r>
        <w:r>
          <w:rPr>
            <w:noProof/>
            <w:webHidden/>
          </w:rPr>
          <w:tab/>
        </w:r>
        <w:r>
          <w:rPr>
            <w:noProof/>
            <w:webHidden/>
          </w:rPr>
          <w:fldChar w:fldCharType="begin"/>
        </w:r>
        <w:r>
          <w:rPr>
            <w:noProof/>
            <w:webHidden/>
          </w:rPr>
          <w:instrText xml:space="preserve"> PAGEREF _Toc492638946 \h </w:instrText>
        </w:r>
        <w:r>
          <w:rPr>
            <w:noProof/>
            <w:webHidden/>
          </w:rPr>
        </w:r>
        <w:r>
          <w:rPr>
            <w:noProof/>
            <w:webHidden/>
          </w:rPr>
          <w:fldChar w:fldCharType="separate"/>
        </w:r>
        <w:r>
          <w:rPr>
            <w:noProof/>
            <w:webHidden/>
          </w:rPr>
          <w:t>46</w:t>
        </w:r>
        <w:r>
          <w:rPr>
            <w:noProof/>
            <w:webHidden/>
          </w:rPr>
          <w:fldChar w:fldCharType="end"/>
        </w:r>
      </w:hyperlink>
    </w:p>
    <w:p w14:paraId="06E02C75" w14:textId="77777777" w:rsidR="00F72BF4" w:rsidRDefault="00F72BF4">
      <w:pPr>
        <w:pStyle w:val="TOC3"/>
        <w:rPr>
          <w:rFonts w:asciiTheme="minorHAnsi" w:eastAsiaTheme="minorEastAsia" w:hAnsiTheme="minorHAnsi" w:cstheme="minorBidi"/>
          <w:noProof/>
          <w:sz w:val="22"/>
          <w:szCs w:val="22"/>
        </w:rPr>
      </w:pPr>
      <w:hyperlink w:anchor="_Toc492638947" w:history="1">
        <w:r w:rsidRPr="00974542">
          <w:rPr>
            <w:rStyle w:val="Hyperlink"/>
            <w:noProof/>
          </w:rPr>
          <w:t>3.52.4 Interaction Diagram</w:t>
        </w:r>
        <w:r>
          <w:rPr>
            <w:noProof/>
            <w:webHidden/>
          </w:rPr>
          <w:tab/>
        </w:r>
        <w:r>
          <w:rPr>
            <w:noProof/>
            <w:webHidden/>
          </w:rPr>
          <w:fldChar w:fldCharType="begin"/>
        </w:r>
        <w:r>
          <w:rPr>
            <w:noProof/>
            <w:webHidden/>
          </w:rPr>
          <w:instrText xml:space="preserve"> PAGEREF _Toc492638947 \h </w:instrText>
        </w:r>
        <w:r>
          <w:rPr>
            <w:noProof/>
            <w:webHidden/>
          </w:rPr>
        </w:r>
        <w:r>
          <w:rPr>
            <w:noProof/>
            <w:webHidden/>
          </w:rPr>
          <w:fldChar w:fldCharType="separate"/>
        </w:r>
        <w:r>
          <w:rPr>
            <w:noProof/>
            <w:webHidden/>
          </w:rPr>
          <w:t>46</w:t>
        </w:r>
        <w:r>
          <w:rPr>
            <w:noProof/>
            <w:webHidden/>
          </w:rPr>
          <w:fldChar w:fldCharType="end"/>
        </w:r>
      </w:hyperlink>
    </w:p>
    <w:p w14:paraId="611647CA" w14:textId="77777777" w:rsidR="00F72BF4" w:rsidRDefault="00F72BF4">
      <w:pPr>
        <w:pStyle w:val="TOC4"/>
        <w:rPr>
          <w:rFonts w:asciiTheme="minorHAnsi" w:eastAsiaTheme="minorEastAsia" w:hAnsiTheme="minorHAnsi" w:cstheme="minorBidi"/>
          <w:noProof/>
          <w:sz w:val="22"/>
          <w:szCs w:val="22"/>
        </w:rPr>
      </w:pPr>
      <w:hyperlink w:anchor="_Toc492638948" w:history="1">
        <w:r w:rsidRPr="00974542">
          <w:rPr>
            <w:rStyle w:val="Hyperlink"/>
            <w:noProof/>
          </w:rPr>
          <w:t>3.52.4.1 Start Point-of-Care Device Procedure</w:t>
        </w:r>
        <w:r>
          <w:rPr>
            <w:noProof/>
            <w:webHidden/>
          </w:rPr>
          <w:tab/>
        </w:r>
        <w:r>
          <w:rPr>
            <w:noProof/>
            <w:webHidden/>
          </w:rPr>
          <w:fldChar w:fldCharType="begin"/>
        </w:r>
        <w:r>
          <w:rPr>
            <w:noProof/>
            <w:webHidden/>
          </w:rPr>
          <w:instrText xml:space="preserve"> PAGEREF _Toc492638948 \h </w:instrText>
        </w:r>
        <w:r>
          <w:rPr>
            <w:noProof/>
            <w:webHidden/>
          </w:rPr>
        </w:r>
        <w:r>
          <w:rPr>
            <w:noProof/>
            <w:webHidden/>
          </w:rPr>
          <w:fldChar w:fldCharType="separate"/>
        </w:r>
        <w:r>
          <w:rPr>
            <w:noProof/>
            <w:webHidden/>
          </w:rPr>
          <w:t>47</w:t>
        </w:r>
        <w:r>
          <w:rPr>
            <w:noProof/>
            <w:webHidden/>
          </w:rPr>
          <w:fldChar w:fldCharType="end"/>
        </w:r>
      </w:hyperlink>
    </w:p>
    <w:p w14:paraId="2ECCEE92" w14:textId="77777777" w:rsidR="00F72BF4" w:rsidRDefault="00F72BF4">
      <w:pPr>
        <w:pStyle w:val="TOC5"/>
        <w:rPr>
          <w:rFonts w:asciiTheme="minorHAnsi" w:eastAsiaTheme="minorEastAsia" w:hAnsiTheme="minorHAnsi" w:cstheme="minorBidi"/>
          <w:noProof/>
          <w:sz w:val="22"/>
          <w:szCs w:val="22"/>
        </w:rPr>
      </w:pPr>
      <w:hyperlink w:anchor="_Toc492638949" w:history="1">
        <w:r w:rsidRPr="00974542">
          <w:rPr>
            <w:rStyle w:val="Hyperlink"/>
            <w:noProof/>
          </w:rPr>
          <w:t>3.52.4.1.1 Trigger Events</w:t>
        </w:r>
        <w:r>
          <w:rPr>
            <w:noProof/>
            <w:webHidden/>
          </w:rPr>
          <w:tab/>
        </w:r>
        <w:r>
          <w:rPr>
            <w:noProof/>
            <w:webHidden/>
          </w:rPr>
          <w:fldChar w:fldCharType="begin"/>
        </w:r>
        <w:r>
          <w:rPr>
            <w:noProof/>
            <w:webHidden/>
          </w:rPr>
          <w:instrText xml:space="preserve"> PAGEREF _Toc492638949 \h </w:instrText>
        </w:r>
        <w:r>
          <w:rPr>
            <w:noProof/>
            <w:webHidden/>
          </w:rPr>
        </w:r>
        <w:r>
          <w:rPr>
            <w:noProof/>
            <w:webHidden/>
          </w:rPr>
          <w:fldChar w:fldCharType="separate"/>
        </w:r>
        <w:r>
          <w:rPr>
            <w:noProof/>
            <w:webHidden/>
          </w:rPr>
          <w:t>47</w:t>
        </w:r>
        <w:r>
          <w:rPr>
            <w:noProof/>
            <w:webHidden/>
          </w:rPr>
          <w:fldChar w:fldCharType="end"/>
        </w:r>
      </w:hyperlink>
    </w:p>
    <w:p w14:paraId="06E916E2" w14:textId="77777777" w:rsidR="00F72BF4" w:rsidRDefault="00F72BF4">
      <w:pPr>
        <w:pStyle w:val="TOC5"/>
        <w:rPr>
          <w:rFonts w:asciiTheme="minorHAnsi" w:eastAsiaTheme="minorEastAsia" w:hAnsiTheme="minorHAnsi" w:cstheme="minorBidi"/>
          <w:noProof/>
          <w:sz w:val="22"/>
          <w:szCs w:val="22"/>
        </w:rPr>
      </w:pPr>
      <w:hyperlink w:anchor="_Toc492638950" w:history="1">
        <w:r w:rsidRPr="00974542">
          <w:rPr>
            <w:rStyle w:val="Hyperlink"/>
            <w:noProof/>
          </w:rPr>
          <w:t>3.52.4.1.2 Message Semantics</w:t>
        </w:r>
        <w:r>
          <w:rPr>
            <w:noProof/>
            <w:webHidden/>
          </w:rPr>
          <w:tab/>
        </w:r>
        <w:r>
          <w:rPr>
            <w:noProof/>
            <w:webHidden/>
          </w:rPr>
          <w:fldChar w:fldCharType="begin"/>
        </w:r>
        <w:r>
          <w:rPr>
            <w:noProof/>
            <w:webHidden/>
          </w:rPr>
          <w:instrText xml:space="preserve"> PAGEREF _Toc492638950 \h </w:instrText>
        </w:r>
        <w:r>
          <w:rPr>
            <w:noProof/>
            <w:webHidden/>
          </w:rPr>
        </w:r>
        <w:r>
          <w:rPr>
            <w:noProof/>
            <w:webHidden/>
          </w:rPr>
          <w:fldChar w:fldCharType="separate"/>
        </w:r>
        <w:r>
          <w:rPr>
            <w:noProof/>
            <w:webHidden/>
          </w:rPr>
          <w:t>47</w:t>
        </w:r>
        <w:r>
          <w:rPr>
            <w:noProof/>
            <w:webHidden/>
          </w:rPr>
          <w:fldChar w:fldCharType="end"/>
        </w:r>
      </w:hyperlink>
    </w:p>
    <w:p w14:paraId="371F8649" w14:textId="77777777" w:rsidR="00F72BF4" w:rsidRDefault="00F72BF4">
      <w:pPr>
        <w:pStyle w:val="TOC5"/>
        <w:rPr>
          <w:rFonts w:asciiTheme="minorHAnsi" w:eastAsiaTheme="minorEastAsia" w:hAnsiTheme="minorHAnsi" w:cstheme="minorBidi"/>
          <w:noProof/>
          <w:sz w:val="22"/>
          <w:szCs w:val="22"/>
        </w:rPr>
      </w:pPr>
      <w:hyperlink w:anchor="_Toc492638951" w:history="1">
        <w:r w:rsidRPr="00974542">
          <w:rPr>
            <w:rStyle w:val="Hyperlink"/>
            <w:noProof/>
          </w:rPr>
          <w:t>3.52.4.1.3 Expected Actions</w:t>
        </w:r>
        <w:r>
          <w:rPr>
            <w:noProof/>
            <w:webHidden/>
          </w:rPr>
          <w:tab/>
        </w:r>
        <w:r>
          <w:rPr>
            <w:noProof/>
            <w:webHidden/>
          </w:rPr>
          <w:fldChar w:fldCharType="begin"/>
        </w:r>
        <w:r>
          <w:rPr>
            <w:noProof/>
            <w:webHidden/>
          </w:rPr>
          <w:instrText xml:space="preserve"> PAGEREF _Toc492638951 \h </w:instrText>
        </w:r>
        <w:r>
          <w:rPr>
            <w:noProof/>
            <w:webHidden/>
          </w:rPr>
        </w:r>
        <w:r>
          <w:rPr>
            <w:noProof/>
            <w:webHidden/>
          </w:rPr>
          <w:fldChar w:fldCharType="separate"/>
        </w:r>
        <w:r>
          <w:rPr>
            <w:noProof/>
            <w:webHidden/>
          </w:rPr>
          <w:t>48</w:t>
        </w:r>
        <w:r>
          <w:rPr>
            <w:noProof/>
            <w:webHidden/>
          </w:rPr>
          <w:fldChar w:fldCharType="end"/>
        </w:r>
      </w:hyperlink>
    </w:p>
    <w:p w14:paraId="4F6F8279" w14:textId="77777777" w:rsidR="00F72BF4" w:rsidRDefault="00F72BF4">
      <w:pPr>
        <w:pStyle w:val="TOC3"/>
        <w:rPr>
          <w:rFonts w:asciiTheme="minorHAnsi" w:eastAsiaTheme="minorEastAsia" w:hAnsiTheme="minorHAnsi" w:cstheme="minorBidi"/>
          <w:noProof/>
          <w:sz w:val="22"/>
          <w:szCs w:val="22"/>
        </w:rPr>
      </w:pPr>
      <w:hyperlink w:anchor="_Toc492638952" w:history="1">
        <w:r w:rsidRPr="00974542">
          <w:rPr>
            <w:rStyle w:val="Hyperlink"/>
            <w:noProof/>
          </w:rPr>
          <w:t>3.52.5 Security Considerations</w:t>
        </w:r>
        <w:r>
          <w:rPr>
            <w:noProof/>
            <w:webHidden/>
          </w:rPr>
          <w:tab/>
        </w:r>
        <w:r>
          <w:rPr>
            <w:noProof/>
            <w:webHidden/>
          </w:rPr>
          <w:fldChar w:fldCharType="begin"/>
        </w:r>
        <w:r>
          <w:rPr>
            <w:noProof/>
            <w:webHidden/>
          </w:rPr>
          <w:instrText xml:space="preserve"> PAGEREF _Toc492638952 \h </w:instrText>
        </w:r>
        <w:r>
          <w:rPr>
            <w:noProof/>
            <w:webHidden/>
          </w:rPr>
        </w:r>
        <w:r>
          <w:rPr>
            <w:noProof/>
            <w:webHidden/>
          </w:rPr>
          <w:fldChar w:fldCharType="separate"/>
        </w:r>
        <w:r>
          <w:rPr>
            <w:noProof/>
            <w:webHidden/>
          </w:rPr>
          <w:t>48</w:t>
        </w:r>
        <w:r>
          <w:rPr>
            <w:noProof/>
            <w:webHidden/>
          </w:rPr>
          <w:fldChar w:fldCharType="end"/>
        </w:r>
      </w:hyperlink>
    </w:p>
    <w:p w14:paraId="03ED41A4" w14:textId="77777777" w:rsidR="00F72BF4" w:rsidRDefault="00F72BF4">
      <w:pPr>
        <w:pStyle w:val="TOC4"/>
        <w:rPr>
          <w:rFonts w:asciiTheme="minorHAnsi" w:eastAsiaTheme="minorEastAsia" w:hAnsiTheme="minorHAnsi" w:cstheme="minorBidi"/>
          <w:noProof/>
          <w:sz w:val="22"/>
          <w:szCs w:val="22"/>
        </w:rPr>
      </w:pPr>
      <w:hyperlink w:anchor="_Toc492638953" w:history="1">
        <w:r w:rsidRPr="00974542">
          <w:rPr>
            <w:rStyle w:val="Hyperlink"/>
            <w:noProof/>
          </w:rPr>
          <w:t>3.52.5.1 Security Audit Considerations</w:t>
        </w:r>
        <w:r>
          <w:rPr>
            <w:noProof/>
            <w:webHidden/>
          </w:rPr>
          <w:tab/>
        </w:r>
        <w:r>
          <w:rPr>
            <w:noProof/>
            <w:webHidden/>
          </w:rPr>
          <w:fldChar w:fldCharType="begin"/>
        </w:r>
        <w:r>
          <w:rPr>
            <w:noProof/>
            <w:webHidden/>
          </w:rPr>
          <w:instrText xml:space="preserve"> PAGEREF _Toc492638953 \h </w:instrText>
        </w:r>
        <w:r>
          <w:rPr>
            <w:noProof/>
            <w:webHidden/>
          </w:rPr>
        </w:r>
        <w:r>
          <w:rPr>
            <w:noProof/>
            <w:webHidden/>
          </w:rPr>
          <w:fldChar w:fldCharType="separate"/>
        </w:r>
        <w:r>
          <w:rPr>
            <w:noProof/>
            <w:webHidden/>
          </w:rPr>
          <w:t>48</w:t>
        </w:r>
        <w:r>
          <w:rPr>
            <w:noProof/>
            <w:webHidden/>
          </w:rPr>
          <w:fldChar w:fldCharType="end"/>
        </w:r>
      </w:hyperlink>
    </w:p>
    <w:p w14:paraId="3FFBD059" w14:textId="77777777" w:rsidR="00F72BF4" w:rsidRDefault="00F72BF4">
      <w:pPr>
        <w:pStyle w:val="TOC2"/>
        <w:rPr>
          <w:rFonts w:asciiTheme="minorHAnsi" w:eastAsiaTheme="minorEastAsia" w:hAnsiTheme="minorHAnsi" w:cstheme="minorBidi"/>
          <w:noProof/>
          <w:sz w:val="22"/>
          <w:szCs w:val="22"/>
        </w:rPr>
      </w:pPr>
      <w:hyperlink w:anchor="_Toc492638954" w:history="1">
        <w:r w:rsidRPr="00974542">
          <w:rPr>
            <w:rStyle w:val="Hyperlink"/>
            <w:noProof/>
          </w:rPr>
          <w:t>3.53 Complete Point-of-Care Device Procedure [PCC-53]</w:t>
        </w:r>
        <w:r>
          <w:rPr>
            <w:noProof/>
            <w:webHidden/>
          </w:rPr>
          <w:tab/>
        </w:r>
        <w:r>
          <w:rPr>
            <w:noProof/>
            <w:webHidden/>
          </w:rPr>
          <w:fldChar w:fldCharType="begin"/>
        </w:r>
        <w:r>
          <w:rPr>
            <w:noProof/>
            <w:webHidden/>
          </w:rPr>
          <w:instrText xml:space="preserve"> PAGEREF _Toc492638954 \h </w:instrText>
        </w:r>
        <w:r>
          <w:rPr>
            <w:noProof/>
            <w:webHidden/>
          </w:rPr>
        </w:r>
        <w:r>
          <w:rPr>
            <w:noProof/>
            <w:webHidden/>
          </w:rPr>
          <w:fldChar w:fldCharType="separate"/>
        </w:r>
        <w:r>
          <w:rPr>
            <w:noProof/>
            <w:webHidden/>
          </w:rPr>
          <w:t>48</w:t>
        </w:r>
        <w:r>
          <w:rPr>
            <w:noProof/>
            <w:webHidden/>
          </w:rPr>
          <w:fldChar w:fldCharType="end"/>
        </w:r>
      </w:hyperlink>
    </w:p>
    <w:p w14:paraId="3A74C0C5" w14:textId="77777777" w:rsidR="00F72BF4" w:rsidRDefault="00F72BF4">
      <w:pPr>
        <w:pStyle w:val="TOC3"/>
        <w:rPr>
          <w:rFonts w:asciiTheme="minorHAnsi" w:eastAsiaTheme="minorEastAsia" w:hAnsiTheme="minorHAnsi" w:cstheme="minorBidi"/>
          <w:noProof/>
          <w:sz w:val="22"/>
          <w:szCs w:val="22"/>
        </w:rPr>
      </w:pPr>
      <w:hyperlink w:anchor="_Toc492638955" w:history="1">
        <w:r w:rsidRPr="00974542">
          <w:rPr>
            <w:rStyle w:val="Hyperlink"/>
            <w:noProof/>
          </w:rPr>
          <w:t>3.53.1 Scope</w:t>
        </w:r>
        <w:r>
          <w:rPr>
            <w:noProof/>
            <w:webHidden/>
          </w:rPr>
          <w:tab/>
        </w:r>
        <w:r>
          <w:rPr>
            <w:noProof/>
            <w:webHidden/>
          </w:rPr>
          <w:fldChar w:fldCharType="begin"/>
        </w:r>
        <w:r>
          <w:rPr>
            <w:noProof/>
            <w:webHidden/>
          </w:rPr>
          <w:instrText xml:space="preserve"> PAGEREF _Toc492638955 \h </w:instrText>
        </w:r>
        <w:r>
          <w:rPr>
            <w:noProof/>
            <w:webHidden/>
          </w:rPr>
        </w:r>
        <w:r>
          <w:rPr>
            <w:noProof/>
            <w:webHidden/>
          </w:rPr>
          <w:fldChar w:fldCharType="separate"/>
        </w:r>
        <w:r>
          <w:rPr>
            <w:noProof/>
            <w:webHidden/>
          </w:rPr>
          <w:t>48</w:t>
        </w:r>
        <w:r>
          <w:rPr>
            <w:noProof/>
            <w:webHidden/>
          </w:rPr>
          <w:fldChar w:fldCharType="end"/>
        </w:r>
      </w:hyperlink>
    </w:p>
    <w:p w14:paraId="2C1428A0" w14:textId="77777777" w:rsidR="00F72BF4" w:rsidRDefault="00F72BF4">
      <w:pPr>
        <w:pStyle w:val="TOC3"/>
        <w:rPr>
          <w:rFonts w:asciiTheme="minorHAnsi" w:eastAsiaTheme="minorEastAsia" w:hAnsiTheme="minorHAnsi" w:cstheme="minorBidi"/>
          <w:noProof/>
          <w:sz w:val="22"/>
          <w:szCs w:val="22"/>
        </w:rPr>
      </w:pPr>
      <w:hyperlink w:anchor="_Toc492638956" w:history="1">
        <w:r w:rsidRPr="00974542">
          <w:rPr>
            <w:rStyle w:val="Hyperlink"/>
            <w:noProof/>
          </w:rPr>
          <w:t>3.53.2 Actor Roles</w:t>
        </w:r>
        <w:r>
          <w:rPr>
            <w:noProof/>
            <w:webHidden/>
          </w:rPr>
          <w:tab/>
        </w:r>
        <w:r>
          <w:rPr>
            <w:noProof/>
            <w:webHidden/>
          </w:rPr>
          <w:fldChar w:fldCharType="begin"/>
        </w:r>
        <w:r>
          <w:rPr>
            <w:noProof/>
            <w:webHidden/>
          </w:rPr>
          <w:instrText xml:space="preserve"> PAGEREF _Toc492638956 \h </w:instrText>
        </w:r>
        <w:r>
          <w:rPr>
            <w:noProof/>
            <w:webHidden/>
          </w:rPr>
        </w:r>
        <w:r>
          <w:rPr>
            <w:noProof/>
            <w:webHidden/>
          </w:rPr>
          <w:fldChar w:fldCharType="separate"/>
        </w:r>
        <w:r>
          <w:rPr>
            <w:noProof/>
            <w:webHidden/>
          </w:rPr>
          <w:t>48</w:t>
        </w:r>
        <w:r>
          <w:rPr>
            <w:noProof/>
            <w:webHidden/>
          </w:rPr>
          <w:fldChar w:fldCharType="end"/>
        </w:r>
      </w:hyperlink>
    </w:p>
    <w:p w14:paraId="1C673A8C" w14:textId="77777777" w:rsidR="00F72BF4" w:rsidRDefault="00F72BF4">
      <w:pPr>
        <w:pStyle w:val="TOC3"/>
        <w:rPr>
          <w:rFonts w:asciiTheme="minorHAnsi" w:eastAsiaTheme="minorEastAsia" w:hAnsiTheme="minorHAnsi" w:cstheme="minorBidi"/>
          <w:noProof/>
          <w:sz w:val="22"/>
          <w:szCs w:val="22"/>
        </w:rPr>
      </w:pPr>
      <w:hyperlink w:anchor="_Toc492638957" w:history="1">
        <w:r w:rsidRPr="00974542">
          <w:rPr>
            <w:rStyle w:val="Hyperlink"/>
            <w:noProof/>
          </w:rPr>
          <w:t>3.53.3 Referenced Standards</w:t>
        </w:r>
        <w:r>
          <w:rPr>
            <w:noProof/>
            <w:webHidden/>
          </w:rPr>
          <w:tab/>
        </w:r>
        <w:r>
          <w:rPr>
            <w:noProof/>
            <w:webHidden/>
          </w:rPr>
          <w:fldChar w:fldCharType="begin"/>
        </w:r>
        <w:r>
          <w:rPr>
            <w:noProof/>
            <w:webHidden/>
          </w:rPr>
          <w:instrText xml:space="preserve"> PAGEREF _Toc492638957 \h </w:instrText>
        </w:r>
        <w:r>
          <w:rPr>
            <w:noProof/>
            <w:webHidden/>
          </w:rPr>
        </w:r>
        <w:r>
          <w:rPr>
            <w:noProof/>
            <w:webHidden/>
          </w:rPr>
          <w:fldChar w:fldCharType="separate"/>
        </w:r>
        <w:r>
          <w:rPr>
            <w:noProof/>
            <w:webHidden/>
          </w:rPr>
          <w:t>49</w:t>
        </w:r>
        <w:r>
          <w:rPr>
            <w:noProof/>
            <w:webHidden/>
          </w:rPr>
          <w:fldChar w:fldCharType="end"/>
        </w:r>
      </w:hyperlink>
    </w:p>
    <w:p w14:paraId="3F3DDE15" w14:textId="77777777" w:rsidR="00F72BF4" w:rsidRDefault="00F72BF4">
      <w:pPr>
        <w:pStyle w:val="TOC3"/>
        <w:rPr>
          <w:rFonts w:asciiTheme="minorHAnsi" w:eastAsiaTheme="minorEastAsia" w:hAnsiTheme="minorHAnsi" w:cstheme="minorBidi"/>
          <w:noProof/>
          <w:sz w:val="22"/>
          <w:szCs w:val="22"/>
        </w:rPr>
      </w:pPr>
      <w:hyperlink w:anchor="_Toc492638958" w:history="1">
        <w:r w:rsidRPr="00974542">
          <w:rPr>
            <w:rStyle w:val="Hyperlink"/>
            <w:noProof/>
          </w:rPr>
          <w:t>3.53.4 Interaction Diagram</w:t>
        </w:r>
        <w:r>
          <w:rPr>
            <w:noProof/>
            <w:webHidden/>
          </w:rPr>
          <w:tab/>
        </w:r>
        <w:r>
          <w:rPr>
            <w:noProof/>
            <w:webHidden/>
          </w:rPr>
          <w:fldChar w:fldCharType="begin"/>
        </w:r>
        <w:r>
          <w:rPr>
            <w:noProof/>
            <w:webHidden/>
          </w:rPr>
          <w:instrText xml:space="preserve"> PAGEREF _Toc492638958 \h </w:instrText>
        </w:r>
        <w:r>
          <w:rPr>
            <w:noProof/>
            <w:webHidden/>
          </w:rPr>
        </w:r>
        <w:r>
          <w:rPr>
            <w:noProof/>
            <w:webHidden/>
          </w:rPr>
          <w:fldChar w:fldCharType="separate"/>
        </w:r>
        <w:r>
          <w:rPr>
            <w:noProof/>
            <w:webHidden/>
          </w:rPr>
          <w:t>49</w:t>
        </w:r>
        <w:r>
          <w:rPr>
            <w:noProof/>
            <w:webHidden/>
          </w:rPr>
          <w:fldChar w:fldCharType="end"/>
        </w:r>
      </w:hyperlink>
    </w:p>
    <w:p w14:paraId="437DA192" w14:textId="77777777" w:rsidR="00F72BF4" w:rsidRDefault="00F72BF4">
      <w:pPr>
        <w:pStyle w:val="TOC4"/>
        <w:rPr>
          <w:rFonts w:asciiTheme="minorHAnsi" w:eastAsiaTheme="minorEastAsia" w:hAnsiTheme="minorHAnsi" w:cstheme="minorBidi"/>
          <w:noProof/>
          <w:sz w:val="22"/>
          <w:szCs w:val="22"/>
        </w:rPr>
      </w:pPr>
      <w:hyperlink w:anchor="_Toc492638959" w:history="1">
        <w:r w:rsidRPr="00974542">
          <w:rPr>
            <w:rStyle w:val="Hyperlink"/>
            <w:noProof/>
          </w:rPr>
          <w:t>3.53.4.1 Complete Point-of-Care Device Procedure</w:t>
        </w:r>
        <w:r>
          <w:rPr>
            <w:noProof/>
            <w:webHidden/>
          </w:rPr>
          <w:tab/>
        </w:r>
        <w:r>
          <w:rPr>
            <w:noProof/>
            <w:webHidden/>
          </w:rPr>
          <w:fldChar w:fldCharType="begin"/>
        </w:r>
        <w:r>
          <w:rPr>
            <w:noProof/>
            <w:webHidden/>
          </w:rPr>
          <w:instrText xml:space="preserve"> PAGEREF _Toc492638959 \h </w:instrText>
        </w:r>
        <w:r>
          <w:rPr>
            <w:noProof/>
            <w:webHidden/>
          </w:rPr>
        </w:r>
        <w:r>
          <w:rPr>
            <w:noProof/>
            <w:webHidden/>
          </w:rPr>
          <w:fldChar w:fldCharType="separate"/>
        </w:r>
        <w:r>
          <w:rPr>
            <w:noProof/>
            <w:webHidden/>
          </w:rPr>
          <w:t>50</w:t>
        </w:r>
        <w:r>
          <w:rPr>
            <w:noProof/>
            <w:webHidden/>
          </w:rPr>
          <w:fldChar w:fldCharType="end"/>
        </w:r>
      </w:hyperlink>
    </w:p>
    <w:p w14:paraId="45AC44FE" w14:textId="77777777" w:rsidR="00F72BF4" w:rsidRDefault="00F72BF4">
      <w:pPr>
        <w:pStyle w:val="TOC5"/>
        <w:rPr>
          <w:rFonts w:asciiTheme="minorHAnsi" w:eastAsiaTheme="minorEastAsia" w:hAnsiTheme="minorHAnsi" w:cstheme="minorBidi"/>
          <w:noProof/>
          <w:sz w:val="22"/>
          <w:szCs w:val="22"/>
        </w:rPr>
      </w:pPr>
      <w:hyperlink w:anchor="_Toc492638960" w:history="1">
        <w:r w:rsidRPr="00974542">
          <w:rPr>
            <w:rStyle w:val="Hyperlink"/>
            <w:noProof/>
          </w:rPr>
          <w:t>3.53.4.1.1 Trigger Events</w:t>
        </w:r>
        <w:r>
          <w:rPr>
            <w:noProof/>
            <w:webHidden/>
          </w:rPr>
          <w:tab/>
        </w:r>
        <w:r>
          <w:rPr>
            <w:noProof/>
            <w:webHidden/>
          </w:rPr>
          <w:fldChar w:fldCharType="begin"/>
        </w:r>
        <w:r>
          <w:rPr>
            <w:noProof/>
            <w:webHidden/>
          </w:rPr>
          <w:instrText xml:space="preserve"> PAGEREF _Toc492638960 \h </w:instrText>
        </w:r>
        <w:r>
          <w:rPr>
            <w:noProof/>
            <w:webHidden/>
          </w:rPr>
        </w:r>
        <w:r>
          <w:rPr>
            <w:noProof/>
            <w:webHidden/>
          </w:rPr>
          <w:fldChar w:fldCharType="separate"/>
        </w:r>
        <w:r>
          <w:rPr>
            <w:noProof/>
            <w:webHidden/>
          </w:rPr>
          <w:t>50</w:t>
        </w:r>
        <w:r>
          <w:rPr>
            <w:noProof/>
            <w:webHidden/>
          </w:rPr>
          <w:fldChar w:fldCharType="end"/>
        </w:r>
      </w:hyperlink>
    </w:p>
    <w:p w14:paraId="7CDF8DC6" w14:textId="77777777" w:rsidR="00F72BF4" w:rsidRDefault="00F72BF4">
      <w:pPr>
        <w:pStyle w:val="TOC5"/>
        <w:rPr>
          <w:rFonts w:asciiTheme="minorHAnsi" w:eastAsiaTheme="minorEastAsia" w:hAnsiTheme="minorHAnsi" w:cstheme="minorBidi"/>
          <w:noProof/>
          <w:sz w:val="22"/>
          <w:szCs w:val="22"/>
        </w:rPr>
      </w:pPr>
      <w:hyperlink w:anchor="_Toc492638961" w:history="1">
        <w:r w:rsidRPr="00974542">
          <w:rPr>
            <w:rStyle w:val="Hyperlink"/>
            <w:noProof/>
          </w:rPr>
          <w:t>3.53.4.1.2 Message Semantics</w:t>
        </w:r>
        <w:r>
          <w:rPr>
            <w:noProof/>
            <w:webHidden/>
          </w:rPr>
          <w:tab/>
        </w:r>
        <w:r>
          <w:rPr>
            <w:noProof/>
            <w:webHidden/>
          </w:rPr>
          <w:fldChar w:fldCharType="begin"/>
        </w:r>
        <w:r>
          <w:rPr>
            <w:noProof/>
            <w:webHidden/>
          </w:rPr>
          <w:instrText xml:space="preserve"> PAGEREF _Toc492638961 \h </w:instrText>
        </w:r>
        <w:r>
          <w:rPr>
            <w:noProof/>
            <w:webHidden/>
          </w:rPr>
        </w:r>
        <w:r>
          <w:rPr>
            <w:noProof/>
            <w:webHidden/>
          </w:rPr>
          <w:fldChar w:fldCharType="separate"/>
        </w:r>
        <w:r>
          <w:rPr>
            <w:noProof/>
            <w:webHidden/>
          </w:rPr>
          <w:t>50</w:t>
        </w:r>
        <w:r>
          <w:rPr>
            <w:noProof/>
            <w:webHidden/>
          </w:rPr>
          <w:fldChar w:fldCharType="end"/>
        </w:r>
      </w:hyperlink>
    </w:p>
    <w:p w14:paraId="274EEC67" w14:textId="77777777" w:rsidR="00F72BF4" w:rsidRDefault="00F72BF4">
      <w:pPr>
        <w:pStyle w:val="TOC5"/>
        <w:rPr>
          <w:rFonts w:asciiTheme="minorHAnsi" w:eastAsiaTheme="minorEastAsia" w:hAnsiTheme="minorHAnsi" w:cstheme="minorBidi"/>
          <w:noProof/>
          <w:sz w:val="22"/>
          <w:szCs w:val="22"/>
        </w:rPr>
      </w:pPr>
      <w:hyperlink w:anchor="_Toc492638962" w:history="1">
        <w:r w:rsidRPr="00974542">
          <w:rPr>
            <w:rStyle w:val="Hyperlink"/>
            <w:noProof/>
          </w:rPr>
          <w:t>3.53.4.1.3 Expected Actions</w:t>
        </w:r>
        <w:r>
          <w:rPr>
            <w:noProof/>
            <w:webHidden/>
          </w:rPr>
          <w:tab/>
        </w:r>
        <w:r>
          <w:rPr>
            <w:noProof/>
            <w:webHidden/>
          </w:rPr>
          <w:fldChar w:fldCharType="begin"/>
        </w:r>
        <w:r>
          <w:rPr>
            <w:noProof/>
            <w:webHidden/>
          </w:rPr>
          <w:instrText xml:space="preserve"> PAGEREF _Toc492638962 \h </w:instrText>
        </w:r>
        <w:r>
          <w:rPr>
            <w:noProof/>
            <w:webHidden/>
          </w:rPr>
        </w:r>
        <w:r>
          <w:rPr>
            <w:noProof/>
            <w:webHidden/>
          </w:rPr>
          <w:fldChar w:fldCharType="separate"/>
        </w:r>
        <w:r>
          <w:rPr>
            <w:noProof/>
            <w:webHidden/>
          </w:rPr>
          <w:t>51</w:t>
        </w:r>
        <w:r>
          <w:rPr>
            <w:noProof/>
            <w:webHidden/>
          </w:rPr>
          <w:fldChar w:fldCharType="end"/>
        </w:r>
      </w:hyperlink>
    </w:p>
    <w:p w14:paraId="19CFEE7B" w14:textId="77777777" w:rsidR="00F72BF4" w:rsidRDefault="00F72BF4">
      <w:pPr>
        <w:pStyle w:val="TOC3"/>
        <w:rPr>
          <w:rFonts w:asciiTheme="minorHAnsi" w:eastAsiaTheme="minorEastAsia" w:hAnsiTheme="minorHAnsi" w:cstheme="minorBidi"/>
          <w:noProof/>
          <w:sz w:val="22"/>
          <w:szCs w:val="22"/>
        </w:rPr>
      </w:pPr>
      <w:hyperlink w:anchor="_Toc492638963" w:history="1">
        <w:r w:rsidRPr="00974542">
          <w:rPr>
            <w:rStyle w:val="Hyperlink"/>
            <w:noProof/>
          </w:rPr>
          <w:t>3.53.5 Security Considerations</w:t>
        </w:r>
        <w:r>
          <w:rPr>
            <w:noProof/>
            <w:webHidden/>
          </w:rPr>
          <w:tab/>
        </w:r>
        <w:r>
          <w:rPr>
            <w:noProof/>
            <w:webHidden/>
          </w:rPr>
          <w:fldChar w:fldCharType="begin"/>
        </w:r>
        <w:r>
          <w:rPr>
            <w:noProof/>
            <w:webHidden/>
          </w:rPr>
          <w:instrText xml:space="preserve"> PAGEREF _Toc492638963 \h </w:instrText>
        </w:r>
        <w:r>
          <w:rPr>
            <w:noProof/>
            <w:webHidden/>
          </w:rPr>
        </w:r>
        <w:r>
          <w:rPr>
            <w:noProof/>
            <w:webHidden/>
          </w:rPr>
          <w:fldChar w:fldCharType="separate"/>
        </w:r>
        <w:r>
          <w:rPr>
            <w:noProof/>
            <w:webHidden/>
          </w:rPr>
          <w:t>51</w:t>
        </w:r>
        <w:r>
          <w:rPr>
            <w:noProof/>
            <w:webHidden/>
          </w:rPr>
          <w:fldChar w:fldCharType="end"/>
        </w:r>
      </w:hyperlink>
    </w:p>
    <w:p w14:paraId="58FCADF6" w14:textId="77777777" w:rsidR="00F72BF4" w:rsidRDefault="00F72BF4">
      <w:pPr>
        <w:pStyle w:val="TOC4"/>
        <w:rPr>
          <w:rFonts w:asciiTheme="minorHAnsi" w:eastAsiaTheme="minorEastAsia" w:hAnsiTheme="minorHAnsi" w:cstheme="minorBidi"/>
          <w:noProof/>
          <w:sz w:val="22"/>
          <w:szCs w:val="22"/>
        </w:rPr>
      </w:pPr>
      <w:hyperlink w:anchor="_Toc492638964" w:history="1">
        <w:r w:rsidRPr="00974542">
          <w:rPr>
            <w:rStyle w:val="Hyperlink"/>
            <w:noProof/>
          </w:rPr>
          <w:t>3.53.5.1 Security Audit Considerations</w:t>
        </w:r>
        <w:r>
          <w:rPr>
            <w:noProof/>
            <w:webHidden/>
          </w:rPr>
          <w:tab/>
        </w:r>
        <w:r>
          <w:rPr>
            <w:noProof/>
            <w:webHidden/>
          </w:rPr>
          <w:fldChar w:fldCharType="begin"/>
        </w:r>
        <w:r>
          <w:rPr>
            <w:noProof/>
            <w:webHidden/>
          </w:rPr>
          <w:instrText xml:space="preserve"> PAGEREF _Toc492638964 \h </w:instrText>
        </w:r>
        <w:r>
          <w:rPr>
            <w:noProof/>
            <w:webHidden/>
          </w:rPr>
        </w:r>
        <w:r>
          <w:rPr>
            <w:noProof/>
            <w:webHidden/>
          </w:rPr>
          <w:fldChar w:fldCharType="separate"/>
        </w:r>
        <w:r>
          <w:rPr>
            <w:noProof/>
            <w:webHidden/>
          </w:rPr>
          <w:t>51</w:t>
        </w:r>
        <w:r>
          <w:rPr>
            <w:noProof/>
            <w:webHidden/>
          </w:rPr>
          <w:fldChar w:fldCharType="end"/>
        </w:r>
      </w:hyperlink>
    </w:p>
    <w:p w14:paraId="70AAA8EE" w14:textId="77777777" w:rsidR="00F72BF4" w:rsidRDefault="00F72BF4">
      <w:pPr>
        <w:pStyle w:val="TOC2"/>
        <w:rPr>
          <w:rFonts w:asciiTheme="minorHAnsi" w:eastAsiaTheme="minorEastAsia" w:hAnsiTheme="minorHAnsi" w:cstheme="minorBidi"/>
          <w:noProof/>
          <w:sz w:val="22"/>
          <w:szCs w:val="22"/>
        </w:rPr>
      </w:pPr>
      <w:hyperlink w:anchor="_Toc492638965" w:history="1">
        <w:r w:rsidRPr="00974542">
          <w:rPr>
            <w:rStyle w:val="Hyperlink"/>
            <w:noProof/>
          </w:rPr>
          <w:t>3.54 Search Point-of-Care Device Procedures [PCC-54]</w:t>
        </w:r>
        <w:r>
          <w:rPr>
            <w:noProof/>
            <w:webHidden/>
          </w:rPr>
          <w:tab/>
        </w:r>
        <w:r>
          <w:rPr>
            <w:noProof/>
            <w:webHidden/>
          </w:rPr>
          <w:fldChar w:fldCharType="begin"/>
        </w:r>
        <w:r>
          <w:rPr>
            <w:noProof/>
            <w:webHidden/>
          </w:rPr>
          <w:instrText xml:space="preserve"> PAGEREF _Toc492638965 \h </w:instrText>
        </w:r>
        <w:r>
          <w:rPr>
            <w:noProof/>
            <w:webHidden/>
          </w:rPr>
        </w:r>
        <w:r>
          <w:rPr>
            <w:noProof/>
            <w:webHidden/>
          </w:rPr>
          <w:fldChar w:fldCharType="separate"/>
        </w:r>
        <w:r>
          <w:rPr>
            <w:noProof/>
            <w:webHidden/>
          </w:rPr>
          <w:t>51</w:t>
        </w:r>
        <w:r>
          <w:rPr>
            <w:noProof/>
            <w:webHidden/>
          </w:rPr>
          <w:fldChar w:fldCharType="end"/>
        </w:r>
      </w:hyperlink>
    </w:p>
    <w:p w14:paraId="5E1FA83F" w14:textId="77777777" w:rsidR="00F72BF4" w:rsidRDefault="00F72BF4">
      <w:pPr>
        <w:pStyle w:val="TOC3"/>
        <w:rPr>
          <w:rFonts w:asciiTheme="minorHAnsi" w:eastAsiaTheme="minorEastAsia" w:hAnsiTheme="minorHAnsi" w:cstheme="minorBidi"/>
          <w:noProof/>
          <w:sz w:val="22"/>
          <w:szCs w:val="22"/>
        </w:rPr>
      </w:pPr>
      <w:hyperlink w:anchor="_Toc492638966" w:history="1">
        <w:r w:rsidRPr="00974542">
          <w:rPr>
            <w:rStyle w:val="Hyperlink"/>
            <w:noProof/>
          </w:rPr>
          <w:t>3.54.1 Scope</w:t>
        </w:r>
        <w:r>
          <w:rPr>
            <w:noProof/>
            <w:webHidden/>
          </w:rPr>
          <w:tab/>
        </w:r>
        <w:r>
          <w:rPr>
            <w:noProof/>
            <w:webHidden/>
          </w:rPr>
          <w:fldChar w:fldCharType="begin"/>
        </w:r>
        <w:r>
          <w:rPr>
            <w:noProof/>
            <w:webHidden/>
          </w:rPr>
          <w:instrText xml:space="preserve"> PAGEREF _Toc492638966 \h </w:instrText>
        </w:r>
        <w:r>
          <w:rPr>
            <w:noProof/>
            <w:webHidden/>
          </w:rPr>
        </w:r>
        <w:r>
          <w:rPr>
            <w:noProof/>
            <w:webHidden/>
          </w:rPr>
          <w:fldChar w:fldCharType="separate"/>
        </w:r>
        <w:r>
          <w:rPr>
            <w:noProof/>
            <w:webHidden/>
          </w:rPr>
          <w:t>51</w:t>
        </w:r>
        <w:r>
          <w:rPr>
            <w:noProof/>
            <w:webHidden/>
          </w:rPr>
          <w:fldChar w:fldCharType="end"/>
        </w:r>
      </w:hyperlink>
    </w:p>
    <w:p w14:paraId="7F866767" w14:textId="77777777" w:rsidR="00F72BF4" w:rsidRDefault="00F72BF4">
      <w:pPr>
        <w:pStyle w:val="TOC3"/>
        <w:rPr>
          <w:rFonts w:asciiTheme="minorHAnsi" w:eastAsiaTheme="minorEastAsia" w:hAnsiTheme="minorHAnsi" w:cstheme="minorBidi"/>
          <w:noProof/>
          <w:sz w:val="22"/>
          <w:szCs w:val="22"/>
        </w:rPr>
      </w:pPr>
      <w:hyperlink w:anchor="_Toc492638967" w:history="1">
        <w:r w:rsidRPr="00974542">
          <w:rPr>
            <w:rStyle w:val="Hyperlink"/>
            <w:noProof/>
          </w:rPr>
          <w:t>3.54.2 Actor Roles</w:t>
        </w:r>
        <w:r>
          <w:rPr>
            <w:noProof/>
            <w:webHidden/>
          </w:rPr>
          <w:tab/>
        </w:r>
        <w:r>
          <w:rPr>
            <w:noProof/>
            <w:webHidden/>
          </w:rPr>
          <w:fldChar w:fldCharType="begin"/>
        </w:r>
        <w:r>
          <w:rPr>
            <w:noProof/>
            <w:webHidden/>
          </w:rPr>
          <w:instrText xml:space="preserve"> PAGEREF _Toc492638967 \h </w:instrText>
        </w:r>
        <w:r>
          <w:rPr>
            <w:noProof/>
            <w:webHidden/>
          </w:rPr>
        </w:r>
        <w:r>
          <w:rPr>
            <w:noProof/>
            <w:webHidden/>
          </w:rPr>
          <w:fldChar w:fldCharType="separate"/>
        </w:r>
        <w:r>
          <w:rPr>
            <w:noProof/>
            <w:webHidden/>
          </w:rPr>
          <w:t>51</w:t>
        </w:r>
        <w:r>
          <w:rPr>
            <w:noProof/>
            <w:webHidden/>
          </w:rPr>
          <w:fldChar w:fldCharType="end"/>
        </w:r>
      </w:hyperlink>
    </w:p>
    <w:p w14:paraId="6239D78C" w14:textId="77777777" w:rsidR="00F72BF4" w:rsidRDefault="00F72BF4">
      <w:pPr>
        <w:pStyle w:val="TOC3"/>
        <w:rPr>
          <w:rFonts w:asciiTheme="minorHAnsi" w:eastAsiaTheme="minorEastAsia" w:hAnsiTheme="minorHAnsi" w:cstheme="minorBidi"/>
          <w:noProof/>
          <w:sz w:val="22"/>
          <w:szCs w:val="22"/>
        </w:rPr>
      </w:pPr>
      <w:hyperlink w:anchor="_Toc492638968" w:history="1">
        <w:r w:rsidRPr="00974542">
          <w:rPr>
            <w:rStyle w:val="Hyperlink"/>
            <w:noProof/>
          </w:rPr>
          <w:t>3.54.3 Referenced Standards</w:t>
        </w:r>
        <w:r>
          <w:rPr>
            <w:noProof/>
            <w:webHidden/>
          </w:rPr>
          <w:tab/>
        </w:r>
        <w:r>
          <w:rPr>
            <w:noProof/>
            <w:webHidden/>
          </w:rPr>
          <w:fldChar w:fldCharType="begin"/>
        </w:r>
        <w:r>
          <w:rPr>
            <w:noProof/>
            <w:webHidden/>
          </w:rPr>
          <w:instrText xml:space="preserve"> PAGEREF _Toc492638968 \h </w:instrText>
        </w:r>
        <w:r>
          <w:rPr>
            <w:noProof/>
            <w:webHidden/>
          </w:rPr>
        </w:r>
        <w:r>
          <w:rPr>
            <w:noProof/>
            <w:webHidden/>
          </w:rPr>
          <w:fldChar w:fldCharType="separate"/>
        </w:r>
        <w:r>
          <w:rPr>
            <w:noProof/>
            <w:webHidden/>
          </w:rPr>
          <w:t>52</w:t>
        </w:r>
        <w:r>
          <w:rPr>
            <w:noProof/>
            <w:webHidden/>
          </w:rPr>
          <w:fldChar w:fldCharType="end"/>
        </w:r>
      </w:hyperlink>
    </w:p>
    <w:p w14:paraId="600EFCE2" w14:textId="77777777" w:rsidR="00F72BF4" w:rsidRDefault="00F72BF4">
      <w:pPr>
        <w:pStyle w:val="TOC3"/>
        <w:rPr>
          <w:rFonts w:asciiTheme="minorHAnsi" w:eastAsiaTheme="minorEastAsia" w:hAnsiTheme="minorHAnsi" w:cstheme="minorBidi"/>
          <w:noProof/>
          <w:sz w:val="22"/>
          <w:szCs w:val="22"/>
        </w:rPr>
      </w:pPr>
      <w:hyperlink w:anchor="_Toc492638969" w:history="1">
        <w:r w:rsidRPr="00974542">
          <w:rPr>
            <w:rStyle w:val="Hyperlink"/>
            <w:noProof/>
          </w:rPr>
          <w:t>3.54.4 Interaction Diagram</w:t>
        </w:r>
        <w:r>
          <w:rPr>
            <w:noProof/>
            <w:webHidden/>
          </w:rPr>
          <w:tab/>
        </w:r>
        <w:r>
          <w:rPr>
            <w:noProof/>
            <w:webHidden/>
          </w:rPr>
          <w:fldChar w:fldCharType="begin"/>
        </w:r>
        <w:r>
          <w:rPr>
            <w:noProof/>
            <w:webHidden/>
          </w:rPr>
          <w:instrText xml:space="preserve"> PAGEREF _Toc492638969 \h </w:instrText>
        </w:r>
        <w:r>
          <w:rPr>
            <w:noProof/>
            <w:webHidden/>
          </w:rPr>
        </w:r>
        <w:r>
          <w:rPr>
            <w:noProof/>
            <w:webHidden/>
          </w:rPr>
          <w:fldChar w:fldCharType="separate"/>
        </w:r>
        <w:r>
          <w:rPr>
            <w:noProof/>
            <w:webHidden/>
          </w:rPr>
          <w:t>52</w:t>
        </w:r>
        <w:r>
          <w:rPr>
            <w:noProof/>
            <w:webHidden/>
          </w:rPr>
          <w:fldChar w:fldCharType="end"/>
        </w:r>
      </w:hyperlink>
    </w:p>
    <w:p w14:paraId="3A0860F0" w14:textId="77777777" w:rsidR="00F72BF4" w:rsidRDefault="00F72BF4">
      <w:pPr>
        <w:pStyle w:val="TOC4"/>
        <w:rPr>
          <w:rFonts w:asciiTheme="minorHAnsi" w:eastAsiaTheme="minorEastAsia" w:hAnsiTheme="minorHAnsi" w:cstheme="minorBidi"/>
          <w:noProof/>
          <w:sz w:val="22"/>
          <w:szCs w:val="22"/>
        </w:rPr>
      </w:pPr>
      <w:hyperlink w:anchor="_Toc492638970" w:history="1">
        <w:r w:rsidRPr="00974542">
          <w:rPr>
            <w:rStyle w:val="Hyperlink"/>
            <w:noProof/>
          </w:rPr>
          <w:t>3.54.4.1 Search Point-of-Care Device Procedure</w:t>
        </w:r>
        <w:r>
          <w:rPr>
            <w:noProof/>
            <w:webHidden/>
          </w:rPr>
          <w:tab/>
        </w:r>
        <w:r>
          <w:rPr>
            <w:noProof/>
            <w:webHidden/>
          </w:rPr>
          <w:fldChar w:fldCharType="begin"/>
        </w:r>
        <w:r>
          <w:rPr>
            <w:noProof/>
            <w:webHidden/>
          </w:rPr>
          <w:instrText xml:space="preserve"> PAGEREF _Toc492638970 \h </w:instrText>
        </w:r>
        <w:r>
          <w:rPr>
            <w:noProof/>
            <w:webHidden/>
          </w:rPr>
        </w:r>
        <w:r>
          <w:rPr>
            <w:noProof/>
            <w:webHidden/>
          </w:rPr>
          <w:fldChar w:fldCharType="separate"/>
        </w:r>
        <w:r>
          <w:rPr>
            <w:noProof/>
            <w:webHidden/>
          </w:rPr>
          <w:t>53</w:t>
        </w:r>
        <w:r>
          <w:rPr>
            <w:noProof/>
            <w:webHidden/>
          </w:rPr>
          <w:fldChar w:fldCharType="end"/>
        </w:r>
      </w:hyperlink>
    </w:p>
    <w:p w14:paraId="6E7BB42C" w14:textId="77777777" w:rsidR="00F72BF4" w:rsidRDefault="00F72BF4">
      <w:pPr>
        <w:pStyle w:val="TOC5"/>
        <w:rPr>
          <w:rFonts w:asciiTheme="minorHAnsi" w:eastAsiaTheme="minorEastAsia" w:hAnsiTheme="minorHAnsi" w:cstheme="minorBidi"/>
          <w:noProof/>
          <w:sz w:val="22"/>
          <w:szCs w:val="22"/>
        </w:rPr>
      </w:pPr>
      <w:hyperlink w:anchor="_Toc492638971" w:history="1">
        <w:r w:rsidRPr="00974542">
          <w:rPr>
            <w:rStyle w:val="Hyperlink"/>
            <w:noProof/>
          </w:rPr>
          <w:t>3.54.4.1.1 Trigger Events</w:t>
        </w:r>
        <w:r>
          <w:rPr>
            <w:noProof/>
            <w:webHidden/>
          </w:rPr>
          <w:tab/>
        </w:r>
        <w:r>
          <w:rPr>
            <w:noProof/>
            <w:webHidden/>
          </w:rPr>
          <w:fldChar w:fldCharType="begin"/>
        </w:r>
        <w:r>
          <w:rPr>
            <w:noProof/>
            <w:webHidden/>
          </w:rPr>
          <w:instrText xml:space="preserve"> PAGEREF _Toc492638971 \h </w:instrText>
        </w:r>
        <w:r>
          <w:rPr>
            <w:noProof/>
            <w:webHidden/>
          </w:rPr>
        </w:r>
        <w:r>
          <w:rPr>
            <w:noProof/>
            <w:webHidden/>
          </w:rPr>
          <w:fldChar w:fldCharType="separate"/>
        </w:r>
        <w:r>
          <w:rPr>
            <w:noProof/>
            <w:webHidden/>
          </w:rPr>
          <w:t>53</w:t>
        </w:r>
        <w:r>
          <w:rPr>
            <w:noProof/>
            <w:webHidden/>
          </w:rPr>
          <w:fldChar w:fldCharType="end"/>
        </w:r>
      </w:hyperlink>
    </w:p>
    <w:p w14:paraId="1ABBE5C9" w14:textId="77777777" w:rsidR="00F72BF4" w:rsidRDefault="00F72BF4">
      <w:pPr>
        <w:pStyle w:val="TOC5"/>
        <w:rPr>
          <w:rFonts w:asciiTheme="minorHAnsi" w:eastAsiaTheme="minorEastAsia" w:hAnsiTheme="minorHAnsi" w:cstheme="minorBidi"/>
          <w:noProof/>
          <w:sz w:val="22"/>
          <w:szCs w:val="22"/>
        </w:rPr>
      </w:pPr>
      <w:hyperlink w:anchor="_Toc492638972" w:history="1">
        <w:r w:rsidRPr="00974542">
          <w:rPr>
            <w:rStyle w:val="Hyperlink"/>
            <w:noProof/>
          </w:rPr>
          <w:t>3.54.4.1.2 Message Semantics</w:t>
        </w:r>
        <w:r>
          <w:rPr>
            <w:noProof/>
            <w:webHidden/>
          </w:rPr>
          <w:tab/>
        </w:r>
        <w:r>
          <w:rPr>
            <w:noProof/>
            <w:webHidden/>
          </w:rPr>
          <w:fldChar w:fldCharType="begin"/>
        </w:r>
        <w:r>
          <w:rPr>
            <w:noProof/>
            <w:webHidden/>
          </w:rPr>
          <w:instrText xml:space="preserve"> PAGEREF _Toc492638972 \h </w:instrText>
        </w:r>
        <w:r>
          <w:rPr>
            <w:noProof/>
            <w:webHidden/>
          </w:rPr>
        </w:r>
        <w:r>
          <w:rPr>
            <w:noProof/>
            <w:webHidden/>
          </w:rPr>
          <w:fldChar w:fldCharType="separate"/>
        </w:r>
        <w:r>
          <w:rPr>
            <w:noProof/>
            <w:webHidden/>
          </w:rPr>
          <w:t>53</w:t>
        </w:r>
        <w:r>
          <w:rPr>
            <w:noProof/>
            <w:webHidden/>
          </w:rPr>
          <w:fldChar w:fldCharType="end"/>
        </w:r>
      </w:hyperlink>
    </w:p>
    <w:p w14:paraId="356B15C7" w14:textId="77777777" w:rsidR="00F72BF4" w:rsidRDefault="00F72BF4">
      <w:pPr>
        <w:pStyle w:val="TOC5"/>
        <w:rPr>
          <w:rFonts w:asciiTheme="minorHAnsi" w:eastAsiaTheme="minorEastAsia" w:hAnsiTheme="minorHAnsi" w:cstheme="minorBidi"/>
          <w:noProof/>
          <w:sz w:val="22"/>
          <w:szCs w:val="22"/>
        </w:rPr>
      </w:pPr>
      <w:hyperlink w:anchor="_Toc492638973" w:history="1">
        <w:r w:rsidRPr="00974542">
          <w:rPr>
            <w:rStyle w:val="Hyperlink"/>
            <w:noProof/>
          </w:rPr>
          <w:t>3.54.4.1.3 Expected Actions</w:t>
        </w:r>
        <w:r>
          <w:rPr>
            <w:noProof/>
            <w:webHidden/>
          </w:rPr>
          <w:tab/>
        </w:r>
        <w:r>
          <w:rPr>
            <w:noProof/>
            <w:webHidden/>
          </w:rPr>
          <w:fldChar w:fldCharType="begin"/>
        </w:r>
        <w:r>
          <w:rPr>
            <w:noProof/>
            <w:webHidden/>
          </w:rPr>
          <w:instrText xml:space="preserve"> PAGEREF _Toc492638973 \h </w:instrText>
        </w:r>
        <w:r>
          <w:rPr>
            <w:noProof/>
            <w:webHidden/>
          </w:rPr>
        </w:r>
        <w:r>
          <w:rPr>
            <w:noProof/>
            <w:webHidden/>
          </w:rPr>
          <w:fldChar w:fldCharType="separate"/>
        </w:r>
        <w:r>
          <w:rPr>
            <w:noProof/>
            <w:webHidden/>
          </w:rPr>
          <w:t>54</w:t>
        </w:r>
        <w:r>
          <w:rPr>
            <w:noProof/>
            <w:webHidden/>
          </w:rPr>
          <w:fldChar w:fldCharType="end"/>
        </w:r>
      </w:hyperlink>
    </w:p>
    <w:p w14:paraId="682F5140" w14:textId="77777777" w:rsidR="00F72BF4" w:rsidRDefault="00F72BF4">
      <w:pPr>
        <w:pStyle w:val="TOC3"/>
        <w:rPr>
          <w:rFonts w:asciiTheme="minorHAnsi" w:eastAsiaTheme="minorEastAsia" w:hAnsiTheme="minorHAnsi" w:cstheme="minorBidi"/>
          <w:noProof/>
          <w:sz w:val="22"/>
          <w:szCs w:val="22"/>
        </w:rPr>
      </w:pPr>
      <w:hyperlink w:anchor="_Toc492638974" w:history="1">
        <w:r w:rsidRPr="00974542">
          <w:rPr>
            <w:rStyle w:val="Hyperlink"/>
            <w:noProof/>
          </w:rPr>
          <w:t>3.54.5 Security Considerations</w:t>
        </w:r>
        <w:r>
          <w:rPr>
            <w:noProof/>
            <w:webHidden/>
          </w:rPr>
          <w:tab/>
        </w:r>
        <w:r>
          <w:rPr>
            <w:noProof/>
            <w:webHidden/>
          </w:rPr>
          <w:fldChar w:fldCharType="begin"/>
        </w:r>
        <w:r>
          <w:rPr>
            <w:noProof/>
            <w:webHidden/>
          </w:rPr>
          <w:instrText xml:space="preserve"> PAGEREF _Toc492638974 \h </w:instrText>
        </w:r>
        <w:r>
          <w:rPr>
            <w:noProof/>
            <w:webHidden/>
          </w:rPr>
        </w:r>
        <w:r>
          <w:rPr>
            <w:noProof/>
            <w:webHidden/>
          </w:rPr>
          <w:fldChar w:fldCharType="separate"/>
        </w:r>
        <w:r>
          <w:rPr>
            <w:noProof/>
            <w:webHidden/>
          </w:rPr>
          <w:t>54</w:t>
        </w:r>
        <w:r>
          <w:rPr>
            <w:noProof/>
            <w:webHidden/>
          </w:rPr>
          <w:fldChar w:fldCharType="end"/>
        </w:r>
      </w:hyperlink>
    </w:p>
    <w:p w14:paraId="7A4CFBE8" w14:textId="77777777" w:rsidR="00F72BF4" w:rsidRDefault="00F72BF4">
      <w:pPr>
        <w:pStyle w:val="TOC4"/>
        <w:rPr>
          <w:rFonts w:asciiTheme="minorHAnsi" w:eastAsiaTheme="minorEastAsia" w:hAnsiTheme="minorHAnsi" w:cstheme="minorBidi"/>
          <w:noProof/>
          <w:sz w:val="22"/>
          <w:szCs w:val="22"/>
        </w:rPr>
      </w:pPr>
      <w:hyperlink w:anchor="_Toc492638975" w:history="1">
        <w:r w:rsidRPr="00974542">
          <w:rPr>
            <w:rStyle w:val="Hyperlink"/>
            <w:noProof/>
          </w:rPr>
          <w:t>3.54.5.1 Security Audit Considerations</w:t>
        </w:r>
        <w:r>
          <w:rPr>
            <w:noProof/>
            <w:webHidden/>
          </w:rPr>
          <w:tab/>
        </w:r>
        <w:r>
          <w:rPr>
            <w:noProof/>
            <w:webHidden/>
          </w:rPr>
          <w:fldChar w:fldCharType="begin"/>
        </w:r>
        <w:r>
          <w:rPr>
            <w:noProof/>
            <w:webHidden/>
          </w:rPr>
          <w:instrText xml:space="preserve"> PAGEREF _Toc492638975 \h </w:instrText>
        </w:r>
        <w:r>
          <w:rPr>
            <w:noProof/>
            <w:webHidden/>
          </w:rPr>
        </w:r>
        <w:r>
          <w:rPr>
            <w:noProof/>
            <w:webHidden/>
          </w:rPr>
          <w:fldChar w:fldCharType="separate"/>
        </w:r>
        <w:r>
          <w:rPr>
            <w:noProof/>
            <w:webHidden/>
          </w:rPr>
          <w:t>54</w:t>
        </w:r>
        <w:r>
          <w:rPr>
            <w:noProof/>
            <w:webHidden/>
          </w:rPr>
          <w:fldChar w:fldCharType="end"/>
        </w:r>
      </w:hyperlink>
    </w:p>
    <w:p w14:paraId="7668F68D" w14:textId="77777777" w:rsidR="00F72BF4" w:rsidRDefault="00F72BF4">
      <w:pPr>
        <w:pStyle w:val="TOC1"/>
        <w:rPr>
          <w:rFonts w:asciiTheme="minorHAnsi" w:eastAsiaTheme="minorEastAsia" w:hAnsiTheme="minorHAnsi" w:cstheme="minorBidi"/>
          <w:noProof/>
          <w:sz w:val="22"/>
          <w:szCs w:val="22"/>
        </w:rPr>
      </w:pPr>
      <w:hyperlink w:anchor="_Toc492638976" w:history="1">
        <w:r w:rsidRPr="00974542">
          <w:rPr>
            <w:rStyle w:val="Hyperlink"/>
            <w:noProof/>
          </w:rPr>
          <w:t>Appendices</w:t>
        </w:r>
        <w:r>
          <w:rPr>
            <w:noProof/>
            <w:webHidden/>
          </w:rPr>
          <w:tab/>
        </w:r>
        <w:r>
          <w:rPr>
            <w:noProof/>
            <w:webHidden/>
          </w:rPr>
          <w:fldChar w:fldCharType="begin"/>
        </w:r>
        <w:r>
          <w:rPr>
            <w:noProof/>
            <w:webHidden/>
          </w:rPr>
          <w:instrText xml:space="preserve"> PAGEREF _Toc492638976 \h </w:instrText>
        </w:r>
        <w:r>
          <w:rPr>
            <w:noProof/>
            <w:webHidden/>
          </w:rPr>
        </w:r>
        <w:r>
          <w:rPr>
            <w:noProof/>
            <w:webHidden/>
          </w:rPr>
          <w:fldChar w:fldCharType="separate"/>
        </w:r>
        <w:r>
          <w:rPr>
            <w:noProof/>
            <w:webHidden/>
          </w:rPr>
          <w:t>55</w:t>
        </w:r>
        <w:r>
          <w:rPr>
            <w:noProof/>
            <w:webHidden/>
          </w:rPr>
          <w:fldChar w:fldCharType="end"/>
        </w:r>
      </w:hyperlink>
    </w:p>
    <w:p w14:paraId="33C7886B" w14:textId="77777777" w:rsidR="00F72BF4" w:rsidRDefault="00F72BF4">
      <w:pPr>
        <w:pStyle w:val="TOC1"/>
        <w:rPr>
          <w:rFonts w:asciiTheme="minorHAnsi" w:eastAsiaTheme="minorEastAsia" w:hAnsiTheme="minorHAnsi" w:cstheme="minorBidi"/>
          <w:noProof/>
          <w:sz w:val="22"/>
          <w:szCs w:val="22"/>
        </w:rPr>
      </w:pPr>
      <w:hyperlink w:anchor="_Toc492638977" w:history="1">
        <w:r w:rsidRPr="00974542">
          <w:rPr>
            <w:rStyle w:val="Hyperlink"/>
            <w:noProof/>
          </w:rPr>
          <w:t>Volume 2 Namespace Additions</w:t>
        </w:r>
        <w:r>
          <w:rPr>
            <w:noProof/>
            <w:webHidden/>
          </w:rPr>
          <w:tab/>
        </w:r>
        <w:r>
          <w:rPr>
            <w:noProof/>
            <w:webHidden/>
          </w:rPr>
          <w:fldChar w:fldCharType="begin"/>
        </w:r>
        <w:r>
          <w:rPr>
            <w:noProof/>
            <w:webHidden/>
          </w:rPr>
          <w:instrText xml:space="preserve"> PAGEREF _Toc492638977 \h </w:instrText>
        </w:r>
        <w:r>
          <w:rPr>
            <w:noProof/>
            <w:webHidden/>
          </w:rPr>
        </w:r>
        <w:r>
          <w:rPr>
            <w:noProof/>
            <w:webHidden/>
          </w:rPr>
          <w:fldChar w:fldCharType="separate"/>
        </w:r>
        <w:r>
          <w:rPr>
            <w:noProof/>
            <w:webHidden/>
          </w:rPr>
          <w:t>56</w:t>
        </w:r>
        <w:r>
          <w:rPr>
            <w:noProof/>
            <w:webHidden/>
          </w:rPr>
          <w:fldChar w:fldCharType="end"/>
        </w:r>
      </w:hyperlink>
    </w:p>
    <w:p w14:paraId="08C93AD4" w14:textId="77777777" w:rsidR="00F72BF4" w:rsidRPr="0011661F" w:rsidRDefault="00F72BF4">
      <w:pPr>
        <w:pStyle w:val="TOC1"/>
        <w:rPr>
          <w:rFonts w:asciiTheme="minorHAnsi" w:eastAsiaTheme="minorEastAsia" w:hAnsiTheme="minorHAnsi" w:cstheme="minorBidi"/>
          <w:b/>
          <w:noProof/>
          <w:sz w:val="22"/>
          <w:szCs w:val="22"/>
        </w:rPr>
      </w:pPr>
      <w:hyperlink w:anchor="_Toc492638978" w:history="1">
        <w:r w:rsidRPr="0011661F">
          <w:rPr>
            <w:rStyle w:val="Hyperlink"/>
            <w:b/>
            <w:noProof/>
          </w:rPr>
          <w:t>Volume 3 – Content Modules</w:t>
        </w:r>
        <w:r w:rsidRPr="0011661F">
          <w:rPr>
            <w:b/>
            <w:noProof/>
            <w:webHidden/>
          </w:rPr>
          <w:tab/>
        </w:r>
        <w:r w:rsidRPr="0011661F">
          <w:rPr>
            <w:b/>
            <w:noProof/>
            <w:webHidden/>
          </w:rPr>
          <w:fldChar w:fldCharType="begin"/>
        </w:r>
        <w:r w:rsidRPr="0011661F">
          <w:rPr>
            <w:b/>
            <w:noProof/>
            <w:webHidden/>
          </w:rPr>
          <w:instrText xml:space="preserve"> PAGEREF _Toc492638978 \h </w:instrText>
        </w:r>
        <w:r w:rsidRPr="0011661F">
          <w:rPr>
            <w:b/>
            <w:noProof/>
            <w:webHidden/>
          </w:rPr>
        </w:r>
        <w:r w:rsidRPr="0011661F">
          <w:rPr>
            <w:b/>
            <w:noProof/>
            <w:webHidden/>
          </w:rPr>
          <w:fldChar w:fldCharType="separate"/>
        </w:r>
        <w:r w:rsidRPr="0011661F">
          <w:rPr>
            <w:b/>
            <w:noProof/>
            <w:webHidden/>
          </w:rPr>
          <w:t>57</w:t>
        </w:r>
        <w:r w:rsidRPr="0011661F">
          <w:rPr>
            <w:b/>
            <w:noProof/>
            <w:webHidden/>
          </w:rPr>
          <w:fldChar w:fldCharType="end"/>
        </w:r>
      </w:hyperlink>
    </w:p>
    <w:p w14:paraId="2AE29535" w14:textId="77777777" w:rsidR="00F72BF4" w:rsidRDefault="00F72BF4">
      <w:pPr>
        <w:pStyle w:val="TOC1"/>
        <w:rPr>
          <w:rFonts w:asciiTheme="minorHAnsi" w:eastAsiaTheme="minorEastAsia" w:hAnsiTheme="minorHAnsi" w:cstheme="minorBidi"/>
          <w:noProof/>
          <w:sz w:val="22"/>
          <w:szCs w:val="22"/>
        </w:rPr>
      </w:pPr>
      <w:hyperlink w:anchor="_Toc492638979" w:history="1">
        <w:r w:rsidRPr="00974542">
          <w:rPr>
            <w:rStyle w:val="Hyperlink"/>
            <w:noProof/>
          </w:rPr>
          <w:t>5 Namespaces and Vocabularies</w:t>
        </w:r>
        <w:r>
          <w:rPr>
            <w:noProof/>
            <w:webHidden/>
          </w:rPr>
          <w:tab/>
        </w:r>
        <w:r>
          <w:rPr>
            <w:noProof/>
            <w:webHidden/>
          </w:rPr>
          <w:fldChar w:fldCharType="begin"/>
        </w:r>
        <w:r>
          <w:rPr>
            <w:noProof/>
            <w:webHidden/>
          </w:rPr>
          <w:instrText xml:space="preserve"> PAGEREF _Toc492638979 \h </w:instrText>
        </w:r>
        <w:r>
          <w:rPr>
            <w:noProof/>
            <w:webHidden/>
          </w:rPr>
        </w:r>
        <w:r>
          <w:rPr>
            <w:noProof/>
            <w:webHidden/>
          </w:rPr>
          <w:fldChar w:fldCharType="separate"/>
        </w:r>
        <w:r>
          <w:rPr>
            <w:noProof/>
            <w:webHidden/>
          </w:rPr>
          <w:t>58</w:t>
        </w:r>
        <w:r>
          <w:rPr>
            <w:noProof/>
            <w:webHidden/>
          </w:rPr>
          <w:fldChar w:fldCharType="end"/>
        </w:r>
      </w:hyperlink>
    </w:p>
    <w:p w14:paraId="5182E2F3" w14:textId="77777777" w:rsidR="00F72BF4" w:rsidRDefault="00F72BF4">
      <w:pPr>
        <w:pStyle w:val="TOC1"/>
        <w:rPr>
          <w:rFonts w:asciiTheme="minorHAnsi" w:eastAsiaTheme="minorEastAsia" w:hAnsiTheme="minorHAnsi" w:cstheme="minorBidi"/>
          <w:noProof/>
          <w:sz w:val="22"/>
          <w:szCs w:val="22"/>
        </w:rPr>
      </w:pPr>
      <w:hyperlink w:anchor="_Toc492638980" w:history="1">
        <w:r w:rsidRPr="00974542">
          <w:rPr>
            <w:rStyle w:val="Hyperlink"/>
            <w:noProof/>
          </w:rPr>
          <w:t>6 Content Modules</w:t>
        </w:r>
        <w:r>
          <w:rPr>
            <w:noProof/>
            <w:webHidden/>
          </w:rPr>
          <w:tab/>
        </w:r>
        <w:r>
          <w:rPr>
            <w:noProof/>
            <w:webHidden/>
          </w:rPr>
          <w:fldChar w:fldCharType="begin"/>
        </w:r>
        <w:r>
          <w:rPr>
            <w:noProof/>
            <w:webHidden/>
          </w:rPr>
          <w:instrText xml:space="preserve"> PAGEREF _Toc492638980 \h </w:instrText>
        </w:r>
        <w:r>
          <w:rPr>
            <w:noProof/>
            <w:webHidden/>
          </w:rPr>
        </w:r>
        <w:r>
          <w:rPr>
            <w:noProof/>
            <w:webHidden/>
          </w:rPr>
          <w:fldChar w:fldCharType="separate"/>
        </w:r>
        <w:r>
          <w:rPr>
            <w:noProof/>
            <w:webHidden/>
          </w:rPr>
          <w:t>59</w:t>
        </w:r>
        <w:r>
          <w:rPr>
            <w:noProof/>
            <w:webHidden/>
          </w:rPr>
          <w:fldChar w:fldCharType="end"/>
        </w:r>
      </w:hyperlink>
    </w:p>
    <w:p w14:paraId="2549762C" w14:textId="77777777" w:rsidR="00F72BF4" w:rsidRDefault="00F72BF4">
      <w:pPr>
        <w:pStyle w:val="TOC2"/>
        <w:rPr>
          <w:rFonts w:asciiTheme="minorHAnsi" w:eastAsiaTheme="minorEastAsia" w:hAnsiTheme="minorHAnsi" w:cstheme="minorBidi"/>
          <w:noProof/>
          <w:sz w:val="22"/>
          <w:szCs w:val="22"/>
        </w:rPr>
      </w:pPr>
      <w:hyperlink w:anchor="_Toc492638981" w:history="1">
        <w:r w:rsidRPr="00974542">
          <w:rPr>
            <w:rStyle w:val="Hyperlink"/>
            <w:noProof/>
          </w:rPr>
          <w:t>6.3.1 CDA Document Content Modules</w:t>
        </w:r>
        <w:r>
          <w:rPr>
            <w:noProof/>
            <w:webHidden/>
          </w:rPr>
          <w:tab/>
        </w:r>
        <w:r>
          <w:rPr>
            <w:noProof/>
            <w:webHidden/>
          </w:rPr>
          <w:fldChar w:fldCharType="begin"/>
        </w:r>
        <w:r>
          <w:rPr>
            <w:noProof/>
            <w:webHidden/>
          </w:rPr>
          <w:instrText xml:space="preserve"> PAGEREF _Toc492638981 \h </w:instrText>
        </w:r>
        <w:r>
          <w:rPr>
            <w:noProof/>
            <w:webHidden/>
          </w:rPr>
        </w:r>
        <w:r>
          <w:rPr>
            <w:noProof/>
            <w:webHidden/>
          </w:rPr>
          <w:fldChar w:fldCharType="separate"/>
        </w:r>
        <w:r>
          <w:rPr>
            <w:noProof/>
            <w:webHidden/>
          </w:rPr>
          <w:t>59</w:t>
        </w:r>
        <w:r>
          <w:rPr>
            <w:noProof/>
            <w:webHidden/>
          </w:rPr>
          <w:fldChar w:fldCharType="end"/>
        </w:r>
      </w:hyperlink>
    </w:p>
    <w:p w14:paraId="0E472D0F" w14:textId="77777777" w:rsidR="00F72BF4" w:rsidRDefault="00F72BF4">
      <w:pPr>
        <w:pStyle w:val="TOC2"/>
        <w:rPr>
          <w:rFonts w:asciiTheme="minorHAnsi" w:eastAsiaTheme="minorEastAsia" w:hAnsiTheme="minorHAnsi" w:cstheme="minorBidi"/>
          <w:noProof/>
          <w:sz w:val="22"/>
          <w:szCs w:val="22"/>
        </w:rPr>
      </w:pPr>
      <w:hyperlink w:anchor="_Toc492638982" w:history="1">
        <w:r w:rsidRPr="00974542">
          <w:rPr>
            <w:rStyle w:val="Hyperlink"/>
            <w:noProof/>
          </w:rPr>
          <w:t>6.6 HL7 FHIR Content Modules</w:t>
        </w:r>
        <w:r>
          <w:rPr>
            <w:noProof/>
            <w:webHidden/>
          </w:rPr>
          <w:tab/>
        </w:r>
        <w:r>
          <w:rPr>
            <w:noProof/>
            <w:webHidden/>
          </w:rPr>
          <w:fldChar w:fldCharType="begin"/>
        </w:r>
        <w:r>
          <w:rPr>
            <w:noProof/>
            <w:webHidden/>
          </w:rPr>
          <w:instrText xml:space="preserve"> PAGEREF _Toc492638982 \h </w:instrText>
        </w:r>
        <w:r>
          <w:rPr>
            <w:noProof/>
            <w:webHidden/>
          </w:rPr>
        </w:r>
        <w:r>
          <w:rPr>
            <w:noProof/>
            <w:webHidden/>
          </w:rPr>
          <w:fldChar w:fldCharType="separate"/>
        </w:r>
        <w:r>
          <w:rPr>
            <w:noProof/>
            <w:webHidden/>
          </w:rPr>
          <w:t>59</w:t>
        </w:r>
        <w:r>
          <w:rPr>
            <w:noProof/>
            <w:webHidden/>
          </w:rPr>
          <w:fldChar w:fldCharType="end"/>
        </w:r>
      </w:hyperlink>
    </w:p>
    <w:p w14:paraId="5B985F54" w14:textId="77777777" w:rsidR="00F72BF4" w:rsidRDefault="00F72BF4">
      <w:pPr>
        <w:pStyle w:val="TOC3"/>
        <w:rPr>
          <w:rFonts w:asciiTheme="minorHAnsi" w:eastAsiaTheme="minorEastAsia" w:hAnsiTheme="minorHAnsi" w:cstheme="minorBidi"/>
          <w:noProof/>
          <w:sz w:val="22"/>
          <w:szCs w:val="22"/>
        </w:rPr>
      </w:pPr>
      <w:hyperlink w:anchor="_Toc492638983" w:history="1">
        <w:r w:rsidRPr="00974542">
          <w:rPr>
            <w:rStyle w:val="Hyperlink"/>
            <w:noProof/>
          </w:rPr>
          <w:t>6.6.1 FHIR Resources</w:t>
        </w:r>
        <w:r>
          <w:rPr>
            <w:noProof/>
            <w:webHidden/>
          </w:rPr>
          <w:tab/>
        </w:r>
        <w:r>
          <w:rPr>
            <w:noProof/>
            <w:webHidden/>
          </w:rPr>
          <w:fldChar w:fldCharType="begin"/>
        </w:r>
        <w:r>
          <w:rPr>
            <w:noProof/>
            <w:webHidden/>
          </w:rPr>
          <w:instrText xml:space="preserve"> PAGEREF _Toc492638983 \h </w:instrText>
        </w:r>
        <w:r>
          <w:rPr>
            <w:noProof/>
            <w:webHidden/>
          </w:rPr>
        </w:r>
        <w:r>
          <w:rPr>
            <w:noProof/>
            <w:webHidden/>
          </w:rPr>
          <w:fldChar w:fldCharType="separate"/>
        </w:r>
        <w:r>
          <w:rPr>
            <w:noProof/>
            <w:webHidden/>
          </w:rPr>
          <w:t>59</w:t>
        </w:r>
        <w:r>
          <w:rPr>
            <w:noProof/>
            <w:webHidden/>
          </w:rPr>
          <w:fldChar w:fldCharType="end"/>
        </w:r>
      </w:hyperlink>
    </w:p>
    <w:p w14:paraId="7F8E1345" w14:textId="77777777" w:rsidR="00F72BF4" w:rsidRDefault="00F72BF4">
      <w:pPr>
        <w:pStyle w:val="TOC4"/>
        <w:rPr>
          <w:rFonts w:asciiTheme="minorHAnsi" w:eastAsiaTheme="minorEastAsia" w:hAnsiTheme="minorHAnsi" w:cstheme="minorBidi"/>
          <w:noProof/>
          <w:sz w:val="22"/>
          <w:szCs w:val="22"/>
        </w:rPr>
      </w:pPr>
      <w:hyperlink w:anchor="_Toc492638984" w:history="1">
        <w:r w:rsidRPr="00974542">
          <w:rPr>
            <w:rStyle w:val="Hyperlink"/>
            <w:noProof/>
          </w:rPr>
          <w:t>6.6.1.1 FHIR Patient Resource</w:t>
        </w:r>
        <w:r>
          <w:rPr>
            <w:noProof/>
            <w:webHidden/>
          </w:rPr>
          <w:tab/>
        </w:r>
        <w:r>
          <w:rPr>
            <w:noProof/>
            <w:webHidden/>
          </w:rPr>
          <w:fldChar w:fldCharType="begin"/>
        </w:r>
        <w:r>
          <w:rPr>
            <w:noProof/>
            <w:webHidden/>
          </w:rPr>
          <w:instrText xml:space="preserve"> PAGEREF _Toc492638984 \h </w:instrText>
        </w:r>
        <w:r>
          <w:rPr>
            <w:noProof/>
            <w:webHidden/>
          </w:rPr>
        </w:r>
        <w:r>
          <w:rPr>
            <w:noProof/>
            <w:webHidden/>
          </w:rPr>
          <w:fldChar w:fldCharType="separate"/>
        </w:r>
        <w:r>
          <w:rPr>
            <w:noProof/>
            <w:webHidden/>
          </w:rPr>
          <w:t>59</w:t>
        </w:r>
        <w:r>
          <w:rPr>
            <w:noProof/>
            <w:webHidden/>
          </w:rPr>
          <w:fldChar w:fldCharType="end"/>
        </w:r>
      </w:hyperlink>
    </w:p>
    <w:p w14:paraId="088644A4" w14:textId="77777777" w:rsidR="00F72BF4" w:rsidRDefault="00F72BF4">
      <w:pPr>
        <w:pStyle w:val="TOC4"/>
        <w:rPr>
          <w:rFonts w:asciiTheme="minorHAnsi" w:eastAsiaTheme="minorEastAsia" w:hAnsiTheme="minorHAnsi" w:cstheme="minorBidi"/>
          <w:noProof/>
          <w:sz w:val="22"/>
          <w:szCs w:val="22"/>
        </w:rPr>
      </w:pPr>
      <w:hyperlink w:anchor="_Toc492638985" w:history="1">
        <w:r w:rsidRPr="00974542">
          <w:rPr>
            <w:rStyle w:val="Hyperlink"/>
            <w:noProof/>
          </w:rPr>
          <w:t>6.6.1.2 Referencing a FHIR Patient Resource</w:t>
        </w:r>
        <w:r>
          <w:rPr>
            <w:noProof/>
            <w:webHidden/>
          </w:rPr>
          <w:tab/>
        </w:r>
        <w:r>
          <w:rPr>
            <w:noProof/>
            <w:webHidden/>
          </w:rPr>
          <w:fldChar w:fldCharType="begin"/>
        </w:r>
        <w:r>
          <w:rPr>
            <w:noProof/>
            <w:webHidden/>
          </w:rPr>
          <w:instrText xml:space="preserve"> PAGEREF _Toc492638985 \h </w:instrText>
        </w:r>
        <w:r>
          <w:rPr>
            <w:noProof/>
            <w:webHidden/>
          </w:rPr>
        </w:r>
        <w:r>
          <w:rPr>
            <w:noProof/>
            <w:webHidden/>
          </w:rPr>
          <w:fldChar w:fldCharType="separate"/>
        </w:r>
        <w:r>
          <w:rPr>
            <w:noProof/>
            <w:webHidden/>
          </w:rPr>
          <w:t>59</w:t>
        </w:r>
        <w:r>
          <w:rPr>
            <w:noProof/>
            <w:webHidden/>
          </w:rPr>
          <w:fldChar w:fldCharType="end"/>
        </w:r>
      </w:hyperlink>
    </w:p>
    <w:p w14:paraId="220403BF" w14:textId="77777777" w:rsidR="00F72BF4" w:rsidRDefault="00F72BF4">
      <w:pPr>
        <w:pStyle w:val="TOC3"/>
        <w:rPr>
          <w:rFonts w:asciiTheme="minorHAnsi" w:eastAsiaTheme="minorEastAsia" w:hAnsiTheme="minorHAnsi" w:cstheme="minorBidi"/>
          <w:noProof/>
          <w:sz w:val="22"/>
          <w:szCs w:val="22"/>
        </w:rPr>
      </w:pPr>
      <w:hyperlink w:anchor="_Toc492638986" w:history="1">
        <w:r w:rsidRPr="00974542">
          <w:rPr>
            <w:rStyle w:val="Hyperlink"/>
            <w:noProof/>
          </w:rPr>
          <w:t>6.6.2 FHIR Device Resource Content Profile</w:t>
        </w:r>
        <w:r>
          <w:rPr>
            <w:noProof/>
            <w:webHidden/>
          </w:rPr>
          <w:tab/>
        </w:r>
        <w:r>
          <w:rPr>
            <w:noProof/>
            <w:webHidden/>
          </w:rPr>
          <w:fldChar w:fldCharType="begin"/>
        </w:r>
        <w:r>
          <w:rPr>
            <w:noProof/>
            <w:webHidden/>
          </w:rPr>
          <w:instrText xml:space="preserve"> PAGEREF _Toc492638986 \h </w:instrText>
        </w:r>
        <w:r>
          <w:rPr>
            <w:noProof/>
            <w:webHidden/>
          </w:rPr>
        </w:r>
        <w:r>
          <w:rPr>
            <w:noProof/>
            <w:webHidden/>
          </w:rPr>
          <w:fldChar w:fldCharType="separate"/>
        </w:r>
        <w:r>
          <w:rPr>
            <w:noProof/>
            <w:webHidden/>
          </w:rPr>
          <w:t>60</w:t>
        </w:r>
        <w:r>
          <w:rPr>
            <w:noProof/>
            <w:webHidden/>
          </w:rPr>
          <w:fldChar w:fldCharType="end"/>
        </w:r>
      </w:hyperlink>
    </w:p>
    <w:p w14:paraId="0F108AC2" w14:textId="77777777" w:rsidR="00F72BF4" w:rsidRDefault="00F72BF4">
      <w:pPr>
        <w:pStyle w:val="TOC4"/>
        <w:rPr>
          <w:rFonts w:asciiTheme="minorHAnsi" w:eastAsiaTheme="minorEastAsia" w:hAnsiTheme="minorHAnsi" w:cstheme="minorBidi"/>
          <w:noProof/>
          <w:sz w:val="22"/>
          <w:szCs w:val="22"/>
        </w:rPr>
      </w:pPr>
      <w:hyperlink w:anchor="_Toc492638987" w:history="1">
        <w:r w:rsidRPr="00974542">
          <w:rPr>
            <w:rStyle w:val="Hyperlink"/>
            <w:noProof/>
          </w:rPr>
          <w:t>6.6.2.1 FHIR Device Profile Definition</w:t>
        </w:r>
        <w:r>
          <w:rPr>
            <w:noProof/>
            <w:webHidden/>
          </w:rPr>
          <w:tab/>
        </w:r>
        <w:r>
          <w:rPr>
            <w:noProof/>
            <w:webHidden/>
          </w:rPr>
          <w:fldChar w:fldCharType="begin"/>
        </w:r>
        <w:r>
          <w:rPr>
            <w:noProof/>
            <w:webHidden/>
          </w:rPr>
          <w:instrText xml:space="preserve"> PAGEREF _Toc492638987 \h </w:instrText>
        </w:r>
        <w:r>
          <w:rPr>
            <w:noProof/>
            <w:webHidden/>
          </w:rPr>
        </w:r>
        <w:r>
          <w:rPr>
            <w:noProof/>
            <w:webHidden/>
          </w:rPr>
          <w:fldChar w:fldCharType="separate"/>
        </w:r>
        <w:r>
          <w:rPr>
            <w:noProof/>
            <w:webHidden/>
          </w:rPr>
          <w:t>60</w:t>
        </w:r>
        <w:r>
          <w:rPr>
            <w:noProof/>
            <w:webHidden/>
          </w:rPr>
          <w:fldChar w:fldCharType="end"/>
        </w:r>
      </w:hyperlink>
    </w:p>
    <w:p w14:paraId="08A7FC30" w14:textId="77777777" w:rsidR="00F72BF4" w:rsidRDefault="00F72BF4">
      <w:pPr>
        <w:pStyle w:val="TOC5"/>
        <w:rPr>
          <w:rFonts w:asciiTheme="minorHAnsi" w:eastAsiaTheme="minorEastAsia" w:hAnsiTheme="minorHAnsi" w:cstheme="minorBidi"/>
          <w:noProof/>
          <w:sz w:val="22"/>
          <w:szCs w:val="22"/>
        </w:rPr>
      </w:pPr>
      <w:hyperlink w:anchor="_Toc492638988" w:history="1">
        <w:r w:rsidRPr="00974542">
          <w:rPr>
            <w:rStyle w:val="Hyperlink"/>
            <w:noProof/>
          </w:rPr>
          <w:t>6.6.2.1.1 FHIR Device.Status Value Set</w:t>
        </w:r>
        <w:r>
          <w:rPr>
            <w:noProof/>
            <w:webHidden/>
          </w:rPr>
          <w:tab/>
        </w:r>
        <w:r>
          <w:rPr>
            <w:noProof/>
            <w:webHidden/>
          </w:rPr>
          <w:fldChar w:fldCharType="begin"/>
        </w:r>
        <w:r>
          <w:rPr>
            <w:noProof/>
            <w:webHidden/>
          </w:rPr>
          <w:instrText xml:space="preserve"> PAGEREF _Toc492638988 \h </w:instrText>
        </w:r>
        <w:r>
          <w:rPr>
            <w:noProof/>
            <w:webHidden/>
          </w:rPr>
        </w:r>
        <w:r>
          <w:rPr>
            <w:noProof/>
            <w:webHidden/>
          </w:rPr>
          <w:fldChar w:fldCharType="separate"/>
        </w:r>
        <w:r>
          <w:rPr>
            <w:noProof/>
            <w:webHidden/>
          </w:rPr>
          <w:t>64</w:t>
        </w:r>
        <w:r>
          <w:rPr>
            <w:noProof/>
            <w:webHidden/>
          </w:rPr>
          <w:fldChar w:fldCharType="end"/>
        </w:r>
      </w:hyperlink>
    </w:p>
    <w:p w14:paraId="2F826A65" w14:textId="77777777" w:rsidR="00F72BF4" w:rsidRDefault="00F72BF4">
      <w:pPr>
        <w:pStyle w:val="TOC5"/>
        <w:rPr>
          <w:rFonts w:asciiTheme="minorHAnsi" w:eastAsiaTheme="minorEastAsia" w:hAnsiTheme="minorHAnsi" w:cstheme="minorBidi"/>
          <w:noProof/>
          <w:sz w:val="22"/>
          <w:szCs w:val="22"/>
        </w:rPr>
      </w:pPr>
      <w:hyperlink w:anchor="_Toc492638989" w:history="1">
        <w:r w:rsidRPr="00974542">
          <w:rPr>
            <w:rStyle w:val="Hyperlink"/>
            <w:noProof/>
          </w:rPr>
          <w:t>6.6.2.1.2 FHIR UDI.Entry.Type Value Set</w:t>
        </w:r>
        <w:r>
          <w:rPr>
            <w:noProof/>
            <w:webHidden/>
          </w:rPr>
          <w:tab/>
        </w:r>
        <w:r>
          <w:rPr>
            <w:noProof/>
            <w:webHidden/>
          </w:rPr>
          <w:fldChar w:fldCharType="begin"/>
        </w:r>
        <w:r>
          <w:rPr>
            <w:noProof/>
            <w:webHidden/>
          </w:rPr>
          <w:instrText xml:space="preserve"> PAGEREF _Toc492638989 \h </w:instrText>
        </w:r>
        <w:r>
          <w:rPr>
            <w:noProof/>
            <w:webHidden/>
          </w:rPr>
        </w:r>
        <w:r>
          <w:rPr>
            <w:noProof/>
            <w:webHidden/>
          </w:rPr>
          <w:fldChar w:fldCharType="separate"/>
        </w:r>
        <w:r>
          <w:rPr>
            <w:noProof/>
            <w:webHidden/>
          </w:rPr>
          <w:t>65</w:t>
        </w:r>
        <w:r>
          <w:rPr>
            <w:noProof/>
            <w:webHidden/>
          </w:rPr>
          <w:fldChar w:fldCharType="end"/>
        </w:r>
      </w:hyperlink>
    </w:p>
    <w:p w14:paraId="39387DEF" w14:textId="77777777" w:rsidR="00F72BF4" w:rsidRDefault="00F72BF4">
      <w:pPr>
        <w:pStyle w:val="TOC4"/>
        <w:rPr>
          <w:rFonts w:asciiTheme="minorHAnsi" w:eastAsiaTheme="minorEastAsia" w:hAnsiTheme="minorHAnsi" w:cstheme="minorBidi"/>
          <w:noProof/>
          <w:sz w:val="22"/>
          <w:szCs w:val="22"/>
        </w:rPr>
      </w:pPr>
      <w:hyperlink w:anchor="_Toc492638990" w:history="1">
        <w:r w:rsidRPr="00974542">
          <w:rPr>
            <w:rStyle w:val="Hyperlink"/>
            <w:noProof/>
          </w:rPr>
          <w:t>6.6.2.2 FHIR Device Search Parameters</w:t>
        </w:r>
        <w:r>
          <w:rPr>
            <w:noProof/>
            <w:webHidden/>
          </w:rPr>
          <w:tab/>
        </w:r>
        <w:r>
          <w:rPr>
            <w:noProof/>
            <w:webHidden/>
          </w:rPr>
          <w:fldChar w:fldCharType="begin"/>
        </w:r>
        <w:r>
          <w:rPr>
            <w:noProof/>
            <w:webHidden/>
          </w:rPr>
          <w:instrText xml:space="preserve"> PAGEREF _Toc492638990 \h </w:instrText>
        </w:r>
        <w:r>
          <w:rPr>
            <w:noProof/>
            <w:webHidden/>
          </w:rPr>
        </w:r>
        <w:r>
          <w:rPr>
            <w:noProof/>
            <w:webHidden/>
          </w:rPr>
          <w:fldChar w:fldCharType="separate"/>
        </w:r>
        <w:r>
          <w:rPr>
            <w:noProof/>
            <w:webHidden/>
          </w:rPr>
          <w:t>65</w:t>
        </w:r>
        <w:r>
          <w:rPr>
            <w:noProof/>
            <w:webHidden/>
          </w:rPr>
          <w:fldChar w:fldCharType="end"/>
        </w:r>
      </w:hyperlink>
    </w:p>
    <w:p w14:paraId="4743FA1D" w14:textId="77777777" w:rsidR="00F72BF4" w:rsidRDefault="00F72BF4">
      <w:pPr>
        <w:pStyle w:val="TOC3"/>
        <w:rPr>
          <w:rFonts w:asciiTheme="minorHAnsi" w:eastAsiaTheme="minorEastAsia" w:hAnsiTheme="minorHAnsi" w:cstheme="minorBidi"/>
          <w:noProof/>
          <w:sz w:val="22"/>
          <w:szCs w:val="22"/>
        </w:rPr>
      </w:pPr>
      <w:hyperlink w:anchor="_Toc492638991" w:history="1">
        <w:r w:rsidRPr="00974542">
          <w:rPr>
            <w:rStyle w:val="Hyperlink"/>
            <w:noProof/>
          </w:rPr>
          <w:t>6.6.3 FHIR Procedure Profiles</w:t>
        </w:r>
        <w:r>
          <w:rPr>
            <w:noProof/>
            <w:webHidden/>
          </w:rPr>
          <w:tab/>
        </w:r>
        <w:r>
          <w:rPr>
            <w:noProof/>
            <w:webHidden/>
          </w:rPr>
          <w:fldChar w:fldCharType="begin"/>
        </w:r>
        <w:r>
          <w:rPr>
            <w:noProof/>
            <w:webHidden/>
          </w:rPr>
          <w:instrText xml:space="preserve"> PAGEREF _Toc492638991 \h </w:instrText>
        </w:r>
        <w:r>
          <w:rPr>
            <w:noProof/>
            <w:webHidden/>
          </w:rPr>
        </w:r>
        <w:r>
          <w:rPr>
            <w:noProof/>
            <w:webHidden/>
          </w:rPr>
          <w:fldChar w:fldCharType="separate"/>
        </w:r>
        <w:r>
          <w:rPr>
            <w:noProof/>
            <w:webHidden/>
          </w:rPr>
          <w:t>66</w:t>
        </w:r>
        <w:r>
          <w:rPr>
            <w:noProof/>
            <w:webHidden/>
          </w:rPr>
          <w:fldChar w:fldCharType="end"/>
        </w:r>
      </w:hyperlink>
    </w:p>
    <w:p w14:paraId="15DEFE88" w14:textId="77777777" w:rsidR="00F72BF4" w:rsidRDefault="00F72BF4">
      <w:pPr>
        <w:pStyle w:val="TOC4"/>
        <w:rPr>
          <w:rFonts w:asciiTheme="minorHAnsi" w:eastAsiaTheme="minorEastAsia" w:hAnsiTheme="minorHAnsi" w:cstheme="minorBidi"/>
          <w:noProof/>
          <w:sz w:val="22"/>
          <w:szCs w:val="22"/>
        </w:rPr>
      </w:pPr>
      <w:hyperlink w:anchor="_Toc492638992" w:history="1">
        <w:r w:rsidRPr="00974542">
          <w:rPr>
            <w:rStyle w:val="Hyperlink"/>
            <w:noProof/>
          </w:rPr>
          <w:t>6.6.3.1 FHIR “Start Medical Device Monitoring Procedure” Profile</w:t>
        </w:r>
        <w:r>
          <w:rPr>
            <w:noProof/>
            <w:webHidden/>
          </w:rPr>
          <w:tab/>
        </w:r>
        <w:r>
          <w:rPr>
            <w:noProof/>
            <w:webHidden/>
          </w:rPr>
          <w:fldChar w:fldCharType="begin"/>
        </w:r>
        <w:r>
          <w:rPr>
            <w:noProof/>
            <w:webHidden/>
          </w:rPr>
          <w:instrText xml:space="preserve"> PAGEREF _Toc492638992 \h </w:instrText>
        </w:r>
        <w:r>
          <w:rPr>
            <w:noProof/>
            <w:webHidden/>
          </w:rPr>
        </w:r>
        <w:r>
          <w:rPr>
            <w:noProof/>
            <w:webHidden/>
          </w:rPr>
          <w:fldChar w:fldCharType="separate"/>
        </w:r>
        <w:r>
          <w:rPr>
            <w:noProof/>
            <w:webHidden/>
          </w:rPr>
          <w:t>66</w:t>
        </w:r>
        <w:r>
          <w:rPr>
            <w:noProof/>
            <w:webHidden/>
          </w:rPr>
          <w:fldChar w:fldCharType="end"/>
        </w:r>
      </w:hyperlink>
    </w:p>
    <w:p w14:paraId="26D772A3" w14:textId="77777777" w:rsidR="00F72BF4" w:rsidRDefault="00F72BF4">
      <w:pPr>
        <w:pStyle w:val="TOC4"/>
        <w:rPr>
          <w:rFonts w:asciiTheme="minorHAnsi" w:eastAsiaTheme="minorEastAsia" w:hAnsiTheme="minorHAnsi" w:cstheme="minorBidi"/>
          <w:noProof/>
          <w:sz w:val="22"/>
          <w:szCs w:val="22"/>
        </w:rPr>
      </w:pPr>
      <w:hyperlink w:anchor="_Toc492638993" w:history="1">
        <w:r w:rsidRPr="00974542">
          <w:rPr>
            <w:rStyle w:val="Hyperlink"/>
            <w:noProof/>
          </w:rPr>
          <w:t>6.6.3.2 FHIR Complete Medical Device Monitoring Procedure Profile</w:t>
        </w:r>
        <w:r>
          <w:rPr>
            <w:noProof/>
            <w:webHidden/>
          </w:rPr>
          <w:tab/>
        </w:r>
        <w:r>
          <w:rPr>
            <w:noProof/>
            <w:webHidden/>
          </w:rPr>
          <w:fldChar w:fldCharType="begin"/>
        </w:r>
        <w:r>
          <w:rPr>
            <w:noProof/>
            <w:webHidden/>
          </w:rPr>
          <w:instrText xml:space="preserve"> PAGEREF _Toc492638993 \h </w:instrText>
        </w:r>
        <w:r>
          <w:rPr>
            <w:noProof/>
            <w:webHidden/>
          </w:rPr>
        </w:r>
        <w:r>
          <w:rPr>
            <w:noProof/>
            <w:webHidden/>
          </w:rPr>
          <w:fldChar w:fldCharType="separate"/>
        </w:r>
        <w:r>
          <w:rPr>
            <w:noProof/>
            <w:webHidden/>
          </w:rPr>
          <w:t>69</w:t>
        </w:r>
        <w:r>
          <w:rPr>
            <w:noProof/>
            <w:webHidden/>
          </w:rPr>
          <w:fldChar w:fldCharType="end"/>
        </w:r>
      </w:hyperlink>
    </w:p>
    <w:p w14:paraId="325598C7" w14:textId="77777777" w:rsidR="00F72BF4" w:rsidRDefault="00F72BF4">
      <w:pPr>
        <w:pStyle w:val="TOC4"/>
        <w:rPr>
          <w:rFonts w:asciiTheme="minorHAnsi" w:eastAsiaTheme="minorEastAsia" w:hAnsiTheme="minorHAnsi" w:cstheme="minorBidi"/>
          <w:noProof/>
          <w:sz w:val="22"/>
          <w:szCs w:val="22"/>
        </w:rPr>
      </w:pPr>
      <w:hyperlink w:anchor="_Toc492638994" w:history="1">
        <w:r w:rsidRPr="00974542">
          <w:rPr>
            <w:rStyle w:val="Hyperlink"/>
            <w:noProof/>
          </w:rPr>
          <w:t>6.6.3.3 FHIR Complete Implantable Medical Device Procedure Profile</w:t>
        </w:r>
        <w:r>
          <w:rPr>
            <w:noProof/>
            <w:webHidden/>
          </w:rPr>
          <w:tab/>
        </w:r>
        <w:r>
          <w:rPr>
            <w:noProof/>
            <w:webHidden/>
          </w:rPr>
          <w:fldChar w:fldCharType="begin"/>
        </w:r>
        <w:r>
          <w:rPr>
            <w:noProof/>
            <w:webHidden/>
          </w:rPr>
          <w:instrText xml:space="preserve"> PAGEREF _Toc492638994 \h </w:instrText>
        </w:r>
        <w:r>
          <w:rPr>
            <w:noProof/>
            <w:webHidden/>
          </w:rPr>
        </w:r>
        <w:r>
          <w:rPr>
            <w:noProof/>
            <w:webHidden/>
          </w:rPr>
          <w:fldChar w:fldCharType="separate"/>
        </w:r>
        <w:r>
          <w:rPr>
            <w:noProof/>
            <w:webHidden/>
          </w:rPr>
          <w:t>72</w:t>
        </w:r>
        <w:r>
          <w:rPr>
            <w:noProof/>
            <w:webHidden/>
          </w:rPr>
          <w:fldChar w:fldCharType="end"/>
        </w:r>
      </w:hyperlink>
    </w:p>
    <w:p w14:paraId="18D2E1A9" w14:textId="77777777" w:rsidR="00F72BF4" w:rsidRDefault="00F72BF4">
      <w:pPr>
        <w:pStyle w:val="TOC5"/>
        <w:rPr>
          <w:rFonts w:asciiTheme="minorHAnsi" w:eastAsiaTheme="minorEastAsia" w:hAnsiTheme="minorHAnsi" w:cstheme="minorBidi"/>
          <w:noProof/>
          <w:sz w:val="22"/>
          <w:szCs w:val="22"/>
        </w:rPr>
      </w:pPr>
      <w:hyperlink w:anchor="_Toc492638995" w:history="1">
        <w:r w:rsidRPr="00974542">
          <w:rPr>
            <w:rStyle w:val="Hyperlink"/>
            <w:noProof/>
          </w:rPr>
          <w:t>6.6.3.3.1 FHIR Procedure.FocalDevice</w:t>
        </w:r>
        <w:r>
          <w:rPr>
            <w:noProof/>
            <w:webHidden/>
          </w:rPr>
          <w:tab/>
        </w:r>
        <w:r>
          <w:rPr>
            <w:noProof/>
            <w:webHidden/>
          </w:rPr>
          <w:fldChar w:fldCharType="begin"/>
        </w:r>
        <w:r>
          <w:rPr>
            <w:noProof/>
            <w:webHidden/>
          </w:rPr>
          <w:instrText xml:space="preserve"> PAGEREF _Toc492638995 \h </w:instrText>
        </w:r>
        <w:r>
          <w:rPr>
            <w:noProof/>
            <w:webHidden/>
          </w:rPr>
        </w:r>
        <w:r>
          <w:rPr>
            <w:noProof/>
            <w:webHidden/>
          </w:rPr>
          <w:fldChar w:fldCharType="separate"/>
        </w:r>
        <w:r>
          <w:rPr>
            <w:noProof/>
            <w:webHidden/>
          </w:rPr>
          <w:t>72</w:t>
        </w:r>
        <w:r>
          <w:rPr>
            <w:noProof/>
            <w:webHidden/>
          </w:rPr>
          <w:fldChar w:fldCharType="end"/>
        </w:r>
      </w:hyperlink>
    </w:p>
    <w:p w14:paraId="6D27E24A" w14:textId="77777777" w:rsidR="00F72BF4" w:rsidRDefault="00F72BF4">
      <w:pPr>
        <w:pStyle w:val="TOC5"/>
        <w:rPr>
          <w:rFonts w:asciiTheme="minorHAnsi" w:eastAsiaTheme="minorEastAsia" w:hAnsiTheme="minorHAnsi" w:cstheme="minorBidi"/>
          <w:noProof/>
          <w:sz w:val="22"/>
          <w:szCs w:val="22"/>
        </w:rPr>
      </w:pPr>
      <w:hyperlink w:anchor="_Toc492638996" w:history="1">
        <w:r w:rsidRPr="00974542">
          <w:rPr>
            <w:rStyle w:val="Hyperlink"/>
            <w:noProof/>
          </w:rPr>
          <w:t>6.6.3.3.2 FHIR Procedure.Preformer</w:t>
        </w:r>
        <w:r>
          <w:rPr>
            <w:noProof/>
            <w:webHidden/>
          </w:rPr>
          <w:tab/>
        </w:r>
        <w:r>
          <w:rPr>
            <w:noProof/>
            <w:webHidden/>
          </w:rPr>
          <w:fldChar w:fldCharType="begin"/>
        </w:r>
        <w:r>
          <w:rPr>
            <w:noProof/>
            <w:webHidden/>
          </w:rPr>
          <w:instrText xml:space="preserve"> PAGEREF _Toc492638996 \h </w:instrText>
        </w:r>
        <w:r>
          <w:rPr>
            <w:noProof/>
            <w:webHidden/>
          </w:rPr>
        </w:r>
        <w:r>
          <w:rPr>
            <w:noProof/>
            <w:webHidden/>
          </w:rPr>
          <w:fldChar w:fldCharType="separate"/>
        </w:r>
        <w:r>
          <w:rPr>
            <w:noProof/>
            <w:webHidden/>
          </w:rPr>
          <w:t>73</w:t>
        </w:r>
        <w:r>
          <w:rPr>
            <w:noProof/>
            <w:webHidden/>
          </w:rPr>
          <w:fldChar w:fldCharType="end"/>
        </w:r>
      </w:hyperlink>
    </w:p>
    <w:p w14:paraId="2E211F2E" w14:textId="77777777" w:rsidR="00F72BF4" w:rsidRDefault="00F72BF4">
      <w:pPr>
        <w:pStyle w:val="TOC4"/>
        <w:rPr>
          <w:rFonts w:asciiTheme="minorHAnsi" w:eastAsiaTheme="minorEastAsia" w:hAnsiTheme="minorHAnsi" w:cstheme="minorBidi"/>
          <w:noProof/>
          <w:sz w:val="22"/>
          <w:szCs w:val="22"/>
        </w:rPr>
      </w:pPr>
      <w:hyperlink w:anchor="_Toc492638997" w:history="1">
        <w:r w:rsidRPr="00974542">
          <w:rPr>
            <w:rStyle w:val="Hyperlink"/>
            <w:noProof/>
          </w:rPr>
          <w:t>6.6.3.4 FHIR Point-of-Care “Procedure Search” Parameters</w:t>
        </w:r>
        <w:r>
          <w:rPr>
            <w:noProof/>
            <w:webHidden/>
          </w:rPr>
          <w:tab/>
        </w:r>
        <w:r>
          <w:rPr>
            <w:noProof/>
            <w:webHidden/>
          </w:rPr>
          <w:fldChar w:fldCharType="begin"/>
        </w:r>
        <w:r>
          <w:rPr>
            <w:noProof/>
            <w:webHidden/>
          </w:rPr>
          <w:instrText xml:space="preserve"> PAGEREF _Toc492638997 \h </w:instrText>
        </w:r>
        <w:r>
          <w:rPr>
            <w:noProof/>
            <w:webHidden/>
          </w:rPr>
        </w:r>
        <w:r>
          <w:rPr>
            <w:noProof/>
            <w:webHidden/>
          </w:rPr>
          <w:fldChar w:fldCharType="separate"/>
        </w:r>
        <w:r>
          <w:rPr>
            <w:noProof/>
            <w:webHidden/>
          </w:rPr>
          <w:t>73</w:t>
        </w:r>
        <w:r>
          <w:rPr>
            <w:noProof/>
            <w:webHidden/>
          </w:rPr>
          <w:fldChar w:fldCharType="end"/>
        </w:r>
      </w:hyperlink>
    </w:p>
    <w:p w14:paraId="47B5E993" w14:textId="77777777" w:rsidR="00F72BF4" w:rsidRPr="0011661F" w:rsidRDefault="00F72BF4">
      <w:pPr>
        <w:pStyle w:val="TOC1"/>
        <w:rPr>
          <w:rFonts w:asciiTheme="minorHAnsi" w:eastAsiaTheme="minorEastAsia" w:hAnsiTheme="minorHAnsi" w:cstheme="minorBidi"/>
          <w:b/>
          <w:noProof/>
          <w:sz w:val="22"/>
          <w:szCs w:val="22"/>
        </w:rPr>
      </w:pPr>
      <w:hyperlink w:anchor="_Toc492638998" w:history="1">
        <w:r w:rsidRPr="0011661F">
          <w:rPr>
            <w:rStyle w:val="Hyperlink"/>
            <w:b/>
            <w:noProof/>
          </w:rPr>
          <w:t>Volume 4 – National Extensions</w:t>
        </w:r>
        <w:r w:rsidRPr="0011661F">
          <w:rPr>
            <w:b/>
            <w:noProof/>
            <w:webHidden/>
          </w:rPr>
          <w:tab/>
        </w:r>
        <w:r w:rsidRPr="0011661F">
          <w:rPr>
            <w:b/>
            <w:noProof/>
            <w:webHidden/>
          </w:rPr>
          <w:fldChar w:fldCharType="begin"/>
        </w:r>
        <w:r w:rsidRPr="0011661F">
          <w:rPr>
            <w:b/>
            <w:noProof/>
            <w:webHidden/>
          </w:rPr>
          <w:instrText xml:space="preserve"> PAGEREF _Toc492638998 \h </w:instrText>
        </w:r>
        <w:r w:rsidRPr="0011661F">
          <w:rPr>
            <w:b/>
            <w:noProof/>
            <w:webHidden/>
          </w:rPr>
        </w:r>
        <w:r w:rsidRPr="0011661F">
          <w:rPr>
            <w:b/>
            <w:noProof/>
            <w:webHidden/>
          </w:rPr>
          <w:fldChar w:fldCharType="separate"/>
        </w:r>
        <w:r w:rsidRPr="0011661F">
          <w:rPr>
            <w:b/>
            <w:noProof/>
            <w:webHidden/>
          </w:rPr>
          <w:t>74</w:t>
        </w:r>
        <w:r w:rsidRPr="0011661F">
          <w:rPr>
            <w:b/>
            <w:noProof/>
            <w:webHidden/>
          </w:rPr>
          <w:fldChar w:fldCharType="end"/>
        </w:r>
      </w:hyperlink>
    </w:p>
    <w:p w14:paraId="28CE7948" w14:textId="77777777" w:rsidR="00F72BF4" w:rsidRDefault="00F72BF4">
      <w:pPr>
        <w:pStyle w:val="TOC1"/>
        <w:rPr>
          <w:rFonts w:asciiTheme="minorHAnsi" w:eastAsiaTheme="minorEastAsia" w:hAnsiTheme="minorHAnsi" w:cstheme="minorBidi"/>
          <w:noProof/>
          <w:sz w:val="22"/>
          <w:szCs w:val="22"/>
        </w:rPr>
      </w:pPr>
      <w:hyperlink w:anchor="_Toc492638999" w:history="1">
        <w:r w:rsidRPr="00974542">
          <w:rPr>
            <w:rStyle w:val="Hyperlink"/>
            <w:noProof/>
          </w:rPr>
          <w:t>4 National Extensions</w:t>
        </w:r>
        <w:r>
          <w:rPr>
            <w:noProof/>
            <w:webHidden/>
          </w:rPr>
          <w:tab/>
        </w:r>
        <w:r>
          <w:rPr>
            <w:noProof/>
            <w:webHidden/>
          </w:rPr>
          <w:fldChar w:fldCharType="begin"/>
        </w:r>
        <w:r>
          <w:rPr>
            <w:noProof/>
            <w:webHidden/>
          </w:rPr>
          <w:instrText xml:space="preserve"> PAGEREF _Toc492638999 \h </w:instrText>
        </w:r>
        <w:r>
          <w:rPr>
            <w:noProof/>
            <w:webHidden/>
          </w:rPr>
        </w:r>
        <w:r>
          <w:rPr>
            <w:noProof/>
            <w:webHidden/>
          </w:rPr>
          <w:fldChar w:fldCharType="separate"/>
        </w:r>
        <w:r>
          <w:rPr>
            <w:noProof/>
            <w:webHidden/>
          </w:rPr>
          <w:t>74</w:t>
        </w:r>
        <w:r>
          <w:rPr>
            <w:noProof/>
            <w:webHidden/>
          </w:rPr>
          <w:fldChar w:fldCharType="end"/>
        </w:r>
      </w:hyperlink>
    </w:p>
    <w:p w14:paraId="79218832" w14:textId="25A70B77" w:rsidR="00CF283F" w:rsidRPr="00A75EE5" w:rsidRDefault="00CF508D" w:rsidP="009F5CF4">
      <w:pPr>
        <w:pStyle w:val="BodyText"/>
      </w:pPr>
      <w:r w:rsidRPr="00A75EE5">
        <w:fldChar w:fldCharType="end"/>
      </w:r>
    </w:p>
    <w:p w14:paraId="1672E6D2" w14:textId="77777777" w:rsidR="00CF283F" w:rsidRPr="00A75EE5" w:rsidRDefault="00C10561" w:rsidP="008616CB">
      <w:pPr>
        <w:pStyle w:val="Heading1"/>
        <w:pageBreakBefore w:val="0"/>
        <w:numPr>
          <w:ilvl w:val="0"/>
          <w:numId w:val="0"/>
        </w:numPr>
        <w:rPr>
          <w:noProof w:val="0"/>
        </w:rPr>
      </w:pPr>
      <w:bookmarkStart w:id="1" w:name="_Toc201058865"/>
      <w:bookmarkStart w:id="2" w:name="_Toc201058970"/>
      <w:bookmarkStart w:id="3" w:name="_Toc504625752"/>
      <w:bookmarkStart w:id="4" w:name="_Toc530206505"/>
      <w:bookmarkStart w:id="5" w:name="_Toc1388425"/>
      <w:bookmarkStart w:id="6" w:name="_Toc1388579"/>
      <w:bookmarkStart w:id="7" w:name="_Toc1456606"/>
      <w:bookmarkStart w:id="8" w:name="_Toc37034630"/>
      <w:bookmarkStart w:id="9" w:name="_Toc38846108"/>
      <w:bookmarkEnd w:id="1"/>
      <w:bookmarkEnd w:id="2"/>
      <w:r w:rsidRPr="00A75EE5">
        <w:rPr>
          <w:noProof w:val="0"/>
        </w:rPr>
        <w:br w:type="page"/>
      </w:r>
      <w:bookmarkStart w:id="10" w:name="_Toc492638875"/>
      <w:r w:rsidR="00CF283F" w:rsidRPr="00A75EE5">
        <w:rPr>
          <w:noProof w:val="0"/>
        </w:rPr>
        <w:lastRenderedPageBreak/>
        <w:t>Introduction</w:t>
      </w:r>
      <w:bookmarkEnd w:id="3"/>
      <w:bookmarkEnd w:id="4"/>
      <w:bookmarkEnd w:id="5"/>
      <w:bookmarkEnd w:id="6"/>
      <w:bookmarkEnd w:id="7"/>
      <w:bookmarkEnd w:id="8"/>
      <w:bookmarkEnd w:id="9"/>
      <w:r w:rsidR="00167DB7" w:rsidRPr="00A75EE5">
        <w:rPr>
          <w:noProof w:val="0"/>
        </w:rPr>
        <w:t xml:space="preserve"> to this Supplement</w:t>
      </w:r>
      <w:bookmarkEnd w:id="10"/>
    </w:p>
    <w:p w14:paraId="53F35A2C" w14:textId="77777777" w:rsidR="00CE02E7" w:rsidRDefault="00CE02E7" w:rsidP="00CE02E7">
      <w:pPr>
        <w:pStyle w:val="BodyText"/>
      </w:pP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9300"/>
      </w:tblGrid>
      <w:tr w:rsidR="00CE02E7" w14:paraId="1A603F8F" w14:textId="77777777" w:rsidTr="0011661F">
        <w:trPr>
          <w:trHeight w:val="6915"/>
        </w:trPr>
        <w:tc>
          <w:tcPr>
            <w:tcW w:w="9576" w:type="dxa"/>
          </w:tcPr>
          <w:p w14:paraId="39D71FA1" w14:textId="77777777" w:rsidR="00CE02E7" w:rsidRPr="003871B3" w:rsidRDefault="00CE02E7" w:rsidP="00CE02E7">
            <w:pPr>
              <w:pStyle w:val="BodyText"/>
            </w:pPr>
            <w:bookmarkStart w:id="11" w:name="OLE_LINK15"/>
            <w:bookmarkStart w:id="12" w:name="OLE_LINK16"/>
            <w:r w:rsidRPr="003871B3">
              <w:t>Whenever possible, IHE profiles are based on established and stable underlying standards. However, if an IHE committee determines that an emerging standard offers significant benefits for the use cases it is attempting to address and has a high likelihood of industry adoption, it may develop IHE profiles and related specifications based on such a standard.</w:t>
            </w:r>
          </w:p>
          <w:p w14:paraId="0CE52E92" w14:textId="77777777" w:rsidR="00CE02E7" w:rsidRPr="003871B3" w:rsidRDefault="00CE02E7" w:rsidP="00CE02E7">
            <w:pPr>
              <w:pStyle w:val="BodyText"/>
            </w:pPr>
            <w:r>
              <w:t>T</w:t>
            </w:r>
            <w:r w:rsidRPr="003871B3">
              <w:t>he IHE committee will take care to update and republish the IHE profile in question as the underlying standard evolves. Updates to the profile or its underlying standards may necessitate changes to product implementations and site deployments in order for them to remain interoperable and conformant with the profile in question.</w:t>
            </w:r>
          </w:p>
          <w:p w14:paraId="4F384AAA" w14:textId="67292193" w:rsidR="00CE02E7" w:rsidRDefault="00CE02E7" w:rsidP="00CE02E7">
            <w:pPr>
              <w:pStyle w:val="BodyText"/>
            </w:pPr>
            <w:r w:rsidRPr="003871B3">
              <w:t xml:space="preserve">This </w:t>
            </w:r>
            <w:r>
              <w:t>PMDT Profile</w:t>
            </w:r>
            <w:r w:rsidRPr="003871B3">
              <w:t xml:space="preserve"> uses the emerging HL7</w:t>
            </w:r>
            <w:r w:rsidRPr="00D70242">
              <w:rPr>
                <w:vertAlign w:val="superscript"/>
              </w:rPr>
              <w:t>®</w:t>
            </w:r>
            <w:r>
              <w:rPr>
                <w:rStyle w:val="FootnoteReference"/>
              </w:rPr>
              <w:footnoteReference w:id="1"/>
            </w:r>
            <w:r w:rsidRPr="003871B3">
              <w:t xml:space="preserve"> FHIR</w:t>
            </w:r>
            <w:r w:rsidRPr="00D70242">
              <w:rPr>
                <w:vertAlign w:val="superscript"/>
              </w:rPr>
              <w:t>®</w:t>
            </w:r>
            <w:r>
              <w:rPr>
                <w:rStyle w:val="FootnoteReference"/>
              </w:rPr>
              <w:footnoteReference w:id="2"/>
            </w:r>
            <w:r w:rsidRPr="003871B3">
              <w:t xml:space="preserve"> specification. The FHIR release profiled in this supplement is </w:t>
            </w:r>
            <w:r w:rsidRPr="000B294B">
              <w:t>STU</w:t>
            </w:r>
            <w:r>
              <w:t xml:space="preserve"> </w:t>
            </w:r>
            <w:r w:rsidRPr="00D70242">
              <w:t>3</w:t>
            </w:r>
            <w:r w:rsidRPr="000B294B">
              <w:t xml:space="preserve">. </w:t>
            </w:r>
            <w:r w:rsidRPr="003871B3">
              <w:t xml:space="preserve">HL7 describes the STU (Standard for Trial Use) standardization state at </w:t>
            </w:r>
            <w:hyperlink r:id="rId17" w:history="1">
              <w:r w:rsidRPr="00D70242">
                <w:rPr>
                  <w:rStyle w:val="Hyperlink"/>
                </w:rPr>
                <w:t>https://www.hl7.org/fhir/versions.html</w:t>
              </w:r>
            </w:hyperlink>
            <w:r w:rsidRPr="003871B3">
              <w:t xml:space="preserve">. </w:t>
            </w:r>
          </w:p>
          <w:p w14:paraId="3D953B5E" w14:textId="77777777" w:rsidR="00CE02E7" w:rsidRDefault="00CE02E7" w:rsidP="00CE02E7">
            <w:pPr>
              <w:pStyle w:val="BodyText"/>
            </w:pPr>
            <w:r w:rsidRPr="003871B3">
              <w:t>In addition, HL7 provides a rating of the maturity of FHIR content based on the FHIR Maturity Model (FMM): level 0 (draft) through 5 (normative ballot ready).</w:t>
            </w:r>
            <w:r>
              <w:t xml:space="preserve"> </w:t>
            </w:r>
            <w:r w:rsidRPr="003871B3">
              <w:t xml:space="preserve">The FHIR Maturity Model is described at </w:t>
            </w:r>
            <w:hyperlink r:id="rId18" w:anchor="maturity" w:history="1">
              <w:r w:rsidRPr="00D70242">
                <w:rPr>
                  <w:rStyle w:val="Hyperlink"/>
                </w:rPr>
                <w:t>http://hl7.org/fhir/versions.html#maturity</w:t>
              </w:r>
            </w:hyperlink>
            <w:r w:rsidRPr="003871B3">
              <w:t>.</w:t>
            </w:r>
          </w:p>
          <w:p w14:paraId="2113564C" w14:textId="77777777" w:rsidR="00CE02E7" w:rsidRPr="003871B3" w:rsidRDefault="00CE02E7" w:rsidP="00CE02E7">
            <w:pPr>
              <w:pStyle w:val="BodyText"/>
            </w:pPr>
            <w:r w:rsidRPr="003871B3">
              <w:t>Key FH</w:t>
            </w:r>
            <w:r w:rsidRPr="00720FA6">
              <w:t xml:space="preserve">IR STU </w:t>
            </w:r>
            <w:r w:rsidRPr="00D70242">
              <w:t>3</w:t>
            </w:r>
            <w:r w:rsidRPr="00720FA6">
              <w:t xml:space="preserve"> </w:t>
            </w:r>
            <w:r w:rsidRPr="003871B3">
              <w:t>content, such as Resources or ValueSets, used in this profile, and their FMM levels are:</w:t>
            </w:r>
          </w:p>
          <w:bookmarkEnd w:id="11"/>
          <w:bookmarkEnd w:id="12"/>
          <w:p w14:paraId="7DE27095" w14:textId="77777777" w:rsidR="00CE02E7" w:rsidRDefault="00CE02E7" w:rsidP="00CE02E7">
            <w:pPr>
              <w:pStyle w:val="BodyText"/>
            </w:pPr>
          </w:p>
          <w:tbl>
            <w:tblPr>
              <w:tblStyle w:val="TableGrid"/>
              <w:tblW w:w="0" w:type="auto"/>
              <w:tblInd w:w="2355" w:type="dxa"/>
              <w:tblLook w:val="04A0" w:firstRow="1" w:lastRow="0" w:firstColumn="1" w:lastColumn="0" w:noHBand="0" w:noVBand="1"/>
            </w:tblPr>
            <w:tblGrid>
              <w:gridCol w:w="2700"/>
              <w:gridCol w:w="1530"/>
            </w:tblGrid>
            <w:tr w:rsidR="00CE02E7" w14:paraId="019DEF65" w14:textId="77777777" w:rsidTr="00CE02E7">
              <w:tc>
                <w:tcPr>
                  <w:tcW w:w="2700" w:type="dxa"/>
                  <w:shd w:val="clear" w:color="auto" w:fill="D9D9D9" w:themeFill="background1" w:themeFillShade="D9"/>
                </w:tcPr>
                <w:p w14:paraId="7305EF33" w14:textId="77777777" w:rsidR="00CE02E7" w:rsidRPr="000F5AEC" w:rsidRDefault="00CE02E7" w:rsidP="00CE02E7">
                  <w:pPr>
                    <w:pStyle w:val="TableEntryHeader"/>
                  </w:pPr>
                  <w:r w:rsidRPr="000F5AEC">
                    <w:t>FHIR Resource Name</w:t>
                  </w:r>
                </w:p>
              </w:tc>
              <w:tc>
                <w:tcPr>
                  <w:tcW w:w="1530" w:type="dxa"/>
                  <w:shd w:val="clear" w:color="auto" w:fill="D9D9D9" w:themeFill="background1" w:themeFillShade="D9"/>
                </w:tcPr>
                <w:p w14:paraId="45B66718" w14:textId="77777777" w:rsidR="00CE02E7" w:rsidRPr="000F5AEC" w:rsidRDefault="00CE02E7" w:rsidP="00CE02E7">
                  <w:pPr>
                    <w:pStyle w:val="TableEntryHeader"/>
                  </w:pPr>
                  <w:r w:rsidRPr="000F5AEC">
                    <w:t>FMM Level</w:t>
                  </w:r>
                </w:p>
              </w:tc>
            </w:tr>
            <w:tr w:rsidR="00CE02E7" w14:paraId="1529E328" w14:textId="77777777" w:rsidTr="00CE02E7">
              <w:tc>
                <w:tcPr>
                  <w:tcW w:w="2700" w:type="dxa"/>
                </w:tcPr>
                <w:p w14:paraId="22F5A9D8" w14:textId="16E359D6" w:rsidR="00CE02E7" w:rsidRPr="004053A7" w:rsidRDefault="00D14A3B" w:rsidP="0011661F">
                  <w:pPr>
                    <w:pStyle w:val="TableEntry"/>
                  </w:pPr>
                  <w:r w:rsidRPr="004053A7">
                    <w:t>Device</w:t>
                  </w:r>
                </w:p>
              </w:tc>
              <w:tc>
                <w:tcPr>
                  <w:tcW w:w="1530" w:type="dxa"/>
                </w:tcPr>
                <w:p w14:paraId="45818721" w14:textId="2AFA30C6" w:rsidR="00CE02E7" w:rsidRPr="004053A7" w:rsidRDefault="00D14A3B" w:rsidP="0011661F">
                  <w:pPr>
                    <w:pStyle w:val="TableEntry"/>
                  </w:pPr>
                  <w:r w:rsidRPr="004053A7">
                    <w:t>2</w:t>
                  </w:r>
                </w:p>
              </w:tc>
            </w:tr>
            <w:tr w:rsidR="00CE02E7" w14:paraId="17F66228" w14:textId="77777777" w:rsidTr="00CE02E7">
              <w:tc>
                <w:tcPr>
                  <w:tcW w:w="2700" w:type="dxa"/>
                </w:tcPr>
                <w:p w14:paraId="02FC2F61" w14:textId="5B2DE116" w:rsidR="00CE02E7" w:rsidRPr="004053A7" w:rsidRDefault="00D14A3B" w:rsidP="0011661F">
                  <w:pPr>
                    <w:pStyle w:val="TableEntry"/>
                  </w:pPr>
                  <w:r w:rsidRPr="004053A7">
                    <w:t>Procedure</w:t>
                  </w:r>
                </w:p>
              </w:tc>
              <w:tc>
                <w:tcPr>
                  <w:tcW w:w="1530" w:type="dxa"/>
                </w:tcPr>
                <w:p w14:paraId="1FB25868" w14:textId="0A20FBF0" w:rsidR="00CE02E7" w:rsidRPr="004053A7" w:rsidRDefault="00D14A3B" w:rsidP="0011661F">
                  <w:pPr>
                    <w:pStyle w:val="TableEntry"/>
                  </w:pPr>
                  <w:r w:rsidRPr="004053A7">
                    <w:t>3</w:t>
                  </w:r>
                </w:p>
              </w:tc>
            </w:tr>
          </w:tbl>
          <w:p w14:paraId="45A3076A" w14:textId="77777777" w:rsidR="00CE02E7" w:rsidRDefault="00CE02E7" w:rsidP="00CE02E7">
            <w:pPr>
              <w:pStyle w:val="BodyText"/>
            </w:pPr>
          </w:p>
        </w:tc>
      </w:tr>
    </w:tbl>
    <w:p w14:paraId="671C9024" w14:textId="77777777" w:rsidR="00CE02E7" w:rsidRDefault="00CE02E7" w:rsidP="0098740D">
      <w:pPr>
        <w:pStyle w:val="BodyText"/>
        <w:rPr>
          <w:rFonts w:eastAsia="Calibri"/>
        </w:rPr>
      </w:pPr>
    </w:p>
    <w:p w14:paraId="15EA2DE5" w14:textId="18901B94" w:rsidR="003C3F39" w:rsidRPr="00A75EE5" w:rsidRDefault="00064BFC" w:rsidP="0098740D">
      <w:pPr>
        <w:pStyle w:val="BodyText"/>
        <w:rPr>
          <w:rFonts w:eastAsia="Verdana"/>
          <w:szCs w:val="24"/>
        </w:rPr>
      </w:pPr>
      <w:r w:rsidRPr="00A75EE5">
        <w:rPr>
          <w:rFonts w:eastAsia="Calibri"/>
        </w:rPr>
        <w:t>T</w:t>
      </w:r>
      <w:r w:rsidR="00921E1E" w:rsidRPr="00A75EE5">
        <w:rPr>
          <w:rFonts w:eastAsia="Calibri"/>
        </w:rPr>
        <w:t>h</w:t>
      </w:r>
      <w:r w:rsidR="00C92103" w:rsidRPr="00A75EE5">
        <w:rPr>
          <w:rFonts w:eastAsia="Calibri"/>
        </w:rPr>
        <w:t xml:space="preserve">e Point-of-Care Medical Device Tracking (PMDT) </w:t>
      </w:r>
      <w:r w:rsidR="006B14F5" w:rsidRPr="00A75EE5">
        <w:rPr>
          <w:rFonts w:eastAsia="Calibri"/>
        </w:rPr>
        <w:t>Profile</w:t>
      </w:r>
      <w:r w:rsidR="00921E1E" w:rsidRPr="00A75EE5">
        <w:rPr>
          <w:rFonts w:eastAsia="Calibri"/>
        </w:rPr>
        <w:t xml:space="preserve"> will </w:t>
      </w:r>
      <w:r w:rsidRPr="00A75EE5">
        <w:rPr>
          <w:rFonts w:eastAsia="Calibri"/>
        </w:rPr>
        <w:t xml:space="preserve">close the loop on </w:t>
      </w:r>
      <w:r w:rsidRPr="00A75EE5">
        <w:rPr>
          <w:rFonts w:eastAsia="Verdana"/>
        </w:rPr>
        <w:t>data acquisition at the point-of-care in support of reporting data about implantable medical devices (e.g., pacemaker, titanium plate</w:t>
      </w:r>
      <w:r w:rsidR="00634973" w:rsidRPr="00A75EE5">
        <w:rPr>
          <w:rFonts w:eastAsia="Verdana"/>
        </w:rPr>
        <w:t>s</w:t>
      </w:r>
      <w:r w:rsidRPr="00A75EE5">
        <w:rPr>
          <w:rFonts w:eastAsia="Verdana"/>
        </w:rPr>
        <w:t>) and from medical devices (e.g.</w:t>
      </w:r>
      <w:r w:rsidR="003C3F39" w:rsidRPr="00A75EE5">
        <w:rPr>
          <w:rFonts w:eastAsia="Verdana"/>
        </w:rPr>
        <w:t>,</w:t>
      </w:r>
      <w:r w:rsidRPr="00A75EE5">
        <w:rPr>
          <w:rFonts w:eastAsia="Verdana"/>
        </w:rPr>
        <w:t xml:space="preserve"> vital sign monitors, pulse oximeters, blood glucose monitors)</w:t>
      </w:r>
      <w:r w:rsidR="00550737" w:rsidRPr="00A75EE5">
        <w:rPr>
          <w:rFonts w:eastAsia="Verdana"/>
        </w:rPr>
        <w:t xml:space="preserve"> during a procedure (e.g., Continuous Pulse Oximetry -</w:t>
      </w:r>
      <w:r w:rsidR="00C22D32" w:rsidRPr="00A75EE5">
        <w:t xml:space="preserve"> 4A19XCZ,</w:t>
      </w:r>
      <w:r w:rsidR="00550737" w:rsidRPr="00A75EE5">
        <w:rPr>
          <w:rFonts w:eastAsia="Verdana"/>
        </w:rPr>
        <w:t xml:space="preserve"> Insertion Pacemaker -</w:t>
      </w:r>
      <w:r w:rsidR="00550737" w:rsidRPr="00A75EE5">
        <w:t xml:space="preserve"> 0JH607Z, Open Reduction Internal Fixation Elbow</w:t>
      </w:r>
      <w:r w:rsidR="00550737" w:rsidRPr="00A75EE5">
        <w:rPr>
          <w:rFonts w:eastAsia="Verdana"/>
        </w:rPr>
        <w:t xml:space="preserve"> - </w:t>
      </w:r>
      <w:r w:rsidR="00550737" w:rsidRPr="00A75EE5">
        <w:t>0PSJ04Z).</w:t>
      </w:r>
    </w:p>
    <w:p w14:paraId="53EF768B" w14:textId="6163D22D" w:rsidR="00064BFC" w:rsidRPr="00A75EE5" w:rsidRDefault="00064BFC" w:rsidP="0098740D">
      <w:pPr>
        <w:pStyle w:val="ListBullet2"/>
        <w:rPr>
          <w:rFonts w:eastAsia="Verdana"/>
        </w:rPr>
      </w:pPr>
      <w:r w:rsidRPr="00A75EE5">
        <w:rPr>
          <w:rFonts w:eastAsia="Verdana"/>
        </w:rPr>
        <w:t>Medical device measurements, settings, status, and alarms are transmitted to patient care system (e.g.</w:t>
      </w:r>
      <w:r w:rsidR="003B7C28" w:rsidRPr="00A75EE5">
        <w:rPr>
          <w:rFonts w:eastAsia="Verdana"/>
        </w:rPr>
        <w:t>,</w:t>
      </w:r>
      <w:r w:rsidRPr="00A75EE5">
        <w:rPr>
          <w:rFonts w:eastAsia="Verdana"/>
        </w:rPr>
        <w:t xml:space="preserve"> ICU flowsheet) using existing standard transaction (e.g.</w:t>
      </w:r>
      <w:r w:rsidR="003B7C28" w:rsidRPr="00A75EE5">
        <w:rPr>
          <w:rFonts w:eastAsia="Verdana"/>
        </w:rPr>
        <w:t>,</w:t>
      </w:r>
      <w:r w:rsidRPr="00A75EE5">
        <w:rPr>
          <w:rFonts w:eastAsia="Verdana"/>
        </w:rPr>
        <w:t xml:space="preserve"> IHE PCD-01 </w:t>
      </w:r>
      <w:r w:rsidRPr="00A75EE5">
        <w:rPr>
          <w:rFonts w:eastAsia="Verdana"/>
        </w:rPr>
        <w:lastRenderedPageBreak/>
        <w:t>transactions based on HL7 V</w:t>
      </w:r>
      <w:r w:rsidR="003B7C28" w:rsidRPr="00A75EE5">
        <w:rPr>
          <w:rFonts w:eastAsia="Verdana"/>
        </w:rPr>
        <w:t>ersion 2.</w:t>
      </w:r>
      <w:r w:rsidRPr="00A75EE5">
        <w:rPr>
          <w:rFonts w:eastAsia="Verdana"/>
        </w:rPr>
        <w:t xml:space="preserve">7 ORU_R01) include only the device identification without patient identification information. This means that the receiving system (implementing Device Observation Consumer – DOC </w:t>
      </w:r>
      <w:r w:rsidR="006B14F5" w:rsidRPr="00A75EE5">
        <w:rPr>
          <w:rFonts w:eastAsia="Verdana"/>
        </w:rPr>
        <w:t>Actor</w:t>
      </w:r>
      <w:r w:rsidRPr="00A75EE5">
        <w:rPr>
          <w:rFonts w:eastAsia="Verdana"/>
        </w:rPr>
        <w:t>) is unable to match the device data with the correct patient. This leads to missing or erroneous data and could further lead to patient safety issues</w:t>
      </w:r>
    </w:p>
    <w:p w14:paraId="24A38FDC" w14:textId="6B9FC477" w:rsidR="00064BFC" w:rsidRPr="00A75EE5" w:rsidRDefault="00064BFC" w:rsidP="00BE6338">
      <w:pPr>
        <w:pStyle w:val="ListBullet2"/>
        <w:rPr>
          <w:rFonts w:eastAsia="Verdana"/>
        </w:rPr>
      </w:pPr>
      <w:r w:rsidRPr="00A75EE5">
        <w:rPr>
          <w:rFonts w:eastAsia="Verdana"/>
        </w:rPr>
        <w:t xml:space="preserve">Implantable life-sustaining or life-supporting devices must be tracked to the patient and recorded along with </w:t>
      </w:r>
      <w:r w:rsidR="003B7C28" w:rsidRPr="00A75EE5">
        <w:rPr>
          <w:rFonts w:eastAsia="Verdana"/>
        </w:rPr>
        <w:t xml:space="preserve">the </w:t>
      </w:r>
      <w:r w:rsidRPr="00A75EE5">
        <w:rPr>
          <w:rFonts w:eastAsia="Verdana"/>
        </w:rPr>
        <w:t>procedure in the EHR to meet</w:t>
      </w:r>
      <w:r w:rsidR="00A86BFA">
        <w:rPr>
          <w:rFonts w:eastAsia="Verdana"/>
        </w:rPr>
        <w:t xml:space="preserve"> </w:t>
      </w:r>
      <w:r w:rsidR="00AE3FD6" w:rsidRPr="00A75EE5">
        <w:rPr>
          <w:rFonts w:eastAsia="Verdana"/>
        </w:rPr>
        <w:t>requirements</w:t>
      </w:r>
      <w:r w:rsidR="00BE6338" w:rsidRPr="00A75EE5">
        <w:rPr>
          <w:rFonts w:eastAsia="Verdana"/>
        </w:rPr>
        <w:t xml:space="preserve"> </w:t>
      </w:r>
      <w:hyperlink r:id="rId19" w:history="1">
        <w:r w:rsidR="00BE6338" w:rsidRPr="00A75EE5">
          <w:rPr>
            <w:rStyle w:val="Hyperlink"/>
            <w:rFonts w:eastAsia="Verdana"/>
          </w:rPr>
          <w:t>https://www.healthit.gov/sites/default/files/170_315a14_implantable_device_list_v10.pdf</w:t>
        </w:r>
      </w:hyperlink>
      <w:r w:rsidR="00333D89">
        <w:rPr>
          <w:rFonts w:eastAsia="Verdana"/>
        </w:rPr>
        <w:t>.</w:t>
      </w:r>
      <w:r w:rsidR="00A75EE5" w:rsidRPr="00A75EE5">
        <w:rPr>
          <w:rFonts w:eastAsia="Verdana"/>
        </w:rPr>
        <w:t xml:space="preserve"> </w:t>
      </w:r>
      <w:r w:rsidRPr="00A75EE5">
        <w:rPr>
          <w:rFonts w:eastAsia="Verdana"/>
        </w:rPr>
        <w:t>This information is necessary to address adverse events and recall notices specif</w:t>
      </w:r>
      <w:r w:rsidR="00634973" w:rsidRPr="00A75EE5">
        <w:rPr>
          <w:rFonts w:eastAsia="Verdana"/>
        </w:rPr>
        <w:t>ic</w:t>
      </w:r>
      <w:r w:rsidRPr="00A75EE5">
        <w:rPr>
          <w:rFonts w:eastAsia="Verdana"/>
        </w:rPr>
        <w:t xml:space="preserve"> to a device instance (based on</w:t>
      </w:r>
      <w:r w:rsidR="00634973" w:rsidRPr="00A75EE5">
        <w:rPr>
          <w:rFonts w:eastAsia="Verdana"/>
        </w:rPr>
        <w:t xml:space="preserve"> the device’s unique device identification</w:t>
      </w:r>
      <w:r w:rsidRPr="00A75EE5">
        <w:rPr>
          <w:rFonts w:eastAsia="Verdana"/>
        </w:rPr>
        <w:t xml:space="preserve"> using the </w:t>
      </w:r>
      <w:r w:rsidR="00634973" w:rsidRPr="00A75EE5">
        <w:rPr>
          <w:rFonts w:eastAsia="Verdana"/>
        </w:rPr>
        <w:t xml:space="preserve">U.S. </w:t>
      </w:r>
      <w:r w:rsidRPr="00A75EE5">
        <w:rPr>
          <w:rFonts w:eastAsia="Verdana"/>
        </w:rPr>
        <w:t>FDA</w:t>
      </w:r>
      <w:r w:rsidR="003B7C28" w:rsidRPr="00A75EE5">
        <w:rPr>
          <w:rFonts w:eastAsia="Verdana"/>
        </w:rPr>
        <w:t xml:space="preserve"> </w:t>
      </w:r>
      <w:r w:rsidRPr="00A75EE5">
        <w:rPr>
          <w:rFonts w:eastAsia="Verdana"/>
        </w:rPr>
        <w:t xml:space="preserve">UDI </w:t>
      </w:r>
      <w:r w:rsidR="00634973" w:rsidRPr="00A75EE5">
        <w:rPr>
          <w:rFonts w:eastAsia="Verdana"/>
        </w:rPr>
        <w:t>Rule</w:t>
      </w:r>
      <w:r w:rsidRPr="00A75EE5">
        <w:rPr>
          <w:rFonts w:eastAsia="Verdana"/>
        </w:rPr>
        <w:t>. Currently we do not have a standard-based mechanism to capture the information consistently across care setting</w:t>
      </w:r>
      <w:r w:rsidR="00D219C0" w:rsidRPr="00A75EE5">
        <w:rPr>
          <w:rFonts w:eastAsia="Verdana"/>
        </w:rPr>
        <w:t>s</w:t>
      </w:r>
      <w:r w:rsidRPr="00A75EE5">
        <w:rPr>
          <w:rFonts w:eastAsia="Verdana"/>
        </w:rPr>
        <w:t xml:space="preserve"> (e.g.</w:t>
      </w:r>
      <w:r w:rsidR="007B7B36" w:rsidRPr="00A75EE5">
        <w:rPr>
          <w:rFonts w:eastAsia="Verdana"/>
        </w:rPr>
        <w:t>,</w:t>
      </w:r>
      <w:r w:rsidRPr="00A75EE5">
        <w:rPr>
          <w:rFonts w:eastAsia="Verdana"/>
        </w:rPr>
        <w:t xml:space="preserve"> hospital O</w:t>
      </w:r>
      <w:r w:rsidR="003B7C28" w:rsidRPr="00A75EE5">
        <w:rPr>
          <w:rFonts w:eastAsia="Verdana"/>
        </w:rPr>
        <w:t>perating Room, cardiology</w:t>
      </w:r>
      <w:r w:rsidR="00381BB0" w:rsidRPr="00A75EE5">
        <w:rPr>
          <w:rFonts w:eastAsia="Verdana"/>
        </w:rPr>
        <w:t xml:space="preserve"> catheterization</w:t>
      </w:r>
      <w:r w:rsidR="003B7C28" w:rsidRPr="00A75EE5">
        <w:rPr>
          <w:rFonts w:eastAsia="Verdana"/>
        </w:rPr>
        <w:t xml:space="preserve"> </w:t>
      </w:r>
      <w:r w:rsidR="00D219C0" w:rsidRPr="00A75EE5">
        <w:rPr>
          <w:rFonts w:eastAsia="Verdana"/>
        </w:rPr>
        <w:t>lab</w:t>
      </w:r>
      <w:r w:rsidR="00381BB0" w:rsidRPr="00A75EE5">
        <w:rPr>
          <w:rFonts w:eastAsia="Verdana"/>
        </w:rPr>
        <w:t>oratories</w:t>
      </w:r>
      <w:r w:rsidR="003B7C28" w:rsidRPr="00A75EE5">
        <w:rPr>
          <w:rFonts w:eastAsia="Verdana"/>
        </w:rPr>
        <w:t xml:space="preserve">, orthopedic surgery </w:t>
      </w:r>
      <w:r w:rsidR="00D219C0" w:rsidRPr="00A75EE5">
        <w:rPr>
          <w:rFonts w:eastAsia="Verdana"/>
        </w:rPr>
        <w:t>centers</w:t>
      </w:r>
      <w:r w:rsidRPr="00A75EE5">
        <w:rPr>
          <w:rFonts w:eastAsia="Verdana"/>
        </w:rPr>
        <w:t>).</w:t>
      </w:r>
    </w:p>
    <w:p w14:paraId="31D2AAD6" w14:textId="55AAC80C" w:rsidR="00064BFC" w:rsidRPr="00A75EE5" w:rsidRDefault="00064BFC" w:rsidP="0098740D">
      <w:pPr>
        <w:pStyle w:val="ListBullet2"/>
        <w:rPr>
          <w:rFonts w:eastAsia="Verdana"/>
        </w:rPr>
      </w:pPr>
      <w:r w:rsidRPr="00A75EE5">
        <w:rPr>
          <w:rFonts w:eastAsia="Verdana"/>
        </w:rPr>
        <w:t>Medical device data may be persisted to the patient’s chart (if “validated/accepted” by clinicians), used for decision support, and exchange</w:t>
      </w:r>
      <w:r w:rsidR="00634973" w:rsidRPr="00A75EE5">
        <w:rPr>
          <w:rFonts w:eastAsia="Verdana"/>
        </w:rPr>
        <w:t>d</w:t>
      </w:r>
      <w:r w:rsidRPr="00A75EE5">
        <w:rPr>
          <w:rFonts w:eastAsia="Verdana"/>
        </w:rPr>
        <w:t xml:space="preserve"> with other providers across the continuum of care (e.g.</w:t>
      </w:r>
      <w:r w:rsidR="007B7B36" w:rsidRPr="00A75EE5">
        <w:rPr>
          <w:rFonts w:eastAsia="Verdana"/>
        </w:rPr>
        <w:t>,</w:t>
      </w:r>
      <w:r w:rsidRPr="00A75EE5">
        <w:rPr>
          <w:rFonts w:eastAsia="Verdana"/>
        </w:rPr>
        <w:t xml:space="preserve"> as referrals, transfer, discharge summary docu</w:t>
      </w:r>
      <w:r w:rsidR="003B7C28" w:rsidRPr="00A75EE5">
        <w:rPr>
          <w:rFonts w:eastAsia="Verdana"/>
        </w:rPr>
        <w:t>ments based on HL7 Consolidated-</w:t>
      </w:r>
      <w:r w:rsidRPr="00A75EE5">
        <w:rPr>
          <w:rFonts w:eastAsia="Verdana"/>
        </w:rPr>
        <w:t>CDA</w:t>
      </w:r>
      <w:r w:rsidR="00A47CD1" w:rsidRPr="00A75EE5">
        <w:rPr>
          <w:rFonts w:eastAsia="Verdana"/>
          <w:vertAlign w:val="superscript"/>
        </w:rPr>
        <w:t>®</w:t>
      </w:r>
      <w:r w:rsidR="00A47CD1" w:rsidRPr="00A75EE5">
        <w:rPr>
          <w:rStyle w:val="FootnoteReference"/>
          <w:rFonts w:eastAsia="Verdana"/>
        </w:rPr>
        <w:footnoteReference w:id="3"/>
      </w:r>
      <w:r w:rsidRPr="00A75EE5">
        <w:rPr>
          <w:rFonts w:eastAsia="Verdana"/>
        </w:rPr>
        <w:t>).</w:t>
      </w:r>
    </w:p>
    <w:p w14:paraId="79F0AB41" w14:textId="2266D210" w:rsidR="007B7B36" w:rsidRPr="00A75EE5" w:rsidRDefault="00C92103" w:rsidP="007B7B36">
      <w:pPr>
        <w:rPr>
          <w:rFonts w:eastAsia="Verdana"/>
          <w:color w:val="000000"/>
          <w:szCs w:val="24"/>
        </w:rPr>
      </w:pPr>
      <w:r w:rsidRPr="00A75EE5">
        <w:rPr>
          <w:rFonts w:eastAsia="Verdana"/>
          <w:szCs w:val="24"/>
        </w:rPr>
        <w:t>PMDT will provide a</w:t>
      </w:r>
      <w:r w:rsidR="00A617C3" w:rsidRPr="00A75EE5">
        <w:rPr>
          <w:rFonts w:eastAsia="Verdana"/>
          <w:szCs w:val="24"/>
        </w:rPr>
        <w:t>n</w:t>
      </w:r>
      <w:r w:rsidR="00A617C3" w:rsidRPr="00A75EE5">
        <w:t xml:space="preserve"> HL7 </w:t>
      </w:r>
      <w:r w:rsidR="00A617C3" w:rsidRPr="00A75EE5">
        <w:rPr>
          <w:rFonts w:eastAsia="Verdana"/>
          <w:szCs w:val="24"/>
        </w:rPr>
        <w:t>Fast Healthcare Interoperability Resource (</w:t>
      </w:r>
      <w:r w:rsidR="00A617C3" w:rsidRPr="00A75EE5">
        <w:t xml:space="preserve">FHIR) </w:t>
      </w:r>
      <w:r w:rsidR="006C3748" w:rsidRPr="00A75EE5">
        <w:t>Standard for Trial Use Release 3 (STU</w:t>
      </w:r>
      <w:r w:rsidR="00333D89">
        <w:t xml:space="preserve"> </w:t>
      </w:r>
      <w:r w:rsidR="006C3748" w:rsidRPr="00A75EE5">
        <w:t>3)</w:t>
      </w:r>
      <w:r w:rsidR="007B7B36" w:rsidRPr="00A75EE5">
        <w:rPr>
          <w:rFonts w:eastAsia="Verdana"/>
          <w:szCs w:val="24"/>
        </w:rPr>
        <w:t xml:space="preserve">, </w:t>
      </w:r>
      <w:r w:rsidR="00CD0741" w:rsidRPr="00A75EE5">
        <w:rPr>
          <w:rFonts w:eastAsia="Verdana"/>
          <w:szCs w:val="24"/>
        </w:rPr>
        <w:t>RESTful services</w:t>
      </w:r>
      <w:r w:rsidR="007B7B36" w:rsidRPr="00A75EE5">
        <w:rPr>
          <w:rFonts w:eastAsia="Verdana"/>
          <w:szCs w:val="24"/>
        </w:rPr>
        <w:t xml:space="preserve">, </w:t>
      </w:r>
      <w:r w:rsidRPr="00A75EE5">
        <w:rPr>
          <w:rFonts w:eastAsia="Verdana"/>
          <w:szCs w:val="24"/>
        </w:rPr>
        <w:t xml:space="preserve">approach </w:t>
      </w:r>
      <w:r w:rsidR="00CD0741" w:rsidRPr="00A75EE5">
        <w:rPr>
          <w:rFonts w:eastAsia="Verdana"/>
          <w:szCs w:val="24"/>
        </w:rPr>
        <w:t>to record information acquired at the point-of-care and add it to the set of data maintained by enterprise information system</w:t>
      </w:r>
      <w:r w:rsidR="00ED4142" w:rsidRPr="00A75EE5">
        <w:rPr>
          <w:rFonts w:eastAsia="Verdana"/>
          <w:szCs w:val="24"/>
        </w:rPr>
        <w:t>s</w:t>
      </w:r>
      <w:r w:rsidR="00CD0741" w:rsidRPr="00A75EE5">
        <w:rPr>
          <w:rFonts w:eastAsia="Verdana"/>
          <w:szCs w:val="24"/>
        </w:rPr>
        <w:t xml:space="preserve"> (e.g.</w:t>
      </w:r>
      <w:r w:rsidR="007B7B36" w:rsidRPr="00A75EE5">
        <w:rPr>
          <w:rFonts w:eastAsia="Verdana"/>
          <w:szCs w:val="24"/>
        </w:rPr>
        <w:t>,</w:t>
      </w:r>
      <w:r w:rsidR="00CD0741" w:rsidRPr="00A75EE5">
        <w:rPr>
          <w:rFonts w:eastAsia="Verdana"/>
          <w:szCs w:val="24"/>
        </w:rPr>
        <w:t xml:space="preserve"> EHR systems, inventory management systems [IMS], flow sheets). </w:t>
      </w:r>
      <w:r w:rsidR="007B7B36" w:rsidRPr="00A75EE5">
        <w:rPr>
          <w:rFonts w:eastAsia="Verdana"/>
          <w:szCs w:val="24"/>
        </w:rPr>
        <w:t>Unlike previous approaches that put the emphasis and responsibility on the enterprise to manage the point-of-care and ancillary systems, this integration profile adds new capabilities to the point-of-care systems (e.g., device managers) to enhance patient safety and effectiveness</w:t>
      </w:r>
      <w:r w:rsidR="00BB416E" w:rsidRPr="00A75EE5">
        <w:rPr>
          <w:rFonts w:eastAsia="Verdana"/>
          <w:szCs w:val="24"/>
        </w:rPr>
        <w:t>.</w:t>
      </w:r>
      <w:bookmarkStart w:id="13" w:name="TECHNICAL_APPROACH_END"/>
      <w:bookmarkStart w:id="14" w:name="BKM_A56CDEC0_74E1_49C1_9B39_F86CBF17BEA0"/>
      <w:bookmarkStart w:id="15" w:name="GENERAL_INTRODUCTION_END"/>
      <w:bookmarkStart w:id="16" w:name="BKM_86C100AC_6143_49DD_A270_AB12DE931781"/>
      <w:bookmarkEnd w:id="13"/>
      <w:bookmarkEnd w:id="14"/>
      <w:bookmarkEnd w:id="15"/>
      <w:bookmarkEnd w:id="16"/>
    </w:p>
    <w:p w14:paraId="20E6E2D0" w14:textId="77777777" w:rsidR="00CF283F" w:rsidRPr="00A75EE5" w:rsidRDefault="00CF283F" w:rsidP="008616CB">
      <w:pPr>
        <w:pStyle w:val="Heading2"/>
        <w:numPr>
          <w:ilvl w:val="0"/>
          <w:numId w:val="0"/>
        </w:numPr>
        <w:rPr>
          <w:noProof w:val="0"/>
        </w:rPr>
      </w:pPr>
      <w:bookmarkStart w:id="17" w:name="_Toc492638876"/>
      <w:r w:rsidRPr="00A75EE5">
        <w:rPr>
          <w:noProof w:val="0"/>
        </w:rPr>
        <w:t>Open Issues and Questions</w:t>
      </w:r>
      <w:bookmarkEnd w:id="17"/>
    </w:p>
    <w:p w14:paraId="67113118" w14:textId="77777777" w:rsidR="005762E3" w:rsidRPr="00A75EE5" w:rsidRDefault="005762E3" w:rsidP="0098740D">
      <w:pPr>
        <w:pStyle w:val="ListNumber2"/>
      </w:pPr>
      <w:r w:rsidRPr="00A75EE5">
        <w:t>We need to add the new terms to the IHE glossary.</w:t>
      </w:r>
    </w:p>
    <w:p w14:paraId="0C4837B8" w14:textId="759FE3DA" w:rsidR="007A4F0D" w:rsidRPr="00A75EE5" w:rsidRDefault="007A4F0D" w:rsidP="007A4F0D">
      <w:pPr>
        <w:pStyle w:val="ListNumber2"/>
      </w:pPr>
      <w:r w:rsidRPr="00A75EE5">
        <w:t xml:space="preserve">Should there be a requirement to servers that they must have the ability (above-and-beyond) core-FHIR server expected behavior? Contain a Resource or be able to query multiple Resources and revise all the Resources? </w:t>
      </w:r>
      <w:r w:rsidR="003276F3" w:rsidRPr="00A75EE5">
        <w:t>Device Resource may be “contained” in the Procedure Resource or referenced (i.e., external references)</w:t>
      </w:r>
    </w:p>
    <w:p w14:paraId="19954DCC" w14:textId="77777777" w:rsidR="00CF283F" w:rsidRPr="00A75EE5" w:rsidRDefault="00CF283F" w:rsidP="008616CB">
      <w:pPr>
        <w:pStyle w:val="Heading2"/>
        <w:numPr>
          <w:ilvl w:val="0"/>
          <w:numId w:val="0"/>
        </w:numPr>
        <w:rPr>
          <w:noProof w:val="0"/>
        </w:rPr>
      </w:pPr>
      <w:bookmarkStart w:id="18" w:name="_Toc492638877"/>
      <w:bookmarkStart w:id="19" w:name="_Toc473170357"/>
      <w:bookmarkStart w:id="20" w:name="_Toc504625754"/>
      <w:r w:rsidRPr="00A75EE5">
        <w:rPr>
          <w:noProof w:val="0"/>
        </w:rPr>
        <w:t>Closed Issues</w:t>
      </w:r>
      <w:bookmarkEnd w:id="18"/>
    </w:p>
    <w:p w14:paraId="0FD64A0D" w14:textId="77777777" w:rsidR="00D03D55" w:rsidRPr="00A75EE5" w:rsidRDefault="00D03D55" w:rsidP="0098740D">
      <w:pPr>
        <w:pStyle w:val="ListNumber2"/>
        <w:numPr>
          <w:ilvl w:val="0"/>
          <w:numId w:val="55"/>
        </w:numPr>
      </w:pPr>
      <w:r w:rsidRPr="00A75EE5">
        <w:t>(2/6/2017)</w:t>
      </w:r>
      <w:r w:rsidR="00FA4ACA" w:rsidRPr="00A75EE5">
        <w:t>How does this affect/change PCD-01?</w:t>
      </w:r>
      <w:r w:rsidR="00C50D4C" w:rsidRPr="00A75EE5">
        <w:t xml:space="preserve"> </w:t>
      </w:r>
    </w:p>
    <w:p w14:paraId="2AE39E61" w14:textId="77777777" w:rsidR="00C50D4C" w:rsidRPr="00A75EE5" w:rsidRDefault="00FA4ACA" w:rsidP="0098740D">
      <w:pPr>
        <w:pStyle w:val="ListBullet3"/>
      </w:pPr>
      <w:r w:rsidRPr="00A75EE5">
        <w:t>Doesn’t change PCD-01 it leverages the me</w:t>
      </w:r>
      <w:r w:rsidR="00ED4142" w:rsidRPr="00A75EE5">
        <w:t>dical device status information</w:t>
      </w:r>
      <w:r w:rsidRPr="00A75EE5">
        <w:t xml:space="preserve"> for the enterprise</w:t>
      </w:r>
    </w:p>
    <w:p w14:paraId="793FB7EA" w14:textId="77777777" w:rsidR="00D03D55" w:rsidRPr="00A75EE5" w:rsidRDefault="00D03D55" w:rsidP="0098740D">
      <w:pPr>
        <w:pStyle w:val="ListNumber2"/>
      </w:pPr>
      <w:r w:rsidRPr="00A75EE5">
        <w:lastRenderedPageBreak/>
        <w:t xml:space="preserve">(2/6/2017) </w:t>
      </w:r>
      <w:r w:rsidR="00EC5547" w:rsidRPr="00A75EE5">
        <w:t xml:space="preserve">When associating the device with the pt using HL7v2 there are several ways to do it, PAM (Patient Administration Management) or PCIM (Point-of-Care Identity Management), is this an option for users? </w:t>
      </w:r>
    </w:p>
    <w:p w14:paraId="1C7F938E" w14:textId="77777777" w:rsidR="00EC5547" w:rsidRPr="00A75EE5" w:rsidRDefault="00016FF7" w:rsidP="0098740D">
      <w:pPr>
        <w:pStyle w:val="ListContinue3"/>
      </w:pPr>
      <w:r w:rsidRPr="00A75EE5">
        <w:rPr>
          <w:rFonts w:eastAsia="Verdana"/>
        </w:rPr>
        <w:t>Yes, this is an option for FHIR adoption and capturing information easily at the point-of-care</w:t>
      </w:r>
      <w:r w:rsidR="00BB416E" w:rsidRPr="00A75EE5">
        <w:rPr>
          <w:rFonts w:eastAsia="Verdana"/>
        </w:rPr>
        <w:t xml:space="preserve">. </w:t>
      </w:r>
      <w:bookmarkStart w:id="21" w:name="SECURE_TRANSPORT_END"/>
      <w:bookmarkStart w:id="22" w:name="BKM_69E75767_30F4_4F29_8D62_B6665DAFB40C"/>
      <w:bookmarkStart w:id="23" w:name="CLOSED_ISSUES_END"/>
      <w:bookmarkStart w:id="24" w:name="BKM_15A11685_802B_4FA0_A0E1_6009F500496F"/>
      <w:bookmarkStart w:id="25" w:name="INTRODUCTION_TO_THIS_SUPPLEMENT_END"/>
      <w:bookmarkStart w:id="26" w:name="BKM_83B426A6_500D_4798_85C3_B6DC02CD8903"/>
      <w:bookmarkEnd w:id="21"/>
      <w:bookmarkEnd w:id="22"/>
      <w:bookmarkEnd w:id="23"/>
      <w:bookmarkEnd w:id="24"/>
      <w:bookmarkEnd w:id="25"/>
      <w:bookmarkEnd w:id="26"/>
    </w:p>
    <w:p w14:paraId="654C78B0" w14:textId="77777777" w:rsidR="00D03D55" w:rsidRPr="00A75EE5" w:rsidRDefault="00D03D55" w:rsidP="0098740D">
      <w:pPr>
        <w:pStyle w:val="ListNumber2"/>
      </w:pPr>
      <w:r w:rsidRPr="00A75EE5">
        <w:t>(2/6/2017)</w:t>
      </w:r>
      <w:r w:rsidR="00016FF7" w:rsidRPr="00A75EE5">
        <w:t xml:space="preserve"> </w:t>
      </w:r>
      <w:r w:rsidR="00AF5BAB" w:rsidRPr="00A75EE5">
        <w:t xml:space="preserve">How are we handling security within FHIR because you need a server? </w:t>
      </w:r>
    </w:p>
    <w:p w14:paraId="41BEEA6E" w14:textId="385BC159" w:rsidR="00AF5BAB" w:rsidRPr="00A75EE5" w:rsidRDefault="00016FF7" w:rsidP="0098740D">
      <w:pPr>
        <w:pStyle w:val="ListContinue3"/>
      </w:pPr>
      <w:r w:rsidRPr="00A75EE5">
        <w:t>Solution: This profile references Appendix Z developed by IHE ITI for FHIR security.</w:t>
      </w:r>
    </w:p>
    <w:p w14:paraId="5434466A" w14:textId="77777777" w:rsidR="00C50D4C" w:rsidRPr="00A75EE5" w:rsidRDefault="00D03D55" w:rsidP="0098740D">
      <w:pPr>
        <w:pStyle w:val="ListNumber2"/>
      </w:pPr>
      <w:r w:rsidRPr="00A75EE5">
        <w:rPr>
          <w:rFonts w:eastAsia="Verdana"/>
        </w:rPr>
        <w:t xml:space="preserve">(2/8/2017) </w:t>
      </w:r>
      <w:r w:rsidR="00597055" w:rsidRPr="00A75EE5">
        <w:rPr>
          <w:rFonts w:eastAsia="Verdana"/>
        </w:rPr>
        <w:t>One of the requirements communicated by the IHE CARD domain was to be able to "search</w:t>
      </w:r>
      <w:r w:rsidR="00C50D4C" w:rsidRPr="00A75EE5">
        <w:rPr>
          <w:rFonts w:eastAsia="Verdana"/>
        </w:rPr>
        <w:t>”</w:t>
      </w:r>
      <w:r w:rsidR="00597055" w:rsidRPr="00A75EE5">
        <w:rPr>
          <w:rFonts w:eastAsia="Verdana"/>
        </w:rPr>
        <w:t xml:space="preserve"> for a device based on the </w:t>
      </w:r>
      <w:r w:rsidR="00C50D4C" w:rsidRPr="00A75EE5">
        <w:rPr>
          <w:rFonts w:eastAsia="Verdana"/>
        </w:rPr>
        <w:t>“</w:t>
      </w:r>
      <w:r w:rsidR="00597055" w:rsidRPr="00A75EE5">
        <w:rPr>
          <w:rFonts w:eastAsia="Verdana"/>
        </w:rPr>
        <w:t>procedure</w:t>
      </w:r>
      <w:r w:rsidR="00C50D4C" w:rsidRPr="00A75EE5">
        <w:rPr>
          <w:rFonts w:eastAsia="Verdana"/>
        </w:rPr>
        <w:t>”</w:t>
      </w:r>
      <w:r w:rsidR="00597055" w:rsidRPr="00A75EE5">
        <w:rPr>
          <w:rFonts w:eastAsia="Verdana"/>
        </w:rPr>
        <w:t xml:space="preserve"> and </w:t>
      </w:r>
      <w:r w:rsidR="00C50D4C" w:rsidRPr="00A75EE5">
        <w:rPr>
          <w:rFonts w:eastAsia="Verdana"/>
        </w:rPr>
        <w:t>“</w:t>
      </w:r>
      <w:r w:rsidR="00597055" w:rsidRPr="00A75EE5">
        <w:rPr>
          <w:rFonts w:eastAsia="Verdana"/>
        </w:rPr>
        <w:t>associated diagnosis". The issue is two-fold:</w:t>
      </w:r>
    </w:p>
    <w:p w14:paraId="747E4325" w14:textId="77777777" w:rsidR="00C50D4C" w:rsidRPr="00A75EE5" w:rsidRDefault="00597055" w:rsidP="0098740D">
      <w:pPr>
        <w:pStyle w:val="ListNumber3"/>
        <w:numPr>
          <w:ilvl w:val="0"/>
          <w:numId w:val="56"/>
        </w:numPr>
        <w:rPr>
          <w:szCs w:val="24"/>
        </w:rPr>
      </w:pPr>
      <w:r w:rsidRPr="00A75EE5">
        <w:rPr>
          <w:rFonts w:eastAsia="Verdana"/>
        </w:rPr>
        <w:t xml:space="preserve">The </w:t>
      </w:r>
      <w:hyperlink r:id="rId20" w:history="1">
        <w:r w:rsidRPr="00A75EE5">
          <w:rPr>
            <w:rFonts w:eastAsia="Verdana"/>
            <w:color w:val="0000FF"/>
            <w:szCs w:val="24"/>
            <w:u w:val="single"/>
          </w:rPr>
          <w:t>Procedure</w:t>
        </w:r>
      </w:hyperlink>
      <w:r w:rsidRPr="00A75EE5">
        <w:rPr>
          <w:rFonts w:eastAsia="Verdana"/>
        </w:rPr>
        <w:t xml:space="preserve"> resource does not specify a "related condition" but is specifies a "</w:t>
      </w:r>
      <w:hyperlink r:id="rId21" w:anchor="Procedure.context" w:history="1">
        <w:r w:rsidRPr="00A75EE5">
          <w:rPr>
            <w:rFonts w:eastAsia="Verdana"/>
            <w:color w:val="0000FF"/>
            <w:szCs w:val="24"/>
            <w:u w:val="single"/>
          </w:rPr>
          <w:t>Procedure.context</w:t>
        </w:r>
      </w:hyperlink>
      <w:r w:rsidRPr="00A75EE5">
        <w:rPr>
          <w:rFonts w:eastAsia="Verdana"/>
        </w:rPr>
        <w:t xml:space="preserve">" as a reference to either Encounter. </w:t>
      </w:r>
    </w:p>
    <w:p w14:paraId="2AE2DF33" w14:textId="77777777" w:rsidR="00C50D4C" w:rsidRPr="00A75EE5" w:rsidRDefault="00597055" w:rsidP="0098740D">
      <w:pPr>
        <w:pStyle w:val="ListNumber3"/>
        <w:numPr>
          <w:ilvl w:val="0"/>
          <w:numId w:val="56"/>
        </w:numPr>
        <w:rPr>
          <w:szCs w:val="24"/>
        </w:rPr>
      </w:pPr>
      <w:r w:rsidRPr="00A75EE5">
        <w:rPr>
          <w:rFonts w:eastAsia="Verdana"/>
        </w:rPr>
        <w:t xml:space="preserve">The </w:t>
      </w:r>
      <w:hyperlink r:id="rId22" w:anchor="Encounter.indication" w:history="1">
        <w:r w:rsidRPr="00A75EE5">
          <w:rPr>
            <w:rFonts w:eastAsia="Verdana"/>
            <w:color w:val="0000FF"/>
            <w:szCs w:val="24"/>
            <w:u w:val="single"/>
          </w:rPr>
          <w:t>Encounter.indication</w:t>
        </w:r>
      </w:hyperlink>
      <w:r w:rsidRPr="00A75EE5">
        <w:rPr>
          <w:rFonts w:eastAsia="Verdana"/>
        </w:rPr>
        <w:t xml:space="preserve"> is a reference to the </w:t>
      </w:r>
      <w:hyperlink r:id="rId23" w:history="1">
        <w:r w:rsidRPr="00A75EE5">
          <w:rPr>
            <w:rFonts w:eastAsia="Verdana"/>
            <w:color w:val="0000FF"/>
            <w:szCs w:val="24"/>
            <w:u w:val="single"/>
          </w:rPr>
          <w:t>Condition</w:t>
        </w:r>
      </w:hyperlink>
      <w:r w:rsidRPr="00A75EE5">
        <w:rPr>
          <w:rFonts w:eastAsia="Verdana"/>
        </w:rPr>
        <w:t xml:space="preserve"> that is "the reason why the encounter takes place". In order to find the Condition associated with a Device, we need to query </w:t>
      </w:r>
      <w:hyperlink r:id="rId24" w:anchor="Procedure.context" w:history="1">
        <w:r w:rsidRPr="00A75EE5">
          <w:rPr>
            <w:rFonts w:eastAsia="Verdana"/>
            <w:color w:val="0000FF"/>
            <w:szCs w:val="24"/>
            <w:u w:val="single"/>
          </w:rPr>
          <w:t>Procedure.context</w:t>
        </w:r>
      </w:hyperlink>
      <w:r w:rsidRPr="00A75EE5">
        <w:rPr>
          <w:rFonts w:eastAsia="Verdana"/>
        </w:rPr>
        <w:t xml:space="preserve"> for the related Encounter, then retrieve the </w:t>
      </w:r>
      <w:hyperlink r:id="rId25" w:anchor="Encounter.indication" w:history="1">
        <w:r w:rsidRPr="00A75EE5">
          <w:rPr>
            <w:rFonts w:eastAsia="Verdana"/>
            <w:color w:val="0000FF"/>
            <w:szCs w:val="24"/>
            <w:u w:val="single"/>
          </w:rPr>
          <w:t>Encounter.indication</w:t>
        </w:r>
      </w:hyperlink>
      <w:r w:rsidRPr="00A75EE5">
        <w:rPr>
          <w:rFonts w:eastAsia="Verdana"/>
        </w:rPr>
        <w:t xml:space="preserve"> to identity the condition</w:t>
      </w:r>
      <w:r w:rsidR="00BB416E" w:rsidRPr="00A75EE5">
        <w:rPr>
          <w:rFonts w:eastAsia="Verdana"/>
        </w:rPr>
        <w:t xml:space="preserve">. </w:t>
      </w:r>
    </w:p>
    <w:p w14:paraId="5C996BA3" w14:textId="33154EF8" w:rsidR="00375F8F" w:rsidRPr="00A75EE5" w:rsidRDefault="00375F8F" w:rsidP="0098740D">
      <w:pPr>
        <w:pStyle w:val="ListContinue3"/>
        <w:rPr>
          <w:rFonts w:eastAsia="Verdana"/>
          <w:szCs w:val="24"/>
        </w:rPr>
      </w:pPr>
      <w:r w:rsidRPr="00A75EE5">
        <w:rPr>
          <w:rFonts w:eastAsia="Verdana"/>
          <w:szCs w:val="24"/>
        </w:rPr>
        <w:t xml:space="preserve">Solution: The </w:t>
      </w:r>
      <w:hyperlink r:id="rId26" w:history="1">
        <w:r w:rsidRPr="00A75EE5">
          <w:rPr>
            <w:rStyle w:val="Hyperlink"/>
            <w:rFonts w:eastAsia="Verdana"/>
            <w:szCs w:val="24"/>
          </w:rPr>
          <w:t>FHIR Procedure resource</w:t>
        </w:r>
      </w:hyperlink>
      <w:r w:rsidRPr="00A75EE5">
        <w:rPr>
          <w:rFonts w:eastAsia="Verdana"/>
          <w:szCs w:val="24"/>
        </w:rPr>
        <w:t xml:space="preserve"> provides two data elements to support the “associated diagnosis”:</w:t>
      </w:r>
    </w:p>
    <w:p w14:paraId="04C32A54" w14:textId="53835F8D" w:rsidR="00375F8F" w:rsidRPr="00A75EE5" w:rsidRDefault="00D1737A" w:rsidP="0098740D">
      <w:pPr>
        <w:pStyle w:val="ListBullet5"/>
        <w:rPr>
          <w:rFonts w:eastAsia="Verdana"/>
        </w:rPr>
      </w:pPr>
      <w:r w:rsidRPr="00A75EE5">
        <w:rPr>
          <w:rFonts w:eastAsia="Verdana"/>
        </w:rPr>
        <w:t>“</w:t>
      </w:r>
      <w:r w:rsidR="00375F8F" w:rsidRPr="00A75EE5">
        <w:rPr>
          <w:rFonts w:eastAsia="Verdana"/>
        </w:rPr>
        <w:t>reasonReference</w:t>
      </w:r>
      <w:r w:rsidRPr="00A75EE5">
        <w:rPr>
          <w:rFonts w:eastAsia="Verdana"/>
        </w:rPr>
        <w:t>”</w:t>
      </w:r>
      <w:r w:rsidR="00375F8F" w:rsidRPr="00A75EE5">
        <w:rPr>
          <w:rFonts w:eastAsia="Verdana"/>
        </w:rPr>
        <w:t xml:space="preserve"> - one or more references to the Condition resource</w:t>
      </w:r>
    </w:p>
    <w:p w14:paraId="4E3B9163" w14:textId="744DA253" w:rsidR="00FA4ACA" w:rsidRPr="00A75EE5" w:rsidRDefault="00D1737A" w:rsidP="0098740D">
      <w:pPr>
        <w:pStyle w:val="ListBullet5"/>
        <w:rPr>
          <w:rFonts w:eastAsia="Verdana"/>
        </w:rPr>
      </w:pPr>
      <w:r w:rsidRPr="00A75EE5">
        <w:rPr>
          <w:rFonts w:eastAsia="Verdana"/>
        </w:rPr>
        <w:t>“</w:t>
      </w:r>
      <w:r w:rsidR="00375F8F" w:rsidRPr="00A75EE5">
        <w:rPr>
          <w:rFonts w:eastAsia="Verdana"/>
        </w:rPr>
        <w:t>reasonCode</w:t>
      </w:r>
      <w:r w:rsidRPr="00A75EE5">
        <w:rPr>
          <w:rFonts w:eastAsia="Verdana"/>
        </w:rPr>
        <w:t>”</w:t>
      </w:r>
      <w:r w:rsidR="00375F8F" w:rsidRPr="00A75EE5">
        <w:rPr>
          <w:rFonts w:eastAsia="Verdana"/>
        </w:rPr>
        <w:t xml:space="preserve"> (one or more </w:t>
      </w:r>
      <w:r w:rsidR="0072550D" w:rsidRPr="00A75EE5">
        <w:rPr>
          <w:rFonts w:eastAsia="Verdana"/>
        </w:rPr>
        <w:t>SNOMED</w:t>
      </w:r>
      <w:r w:rsidR="00375F8F" w:rsidRPr="00A75EE5">
        <w:rPr>
          <w:rFonts w:eastAsia="Verdana"/>
        </w:rPr>
        <w:t xml:space="preserve"> CT disorder codes)</w:t>
      </w:r>
    </w:p>
    <w:p w14:paraId="5E4557A2" w14:textId="77777777" w:rsidR="00010DE1" w:rsidRPr="00A75EE5" w:rsidRDefault="00D1737A" w:rsidP="0098740D">
      <w:pPr>
        <w:pStyle w:val="ListContinue3"/>
      </w:pPr>
      <w:r w:rsidRPr="00A75EE5">
        <w:t>This item is addressed in Volume 3 as a constraint to the Procedure resource.</w:t>
      </w:r>
    </w:p>
    <w:p w14:paraId="253FC56F" w14:textId="77777777" w:rsidR="00ED4142" w:rsidRPr="00A75EE5" w:rsidRDefault="00ED4142" w:rsidP="0098740D">
      <w:pPr>
        <w:pStyle w:val="ListNumber2"/>
        <w:rPr>
          <w:rFonts w:eastAsia="Verdana"/>
        </w:rPr>
      </w:pPr>
      <w:r w:rsidRPr="00A75EE5">
        <w:t>(2/8/2017) D</w:t>
      </w:r>
      <w:r w:rsidRPr="00A75EE5">
        <w:rPr>
          <w:rFonts w:eastAsia="Verdana"/>
        </w:rPr>
        <w:t xml:space="preserve">o we need </w:t>
      </w:r>
      <w:hyperlink w:anchor="BKM_C0E96CED_3629_4E07_8E78_05057EA75CE2" w:history="1">
        <w:r w:rsidRPr="00A75EE5">
          <w:rPr>
            <w:rFonts w:eastAsia="Verdana"/>
            <w:u w:val="single"/>
          </w:rPr>
          <w:t>options</w:t>
        </w:r>
      </w:hyperlink>
      <w:r w:rsidRPr="00A75EE5">
        <w:rPr>
          <w:rFonts w:eastAsia="Verdana"/>
        </w:rPr>
        <w:t xml:space="preserve"> specific to a device type or will this profile be sufficient to address point-of-care tracking for: implantable devices, monitoring devices, cardiology devices?</w:t>
      </w:r>
      <w:bookmarkStart w:id="27" w:name="BKM_387E1B76_C99A_461E_A871_EEE4C9885684"/>
      <w:bookmarkEnd w:id="27"/>
    </w:p>
    <w:p w14:paraId="20415DA3" w14:textId="62141AEF" w:rsidR="00ED4142" w:rsidRPr="00A75EE5" w:rsidRDefault="00ED4142" w:rsidP="0098740D">
      <w:pPr>
        <w:pStyle w:val="ListContinue3"/>
        <w:rPr>
          <w:rFonts w:eastAsia="Verdana"/>
        </w:rPr>
      </w:pPr>
      <w:r w:rsidRPr="00A75EE5">
        <w:rPr>
          <w:rFonts w:eastAsia="Verdana"/>
        </w:rPr>
        <w:t>No,</w:t>
      </w:r>
      <w:r w:rsidR="00375F8F" w:rsidRPr="00A75EE5">
        <w:rPr>
          <w:rFonts w:eastAsia="Verdana"/>
        </w:rPr>
        <w:t xml:space="preserve"> because the information required to track medical devices </w:t>
      </w:r>
      <w:r w:rsidR="00D1737A" w:rsidRPr="00A75EE5">
        <w:rPr>
          <w:rFonts w:eastAsia="Verdana"/>
        </w:rPr>
        <w:t xml:space="preserve">at the point-of-care </w:t>
      </w:r>
      <w:r w:rsidR="00375F8F" w:rsidRPr="00A75EE5">
        <w:rPr>
          <w:rFonts w:eastAsia="Verdana"/>
        </w:rPr>
        <w:t xml:space="preserve">is the same regardless of type. </w:t>
      </w:r>
      <w:r w:rsidR="00CB158F" w:rsidRPr="00A75EE5">
        <w:rPr>
          <w:rFonts w:eastAsia="Verdana"/>
        </w:rPr>
        <w:t>Therefore, t</w:t>
      </w:r>
      <w:r w:rsidRPr="00A75EE5">
        <w:rPr>
          <w:rFonts w:eastAsia="Verdana"/>
        </w:rPr>
        <w:t xml:space="preserve">he generic use cases related to managing devices and associated procedures will apply equally well to any type of device. </w:t>
      </w:r>
    </w:p>
    <w:p w14:paraId="06B1E86C" w14:textId="385A3C35" w:rsidR="00D03D55" w:rsidRPr="00A75EE5" w:rsidRDefault="00010DE1" w:rsidP="0098740D">
      <w:pPr>
        <w:pStyle w:val="ListNumber2"/>
      </w:pPr>
      <w:r w:rsidRPr="00A75EE5">
        <w:t xml:space="preserve">(2/8/2017) </w:t>
      </w:r>
      <w:r w:rsidR="00D03D55" w:rsidRPr="00A75EE5">
        <w:t xml:space="preserve">Device Resource </w:t>
      </w:r>
      <w:r w:rsidR="00D03D55" w:rsidRPr="00A75EE5">
        <w:rPr>
          <w:rFonts w:eastAsia="Verdana"/>
        </w:rPr>
        <w:t xml:space="preserve">- the FHIR Device resource is missing data elements to support: date/time the </w:t>
      </w:r>
      <w:r w:rsidR="00375F8F" w:rsidRPr="00A75EE5">
        <w:rPr>
          <w:rFonts w:eastAsia="Verdana"/>
        </w:rPr>
        <w:t xml:space="preserve">device was implanted in the patient but that information is provided in the </w:t>
      </w:r>
      <w:hyperlink r:id="rId27" w:history="1">
        <w:r w:rsidR="00375F8F" w:rsidRPr="00A75EE5">
          <w:rPr>
            <w:rStyle w:val="Hyperlink"/>
            <w:rFonts w:eastAsia="Verdana"/>
            <w:szCs w:val="24"/>
          </w:rPr>
          <w:t>FHIR Procedure</w:t>
        </w:r>
      </w:hyperlink>
      <w:r w:rsidR="00375F8F" w:rsidRPr="00A75EE5">
        <w:rPr>
          <w:rFonts w:eastAsia="Verdana"/>
        </w:rPr>
        <w:t xml:space="preserve"> resource (using the “performedDateTime” or “performedPeriod”)</w:t>
      </w:r>
      <w:r w:rsidR="00BB416E" w:rsidRPr="00A75EE5">
        <w:rPr>
          <w:rFonts w:eastAsia="Verdana"/>
        </w:rPr>
        <w:t xml:space="preserve">. </w:t>
      </w:r>
      <w:r w:rsidR="00CB158F" w:rsidRPr="00A75EE5">
        <w:rPr>
          <w:rFonts w:eastAsia="Verdana"/>
        </w:rPr>
        <w:t>The associated Procedure provides timing information for both implantable and multiple-use devices (</w:t>
      </w:r>
      <w:r w:rsidR="006B14F5" w:rsidRPr="00A75EE5">
        <w:rPr>
          <w:rFonts w:eastAsia="Verdana"/>
        </w:rPr>
        <w:t xml:space="preserve">e.g., </w:t>
      </w:r>
      <w:r w:rsidR="00CB158F" w:rsidRPr="00A75EE5">
        <w:rPr>
          <w:rFonts w:eastAsia="Verdana"/>
        </w:rPr>
        <w:t>pulse oximeter</w:t>
      </w:r>
      <w:r w:rsidR="00CF53D9" w:rsidRPr="00A75EE5">
        <w:rPr>
          <w:rFonts w:eastAsia="Verdana"/>
        </w:rPr>
        <w:t>s</w:t>
      </w:r>
      <w:r w:rsidR="00CB158F" w:rsidRPr="00A75EE5">
        <w:rPr>
          <w:rFonts w:eastAsia="Verdana"/>
        </w:rPr>
        <w:t xml:space="preserve">). </w:t>
      </w:r>
    </w:p>
    <w:p w14:paraId="722E1F2B" w14:textId="77777777" w:rsidR="008E095F" w:rsidRPr="00A75EE5" w:rsidRDefault="00375F8F" w:rsidP="0098740D">
      <w:pPr>
        <w:pStyle w:val="ListNumber2"/>
        <w:rPr>
          <w:i/>
        </w:rPr>
      </w:pPr>
      <w:r w:rsidRPr="00A75EE5">
        <w:t xml:space="preserve"> </w:t>
      </w:r>
      <w:r w:rsidR="003C3F39" w:rsidRPr="00A75EE5">
        <w:t xml:space="preserve">(4/26/2017) </w:t>
      </w:r>
      <w:r w:rsidR="003C3F39" w:rsidRPr="00A75EE5">
        <w:rPr>
          <w:b/>
        </w:rPr>
        <w:t>Device Security</w:t>
      </w:r>
      <w:r w:rsidR="003C3F39" w:rsidRPr="00A75EE5">
        <w:t xml:space="preserve"> - Device Authorization as an authorization of sender of data – cybersecurity?</w:t>
      </w:r>
    </w:p>
    <w:p w14:paraId="6E6EADB4" w14:textId="61593479" w:rsidR="003C3F39" w:rsidRPr="00A75EE5" w:rsidRDefault="008E095F" w:rsidP="0098740D">
      <w:pPr>
        <w:pStyle w:val="ListContinue3"/>
      </w:pPr>
      <w:r w:rsidRPr="00A75EE5">
        <w:lastRenderedPageBreak/>
        <w:t>Solution: This profile r</w:t>
      </w:r>
      <w:r w:rsidR="003C3F39" w:rsidRPr="00A75EE5">
        <w:t>eference</w:t>
      </w:r>
      <w:r w:rsidRPr="00A75EE5">
        <w:t>s</w:t>
      </w:r>
      <w:r w:rsidR="003C3F39" w:rsidRPr="00A75EE5">
        <w:t xml:space="preserve"> Appendix Z </w:t>
      </w:r>
      <w:r w:rsidRPr="00A75EE5">
        <w:t>developed by</w:t>
      </w:r>
      <w:r w:rsidR="00D1737A" w:rsidRPr="00A75EE5">
        <w:t xml:space="preserve"> </w:t>
      </w:r>
      <w:r w:rsidRPr="00A75EE5">
        <w:t xml:space="preserve">IHE </w:t>
      </w:r>
      <w:r w:rsidR="00D1737A" w:rsidRPr="00A75EE5">
        <w:t xml:space="preserve">ITI for FHIR </w:t>
      </w:r>
      <w:r w:rsidRPr="00A75EE5">
        <w:t>security. As far as patient safety, this profile will not have any effects on the operation of the d</w:t>
      </w:r>
      <w:r w:rsidR="00B245C1" w:rsidRPr="00A75EE5">
        <w:t>evices tracked at the point-of-</w:t>
      </w:r>
      <w:r w:rsidRPr="00A75EE5">
        <w:t>care but will provide accurate context and identity information.</w:t>
      </w:r>
    </w:p>
    <w:p w14:paraId="270AC09D" w14:textId="77777777" w:rsidR="00B245C1" w:rsidRPr="00A75EE5" w:rsidRDefault="003C3F39" w:rsidP="0098740D">
      <w:pPr>
        <w:pStyle w:val="ListNumber2"/>
      </w:pPr>
      <w:r w:rsidRPr="00A75EE5">
        <w:t>(4/26/2017) How to display “S” (must support) in the cardinality column for FHIR profiles?</w:t>
      </w:r>
    </w:p>
    <w:p w14:paraId="628C0200" w14:textId="77777777" w:rsidR="00FA4ACA" w:rsidRPr="00A75EE5" w:rsidRDefault="00B245C1" w:rsidP="0098740D">
      <w:pPr>
        <w:pStyle w:val="ListContinue3"/>
      </w:pPr>
      <w:r w:rsidRPr="00A75EE5">
        <w:t xml:space="preserve">Solution: Because there is no IHE guidance on representing </w:t>
      </w:r>
      <w:r w:rsidR="00D1737A" w:rsidRPr="00A75EE5">
        <w:t>conformance-related constraints to</w:t>
      </w:r>
      <w:r w:rsidR="00514043" w:rsidRPr="00A75EE5">
        <w:t xml:space="preserve"> for IHE</w:t>
      </w:r>
      <w:r w:rsidRPr="00A75EE5">
        <w:t>-produced</w:t>
      </w:r>
      <w:r w:rsidR="00514043" w:rsidRPr="00A75EE5">
        <w:t xml:space="preserve"> FHIR </w:t>
      </w:r>
      <w:r w:rsidR="00D1737A" w:rsidRPr="00A75EE5">
        <w:t>profiles</w:t>
      </w:r>
      <w:r w:rsidR="00BB416E" w:rsidRPr="00A75EE5">
        <w:t xml:space="preserve">. </w:t>
      </w:r>
      <w:r w:rsidRPr="00A75EE5">
        <w:t xml:space="preserve">The issue was referred </w:t>
      </w:r>
      <w:r w:rsidR="00514043" w:rsidRPr="00A75EE5">
        <w:t>to</w:t>
      </w:r>
      <w:r w:rsidRPr="00A75EE5">
        <w:t xml:space="preserve"> the</w:t>
      </w:r>
      <w:r w:rsidR="00514043" w:rsidRPr="00A75EE5">
        <w:t xml:space="preserve"> IHE/FHIR Workgroup</w:t>
      </w:r>
      <w:r w:rsidRPr="00A75EE5">
        <w:t xml:space="preserve"> and will also be tracked by IHE Documentation Workgroup</w:t>
      </w:r>
      <w:r w:rsidR="00514043" w:rsidRPr="00A75EE5">
        <w:t xml:space="preserve">. We will add a </w:t>
      </w:r>
      <w:r w:rsidRPr="00A75EE5">
        <w:t xml:space="preserve">separate </w:t>
      </w:r>
      <w:r w:rsidR="00514043" w:rsidRPr="00A75EE5">
        <w:t xml:space="preserve">column </w:t>
      </w:r>
      <w:r w:rsidRPr="00A75EE5">
        <w:t>in the profile table to specify the “must support” constraint for each data element</w:t>
      </w:r>
      <w:r w:rsidR="00514043" w:rsidRPr="00A75EE5">
        <w:t>.</w:t>
      </w:r>
    </w:p>
    <w:p w14:paraId="3035B855" w14:textId="77777777" w:rsidR="009F5CF4" w:rsidRPr="00A75EE5" w:rsidRDefault="00747676" w:rsidP="00BB76BC">
      <w:pPr>
        <w:pStyle w:val="Heading1"/>
        <w:numPr>
          <w:ilvl w:val="0"/>
          <w:numId w:val="0"/>
        </w:numPr>
        <w:rPr>
          <w:noProof w:val="0"/>
        </w:rPr>
      </w:pPr>
      <w:bookmarkStart w:id="28" w:name="_Toc492638878"/>
      <w:r w:rsidRPr="00A75EE5">
        <w:rPr>
          <w:noProof w:val="0"/>
        </w:rPr>
        <w:lastRenderedPageBreak/>
        <w:t>General Introduction</w:t>
      </w:r>
      <w:bookmarkEnd w:id="28"/>
    </w:p>
    <w:p w14:paraId="17ED51CC" w14:textId="3E7DE701" w:rsidR="00590352" w:rsidRPr="00A75EE5" w:rsidRDefault="00590352" w:rsidP="00D219C0">
      <w:pPr>
        <w:rPr>
          <w:rFonts w:eastAsia="Verdana"/>
          <w:szCs w:val="24"/>
        </w:rPr>
      </w:pPr>
      <w:r w:rsidRPr="00A75EE5">
        <w:rPr>
          <w:rFonts w:eastAsia="Verdana"/>
          <w:szCs w:val="24"/>
        </w:rPr>
        <w:t xml:space="preserve">This supplement is providing a standard-based </w:t>
      </w:r>
      <w:r w:rsidR="00A617C3" w:rsidRPr="00A75EE5">
        <w:t xml:space="preserve">HL7 </w:t>
      </w:r>
      <w:r w:rsidR="00EF10A8" w:rsidRPr="00A75EE5">
        <w:t>Fast Healthcare Interoperability Resources (</w:t>
      </w:r>
      <w:r w:rsidR="00A617C3" w:rsidRPr="00A75EE5">
        <w:t>FHIR</w:t>
      </w:r>
      <w:r w:rsidR="00EF10A8" w:rsidRPr="00A75EE5">
        <w:t>)</w:t>
      </w:r>
      <w:r w:rsidR="00A617C3" w:rsidRPr="00A75EE5">
        <w:t xml:space="preserve"> </w:t>
      </w:r>
      <w:r w:rsidR="006C3748" w:rsidRPr="00A75EE5">
        <w:t>Standard for Trial Use Release 3 (STU3)</w:t>
      </w:r>
      <w:r w:rsidR="003B7C28" w:rsidRPr="00A75EE5">
        <w:rPr>
          <w:rFonts w:eastAsia="Verdana"/>
          <w:szCs w:val="24"/>
        </w:rPr>
        <w:t xml:space="preserve"> </w:t>
      </w:r>
      <w:r w:rsidRPr="00A75EE5">
        <w:rPr>
          <w:rFonts w:eastAsia="Verdana"/>
          <w:szCs w:val="24"/>
        </w:rPr>
        <w:t xml:space="preserve">approach to acquiring medical device information at the point-of-care such that it can be retrieved and reused at a later time. </w:t>
      </w:r>
      <w:r w:rsidR="00CC3720" w:rsidRPr="00A75EE5">
        <w:rPr>
          <w:rFonts w:eastAsia="Verdana"/>
          <w:szCs w:val="24"/>
        </w:rPr>
        <w:t xml:space="preserve">The </w:t>
      </w:r>
      <w:r w:rsidR="003B7C28" w:rsidRPr="00A75EE5">
        <w:rPr>
          <w:rFonts w:eastAsia="Verdana"/>
          <w:szCs w:val="24"/>
        </w:rPr>
        <w:t>reuse of the</w:t>
      </w:r>
      <w:r w:rsidR="00CC3720" w:rsidRPr="00A75EE5">
        <w:rPr>
          <w:rFonts w:eastAsia="Verdana"/>
          <w:szCs w:val="24"/>
        </w:rPr>
        <w:t xml:space="preserve"> medical device</w:t>
      </w:r>
      <w:r w:rsidR="003B7C28" w:rsidRPr="00A75EE5">
        <w:rPr>
          <w:rFonts w:eastAsia="Verdana"/>
          <w:szCs w:val="24"/>
        </w:rPr>
        <w:t xml:space="preserve"> data is out-of-scope for this profile. </w:t>
      </w:r>
    </w:p>
    <w:p w14:paraId="0667CC70" w14:textId="77777777" w:rsidR="00D219C0" w:rsidRPr="00A75EE5" w:rsidRDefault="00064BFC" w:rsidP="00D219C0">
      <w:pPr>
        <w:rPr>
          <w:rFonts w:eastAsia="Verdana"/>
          <w:color w:val="000000"/>
          <w:szCs w:val="24"/>
        </w:rPr>
      </w:pPr>
      <w:r w:rsidRPr="00A75EE5">
        <w:rPr>
          <w:szCs w:val="24"/>
        </w:rPr>
        <w:t xml:space="preserve">Implantable medical devices are essential for the treatment and management of a wide variety of medical conditions. These devices are costly and concerns about illegitimate (i.e., counterfeit, stolen) products being used for patient care has become a global issue. Post-market surveillance of implantable medical devices can be challenging due to the longevity of the patient and the medical device unless there is a reliable implant tracking method. In 2013, the United States Food and Drug Administration (FDA) issued a unique device identifier (UDI) system designed to identify and track implantable medical devices throughout their distribution and use in the United States. The EU will be developing and adopting similar legislation. </w:t>
      </w:r>
      <w:r w:rsidR="00D219C0" w:rsidRPr="00A75EE5">
        <w:rPr>
          <w:rFonts w:eastAsia="Verdana"/>
          <w:color w:val="000000"/>
          <w:szCs w:val="24"/>
        </w:rPr>
        <w:t>The desire is to combine data from premarket approval with post-market settings to help address issues of cost and concerns about illegitimate products and to gain understanding of performance and clinical outcomes of implantable medical devices.</w:t>
      </w:r>
    </w:p>
    <w:p w14:paraId="571AA98C" w14:textId="77777777" w:rsidR="00064BFC" w:rsidRPr="00A75EE5" w:rsidRDefault="00064BFC" w:rsidP="00634973">
      <w:pPr>
        <w:rPr>
          <w:szCs w:val="24"/>
        </w:rPr>
      </w:pPr>
      <w:r w:rsidRPr="00A75EE5">
        <w:rPr>
          <w:szCs w:val="24"/>
        </w:rPr>
        <w:t>The manufacturer supplies a unique computer-readable identifier on the label of implantable medical devices to enable traceability of where the implantable medical device has been distributed. Unfortunately, it does not enable standardized data exchange from healthcare organizations inventory management systems (IMS) to an EHR and then to a national registry, where activities occur such as infection prevention or guideline development to protect patients from hospital acquired infections (HAIs). The inability to track a medical device from premarket through post-market surveillance systems for adverse event reporting, recalls, corrections, removals/revisions, continued evaluation on safety, effectiveness and reliability of device for intended use, due to the lack of standards available to electronically share the UDI data, makes post-market surveillance of implantable medical devices challenging.</w:t>
      </w:r>
    </w:p>
    <w:p w14:paraId="34E736ED" w14:textId="363EFC92" w:rsidR="00634973" w:rsidRPr="00A75EE5" w:rsidRDefault="00634973" w:rsidP="00634973">
      <w:pPr>
        <w:rPr>
          <w:rFonts w:eastAsia="Verdana"/>
          <w:color w:val="000000"/>
          <w:szCs w:val="24"/>
        </w:rPr>
      </w:pPr>
      <w:r w:rsidRPr="00A75EE5">
        <w:rPr>
          <w:rFonts w:eastAsia="Verdana"/>
          <w:color w:val="000000"/>
          <w:szCs w:val="24"/>
        </w:rPr>
        <w:t xml:space="preserve">Currently, healthcare organizations collect data on healthcare-associated infections (HAI) caused by certain medical devices (i.e., central venous catheters). Implantable medical device data is collected in a variety of ways, manually entered or partial look up in the electronic health record (EHR), manually entered in an EHR tab that doesn’t become part of the patients EHR, or manually </w:t>
      </w:r>
      <w:r w:rsidR="00AE3FD6" w:rsidRPr="00A75EE5">
        <w:rPr>
          <w:rFonts w:eastAsia="Verdana"/>
          <w:color w:val="000000"/>
          <w:szCs w:val="24"/>
        </w:rPr>
        <w:t xml:space="preserve">entered </w:t>
      </w:r>
      <w:r w:rsidRPr="00A75EE5">
        <w:rPr>
          <w:rFonts w:eastAsia="Verdana"/>
          <w:color w:val="000000"/>
          <w:szCs w:val="24"/>
        </w:rPr>
        <w:t xml:space="preserve">on a study or </w:t>
      </w:r>
      <w:r w:rsidR="00AE3FD6" w:rsidRPr="00A75EE5">
        <w:rPr>
          <w:rFonts w:eastAsia="Verdana"/>
          <w:color w:val="000000"/>
          <w:szCs w:val="24"/>
        </w:rPr>
        <w:t xml:space="preserve">a </w:t>
      </w:r>
      <w:r w:rsidRPr="00A75EE5">
        <w:rPr>
          <w:rFonts w:eastAsia="Verdana"/>
          <w:color w:val="000000"/>
          <w:szCs w:val="24"/>
        </w:rPr>
        <w:t xml:space="preserve">registry log that is aggregated by a healthcare organization’s Quality Department or special study coordinator that is sent to </w:t>
      </w:r>
      <w:r w:rsidR="00AE3FD6" w:rsidRPr="00A75EE5">
        <w:rPr>
          <w:rFonts w:eastAsia="Verdana"/>
          <w:color w:val="000000"/>
          <w:szCs w:val="24"/>
        </w:rPr>
        <w:t xml:space="preserve">a </w:t>
      </w:r>
      <w:r w:rsidRPr="00A75EE5">
        <w:rPr>
          <w:rFonts w:eastAsia="Verdana"/>
          <w:color w:val="000000"/>
          <w:szCs w:val="24"/>
        </w:rPr>
        <w:t xml:space="preserve">national registry. Inoperability of electronic data, manual data entry, and data manipulation lends itself to human error and inaccurate data capture leading to healthcare inefficiencies and patient safety </w:t>
      </w:r>
      <w:r w:rsidR="000D14E8" w:rsidRPr="00A75EE5">
        <w:rPr>
          <w:rFonts w:eastAsia="Verdana"/>
          <w:color w:val="000000"/>
          <w:szCs w:val="24"/>
        </w:rPr>
        <w:t xml:space="preserve">risks. </w:t>
      </w:r>
    </w:p>
    <w:p w14:paraId="2532FE7C" w14:textId="3C51B8AE" w:rsidR="00634973" w:rsidRPr="00A75EE5" w:rsidRDefault="00634973" w:rsidP="00634973">
      <w:pPr>
        <w:rPr>
          <w:rFonts w:eastAsia="Verdana"/>
          <w:color w:val="000000"/>
          <w:szCs w:val="24"/>
        </w:rPr>
      </w:pPr>
      <w:r w:rsidRPr="00A75EE5">
        <w:rPr>
          <w:rFonts w:eastAsia="Verdana"/>
          <w:color w:val="000000"/>
          <w:szCs w:val="24"/>
        </w:rPr>
        <w:t xml:space="preserve">Implantable medical devices enter healthcare organizations through a variety of methods. No matter the method used to requisition the implantable medical device, once it arrives </w:t>
      </w:r>
      <w:r w:rsidR="00EF10A8" w:rsidRPr="00A75EE5">
        <w:rPr>
          <w:rFonts w:eastAsia="Verdana"/>
          <w:color w:val="000000"/>
          <w:szCs w:val="24"/>
        </w:rPr>
        <w:t>in</w:t>
      </w:r>
      <w:r w:rsidRPr="00A75EE5">
        <w:rPr>
          <w:rFonts w:eastAsia="Verdana"/>
          <w:color w:val="000000"/>
          <w:szCs w:val="24"/>
        </w:rPr>
        <w:t xml:space="preserve"> the healthcare organization</w:t>
      </w:r>
      <w:r w:rsidR="00570DA1" w:rsidRPr="00A75EE5">
        <w:rPr>
          <w:rFonts w:eastAsia="Verdana"/>
          <w:color w:val="000000"/>
          <w:szCs w:val="24"/>
        </w:rPr>
        <w:t>’s</w:t>
      </w:r>
      <w:r w:rsidRPr="00A75EE5">
        <w:rPr>
          <w:rFonts w:eastAsia="Verdana"/>
          <w:color w:val="000000"/>
          <w:szCs w:val="24"/>
        </w:rPr>
        <w:t xml:space="preserve"> supply chain, inventory control personnel scan the implantable medical device which adds it into the healthcare organization’s inventory and master item file. The UDI, which is embedded in one of the barcodes on the package</w:t>
      </w:r>
      <w:r w:rsidR="00570DA1" w:rsidRPr="00A75EE5">
        <w:rPr>
          <w:rFonts w:eastAsia="Verdana"/>
          <w:color w:val="000000"/>
          <w:szCs w:val="24"/>
        </w:rPr>
        <w:t xml:space="preserve"> label</w:t>
      </w:r>
      <w:r w:rsidRPr="00A75EE5">
        <w:rPr>
          <w:rFonts w:eastAsia="Verdana"/>
          <w:color w:val="000000"/>
          <w:szCs w:val="24"/>
        </w:rPr>
        <w:t xml:space="preserve">, is not accepted by the </w:t>
      </w:r>
      <w:r w:rsidR="00570DA1" w:rsidRPr="00A75EE5">
        <w:rPr>
          <w:rFonts w:eastAsia="Verdana"/>
          <w:color w:val="000000"/>
          <w:szCs w:val="24"/>
        </w:rPr>
        <w:t>organization’s inventory management system (</w:t>
      </w:r>
      <w:r w:rsidRPr="00A75EE5">
        <w:rPr>
          <w:rFonts w:eastAsia="Verdana"/>
          <w:color w:val="000000"/>
          <w:szCs w:val="24"/>
        </w:rPr>
        <w:t>IMS</w:t>
      </w:r>
      <w:r w:rsidR="00570DA1" w:rsidRPr="00A75EE5">
        <w:rPr>
          <w:rFonts w:eastAsia="Verdana"/>
          <w:color w:val="000000"/>
          <w:szCs w:val="24"/>
        </w:rPr>
        <w:t>)</w:t>
      </w:r>
      <w:r w:rsidRPr="00A75EE5">
        <w:rPr>
          <w:rFonts w:eastAsia="Verdana"/>
          <w:color w:val="000000"/>
          <w:szCs w:val="24"/>
        </w:rPr>
        <w:t xml:space="preserve">. The IMS typically only accepts the global </w:t>
      </w:r>
      <w:r w:rsidRPr="00A75EE5">
        <w:rPr>
          <w:rFonts w:eastAsia="Verdana"/>
          <w:color w:val="000000"/>
          <w:szCs w:val="24"/>
        </w:rPr>
        <w:lastRenderedPageBreak/>
        <w:t>trade identification number (GTIN) from the scanned barcode. At the point of use the clinician scans the barcode on the implantable medical device package</w:t>
      </w:r>
      <w:r w:rsidR="00570DA1" w:rsidRPr="00A75EE5">
        <w:rPr>
          <w:rFonts w:eastAsia="Verdana"/>
          <w:color w:val="000000"/>
          <w:szCs w:val="24"/>
        </w:rPr>
        <w:t>,</w:t>
      </w:r>
      <w:r w:rsidRPr="00A75EE5">
        <w:rPr>
          <w:rFonts w:eastAsia="Verdana"/>
          <w:color w:val="000000"/>
          <w:szCs w:val="24"/>
        </w:rPr>
        <w:t xml:space="preserve"> if th</w:t>
      </w:r>
      <w:r w:rsidR="00570DA1" w:rsidRPr="00A75EE5">
        <w:rPr>
          <w:rFonts w:eastAsia="Verdana"/>
          <w:color w:val="000000"/>
          <w:szCs w:val="24"/>
        </w:rPr>
        <w:t>e healthcare organization has</w:t>
      </w:r>
      <w:r w:rsidRPr="00A75EE5">
        <w:rPr>
          <w:rFonts w:eastAsia="Verdana"/>
          <w:color w:val="000000"/>
          <w:szCs w:val="24"/>
        </w:rPr>
        <w:t xml:space="preserve"> automated identification and data capture (AIDC) technology</w:t>
      </w:r>
      <w:r w:rsidR="00570DA1" w:rsidRPr="00A75EE5">
        <w:rPr>
          <w:rFonts w:eastAsia="Verdana"/>
          <w:color w:val="000000"/>
          <w:szCs w:val="24"/>
        </w:rPr>
        <w:t xml:space="preserve"> (i.e., barcode scanner)</w:t>
      </w:r>
      <w:r w:rsidRPr="00A75EE5">
        <w:rPr>
          <w:rFonts w:eastAsia="Verdana"/>
          <w:color w:val="000000"/>
          <w:szCs w:val="24"/>
        </w:rPr>
        <w:t xml:space="preserve">. Or the clinician manually enters the UDI data into the EHR. </w:t>
      </w:r>
    </w:p>
    <w:p w14:paraId="3059B377" w14:textId="77777777" w:rsidR="00634973" w:rsidRPr="00A75EE5" w:rsidRDefault="00634973" w:rsidP="00634973">
      <w:pPr>
        <w:rPr>
          <w:rFonts w:eastAsia="Verdana"/>
          <w:color w:val="000000"/>
          <w:szCs w:val="24"/>
        </w:rPr>
      </w:pPr>
      <w:r w:rsidRPr="00A75EE5">
        <w:rPr>
          <w:rFonts w:eastAsia="Verdana"/>
          <w:color w:val="000000"/>
          <w:szCs w:val="24"/>
        </w:rPr>
        <w:t xml:space="preserve">If the clinician has a scanner and finds the correctly formatted barcode, the scanner accepts the UDI. The barcode scanner and EHR system exchange the UDI data and the data becomes part of the patient’s EHR. The EHRs UDI data cannot be exchanged with the </w:t>
      </w:r>
      <w:r w:rsidR="00CD0741" w:rsidRPr="00A75EE5">
        <w:rPr>
          <w:rFonts w:eastAsia="Verdana"/>
          <w:color w:val="000000"/>
          <w:szCs w:val="24"/>
        </w:rPr>
        <w:t>inventory management system</w:t>
      </w:r>
      <w:r w:rsidRPr="00A75EE5">
        <w:rPr>
          <w:rFonts w:eastAsia="Verdana"/>
          <w:color w:val="000000"/>
          <w:szCs w:val="24"/>
        </w:rPr>
        <w:t xml:space="preserve"> for the healthcare organizations business processes because different data standards are being used on the device packaging that can’t be used by the IMS. By transforming the information that is stored in the different barcode formats into a standardized format, healthcare organization’s IMS and EHRs can become interoperable and standardized submission of that data can be exchanged with a national registry or payer organizations. </w:t>
      </w:r>
    </w:p>
    <w:p w14:paraId="7C469C97" w14:textId="29A6AE14" w:rsidR="00CD0741" w:rsidRPr="00A75EE5" w:rsidRDefault="00634973" w:rsidP="00CD0741">
      <w:pPr>
        <w:rPr>
          <w:rFonts w:eastAsia="Verdana"/>
          <w:color w:val="000000"/>
          <w:szCs w:val="24"/>
        </w:rPr>
      </w:pPr>
      <w:r w:rsidRPr="00A75EE5">
        <w:rPr>
          <w:rFonts w:eastAsia="Verdana"/>
          <w:color w:val="000000"/>
          <w:szCs w:val="24"/>
        </w:rPr>
        <w:t xml:space="preserve">Implantable medical device failures, infections, or complications cost healthcare organizations and payer associations thousands of dollars. The benefits of this profile </w:t>
      </w:r>
      <w:r w:rsidR="000D14E8" w:rsidRPr="00A75EE5">
        <w:rPr>
          <w:rFonts w:eastAsia="Verdana"/>
          <w:color w:val="000000"/>
          <w:szCs w:val="24"/>
        </w:rPr>
        <w:t xml:space="preserve">are as follows: it </w:t>
      </w:r>
      <w:r w:rsidRPr="00A75EE5">
        <w:rPr>
          <w:rFonts w:eastAsia="Verdana"/>
          <w:color w:val="000000"/>
          <w:szCs w:val="24"/>
        </w:rPr>
        <w:t>will improve patient safety</w:t>
      </w:r>
      <w:r w:rsidR="000D14E8" w:rsidRPr="00A75EE5">
        <w:rPr>
          <w:rFonts w:eastAsia="Verdana"/>
          <w:color w:val="000000"/>
          <w:szCs w:val="24"/>
        </w:rPr>
        <w:t>;</w:t>
      </w:r>
      <w:r w:rsidRPr="00A75EE5">
        <w:rPr>
          <w:rFonts w:eastAsia="Verdana"/>
          <w:color w:val="000000"/>
          <w:szCs w:val="24"/>
        </w:rPr>
        <w:t xml:space="preserve"> remove clinicians from manual data entry</w:t>
      </w:r>
      <w:r w:rsidR="000D14E8" w:rsidRPr="00A75EE5">
        <w:rPr>
          <w:rFonts w:eastAsia="Verdana"/>
          <w:color w:val="000000"/>
          <w:szCs w:val="24"/>
        </w:rPr>
        <w:t>;</w:t>
      </w:r>
      <w:r w:rsidRPr="00A75EE5">
        <w:rPr>
          <w:rFonts w:eastAsia="Verdana"/>
          <w:color w:val="000000"/>
          <w:szCs w:val="24"/>
        </w:rPr>
        <w:t xml:space="preserve"> foster accurate data capture</w:t>
      </w:r>
      <w:r w:rsidR="000D14E8" w:rsidRPr="00A75EE5">
        <w:rPr>
          <w:rFonts w:eastAsia="Verdana"/>
          <w:color w:val="000000"/>
          <w:szCs w:val="24"/>
        </w:rPr>
        <w:t>;</w:t>
      </w:r>
      <w:r w:rsidRPr="00A75EE5">
        <w:rPr>
          <w:rFonts w:eastAsia="Verdana"/>
          <w:color w:val="000000"/>
          <w:szCs w:val="24"/>
        </w:rPr>
        <w:t xml:space="preserve"> and provide an approach for implantable medical device collection to a national registry. This profile will produce the technical specifications for the exchange of implantable medical device data from the various healthcare information systems using the UDI barcode data to exchange with a national registry to track implantable medical device safety, effectiveness, and rates of infection.</w:t>
      </w:r>
    </w:p>
    <w:p w14:paraId="3BF24E2F" w14:textId="5C43C8AA" w:rsidR="00EC5547" w:rsidRPr="00A75EE5" w:rsidRDefault="00CD0741" w:rsidP="00CD0741">
      <w:pPr>
        <w:rPr>
          <w:rFonts w:eastAsia="Verdana"/>
          <w:color w:val="000000"/>
          <w:szCs w:val="24"/>
        </w:rPr>
      </w:pPr>
      <w:r w:rsidRPr="00A75EE5">
        <w:rPr>
          <w:rFonts w:eastAsia="Verdana"/>
          <w:color w:val="000000"/>
          <w:szCs w:val="24"/>
        </w:rPr>
        <w:t>UDIs on implantable medical device labels and packages and in certain cases, directly on the devices, will improve the quality of information for medical device adverse event reporting, to identity product quality issues more quickly, target recalls, and ultimately improve patient safety. These are international concerns as identified in the International Consortium for Orthopedic Registry (ICOR). ICOR is a US FDA sponsored initiative that represents 14 nations (i.e., England/Wales, Denmark, Portugal, New Zealand) to evaluate implant safety and effectiveness. This international consortium collect</w:t>
      </w:r>
      <w:r w:rsidR="00C50D4C" w:rsidRPr="00A75EE5">
        <w:rPr>
          <w:rFonts w:eastAsia="Verdana"/>
          <w:color w:val="000000"/>
          <w:szCs w:val="24"/>
        </w:rPr>
        <w:t>s</w:t>
      </w:r>
      <w:r w:rsidRPr="00A75EE5">
        <w:rPr>
          <w:rFonts w:eastAsia="Verdana"/>
          <w:color w:val="000000"/>
          <w:szCs w:val="24"/>
        </w:rPr>
        <w:t xml:space="preserve"> surveillance data for implantable medical devices. </w:t>
      </w:r>
    </w:p>
    <w:p w14:paraId="59AE2854" w14:textId="296C351F" w:rsidR="00CD0741" w:rsidRPr="00A75EE5" w:rsidRDefault="00CD0741" w:rsidP="00CD0741">
      <w:pPr>
        <w:rPr>
          <w:rFonts w:eastAsia="Verdana"/>
          <w:color w:val="000000"/>
          <w:szCs w:val="24"/>
        </w:rPr>
      </w:pPr>
      <w:r w:rsidRPr="00A75EE5">
        <w:rPr>
          <w:rFonts w:eastAsia="Verdana"/>
          <w:color w:val="000000"/>
          <w:szCs w:val="24"/>
        </w:rPr>
        <w:t>When data has to be manipulated by an individual</w:t>
      </w:r>
      <w:r w:rsidR="00CC3720" w:rsidRPr="00A75EE5">
        <w:rPr>
          <w:rFonts w:eastAsia="Verdana"/>
          <w:color w:val="000000"/>
          <w:szCs w:val="24"/>
        </w:rPr>
        <w:t>,</w:t>
      </w:r>
      <w:r w:rsidRPr="00A75EE5">
        <w:rPr>
          <w:rFonts w:eastAsia="Verdana"/>
          <w:color w:val="000000"/>
          <w:szCs w:val="24"/>
        </w:rPr>
        <w:t xml:space="preserve"> data quality becomes a factor. Manually transcribing data</w:t>
      </w:r>
      <w:r w:rsidR="00CC3720" w:rsidRPr="00A75EE5">
        <w:rPr>
          <w:rFonts w:eastAsia="Verdana"/>
          <w:color w:val="000000"/>
          <w:szCs w:val="24"/>
        </w:rPr>
        <w:t>,</w:t>
      </w:r>
      <w:r w:rsidRPr="00A75EE5">
        <w:rPr>
          <w:rFonts w:eastAsia="Verdana"/>
          <w:color w:val="000000"/>
          <w:szCs w:val="24"/>
        </w:rPr>
        <w:t xml:space="preserve"> because </w:t>
      </w:r>
      <w:r w:rsidR="000D14E8" w:rsidRPr="00A75EE5">
        <w:rPr>
          <w:rFonts w:eastAsia="Verdana"/>
          <w:color w:val="000000"/>
          <w:szCs w:val="24"/>
        </w:rPr>
        <w:t>the target system</w:t>
      </w:r>
      <w:r w:rsidRPr="00A75EE5">
        <w:rPr>
          <w:rFonts w:eastAsia="Verdana"/>
          <w:color w:val="000000"/>
          <w:szCs w:val="24"/>
        </w:rPr>
        <w:t xml:space="preserve"> uses one standard and its source uses another</w:t>
      </w:r>
      <w:r w:rsidR="00CC3720" w:rsidRPr="00A75EE5">
        <w:rPr>
          <w:rFonts w:eastAsia="Verdana"/>
          <w:color w:val="000000"/>
          <w:szCs w:val="24"/>
        </w:rPr>
        <w:t>,</w:t>
      </w:r>
      <w:r w:rsidR="00EC5547" w:rsidRPr="00A75EE5">
        <w:rPr>
          <w:rFonts w:eastAsia="Verdana"/>
          <w:color w:val="000000"/>
          <w:szCs w:val="24"/>
        </w:rPr>
        <w:t xml:space="preserve"> is</w:t>
      </w:r>
      <w:r w:rsidRPr="00A75EE5">
        <w:rPr>
          <w:rFonts w:eastAsia="Verdana"/>
          <w:color w:val="000000"/>
          <w:szCs w:val="24"/>
        </w:rPr>
        <w:t xml:space="preserve"> prone to human error. Incorrect data formatting or missing data can cause rejection of </w:t>
      </w:r>
      <w:r w:rsidR="00EC5547" w:rsidRPr="00A75EE5">
        <w:rPr>
          <w:rFonts w:eastAsia="Verdana"/>
          <w:color w:val="000000"/>
          <w:szCs w:val="24"/>
        </w:rPr>
        <w:t xml:space="preserve">data by </w:t>
      </w:r>
      <w:r w:rsidRPr="00A75EE5">
        <w:rPr>
          <w:rFonts w:eastAsia="Verdana"/>
          <w:color w:val="000000"/>
          <w:szCs w:val="24"/>
        </w:rPr>
        <w:t xml:space="preserve">a registry submission or rework may need to occur. Patient safety can be jeopardized if incorrect data is transcribed and decisions </w:t>
      </w:r>
      <w:r w:rsidR="00CC3720" w:rsidRPr="00A75EE5">
        <w:rPr>
          <w:rFonts w:eastAsia="Verdana"/>
          <w:color w:val="000000"/>
          <w:szCs w:val="24"/>
        </w:rPr>
        <w:t xml:space="preserve">are made </w:t>
      </w:r>
      <w:r w:rsidRPr="00A75EE5">
        <w:rPr>
          <w:rFonts w:eastAsia="Verdana"/>
          <w:color w:val="000000"/>
          <w:szCs w:val="24"/>
        </w:rPr>
        <w:t>f</w:t>
      </w:r>
      <w:r w:rsidR="00CC3720" w:rsidRPr="00A75EE5">
        <w:rPr>
          <w:rFonts w:eastAsia="Verdana"/>
          <w:color w:val="000000"/>
          <w:szCs w:val="24"/>
        </w:rPr>
        <w:t>rom</w:t>
      </w:r>
      <w:r w:rsidRPr="00A75EE5">
        <w:rPr>
          <w:rFonts w:eastAsia="Verdana"/>
          <w:color w:val="000000"/>
          <w:szCs w:val="24"/>
        </w:rPr>
        <w:t xml:space="preserve"> incorrect data</w:t>
      </w:r>
      <w:r w:rsidR="00BB416E" w:rsidRPr="00A75EE5">
        <w:rPr>
          <w:rFonts w:eastAsia="Verdana"/>
          <w:color w:val="000000"/>
          <w:szCs w:val="24"/>
        </w:rPr>
        <w:t xml:space="preserve">. </w:t>
      </w:r>
      <w:bookmarkStart w:id="29" w:name="SCOPE_END"/>
      <w:bookmarkStart w:id="30" w:name="BKM_38734CA6_45A9_4B09_9593_B872D0DFC209"/>
      <w:bookmarkEnd w:id="29"/>
      <w:bookmarkEnd w:id="30"/>
    </w:p>
    <w:p w14:paraId="094E14C2" w14:textId="235E98A2" w:rsidR="00C50D4C" w:rsidRPr="00A75EE5" w:rsidRDefault="00C50D4C" w:rsidP="00C50D4C">
      <w:pPr>
        <w:rPr>
          <w:rFonts w:eastAsia="Verdana"/>
          <w:szCs w:val="24"/>
        </w:rPr>
      </w:pPr>
      <w:r w:rsidRPr="00A75EE5">
        <w:rPr>
          <w:rFonts w:eastAsia="Verdana"/>
          <w:szCs w:val="24"/>
        </w:rPr>
        <w:t>This profile is intended to augment Device Manager systems that implement IHE PCD Technical Framework</w:t>
      </w:r>
      <w:r w:rsidR="00EC5547" w:rsidRPr="00A75EE5">
        <w:rPr>
          <w:rFonts w:eastAsia="Verdana"/>
          <w:szCs w:val="24"/>
        </w:rPr>
        <w:t>,</w:t>
      </w:r>
      <w:r w:rsidRPr="00A75EE5">
        <w:rPr>
          <w:rFonts w:eastAsia="Verdana"/>
          <w:szCs w:val="24"/>
        </w:rPr>
        <w:t xml:space="preserve"> but it is focused on </w:t>
      </w:r>
      <w:r w:rsidR="00A617C3" w:rsidRPr="00A75EE5">
        <w:t xml:space="preserve">HL7 FHIR </w:t>
      </w:r>
      <w:r w:rsidR="006C3748" w:rsidRPr="00A75EE5">
        <w:t>Standard for Trial Use Release 3 (STU3)</w:t>
      </w:r>
      <w:r w:rsidR="00A617C3" w:rsidRPr="00A75EE5">
        <w:rPr>
          <w:rFonts w:eastAsia="Verdana"/>
          <w:szCs w:val="24"/>
        </w:rPr>
        <w:t xml:space="preserve"> </w:t>
      </w:r>
      <w:r w:rsidRPr="00A75EE5">
        <w:rPr>
          <w:rFonts w:eastAsia="Verdana"/>
          <w:szCs w:val="24"/>
        </w:rPr>
        <w:t>adoption.</w:t>
      </w:r>
      <w:r w:rsidR="00EC5547" w:rsidRPr="00A75EE5">
        <w:rPr>
          <w:rFonts w:eastAsia="Verdana"/>
          <w:szCs w:val="24"/>
        </w:rPr>
        <w:t xml:space="preserve"> </w:t>
      </w:r>
      <w:r w:rsidRPr="00A75EE5">
        <w:rPr>
          <w:rFonts w:eastAsia="Verdana"/>
          <w:szCs w:val="24"/>
        </w:rPr>
        <w:t>When associating the device with the patient using HL7 V2 transactions implementers have the option to use, PAM (Patient Administration Management) or PCIM (Point-of-Care Identity Management) specification currently under development. This profile provides</w:t>
      </w:r>
      <w:r w:rsidR="00EC5547" w:rsidRPr="00A75EE5">
        <w:rPr>
          <w:rFonts w:eastAsia="Verdana"/>
          <w:szCs w:val="24"/>
        </w:rPr>
        <w:t xml:space="preserve"> a </w:t>
      </w:r>
      <w:r w:rsidR="00A617C3" w:rsidRPr="00A75EE5">
        <w:t xml:space="preserve">HL7 FHIR </w:t>
      </w:r>
      <w:r w:rsidR="006C3748" w:rsidRPr="00A75EE5">
        <w:t>Standard for Trial Use Release 3 (STU3)</w:t>
      </w:r>
      <w:r w:rsidR="00A617C3" w:rsidRPr="00A75EE5">
        <w:rPr>
          <w:rFonts w:eastAsia="Verdana"/>
          <w:szCs w:val="24"/>
        </w:rPr>
        <w:t xml:space="preserve"> </w:t>
      </w:r>
      <w:r w:rsidR="00EC5547" w:rsidRPr="00A75EE5">
        <w:rPr>
          <w:rFonts w:eastAsia="Verdana"/>
          <w:szCs w:val="24"/>
        </w:rPr>
        <w:t>base</w:t>
      </w:r>
      <w:r w:rsidR="003B7C28" w:rsidRPr="00A75EE5">
        <w:rPr>
          <w:rFonts w:eastAsia="Verdana"/>
          <w:szCs w:val="24"/>
        </w:rPr>
        <w:t>d</w:t>
      </w:r>
      <w:r w:rsidR="00EC5547" w:rsidRPr="00A75EE5">
        <w:rPr>
          <w:rFonts w:eastAsia="Verdana"/>
          <w:szCs w:val="24"/>
        </w:rPr>
        <w:t xml:space="preserve"> approach to create</w:t>
      </w:r>
      <w:r w:rsidRPr="00A75EE5">
        <w:rPr>
          <w:rFonts w:eastAsia="Verdana"/>
          <w:szCs w:val="24"/>
        </w:rPr>
        <w:t xml:space="preserve"> individual device</w:t>
      </w:r>
      <w:r w:rsidR="00EC5547" w:rsidRPr="00A75EE5">
        <w:rPr>
          <w:rFonts w:eastAsia="Verdana"/>
          <w:szCs w:val="24"/>
        </w:rPr>
        <w:t>s</w:t>
      </w:r>
      <w:r w:rsidRPr="00A75EE5">
        <w:rPr>
          <w:rFonts w:eastAsia="Verdana"/>
          <w:szCs w:val="24"/>
        </w:rPr>
        <w:t xml:space="preserve"> and procedure records</w:t>
      </w:r>
      <w:r w:rsidR="00EC5547" w:rsidRPr="00A75EE5">
        <w:rPr>
          <w:rFonts w:eastAsia="Verdana"/>
          <w:szCs w:val="24"/>
        </w:rPr>
        <w:t>,</w:t>
      </w:r>
      <w:r w:rsidRPr="00A75EE5">
        <w:rPr>
          <w:rFonts w:eastAsia="Verdana"/>
          <w:szCs w:val="24"/>
        </w:rPr>
        <w:t xml:space="preserve"> as well querying those data sets</w:t>
      </w:r>
      <w:r w:rsidR="00BB416E" w:rsidRPr="00A75EE5">
        <w:rPr>
          <w:rFonts w:eastAsia="Verdana"/>
          <w:szCs w:val="24"/>
        </w:rPr>
        <w:t xml:space="preserve">. </w:t>
      </w:r>
      <w:bookmarkStart w:id="31" w:name="RELATIONSHIP_TO_IHE_PATIENT_CARE_DEVICES"/>
      <w:bookmarkStart w:id="32" w:name="BKM_BCF0DAE0_ED18_427E_ABC7_C810C1B70F4B"/>
      <w:bookmarkEnd w:id="31"/>
      <w:bookmarkEnd w:id="32"/>
      <w:r w:rsidR="00626149" w:rsidRPr="00A75EE5">
        <w:rPr>
          <w:rFonts w:eastAsia="Verdana"/>
          <w:szCs w:val="24"/>
        </w:rPr>
        <w:t xml:space="preserve">The profile will do the following: </w:t>
      </w:r>
    </w:p>
    <w:p w14:paraId="137EFBB8" w14:textId="77777777" w:rsidR="00901F0B" w:rsidRPr="00A75EE5" w:rsidRDefault="00901F0B" w:rsidP="0098740D">
      <w:pPr>
        <w:pStyle w:val="ListBullet2"/>
      </w:pPr>
      <w:r w:rsidRPr="00A75EE5">
        <w:lastRenderedPageBreak/>
        <w:t>Create a FHIR Procedure specifying the patient, the device or devices involved, and the operator (i.e.</w:t>
      </w:r>
      <w:r w:rsidR="003B7C28" w:rsidRPr="00A75EE5">
        <w:t>,</w:t>
      </w:r>
      <w:r w:rsidRPr="00A75EE5">
        <w:t xml:space="preserve"> perioperative nurse, respiratory therapist, etc.) or provider who configured the device, validated its configuration and initiated the procedure.</w:t>
      </w:r>
    </w:p>
    <w:p w14:paraId="098B7FE3" w14:textId="77777777" w:rsidR="00901F0B" w:rsidRPr="00A75EE5" w:rsidRDefault="00901F0B" w:rsidP="0098740D">
      <w:pPr>
        <w:pStyle w:val="ListBullet2"/>
      </w:pPr>
      <w:r w:rsidRPr="00A75EE5">
        <w:t>If the devi</w:t>
      </w:r>
      <w:r w:rsidR="003B7C28" w:rsidRPr="00A75EE5">
        <w:t>ce is implanted, a FHIR Device R</w:t>
      </w:r>
      <w:r w:rsidRPr="00A75EE5">
        <w:t>esource will associate the patient with the implanted device. The Patient Device List will be created by querying</w:t>
      </w:r>
      <w:r w:rsidR="003B7C28" w:rsidRPr="00A75EE5">
        <w:t xml:space="preserve"> the EHR using a Device.search </w:t>
      </w:r>
      <w:r w:rsidRPr="00A75EE5">
        <w:t>by patient operation.</w:t>
      </w:r>
    </w:p>
    <w:p w14:paraId="47B5EA3A" w14:textId="77777777" w:rsidR="00901F0B" w:rsidRPr="00A75EE5" w:rsidRDefault="003B7C28" w:rsidP="0098740D">
      <w:pPr>
        <w:pStyle w:val="ListBullet2"/>
      </w:pPr>
      <w:r w:rsidRPr="00A75EE5">
        <w:t>If a</w:t>
      </w:r>
      <w:r w:rsidR="00901F0B" w:rsidRPr="00A75EE5">
        <w:t xml:space="preserve"> device is used to monitor the patient or administer medication</w:t>
      </w:r>
      <w:r w:rsidRPr="00A75EE5">
        <w:t>,</w:t>
      </w:r>
      <w:r w:rsidR="00901F0B" w:rsidRPr="00A75EE5">
        <w:t xml:space="preserve"> the procedure indicates duration and the associated medication order.</w:t>
      </w:r>
    </w:p>
    <w:p w14:paraId="28E786D8" w14:textId="77777777" w:rsidR="00FA4ACA" w:rsidRPr="00A75EE5" w:rsidRDefault="00FA4ACA" w:rsidP="0098740D">
      <w:pPr>
        <w:pStyle w:val="BodyText"/>
      </w:pPr>
    </w:p>
    <w:p w14:paraId="552CC2CA" w14:textId="55360CB7" w:rsidR="00747676" w:rsidRPr="00A75EE5" w:rsidRDefault="00747676" w:rsidP="0098740D">
      <w:pPr>
        <w:pStyle w:val="Heading1"/>
        <w:numPr>
          <w:ilvl w:val="0"/>
          <w:numId w:val="0"/>
        </w:numPr>
        <w:rPr>
          <w:noProof w:val="0"/>
        </w:rPr>
      </w:pPr>
      <w:bookmarkStart w:id="33" w:name="_Toc492638879"/>
      <w:r w:rsidRPr="00A75EE5">
        <w:rPr>
          <w:noProof w:val="0"/>
        </w:rPr>
        <w:lastRenderedPageBreak/>
        <w:t xml:space="preserve">Appendix A </w:t>
      </w:r>
      <w:r w:rsidR="001113AD" w:rsidRPr="00A75EE5">
        <w:rPr>
          <w:noProof w:val="0"/>
        </w:rPr>
        <w:t>–</w:t>
      </w:r>
      <w:r w:rsidRPr="00A75EE5">
        <w:rPr>
          <w:noProof w:val="0"/>
        </w:rPr>
        <w:t xml:space="preserve"> Actor Summary Definitions</w:t>
      </w:r>
      <w:bookmarkEnd w:id="33"/>
    </w:p>
    <w:p w14:paraId="3139B3AC" w14:textId="77777777" w:rsidR="00747676" w:rsidRPr="00A75EE5" w:rsidRDefault="00747676" w:rsidP="0098740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A75EE5" w14:paraId="4E37594A" w14:textId="77777777" w:rsidTr="00BB76BC">
        <w:tc>
          <w:tcPr>
            <w:tcW w:w="3078" w:type="dxa"/>
            <w:shd w:val="clear" w:color="auto" w:fill="D9D9D9"/>
          </w:tcPr>
          <w:p w14:paraId="0DAEA3BB" w14:textId="77777777" w:rsidR="00747676" w:rsidRPr="00A75EE5" w:rsidRDefault="00747676" w:rsidP="00EB71A2">
            <w:pPr>
              <w:pStyle w:val="TableEntryHeader"/>
              <w:rPr>
                <w:strike/>
              </w:rPr>
            </w:pPr>
            <w:r w:rsidRPr="00A75EE5">
              <w:t>Actor</w:t>
            </w:r>
          </w:p>
        </w:tc>
        <w:tc>
          <w:tcPr>
            <w:tcW w:w="6498" w:type="dxa"/>
            <w:shd w:val="clear" w:color="auto" w:fill="D9D9D9"/>
          </w:tcPr>
          <w:p w14:paraId="7FCBF307" w14:textId="77777777" w:rsidR="00747676" w:rsidRPr="00A75EE5" w:rsidRDefault="00747676" w:rsidP="00EB71A2">
            <w:pPr>
              <w:pStyle w:val="TableEntryHeader"/>
            </w:pPr>
            <w:r w:rsidRPr="00A75EE5">
              <w:t>Definition</w:t>
            </w:r>
          </w:p>
        </w:tc>
      </w:tr>
      <w:tr w:rsidR="00801F93" w:rsidRPr="00A75EE5" w14:paraId="7371AF39" w14:textId="77777777" w:rsidTr="00BB76BC">
        <w:tc>
          <w:tcPr>
            <w:tcW w:w="3078" w:type="dxa"/>
            <w:shd w:val="clear" w:color="auto" w:fill="auto"/>
          </w:tcPr>
          <w:p w14:paraId="3C694E90" w14:textId="77777777" w:rsidR="00801F93" w:rsidRPr="00A75EE5" w:rsidRDefault="00AC555A" w:rsidP="00AC555A">
            <w:pPr>
              <w:pStyle w:val="TableEntry"/>
            </w:pPr>
            <w:r w:rsidRPr="00A75EE5">
              <w:t xml:space="preserve">Medical </w:t>
            </w:r>
            <w:r w:rsidR="00D454AC" w:rsidRPr="00A75EE5">
              <w:t xml:space="preserve">Device </w:t>
            </w:r>
            <w:r w:rsidR="00801F93" w:rsidRPr="00A75EE5">
              <w:t xml:space="preserve">Reporter </w:t>
            </w:r>
          </w:p>
        </w:tc>
        <w:tc>
          <w:tcPr>
            <w:tcW w:w="6498" w:type="dxa"/>
            <w:shd w:val="clear" w:color="auto" w:fill="auto"/>
          </w:tcPr>
          <w:p w14:paraId="2EF7CC9F" w14:textId="77777777" w:rsidR="00801F93" w:rsidRPr="00A75EE5" w:rsidRDefault="009C41AA" w:rsidP="009C41AA">
            <w:pPr>
              <w:pStyle w:val="TableEntry"/>
            </w:pPr>
            <w:r w:rsidRPr="00A75EE5">
              <w:t>Report</w:t>
            </w:r>
            <w:r w:rsidR="00A40F01" w:rsidRPr="00A75EE5">
              <w:t>s</w:t>
            </w:r>
            <w:r w:rsidRPr="00A75EE5">
              <w:t xml:space="preserve"> </w:t>
            </w:r>
            <w:r w:rsidR="00A40F01" w:rsidRPr="00A75EE5">
              <w:t>on</w:t>
            </w:r>
            <w:r w:rsidRPr="00A75EE5">
              <w:t xml:space="preserve"> uses </w:t>
            </w:r>
            <w:r w:rsidR="00A40F01" w:rsidRPr="00A75EE5">
              <w:t xml:space="preserve">of </w:t>
            </w:r>
            <w:r w:rsidRPr="00A75EE5">
              <w:t>medical device</w:t>
            </w:r>
            <w:r w:rsidR="00A40F01" w:rsidRPr="00A75EE5">
              <w:t>s</w:t>
            </w:r>
            <w:r w:rsidR="00BB416E" w:rsidRPr="00A75EE5">
              <w:t xml:space="preserve">. </w:t>
            </w:r>
          </w:p>
        </w:tc>
      </w:tr>
      <w:tr w:rsidR="00801F93" w:rsidRPr="00A75EE5" w14:paraId="55EBF40D" w14:textId="77777777" w:rsidTr="00BB76BC">
        <w:tc>
          <w:tcPr>
            <w:tcW w:w="3078" w:type="dxa"/>
            <w:shd w:val="clear" w:color="auto" w:fill="auto"/>
          </w:tcPr>
          <w:p w14:paraId="6B5C1823" w14:textId="77777777" w:rsidR="00801F93" w:rsidRPr="00A75EE5" w:rsidRDefault="00AC555A" w:rsidP="00801F93">
            <w:pPr>
              <w:pStyle w:val="TableEntry"/>
            </w:pPr>
            <w:r w:rsidRPr="00A75EE5">
              <w:t xml:space="preserve">Medical </w:t>
            </w:r>
            <w:r w:rsidR="00801F93" w:rsidRPr="00A75EE5">
              <w:t>Device Server</w:t>
            </w:r>
          </w:p>
        </w:tc>
        <w:tc>
          <w:tcPr>
            <w:tcW w:w="6498" w:type="dxa"/>
            <w:shd w:val="clear" w:color="auto" w:fill="auto"/>
          </w:tcPr>
          <w:p w14:paraId="4716EF6D" w14:textId="77777777" w:rsidR="00801F93" w:rsidRPr="00A75EE5" w:rsidRDefault="00A40F01" w:rsidP="00A40F01">
            <w:pPr>
              <w:pStyle w:val="TableEntry"/>
            </w:pPr>
            <w:r w:rsidRPr="00A75EE5">
              <w:t>M</w:t>
            </w:r>
            <w:r w:rsidR="009C41AA" w:rsidRPr="00A75EE5">
              <w:t xml:space="preserve">aintains information about medical devices and medical device related procedures. </w:t>
            </w:r>
          </w:p>
        </w:tc>
      </w:tr>
      <w:tr w:rsidR="00801F93" w:rsidRPr="00A75EE5" w14:paraId="2EC4A0DC" w14:textId="77777777" w:rsidTr="00BB76BC">
        <w:tc>
          <w:tcPr>
            <w:tcW w:w="3078" w:type="dxa"/>
            <w:shd w:val="clear" w:color="auto" w:fill="auto"/>
          </w:tcPr>
          <w:p w14:paraId="57FE6D30" w14:textId="77777777" w:rsidR="00801F93" w:rsidRPr="00A75EE5" w:rsidRDefault="00AC555A" w:rsidP="00AC555A">
            <w:pPr>
              <w:pStyle w:val="TableEntry"/>
            </w:pPr>
            <w:r w:rsidRPr="00A75EE5">
              <w:t xml:space="preserve">Medical </w:t>
            </w:r>
            <w:r w:rsidR="00801F93" w:rsidRPr="00A75EE5">
              <w:t>Device Requester</w:t>
            </w:r>
          </w:p>
        </w:tc>
        <w:tc>
          <w:tcPr>
            <w:tcW w:w="6498" w:type="dxa"/>
            <w:shd w:val="clear" w:color="auto" w:fill="auto"/>
          </w:tcPr>
          <w:p w14:paraId="56AFBBCE" w14:textId="77777777" w:rsidR="00801F93" w:rsidRPr="00A75EE5" w:rsidRDefault="00A40F01" w:rsidP="00A40F01">
            <w:pPr>
              <w:pStyle w:val="TableEntry"/>
            </w:pPr>
            <w:r w:rsidRPr="00A75EE5">
              <w:t>Requests for uses of medical devices</w:t>
            </w:r>
            <w:r w:rsidR="00BB416E" w:rsidRPr="00A75EE5">
              <w:t xml:space="preserve">. </w:t>
            </w:r>
          </w:p>
        </w:tc>
      </w:tr>
    </w:tbl>
    <w:p w14:paraId="485BD54A" w14:textId="77777777" w:rsidR="00F270C7" w:rsidRPr="00A75EE5" w:rsidRDefault="00F270C7" w:rsidP="0098740D">
      <w:pPr>
        <w:pStyle w:val="BodyText"/>
      </w:pPr>
    </w:p>
    <w:p w14:paraId="061248A9" w14:textId="1592AA0A" w:rsidR="00747676" w:rsidRPr="00A75EE5" w:rsidRDefault="00747676" w:rsidP="0098740D">
      <w:pPr>
        <w:pStyle w:val="Heading1"/>
        <w:pageBreakBefore w:val="0"/>
        <w:numPr>
          <w:ilvl w:val="0"/>
          <w:numId w:val="0"/>
        </w:numPr>
        <w:rPr>
          <w:noProof w:val="0"/>
        </w:rPr>
      </w:pPr>
      <w:bookmarkStart w:id="34" w:name="_Toc492638880"/>
      <w:r w:rsidRPr="00A75EE5">
        <w:rPr>
          <w:noProof w:val="0"/>
        </w:rPr>
        <w:t xml:space="preserve">Appendix B </w:t>
      </w:r>
      <w:r w:rsidR="001113AD" w:rsidRPr="00A75EE5">
        <w:rPr>
          <w:noProof w:val="0"/>
        </w:rPr>
        <w:t>–</w:t>
      </w:r>
      <w:r w:rsidRPr="00A75EE5">
        <w:rPr>
          <w:noProof w:val="0"/>
        </w:rPr>
        <w:t xml:space="preserve"> Transaction Summary Definitions</w:t>
      </w:r>
      <w:bookmarkEnd w:id="34"/>
    </w:p>
    <w:p w14:paraId="067A2788" w14:textId="77777777" w:rsidR="00747676" w:rsidRPr="00A75EE5" w:rsidRDefault="00747676" w:rsidP="0098740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A75EE5" w14:paraId="3DC4AA16" w14:textId="77777777" w:rsidTr="00BB76BC">
        <w:tc>
          <w:tcPr>
            <w:tcW w:w="3078" w:type="dxa"/>
            <w:shd w:val="clear" w:color="auto" w:fill="D9D9D9"/>
          </w:tcPr>
          <w:p w14:paraId="174B3F5C" w14:textId="77777777" w:rsidR="00747676" w:rsidRPr="00A75EE5" w:rsidRDefault="00747676" w:rsidP="00EB71A2">
            <w:pPr>
              <w:pStyle w:val="TableEntryHeader"/>
            </w:pPr>
            <w:r w:rsidRPr="00A75EE5">
              <w:t>Transaction</w:t>
            </w:r>
          </w:p>
        </w:tc>
        <w:tc>
          <w:tcPr>
            <w:tcW w:w="6498" w:type="dxa"/>
            <w:shd w:val="clear" w:color="auto" w:fill="D9D9D9"/>
          </w:tcPr>
          <w:p w14:paraId="3CCA73AE" w14:textId="77777777" w:rsidR="00747676" w:rsidRPr="00A75EE5" w:rsidRDefault="00747676" w:rsidP="00EB71A2">
            <w:pPr>
              <w:pStyle w:val="TableEntryHeader"/>
            </w:pPr>
            <w:r w:rsidRPr="00A75EE5">
              <w:t>Definition</w:t>
            </w:r>
          </w:p>
        </w:tc>
      </w:tr>
      <w:tr w:rsidR="00747676" w:rsidRPr="00A75EE5" w14:paraId="03C03CE4" w14:textId="77777777" w:rsidTr="00BB76BC">
        <w:tc>
          <w:tcPr>
            <w:tcW w:w="3078" w:type="dxa"/>
            <w:shd w:val="clear" w:color="auto" w:fill="auto"/>
          </w:tcPr>
          <w:p w14:paraId="3CBDD998" w14:textId="77777777" w:rsidR="00747676" w:rsidRPr="00A75EE5" w:rsidRDefault="00BA76D6" w:rsidP="00EB71A2">
            <w:pPr>
              <w:pStyle w:val="TableEntry"/>
            </w:pPr>
            <w:r w:rsidRPr="00A75EE5">
              <w:t xml:space="preserve">Register </w:t>
            </w:r>
            <w:r w:rsidR="006516E2" w:rsidRPr="00A75EE5">
              <w:t xml:space="preserve">Medical </w:t>
            </w:r>
            <w:r w:rsidRPr="00A75EE5">
              <w:t>Device</w:t>
            </w:r>
          </w:p>
        </w:tc>
        <w:tc>
          <w:tcPr>
            <w:tcW w:w="6498" w:type="dxa"/>
            <w:shd w:val="clear" w:color="auto" w:fill="auto"/>
          </w:tcPr>
          <w:p w14:paraId="5A51809F" w14:textId="36920824" w:rsidR="00747676" w:rsidRPr="00A75EE5" w:rsidRDefault="006B2992" w:rsidP="00EB71A2">
            <w:pPr>
              <w:pStyle w:val="TableEntry"/>
            </w:pPr>
            <w:r w:rsidRPr="00A75EE5">
              <w:t xml:space="preserve">The Register Device transaction </w:t>
            </w:r>
            <w:r w:rsidR="008F1457" w:rsidRPr="00A75EE5">
              <w:t xml:space="preserve">records the identity of a device at the point-of-care. </w:t>
            </w:r>
            <w:r w:rsidR="005762E3" w:rsidRPr="00A75EE5">
              <w:t>I</w:t>
            </w:r>
            <w:r w:rsidR="008F1457" w:rsidRPr="00A75EE5">
              <w:t>f the device is single-use (</w:t>
            </w:r>
            <w:r w:rsidR="006B14F5" w:rsidRPr="00A75EE5">
              <w:t xml:space="preserve">e.g., </w:t>
            </w:r>
            <w:r w:rsidR="008F1457" w:rsidRPr="00A75EE5">
              <w:t xml:space="preserve">implantable) this registration will also identify </w:t>
            </w:r>
            <w:r w:rsidR="005762E3" w:rsidRPr="00A75EE5">
              <w:t>the patient who received the device.</w:t>
            </w:r>
          </w:p>
        </w:tc>
      </w:tr>
      <w:tr w:rsidR="00BA76D6" w:rsidRPr="00A75EE5" w14:paraId="7B4C58F8" w14:textId="77777777" w:rsidTr="00BB76BC">
        <w:tc>
          <w:tcPr>
            <w:tcW w:w="3078" w:type="dxa"/>
            <w:shd w:val="clear" w:color="auto" w:fill="auto"/>
          </w:tcPr>
          <w:p w14:paraId="00ECA43D" w14:textId="77777777" w:rsidR="00BA76D6" w:rsidRPr="00A75EE5" w:rsidRDefault="00BA76D6" w:rsidP="00EB71A2">
            <w:pPr>
              <w:pStyle w:val="TableEntry"/>
            </w:pPr>
            <w:r w:rsidRPr="00A75EE5">
              <w:t xml:space="preserve">Start </w:t>
            </w:r>
            <w:r w:rsidR="006516E2" w:rsidRPr="00A75EE5">
              <w:t xml:space="preserve">Point-of-Care Device </w:t>
            </w:r>
            <w:r w:rsidRPr="00A75EE5">
              <w:t>Procedure</w:t>
            </w:r>
          </w:p>
        </w:tc>
        <w:tc>
          <w:tcPr>
            <w:tcW w:w="6498" w:type="dxa"/>
            <w:shd w:val="clear" w:color="auto" w:fill="auto"/>
          </w:tcPr>
          <w:p w14:paraId="11656E7D" w14:textId="77777777" w:rsidR="00BA76D6" w:rsidRPr="00A75EE5" w:rsidRDefault="00D27820" w:rsidP="0069314A">
            <w:pPr>
              <w:pStyle w:val="TableEntry"/>
            </w:pPr>
            <w:r w:rsidRPr="00A75EE5">
              <w:t xml:space="preserve">The Start Procedure transaction </w:t>
            </w:r>
            <w:r w:rsidR="0069314A" w:rsidRPr="00A75EE5">
              <w:t>id</w:t>
            </w:r>
            <w:r w:rsidR="008F1457" w:rsidRPr="00A75EE5">
              <w:t>entifies the commencement of a procedure that involves the use or implantation of a device</w:t>
            </w:r>
            <w:r w:rsidR="0069314A" w:rsidRPr="00A75EE5">
              <w:t xml:space="preserve"> (Procedure)</w:t>
            </w:r>
            <w:r w:rsidR="00BB416E" w:rsidRPr="00A75EE5">
              <w:t xml:space="preserve">. </w:t>
            </w:r>
            <w:r w:rsidR="008F1457" w:rsidRPr="00A75EE5">
              <w:t>If the device is reusable this Procedure record is used to associate the patient and the device for the duration of the procedure.</w:t>
            </w:r>
          </w:p>
        </w:tc>
      </w:tr>
      <w:tr w:rsidR="00BA76D6" w:rsidRPr="00A75EE5" w14:paraId="4B6C89D1" w14:textId="77777777" w:rsidTr="00BB76BC">
        <w:tc>
          <w:tcPr>
            <w:tcW w:w="3078" w:type="dxa"/>
            <w:shd w:val="clear" w:color="auto" w:fill="auto"/>
          </w:tcPr>
          <w:p w14:paraId="3AFE2A34" w14:textId="77777777" w:rsidR="00BA76D6" w:rsidRPr="00A75EE5" w:rsidRDefault="00BA76D6" w:rsidP="00EB71A2">
            <w:pPr>
              <w:pStyle w:val="TableEntry"/>
            </w:pPr>
            <w:r w:rsidRPr="00A75EE5">
              <w:t xml:space="preserve">Complete </w:t>
            </w:r>
            <w:r w:rsidR="006516E2" w:rsidRPr="00A75EE5">
              <w:t xml:space="preserve">Point-of-Care Device </w:t>
            </w:r>
            <w:r w:rsidRPr="00A75EE5">
              <w:t>Procedure</w:t>
            </w:r>
          </w:p>
        </w:tc>
        <w:tc>
          <w:tcPr>
            <w:tcW w:w="6498" w:type="dxa"/>
            <w:shd w:val="clear" w:color="auto" w:fill="auto"/>
          </w:tcPr>
          <w:p w14:paraId="43A5D1C0" w14:textId="77777777" w:rsidR="00BA76D6" w:rsidRPr="00A75EE5" w:rsidRDefault="0069314A" w:rsidP="0069314A">
            <w:pPr>
              <w:pStyle w:val="TableEntry"/>
            </w:pPr>
            <w:r w:rsidRPr="00A75EE5">
              <w:t xml:space="preserve">The End Procedure transaction identifies the conclusion </w:t>
            </w:r>
            <w:r w:rsidR="008F1457" w:rsidRPr="00A75EE5">
              <w:t>of a procedure that involves the use or implantation of a device</w:t>
            </w:r>
            <w:r w:rsidR="005762E3" w:rsidRPr="00A75EE5">
              <w:t>. This is effectively an update of a Procedure record.</w:t>
            </w:r>
          </w:p>
        </w:tc>
      </w:tr>
      <w:tr w:rsidR="005762E3" w:rsidRPr="00A75EE5" w14:paraId="178F5B0D" w14:textId="77777777" w:rsidTr="005762E3">
        <w:trPr>
          <w:trHeight w:val="467"/>
        </w:trPr>
        <w:tc>
          <w:tcPr>
            <w:tcW w:w="3078" w:type="dxa"/>
            <w:shd w:val="clear" w:color="auto" w:fill="auto"/>
          </w:tcPr>
          <w:p w14:paraId="1DEFF351" w14:textId="77777777" w:rsidR="00BA76D6" w:rsidRPr="00A75EE5" w:rsidRDefault="006516E2" w:rsidP="006516E2">
            <w:pPr>
              <w:pStyle w:val="TableEntry"/>
            </w:pPr>
            <w:r w:rsidRPr="00A75EE5">
              <w:t>Search Medical</w:t>
            </w:r>
            <w:r w:rsidR="006D33EC" w:rsidRPr="00A75EE5">
              <w:t xml:space="preserve"> Device</w:t>
            </w:r>
          </w:p>
        </w:tc>
        <w:tc>
          <w:tcPr>
            <w:tcW w:w="6498" w:type="dxa"/>
            <w:shd w:val="clear" w:color="auto" w:fill="auto"/>
          </w:tcPr>
          <w:p w14:paraId="19561C7B" w14:textId="77777777" w:rsidR="00BA76D6" w:rsidRPr="00A75EE5" w:rsidRDefault="008F1457" w:rsidP="00514043">
            <w:pPr>
              <w:pStyle w:val="TableEntry"/>
            </w:pPr>
            <w:r w:rsidRPr="00A75EE5">
              <w:t>The Search for Device is a query for</w:t>
            </w:r>
            <w:r w:rsidR="005F7CBC" w:rsidRPr="00A75EE5">
              <w:t xml:space="preserve"> </w:t>
            </w:r>
            <w:r w:rsidRPr="00A75EE5">
              <w:t>medical devices that match a set of criteria.</w:t>
            </w:r>
            <w:r w:rsidR="00FF0BD8" w:rsidRPr="00A75EE5">
              <w:t xml:space="preserve"> </w:t>
            </w:r>
          </w:p>
        </w:tc>
      </w:tr>
      <w:tr w:rsidR="00435B46" w:rsidRPr="00A75EE5" w14:paraId="501AAD5A" w14:textId="77777777" w:rsidTr="000E3CE6">
        <w:trPr>
          <w:trHeight w:val="422"/>
        </w:trPr>
        <w:tc>
          <w:tcPr>
            <w:tcW w:w="3078" w:type="dxa"/>
            <w:shd w:val="clear" w:color="auto" w:fill="auto"/>
          </w:tcPr>
          <w:p w14:paraId="71A4B652" w14:textId="77777777" w:rsidR="006D33EC" w:rsidRPr="00A75EE5" w:rsidRDefault="006D33EC" w:rsidP="00EB71A2">
            <w:pPr>
              <w:pStyle w:val="TableEntry"/>
            </w:pPr>
            <w:r w:rsidRPr="00A75EE5">
              <w:t>Search for Procedure</w:t>
            </w:r>
          </w:p>
        </w:tc>
        <w:tc>
          <w:tcPr>
            <w:tcW w:w="6498" w:type="dxa"/>
            <w:shd w:val="clear" w:color="auto" w:fill="auto"/>
          </w:tcPr>
          <w:p w14:paraId="56F35542" w14:textId="77777777" w:rsidR="006D33EC" w:rsidRPr="00A75EE5" w:rsidRDefault="005F7CBC" w:rsidP="00AC555A">
            <w:pPr>
              <w:pStyle w:val="TableEntry"/>
            </w:pPr>
            <w:r w:rsidRPr="00A75EE5">
              <w:t xml:space="preserve">The Search for Procedure </w:t>
            </w:r>
            <w:r w:rsidR="008F1457" w:rsidRPr="00A75EE5">
              <w:t>is query</w:t>
            </w:r>
            <w:r w:rsidRPr="00A75EE5">
              <w:t xml:space="preserve"> for </w:t>
            </w:r>
            <w:r w:rsidR="008F1457" w:rsidRPr="00A75EE5">
              <w:t>matching procedures based on a set of criteria</w:t>
            </w:r>
            <w:r w:rsidR="000E3CE6" w:rsidRPr="00A75EE5">
              <w:t>.</w:t>
            </w:r>
          </w:p>
        </w:tc>
      </w:tr>
    </w:tbl>
    <w:p w14:paraId="0D122063" w14:textId="77777777" w:rsidR="00D2238B" w:rsidRPr="00A75EE5" w:rsidRDefault="00D2238B" w:rsidP="0098740D">
      <w:pPr>
        <w:pStyle w:val="BodyText"/>
      </w:pPr>
    </w:p>
    <w:p w14:paraId="2A793083" w14:textId="77777777" w:rsidR="00747676" w:rsidRPr="00A75EE5" w:rsidRDefault="00747676" w:rsidP="00747676">
      <w:pPr>
        <w:pStyle w:val="Glossary"/>
        <w:pageBreakBefore w:val="0"/>
        <w:rPr>
          <w:noProof w:val="0"/>
        </w:rPr>
      </w:pPr>
      <w:bookmarkStart w:id="35" w:name="_Toc492638881"/>
      <w:r w:rsidRPr="00A75EE5">
        <w:rPr>
          <w:noProof w:val="0"/>
        </w:rPr>
        <w:t>Glossary</w:t>
      </w:r>
      <w:bookmarkEnd w:id="35"/>
    </w:p>
    <w:p w14:paraId="1C7943EA" w14:textId="77777777" w:rsidR="00C447B9" w:rsidRPr="00A75EE5" w:rsidRDefault="00C447B9" w:rsidP="0098740D">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747676" w:rsidRPr="00A75EE5" w14:paraId="6682BEB5" w14:textId="77777777" w:rsidTr="00BB76BC">
        <w:tc>
          <w:tcPr>
            <w:tcW w:w="3078" w:type="dxa"/>
            <w:shd w:val="clear" w:color="auto" w:fill="D9D9D9"/>
          </w:tcPr>
          <w:p w14:paraId="732F2C57" w14:textId="77777777" w:rsidR="00747676" w:rsidRPr="00A75EE5" w:rsidRDefault="00747676" w:rsidP="00843B52">
            <w:pPr>
              <w:pStyle w:val="TableEntryHeader"/>
            </w:pPr>
            <w:r w:rsidRPr="00A75EE5">
              <w:t>Glossary Term</w:t>
            </w:r>
          </w:p>
        </w:tc>
        <w:tc>
          <w:tcPr>
            <w:tcW w:w="6498" w:type="dxa"/>
            <w:shd w:val="clear" w:color="auto" w:fill="D9D9D9"/>
          </w:tcPr>
          <w:p w14:paraId="73C4F89E" w14:textId="77777777" w:rsidR="00747676" w:rsidRPr="00A75EE5" w:rsidRDefault="00747676" w:rsidP="00843B52">
            <w:pPr>
              <w:pStyle w:val="TableEntryHeader"/>
            </w:pPr>
            <w:r w:rsidRPr="00A75EE5">
              <w:t>Definition</w:t>
            </w:r>
          </w:p>
        </w:tc>
      </w:tr>
      <w:tr w:rsidR="00747676" w:rsidRPr="00A75EE5" w14:paraId="55E2FED8" w14:textId="77777777" w:rsidTr="0098740D">
        <w:trPr>
          <w:cantSplit/>
        </w:trPr>
        <w:tc>
          <w:tcPr>
            <w:tcW w:w="3078" w:type="dxa"/>
            <w:shd w:val="clear" w:color="auto" w:fill="auto"/>
          </w:tcPr>
          <w:p w14:paraId="40DB0297" w14:textId="77777777" w:rsidR="00747676" w:rsidRPr="00A75EE5" w:rsidRDefault="001902B9">
            <w:pPr>
              <w:pStyle w:val="TableEntry"/>
            </w:pPr>
            <w:r w:rsidRPr="00A75EE5">
              <w:t xml:space="preserve">Implantable </w:t>
            </w:r>
            <w:r w:rsidR="00801F93" w:rsidRPr="00A75EE5">
              <w:t>Medical Device</w:t>
            </w:r>
          </w:p>
        </w:tc>
        <w:tc>
          <w:tcPr>
            <w:tcW w:w="6498" w:type="dxa"/>
            <w:shd w:val="clear" w:color="auto" w:fill="auto"/>
          </w:tcPr>
          <w:p w14:paraId="2CFF36B8" w14:textId="77777777" w:rsidR="00747676" w:rsidRPr="00A75EE5" w:rsidRDefault="00767673">
            <w:pPr>
              <w:pStyle w:val="TableEntry"/>
            </w:pPr>
            <w:r w:rsidRPr="00A75EE5">
              <w:t>Any instrument, apparatus, implement, machine, appliance, implant, in vitro reagent or</w:t>
            </w:r>
            <w:r w:rsidR="00634973" w:rsidRPr="00A75EE5">
              <w:t xml:space="preserve"> </w:t>
            </w:r>
            <w:r w:rsidRPr="00A75EE5">
              <w:t>calibrator, software, material or ot</w:t>
            </w:r>
            <w:r w:rsidR="00634973" w:rsidRPr="00A75EE5">
              <w:t>her similar or related article:</w:t>
            </w:r>
            <w:r w:rsidRPr="00A75EE5">
              <w:t>1) intended by the manufacturer to be used, alone or in combination, for human beings</w:t>
            </w:r>
            <w:r w:rsidR="00634973" w:rsidRPr="00A75EE5">
              <w:t xml:space="preserve"> </w:t>
            </w:r>
            <w:r w:rsidRPr="00A75EE5">
              <w:t>for one or more</w:t>
            </w:r>
            <w:r w:rsidR="00634973" w:rsidRPr="00A75EE5">
              <w:t xml:space="preserve"> of the specific purpose(s) of:</w:t>
            </w:r>
            <w:r w:rsidRPr="00A75EE5">
              <w:t xml:space="preserve"> diagnosis, prevention, monitoring, treatment or </w:t>
            </w:r>
            <w:r w:rsidR="00634973" w:rsidRPr="00A75EE5">
              <w:t>alleviation of disease;</w:t>
            </w:r>
            <w:r w:rsidRPr="00A75EE5">
              <w:t xml:space="preserve"> diagnosis, monitoring, treatment, alleviation of or compensation for an injury</w:t>
            </w:r>
            <w:r w:rsidR="00634973" w:rsidRPr="00A75EE5">
              <w:t xml:space="preserve">; </w:t>
            </w:r>
            <w:r w:rsidRPr="00A75EE5">
              <w:t>investigation, replacement, modification, or support of</w:t>
            </w:r>
            <w:r w:rsidR="00634973" w:rsidRPr="00A75EE5">
              <w:t xml:space="preserve"> the anatomy or of a </w:t>
            </w:r>
            <w:r w:rsidRPr="00A75EE5">
              <w:t>physiological process</w:t>
            </w:r>
            <w:r w:rsidR="00634973" w:rsidRPr="00A75EE5">
              <w:t xml:space="preserve">; </w:t>
            </w:r>
            <w:r w:rsidR="00FD6E22" w:rsidRPr="00A75EE5">
              <w:t xml:space="preserve">supporting or sustaining life </w:t>
            </w:r>
            <w:r w:rsidRPr="00A75EE5">
              <w:t>- control of conception</w:t>
            </w:r>
            <w:r w:rsidR="00634973" w:rsidRPr="00A75EE5">
              <w:t xml:space="preserve">; </w:t>
            </w:r>
            <w:r w:rsidRPr="00A75EE5">
              <w:t>disinfections of medical devices</w:t>
            </w:r>
            <w:r w:rsidR="00634973" w:rsidRPr="00A75EE5">
              <w:t xml:space="preserve">; </w:t>
            </w:r>
            <w:r w:rsidRPr="00A75EE5">
              <w:t>providing information for medical or diagnostic purposes by means of in vitro</w:t>
            </w:r>
            <w:r w:rsidR="00634973" w:rsidRPr="00A75EE5">
              <w:t xml:space="preserve"> </w:t>
            </w:r>
            <w:r w:rsidRPr="00A75EE5">
              <w:t>examination of specimens derived from the human body</w:t>
            </w:r>
            <w:r w:rsidR="00634973" w:rsidRPr="00A75EE5">
              <w:t xml:space="preserve"> </w:t>
            </w:r>
            <w:r w:rsidRPr="00A75EE5">
              <w:t>and:</w:t>
            </w:r>
            <w:r w:rsidR="00634973" w:rsidRPr="00A75EE5">
              <w:t xml:space="preserve"> </w:t>
            </w:r>
            <w:r w:rsidRPr="00A75EE5">
              <w:t>2) which does not achieve its primary intended action in or on the human body by</w:t>
            </w:r>
            <w:r w:rsidR="00634973" w:rsidRPr="00A75EE5">
              <w:t xml:space="preserve"> </w:t>
            </w:r>
            <w:r w:rsidRPr="00A75EE5">
              <w:t>pharmacological, immunological or metabolic means, but which may be assisted in its</w:t>
            </w:r>
            <w:r w:rsidR="00634973" w:rsidRPr="00A75EE5">
              <w:t xml:space="preserve"> </w:t>
            </w:r>
            <w:r w:rsidRPr="00A75EE5">
              <w:t>intended function by such means.</w:t>
            </w:r>
            <w:r w:rsidR="00634973" w:rsidRPr="00A75EE5">
              <w:t xml:space="preserve"> (</w:t>
            </w:r>
            <w:r w:rsidRPr="00A75EE5">
              <w:t>Reference: GHT</w:t>
            </w:r>
            <w:r w:rsidR="00634973" w:rsidRPr="00A75EE5">
              <w:t>)</w:t>
            </w:r>
            <w:r w:rsidR="00B75084" w:rsidRPr="00A75EE5">
              <w:t xml:space="preserve"> </w:t>
            </w:r>
          </w:p>
        </w:tc>
      </w:tr>
    </w:tbl>
    <w:p w14:paraId="005781AF" w14:textId="77777777" w:rsidR="00CF283F" w:rsidRPr="00A75EE5" w:rsidRDefault="00CF283F" w:rsidP="008616CB">
      <w:pPr>
        <w:pStyle w:val="PartTitle"/>
      </w:pPr>
      <w:bookmarkStart w:id="36" w:name="_Toc492638882"/>
      <w:r w:rsidRPr="00A75EE5">
        <w:lastRenderedPageBreak/>
        <w:t xml:space="preserve">Volume </w:t>
      </w:r>
      <w:r w:rsidR="00B43198" w:rsidRPr="00A75EE5">
        <w:t>1</w:t>
      </w:r>
      <w:r w:rsidRPr="00A75EE5">
        <w:t xml:space="preserve"> –</w:t>
      </w:r>
      <w:r w:rsidR="003A09FE" w:rsidRPr="00A75EE5">
        <w:t xml:space="preserve"> </w:t>
      </w:r>
      <w:r w:rsidRPr="00A75EE5">
        <w:t>Profiles</w:t>
      </w:r>
      <w:bookmarkEnd w:id="36"/>
    </w:p>
    <w:p w14:paraId="3816C88D" w14:textId="4624BC16" w:rsidR="00B55350" w:rsidRPr="00A75EE5" w:rsidRDefault="00B55350" w:rsidP="00C62E65">
      <w:pPr>
        <w:pStyle w:val="Heading2"/>
        <w:numPr>
          <w:ilvl w:val="0"/>
          <w:numId w:val="0"/>
        </w:numPr>
        <w:rPr>
          <w:noProof w:val="0"/>
        </w:rPr>
      </w:pPr>
      <w:bookmarkStart w:id="37" w:name="_Toc492638883"/>
      <w:bookmarkStart w:id="38" w:name="_Toc530206507"/>
      <w:bookmarkStart w:id="39" w:name="_Toc1388427"/>
      <w:bookmarkStart w:id="40" w:name="_Toc1388581"/>
      <w:bookmarkStart w:id="41" w:name="_Toc1456608"/>
      <w:bookmarkStart w:id="42" w:name="_Toc37034633"/>
      <w:bookmarkStart w:id="43" w:name="_Toc38846111"/>
      <w:r w:rsidRPr="00A75EE5">
        <w:rPr>
          <w:noProof w:val="0"/>
        </w:rPr>
        <w:t xml:space="preserve">Copyright </w:t>
      </w:r>
      <w:r w:rsidR="00D22DE2" w:rsidRPr="00A75EE5">
        <w:rPr>
          <w:noProof w:val="0"/>
        </w:rPr>
        <w:t>Licenses</w:t>
      </w:r>
      <w:bookmarkEnd w:id="37"/>
    </w:p>
    <w:p w14:paraId="5D18A8FB" w14:textId="2A34841B" w:rsidR="00B55350" w:rsidRPr="00A75EE5" w:rsidRDefault="00E97CF9" w:rsidP="0098740D">
      <w:pPr>
        <w:pStyle w:val="BodyText"/>
      </w:pPr>
      <w:r w:rsidRPr="00A75EE5">
        <w:t>NA</w:t>
      </w:r>
    </w:p>
    <w:p w14:paraId="161792A8" w14:textId="77777777" w:rsidR="00E97CF9" w:rsidRPr="00A75EE5" w:rsidRDefault="00E97CF9" w:rsidP="0098740D">
      <w:pPr>
        <w:pStyle w:val="BodyText"/>
      </w:pPr>
    </w:p>
    <w:p w14:paraId="2161F8F8" w14:textId="77777777" w:rsidR="00B55350" w:rsidRPr="00A75EE5" w:rsidRDefault="00B55350" w:rsidP="008E441F">
      <w:pPr>
        <w:pStyle w:val="EditorInstructions"/>
      </w:pPr>
      <w:r w:rsidRPr="00A75EE5">
        <w:t>A</w:t>
      </w:r>
      <w:r w:rsidR="00F455EA" w:rsidRPr="00A75EE5">
        <w:t>dd the following to the IHE Technical Frameworks General Introduction</w:t>
      </w:r>
      <w:r w:rsidR="00255821" w:rsidRPr="00A75EE5">
        <w:t xml:space="preserve"> Copyright section</w:t>
      </w:r>
      <w:r w:rsidRPr="00A75EE5">
        <w:t>:</w:t>
      </w:r>
    </w:p>
    <w:p w14:paraId="469915F0" w14:textId="77777777" w:rsidR="00F455EA" w:rsidRPr="00A75EE5" w:rsidRDefault="00F455EA" w:rsidP="0098740D">
      <w:pPr>
        <w:pStyle w:val="BodyText"/>
      </w:pPr>
    </w:p>
    <w:p w14:paraId="79EB7BD7" w14:textId="51C0C2FC" w:rsidR="00F455EA" w:rsidRPr="00A75EE5" w:rsidRDefault="00F455EA" w:rsidP="00F455EA">
      <w:pPr>
        <w:pStyle w:val="Heading2"/>
        <w:numPr>
          <w:ilvl w:val="0"/>
          <w:numId w:val="0"/>
        </w:numPr>
        <w:rPr>
          <w:noProof w:val="0"/>
        </w:rPr>
      </w:pPr>
      <w:bookmarkStart w:id="44" w:name="_Toc492638884"/>
      <w:r w:rsidRPr="00A75EE5">
        <w:rPr>
          <w:noProof w:val="0"/>
        </w:rPr>
        <w:t>Domain-specific additions</w:t>
      </w:r>
      <w:bookmarkEnd w:id="44"/>
    </w:p>
    <w:p w14:paraId="07216F20" w14:textId="77777777" w:rsidR="00303E20" w:rsidRPr="00A75EE5" w:rsidRDefault="00E97CF9">
      <w:pPr>
        <w:pStyle w:val="BodyText"/>
      </w:pPr>
      <w:bookmarkStart w:id="45" w:name="_Toc473170358"/>
      <w:bookmarkStart w:id="46" w:name="_Toc504625755"/>
      <w:bookmarkStart w:id="47" w:name="_Toc530206508"/>
      <w:bookmarkStart w:id="48" w:name="_Toc1388428"/>
      <w:bookmarkStart w:id="49" w:name="_Toc1388582"/>
      <w:bookmarkStart w:id="50" w:name="_Toc1456609"/>
      <w:bookmarkStart w:id="51" w:name="_Toc37034634"/>
      <w:bookmarkStart w:id="52" w:name="_Toc38846112"/>
      <w:bookmarkEnd w:id="19"/>
      <w:bookmarkEnd w:id="20"/>
      <w:bookmarkEnd w:id="38"/>
      <w:bookmarkEnd w:id="39"/>
      <w:bookmarkEnd w:id="40"/>
      <w:bookmarkEnd w:id="41"/>
      <w:bookmarkEnd w:id="42"/>
      <w:bookmarkEnd w:id="43"/>
      <w:r w:rsidRPr="00A75EE5">
        <w:t>NA</w:t>
      </w:r>
    </w:p>
    <w:p w14:paraId="28B0D82C" w14:textId="77777777" w:rsidR="00E97CF9" w:rsidRPr="00A75EE5" w:rsidRDefault="00E97CF9">
      <w:pPr>
        <w:pStyle w:val="BodyText"/>
      </w:pPr>
    </w:p>
    <w:p w14:paraId="7B74366E" w14:textId="1F03E639" w:rsidR="00D91815" w:rsidRPr="00A75EE5" w:rsidRDefault="00F967B3" w:rsidP="0098740D">
      <w:pPr>
        <w:pStyle w:val="EditorInstructions"/>
      </w:pPr>
      <w:r w:rsidRPr="00A75EE5">
        <w:t>A</w:t>
      </w:r>
      <w:r w:rsidR="00303E20" w:rsidRPr="00A75EE5">
        <w:t>dd</w:t>
      </w:r>
      <w:r w:rsidR="00E97CF9" w:rsidRPr="00A75EE5">
        <w:t xml:space="preserve"> new S</w:t>
      </w:r>
      <w:r w:rsidR="00D91815" w:rsidRPr="00A75EE5">
        <w:t xml:space="preserve">ection </w:t>
      </w:r>
      <w:r w:rsidR="00E97CF9" w:rsidRPr="00A75EE5">
        <w:t>X</w:t>
      </w:r>
    </w:p>
    <w:p w14:paraId="7D4398ED" w14:textId="77777777" w:rsidR="00570DA1" w:rsidRPr="00A75EE5" w:rsidRDefault="00570DA1" w:rsidP="0098740D">
      <w:pPr>
        <w:pStyle w:val="BodyText"/>
      </w:pPr>
    </w:p>
    <w:p w14:paraId="254EB94E" w14:textId="77777777" w:rsidR="00C01CCF" w:rsidRPr="00A75EE5" w:rsidRDefault="00AF5BAB" w:rsidP="0098740D">
      <w:pPr>
        <w:pStyle w:val="Heading1"/>
        <w:numPr>
          <w:ilvl w:val="0"/>
          <w:numId w:val="0"/>
        </w:numPr>
        <w:rPr>
          <w:noProof w:val="0"/>
        </w:rPr>
      </w:pPr>
      <w:bookmarkStart w:id="53" w:name="_Toc492638885"/>
      <w:r w:rsidRPr="00A75EE5">
        <w:rPr>
          <w:noProof w:val="0"/>
        </w:rPr>
        <w:lastRenderedPageBreak/>
        <w:t xml:space="preserve">X </w:t>
      </w:r>
      <w:r w:rsidR="00C33EFF" w:rsidRPr="00A75EE5">
        <w:rPr>
          <w:noProof w:val="0"/>
        </w:rPr>
        <w:t xml:space="preserve">Point-of-Care Medical Device Tracking (PMDT) </w:t>
      </w:r>
      <w:r w:rsidR="00B43198" w:rsidRPr="00A75EE5">
        <w:rPr>
          <w:noProof w:val="0"/>
        </w:rPr>
        <w:t>Profile</w:t>
      </w:r>
      <w:bookmarkEnd w:id="53"/>
      <w:r w:rsidR="00B43198" w:rsidRPr="00A75EE5">
        <w:rPr>
          <w:noProof w:val="0"/>
        </w:rPr>
        <w:t xml:space="preserve"> </w:t>
      </w:r>
    </w:p>
    <w:p w14:paraId="05209294" w14:textId="73A3DC5D" w:rsidR="00F270C7" w:rsidRPr="00A75EE5" w:rsidRDefault="00F270C7" w:rsidP="0098740D">
      <w:pPr>
        <w:pStyle w:val="BodyText"/>
        <w:rPr>
          <w:rFonts w:eastAsia="Verdana"/>
          <w:color w:val="000000"/>
          <w:szCs w:val="24"/>
        </w:rPr>
      </w:pPr>
      <w:r w:rsidRPr="00A75EE5">
        <w:rPr>
          <w:rFonts w:eastAsia="Verdana"/>
        </w:rPr>
        <w:t xml:space="preserve">This supplement supports a combination </w:t>
      </w:r>
      <w:r w:rsidR="00590352" w:rsidRPr="00A75EE5">
        <w:rPr>
          <w:rFonts w:eastAsia="Verdana"/>
        </w:rPr>
        <w:t xml:space="preserve">of </w:t>
      </w:r>
      <w:r w:rsidRPr="00A75EE5">
        <w:rPr>
          <w:rFonts w:eastAsia="Verdana"/>
        </w:rPr>
        <w:t>requirements dealing with managing medical devices at the point-of-care:</w:t>
      </w:r>
    </w:p>
    <w:p w14:paraId="4DA3F2E2" w14:textId="2E95095B" w:rsidR="00F270C7" w:rsidRPr="00A75EE5" w:rsidRDefault="00F270C7" w:rsidP="0098740D">
      <w:pPr>
        <w:pStyle w:val="ListBullet2"/>
        <w:rPr>
          <w:rFonts w:eastAsia="Verdana"/>
        </w:rPr>
      </w:pPr>
      <w:r w:rsidRPr="00A75EE5">
        <w:rPr>
          <w:rFonts w:eastAsia="Verdana"/>
        </w:rPr>
        <w:t>“Implantable Medical Device Registry Workflow Definition (IMDR-WD)” submitted by Denise Downing Informatics Nurse Specialist, Perioperative, AORN Syntegrity</w:t>
      </w:r>
      <w:r w:rsidRPr="00A75EE5">
        <w:rPr>
          <w:rFonts w:eastAsia="Verdana"/>
          <w:vertAlign w:val="superscript"/>
        </w:rPr>
        <w:t>®</w:t>
      </w:r>
    </w:p>
    <w:p w14:paraId="25A9AE02" w14:textId="55930ED7" w:rsidR="00F270C7" w:rsidRPr="00A75EE5" w:rsidRDefault="00F270C7" w:rsidP="0098740D">
      <w:pPr>
        <w:pStyle w:val="ListBullet2"/>
        <w:rPr>
          <w:rFonts w:eastAsia="Verdana"/>
        </w:rPr>
      </w:pPr>
      <w:r w:rsidRPr="00A75EE5">
        <w:rPr>
          <w:rFonts w:eastAsia="Verdana"/>
        </w:rPr>
        <w:t>“Point-of-care Medical Device Manager</w:t>
      </w:r>
      <w:r w:rsidR="00112F1E" w:rsidRPr="00A75EE5">
        <w:rPr>
          <w:rFonts w:eastAsia="Verdana"/>
        </w:rPr>
        <w:t>”</w:t>
      </w:r>
      <w:r w:rsidRPr="00A75EE5">
        <w:rPr>
          <w:rFonts w:eastAsia="Verdana"/>
        </w:rPr>
        <w:t xml:space="preserve"> to improve patient safety, documentation clarity, and decision support”, submitted by Ioana Singureanu, BSEE, MSCS, FHL7, Standards Architect, Veterans Health Administration (VHA)</w:t>
      </w:r>
    </w:p>
    <w:p w14:paraId="06AB387F" w14:textId="7F1235B2" w:rsidR="00F270C7" w:rsidRPr="00A75EE5" w:rsidRDefault="00F270C7" w:rsidP="0098740D">
      <w:pPr>
        <w:pStyle w:val="BodyText"/>
        <w:rPr>
          <w:rFonts w:eastAsia="Verdana"/>
        </w:rPr>
      </w:pPr>
      <w:r w:rsidRPr="00A75EE5">
        <w:rPr>
          <w:rFonts w:eastAsia="Verdana"/>
        </w:rPr>
        <w:t>Both sets of requirements relied on correctly recording the identifier of medical devices, most likely automatically (e.g.</w:t>
      </w:r>
      <w:r w:rsidR="00570DA1" w:rsidRPr="00A75EE5">
        <w:rPr>
          <w:rFonts w:eastAsia="Verdana"/>
        </w:rPr>
        <w:t>,</w:t>
      </w:r>
      <w:r w:rsidRPr="00A75EE5">
        <w:rPr>
          <w:rFonts w:eastAsia="Verdana"/>
        </w:rPr>
        <w:t xml:space="preserve"> </w:t>
      </w:r>
      <w:r w:rsidR="00F0073F" w:rsidRPr="00A75EE5">
        <w:rPr>
          <w:rFonts w:eastAsia="Verdana"/>
        </w:rPr>
        <w:t xml:space="preserve">barcode </w:t>
      </w:r>
      <w:r w:rsidRPr="00A75EE5">
        <w:rPr>
          <w:rFonts w:eastAsia="Verdana"/>
        </w:rPr>
        <w:t>scanning), at the point of care, using its Unique Device Identifier (UDI) specified by manufacturers us</w:t>
      </w:r>
      <w:r w:rsidR="00295CF4" w:rsidRPr="00A75EE5">
        <w:rPr>
          <w:rFonts w:eastAsia="Verdana"/>
        </w:rPr>
        <w:t>e</w:t>
      </w:r>
      <w:r w:rsidRPr="00A75EE5">
        <w:rPr>
          <w:rFonts w:eastAsia="Verdana"/>
        </w:rPr>
        <w:t xml:space="preserve"> of standard-based </w:t>
      </w:r>
      <w:hyperlink r:id="rId28" w:history="1">
        <w:r w:rsidR="00AC2BC1" w:rsidRPr="00A75EE5">
          <w:rPr>
            <w:rStyle w:val="Hyperlink"/>
            <w:rFonts w:eastAsia="Verdana"/>
          </w:rPr>
          <w:t>supported formats</w:t>
        </w:r>
      </w:hyperlink>
      <w:r w:rsidR="00AC2BC1" w:rsidRPr="00A75EE5">
        <w:rPr>
          <w:rFonts w:eastAsia="Verdana"/>
        </w:rPr>
        <w:t xml:space="preserve">. </w:t>
      </w:r>
    </w:p>
    <w:p w14:paraId="71A31E1A" w14:textId="77777777" w:rsidR="00F270C7" w:rsidRPr="00A75EE5" w:rsidRDefault="00F270C7" w:rsidP="0098740D">
      <w:pPr>
        <w:pStyle w:val="BodyText"/>
        <w:rPr>
          <w:rFonts w:eastAsia="Verdana"/>
        </w:rPr>
      </w:pPr>
      <w:r w:rsidRPr="00A75EE5">
        <w:rPr>
          <w:rFonts w:eastAsia="Verdana"/>
        </w:rPr>
        <w:t xml:space="preserve">UDIs on implantable medical device labels and packages and in certain cases, directly on the device, will improve the quality of information for medical device adverse event reporting, to identity product quality issues more quickly, target recalls, and ultimately improve patient safety. These are not only US based concerns, but also international concerns as identified in the International Consortium for Orthopedic Registry (ICOR). </w:t>
      </w:r>
    </w:p>
    <w:p w14:paraId="19C6AD9B" w14:textId="77777777" w:rsidR="00C96FA9" w:rsidRPr="00A75EE5" w:rsidRDefault="00C96FA9" w:rsidP="0098740D">
      <w:pPr>
        <w:pStyle w:val="BodyText"/>
        <w:rPr>
          <w:rFonts w:eastAsia="Verdana"/>
        </w:rPr>
      </w:pPr>
      <w:r w:rsidRPr="00A75EE5">
        <w:rPr>
          <w:rFonts w:eastAsia="Verdana"/>
        </w:rPr>
        <w:t xml:space="preserve">The standards used for this </w:t>
      </w:r>
      <w:r w:rsidR="005502ED" w:rsidRPr="00A75EE5">
        <w:rPr>
          <w:rFonts w:eastAsia="Verdana"/>
        </w:rPr>
        <w:t>profile</w:t>
      </w:r>
      <w:r w:rsidRPr="00A75EE5">
        <w:rPr>
          <w:rFonts w:eastAsia="Verdana"/>
        </w:rPr>
        <w:t xml:space="preserve"> are:</w:t>
      </w:r>
    </w:p>
    <w:p w14:paraId="75FEC4FC" w14:textId="1E4BB44D" w:rsidR="00C96FA9" w:rsidRPr="00A75EE5" w:rsidRDefault="00C96FA9" w:rsidP="00556461">
      <w:pPr>
        <w:pStyle w:val="ListBullet2"/>
        <w:rPr>
          <w:rFonts w:eastAsia="Verdana"/>
        </w:rPr>
      </w:pPr>
      <w:r w:rsidRPr="00A75EE5">
        <w:rPr>
          <w:rFonts w:eastAsia="Verdana"/>
        </w:rPr>
        <w:t>Harmonization Pattern for UDI (referenced by the ONC Standards Advisory for 2017 [draft])</w:t>
      </w:r>
      <w:r w:rsidR="00556461" w:rsidRPr="00A75EE5">
        <w:rPr>
          <w:rStyle w:val="Hyperlink"/>
          <w:rFonts w:eastAsia="Verdana"/>
        </w:rPr>
        <w:t xml:space="preserve"> </w:t>
      </w:r>
      <w:hyperlink r:id="rId29" w:history="1">
        <w:r w:rsidR="00556461" w:rsidRPr="00A75EE5">
          <w:rPr>
            <w:rStyle w:val="Hyperlink"/>
            <w:rFonts w:eastAsia="Verdana"/>
          </w:rPr>
          <w:t>https://www.healthit.gov/sites/default/files/2017_draft_interoperability_standards_advisory_8.16.16.pdf</w:t>
        </w:r>
      </w:hyperlink>
      <w:r w:rsidR="00556461" w:rsidRPr="00A75EE5">
        <w:rPr>
          <w:rStyle w:val="Hyperlink"/>
          <w:rFonts w:eastAsia="Verdana"/>
        </w:rPr>
        <w:t xml:space="preserve"> or http://wiki.hl7.org/images/2/24/Harmonization_Pattern_for_Unique_Device_Identifiers_20141113.pdf</w:t>
      </w:r>
      <w:r w:rsidRPr="00A75EE5">
        <w:rPr>
          <w:rFonts w:eastAsia="Verdana"/>
        </w:rPr>
        <w:t>;</w:t>
      </w:r>
    </w:p>
    <w:p w14:paraId="49D7E1CC" w14:textId="1CA7FB7E" w:rsidR="00C96FA9" w:rsidRPr="00A75EE5" w:rsidRDefault="00C96FA9" w:rsidP="00556461">
      <w:pPr>
        <w:pStyle w:val="ListBullet2"/>
        <w:rPr>
          <w:rFonts w:eastAsia="Verdana"/>
        </w:rPr>
      </w:pPr>
      <w:r w:rsidRPr="00A75EE5">
        <w:rPr>
          <w:rFonts w:eastAsia="Verdana"/>
        </w:rPr>
        <w:t>UDI Format by FDA-Accredited Issuing Agency Version 1.2: Global Standards One (GS1), Health Industry Business Communications Council (HIBCC), International Council for Commonality in Blood Banking Automation (ICCBBA)</w:t>
      </w:r>
      <w:r w:rsidR="00556461" w:rsidRPr="00A75EE5">
        <w:rPr>
          <w:rFonts w:eastAsia="Verdana"/>
        </w:rPr>
        <w:t xml:space="preserve"> </w:t>
      </w:r>
      <w:hyperlink r:id="rId30" w:history="1">
        <w:r w:rsidR="00556461" w:rsidRPr="00A75EE5">
          <w:rPr>
            <w:rStyle w:val="Hyperlink"/>
            <w:rFonts w:eastAsia="Verdana"/>
          </w:rPr>
          <w:t>https://www.fda.gov/MedicalDevices/DeviceRegulationandGuidance/UniqueDeviceIdentification/UDIIssuingAgencies/default.htm</w:t>
        </w:r>
      </w:hyperlink>
      <w:r w:rsidR="00556461" w:rsidRPr="00A75EE5">
        <w:rPr>
          <w:rFonts w:eastAsia="Verdana"/>
        </w:rPr>
        <w:t xml:space="preserve"> or </w:t>
      </w:r>
      <w:hyperlink r:id="rId31" w:history="1">
        <w:r w:rsidR="00556461" w:rsidRPr="00A75EE5">
          <w:rPr>
            <w:rStyle w:val="Hyperlink"/>
            <w:rFonts w:eastAsia="Verdana"/>
          </w:rPr>
          <w:t>https://www.fda.gov/downloads/MedicalDevices/DeviceRegulationandGuidance/UniqueDeviceIdentification/UDIIssuingAgencies/UCM489869.pdf</w:t>
        </w:r>
      </w:hyperlink>
      <w:r w:rsidR="00556461" w:rsidRPr="00A75EE5">
        <w:rPr>
          <w:rFonts w:eastAsia="Verdana"/>
        </w:rPr>
        <w:t xml:space="preserve"> </w:t>
      </w:r>
      <w:r w:rsidRPr="00A75EE5">
        <w:rPr>
          <w:rFonts w:eastAsia="Verdana"/>
        </w:rPr>
        <w:t>;</w:t>
      </w:r>
    </w:p>
    <w:p w14:paraId="79FE1876" w14:textId="1D52B1FC" w:rsidR="00C96FA9" w:rsidRPr="00A75EE5" w:rsidRDefault="00C96FA9" w:rsidP="0098740D">
      <w:pPr>
        <w:pStyle w:val="ListBullet2"/>
        <w:rPr>
          <w:rFonts w:eastAsia="Verdana"/>
        </w:rPr>
      </w:pPr>
      <w:r w:rsidRPr="00A75EE5">
        <w:rPr>
          <w:rFonts w:eastAsia="Verdana"/>
        </w:rPr>
        <w:t xml:space="preserve">Clinical terminology consistent with </w:t>
      </w:r>
      <w:r w:rsidR="00C371E7" w:rsidRPr="00A75EE5">
        <w:rPr>
          <w:rFonts w:eastAsia="Verdana"/>
        </w:rPr>
        <w:t>ONC Health IT certified EHR systems</w:t>
      </w:r>
      <w:r w:rsidRPr="00A75EE5">
        <w:rPr>
          <w:rFonts w:eastAsia="Verdana"/>
        </w:rPr>
        <w:t xml:space="preserve"> (LOINC, SNOMED-CT, RxNorm) based on the type of data to be represented. For patient care devices (PCD) transactions, we will use </w:t>
      </w:r>
      <w:r w:rsidR="00C371E7" w:rsidRPr="00A75EE5">
        <w:rPr>
          <w:rFonts w:eastAsia="Verdana"/>
        </w:rPr>
        <w:t xml:space="preserve">the mappings </w:t>
      </w:r>
      <w:r w:rsidRPr="00A75EE5">
        <w:rPr>
          <w:rFonts w:eastAsia="Verdana"/>
        </w:rPr>
        <w:t xml:space="preserve">provided by Regenstrief </w:t>
      </w:r>
      <w:r w:rsidR="00D80F9B" w:rsidRPr="00A75EE5">
        <w:rPr>
          <w:rFonts w:eastAsia="Verdana"/>
        </w:rPr>
        <w:t xml:space="preserve">Institute </w:t>
      </w:r>
      <w:r w:rsidRPr="00A75EE5">
        <w:rPr>
          <w:rFonts w:eastAsia="Verdana"/>
        </w:rPr>
        <w:t>to represent IEEE 11073-10101 concepts</w:t>
      </w:r>
      <w:r w:rsidR="00C371E7" w:rsidRPr="00A75EE5">
        <w:rPr>
          <w:rFonts w:eastAsia="Verdana"/>
        </w:rPr>
        <w:t xml:space="preserve"> in LOINC</w:t>
      </w:r>
      <w:r w:rsidRPr="00A75EE5">
        <w:rPr>
          <w:rFonts w:eastAsia="Verdana"/>
        </w:rPr>
        <w:t xml:space="preserve">. </w:t>
      </w:r>
    </w:p>
    <w:p w14:paraId="23FD6067" w14:textId="0882D051" w:rsidR="00C96FA9" w:rsidRPr="00A75EE5" w:rsidRDefault="00C96FA9" w:rsidP="0098740D">
      <w:pPr>
        <w:pStyle w:val="BodyText"/>
        <w:rPr>
          <w:rFonts w:eastAsia="Verdana"/>
        </w:rPr>
      </w:pPr>
      <w:r w:rsidRPr="00A75EE5">
        <w:rPr>
          <w:rFonts w:eastAsia="Verdana"/>
        </w:rPr>
        <w:t xml:space="preserve">The approach outlined here relies on the use of </w:t>
      </w:r>
      <w:r w:rsidR="00570DA1" w:rsidRPr="00A75EE5">
        <w:t xml:space="preserve">HL7 FHIR </w:t>
      </w:r>
      <w:r w:rsidR="006C3748" w:rsidRPr="00A75EE5">
        <w:t>Standard for Trial Use Release 3 (STU3)</w:t>
      </w:r>
      <w:r w:rsidR="00570DA1" w:rsidRPr="00A75EE5">
        <w:rPr>
          <w:rFonts w:eastAsia="Verdana"/>
        </w:rPr>
        <w:t xml:space="preserve"> R</w:t>
      </w:r>
      <w:r w:rsidRPr="00A75EE5">
        <w:rPr>
          <w:rFonts w:eastAsia="Verdana"/>
        </w:rPr>
        <w:t xml:space="preserve">esources (i.e., RESTful services) to record </w:t>
      </w:r>
      <w:r w:rsidR="00E10C0E" w:rsidRPr="00A75EE5">
        <w:rPr>
          <w:rFonts w:eastAsia="Verdana"/>
        </w:rPr>
        <w:t xml:space="preserve">medical device </w:t>
      </w:r>
      <w:r w:rsidRPr="00A75EE5">
        <w:rPr>
          <w:rFonts w:eastAsia="Verdana"/>
        </w:rPr>
        <w:t>information acquired at the point-of-care and add it to the set of data maintained by enterprise information system (e.g., EHR systems, I</w:t>
      </w:r>
      <w:r w:rsidR="00E10C0E" w:rsidRPr="00A75EE5">
        <w:rPr>
          <w:rFonts w:eastAsia="Verdana"/>
        </w:rPr>
        <w:t>MS</w:t>
      </w:r>
      <w:r w:rsidRPr="00A75EE5">
        <w:rPr>
          <w:rFonts w:eastAsia="Verdana"/>
        </w:rPr>
        <w:t xml:space="preserve">, flow sheets). Unlike previous approaches that put the emphasis and responsibility </w:t>
      </w:r>
      <w:r w:rsidRPr="00A75EE5">
        <w:rPr>
          <w:rFonts w:eastAsia="Verdana"/>
        </w:rPr>
        <w:lastRenderedPageBreak/>
        <w:t>on the enterprise to manage the point-of-care and ancillary systems, this integration profile adds new capabilities to the point-of-care systems (e.g., device managers) to enhance patient safety and effectiveness</w:t>
      </w:r>
      <w:r w:rsidR="00BB416E" w:rsidRPr="00A75EE5">
        <w:rPr>
          <w:rFonts w:eastAsia="Verdana"/>
        </w:rPr>
        <w:t xml:space="preserve">. </w:t>
      </w:r>
    </w:p>
    <w:p w14:paraId="4A681ADF" w14:textId="77777777" w:rsidR="00A85861" w:rsidRPr="00A75EE5" w:rsidRDefault="00CF283F" w:rsidP="00D91815">
      <w:pPr>
        <w:pStyle w:val="Heading2"/>
        <w:numPr>
          <w:ilvl w:val="0"/>
          <w:numId w:val="0"/>
        </w:numPr>
        <w:rPr>
          <w:noProof w:val="0"/>
        </w:rPr>
      </w:pPr>
      <w:bookmarkStart w:id="54" w:name="_Toc492638886"/>
      <w:r w:rsidRPr="00A75EE5">
        <w:rPr>
          <w:noProof w:val="0"/>
        </w:rPr>
        <w:t xml:space="preserve">X.1 </w:t>
      </w:r>
      <w:r w:rsidR="000A39C5" w:rsidRPr="00A75EE5">
        <w:rPr>
          <w:noProof w:val="0"/>
        </w:rPr>
        <w:t>P</w:t>
      </w:r>
      <w:r w:rsidR="00C33EFF" w:rsidRPr="00A75EE5">
        <w:rPr>
          <w:noProof w:val="0"/>
        </w:rPr>
        <w:t>M</w:t>
      </w:r>
      <w:r w:rsidR="000A39C5" w:rsidRPr="00A75EE5">
        <w:rPr>
          <w:noProof w:val="0"/>
        </w:rPr>
        <w:t>D</w:t>
      </w:r>
      <w:r w:rsidR="00C33EFF" w:rsidRPr="00A75EE5">
        <w:rPr>
          <w:noProof w:val="0"/>
        </w:rPr>
        <w:t xml:space="preserve">T </w:t>
      </w:r>
      <w:r w:rsidR="00FF4C4E" w:rsidRPr="00A75EE5">
        <w:rPr>
          <w:noProof w:val="0"/>
        </w:rPr>
        <w:t xml:space="preserve">Profile </w:t>
      </w:r>
      <w:r w:rsidRPr="00A75EE5">
        <w:rPr>
          <w:noProof w:val="0"/>
        </w:rPr>
        <w:t>Actors</w:t>
      </w:r>
      <w:r w:rsidR="008608EF" w:rsidRPr="00A75EE5">
        <w:rPr>
          <w:noProof w:val="0"/>
        </w:rPr>
        <w:t xml:space="preserve">, </w:t>
      </w:r>
      <w:r w:rsidRPr="00A75EE5">
        <w:rPr>
          <w:noProof w:val="0"/>
        </w:rPr>
        <w:t>Transactions</w:t>
      </w:r>
      <w:bookmarkEnd w:id="45"/>
      <w:bookmarkEnd w:id="46"/>
      <w:bookmarkEnd w:id="47"/>
      <w:bookmarkEnd w:id="48"/>
      <w:bookmarkEnd w:id="49"/>
      <w:bookmarkEnd w:id="50"/>
      <w:bookmarkEnd w:id="51"/>
      <w:bookmarkEnd w:id="52"/>
      <w:r w:rsidR="008608EF" w:rsidRPr="00A75EE5">
        <w:rPr>
          <w:noProof w:val="0"/>
        </w:rPr>
        <w:t>, and Content Modules</w:t>
      </w:r>
      <w:bookmarkStart w:id="55" w:name="_Toc473170359"/>
      <w:bookmarkStart w:id="56" w:name="_Toc504625756"/>
      <w:bookmarkStart w:id="57" w:name="_Toc530206509"/>
      <w:bookmarkStart w:id="58" w:name="_Toc1388429"/>
      <w:bookmarkStart w:id="59" w:name="_Toc1388583"/>
      <w:bookmarkStart w:id="60" w:name="_Toc1456610"/>
      <w:bookmarkStart w:id="61" w:name="_Toc37034635"/>
      <w:bookmarkStart w:id="62" w:name="_Toc38846113"/>
      <w:bookmarkEnd w:id="54"/>
    </w:p>
    <w:p w14:paraId="058140B1" w14:textId="77777777" w:rsidR="009B5603" w:rsidRPr="00A75EE5" w:rsidRDefault="009B5603" w:rsidP="0098740D">
      <w:pPr>
        <w:pStyle w:val="BodyText"/>
        <w:rPr>
          <w:rFonts w:eastAsia="Verdana"/>
        </w:rPr>
      </w:pPr>
      <w:r w:rsidRPr="00A75EE5">
        <w:rPr>
          <w:rFonts w:eastAsia="Verdana"/>
        </w:rPr>
        <w:t>The Point-of-Care Medical Device Tracking (PMDT) Integration Profile actors and transactions are intended to support several business use cases detailed in this supplement:</w:t>
      </w:r>
    </w:p>
    <w:p w14:paraId="4A9B72F5" w14:textId="45D74B56" w:rsidR="009B5603" w:rsidRPr="00A75EE5" w:rsidRDefault="009B5603" w:rsidP="0098740D">
      <w:pPr>
        <w:pStyle w:val="ListBullet2"/>
        <w:rPr>
          <w:rFonts w:eastAsia="Verdana"/>
        </w:rPr>
      </w:pPr>
      <w:r w:rsidRPr="00A75EE5">
        <w:rPr>
          <w:rFonts w:eastAsia="Verdana"/>
        </w:rPr>
        <w:t xml:space="preserve">Implantable Medical </w:t>
      </w:r>
      <w:r w:rsidR="00E21A73" w:rsidRPr="00A75EE5">
        <w:rPr>
          <w:rFonts w:eastAsia="Verdana"/>
        </w:rPr>
        <w:t xml:space="preserve">Device </w:t>
      </w:r>
      <w:r w:rsidRPr="00A75EE5">
        <w:rPr>
          <w:rFonts w:eastAsia="Verdana"/>
        </w:rPr>
        <w:t>Registration to an enterprise Device Registry;</w:t>
      </w:r>
    </w:p>
    <w:p w14:paraId="489604BC" w14:textId="77777777" w:rsidR="009B5603" w:rsidRPr="00A75EE5" w:rsidRDefault="009B5603" w:rsidP="0098740D">
      <w:pPr>
        <w:pStyle w:val="ListBullet2"/>
        <w:rPr>
          <w:rFonts w:eastAsia="Verdana"/>
        </w:rPr>
      </w:pPr>
      <w:r w:rsidRPr="00A75EE5">
        <w:rPr>
          <w:rFonts w:eastAsia="Verdana"/>
        </w:rPr>
        <w:t>Tracking Implantable Devices at the point of care, during a procedure;</w:t>
      </w:r>
    </w:p>
    <w:p w14:paraId="3E407112" w14:textId="77777777" w:rsidR="009B5603" w:rsidRPr="00A75EE5" w:rsidRDefault="009B5603" w:rsidP="0098740D">
      <w:pPr>
        <w:pStyle w:val="ListBullet2"/>
        <w:rPr>
          <w:rFonts w:eastAsia="Verdana"/>
        </w:rPr>
      </w:pPr>
      <w:r w:rsidRPr="00A75EE5">
        <w:rPr>
          <w:rFonts w:eastAsia="Verdana"/>
        </w:rPr>
        <w:t>Vital Signs Monitoring and Documentation using device and patient identity acquired at the point-of-care;</w:t>
      </w:r>
    </w:p>
    <w:p w14:paraId="493E9209" w14:textId="77777777" w:rsidR="009B5603" w:rsidRPr="00A75EE5" w:rsidRDefault="009B5603" w:rsidP="0098740D">
      <w:pPr>
        <w:pStyle w:val="ListBullet2"/>
        <w:rPr>
          <w:rFonts w:eastAsia="Verdana"/>
        </w:rPr>
      </w:pPr>
      <w:r w:rsidRPr="00A75EE5">
        <w:rPr>
          <w:rFonts w:eastAsia="Verdana"/>
        </w:rPr>
        <w:t>Cardiology procedures using implantable medical devices (i.e., stent, pacemaker).</w:t>
      </w:r>
    </w:p>
    <w:p w14:paraId="2CA20DC0" w14:textId="1D7E56A5" w:rsidR="009B5603" w:rsidRPr="00A75EE5" w:rsidRDefault="009B5603">
      <w:pPr>
        <w:pStyle w:val="BodyText"/>
        <w:rPr>
          <w:rFonts w:eastAsia="Verdana"/>
        </w:rPr>
      </w:pPr>
      <w:r w:rsidRPr="00A75EE5">
        <w:rPr>
          <w:rFonts w:eastAsia="Verdana"/>
        </w:rPr>
        <w:t xml:space="preserve">These business use cases require </w:t>
      </w:r>
      <w:r w:rsidR="00B84D77" w:rsidRPr="00A75EE5">
        <w:rPr>
          <w:rFonts w:eastAsia="Verdana"/>
        </w:rPr>
        <w:t xml:space="preserve">the implementation of the </w:t>
      </w:r>
      <w:r w:rsidR="00B84D77" w:rsidRPr="00A75EE5">
        <w:t xml:space="preserve">HL7 FHIR </w:t>
      </w:r>
      <w:r w:rsidR="006C3748" w:rsidRPr="00A75EE5">
        <w:t>Standard for Trial Use Release 3 (STU3)</w:t>
      </w:r>
      <w:r w:rsidR="00B84D77" w:rsidRPr="00A75EE5">
        <w:t xml:space="preserve"> </w:t>
      </w:r>
      <w:r w:rsidR="00E10C0E" w:rsidRPr="00A75EE5">
        <w:t xml:space="preserve">Device and Procedure </w:t>
      </w:r>
      <w:r w:rsidR="00B84D77" w:rsidRPr="00A75EE5">
        <w:t>R</w:t>
      </w:r>
      <w:r w:rsidRPr="00A75EE5">
        <w:rPr>
          <w:rFonts w:eastAsia="Verdana"/>
        </w:rPr>
        <w:t>esources and referenc</w:t>
      </w:r>
      <w:r w:rsidR="00E10C0E" w:rsidRPr="00A75EE5">
        <w:rPr>
          <w:rFonts w:eastAsia="Verdana"/>
        </w:rPr>
        <w:t>es to instances of the Patient R</w:t>
      </w:r>
      <w:r w:rsidRPr="00A75EE5">
        <w:rPr>
          <w:rFonts w:eastAsia="Verdana"/>
        </w:rPr>
        <w:t>esources identified by an "identifier" attribute.</w:t>
      </w:r>
    </w:p>
    <w:p w14:paraId="0733273C" w14:textId="569E7D9A" w:rsidR="005502ED" w:rsidRPr="00A75EE5" w:rsidRDefault="009B5603" w:rsidP="0098740D">
      <w:pPr>
        <w:pStyle w:val="BodyText"/>
        <w:rPr>
          <w:rFonts w:eastAsia="Verdana"/>
        </w:rPr>
      </w:pPr>
      <w:r w:rsidRPr="00A75EE5">
        <w:rPr>
          <w:rFonts w:eastAsia="Verdana"/>
        </w:rPr>
        <w:t>Analysis of the business requirements identified several interoperability requirements necessary to exchange information from the point-of-care to enterprise systems to:</w:t>
      </w:r>
    </w:p>
    <w:p w14:paraId="5074CF29" w14:textId="77777777" w:rsidR="009B5603" w:rsidRPr="00A75EE5" w:rsidRDefault="009B5603" w:rsidP="0098740D">
      <w:pPr>
        <w:pStyle w:val="ListBullet2"/>
        <w:rPr>
          <w:rFonts w:eastAsia="Verdana"/>
        </w:rPr>
      </w:pPr>
      <w:r w:rsidRPr="00A75EE5">
        <w:rPr>
          <w:rFonts w:eastAsia="Verdana"/>
        </w:rPr>
        <w:t>Register a Medical Device</w:t>
      </w:r>
      <w:r w:rsidR="00E10C0E" w:rsidRPr="00A75EE5">
        <w:rPr>
          <w:rFonts w:eastAsia="Verdana"/>
        </w:rPr>
        <w:t>;</w:t>
      </w:r>
    </w:p>
    <w:p w14:paraId="2C3C31BC" w14:textId="77777777" w:rsidR="009B5603" w:rsidRPr="00A75EE5" w:rsidRDefault="009B5603" w:rsidP="0098740D">
      <w:pPr>
        <w:pStyle w:val="ListBullet2"/>
        <w:rPr>
          <w:rFonts w:eastAsia="Verdana"/>
        </w:rPr>
      </w:pPr>
      <w:r w:rsidRPr="00A75EE5">
        <w:rPr>
          <w:rFonts w:eastAsia="Verdana"/>
        </w:rPr>
        <w:t>Register an Implantable Medical Device</w:t>
      </w:r>
      <w:r w:rsidR="00E10C0E" w:rsidRPr="00A75EE5">
        <w:rPr>
          <w:rFonts w:eastAsia="Verdana"/>
        </w:rPr>
        <w:t>;</w:t>
      </w:r>
    </w:p>
    <w:p w14:paraId="1C4CCAF9" w14:textId="77777777" w:rsidR="009B5603" w:rsidRPr="00A75EE5" w:rsidRDefault="009B5603" w:rsidP="0098740D">
      <w:pPr>
        <w:pStyle w:val="ListBullet2"/>
        <w:rPr>
          <w:rFonts w:eastAsia="Verdana"/>
        </w:rPr>
      </w:pPr>
      <w:r w:rsidRPr="00A75EE5">
        <w:rPr>
          <w:rFonts w:eastAsia="Verdana"/>
        </w:rPr>
        <w:t>Start Procedure part of the Manage Point-of-Care Procedure</w:t>
      </w:r>
      <w:r w:rsidR="00E10C0E" w:rsidRPr="00A75EE5">
        <w:rPr>
          <w:rFonts w:eastAsia="Verdana"/>
        </w:rPr>
        <w:t>;</w:t>
      </w:r>
    </w:p>
    <w:p w14:paraId="4913657C" w14:textId="77777777" w:rsidR="009B5603" w:rsidRPr="00A75EE5" w:rsidRDefault="009B5603" w:rsidP="0098740D">
      <w:pPr>
        <w:pStyle w:val="ListBullet2"/>
        <w:rPr>
          <w:rFonts w:eastAsia="Verdana"/>
        </w:rPr>
      </w:pPr>
      <w:r w:rsidRPr="00A75EE5">
        <w:rPr>
          <w:rFonts w:eastAsia="Verdana"/>
        </w:rPr>
        <w:t>Complete Procedure part of the Manage Point-of-Care Procedure</w:t>
      </w:r>
      <w:r w:rsidR="00E10C0E" w:rsidRPr="00A75EE5">
        <w:rPr>
          <w:rFonts w:eastAsia="Verdana"/>
        </w:rPr>
        <w:t>;</w:t>
      </w:r>
    </w:p>
    <w:p w14:paraId="08291447" w14:textId="77777777" w:rsidR="009B5603" w:rsidRPr="00A75EE5" w:rsidRDefault="009B5603" w:rsidP="0098740D">
      <w:pPr>
        <w:pStyle w:val="ListBullet2"/>
        <w:rPr>
          <w:rFonts w:eastAsia="Verdana"/>
        </w:rPr>
      </w:pPr>
      <w:r w:rsidRPr="00A75EE5">
        <w:rPr>
          <w:rFonts w:eastAsia="Verdana"/>
        </w:rPr>
        <w:t>Complete Post-Procedure part of the Manage Point-of-Care Procedure</w:t>
      </w:r>
      <w:r w:rsidR="00E10C0E" w:rsidRPr="00A75EE5">
        <w:rPr>
          <w:rFonts w:eastAsia="Verdana"/>
        </w:rPr>
        <w:t>;</w:t>
      </w:r>
    </w:p>
    <w:p w14:paraId="2AFB8D2F" w14:textId="77777777" w:rsidR="000A39C5" w:rsidRPr="00A75EE5" w:rsidRDefault="009B5603" w:rsidP="0098740D">
      <w:pPr>
        <w:pStyle w:val="ListBullet2"/>
        <w:rPr>
          <w:rFonts w:eastAsia="Verdana"/>
        </w:rPr>
      </w:pPr>
      <w:r w:rsidRPr="00A75EE5">
        <w:rPr>
          <w:rFonts w:eastAsia="Verdana"/>
        </w:rPr>
        <w:t xml:space="preserve">Search </w:t>
      </w:r>
      <w:r w:rsidR="000A39C5" w:rsidRPr="00A75EE5">
        <w:rPr>
          <w:rFonts w:eastAsia="Verdana"/>
        </w:rPr>
        <w:t xml:space="preserve">a </w:t>
      </w:r>
      <w:r w:rsidRPr="00A75EE5">
        <w:rPr>
          <w:rFonts w:eastAsia="Verdana"/>
        </w:rPr>
        <w:t>Medical Device and Search an Implantable Medical Device by Patient and Search</w:t>
      </w:r>
      <w:r w:rsidR="000A39C5" w:rsidRPr="00A75EE5">
        <w:rPr>
          <w:rFonts w:eastAsia="Verdana"/>
        </w:rPr>
        <w:t xml:space="preserve"> Implantable Medical Device by UDI</w:t>
      </w:r>
      <w:r w:rsidR="00E10C0E" w:rsidRPr="00A75EE5">
        <w:rPr>
          <w:rFonts w:eastAsia="Verdana"/>
        </w:rPr>
        <w:t>;</w:t>
      </w:r>
    </w:p>
    <w:p w14:paraId="0F64100E" w14:textId="77777777" w:rsidR="009B5603" w:rsidRPr="00A75EE5" w:rsidRDefault="000A39C5" w:rsidP="0098740D">
      <w:pPr>
        <w:pStyle w:val="ListBullet2"/>
        <w:rPr>
          <w:rFonts w:eastAsia="Verdana"/>
        </w:rPr>
      </w:pPr>
      <w:r w:rsidRPr="00A75EE5">
        <w:rPr>
          <w:rFonts w:eastAsia="Verdana"/>
        </w:rPr>
        <w:t>Search Point-of-Care Procedure using a variety of criteria</w:t>
      </w:r>
      <w:r w:rsidR="00E10C0E" w:rsidRPr="00A75EE5">
        <w:rPr>
          <w:rFonts w:eastAsia="Verdana"/>
        </w:rPr>
        <w:t>.</w:t>
      </w:r>
    </w:p>
    <w:p w14:paraId="083945D5" w14:textId="77777777" w:rsidR="003921A0" w:rsidRPr="00A75EE5" w:rsidRDefault="00CF283F">
      <w:pPr>
        <w:pStyle w:val="BodyText"/>
      </w:pPr>
      <w:r w:rsidRPr="00A75EE5">
        <w:t>Figure X.1-1 shows the a</w:t>
      </w:r>
      <w:r w:rsidR="00AF5BAB" w:rsidRPr="00A75EE5">
        <w:t xml:space="preserve">ctors directly involved in the </w:t>
      </w:r>
      <w:r w:rsidR="00C33EFF" w:rsidRPr="00A75EE5">
        <w:t>PMDT</w:t>
      </w:r>
      <w:r w:rsidRPr="00A75EE5">
        <w:t xml:space="preserve"> Profile and the relevant transactions between them</w:t>
      </w:r>
      <w:r w:rsidR="00F0665F" w:rsidRPr="00A75EE5">
        <w:t xml:space="preserve">. </w:t>
      </w:r>
      <w:r w:rsidR="001F7A35" w:rsidRPr="00A75EE5">
        <w:t>If needed for context, o</w:t>
      </w:r>
      <w:r w:rsidRPr="00A75EE5">
        <w:t>ther actors that may be indirectly involved due to their participation i</w:t>
      </w:r>
      <w:r w:rsidR="00D91815" w:rsidRPr="00A75EE5">
        <w:t>n other related profiles</w:t>
      </w:r>
      <w:r w:rsidR="001F7A35" w:rsidRPr="00A75EE5">
        <w:t xml:space="preserve"> are </w:t>
      </w:r>
      <w:r w:rsidR="00E61A6A" w:rsidRPr="00A75EE5">
        <w:t>shown in dotted lines</w:t>
      </w:r>
      <w:r w:rsidR="00F0665F" w:rsidRPr="00A75EE5">
        <w:t xml:space="preserve">. </w:t>
      </w:r>
      <w:r w:rsidR="00E61A6A" w:rsidRPr="00A75EE5">
        <w:t>Actors which have a mandatory grouping are shown in conjoined boxes.</w:t>
      </w:r>
    </w:p>
    <w:p w14:paraId="511E3D79" w14:textId="77777777" w:rsidR="00544F9A" w:rsidRPr="00A75EE5" w:rsidRDefault="00544F9A">
      <w:pPr>
        <w:pStyle w:val="BodyText"/>
      </w:pPr>
    </w:p>
    <w:p w14:paraId="102924F3" w14:textId="02E14BB8" w:rsidR="00544F9A" w:rsidRPr="00A75EE5" w:rsidRDefault="00FB4B9D">
      <w:pPr>
        <w:pStyle w:val="BodyText"/>
      </w:pPr>
      <w:r w:rsidRPr="00A75EE5">
        <w:rPr>
          <w:noProof/>
        </w:rPr>
        <w:lastRenderedPageBreak/>
        <mc:AlternateContent>
          <mc:Choice Requires="wpc">
            <w:drawing>
              <wp:inline distT="0" distB="0" distL="0" distR="0" wp14:anchorId="5E9D02B9" wp14:editId="26A2966D">
                <wp:extent cx="5943600" cy="3566160"/>
                <wp:effectExtent l="0" t="0" r="0" b="0"/>
                <wp:docPr id="1434" name="Canvas 14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9" name="Rectangle 1435"/>
                        <wps:cNvSpPr>
                          <a:spLocks noChangeArrowheads="1"/>
                        </wps:cNvSpPr>
                        <wps:spPr bwMode="auto">
                          <a:xfrm>
                            <a:off x="1276985" y="356870"/>
                            <a:ext cx="3409950" cy="673100"/>
                          </a:xfrm>
                          <a:prstGeom prst="rect">
                            <a:avLst/>
                          </a:prstGeom>
                          <a:solidFill>
                            <a:srgbClr val="BDD6EE"/>
                          </a:solidFill>
                          <a:ln w="12700">
                            <a:solidFill>
                              <a:srgbClr val="41719C"/>
                            </a:solidFill>
                            <a:miter lim="800000"/>
                            <a:headEnd/>
                            <a:tailEnd/>
                          </a:ln>
                        </wps:spPr>
                        <wps:txbx>
                          <w:txbxContent>
                            <w:p w14:paraId="65E06A73" w14:textId="77777777" w:rsidR="007C6B36" w:rsidRPr="00BC1D7A" w:rsidRDefault="007C6B36" w:rsidP="00544F9A">
                              <w:pPr>
                                <w:pStyle w:val="NormalWeb"/>
                                <w:spacing w:before="0"/>
                                <w:jc w:val="center"/>
                                <w:rPr>
                                  <w:b/>
                                </w:rPr>
                              </w:pPr>
                              <w:r w:rsidRPr="00BC1D7A">
                                <w:rPr>
                                  <w:rFonts w:ascii="Calibri" w:hAnsi="Calibri"/>
                                  <w:b/>
                                  <w:kern w:val="24"/>
                                </w:rPr>
                                <w:t>Medical Device Server</w:t>
                              </w:r>
                            </w:p>
                            <w:p w14:paraId="30123E23" w14:textId="3D898FE2" w:rsidR="007C6B36" w:rsidRPr="00BC1D7A" w:rsidRDefault="007C6B36" w:rsidP="00544F9A">
                              <w:pPr>
                                <w:pStyle w:val="NormalWeb"/>
                                <w:spacing w:before="0"/>
                                <w:jc w:val="center"/>
                                <w:rPr>
                                  <w:sz w:val="16"/>
                                  <w:szCs w:val="16"/>
                                </w:rPr>
                              </w:pPr>
                            </w:p>
                          </w:txbxContent>
                        </wps:txbx>
                        <wps:bodyPr rot="0" vert="horz" wrap="square" lIns="91440" tIns="45720" rIns="91440" bIns="45720" anchor="ctr" anchorCtr="0" upright="1">
                          <a:noAutofit/>
                        </wps:bodyPr>
                      </wps:wsp>
                      <wps:wsp>
                        <wps:cNvPr id="920" name="Rectangle 1436"/>
                        <wps:cNvSpPr>
                          <a:spLocks noChangeArrowheads="1"/>
                        </wps:cNvSpPr>
                        <wps:spPr bwMode="auto">
                          <a:xfrm>
                            <a:off x="3408680" y="2676525"/>
                            <a:ext cx="1854835" cy="532130"/>
                          </a:xfrm>
                          <a:prstGeom prst="rect">
                            <a:avLst/>
                          </a:prstGeom>
                          <a:solidFill>
                            <a:srgbClr val="BDD6EE"/>
                          </a:solidFill>
                          <a:ln w="12700">
                            <a:solidFill>
                              <a:srgbClr val="41719C"/>
                            </a:solidFill>
                            <a:miter lim="800000"/>
                            <a:headEnd/>
                            <a:tailEnd/>
                          </a:ln>
                        </wps:spPr>
                        <wps:txbx>
                          <w:txbxContent>
                            <w:p w14:paraId="17270D3A" w14:textId="77777777" w:rsidR="007C6B36" w:rsidRPr="00BC1D7A" w:rsidRDefault="007C6B36" w:rsidP="00544F9A">
                              <w:pPr>
                                <w:pStyle w:val="NormalWeb"/>
                                <w:spacing w:before="0"/>
                                <w:jc w:val="center"/>
                                <w:rPr>
                                  <w:b/>
                                </w:rPr>
                              </w:pPr>
                              <w:r w:rsidRPr="00BC1D7A">
                                <w:rPr>
                                  <w:rFonts w:ascii="Calibri" w:hAnsi="Calibri"/>
                                  <w:b/>
                                  <w:kern w:val="24"/>
                                </w:rPr>
                                <w:t>Medical Device Reporter</w:t>
                              </w:r>
                            </w:p>
                            <w:p w14:paraId="5033342C" w14:textId="2681D678" w:rsidR="007C6B36" w:rsidRPr="00BC1D7A" w:rsidRDefault="007C6B36" w:rsidP="00544F9A">
                              <w:pPr>
                                <w:pStyle w:val="NormalWeb"/>
                                <w:spacing w:before="0"/>
                                <w:jc w:val="center"/>
                                <w:rPr>
                                  <w:sz w:val="16"/>
                                  <w:szCs w:val="16"/>
                                </w:rPr>
                              </w:pPr>
                            </w:p>
                          </w:txbxContent>
                        </wps:txbx>
                        <wps:bodyPr rot="0" vert="horz" wrap="square" lIns="91440" tIns="45720" rIns="91440" bIns="45720" anchor="ctr" anchorCtr="0" upright="1">
                          <a:noAutofit/>
                        </wps:bodyPr>
                      </wps:wsp>
                      <wps:wsp>
                        <wps:cNvPr id="921" name="Rectangle 1437"/>
                        <wps:cNvSpPr>
                          <a:spLocks noChangeArrowheads="1"/>
                        </wps:cNvSpPr>
                        <wps:spPr bwMode="auto">
                          <a:xfrm>
                            <a:off x="571500" y="2676525"/>
                            <a:ext cx="1853565" cy="532130"/>
                          </a:xfrm>
                          <a:prstGeom prst="rect">
                            <a:avLst/>
                          </a:prstGeom>
                          <a:solidFill>
                            <a:srgbClr val="BDD6EE"/>
                          </a:solidFill>
                          <a:ln w="12700">
                            <a:solidFill>
                              <a:srgbClr val="41719C"/>
                            </a:solidFill>
                            <a:miter lim="800000"/>
                            <a:headEnd/>
                            <a:tailEnd/>
                          </a:ln>
                        </wps:spPr>
                        <wps:txbx>
                          <w:txbxContent>
                            <w:p w14:paraId="694C06C6" w14:textId="77777777" w:rsidR="007C6B36" w:rsidRPr="00BC1D7A" w:rsidRDefault="007C6B36" w:rsidP="00544F9A">
                              <w:pPr>
                                <w:pStyle w:val="NormalWeb"/>
                                <w:spacing w:before="0"/>
                                <w:jc w:val="center"/>
                                <w:rPr>
                                  <w:b/>
                                </w:rPr>
                              </w:pPr>
                              <w:r w:rsidRPr="00BC1D7A">
                                <w:rPr>
                                  <w:rFonts w:ascii="Calibri" w:hAnsi="Calibri"/>
                                  <w:b/>
                                  <w:kern w:val="24"/>
                                </w:rPr>
                                <w:t>Medical Device Requester</w:t>
                              </w:r>
                            </w:p>
                            <w:p w14:paraId="24ACCC92" w14:textId="46EB256B" w:rsidR="007C6B36" w:rsidRPr="00BC1D7A" w:rsidRDefault="007C6B36" w:rsidP="00544F9A">
                              <w:pPr>
                                <w:pStyle w:val="NormalWeb"/>
                                <w:spacing w:before="0"/>
                                <w:jc w:val="center"/>
                                <w:rPr>
                                  <w:sz w:val="16"/>
                                  <w:szCs w:val="16"/>
                                </w:rPr>
                              </w:pPr>
                            </w:p>
                          </w:txbxContent>
                        </wps:txbx>
                        <wps:bodyPr rot="0" vert="horz" wrap="square" lIns="91440" tIns="45720" rIns="91440" bIns="45720" anchor="ctr" anchorCtr="0" upright="1">
                          <a:noAutofit/>
                        </wps:bodyPr>
                      </wps:wsp>
                      <wps:wsp>
                        <wps:cNvPr id="922" name="Text Box 1438"/>
                        <wps:cNvSpPr txBox="1">
                          <a:spLocks noChangeArrowheads="1"/>
                        </wps:cNvSpPr>
                        <wps:spPr bwMode="auto">
                          <a:xfrm>
                            <a:off x="1425575" y="1571625"/>
                            <a:ext cx="113411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C0D5C" w14:textId="4AEBF6F0" w:rsidR="007C6B36" w:rsidRPr="00205607" w:rsidRDefault="007C6B36" w:rsidP="00544F9A">
                              <w:pPr>
                                <w:pStyle w:val="NormalWeb"/>
                                <w:spacing w:before="0"/>
                                <w:rPr>
                                  <w:sz w:val="18"/>
                                  <w:szCs w:val="18"/>
                                </w:rPr>
                              </w:pPr>
                              <w:r w:rsidRPr="00205607">
                                <w:rPr>
                                  <w:rFonts w:ascii="Calibri" w:hAnsi="Calibri"/>
                                  <w:bCs/>
                                  <w:color w:val="000000"/>
                                  <w:kern w:val="24"/>
                                  <w:sz w:val="18"/>
                                  <w:szCs w:val="18"/>
                                </w:rPr>
                                <w:t xml:space="preserve">Search </w:t>
                              </w:r>
                              <w:r>
                                <w:rPr>
                                  <w:rFonts w:ascii="Calibri" w:hAnsi="Calibri"/>
                                  <w:bCs/>
                                  <w:color w:val="000000"/>
                                  <w:kern w:val="24"/>
                                  <w:sz w:val="18"/>
                                  <w:szCs w:val="18"/>
                                </w:rPr>
                                <w:t xml:space="preserve">Medical </w:t>
                              </w:r>
                              <w:r w:rsidRPr="00205607">
                                <w:rPr>
                                  <w:rFonts w:ascii="Calibri" w:hAnsi="Calibri"/>
                                  <w:bCs/>
                                  <w:color w:val="000000"/>
                                  <w:kern w:val="24"/>
                                  <w:sz w:val="18"/>
                                  <w:szCs w:val="18"/>
                                </w:rPr>
                                <w:t>Device</w:t>
                              </w:r>
                              <w:r>
                                <w:rPr>
                                  <w:rFonts w:ascii="Calibri" w:hAnsi="Calibri"/>
                                  <w:bCs/>
                                  <w:color w:val="000000"/>
                                  <w:kern w:val="24"/>
                                  <w:sz w:val="18"/>
                                  <w:szCs w:val="18"/>
                                </w:rPr>
                                <w:t>s</w:t>
                              </w:r>
                              <w:r w:rsidRPr="0011661F">
                                <w:rPr>
                                  <w:rFonts w:asciiTheme="minorHAnsi" w:hAnsiTheme="minorHAnsi" w:cstheme="minorHAnsi"/>
                                  <w:sz w:val="18"/>
                                  <w:szCs w:val="18"/>
                                </w:rPr>
                                <w:t xml:space="preserve"> [PCC-51]</w:t>
                              </w:r>
                            </w:p>
                            <w:p w14:paraId="25095991" w14:textId="77777777" w:rsidR="007C6B36" w:rsidRPr="00205607" w:rsidRDefault="007C6B36" w:rsidP="00544F9A">
                              <w:pPr>
                                <w:pStyle w:val="NormalWeb"/>
                                <w:spacing w:before="0"/>
                                <w:rPr>
                                  <w:sz w:val="18"/>
                                  <w:szCs w:val="18"/>
                                </w:rPr>
                              </w:pPr>
                            </w:p>
                            <w:p w14:paraId="72BDCCAA" w14:textId="71B648F5" w:rsidR="007C6B36" w:rsidRPr="005C1059" w:rsidRDefault="007C6B36" w:rsidP="00544F9A">
                              <w:pPr>
                                <w:pStyle w:val="NormalWeb"/>
                                <w:spacing w:before="0"/>
                                <w:rPr>
                                  <w:rFonts w:ascii="Calibri" w:hAnsi="Calibri" w:cs="Calibri"/>
                                  <w:sz w:val="18"/>
                                  <w:szCs w:val="18"/>
                                </w:rPr>
                              </w:pPr>
                              <w:r w:rsidRPr="005C1059">
                                <w:rPr>
                                  <w:rFonts w:ascii="Calibri" w:hAnsi="Calibri" w:cs="Calibri"/>
                                  <w:sz w:val="18"/>
                                  <w:szCs w:val="18"/>
                                </w:rPr>
                                <w:t xml:space="preserve">Search </w:t>
                              </w:r>
                              <w:r>
                                <w:rPr>
                                  <w:rFonts w:ascii="Calibri" w:hAnsi="Calibri" w:cs="Calibri"/>
                                  <w:sz w:val="18"/>
                                  <w:szCs w:val="18"/>
                                </w:rPr>
                                <w:t xml:space="preserve">Point-of-Care </w:t>
                              </w:r>
                              <w:r w:rsidRPr="005C1059">
                                <w:rPr>
                                  <w:rFonts w:ascii="Calibri" w:hAnsi="Calibri" w:cs="Calibri"/>
                                  <w:sz w:val="18"/>
                                  <w:szCs w:val="18"/>
                                </w:rPr>
                                <w:t>Device Procedure [PCC-</w:t>
                              </w:r>
                              <w:r>
                                <w:rPr>
                                  <w:rFonts w:ascii="Calibri" w:hAnsi="Calibri" w:cs="Calibri"/>
                                  <w:sz w:val="18"/>
                                  <w:szCs w:val="18"/>
                                </w:rPr>
                                <w:t>54</w:t>
                              </w:r>
                              <w:r w:rsidRPr="005C1059">
                                <w:rPr>
                                  <w:rFonts w:ascii="Calibri" w:hAnsi="Calibri" w:cs="Calibri"/>
                                  <w:sz w:val="18"/>
                                  <w:szCs w:val="18"/>
                                </w:rPr>
                                <w:t xml:space="preserve">] </w:t>
                              </w:r>
                            </w:p>
                          </w:txbxContent>
                        </wps:txbx>
                        <wps:bodyPr rot="0" vert="horz" wrap="square" lIns="91440" tIns="45720" rIns="91440" bIns="45720" anchor="t" anchorCtr="0" upright="1">
                          <a:noAutofit/>
                        </wps:bodyPr>
                      </wps:wsp>
                      <wps:wsp>
                        <wps:cNvPr id="923" name="Text Box 1439"/>
                        <wps:cNvSpPr txBox="1">
                          <a:spLocks noChangeArrowheads="1"/>
                        </wps:cNvSpPr>
                        <wps:spPr bwMode="auto">
                          <a:xfrm>
                            <a:off x="4155440" y="1029970"/>
                            <a:ext cx="1108075" cy="158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19B0" w14:textId="77777777" w:rsidR="007C6B36" w:rsidRDefault="007C6B36" w:rsidP="00544F9A">
                              <w:pPr>
                                <w:pStyle w:val="NormalWeb"/>
                                <w:spacing w:before="0"/>
                                <w:rPr>
                                  <w:rFonts w:ascii="Calibri" w:hAnsi="Calibri"/>
                                  <w:bCs/>
                                  <w:color w:val="000000"/>
                                  <w:kern w:val="24"/>
                                  <w:sz w:val="18"/>
                                  <w:szCs w:val="18"/>
                                </w:rPr>
                              </w:pPr>
                            </w:p>
                            <w:p w14:paraId="245C2D10" w14:textId="33734458" w:rsidR="007C6B36" w:rsidRPr="00205607" w:rsidRDefault="007C6B36" w:rsidP="00544F9A">
                              <w:pPr>
                                <w:pStyle w:val="NormalWeb"/>
                                <w:spacing w:before="0"/>
                                <w:rPr>
                                  <w:rFonts w:ascii="Calibri" w:hAnsi="Calibri"/>
                                  <w:bCs/>
                                  <w:color w:val="000000"/>
                                  <w:kern w:val="24"/>
                                  <w:sz w:val="18"/>
                                  <w:szCs w:val="18"/>
                                </w:rPr>
                              </w:pPr>
                              <w:r w:rsidRPr="00205607">
                                <w:rPr>
                                  <w:rFonts w:ascii="Calibri" w:hAnsi="Calibri"/>
                                  <w:bCs/>
                                  <w:color w:val="000000"/>
                                  <w:kern w:val="24"/>
                                  <w:sz w:val="18"/>
                                  <w:szCs w:val="18"/>
                                </w:rPr>
                                <w:t>Register</w:t>
                              </w:r>
                              <w:r>
                                <w:rPr>
                                  <w:rFonts w:ascii="Calibri" w:hAnsi="Calibri"/>
                                  <w:bCs/>
                                  <w:color w:val="000000"/>
                                  <w:kern w:val="24"/>
                                  <w:sz w:val="18"/>
                                  <w:szCs w:val="18"/>
                                </w:rPr>
                                <w:t xml:space="preserve"> Medical</w:t>
                              </w:r>
                              <w:r w:rsidRPr="00205607">
                                <w:rPr>
                                  <w:rFonts w:ascii="Calibri" w:hAnsi="Calibri"/>
                                  <w:bCs/>
                                  <w:color w:val="000000"/>
                                  <w:kern w:val="24"/>
                                  <w:sz w:val="18"/>
                                  <w:szCs w:val="18"/>
                                </w:rPr>
                                <w:t xml:space="preserve"> Device [PCC-</w:t>
                              </w:r>
                              <w:r>
                                <w:rPr>
                                  <w:rFonts w:ascii="Calibri" w:hAnsi="Calibri"/>
                                  <w:bCs/>
                                  <w:color w:val="000000"/>
                                  <w:kern w:val="24"/>
                                  <w:sz w:val="18"/>
                                  <w:szCs w:val="18"/>
                                </w:rPr>
                                <w:t>50</w:t>
                              </w:r>
                              <w:r w:rsidRPr="00205607">
                                <w:rPr>
                                  <w:rFonts w:ascii="Calibri" w:hAnsi="Calibri"/>
                                  <w:bCs/>
                                  <w:color w:val="000000"/>
                                  <w:kern w:val="24"/>
                                  <w:sz w:val="18"/>
                                  <w:szCs w:val="18"/>
                                </w:rPr>
                                <w:t>]</w:t>
                              </w:r>
                            </w:p>
                            <w:p w14:paraId="7F397428" w14:textId="77777777" w:rsidR="007C6B36" w:rsidRDefault="007C6B36" w:rsidP="00544F9A">
                              <w:pPr>
                                <w:pStyle w:val="NormalWeb"/>
                                <w:spacing w:before="0"/>
                                <w:rPr>
                                  <w:rFonts w:ascii="Calibri" w:hAnsi="Calibri"/>
                                  <w:bCs/>
                                  <w:color w:val="000000"/>
                                  <w:kern w:val="24"/>
                                  <w:sz w:val="16"/>
                                  <w:szCs w:val="16"/>
                                </w:rPr>
                              </w:pPr>
                            </w:p>
                            <w:p w14:paraId="29E10009" w14:textId="2EC4DC7C" w:rsidR="007C6B36" w:rsidRDefault="007C6B36" w:rsidP="00544F9A">
                              <w:pPr>
                                <w:pStyle w:val="NormalWeb"/>
                                <w:spacing w:before="0"/>
                                <w:rPr>
                                  <w:rFonts w:ascii="Calibri" w:hAnsi="Calibri"/>
                                  <w:bCs/>
                                  <w:color w:val="000000"/>
                                  <w:kern w:val="24"/>
                                  <w:sz w:val="18"/>
                                  <w:szCs w:val="18"/>
                                </w:rPr>
                              </w:pPr>
                              <w:r w:rsidRPr="00205607">
                                <w:rPr>
                                  <w:rFonts w:ascii="Calibri" w:hAnsi="Calibri"/>
                                  <w:bCs/>
                                  <w:color w:val="000000"/>
                                  <w:kern w:val="24"/>
                                  <w:sz w:val="18"/>
                                  <w:szCs w:val="18"/>
                                </w:rPr>
                                <w:t xml:space="preserve">Start </w:t>
                              </w:r>
                              <w:r>
                                <w:rPr>
                                  <w:rFonts w:ascii="Calibri" w:hAnsi="Calibri"/>
                                  <w:bCs/>
                                  <w:color w:val="000000"/>
                                  <w:kern w:val="24"/>
                                  <w:sz w:val="18"/>
                                  <w:szCs w:val="18"/>
                                </w:rPr>
                                <w:t xml:space="preserve">Point-of-Care Device </w:t>
                              </w:r>
                              <w:r w:rsidRPr="00205607">
                                <w:rPr>
                                  <w:rFonts w:ascii="Calibri" w:hAnsi="Calibri"/>
                                  <w:bCs/>
                                  <w:color w:val="000000"/>
                                  <w:kern w:val="24"/>
                                  <w:sz w:val="18"/>
                                  <w:szCs w:val="18"/>
                                </w:rPr>
                                <w:t>Procedure</w:t>
                              </w:r>
                            </w:p>
                            <w:p w14:paraId="5A2A2F52" w14:textId="37CB15AA" w:rsidR="007C6B36" w:rsidRPr="00205607" w:rsidRDefault="007C6B36" w:rsidP="00544F9A">
                              <w:pPr>
                                <w:pStyle w:val="NormalWeb"/>
                                <w:spacing w:before="0"/>
                                <w:rPr>
                                  <w:rFonts w:ascii="Calibri" w:hAnsi="Calibri"/>
                                  <w:bCs/>
                                  <w:color w:val="000000"/>
                                  <w:kern w:val="24"/>
                                  <w:sz w:val="18"/>
                                  <w:szCs w:val="18"/>
                                </w:rPr>
                              </w:pPr>
                              <w:r>
                                <w:rPr>
                                  <w:rFonts w:ascii="Calibri" w:hAnsi="Calibri"/>
                                  <w:bCs/>
                                  <w:color w:val="000000"/>
                                  <w:kern w:val="24"/>
                                  <w:sz w:val="18"/>
                                  <w:szCs w:val="18"/>
                                </w:rPr>
                                <w:t>[PCC-52</w:t>
                              </w:r>
                              <w:r w:rsidRPr="00205607">
                                <w:rPr>
                                  <w:rFonts w:ascii="Calibri" w:hAnsi="Calibri"/>
                                  <w:bCs/>
                                  <w:color w:val="000000"/>
                                  <w:kern w:val="24"/>
                                  <w:sz w:val="18"/>
                                  <w:szCs w:val="18"/>
                                </w:rPr>
                                <w:t>]</w:t>
                              </w:r>
                            </w:p>
                            <w:p w14:paraId="1F664252" w14:textId="77777777" w:rsidR="007C6B36" w:rsidRPr="00205607" w:rsidRDefault="007C6B36" w:rsidP="00544F9A">
                              <w:pPr>
                                <w:pStyle w:val="NormalWeb"/>
                                <w:spacing w:before="0"/>
                                <w:rPr>
                                  <w:rFonts w:ascii="Calibri" w:hAnsi="Calibri"/>
                                  <w:bCs/>
                                  <w:color w:val="000000"/>
                                  <w:kern w:val="24"/>
                                  <w:sz w:val="16"/>
                                  <w:szCs w:val="16"/>
                                </w:rPr>
                              </w:pPr>
                            </w:p>
                            <w:p w14:paraId="310AFBFD" w14:textId="4F52B185" w:rsidR="007C6B36" w:rsidRPr="00205607" w:rsidRDefault="007C6B36" w:rsidP="00544F9A">
                              <w:pPr>
                                <w:pStyle w:val="NormalWeb"/>
                                <w:spacing w:before="0"/>
                                <w:rPr>
                                  <w:sz w:val="18"/>
                                  <w:szCs w:val="18"/>
                                </w:rPr>
                              </w:pPr>
                              <w:r w:rsidRPr="00205607">
                                <w:rPr>
                                  <w:rFonts w:ascii="Calibri" w:hAnsi="Calibri"/>
                                  <w:bCs/>
                                  <w:color w:val="000000"/>
                                  <w:kern w:val="24"/>
                                  <w:sz w:val="18"/>
                                  <w:szCs w:val="18"/>
                                </w:rPr>
                                <w:t xml:space="preserve">Complete </w:t>
                              </w:r>
                              <w:r>
                                <w:rPr>
                                  <w:rFonts w:ascii="Calibri" w:hAnsi="Calibri"/>
                                  <w:bCs/>
                                  <w:color w:val="000000"/>
                                  <w:kern w:val="24"/>
                                  <w:sz w:val="18"/>
                                  <w:szCs w:val="18"/>
                                </w:rPr>
                                <w:t>Point-of-Care Device Procedure [PCC-53</w:t>
                              </w:r>
                              <w:r w:rsidRPr="00205607">
                                <w:rPr>
                                  <w:rFonts w:ascii="Calibri" w:hAnsi="Calibri"/>
                                  <w:bCs/>
                                  <w:color w:val="000000"/>
                                  <w:kern w:val="24"/>
                                  <w:sz w:val="18"/>
                                  <w:szCs w:val="18"/>
                                </w:rPr>
                                <w:t>]</w:t>
                              </w:r>
                            </w:p>
                          </w:txbxContent>
                        </wps:txbx>
                        <wps:bodyPr rot="0" vert="horz" wrap="square" lIns="91440" tIns="45720" rIns="91440" bIns="45720" anchor="t" anchorCtr="0" upright="1">
                          <a:noAutofit/>
                        </wps:bodyPr>
                      </wps:wsp>
                      <wps:wsp>
                        <wps:cNvPr id="924" name="AutoShape 1440"/>
                        <wps:cNvCnPr>
                          <a:cxnSpLocks noChangeShapeType="1"/>
                        </wps:cNvCnPr>
                        <wps:spPr bwMode="auto">
                          <a:xfrm flipV="1">
                            <a:off x="1424940" y="1120775"/>
                            <a:ext cx="635" cy="155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5" name="AutoShape 1441"/>
                        <wps:cNvCnPr>
                          <a:cxnSpLocks noChangeShapeType="1"/>
                        </wps:cNvCnPr>
                        <wps:spPr bwMode="auto">
                          <a:xfrm flipV="1">
                            <a:off x="4116705" y="1120775"/>
                            <a:ext cx="0" cy="155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E9D02B9" id="Canvas 1434" o:spid="_x0000_s1026" editas="canvas" style="width:468pt;height:280.8pt;mso-position-horizontal-relative:char;mso-position-vertical-relative:line" coordsize="59436,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5661;visibility:visible;mso-wrap-style:square">
                  <v:fill o:detectmouseclick="t"/>
                  <v:path o:connecttype="none"/>
                </v:shape>
                <v:rect id="Rectangle 1435" o:spid="_x0000_s1028" style="position:absolute;left:12769;top:3568;width:34100;height:6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r/8QA&#10;AADcAAAADwAAAGRycy9kb3ducmV2LnhtbESPQWvCQBSE74X+h+UVehF9sWDR6Cq1UPAmtYVcn9ln&#10;Es2+Dbtbk/77bkHwOMzMN8xqM9hWXdmHxomG6SQDxVI600il4fvrYzwHFSKJodYJa/jlAJv148OK&#10;cuN6+eTrIVYqQSTkpKGOscsRQ1mzpTBxHUvyTs5bikn6Co2nPsFtiy9Z9oqWGkkLNXX8XnN5OfxY&#10;Dbvi3A94nG0vbdOjH233flSg1s9Pw9sSVOQh3sO39s5oWEwX8H8mHQ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uK//EAAAA3AAAAA8AAAAAAAAAAAAAAAAAmAIAAGRycy9k&#10;b3ducmV2LnhtbFBLBQYAAAAABAAEAPUAAACJAwAAAAA=&#10;" fillcolor="#bdd6ee" strokecolor="#41719c" strokeweight="1pt">
                  <v:textbox>
                    <w:txbxContent>
                      <w:p w14:paraId="65E06A73" w14:textId="77777777" w:rsidR="007C6B36" w:rsidRPr="00BC1D7A" w:rsidRDefault="007C6B36" w:rsidP="00544F9A">
                        <w:pPr>
                          <w:pStyle w:val="NormalWeb"/>
                          <w:spacing w:before="0"/>
                          <w:jc w:val="center"/>
                          <w:rPr>
                            <w:b/>
                          </w:rPr>
                        </w:pPr>
                        <w:r w:rsidRPr="00BC1D7A">
                          <w:rPr>
                            <w:rFonts w:ascii="Calibri" w:hAnsi="Calibri"/>
                            <w:b/>
                            <w:kern w:val="24"/>
                          </w:rPr>
                          <w:t>Medical Device Server</w:t>
                        </w:r>
                      </w:p>
                      <w:p w14:paraId="30123E23" w14:textId="3D898FE2" w:rsidR="007C6B36" w:rsidRPr="00BC1D7A" w:rsidRDefault="007C6B36" w:rsidP="00544F9A">
                        <w:pPr>
                          <w:pStyle w:val="NormalWeb"/>
                          <w:spacing w:before="0"/>
                          <w:jc w:val="center"/>
                          <w:rPr>
                            <w:sz w:val="16"/>
                            <w:szCs w:val="16"/>
                          </w:rPr>
                        </w:pPr>
                      </w:p>
                    </w:txbxContent>
                  </v:textbox>
                </v:rect>
                <v:rect id="Rectangle 1436" o:spid="_x0000_s1029" style="position:absolute;left:34086;top:26765;width:18549;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hI38EA&#10;AADcAAAADwAAAGRycy9kb3ducmV2LnhtbERPS2vCQBC+C/6HZQq9SJ0oVDS6igoFb8UHeJ1mxyQ1&#10;Oxt2tyb9991DwePH915tetuoB/tQO9EwGWegWApnaik1XM4fb3NQIZIYapywhl8OsFkPByvKjevk&#10;yI9TLFUKkZCThirGNkcMRcWWwti1LIm7OW8pJuhLNJ66FG4bnGbZDC3VkhoqanlfcXE//VgNh+t3&#10;1+PX++7e1B360e7Tj66o9etLv12CitzHp/jffTAaFtM0P51JRw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4SN/BAAAA3AAAAA8AAAAAAAAAAAAAAAAAmAIAAGRycy9kb3du&#10;cmV2LnhtbFBLBQYAAAAABAAEAPUAAACGAwAAAAA=&#10;" fillcolor="#bdd6ee" strokecolor="#41719c" strokeweight="1pt">
                  <v:textbox>
                    <w:txbxContent>
                      <w:p w14:paraId="17270D3A" w14:textId="77777777" w:rsidR="007C6B36" w:rsidRPr="00BC1D7A" w:rsidRDefault="007C6B36" w:rsidP="00544F9A">
                        <w:pPr>
                          <w:pStyle w:val="NormalWeb"/>
                          <w:spacing w:before="0"/>
                          <w:jc w:val="center"/>
                          <w:rPr>
                            <w:b/>
                          </w:rPr>
                        </w:pPr>
                        <w:r w:rsidRPr="00BC1D7A">
                          <w:rPr>
                            <w:rFonts w:ascii="Calibri" w:hAnsi="Calibri"/>
                            <w:b/>
                            <w:kern w:val="24"/>
                          </w:rPr>
                          <w:t>Medical Device Reporter</w:t>
                        </w:r>
                      </w:p>
                      <w:p w14:paraId="5033342C" w14:textId="2681D678" w:rsidR="007C6B36" w:rsidRPr="00BC1D7A" w:rsidRDefault="007C6B36" w:rsidP="00544F9A">
                        <w:pPr>
                          <w:pStyle w:val="NormalWeb"/>
                          <w:spacing w:before="0"/>
                          <w:jc w:val="center"/>
                          <w:rPr>
                            <w:sz w:val="16"/>
                            <w:szCs w:val="16"/>
                          </w:rPr>
                        </w:pPr>
                      </w:p>
                    </w:txbxContent>
                  </v:textbox>
                </v:rect>
                <v:rect id="Rectangle 1437" o:spid="_x0000_s1030" style="position:absolute;left:5715;top:26765;width:18535;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TtRMQA&#10;AADcAAAADwAAAGRycy9kb3ducmV2LnhtbESPX2vCQBDE3wt+h2MFX6RuFFo09RQtCL4V/4Cv29w2&#10;ieb2wt3VpN++JxT6OMzMb5jlureNurMPtRMN00kGiqVwppZSw/m0e56DCpHEUOOENfxwgPVq8LSk&#10;3LhODnw/xlIliIScNFQxtjliKCq2FCauZUnel/OWYpK+ROOpS3Db4CzLXtFSLWmhopbfKy5ux2+r&#10;YX+5dj1+vmxvTd2hH28//PiCWo+G/eYNVOQ+/of/2nujYTGbwuNMOg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07UTEAAAA3AAAAA8AAAAAAAAAAAAAAAAAmAIAAGRycy9k&#10;b3ducmV2LnhtbFBLBQYAAAAABAAEAPUAAACJAwAAAAA=&#10;" fillcolor="#bdd6ee" strokecolor="#41719c" strokeweight="1pt">
                  <v:textbox>
                    <w:txbxContent>
                      <w:p w14:paraId="694C06C6" w14:textId="77777777" w:rsidR="007C6B36" w:rsidRPr="00BC1D7A" w:rsidRDefault="007C6B36" w:rsidP="00544F9A">
                        <w:pPr>
                          <w:pStyle w:val="NormalWeb"/>
                          <w:spacing w:before="0"/>
                          <w:jc w:val="center"/>
                          <w:rPr>
                            <w:b/>
                          </w:rPr>
                        </w:pPr>
                        <w:r w:rsidRPr="00BC1D7A">
                          <w:rPr>
                            <w:rFonts w:ascii="Calibri" w:hAnsi="Calibri"/>
                            <w:b/>
                            <w:kern w:val="24"/>
                          </w:rPr>
                          <w:t>Medical Device Requester</w:t>
                        </w:r>
                      </w:p>
                      <w:p w14:paraId="24ACCC92" w14:textId="46EB256B" w:rsidR="007C6B36" w:rsidRPr="00BC1D7A" w:rsidRDefault="007C6B36" w:rsidP="00544F9A">
                        <w:pPr>
                          <w:pStyle w:val="NormalWeb"/>
                          <w:spacing w:before="0"/>
                          <w:jc w:val="center"/>
                          <w:rPr>
                            <w:sz w:val="16"/>
                            <w:szCs w:val="16"/>
                          </w:rPr>
                        </w:pPr>
                      </w:p>
                    </w:txbxContent>
                  </v:textbox>
                </v:rect>
                <v:shapetype id="_x0000_t202" coordsize="21600,21600" o:spt="202" path="m,l,21600r21600,l21600,xe">
                  <v:stroke joinstyle="miter"/>
                  <v:path gradientshapeok="t" o:connecttype="rect"/>
                </v:shapetype>
                <v:shape id="Text Box 1438" o:spid="_x0000_s1031" type="#_x0000_t202" style="position:absolute;left:14255;top:15716;width:11341;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UhX8QA&#10;AADcAAAADwAAAGRycy9kb3ducmV2LnhtbESPT2vCQBTE7wW/w/KE3ppdQy0a3Yi0CJ4s1bbQ2yP7&#10;8gezb0N2NfHbdwsFj8PM/IZZb0bbiiv1vnGsYZYoEMSFMw1XGj5Pu6cFCB+QDbaOScONPGzyycMa&#10;M+MG/qDrMVQiQthnqKEOocuk9EVNFn3iOuLola63GKLsK2l6HCLctjJV6kVabDgu1NjRa03F+Xix&#10;Gr4O5c/3s3qv3uy8G9yoJNul1PpxOm5XIAKN4R7+b++NhmWa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lIV/EAAAA3AAAAA8AAAAAAAAAAAAAAAAAmAIAAGRycy9k&#10;b3ducmV2LnhtbFBLBQYAAAAABAAEAPUAAACJAwAAAAA=&#10;" filled="f" stroked="f">
                  <v:textbox>
                    <w:txbxContent>
                      <w:p w14:paraId="302C0D5C" w14:textId="4AEBF6F0" w:rsidR="007C6B36" w:rsidRPr="00205607" w:rsidRDefault="007C6B36" w:rsidP="00544F9A">
                        <w:pPr>
                          <w:pStyle w:val="NormalWeb"/>
                          <w:spacing w:before="0"/>
                          <w:rPr>
                            <w:sz w:val="18"/>
                            <w:szCs w:val="18"/>
                          </w:rPr>
                        </w:pPr>
                        <w:r w:rsidRPr="00205607">
                          <w:rPr>
                            <w:rFonts w:ascii="Calibri" w:hAnsi="Calibri"/>
                            <w:bCs/>
                            <w:color w:val="000000"/>
                            <w:kern w:val="24"/>
                            <w:sz w:val="18"/>
                            <w:szCs w:val="18"/>
                          </w:rPr>
                          <w:t xml:space="preserve">Search </w:t>
                        </w:r>
                        <w:r>
                          <w:rPr>
                            <w:rFonts w:ascii="Calibri" w:hAnsi="Calibri"/>
                            <w:bCs/>
                            <w:color w:val="000000"/>
                            <w:kern w:val="24"/>
                            <w:sz w:val="18"/>
                            <w:szCs w:val="18"/>
                          </w:rPr>
                          <w:t xml:space="preserve">Medical </w:t>
                        </w:r>
                        <w:r w:rsidRPr="00205607">
                          <w:rPr>
                            <w:rFonts w:ascii="Calibri" w:hAnsi="Calibri"/>
                            <w:bCs/>
                            <w:color w:val="000000"/>
                            <w:kern w:val="24"/>
                            <w:sz w:val="18"/>
                            <w:szCs w:val="18"/>
                          </w:rPr>
                          <w:t>Device</w:t>
                        </w:r>
                        <w:r>
                          <w:rPr>
                            <w:rFonts w:ascii="Calibri" w:hAnsi="Calibri"/>
                            <w:bCs/>
                            <w:color w:val="000000"/>
                            <w:kern w:val="24"/>
                            <w:sz w:val="18"/>
                            <w:szCs w:val="18"/>
                          </w:rPr>
                          <w:t>s</w:t>
                        </w:r>
                        <w:r w:rsidRPr="0011661F">
                          <w:rPr>
                            <w:rFonts w:asciiTheme="minorHAnsi" w:hAnsiTheme="minorHAnsi" w:cstheme="minorHAnsi"/>
                            <w:sz w:val="18"/>
                            <w:szCs w:val="18"/>
                          </w:rPr>
                          <w:t xml:space="preserve"> [PCC-51]</w:t>
                        </w:r>
                      </w:p>
                      <w:p w14:paraId="25095991" w14:textId="77777777" w:rsidR="007C6B36" w:rsidRPr="00205607" w:rsidRDefault="007C6B36" w:rsidP="00544F9A">
                        <w:pPr>
                          <w:pStyle w:val="NormalWeb"/>
                          <w:spacing w:before="0"/>
                          <w:rPr>
                            <w:sz w:val="18"/>
                            <w:szCs w:val="18"/>
                          </w:rPr>
                        </w:pPr>
                      </w:p>
                      <w:p w14:paraId="72BDCCAA" w14:textId="71B648F5" w:rsidR="007C6B36" w:rsidRPr="005C1059" w:rsidRDefault="007C6B36" w:rsidP="00544F9A">
                        <w:pPr>
                          <w:pStyle w:val="NormalWeb"/>
                          <w:spacing w:before="0"/>
                          <w:rPr>
                            <w:rFonts w:ascii="Calibri" w:hAnsi="Calibri" w:cs="Calibri"/>
                            <w:sz w:val="18"/>
                            <w:szCs w:val="18"/>
                          </w:rPr>
                        </w:pPr>
                        <w:r w:rsidRPr="005C1059">
                          <w:rPr>
                            <w:rFonts w:ascii="Calibri" w:hAnsi="Calibri" w:cs="Calibri"/>
                            <w:sz w:val="18"/>
                            <w:szCs w:val="18"/>
                          </w:rPr>
                          <w:t xml:space="preserve">Search </w:t>
                        </w:r>
                        <w:r>
                          <w:rPr>
                            <w:rFonts w:ascii="Calibri" w:hAnsi="Calibri" w:cs="Calibri"/>
                            <w:sz w:val="18"/>
                            <w:szCs w:val="18"/>
                          </w:rPr>
                          <w:t xml:space="preserve">Point-of-Care </w:t>
                        </w:r>
                        <w:r w:rsidRPr="005C1059">
                          <w:rPr>
                            <w:rFonts w:ascii="Calibri" w:hAnsi="Calibri" w:cs="Calibri"/>
                            <w:sz w:val="18"/>
                            <w:szCs w:val="18"/>
                          </w:rPr>
                          <w:t>Device Procedure [PCC-</w:t>
                        </w:r>
                        <w:r>
                          <w:rPr>
                            <w:rFonts w:ascii="Calibri" w:hAnsi="Calibri" w:cs="Calibri"/>
                            <w:sz w:val="18"/>
                            <w:szCs w:val="18"/>
                          </w:rPr>
                          <w:t>54</w:t>
                        </w:r>
                        <w:r w:rsidRPr="005C1059">
                          <w:rPr>
                            <w:rFonts w:ascii="Calibri" w:hAnsi="Calibri" w:cs="Calibri"/>
                            <w:sz w:val="18"/>
                            <w:szCs w:val="18"/>
                          </w:rPr>
                          <w:t xml:space="preserve">] </w:t>
                        </w:r>
                      </w:p>
                    </w:txbxContent>
                  </v:textbox>
                </v:shape>
                <v:shape id="Text Box 1439" o:spid="_x0000_s1032" type="#_x0000_t202" style="position:absolute;left:41554;top:10299;width:11081;height:15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mExMQA&#10;AADcAAAADwAAAGRycy9kb3ducmV2LnhtbESPT4vCMBTE7wt+h/AEb2vinxWtRpFdBE8uuqvg7dE8&#10;22LzUppo67c3wsIeh5n5DbNYtbYUd6p94VjDoK9AEKfOFJxp+P3ZvE9B+IBssHRMGh7kYbXsvC0w&#10;Ma7hPd0PIRMRwj5BDXkIVSKlT3Oy6PuuIo7exdUWQ5R1Jk2NTYTbUg6VmkiLBceFHCv6zCm9Hm5W&#10;w3F3OZ/G6jv7sh9V41ol2c6k1r1uu56DCNSG//Bfe2s0zIY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phMTEAAAA3AAAAA8AAAAAAAAAAAAAAAAAmAIAAGRycy9k&#10;b3ducmV2LnhtbFBLBQYAAAAABAAEAPUAAACJAwAAAAA=&#10;" filled="f" stroked="f">
                  <v:textbox>
                    <w:txbxContent>
                      <w:p w14:paraId="17EE19B0" w14:textId="77777777" w:rsidR="007C6B36" w:rsidRDefault="007C6B36" w:rsidP="00544F9A">
                        <w:pPr>
                          <w:pStyle w:val="NormalWeb"/>
                          <w:spacing w:before="0"/>
                          <w:rPr>
                            <w:rFonts w:ascii="Calibri" w:hAnsi="Calibri"/>
                            <w:bCs/>
                            <w:color w:val="000000"/>
                            <w:kern w:val="24"/>
                            <w:sz w:val="18"/>
                            <w:szCs w:val="18"/>
                          </w:rPr>
                        </w:pPr>
                      </w:p>
                      <w:p w14:paraId="245C2D10" w14:textId="33734458" w:rsidR="007C6B36" w:rsidRPr="00205607" w:rsidRDefault="007C6B36" w:rsidP="00544F9A">
                        <w:pPr>
                          <w:pStyle w:val="NormalWeb"/>
                          <w:spacing w:before="0"/>
                          <w:rPr>
                            <w:rFonts w:ascii="Calibri" w:hAnsi="Calibri"/>
                            <w:bCs/>
                            <w:color w:val="000000"/>
                            <w:kern w:val="24"/>
                            <w:sz w:val="18"/>
                            <w:szCs w:val="18"/>
                          </w:rPr>
                        </w:pPr>
                        <w:r w:rsidRPr="00205607">
                          <w:rPr>
                            <w:rFonts w:ascii="Calibri" w:hAnsi="Calibri"/>
                            <w:bCs/>
                            <w:color w:val="000000"/>
                            <w:kern w:val="24"/>
                            <w:sz w:val="18"/>
                            <w:szCs w:val="18"/>
                          </w:rPr>
                          <w:t>Register</w:t>
                        </w:r>
                        <w:r>
                          <w:rPr>
                            <w:rFonts w:ascii="Calibri" w:hAnsi="Calibri"/>
                            <w:bCs/>
                            <w:color w:val="000000"/>
                            <w:kern w:val="24"/>
                            <w:sz w:val="18"/>
                            <w:szCs w:val="18"/>
                          </w:rPr>
                          <w:t xml:space="preserve"> Medical</w:t>
                        </w:r>
                        <w:r w:rsidRPr="00205607">
                          <w:rPr>
                            <w:rFonts w:ascii="Calibri" w:hAnsi="Calibri"/>
                            <w:bCs/>
                            <w:color w:val="000000"/>
                            <w:kern w:val="24"/>
                            <w:sz w:val="18"/>
                            <w:szCs w:val="18"/>
                          </w:rPr>
                          <w:t xml:space="preserve"> Device [PCC-</w:t>
                        </w:r>
                        <w:r>
                          <w:rPr>
                            <w:rFonts w:ascii="Calibri" w:hAnsi="Calibri"/>
                            <w:bCs/>
                            <w:color w:val="000000"/>
                            <w:kern w:val="24"/>
                            <w:sz w:val="18"/>
                            <w:szCs w:val="18"/>
                          </w:rPr>
                          <w:t>50</w:t>
                        </w:r>
                        <w:r w:rsidRPr="00205607">
                          <w:rPr>
                            <w:rFonts w:ascii="Calibri" w:hAnsi="Calibri"/>
                            <w:bCs/>
                            <w:color w:val="000000"/>
                            <w:kern w:val="24"/>
                            <w:sz w:val="18"/>
                            <w:szCs w:val="18"/>
                          </w:rPr>
                          <w:t>]</w:t>
                        </w:r>
                      </w:p>
                      <w:p w14:paraId="7F397428" w14:textId="77777777" w:rsidR="007C6B36" w:rsidRDefault="007C6B36" w:rsidP="00544F9A">
                        <w:pPr>
                          <w:pStyle w:val="NormalWeb"/>
                          <w:spacing w:before="0"/>
                          <w:rPr>
                            <w:rFonts w:ascii="Calibri" w:hAnsi="Calibri"/>
                            <w:bCs/>
                            <w:color w:val="000000"/>
                            <w:kern w:val="24"/>
                            <w:sz w:val="16"/>
                            <w:szCs w:val="16"/>
                          </w:rPr>
                        </w:pPr>
                      </w:p>
                      <w:p w14:paraId="29E10009" w14:textId="2EC4DC7C" w:rsidR="007C6B36" w:rsidRDefault="007C6B36" w:rsidP="00544F9A">
                        <w:pPr>
                          <w:pStyle w:val="NormalWeb"/>
                          <w:spacing w:before="0"/>
                          <w:rPr>
                            <w:rFonts w:ascii="Calibri" w:hAnsi="Calibri"/>
                            <w:bCs/>
                            <w:color w:val="000000"/>
                            <w:kern w:val="24"/>
                            <w:sz w:val="18"/>
                            <w:szCs w:val="18"/>
                          </w:rPr>
                        </w:pPr>
                        <w:r w:rsidRPr="00205607">
                          <w:rPr>
                            <w:rFonts w:ascii="Calibri" w:hAnsi="Calibri"/>
                            <w:bCs/>
                            <w:color w:val="000000"/>
                            <w:kern w:val="24"/>
                            <w:sz w:val="18"/>
                            <w:szCs w:val="18"/>
                          </w:rPr>
                          <w:t xml:space="preserve">Start </w:t>
                        </w:r>
                        <w:r>
                          <w:rPr>
                            <w:rFonts w:ascii="Calibri" w:hAnsi="Calibri"/>
                            <w:bCs/>
                            <w:color w:val="000000"/>
                            <w:kern w:val="24"/>
                            <w:sz w:val="18"/>
                            <w:szCs w:val="18"/>
                          </w:rPr>
                          <w:t xml:space="preserve">Point-of-Care Device </w:t>
                        </w:r>
                        <w:r w:rsidRPr="00205607">
                          <w:rPr>
                            <w:rFonts w:ascii="Calibri" w:hAnsi="Calibri"/>
                            <w:bCs/>
                            <w:color w:val="000000"/>
                            <w:kern w:val="24"/>
                            <w:sz w:val="18"/>
                            <w:szCs w:val="18"/>
                          </w:rPr>
                          <w:t>Procedure</w:t>
                        </w:r>
                      </w:p>
                      <w:p w14:paraId="5A2A2F52" w14:textId="37CB15AA" w:rsidR="007C6B36" w:rsidRPr="00205607" w:rsidRDefault="007C6B36" w:rsidP="00544F9A">
                        <w:pPr>
                          <w:pStyle w:val="NormalWeb"/>
                          <w:spacing w:before="0"/>
                          <w:rPr>
                            <w:rFonts w:ascii="Calibri" w:hAnsi="Calibri"/>
                            <w:bCs/>
                            <w:color w:val="000000"/>
                            <w:kern w:val="24"/>
                            <w:sz w:val="18"/>
                            <w:szCs w:val="18"/>
                          </w:rPr>
                        </w:pPr>
                        <w:r>
                          <w:rPr>
                            <w:rFonts w:ascii="Calibri" w:hAnsi="Calibri"/>
                            <w:bCs/>
                            <w:color w:val="000000"/>
                            <w:kern w:val="24"/>
                            <w:sz w:val="18"/>
                            <w:szCs w:val="18"/>
                          </w:rPr>
                          <w:t>[PCC-52</w:t>
                        </w:r>
                        <w:r w:rsidRPr="00205607">
                          <w:rPr>
                            <w:rFonts w:ascii="Calibri" w:hAnsi="Calibri"/>
                            <w:bCs/>
                            <w:color w:val="000000"/>
                            <w:kern w:val="24"/>
                            <w:sz w:val="18"/>
                            <w:szCs w:val="18"/>
                          </w:rPr>
                          <w:t>]</w:t>
                        </w:r>
                      </w:p>
                      <w:p w14:paraId="1F664252" w14:textId="77777777" w:rsidR="007C6B36" w:rsidRPr="00205607" w:rsidRDefault="007C6B36" w:rsidP="00544F9A">
                        <w:pPr>
                          <w:pStyle w:val="NormalWeb"/>
                          <w:spacing w:before="0"/>
                          <w:rPr>
                            <w:rFonts w:ascii="Calibri" w:hAnsi="Calibri"/>
                            <w:bCs/>
                            <w:color w:val="000000"/>
                            <w:kern w:val="24"/>
                            <w:sz w:val="16"/>
                            <w:szCs w:val="16"/>
                          </w:rPr>
                        </w:pPr>
                      </w:p>
                      <w:p w14:paraId="310AFBFD" w14:textId="4F52B185" w:rsidR="007C6B36" w:rsidRPr="00205607" w:rsidRDefault="007C6B36" w:rsidP="00544F9A">
                        <w:pPr>
                          <w:pStyle w:val="NormalWeb"/>
                          <w:spacing w:before="0"/>
                          <w:rPr>
                            <w:sz w:val="18"/>
                            <w:szCs w:val="18"/>
                          </w:rPr>
                        </w:pPr>
                        <w:r w:rsidRPr="00205607">
                          <w:rPr>
                            <w:rFonts w:ascii="Calibri" w:hAnsi="Calibri"/>
                            <w:bCs/>
                            <w:color w:val="000000"/>
                            <w:kern w:val="24"/>
                            <w:sz w:val="18"/>
                            <w:szCs w:val="18"/>
                          </w:rPr>
                          <w:t xml:space="preserve">Complete </w:t>
                        </w:r>
                        <w:r>
                          <w:rPr>
                            <w:rFonts w:ascii="Calibri" w:hAnsi="Calibri"/>
                            <w:bCs/>
                            <w:color w:val="000000"/>
                            <w:kern w:val="24"/>
                            <w:sz w:val="18"/>
                            <w:szCs w:val="18"/>
                          </w:rPr>
                          <w:t>Point-of-Care Device Procedure [PCC-53</w:t>
                        </w:r>
                        <w:r w:rsidRPr="00205607">
                          <w:rPr>
                            <w:rFonts w:ascii="Calibri" w:hAnsi="Calibri"/>
                            <w:bCs/>
                            <w:color w:val="000000"/>
                            <w:kern w:val="24"/>
                            <w:sz w:val="18"/>
                            <w:szCs w:val="18"/>
                          </w:rPr>
                          <w:t>]</w:t>
                        </w:r>
                      </w:p>
                    </w:txbxContent>
                  </v:textbox>
                </v:shape>
                <v:shapetype id="_x0000_t32" coordsize="21600,21600" o:spt="32" o:oned="t" path="m,l21600,21600e" filled="f">
                  <v:path arrowok="t" fillok="f" o:connecttype="none"/>
                  <o:lock v:ext="edit" shapetype="t"/>
                </v:shapetype>
                <v:shape id="AutoShape 1440" o:spid="_x0000_s1033" type="#_x0000_t32" style="position:absolute;left:14249;top:11207;width:6;height:155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5mh8MAAADcAAAADwAAAGRycy9kb3ducmV2LnhtbESPQWsCMRSE7wX/Q3iCt5pVbN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ZofDAAAA3AAAAA8AAAAAAAAAAAAA&#10;AAAAoQIAAGRycy9kb3ducmV2LnhtbFBLBQYAAAAABAAEAPkAAACRAwAAAAA=&#10;">
                  <v:stroke endarrow="block"/>
                </v:shape>
                <v:shape id="AutoShape 1441" o:spid="_x0000_s1034" type="#_x0000_t32" style="position:absolute;left:41167;top:11207;width:0;height:155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LDHMMAAADcAAAADwAAAGRycy9kb3ducmV2LnhtbESPT2sCMRTE7wW/Q3iCt5pVUOrWKFUo&#10;iBfxD+jxsXndDd28LJt0s357Iwg9DjPzG2a57m0tOmq9caxgMs5AEBdOGy4VXM7f7x8gfEDWWDsm&#10;BXfysF4N3paYaxf5SN0plCJB2OeooAqhyaX0RUUW/dg1xMn7ca3FkGRbSt1iTHBby2mWzaVFw2mh&#10;woa2FRW/pz+rwMSD6ZrdNm7215vXkcx95oxSo2H/9QkiUB/+w6/2TitYTGf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ywxzDAAAA3AAAAA8AAAAAAAAAAAAA&#10;AAAAoQIAAGRycy9kb3ducmV2LnhtbFBLBQYAAAAABAAEAPkAAACRAwAAAAA=&#10;">
                  <v:stroke endarrow="block"/>
                </v:shape>
                <w10:anchorlock/>
              </v:group>
            </w:pict>
          </mc:Fallback>
        </mc:AlternateContent>
      </w:r>
    </w:p>
    <w:p w14:paraId="157B3787" w14:textId="77777777" w:rsidR="00544F9A" w:rsidRPr="00A75EE5" w:rsidRDefault="00544F9A">
      <w:pPr>
        <w:pStyle w:val="BodyText"/>
      </w:pPr>
    </w:p>
    <w:p w14:paraId="6EC68379" w14:textId="77777777" w:rsidR="00CF283F" w:rsidRPr="00A75EE5" w:rsidRDefault="00CF283F">
      <w:pPr>
        <w:pStyle w:val="FigureTitle"/>
      </w:pPr>
      <w:r w:rsidRPr="00A75EE5">
        <w:t>Figure X.1-1</w:t>
      </w:r>
      <w:r w:rsidR="00701B3A" w:rsidRPr="00A75EE5">
        <w:t xml:space="preserve">: </w:t>
      </w:r>
      <w:r w:rsidR="00C33EFF" w:rsidRPr="00A75EE5">
        <w:t xml:space="preserve">PMDT </w:t>
      </w:r>
      <w:r w:rsidRPr="00A75EE5">
        <w:t>Profile</w:t>
      </w:r>
      <w:r w:rsidR="00B43198" w:rsidRPr="00A75EE5">
        <w:t xml:space="preserve"> </w:t>
      </w:r>
      <w:r w:rsidR="004E792E" w:rsidRPr="00A75EE5">
        <w:t>A</w:t>
      </w:r>
      <w:r w:rsidRPr="00A75EE5">
        <w:t>ctor Diagram</w:t>
      </w:r>
      <w:r w:rsidR="00205607" w:rsidRPr="00A75EE5">
        <w:t xml:space="preserve"> </w:t>
      </w:r>
    </w:p>
    <w:p w14:paraId="6B556FF2" w14:textId="373EB610" w:rsidR="00DE0504" w:rsidRPr="00A75EE5" w:rsidRDefault="00CF283F">
      <w:pPr>
        <w:pStyle w:val="BodyText"/>
      </w:pPr>
      <w:r w:rsidRPr="00A75EE5">
        <w:t xml:space="preserve">Table X.1-1 lists the transactions for each </w:t>
      </w:r>
      <w:r w:rsidR="005F7CBC" w:rsidRPr="00A75EE5">
        <w:t>actor directly involved in the PMDT</w:t>
      </w:r>
      <w:r w:rsidRPr="00A75EE5">
        <w:t xml:space="preserve"> Profile. </w:t>
      </w:r>
      <w:r w:rsidR="00F66C25" w:rsidRPr="00A75EE5">
        <w:t xml:space="preserve">To </w:t>
      </w:r>
      <w:r w:rsidRPr="00A75EE5">
        <w:t xml:space="preserve">claim </w:t>
      </w:r>
      <w:r w:rsidR="00F66C25" w:rsidRPr="00A75EE5">
        <w:t xml:space="preserve">compliance with this </w:t>
      </w:r>
      <w:r w:rsidR="00AF2EC7" w:rsidRPr="00A75EE5">
        <w:t>p</w:t>
      </w:r>
      <w:r w:rsidR="00F66C25" w:rsidRPr="00A75EE5">
        <w:t>rofile, an actor shall support all re</w:t>
      </w:r>
      <w:r w:rsidRPr="00A75EE5">
        <w:t>qu</w:t>
      </w:r>
      <w:r w:rsidR="006A4160" w:rsidRPr="00A75EE5">
        <w:t>ired transactions (labeled “R”) and may support the optional t</w:t>
      </w:r>
      <w:r w:rsidRPr="00A75EE5">
        <w:t xml:space="preserve">ransactions </w:t>
      </w:r>
      <w:r w:rsidR="006A4160" w:rsidRPr="00A75EE5">
        <w:t>(</w:t>
      </w:r>
      <w:r w:rsidRPr="00A75EE5">
        <w:t>labeled “O”</w:t>
      </w:r>
      <w:r w:rsidR="006A4160" w:rsidRPr="00A75EE5">
        <w:t>)</w:t>
      </w:r>
      <w:r w:rsidR="00887E40" w:rsidRPr="00A75EE5">
        <w:t xml:space="preserve">. </w:t>
      </w:r>
    </w:p>
    <w:p w14:paraId="47B49039" w14:textId="77777777" w:rsidR="00CF283F" w:rsidRPr="00A75EE5" w:rsidRDefault="00CF283F" w:rsidP="00C56183">
      <w:pPr>
        <w:pStyle w:val="TableTitle"/>
      </w:pPr>
      <w:r w:rsidRPr="00A75EE5">
        <w:t>Table X.1-1</w:t>
      </w:r>
      <w:r w:rsidR="001606A7" w:rsidRPr="00A75EE5">
        <w:t>:</w:t>
      </w:r>
      <w:r w:rsidR="004E792E" w:rsidRPr="00A75EE5">
        <w:t xml:space="preserve"> </w:t>
      </w:r>
      <w:r w:rsidR="00C33EFF" w:rsidRPr="00A75EE5">
        <w:t xml:space="preserve">PMDT </w:t>
      </w:r>
      <w:r w:rsidR="00B43198" w:rsidRPr="00A75EE5">
        <w:t xml:space="preserve">Profile </w:t>
      </w:r>
      <w:r w:rsidRPr="00A75EE5">
        <w:t>-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719"/>
        <w:gridCol w:w="2340"/>
        <w:gridCol w:w="1620"/>
        <w:gridCol w:w="2799"/>
      </w:tblGrid>
      <w:tr w:rsidR="001606A7" w:rsidRPr="00A75EE5" w14:paraId="655DFF46" w14:textId="77777777" w:rsidTr="0011661F">
        <w:trPr>
          <w:cantSplit/>
          <w:tblHeader/>
          <w:jc w:val="center"/>
        </w:trPr>
        <w:tc>
          <w:tcPr>
            <w:tcW w:w="1719" w:type="dxa"/>
            <w:shd w:val="pct15" w:color="auto" w:fill="FFFFFF"/>
          </w:tcPr>
          <w:p w14:paraId="2A472B5C" w14:textId="77777777" w:rsidR="00CF283F" w:rsidRPr="00A75EE5" w:rsidRDefault="00CF283F" w:rsidP="00663624">
            <w:pPr>
              <w:pStyle w:val="TableEntryHeader"/>
            </w:pPr>
            <w:r w:rsidRPr="00A75EE5">
              <w:t>Actors</w:t>
            </w:r>
          </w:p>
        </w:tc>
        <w:tc>
          <w:tcPr>
            <w:tcW w:w="2340" w:type="dxa"/>
            <w:shd w:val="pct15" w:color="auto" w:fill="FFFFFF"/>
          </w:tcPr>
          <w:p w14:paraId="07573693" w14:textId="77777777" w:rsidR="00CF283F" w:rsidRPr="00A75EE5" w:rsidRDefault="00CF283F" w:rsidP="00663624">
            <w:pPr>
              <w:pStyle w:val="TableEntryHeader"/>
            </w:pPr>
            <w:r w:rsidRPr="00A75EE5">
              <w:t xml:space="preserve">Transactions </w:t>
            </w:r>
          </w:p>
        </w:tc>
        <w:tc>
          <w:tcPr>
            <w:tcW w:w="1620" w:type="dxa"/>
            <w:shd w:val="pct15" w:color="auto" w:fill="FFFFFF"/>
          </w:tcPr>
          <w:p w14:paraId="37D56A30" w14:textId="77777777" w:rsidR="00CF283F" w:rsidRPr="00A75EE5" w:rsidRDefault="00CF283F" w:rsidP="00663624">
            <w:pPr>
              <w:pStyle w:val="TableEntryHeader"/>
            </w:pPr>
            <w:r w:rsidRPr="00A75EE5">
              <w:t>Optionality</w:t>
            </w:r>
          </w:p>
        </w:tc>
        <w:tc>
          <w:tcPr>
            <w:tcW w:w="2799" w:type="dxa"/>
            <w:shd w:val="pct15" w:color="auto" w:fill="FFFFFF"/>
          </w:tcPr>
          <w:p w14:paraId="1157838A" w14:textId="77777777" w:rsidR="001558DD" w:rsidRPr="00A75EE5" w:rsidRDefault="001558DD" w:rsidP="00EF1E77">
            <w:pPr>
              <w:pStyle w:val="TableEntryHeader"/>
              <w:rPr>
                <w:rFonts w:ascii="Times New Roman" w:hAnsi="Times New Roman"/>
                <w:b w:val="0"/>
                <w:i/>
              </w:rPr>
            </w:pPr>
            <w:r w:rsidRPr="00A75EE5">
              <w:t>Reference</w:t>
            </w:r>
          </w:p>
        </w:tc>
      </w:tr>
      <w:tr w:rsidR="00985C1A" w:rsidRPr="00A75EE5" w14:paraId="7982F019" w14:textId="77777777" w:rsidTr="0011661F">
        <w:trPr>
          <w:cantSplit/>
          <w:jc w:val="center"/>
        </w:trPr>
        <w:tc>
          <w:tcPr>
            <w:tcW w:w="1719" w:type="dxa"/>
            <w:vMerge w:val="restart"/>
          </w:tcPr>
          <w:p w14:paraId="62171ED5" w14:textId="77777777" w:rsidR="00985C1A" w:rsidRPr="00A75EE5" w:rsidRDefault="00480D36" w:rsidP="00480D36">
            <w:pPr>
              <w:pStyle w:val="TableEntry"/>
            </w:pPr>
            <w:r w:rsidRPr="00A75EE5">
              <w:t>Medical Device Reporter</w:t>
            </w:r>
          </w:p>
        </w:tc>
        <w:tc>
          <w:tcPr>
            <w:tcW w:w="2340" w:type="dxa"/>
          </w:tcPr>
          <w:p w14:paraId="2C06BBA1" w14:textId="6D471578" w:rsidR="00985C1A" w:rsidRPr="00A75EE5" w:rsidRDefault="005910D9" w:rsidP="00480D36">
            <w:pPr>
              <w:pStyle w:val="TableEntry"/>
            </w:pPr>
            <w:r w:rsidRPr="00A75EE5">
              <w:t xml:space="preserve">Register </w:t>
            </w:r>
            <w:r w:rsidR="00831555" w:rsidRPr="00A75EE5">
              <w:t xml:space="preserve">Medical </w:t>
            </w:r>
            <w:r w:rsidRPr="00A75EE5">
              <w:t>Device</w:t>
            </w:r>
            <w:r w:rsidR="007F7169">
              <w:t xml:space="preserve"> [PCC-50]</w:t>
            </w:r>
            <w:r w:rsidRPr="00A75EE5">
              <w:t xml:space="preserve"> </w:t>
            </w:r>
          </w:p>
        </w:tc>
        <w:tc>
          <w:tcPr>
            <w:tcW w:w="1620" w:type="dxa"/>
          </w:tcPr>
          <w:p w14:paraId="1958D8B2" w14:textId="77777777" w:rsidR="00985C1A" w:rsidRPr="00A75EE5" w:rsidRDefault="00985C1A" w:rsidP="00514043">
            <w:pPr>
              <w:pStyle w:val="TableEntry"/>
              <w:jc w:val="center"/>
              <w:rPr>
                <w:color w:val="FF0000"/>
              </w:rPr>
            </w:pPr>
            <w:r w:rsidRPr="00A75EE5">
              <w:t>R</w:t>
            </w:r>
          </w:p>
        </w:tc>
        <w:tc>
          <w:tcPr>
            <w:tcW w:w="2799" w:type="dxa"/>
          </w:tcPr>
          <w:p w14:paraId="007DE9E7" w14:textId="7BDB4872" w:rsidR="00985C1A" w:rsidRPr="00A75EE5" w:rsidRDefault="00985C1A" w:rsidP="00831555">
            <w:pPr>
              <w:pStyle w:val="TableEntry"/>
            </w:pPr>
            <w:r w:rsidRPr="00A75EE5">
              <w:t>PCC TF-2: 3.</w:t>
            </w:r>
            <w:r w:rsidR="007B451F">
              <w:t>50</w:t>
            </w:r>
          </w:p>
        </w:tc>
      </w:tr>
      <w:tr w:rsidR="00985C1A" w:rsidRPr="00A75EE5" w14:paraId="608C8798" w14:textId="77777777" w:rsidTr="0011661F">
        <w:trPr>
          <w:cantSplit/>
          <w:jc w:val="center"/>
        </w:trPr>
        <w:tc>
          <w:tcPr>
            <w:tcW w:w="1719" w:type="dxa"/>
            <w:vMerge/>
          </w:tcPr>
          <w:p w14:paraId="2F41DD3B" w14:textId="77777777" w:rsidR="00985C1A" w:rsidRPr="00A75EE5" w:rsidRDefault="00985C1A" w:rsidP="00BB76BC">
            <w:pPr>
              <w:pStyle w:val="TableEntry"/>
            </w:pPr>
          </w:p>
        </w:tc>
        <w:tc>
          <w:tcPr>
            <w:tcW w:w="2340" w:type="dxa"/>
          </w:tcPr>
          <w:p w14:paraId="0CD0DFE7" w14:textId="267725F1" w:rsidR="00985C1A" w:rsidRPr="00A75EE5" w:rsidRDefault="00480D36" w:rsidP="00BB76BC">
            <w:pPr>
              <w:pStyle w:val="TableEntry"/>
            </w:pPr>
            <w:bookmarkStart w:id="63" w:name="OLE_LINK10"/>
            <w:bookmarkStart w:id="64" w:name="OLE_LINK11"/>
            <w:bookmarkStart w:id="65" w:name="OLE_LINK12"/>
            <w:r w:rsidRPr="00A75EE5">
              <w:t xml:space="preserve">Start </w:t>
            </w:r>
            <w:r w:rsidR="007F7169">
              <w:t>Point-of-Care</w:t>
            </w:r>
            <w:r w:rsidR="00831555" w:rsidRPr="00A75EE5">
              <w:t xml:space="preserve"> Device </w:t>
            </w:r>
            <w:r w:rsidR="00985C1A" w:rsidRPr="00A75EE5">
              <w:t>Procedure</w:t>
            </w:r>
            <w:bookmarkEnd w:id="63"/>
            <w:bookmarkEnd w:id="64"/>
            <w:bookmarkEnd w:id="65"/>
            <w:r w:rsidR="007F7169">
              <w:t xml:space="preserve"> [PCC-52]</w:t>
            </w:r>
          </w:p>
        </w:tc>
        <w:tc>
          <w:tcPr>
            <w:tcW w:w="1620" w:type="dxa"/>
          </w:tcPr>
          <w:p w14:paraId="442A4EA0" w14:textId="77777777" w:rsidR="00985C1A" w:rsidRPr="00A75EE5" w:rsidRDefault="00480D36" w:rsidP="00514043">
            <w:pPr>
              <w:pStyle w:val="TableEntry"/>
              <w:jc w:val="center"/>
            </w:pPr>
            <w:r w:rsidRPr="00A75EE5">
              <w:t>O</w:t>
            </w:r>
          </w:p>
        </w:tc>
        <w:tc>
          <w:tcPr>
            <w:tcW w:w="2799" w:type="dxa"/>
          </w:tcPr>
          <w:p w14:paraId="26172253" w14:textId="01EBBE5B" w:rsidR="00985C1A" w:rsidRPr="00A75EE5" w:rsidRDefault="00831555" w:rsidP="00831555">
            <w:pPr>
              <w:pStyle w:val="TableEntry"/>
            </w:pPr>
            <w:r w:rsidRPr="00A75EE5">
              <w:t xml:space="preserve">PCC </w:t>
            </w:r>
            <w:r w:rsidR="00985C1A" w:rsidRPr="00A75EE5">
              <w:t>TF-2: 3.</w:t>
            </w:r>
            <w:r w:rsidR="007B451F">
              <w:t>52</w:t>
            </w:r>
          </w:p>
        </w:tc>
      </w:tr>
      <w:tr w:rsidR="00985C1A" w:rsidRPr="00A75EE5" w14:paraId="4D3D419D" w14:textId="77777777" w:rsidTr="0011661F">
        <w:trPr>
          <w:cantSplit/>
          <w:jc w:val="center"/>
        </w:trPr>
        <w:tc>
          <w:tcPr>
            <w:tcW w:w="1719" w:type="dxa"/>
            <w:vMerge/>
          </w:tcPr>
          <w:p w14:paraId="0A3AA9F7" w14:textId="77777777" w:rsidR="00985C1A" w:rsidRPr="00A75EE5" w:rsidRDefault="00985C1A" w:rsidP="00BB76BC">
            <w:pPr>
              <w:pStyle w:val="TableEntry"/>
            </w:pPr>
          </w:p>
        </w:tc>
        <w:tc>
          <w:tcPr>
            <w:tcW w:w="2340" w:type="dxa"/>
          </w:tcPr>
          <w:p w14:paraId="079710BF" w14:textId="4BF24981" w:rsidR="00985C1A" w:rsidRPr="00A75EE5" w:rsidRDefault="00480D36" w:rsidP="00BB76BC">
            <w:pPr>
              <w:pStyle w:val="TableEntry"/>
            </w:pPr>
            <w:r w:rsidRPr="00A75EE5">
              <w:t>Complete</w:t>
            </w:r>
            <w:r w:rsidR="00831555" w:rsidRPr="00A75EE5">
              <w:t xml:space="preserve"> </w:t>
            </w:r>
            <w:r w:rsidR="007F7169">
              <w:t>Point-of-Care</w:t>
            </w:r>
            <w:r w:rsidR="00831555" w:rsidRPr="00A75EE5">
              <w:t xml:space="preserve"> Device</w:t>
            </w:r>
            <w:r w:rsidR="00985C1A" w:rsidRPr="00A75EE5">
              <w:t xml:space="preserve"> Procedure</w:t>
            </w:r>
            <w:r w:rsidR="007F7169">
              <w:t xml:space="preserve"> [PCC-53]</w:t>
            </w:r>
          </w:p>
        </w:tc>
        <w:tc>
          <w:tcPr>
            <w:tcW w:w="1620" w:type="dxa"/>
          </w:tcPr>
          <w:p w14:paraId="496A22B6" w14:textId="77777777" w:rsidR="00985C1A" w:rsidRPr="00A75EE5" w:rsidRDefault="00480D36" w:rsidP="00514043">
            <w:pPr>
              <w:pStyle w:val="TableEntry"/>
              <w:jc w:val="center"/>
            </w:pPr>
            <w:r w:rsidRPr="00A75EE5">
              <w:t>O</w:t>
            </w:r>
          </w:p>
        </w:tc>
        <w:tc>
          <w:tcPr>
            <w:tcW w:w="2799" w:type="dxa"/>
          </w:tcPr>
          <w:p w14:paraId="07C28A38" w14:textId="28FAA64B" w:rsidR="00985C1A" w:rsidRPr="00A75EE5" w:rsidRDefault="00831555" w:rsidP="00831555">
            <w:pPr>
              <w:pStyle w:val="TableEntry"/>
            </w:pPr>
            <w:r w:rsidRPr="00A75EE5">
              <w:t>PCC TF-2: 3.</w:t>
            </w:r>
            <w:r w:rsidR="00942224">
              <w:t>53</w:t>
            </w:r>
          </w:p>
        </w:tc>
      </w:tr>
      <w:tr w:rsidR="006E5FDD" w:rsidRPr="00A75EE5" w14:paraId="5DC7E2B0" w14:textId="77777777" w:rsidTr="0011661F">
        <w:trPr>
          <w:cantSplit/>
          <w:jc w:val="center"/>
        </w:trPr>
        <w:tc>
          <w:tcPr>
            <w:tcW w:w="1719" w:type="dxa"/>
            <w:vMerge w:val="restart"/>
          </w:tcPr>
          <w:p w14:paraId="420AF183" w14:textId="77777777" w:rsidR="006E5FDD" w:rsidRPr="00A75EE5" w:rsidRDefault="00105C02" w:rsidP="00105C02">
            <w:pPr>
              <w:pStyle w:val="TableEntry"/>
            </w:pPr>
            <w:r w:rsidRPr="00A75EE5">
              <w:t>Medical Device Server</w:t>
            </w:r>
          </w:p>
        </w:tc>
        <w:tc>
          <w:tcPr>
            <w:tcW w:w="2340" w:type="dxa"/>
          </w:tcPr>
          <w:p w14:paraId="38E00163" w14:textId="32C46F86" w:rsidR="006E5FDD" w:rsidRPr="00A75EE5" w:rsidRDefault="00105C02" w:rsidP="001E1027">
            <w:pPr>
              <w:pStyle w:val="TableEntry"/>
            </w:pPr>
            <w:r w:rsidRPr="00A75EE5">
              <w:t xml:space="preserve">Register </w:t>
            </w:r>
            <w:r w:rsidR="00831555" w:rsidRPr="00A75EE5">
              <w:t xml:space="preserve">Medical </w:t>
            </w:r>
            <w:r w:rsidRPr="00A75EE5">
              <w:t>Device</w:t>
            </w:r>
            <w:r w:rsidR="007F7169">
              <w:t xml:space="preserve"> [PCC-50]</w:t>
            </w:r>
          </w:p>
        </w:tc>
        <w:tc>
          <w:tcPr>
            <w:tcW w:w="1620" w:type="dxa"/>
          </w:tcPr>
          <w:p w14:paraId="04A201CB" w14:textId="77777777" w:rsidR="006E5FDD" w:rsidRPr="00A75EE5" w:rsidRDefault="00105C02" w:rsidP="00514043">
            <w:pPr>
              <w:pStyle w:val="TableEntry"/>
              <w:jc w:val="center"/>
            </w:pPr>
            <w:r w:rsidRPr="00A75EE5">
              <w:t>R</w:t>
            </w:r>
          </w:p>
        </w:tc>
        <w:tc>
          <w:tcPr>
            <w:tcW w:w="2799" w:type="dxa"/>
          </w:tcPr>
          <w:p w14:paraId="562B7F85" w14:textId="32CA6037" w:rsidR="006E5FDD" w:rsidRPr="00A75EE5" w:rsidRDefault="00831555" w:rsidP="00831555">
            <w:pPr>
              <w:pStyle w:val="TableEntry"/>
            </w:pPr>
            <w:r w:rsidRPr="00A75EE5">
              <w:t>PCC TF-2: 3.</w:t>
            </w:r>
            <w:r w:rsidR="007B451F">
              <w:t>50</w:t>
            </w:r>
          </w:p>
        </w:tc>
      </w:tr>
      <w:tr w:rsidR="00105C02" w:rsidRPr="00A75EE5" w14:paraId="082E809D" w14:textId="77777777" w:rsidTr="0011661F">
        <w:trPr>
          <w:cantSplit/>
          <w:jc w:val="center"/>
        </w:trPr>
        <w:tc>
          <w:tcPr>
            <w:tcW w:w="1719" w:type="dxa"/>
            <w:vMerge/>
          </w:tcPr>
          <w:p w14:paraId="58505DD1" w14:textId="77777777" w:rsidR="00105C02" w:rsidRPr="00A75EE5" w:rsidRDefault="00105C02" w:rsidP="00AD069D">
            <w:pPr>
              <w:pStyle w:val="TableEntry"/>
            </w:pPr>
          </w:p>
        </w:tc>
        <w:tc>
          <w:tcPr>
            <w:tcW w:w="2340" w:type="dxa"/>
          </w:tcPr>
          <w:p w14:paraId="1E2BF9A3" w14:textId="7DE7A399" w:rsidR="00105C02" w:rsidRPr="00A75EE5" w:rsidRDefault="00105C02" w:rsidP="003579DA">
            <w:pPr>
              <w:pStyle w:val="TableEntry"/>
            </w:pPr>
            <w:r w:rsidRPr="00A75EE5">
              <w:t>Search</w:t>
            </w:r>
            <w:r w:rsidR="00831555" w:rsidRPr="00A75EE5">
              <w:t xml:space="preserve"> Medical</w:t>
            </w:r>
            <w:r w:rsidRPr="00A75EE5">
              <w:t xml:space="preserve"> Device</w:t>
            </w:r>
            <w:r w:rsidR="007F7169">
              <w:t>s [PCC-51]</w:t>
            </w:r>
            <w:r w:rsidR="00831555" w:rsidRPr="00A75EE5">
              <w:t xml:space="preserve"> </w:t>
            </w:r>
          </w:p>
        </w:tc>
        <w:tc>
          <w:tcPr>
            <w:tcW w:w="1620" w:type="dxa"/>
          </w:tcPr>
          <w:p w14:paraId="1814AC79" w14:textId="77777777" w:rsidR="00105C02" w:rsidRPr="00A75EE5" w:rsidRDefault="00105C02" w:rsidP="00514043">
            <w:pPr>
              <w:pStyle w:val="TableEntry"/>
              <w:jc w:val="center"/>
            </w:pPr>
            <w:r w:rsidRPr="00A75EE5">
              <w:t>R</w:t>
            </w:r>
          </w:p>
        </w:tc>
        <w:tc>
          <w:tcPr>
            <w:tcW w:w="2799" w:type="dxa"/>
          </w:tcPr>
          <w:p w14:paraId="6C2951A8" w14:textId="18D9F713" w:rsidR="00105C02" w:rsidRPr="00A75EE5" w:rsidRDefault="00831555" w:rsidP="00831555">
            <w:pPr>
              <w:pStyle w:val="TableEntry"/>
            </w:pPr>
            <w:r w:rsidRPr="00A75EE5">
              <w:t>PCC TF-2: 3.</w:t>
            </w:r>
            <w:r w:rsidR="007B451F">
              <w:t>51</w:t>
            </w:r>
          </w:p>
        </w:tc>
      </w:tr>
      <w:tr w:rsidR="00105C02" w:rsidRPr="00A75EE5" w14:paraId="089043EC" w14:textId="77777777" w:rsidTr="0011661F">
        <w:trPr>
          <w:cantSplit/>
          <w:jc w:val="center"/>
        </w:trPr>
        <w:tc>
          <w:tcPr>
            <w:tcW w:w="1719" w:type="dxa"/>
            <w:vMerge/>
          </w:tcPr>
          <w:p w14:paraId="7B08ADC5" w14:textId="77777777" w:rsidR="00105C02" w:rsidRPr="00A75EE5" w:rsidRDefault="00105C02" w:rsidP="00AD069D">
            <w:pPr>
              <w:pStyle w:val="TableEntry"/>
            </w:pPr>
          </w:p>
        </w:tc>
        <w:tc>
          <w:tcPr>
            <w:tcW w:w="2340" w:type="dxa"/>
          </w:tcPr>
          <w:p w14:paraId="16FF5B40" w14:textId="7CE84640" w:rsidR="00105C02" w:rsidRPr="00A75EE5" w:rsidRDefault="007F7169" w:rsidP="003579DA">
            <w:pPr>
              <w:pStyle w:val="TableEntry"/>
            </w:pPr>
            <w:r w:rsidRPr="00A75EE5">
              <w:t xml:space="preserve">Start </w:t>
            </w:r>
            <w:r>
              <w:t>Point-of-Care</w:t>
            </w:r>
            <w:r w:rsidRPr="00A75EE5">
              <w:t xml:space="preserve"> Device Procedure</w:t>
            </w:r>
            <w:r>
              <w:t xml:space="preserve"> [PCC-52]</w:t>
            </w:r>
          </w:p>
        </w:tc>
        <w:tc>
          <w:tcPr>
            <w:tcW w:w="1620" w:type="dxa"/>
          </w:tcPr>
          <w:p w14:paraId="5D5C6351" w14:textId="77777777" w:rsidR="00105C02" w:rsidRPr="00A75EE5" w:rsidRDefault="00105C02" w:rsidP="00514043">
            <w:pPr>
              <w:pStyle w:val="TableEntry"/>
              <w:jc w:val="center"/>
            </w:pPr>
            <w:r w:rsidRPr="00A75EE5">
              <w:t>R</w:t>
            </w:r>
          </w:p>
        </w:tc>
        <w:tc>
          <w:tcPr>
            <w:tcW w:w="2799" w:type="dxa"/>
          </w:tcPr>
          <w:p w14:paraId="3C5AF5B0" w14:textId="75DC07D9" w:rsidR="00105C02" w:rsidRPr="00A75EE5" w:rsidRDefault="00831555" w:rsidP="00831555">
            <w:pPr>
              <w:pStyle w:val="TableEntry"/>
            </w:pPr>
            <w:r w:rsidRPr="00A75EE5">
              <w:t>PCC TF-2: 3.</w:t>
            </w:r>
            <w:r w:rsidR="007B451F">
              <w:t>52</w:t>
            </w:r>
          </w:p>
        </w:tc>
      </w:tr>
      <w:tr w:rsidR="00105C02" w:rsidRPr="00A75EE5" w14:paraId="310A65D2" w14:textId="77777777" w:rsidTr="0011661F">
        <w:trPr>
          <w:cantSplit/>
          <w:jc w:val="center"/>
        </w:trPr>
        <w:tc>
          <w:tcPr>
            <w:tcW w:w="1719" w:type="dxa"/>
            <w:vMerge/>
          </w:tcPr>
          <w:p w14:paraId="218A6630" w14:textId="77777777" w:rsidR="00105C02" w:rsidRPr="00A75EE5" w:rsidRDefault="00105C02" w:rsidP="00AD069D">
            <w:pPr>
              <w:pStyle w:val="TableEntry"/>
            </w:pPr>
          </w:p>
        </w:tc>
        <w:tc>
          <w:tcPr>
            <w:tcW w:w="2340" w:type="dxa"/>
          </w:tcPr>
          <w:p w14:paraId="557F14C8" w14:textId="152600C0" w:rsidR="00105C02" w:rsidRPr="00A75EE5" w:rsidRDefault="007F7169" w:rsidP="001E1027">
            <w:pPr>
              <w:pStyle w:val="TableEntry"/>
            </w:pPr>
            <w:r>
              <w:t>Complete</w:t>
            </w:r>
            <w:r w:rsidRPr="00A75EE5">
              <w:t xml:space="preserve"> </w:t>
            </w:r>
            <w:r>
              <w:t>Point-of-Care</w:t>
            </w:r>
            <w:r w:rsidRPr="00A75EE5">
              <w:t xml:space="preserve"> Device Procedure</w:t>
            </w:r>
            <w:r>
              <w:t xml:space="preserve"> [PCC-53]</w:t>
            </w:r>
          </w:p>
        </w:tc>
        <w:tc>
          <w:tcPr>
            <w:tcW w:w="1620" w:type="dxa"/>
          </w:tcPr>
          <w:p w14:paraId="074D123A" w14:textId="77777777" w:rsidR="00105C02" w:rsidRPr="00A75EE5" w:rsidRDefault="00105C02" w:rsidP="00514043">
            <w:pPr>
              <w:pStyle w:val="TableEntry"/>
              <w:jc w:val="center"/>
            </w:pPr>
            <w:r w:rsidRPr="00A75EE5">
              <w:t>R</w:t>
            </w:r>
          </w:p>
        </w:tc>
        <w:tc>
          <w:tcPr>
            <w:tcW w:w="2799" w:type="dxa"/>
          </w:tcPr>
          <w:p w14:paraId="32C0FF2E" w14:textId="6DF79565" w:rsidR="00105C02" w:rsidRPr="00A75EE5" w:rsidRDefault="00831555" w:rsidP="00831555">
            <w:pPr>
              <w:pStyle w:val="TableEntry"/>
            </w:pPr>
            <w:r w:rsidRPr="00A75EE5">
              <w:t>PCC TF-2: 3.</w:t>
            </w:r>
            <w:r w:rsidR="00942224">
              <w:t>53</w:t>
            </w:r>
          </w:p>
        </w:tc>
      </w:tr>
      <w:tr w:rsidR="006E5FDD" w:rsidRPr="00A75EE5" w14:paraId="79C389FC" w14:textId="77777777" w:rsidTr="0011661F">
        <w:trPr>
          <w:cantSplit/>
          <w:jc w:val="center"/>
        </w:trPr>
        <w:tc>
          <w:tcPr>
            <w:tcW w:w="1719" w:type="dxa"/>
            <w:vMerge/>
          </w:tcPr>
          <w:p w14:paraId="76F10885" w14:textId="77777777" w:rsidR="006E5FDD" w:rsidRPr="00A75EE5" w:rsidRDefault="006E5FDD" w:rsidP="00AD069D">
            <w:pPr>
              <w:pStyle w:val="TableEntry"/>
            </w:pPr>
          </w:p>
        </w:tc>
        <w:tc>
          <w:tcPr>
            <w:tcW w:w="2340" w:type="dxa"/>
          </w:tcPr>
          <w:p w14:paraId="17E0D15A" w14:textId="6BB7AB46" w:rsidR="006E5FDD" w:rsidRPr="00A75EE5" w:rsidRDefault="00105C02" w:rsidP="003579DA">
            <w:pPr>
              <w:pStyle w:val="TableEntry"/>
            </w:pPr>
            <w:r w:rsidRPr="00A75EE5">
              <w:t>Search</w:t>
            </w:r>
            <w:r w:rsidR="006E5FDD" w:rsidRPr="00A75EE5">
              <w:t xml:space="preserve"> </w:t>
            </w:r>
            <w:r w:rsidR="007F7169">
              <w:t xml:space="preserve">Point-of-Care </w:t>
            </w:r>
            <w:r w:rsidR="00831555" w:rsidRPr="00A75EE5">
              <w:t xml:space="preserve">Device </w:t>
            </w:r>
            <w:r w:rsidR="006E5FDD" w:rsidRPr="00A75EE5">
              <w:t>Procedure</w:t>
            </w:r>
            <w:r w:rsidR="007F7169">
              <w:t xml:space="preserve"> [PCC-54]</w:t>
            </w:r>
          </w:p>
        </w:tc>
        <w:tc>
          <w:tcPr>
            <w:tcW w:w="1620" w:type="dxa"/>
          </w:tcPr>
          <w:p w14:paraId="26CC2710" w14:textId="77777777" w:rsidR="006E5FDD" w:rsidRPr="00A75EE5" w:rsidRDefault="00105C02" w:rsidP="00514043">
            <w:pPr>
              <w:pStyle w:val="TableEntry"/>
              <w:jc w:val="center"/>
            </w:pPr>
            <w:r w:rsidRPr="00A75EE5">
              <w:t>R</w:t>
            </w:r>
          </w:p>
        </w:tc>
        <w:tc>
          <w:tcPr>
            <w:tcW w:w="2799" w:type="dxa"/>
          </w:tcPr>
          <w:p w14:paraId="01036197" w14:textId="4E2B471D" w:rsidR="006E5FDD" w:rsidRPr="00A75EE5" w:rsidRDefault="00831555" w:rsidP="00EF1E77">
            <w:pPr>
              <w:pStyle w:val="TableEntry"/>
            </w:pPr>
            <w:r w:rsidRPr="00A75EE5">
              <w:t>PCC TF-2: 3.</w:t>
            </w:r>
            <w:r w:rsidR="00942224">
              <w:t>54</w:t>
            </w:r>
          </w:p>
        </w:tc>
      </w:tr>
      <w:tr w:rsidR="00105C02" w:rsidRPr="00A75EE5" w14:paraId="57AC8F17" w14:textId="77777777" w:rsidTr="0011661F">
        <w:trPr>
          <w:cantSplit/>
          <w:jc w:val="center"/>
        </w:trPr>
        <w:tc>
          <w:tcPr>
            <w:tcW w:w="1719" w:type="dxa"/>
            <w:vMerge w:val="restart"/>
          </w:tcPr>
          <w:p w14:paraId="5D918839" w14:textId="77777777" w:rsidR="00105C02" w:rsidRPr="00A75EE5" w:rsidRDefault="00105C02" w:rsidP="00105C02">
            <w:pPr>
              <w:pStyle w:val="TableEntry"/>
            </w:pPr>
            <w:r w:rsidRPr="00A75EE5">
              <w:t>Medical Device Requester</w:t>
            </w:r>
          </w:p>
        </w:tc>
        <w:tc>
          <w:tcPr>
            <w:tcW w:w="2340" w:type="dxa"/>
          </w:tcPr>
          <w:p w14:paraId="3323EBDE" w14:textId="68BAF9E2" w:rsidR="00105C02" w:rsidRPr="00A75EE5" w:rsidRDefault="005910D9" w:rsidP="003579DA">
            <w:pPr>
              <w:pStyle w:val="TableEntry"/>
            </w:pPr>
            <w:r w:rsidRPr="00A75EE5">
              <w:t xml:space="preserve">Search </w:t>
            </w:r>
            <w:r w:rsidR="00831555" w:rsidRPr="00A75EE5">
              <w:t xml:space="preserve">Medical </w:t>
            </w:r>
            <w:r w:rsidRPr="00A75EE5">
              <w:t>Device</w:t>
            </w:r>
            <w:r w:rsidR="007F7169">
              <w:t>s</w:t>
            </w:r>
            <w:r w:rsidRPr="00A75EE5">
              <w:t xml:space="preserve"> </w:t>
            </w:r>
            <w:r w:rsidR="007F7169">
              <w:t>[PCC-51]</w:t>
            </w:r>
          </w:p>
        </w:tc>
        <w:tc>
          <w:tcPr>
            <w:tcW w:w="1620" w:type="dxa"/>
          </w:tcPr>
          <w:p w14:paraId="041C727A" w14:textId="77777777" w:rsidR="00105C02" w:rsidRPr="00A75EE5" w:rsidRDefault="00105C02" w:rsidP="00514043">
            <w:pPr>
              <w:pStyle w:val="TableEntry"/>
              <w:jc w:val="center"/>
            </w:pPr>
            <w:r w:rsidRPr="00A75EE5">
              <w:t>R</w:t>
            </w:r>
          </w:p>
        </w:tc>
        <w:tc>
          <w:tcPr>
            <w:tcW w:w="2799" w:type="dxa"/>
          </w:tcPr>
          <w:p w14:paraId="52606918" w14:textId="4DA175B7" w:rsidR="00105C02" w:rsidRPr="00A75EE5" w:rsidRDefault="00831555" w:rsidP="00831555">
            <w:pPr>
              <w:pStyle w:val="TableEntry"/>
            </w:pPr>
            <w:r w:rsidRPr="00A75EE5">
              <w:t>PCC</w:t>
            </w:r>
            <w:r w:rsidR="00105C02" w:rsidRPr="00A75EE5">
              <w:t xml:space="preserve"> TF-2: 3.</w:t>
            </w:r>
            <w:r w:rsidR="007B451F">
              <w:t>51</w:t>
            </w:r>
          </w:p>
        </w:tc>
      </w:tr>
      <w:tr w:rsidR="00105C02" w:rsidRPr="00A75EE5" w14:paraId="247FBFF7" w14:textId="77777777" w:rsidTr="0011661F">
        <w:trPr>
          <w:cantSplit/>
          <w:jc w:val="center"/>
        </w:trPr>
        <w:tc>
          <w:tcPr>
            <w:tcW w:w="1719" w:type="dxa"/>
            <w:vMerge/>
          </w:tcPr>
          <w:p w14:paraId="11FA493D" w14:textId="77777777" w:rsidR="00105C02" w:rsidRPr="00A75EE5" w:rsidRDefault="00105C02" w:rsidP="00105C02">
            <w:pPr>
              <w:pStyle w:val="TableEntry"/>
            </w:pPr>
          </w:p>
        </w:tc>
        <w:tc>
          <w:tcPr>
            <w:tcW w:w="2340" w:type="dxa"/>
          </w:tcPr>
          <w:p w14:paraId="49D86182" w14:textId="605A32FD" w:rsidR="00105C02" w:rsidRPr="00A75EE5" w:rsidRDefault="005910D9" w:rsidP="003579DA">
            <w:pPr>
              <w:pStyle w:val="TableEntry"/>
            </w:pPr>
            <w:r w:rsidRPr="00A75EE5">
              <w:t xml:space="preserve">Search </w:t>
            </w:r>
            <w:r w:rsidR="007F7169">
              <w:t xml:space="preserve">Point-of-Care </w:t>
            </w:r>
            <w:r w:rsidR="00831555" w:rsidRPr="00A75EE5">
              <w:t xml:space="preserve">Device </w:t>
            </w:r>
            <w:r w:rsidRPr="00A75EE5">
              <w:t xml:space="preserve">Procedure </w:t>
            </w:r>
            <w:r w:rsidR="007F7169">
              <w:t>[PCC-54]</w:t>
            </w:r>
          </w:p>
        </w:tc>
        <w:tc>
          <w:tcPr>
            <w:tcW w:w="1620" w:type="dxa"/>
          </w:tcPr>
          <w:p w14:paraId="0D21827C" w14:textId="77777777" w:rsidR="00105C02" w:rsidRPr="00A75EE5" w:rsidRDefault="00105C02" w:rsidP="00514043">
            <w:pPr>
              <w:pStyle w:val="TableEntry"/>
              <w:jc w:val="center"/>
            </w:pPr>
            <w:r w:rsidRPr="00A75EE5">
              <w:t>O</w:t>
            </w:r>
          </w:p>
        </w:tc>
        <w:tc>
          <w:tcPr>
            <w:tcW w:w="2799" w:type="dxa"/>
          </w:tcPr>
          <w:p w14:paraId="599782BF" w14:textId="462DC3B9" w:rsidR="00105C02" w:rsidRPr="00A75EE5" w:rsidRDefault="00831555" w:rsidP="00EF1E77">
            <w:pPr>
              <w:pStyle w:val="TableEntry"/>
            </w:pPr>
            <w:r w:rsidRPr="00A75EE5">
              <w:t>PCC TF-2: 3.</w:t>
            </w:r>
            <w:r w:rsidR="00942224">
              <w:t>54</w:t>
            </w:r>
          </w:p>
        </w:tc>
      </w:tr>
      <w:bookmarkEnd w:id="55"/>
      <w:bookmarkEnd w:id="56"/>
      <w:bookmarkEnd w:id="57"/>
      <w:bookmarkEnd w:id="58"/>
      <w:bookmarkEnd w:id="59"/>
      <w:bookmarkEnd w:id="60"/>
      <w:bookmarkEnd w:id="61"/>
      <w:bookmarkEnd w:id="62"/>
    </w:tbl>
    <w:p w14:paraId="15F93A5E" w14:textId="77777777" w:rsidR="007F7169" w:rsidRPr="00A75EE5" w:rsidRDefault="007F7169">
      <w:pPr>
        <w:pStyle w:val="BodyText"/>
      </w:pPr>
    </w:p>
    <w:p w14:paraId="722C4E33" w14:textId="3C453F94" w:rsidR="00514043" w:rsidRPr="00A75EE5" w:rsidRDefault="00DE7269">
      <w:pPr>
        <w:pStyle w:val="BodyText"/>
      </w:pPr>
      <w:r w:rsidRPr="00A75EE5">
        <w:t xml:space="preserve">Figure X.1-1 shows the actors directly involved in the </w:t>
      </w:r>
      <w:r w:rsidR="0043679B" w:rsidRPr="00A75EE5">
        <w:t xml:space="preserve">PMDT </w:t>
      </w:r>
      <w:r w:rsidRPr="00A75EE5">
        <w:t>Profile</w:t>
      </w:r>
      <w:r w:rsidR="00907134" w:rsidRPr="00A75EE5">
        <w:t xml:space="preserve"> and the </w:t>
      </w:r>
      <w:r w:rsidR="002D5B69" w:rsidRPr="00A75EE5">
        <w:t>direction that the content is exchanged</w:t>
      </w:r>
      <w:r w:rsidR="00887E40" w:rsidRPr="00A75EE5">
        <w:t xml:space="preserve">. </w:t>
      </w:r>
    </w:p>
    <w:p w14:paraId="28C0FBC8" w14:textId="77777777" w:rsidR="00FF4C4E" w:rsidRPr="00A75EE5" w:rsidRDefault="00FF4C4E" w:rsidP="00503AE1">
      <w:pPr>
        <w:pStyle w:val="Heading3"/>
        <w:numPr>
          <w:ilvl w:val="0"/>
          <w:numId w:val="0"/>
        </w:numPr>
        <w:rPr>
          <w:bCs/>
          <w:noProof w:val="0"/>
        </w:rPr>
      </w:pPr>
      <w:bookmarkStart w:id="66" w:name="_Toc492638887"/>
      <w:r w:rsidRPr="00A75EE5">
        <w:rPr>
          <w:bCs/>
          <w:noProof w:val="0"/>
        </w:rPr>
        <w:t>X.1.1</w:t>
      </w:r>
      <w:r w:rsidR="00503AE1" w:rsidRPr="00A75EE5">
        <w:rPr>
          <w:bCs/>
          <w:noProof w:val="0"/>
        </w:rPr>
        <w:t xml:space="preserve"> Actor Descriptions and </w:t>
      </w:r>
      <w:r w:rsidR="006A4160" w:rsidRPr="00A75EE5">
        <w:rPr>
          <w:bCs/>
          <w:noProof w:val="0"/>
        </w:rPr>
        <w:t xml:space="preserve">Actor </w:t>
      </w:r>
      <w:r w:rsidR="00ED0083" w:rsidRPr="00A75EE5">
        <w:rPr>
          <w:bCs/>
          <w:noProof w:val="0"/>
        </w:rPr>
        <w:t xml:space="preserve">Profile </w:t>
      </w:r>
      <w:r w:rsidR="00503AE1" w:rsidRPr="00A75EE5">
        <w:rPr>
          <w:bCs/>
          <w:noProof w:val="0"/>
        </w:rPr>
        <w:t>Requirements</w:t>
      </w:r>
      <w:bookmarkEnd w:id="66"/>
    </w:p>
    <w:p w14:paraId="0ED7230B" w14:textId="47A4E4AF" w:rsidR="007C7336" w:rsidRPr="00A75EE5" w:rsidRDefault="002D5B69" w:rsidP="006A4160">
      <w:pPr>
        <w:pStyle w:val="BodyText"/>
      </w:pPr>
      <w:r w:rsidRPr="00A75EE5">
        <w:t>Most requirements are documented in Transactions (Volume 2) and Content Modules (Volume 3). This section documents any additional requirements on profile’s actors.</w:t>
      </w:r>
    </w:p>
    <w:p w14:paraId="6E6805FB" w14:textId="77777777" w:rsidR="00C6275E" w:rsidRPr="00A75EE5" w:rsidRDefault="00C6275E">
      <w:pPr>
        <w:pStyle w:val="Heading4"/>
        <w:numPr>
          <w:ilvl w:val="0"/>
          <w:numId w:val="0"/>
        </w:numPr>
        <w:rPr>
          <w:noProof w:val="0"/>
        </w:rPr>
      </w:pPr>
      <w:bookmarkStart w:id="67" w:name="_Toc492638888"/>
      <w:r w:rsidRPr="00A75EE5">
        <w:rPr>
          <w:noProof w:val="0"/>
        </w:rPr>
        <w:t xml:space="preserve">X.1.1.1 </w:t>
      </w:r>
      <w:r w:rsidR="009D0CDF" w:rsidRPr="00A75EE5">
        <w:rPr>
          <w:noProof w:val="0"/>
        </w:rPr>
        <w:t>Actor</w:t>
      </w:r>
      <w:r w:rsidRPr="00A75EE5">
        <w:rPr>
          <w:noProof w:val="0"/>
        </w:rPr>
        <w:t xml:space="preserve"> – </w:t>
      </w:r>
      <w:r w:rsidR="005933C4" w:rsidRPr="00A75EE5">
        <w:rPr>
          <w:noProof w:val="0"/>
        </w:rPr>
        <w:t xml:space="preserve">Medical Device </w:t>
      </w:r>
      <w:r w:rsidRPr="00A75EE5">
        <w:rPr>
          <w:noProof w:val="0"/>
        </w:rPr>
        <w:t>Reporter</w:t>
      </w:r>
      <w:bookmarkEnd w:id="67"/>
      <w:r w:rsidRPr="00A75EE5">
        <w:rPr>
          <w:rFonts w:eastAsia="Arial"/>
          <w:noProof w:val="0"/>
        </w:rPr>
        <w:t xml:space="preserve"> </w:t>
      </w:r>
    </w:p>
    <w:p w14:paraId="27BA55BC" w14:textId="01B9D5D3" w:rsidR="005933C4" w:rsidRPr="00A75EE5" w:rsidRDefault="005933C4" w:rsidP="0098740D">
      <w:pPr>
        <w:pStyle w:val="BodyText"/>
        <w:rPr>
          <w:rFonts w:eastAsia="Verdana"/>
        </w:rPr>
      </w:pPr>
      <w:r w:rsidRPr="00A75EE5">
        <w:rPr>
          <w:rFonts w:eastAsia="Verdana"/>
        </w:rPr>
        <w:t xml:space="preserve">This </w:t>
      </w:r>
      <w:r w:rsidR="00544F9A" w:rsidRPr="00A75EE5">
        <w:rPr>
          <w:rFonts w:eastAsia="Verdana"/>
        </w:rPr>
        <w:t>a</w:t>
      </w:r>
      <w:r w:rsidRPr="00A75EE5">
        <w:rPr>
          <w:rFonts w:eastAsia="Verdana"/>
        </w:rPr>
        <w:t xml:space="preserve">ctor reports on the use of medical devices and any associated procedures involving those devices at the point-of-care. </w:t>
      </w:r>
      <w:r w:rsidR="007C7336" w:rsidRPr="00A75EE5">
        <w:rPr>
          <w:rFonts w:eastAsia="Verdana"/>
        </w:rPr>
        <w:t xml:space="preserve">This </w:t>
      </w:r>
      <w:r w:rsidR="00AF2EC7" w:rsidRPr="00A75EE5">
        <w:rPr>
          <w:rFonts w:eastAsia="Verdana"/>
        </w:rPr>
        <w:t>a</w:t>
      </w:r>
      <w:r w:rsidRPr="00A75EE5">
        <w:rPr>
          <w:rFonts w:eastAsia="Verdana"/>
        </w:rPr>
        <w:t xml:space="preserve">ctor may also be responsible for sending procedure code, status, and related information to consumer(s). It initiates the creation and update </w:t>
      </w:r>
      <w:r w:rsidR="007C7336" w:rsidRPr="00A75EE5">
        <w:rPr>
          <w:rFonts w:eastAsia="Verdana"/>
        </w:rPr>
        <w:t xml:space="preserve">of a procedure for a </w:t>
      </w:r>
      <w:r w:rsidRPr="00A75EE5">
        <w:rPr>
          <w:rFonts w:eastAsia="Verdana"/>
        </w:rPr>
        <w:t>monitoring session. It is used to identify the type of procedure that implants a life-supporting or life-sustaining medical device or uses the device (e.g., pulse oximetry, vital sign monitoring, IV medication administration). The reporter is implemented by a point-of-care system (e.g., Medical Device Manager).</w:t>
      </w:r>
    </w:p>
    <w:p w14:paraId="3D18F951" w14:textId="04A95FE0" w:rsidR="00C6275E" w:rsidRPr="00A75EE5" w:rsidRDefault="005933C4" w:rsidP="0098740D">
      <w:pPr>
        <w:pStyle w:val="BodyText"/>
      </w:pPr>
      <w:r w:rsidRPr="00A75EE5">
        <w:rPr>
          <w:rFonts w:eastAsia="Verdana"/>
        </w:rPr>
        <w:t>T</w:t>
      </w:r>
      <w:r w:rsidR="007C7336" w:rsidRPr="00A75EE5">
        <w:rPr>
          <w:rFonts w:eastAsia="Verdana"/>
        </w:rPr>
        <w:t xml:space="preserve">his </w:t>
      </w:r>
      <w:r w:rsidR="00544F9A" w:rsidRPr="00A75EE5">
        <w:rPr>
          <w:rFonts w:eastAsia="Verdana"/>
        </w:rPr>
        <w:t>a</w:t>
      </w:r>
      <w:r w:rsidRPr="00A75EE5">
        <w:rPr>
          <w:rFonts w:eastAsia="Verdana"/>
        </w:rPr>
        <w:t xml:space="preserve">ctor is a FHIR Device and Procedure Resources client that creates Device Resource instances. The Device Resource will reference the patient who received the implanted medical device. If the device is used to monitor a patient, the Device Resource does not require a reference to the Patient. The Device Resource includes the UDI of the device as human readable text representation of the scanned bar code </w:t>
      </w:r>
      <w:r w:rsidR="007C7336" w:rsidRPr="00A75EE5">
        <w:rPr>
          <w:rFonts w:eastAsia="Verdana"/>
        </w:rPr>
        <w:t xml:space="preserve">on the </w:t>
      </w:r>
      <w:r w:rsidRPr="00A75EE5">
        <w:rPr>
          <w:rFonts w:eastAsia="Verdana"/>
        </w:rPr>
        <w:t>label of the implantable medical device or on the medical device</w:t>
      </w:r>
      <w:r w:rsidR="0030305A" w:rsidRPr="00A75EE5">
        <w:rPr>
          <w:rFonts w:eastAsia="Verdana"/>
        </w:rPr>
        <w:t xml:space="preserve"> equipment</w:t>
      </w:r>
      <w:r w:rsidRPr="00A75EE5">
        <w:rPr>
          <w:rFonts w:eastAsia="Verdana"/>
        </w:rPr>
        <w:t>.</w:t>
      </w:r>
    </w:p>
    <w:p w14:paraId="02217C9C" w14:textId="77777777" w:rsidR="00C6275E" w:rsidRPr="00A75EE5" w:rsidRDefault="00C6275E" w:rsidP="00C6275E">
      <w:pPr>
        <w:pStyle w:val="Heading4"/>
        <w:numPr>
          <w:ilvl w:val="0"/>
          <w:numId w:val="0"/>
        </w:numPr>
        <w:rPr>
          <w:noProof w:val="0"/>
        </w:rPr>
      </w:pPr>
      <w:bookmarkStart w:id="68" w:name="_Toc492638889"/>
      <w:r w:rsidRPr="00A75EE5">
        <w:rPr>
          <w:noProof w:val="0"/>
        </w:rPr>
        <w:t xml:space="preserve">X.1.1.2 </w:t>
      </w:r>
      <w:r w:rsidR="00503AE1" w:rsidRPr="00A75EE5">
        <w:rPr>
          <w:noProof w:val="0"/>
        </w:rPr>
        <w:t xml:space="preserve">Actor </w:t>
      </w:r>
      <w:r w:rsidRPr="00A75EE5">
        <w:rPr>
          <w:noProof w:val="0"/>
        </w:rPr>
        <w:t xml:space="preserve">– </w:t>
      </w:r>
      <w:r w:rsidR="0030305A" w:rsidRPr="00A75EE5">
        <w:rPr>
          <w:noProof w:val="0"/>
        </w:rPr>
        <w:t xml:space="preserve">Medical </w:t>
      </w:r>
      <w:r w:rsidRPr="00A75EE5">
        <w:rPr>
          <w:noProof w:val="0"/>
        </w:rPr>
        <w:t>Device Server</w:t>
      </w:r>
      <w:bookmarkEnd w:id="68"/>
    </w:p>
    <w:p w14:paraId="59B61A87" w14:textId="1A901297" w:rsidR="0030305A" w:rsidRPr="00A75EE5" w:rsidRDefault="0030305A" w:rsidP="0098740D">
      <w:pPr>
        <w:pStyle w:val="BodyText"/>
        <w:rPr>
          <w:rFonts w:eastAsia="Verdana"/>
        </w:rPr>
      </w:pPr>
      <w:r w:rsidRPr="00A75EE5">
        <w:rPr>
          <w:rFonts w:eastAsia="Verdana"/>
        </w:rPr>
        <w:t xml:space="preserve">This </w:t>
      </w:r>
      <w:r w:rsidR="00953372" w:rsidRPr="00A75EE5">
        <w:rPr>
          <w:rFonts w:eastAsia="Verdana"/>
        </w:rPr>
        <w:t>a</w:t>
      </w:r>
      <w:r w:rsidRPr="00A75EE5">
        <w:rPr>
          <w:rFonts w:eastAsia="Verdana"/>
        </w:rPr>
        <w:t>ctor maintains information about medical devices and implantable medical devices related procedures reported from the point-of-care. T</w:t>
      </w:r>
      <w:r w:rsidR="007C7336" w:rsidRPr="00A75EE5">
        <w:rPr>
          <w:rFonts w:eastAsia="Verdana"/>
        </w:rPr>
        <w:t xml:space="preserve">his </w:t>
      </w:r>
      <w:r w:rsidR="00953372" w:rsidRPr="00A75EE5">
        <w:rPr>
          <w:rFonts w:eastAsia="Verdana"/>
        </w:rPr>
        <w:t>a</w:t>
      </w:r>
      <w:r w:rsidRPr="00A75EE5">
        <w:rPr>
          <w:rFonts w:eastAsia="Verdana"/>
        </w:rPr>
        <w:t>ctor is a FHIR Server that processes the request to create and search Device R</w:t>
      </w:r>
      <w:r w:rsidR="007C7336" w:rsidRPr="00A75EE5">
        <w:rPr>
          <w:rFonts w:eastAsia="Verdana"/>
        </w:rPr>
        <w:t xml:space="preserve">esources. This </w:t>
      </w:r>
      <w:r w:rsidR="00953372" w:rsidRPr="00A75EE5">
        <w:rPr>
          <w:rFonts w:eastAsia="Verdana"/>
        </w:rPr>
        <w:t>a</w:t>
      </w:r>
      <w:r w:rsidRPr="00A75EE5">
        <w:rPr>
          <w:rFonts w:eastAsia="Verdana"/>
        </w:rPr>
        <w:t>ctor could be implemented by Medical Device Registries for implantable devices. The type of queries, or search operations, may be more extensive than the example shown in this profile (e.g., “search by patient Id”).</w:t>
      </w:r>
    </w:p>
    <w:p w14:paraId="2748E9EA" w14:textId="5C92ABC1" w:rsidR="0030305A" w:rsidRPr="00A75EE5" w:rsidRDefault="007C7336">
      <w:pPr>
        <w:pStyle w:val="BodyText"/>
      </w:pPr>
      <w:r w:rsidRPr="00A75EE5">
        <w:rPr>
          <w:rFonts w:eastAsia="Verdana"/>
        </w:rPr>
        <w:lastRenderedPageBreak/>
        <w:t xml:space="preserve">This </w:t>
      </w:r>
      <w:r w:rsidR="00953372" w:rsidRPr="00A75EE5">
        <w:rPr>
          <w:rFonts w:eastAsia="Verdana"/>
        </w:rPr>
        <w:t>a</w:t>
      </w:r>
      <w:r w:rsidR="0030305A" w:rsidRPr="00A75EE5">
        <w:rPr>
          <w:rFonts w:eastAsia="Verdana"/>
        </w:rPr>
        <w:t>ctor may also process the requests and maintains the Procedure Resources across the enterprise. It stores a record of the procedure used to implant a medical device or a procedure that uses a medical device (e.g., vital sign monitoring). The procedure will provide unambiguous documentation of procedures that use an implantable medical device or medical device equipment at the point-of-care.</w:t>
      </w:r>
    </w:p>
    <w:p w14:paraId="3342856F" w14:textId="77777777" w:rsidR="00C6275E" w:rsidRPr="00A75EE5" w:rsidRDefault="00C6275E" w:rsidP="0098740D">
      <w:pPr>
        <w:pStyle w:val="Heading4"/>
        <w:rPr>
          <w:noProof w:val="0"/>
        </w:rPr>
      </w:pPr>
      <w:bookmarkStart w:id="69" w:name="_Toc492638890"/>
      <w:r w:rsidRPr="00A75EE5">
        <w:rPr>
          <w:noProof w:val="0"/>
        </w:rPr>
        <w:t xml:space="preserve">X.1.1.3 Actor – </w:t>
      </w:r>
      <w:r w:rsidR="0030305A" w:rsidRPr="00A75EE5">
        <w:rPr>
          <w:noProof w:val="0"/>
        </w:rPr>
        <w:t xml:space="preserve">Medical </w:t>
      </w:r>
      <w:r w:rsidRPr="00A75EE5">
        <w:rPr>
          <w:noProof w:val="0"/>
        </w:rPr>
        <w:t>Device Requester</w:t>
      </w:r>
      <w:bookmarkEnd w:id="69"/>
    </w:p>
    <w:p w14:paraId="1A05BB7C" w14:textId="0982330D" w:rsidR="0030305A" w:rsidRPr="00A75EE5" w:rsidRDefault="007C7336" w:rsidP="0098740D">
      <w:pPr>
        <w:pStyle w:val="BodyText"/>
        <w:rPr>
          <w:rFonts w:eastAsia="Verdana"/>
        </w:rPr>
      </w:pPr>
      <w:r w:rsidRPr="00A75EE5">
        <w:rPr>
          <w:rFonts w:eastAsia="Verdana"/>
        </w:rPr>
        <w:t xml:space="preserve">This </w:t>
      </w:r>
      <w:r w:rsidR="00953372" w:rsidRPr="00A75EE5">
        <w:rPr>
          <w:rFonts w:eastAsia="Verdana"/>
        </w:rPr>
        <w:t>a</w:t>
      </w:r>
      <w:r w:rsidR="0030305A" w:rsidRPr="00A75EE5">
        <w:rPr>
          <w:rFonts w:eastAsia="Verdana"/>
        </w:rPr>
        <w:t>ctor requests information about device identity and associated procedures and implement</w:t>
      </w:r>
      <w:r w:rsidRPr="00A75EE5">
        <w:rPr>
          <w:rFonts w:eastAsia="Verdana"/>
        </w:rPr>
        <w:t xml:space="preserve">s the “search” operation. This </w:t>
      </w:r>
      <w:r w:rsidR="00953372" w:rsidRPr="00A75EE5">
        <w:rPr>
          <w:rFonts w:eastAsia="Verdana"/>
        </w:rPr>
        <w:t>a</w:t>
      </w:r>
      <w:r w:rsidR="0030305A" w:rsidRPr="00A75EE5">
        <w:rPr>
          <w:rFonts w:eastAsia="Verdana"/>
        </w:rPr>
        <w:t xml:space="preserve">ctor uses a set of search parameters to specify one or more devices or procedures related to the use of devices at the point-of-care. </w:t>
      </w:r>
    </w:p>
    <w:p w14:paraId="484706A7" w14:textId="522E6FB9" w:rsidR="00C6275E" w:rsidRPr="00A75EE5" w:rsidRDefault="007C7336" w:rsidP="0098740D">
      <w:pPr>
        <w:pStyle w:val="BodyText"/>
        <w:rPr>
          <w:rFonts w:eastAsia="Verdana"/>
        </w:rPr>
      </w:pPr>
      <w:r w:rsidRPr="00A75EE5">
        <w:rPr>
          <w:rFonts w:eastAsia="Verdana"/>
        </w:rPr>
        <w:t xml:space="preserve">This </w:t>
      </w:r>
      <w:r w:rsidR="00953372" w:rsidRPr="00A75EE5">
        <w:rPr>
          <w:rFonts w:eastAsia="Verdana"/>
        </w:rPr>
        <w:t>a</w:t>
      </w:r>
      <w:r w:rsidR="0030305A" w:rsidRPr="00A75EE5">
        <w:rPr>
          <w:rFonts w:eastAsia="Verdana"/>
        </w:rPr>
        <w:t>ctor could be implemented by systems that compile an Implantable Medical Device list for a patient consistent with the Meaningful Use 2015 EHR system certification requirements. T</w:t>
      </w:r>
      <w:r w:rsidRPr="00A75EE5">
        <w:rPr>
          <w:rFonts w:eastAsia="Verdana"/>
        </w:rPr>
        <w:t xml:space="preserve">his </w:t>
      </w:r>
      <w:r w:rsidR="00953372" w:rsidRPr="00A75EE5">
        <w:rPr>
          <w:rFonts w:eastAsia="Verdana"/>
        </w:rPr>
        <w:t>a</w:t>
      </w:r>
      <w:r w:rsidR="0030305A" w:rsidRPr="00A75EE5">
        <w:rPr>
          <w:rFonts w:eastAsia="Verdana"/>
        </w:rPr>
        <w:t xml:space="preserve">ctor is a client that performs "search" operations against the </w:t>
      </w:r>
      <w:r w:rsidR="00D172A3" w:rsidRPr="00A75EE5">
        <w:rPr>
          <w:rFonts w:eastAsia="Verdana"/>
        </w:rPr>
        <w:t xml:space="preserve">Medical Device </w:t>
      </w:r>
      <w:r w:rsidR="0030305A" w:rsidRPr="00A75EE5">
        <w:rPr>
          <w:rFonts w:eastAsia="Verdana"/>
        </w:rPr>
        <w:t>Server.</w:t>
      </w:r>
    </w:p>
    <w:p w14:paraId="67D71D91" w14:textId="77777777" w:rsidR="00CF283F" w:rsidRPr="00A75EE5" w:rsidRDefault="00BC1D7A" w:rsidP="00303E20">
      <w:pPr>
        <w:pStyle w:val="Heading2"/>
        <w:numPr>
          <w:ilvl w:val="0"/>
          <w:numId w:val="0"/>
        </w:numPr>
        <w:rPr>
          <w:noProof w:val="0"/>
        </w:rPr>
      </w:pPr>
      <w:bookmarkStart w:id="70" w:name="_Toc492638891"/>
      <w:r w:rsidRPr="00A75EE5">
        <w:rPr>
          <w:noProof w:val="0"/>
        </w:rPr>
        <w:t xml:space="preserve">X.2 </w:t>
      </w:r>
      <w:r w:rsidR="00C01CCF" w:rsidRPr="00A75EE5">
        <w:rPr>
          <w:noProof w:val="0"/>
        </w:rPr>
        <w:t xml:space="preserve">PMDT </w:t>
      </w:r>
      <w:r w:rsidR="00B43198" w:rsidRPr="00A75EE5">
        <w:rPr>
          <w:noProof w:val="0"/>
        </w:rPr>
        <w:t>Profile</w:t>
      </w:r>
      <w:r w:rsidR="00104BE6" w:rsidRPr="00A75EE5">
        <w:rPr>
          <w:noProof w:val="0"/>
        </w:rPr>
        <w:t xml:space="preserve"> Actor</w:t>
      </w:r>
      <w:r w:rsidR="00CF283F" w:rsidRPr="00A75EE5">
        <w:rPr>
          <w:noProof w:val="0"/>
        </w:rPr>
        <w:t xml:space="preserve"> Options</w:t>
      </w:r>
      <w:bookmarkEnd w:id="70"/>
    </w:p>
    <w:p w14:paraId="15AC0EF8" w14:textId="373CD3A5" w:rsidR="006116E2" w:rsidRPr="00A75EE5" w:rsidRDefault="008827D0">
      <w:pPr>
        <w:pStyle w:val="BodyText"/>
      </w:pPr>
      <w:r w:rsidRPr="00A75EE5">
        <w:t xml:space="preserve">There are no options </w:t>
      </w:r>
      <w:r w:rsidR="00357AC3" w:rsidRPr="00A75EE5">
        <w:t xml:space="preserve">for </w:t>
      </w:r>
      <w:r w:rsidR="006B14F5" w:rsidRPr="00A75EE5">
        <w:t>a</w:t>
      </w:r>
      <w:r w:rsidRPr="00A75EE5">
        <w:t xml:space="preserve">ctors in </w:t>
      </w:r>
      <w:r w:rsidR="00357AC3" w:rsidRPr="00A75EE5">
        <w:t xml:space="preserve">this profile. </w:t>
      </w:r>
    </w:p>
    <w:p w14:paraId="04C70CE6" w14:textId="61170575" w:rsidR="00CF283F" w:rsidRPr="00A75EE5" w:rsidRDefault="00E0792C" w:rsidP="0097454A">
      <w:pPr>
        <w:pStyle w:val="Heading3"/>
        <w:numPr>
          <w:ilvl w:val="0"/>
          <w:numId w:val="0"/>
        </w:numPr>
        <w:ind w:left="720" w:hanging="720"/>
        <w:rPr>
          <w:noProof w:val="0"/>
        </w:rPr>
      </w:pPr>
      <w:bookmarkStart w:id="71" w:name="_Toc492638892"/>
      <w:r w:rsidRPr="00A75EE5">
        <w:rPr>
          <w:noProof w:val="0"/>
        </w:rPr>
        <w:t xml:space="preserve">X.2.1 </w:t>
      </w:r>
      <w:r w:rsidR="0095196C" w:rsidRPr="00A75EE5">
        <w:rPr>
          <w:noProof w:val="0"/>
        </w:rPr>
        <w:t>Option Name</w:t>
      </w:r>
      <w:bookmarkEnd w:id="71"/>
    </w:p>
    <w:p w14:paraId="24C2638E" w14:textId="34B774E8" w:rsidR="00E62737" w:rsidRPr="00A75EE5" w:rsidRDefault="00D172A3" w:rsidP="0098740D">
      <w:pPr>
        <w:pStyle w:val="BodyText"/>
        <w:rPr>
          <w:rFonts w:eastAsia="Verdana"/>
        </w:rPr>
      </w:pPr>
      <w:r w:rsidRPr="00A75EE5">
        <w:t>NA</w:t>
      </w:r>
    </w:p>
    <w:p w14:paraId="5071F1FC" w14:textId="77777777" w:rsidR="005F21E7" w:rsidRPr="00A75EE5" w:rsidRDefault="00D1042F" w:rsidP="00303E20">
      <w:pPr>
        <w:pStyle w:val="Heading2"/>
        <w:numPr>
          <w:ilvl w:val="0"/>
          <w:numId w:val="0"/>
        </w:numPr>
        <w:rPr>
          <w:noProof w:val="0"/>
        </w:rPr>
      </w:pPr>
      <w:bookmarkStart w:id="72" w:name="_Toc492638893"/>
      <w:bookmarkStart w:id="73" w:name="_Toc37034636"/>
      <w:bookmarkStart w:id="74" w:name="_Toc38846114"/>
      <w:bookmarkStart w:id="75" w:name="_Toc504625757"/>
      <w:bookmarkStart w:id="76" w:name="_Toc530206510"/>
      <w:bookmarkStart w:id="77" w:name="_Toc1388430"/>
      <w:bookmarkStart w:id="78" w:name="_Toc1388584"/>
      <w:bookmarkStart w:id="79" w:name="_Toc1456611"/>
      <w:r w:rsidRPr="00A75EE5">
        <w:rPr>
          <w:noProof w:val="0"/>
        </w:rPr>
        <w:t xml:space="preserve">X.3 </w:t>
      </w:r>
      <w:r w:rsidR="008626EE" w:rsidRPr="00A75EE5">
        <w:rPr>
          <w:noProof w:val="0"/>
        </w:rPr>
        <w:t xml:space="preserve">PMDT </w:t>
      </w:r>
      <w:r w:rsidR="005F21E7" w:rsidRPr="00A75EE5">
        <w:rPr>
          <w:noProof w:val="0"/>
        </w:rPr>
        <w:t xml:space="preserve">Profile </w:t>
      </w:r>
      <w:r w:rsidR="001579E7" w:rsidRPr="00A75EE5">
        <w:rPr>
          <w:noProof w:val="0"/>
        </w:rPr>
        <w:t xml:space="preserve">Required </w:t>
      </w:r>
      <w:r w:rsidR="00C158E0" w:rsidRPr="00A75EE5">
        <w:rPr>
          <w:noProof w:val="0"/>
        </w:rPr>
        <w:t>Actor</w:t>
      </w:r>
      <w:r w:rsidR="005F21E7" w:rsidRPr="00A75EE5">
        <w:rPr>
          <w:noProof w:val="0"/>
        </w:rPr>
        <w:t xml:space="preserve"> Groupings</w:t>
      </w:r>
      <w:bookmarkEnd w:id="72"/>
      <w:r w:rsidR="005F21E7" w:rsidRPr="00A75EE5">
        <w:rPr>
          <w:noProof w:val="0"/>
        </w:rPr>
        <w:t xml:space="preserve"> </w:t>
      </w:r>
    </w:p>
    <w:p w14:paraId="2D6725B6" w14:textId="7D0CBE25" w:rsidR="00544F9A" w:rsidRPr="00A75EE5" w:rsidRDefault="008827D0">
      <w:pPr>
        <w:pStyle w:val="BodyText"/>
      </w:pPr>
      <w:r w:rsidRPr="00A75EE5">
        <w:rPr>
          <w:rFonts w:eastAsia="Verdana"/>
        </w:rPr>
        <w:t xml:space="preserve">The actors describe in this profile </w:t>
      </w:r>
      <w:r w:rsidR="00FE2DE1" w:rsidRPr="00A75EE5">
        <w:rPr>
          <w:rFonts w:eastAsia="Verdana"/>
        </w:rPr>
        <w:t>are</w:t>
      </w:r>
      <w:r w:rsidRPr="00A75EE5">
        <w:rPr>
          <w:rFonts w:eastAsia="Verdana"/>
        </w:rPr>
        <w:t xml:space="preserve"> organized around the FHIR Device and Procedure Resources. Based on the high-level business Use Cases we have identified the need to capture patient identity, device identity, and point-of-care procedure information right at the point-of-care</w:t>
      </w:r>
      <w:bookmarkStart w:id="80" w:name="1_3_REQUIRED_ACTOR_GROUPINGS_END"/>
      <w:bookmarkStart w:id="81" w:name="BKM_516EED1C_A552_4010_97F3_C8FEA8103C7B"/>
      <w:bookmarkEnd w:id="80"/>
      <w:bookmarkEnd w:id="81"/>
      <w:r w:rsidRPr="00A75EE5">
        <w:rPr>
          <w:rFonts w:eastAsia="Verdana"/>
        </w:rPr>
        <w:t xml:space="preserve"> which does not require any </w:t>
      </w:r>
      <w:r w:rsidR="00953372" w:rsidRPr="00A75EE5">
        <w:rPr>
          <w:rFonts w:eastAsia="Verdana"/>
        </w:rPr>
        <w:t>a</w:t>
      </w:r>
      <w:r w:rsidRPr="00A75EE5">
        <w:rPr>
          <w:rFonts w:eastAsia="Verdana"/>
        </w:rPr>
        <w:t>ctor groupings for this profile.</w:t>
      </w:r>
    </w:p>
    <w:p w14:paraId="691E8664" w14:textId="77777777" w:rsidR="00761469" w:rsidRPr="00A75EE5" w:rsidRDefault="00761469" w:rsidP="00761469">
      <w:pPr>
        <w:pStyle w:val="TableTitle"/>
      </w:pPr>
      <w:r w:rsidRPr="00A75EE5">
        <w:t>Table X.3-1</w:t>
      </w:r>
      <w:r w:rsidR="00701B3A" w:rsidRPr="00A75EE5">
        <w:t xml:space="preserve">: </w:t>
      </w:r>
      <w:r w:rsidR="0043679B" w:rsidRPr="00A75EE5">
        <w:t xml:space="preserve">Point-of-Care Medical Device Tracking </w:t>
      </w:r>
      <w:r w:rsidRPr="00A75EE5">
        <w:t>Profile Name -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322"/>
        <w:gridCol w:w="1802"/>
        <w:gridCol w:w="1982"/>
        <w:gridCol w:w="2252"/>
      </w:tblGrid>
      <w:tr w:rsidR="00761469" w:rsidRPr="00A75EE5" w14:paraId="7C4F3A02" w14:textId="77777777" w:rsidTr="0098740D">
        <w:trPr>
          <w:cantSplit/>
          <w:tblHeader/>
          <w:jc w:val="center"/>
        </w:trPr>
        <w:tc>
          <w:tcPr>
            <w:tcW w:w="2322" w:type="dxa"/>
            <w:shd w:val="pct15" w:color="auto" w:fill="FFFFFF"/>
          </w:tcPr>
          <w:p w14:paraId="53168AE9" w14:textId="02F8C561" w:rsidR="00761469" w:rsidRPr="00A75EE5" w:rsidRDefault="00A51B7B" w:rsidP="00AF2EC7">
            <w:pPr>
              <w:pStyle w:val="TableEntryHeader"/>
            </w:pPr>
            <w:r w:rsidRPr="00A75EE5">
              <w:t xml:space="preserve">PMDT </w:t>
            </w:r>
            <w:r w:rsidR="00AF2EC7" w:rsidRPr="00A75EE5">
              <w:t>A</w:t>
            </w:r>
            <w:r w:rsidR="00761469" w:rsidRPr="00A75EE5">
              <w:t>ctor</w:t>
            </w:r>
          </w:p>
        </w:tc>
        <w:tc>
          <w:tcPr>
            <w:tcW w:w="1802" w:type="dxa"/>
            <w:shd w:val="pct15" w:color="auto" w:fill="FFFFFF"/>
          </w:tcPr>
          <w:p w14:paraId="22DBEBA8" w14:textId="77777777" w:rsidR="00761469" w:rsidRPr="00A75EE5" w:rsidRDefault="00761469" w:rsidP="00DB186B">
            <w:pPr>
              <w:pStyle w:val="TableEntryHeader"/>
            </w:pPr>
            <w:r w:rsidRPr="00A75EE5">
              <w:t>Actor to be grouped with</w:t>
            </w:r>
          </w:p>
        </w:tc>
        <w:tc>
          <w:tcPr>
            <w:tcW w:w="1982" w:type="dxa"/>
            <w:shd w:val="pct15" w:color="auto" w:fill="FFFFFF"/>
          </w:tcPr>
          <w:p w14:paraId="69EC4BCB" w14:textId="77777777" w:rsidR="00761469" w:rsidRPr="00A75EE5" w:rsidRDefault="00CD44D7" w:rsidP="00DB186B">
            <w:pPr>
              <w:pStyle w:val="TableEntryHeader"/>
            </w:pPr>
            <w:r w:rsidRPr="00A75EE5">
              <w:t>Reference</w:t>
            </w:r>
          </w:p>
        </w:tc>
        <w:tc>
          <w:tcPr>
            <w:tcW w:w="2248" w:type="dxa"/>
            <w:shd w:val="pct15" w:color="auto" w:fill="FFFFFF"/>
          </w:tcPr>
          <w:p w14:paraId="29249AB1" w14:textId="77777777" w:rsidR="00761469" w:rsidRPr="00A75EE5" w:rsidRDefault="00761469" w:rsidP="00DB186B">
            <w:pPr>
              <w:pStyle w:val="TableEntryHeader"/>
            </w:pPr>
            <w:r w:rsidRPr="00A75EE5">
              <w:t>Content Bindings Reference</w:t>
            </w:r>
          </w:p>
        </w:tc>
      </w:tr>
      <w:tr w:rsidR="00761469" w:rsidRPr="00A75EE5" w14:paraId="4EEC7BE5" w14:textId="77777777" w:rsidTr="0098740D">
        <w:trPr>
          <w:cantSplit/>
          <w:trHeight w:val="332"/>
          <w:jc w:val="center"/>
        </w:trPr>
        <w:tc>
          <w:tcPr>
            <w:tcW w:w="2322" w:type="dxa"/>
          </w:tcPr>
          <w:p w14:paraId="06716A66" w14:textId="77777777" w:rsidR="00761469" w:rsidRPr="00A75EE5" w:rsidRDefault="000D07AB">
            <w:pPr>
              <w:pStyle w:val="TableEntry"/>
            </w:pPr>
            <w:r w:rsidRPr="00A75EE5">
              <w:t>Medical Device Server</w:t>
            </w:r>
          </w:p>
        </w:tc>
        <w:tc>
          <w:tcPr>
            <w:tcW w:w="1802" w:type="dxa"/>
          </w:tcPr>
          <w:p w14:paraId="480B6E59" w14:textId="77777777" w:rsidR="00332354" w:rsidRPr="00A75EE5" w:rsidRDefault="00332354" w:rsidP="0098740D">
            <w:pPr>
              <w:pStyle w:val="TableEntry"/>
            </w:pPr>
            <w:r w:rsidRPr="00A75EE5">
              <w:t>None</w:t>
            </w:r>
          </w:p>
          <w:p w14:paraId="79951502" w14:textId="77777777" w:rsidR="00761469" w:rsidRPr="00A75EE5" w:rsidRDefault="00761469" w:rsidP="0098740D">
            <w:pPr>
              <w:pStyle w:val="TableEntry"/>
            </w:pPr>
          </w:p>
        </w:tc>
        <w:tc>
          <w:tcPr>
            <w:tcW w:w="1982" w:type="dxa"/>
          </w:tcPr>
          <w:p w14:paraId="6753F545" w14:textId="77777777" w:rsidR="00761469" w:rsidRPr="00A75EE5" w:rsidRDefault="00332354" w:rsidP="0098740D">
            <w:pPr>
              <w:pStyle w:val="TableEntry"/>
            </w:pPr>
            <w:r w:rsidRPr="00A75EE5">
              <w:t>None</w:t>
            </w:r>
          </w:p>
        </w:tc>
        <w:tc>
          <w:tcPr>
            <w:tcW w:w="2248" w:type="dxa"/>
          </w:tcPr>
          <w:p w14:paraId="1AF54889" w14:textId="77777777" w:rsidR="00761469" w:rsidRPr="00A75EE5" w:rsidRDefault="00332354" w:rsidP="0098740D">
            <w:pPr>
              <w:pStyle w:val="TableEntry"/>
            </w:pPr>
            <w:r w:rsidRPr="00A75EE5">
              <w:t>None</w:t>
            </w:r>
          </w:p>
        </w:tc>
      </w:tr>
      <w:tr w:rsidR="00761469" w:rsidRPr="00A75EE5" w14:paraId="0654168D" w14:textId="77777777" w:rsidTr="0098740D">
        <w:trPr>
          <w:cantSplit/>
          <w:trHeight w:val="431"/>
          <w:jc w:val="center"/>
        </w:trPr>
        <w:tc>
          <w:tcPr>
            <w:tcW w:w="2322" w:type="dxa"/>
          </w:tcPr>
          <w:p w14:paraId="6159EF02" w14:textId="77777777" w:rsidR="00761469" w:rsidRPr="00A75EE5" w:rsidRDefault="000D07AB" w:rsidP="0098740D">
            <w:pPr>
              <w:pStyle w:val="TableEntry"/>
            </w:pPr>
            <w:r w:rsidRPr="00A75EE5">
              <w:t>Medical Device Requester</w:t>
            </w:r>
          </w:p>
        </w:tc>
        <w:tc>
          <w:tcPr>
            <w:tcW w:w="1802" w:type="dxa"/>
          </w:tcPr>
          <w:p w14:paraId="5233125E" w14:textId="77777777" w:rsidR="00761469" w:rsidRPr="00A75EE5" w:rsidRDefault="00332354" w:rsidP="0098740D">
            <w:pPr>
              <w:pStyle w:val="TableEntry"/>
            </w:pPr>
            <w:r w:rsidRPr="00A75EE5">
              <w:t>None</w:t>
            </w:r>
          </w:p>
        </w:tc>
        <w:tc>
          <w:tcPr>
            <w:tcW w:w="1982" w:type="dxa"/>
          </w:tcPr>
          <w:p w14:paraId="0C54768B" w14:textId="77777777" w:rsidR="00761469" w:rsidRPr="00A75EE5" w:rsidRDefault="00332354" w:rsidP="0098740D">
            <w:pPr>
              <w:pStyle w:val="TableEntry"/>
            </w:pPr>
            <w:r w:rsidRPr="00A75EE5">
              <w:t>None</w:t>
            </w:r>
          </w:p>
        </w:tc>
        <w:tc>
          <w:tcPr>
            <w:tcW w:w="2248" w:type="dxa"/>
          </w:tcPr>
          <w:p w14:paraId="1F547689" w14:textId="77777777" w:rsidR="00761469" w:rsidRPr="00A75EE5" w:rsidRDefault="00332354" w:rsidP="0098740D">
            <w:pPr>
              <w:pStyle w:val="TableEntry"/>
            </w:pPr>
            <w:r w:rsidRPr="00A75EE5">
              <w:t>None</w:t>
            </w:r>
          </w:p>
        </w:tc>
      </w:tr>
      <w:tr w:rsidR="00761469" w:rsidRPr="00A75EE5" w14:paraId="75322FC5" w14:textId="77777777" w:rsidTr="0098740D">
        <w:trPr>
          <w:cantSplit/>
          <w:trHeight w:val="458"/>
          <w:jc w:val="center"/>
        </w:trPr>
        <w:tc>
          <w:tcPr>
            <w:tcW w:w="2322" w:type="dxa"/>
          </w:tcPr>
          <w:p w14:paraId="62F1DC36" w14:textId="77777777" w:rsidR="00761469" w:rsidRPr="00A75EE5" w:rsidRDefault="000D07AB">
            <w:pPr>
              <w:pStyle w:val="TableEntry"/>
            </w:pPr>
            <w:r w:rsidRPr="00A75EE5">
              <w:t>Medical Device Reporter</w:t>
            </w:r>
          </w:p>
        </w:tc>
        <w:tc>
          <w:tcPr>
            <w:tcW w:w="1802" w:type="dxa"/>
          </w:tcPr>
          <w:p w14:paraId="7399FE46" w14:textId="77777777" w:rsidR="00761469" w:rsidRPr="00A75EE5" w:rsidRDefault="00332354" w:rsidP="0098740D">
            <w:pPr>
              <w:pStyle w:val="TableEntry"/>
            </w:pPr>
            <w:r w:rsidRPr="00A75EE5">
              <w:t>None</w:t>
            </w:r>
          </w:p>
        </w:tc>
        <w:tc>
          <w:tcPr>
            <w:tcW w:w="1982" w:type="dxa"/>
          </w:tcPr>
          <w:p w14:paraId="75BCAA87" w14:textId="77777777" w:rsidR="00761469" w:rsidRPr="00A75EE5" w:rsidRDefault="00332354" w:rsidP="0098740D">
            <w:pPr>
              <w:pStyle w:val="TableEntry"/>
            </w:pPr>
            <w:r w:rsidRPr="00A75EE5">
              <w:t>None</w:t>
            </w:r>
          </w:p>
        </w:tc>
        <w:tc>
          <w:tcPr>
            <w:tcW w:w="2252" w:type="dxa"/>
          </w:tcPr>
          <w:p w14:paraId="61E6FAD9" w14:textId="77777777" w:rsidR="00761469" w:rsidRPr="00A75EE5" w:rsidRDefault="00332354" w:rsidP="0098740D">
            <w:pPr>
              <w:pStyle w:val="TableEntry"/>
            </w:pPr>
            <w:r w:rsidRPr="00A75EE5">
              <w:t>None</w:t>
            </w:r>
          </w:p>
        </w:tc>
      </w:tr>
    </w:tbl>
    <w:p w14:paraId="215F89B6" w14:textId="77777777" w:rsidR="00332354" w:rsidRPr="00A75EE5" w:rsidRDefault="00332354" w:rsidP="0098740D">
      <w:pPr>
        <w:pStyle w:val="BodyText"/>
        <w:rPr>
          <w:rFonts w:eastAsia="Verdana"/>
        </w:rPr>
      </w:pPr>
    </w:p>
    <w:p w14:paraId="6932C961" w14:textId="77777777" w:rsidR="00CF283F" w:rsidRPr="00A75EE5" w:rsidRDefault="00CF283F" w:rsidP="00303E20">
      <w:pPr>
        <w:pStyle w:val="Heading2"/>
        <w:numPr>
          <w:ilvl w:val="0"/>
          <w:numId w:val="0"/>
        </w:numPr>
        <w:rPr>
          <w:noProof w:val="0"/>
        </w:rPr>
      </w:pPr>
      <w:bookmarkStart w:id="82" w:name="_Toc492638894"/>
      <w:r w:rsidRPr="00A75EE5">
        <w:rPr>
          <w:noProof w:val="0"/>
        </w:rPr>
        <w:lastRenderedPageBreak/>
        <w:t>X.</w:t>
      </w:r>
      <w:r w:rsidR="00AF472E" w:rsidRPr="00A75EE5">
        <w:rPr>
          <w:noProof w:val="0"/>
        </w:rPr>
        <w:t>4</w:t>
      </w:r>
      <w:r w:rsidR="005F21E7" w:rsidRPr="00A75EE5">
        <w:rPr>
          <w:noProof w:val="0"/>
        </w:rPr>
        <w:t xml:space="preserve"> </w:t>
      </w:r>
      <w:r w:rsidR="008626EE" w:rsidRPr="00A75EE5">
        <w:rPr>
          <w:noProof w:val="0"/>
        </w:rPr>
        <w:t xml:space="preserve">PMDT </w:t>
      </w:r>
      <w:r w:rsidRPr="00A75EE5">
        <w:rPr>
          <w:noProof w:val="0"/>
        </w:rPr>
        <w:t>Profile</w:t>
      </w:r>
      <w:r w:rsidR="00B43198" w:rsidRPr="00A75EE5">
        <w:rPr>
          <w:noProof w:val="0"/>
        </w:rPr>
        <w:t xml:space="preserve"> </w:t>
      </w:r>
      <w:bookmarkEnd w:id="73"/>
      <w:bookmarkEnd w:id="74"/>
      <w:r w:rsidR="00167DB7" w:rsidRPr="00A75EE5">
        <w:rPr>
          <w:noProof w:val="0"/>
        </w:rPr>
        <w:t>Overview</w:t>
      </w:r>
      <w:bookmarkEnd w:id="82"/>
    </w:p>
    <w:p w14:paraId="5C648C44" w14:textId="66143F1E" w:rsidR="005762E3" w:rsidRPr="00A75EE5" w:rsidRDefault="008827D0">
      <w:pPr>
        <w:pStyle w:val="BodyText"/>
      </w:pPr>
      <w:r w:rsidRPr="00A75EE5">
        <w:t>The goal of this profile is to e</w:t>
      </w:r>
      <w:r w:rsidR="0035351B" w:rsidRPr="00A75EE5">
        <w:t>nable the registration</w:t>
      </w:r>
      <w:r w:rsidR="00F0073F" w:rsidRPr="00A75EE5">
        <w:t>, exchange,</w:t>
      </w:r>
      <w:r w:rsidRPr="00A75EE5">
        <w:t xml:space="preserve"> and query of </w:t>
      </w:r>
      <w:r w:rsidR="0035351B" w:rsidRPr="00A75EE5">
        <w:t xml:space="preserve">a medical device </w:t>
      </w:r>
      <w:r w:rsidR="005762E3" w:rsidRPr="00A75EE5">
        <w:t xml:space="preserve">information recorded at the point-of-care. This profile leverages the wide adoption of </w:t>
      </w:r>
      <w:r w:rsidRPr="00A75EE5">
        <w:t>medical device’s unique device identifier</w:t>
      </w:r>
      <w:r w:rsidR="005762E3" w:rsidRPr="00A75EE5">
        <w:t>s</w:t>
      </w:r>
      <w:r w:rsidRPr="00A75EE5">
        <w:t xml:space="preserve"> (</w:t>
      </w:r>
      <w:r w:rsidR="006B14F5" w:rsidRPr="00A75EE5">
        <w:t xml:space="preserve">e.g., </w:t>
      </w:r>
      <w:r w:rsidR="005762E3" w:rsidRPr="00A75EE5">
        <w:t xml:space="preserve">FDA </w:t>
      </w:r>
      <w:r w:rsidRPr="00A75EE5">
        <w:t>UDI</w:t>
      </w:r>
      <w:r w:rsidR="005762E3" w:rsidRPr="00A75EE5">
        <w:t xml:space="preserve"> in the US</w:t>
      </w:r>
      <w:r w:rsidRPr="00A75EE5">
        <w:t xml:space="preserve">). </w:t>
      </w:r>
    </w:p>
    <w:p w14:paraId="1B46D1C5" w14:textId="31C659EF" w:rsidR="0035351B" w:rsidRPr="00A75EE5" w:rsidRDefault="005762E3" w:rsidP="0098740D">
      <w:pPr>
        <w:pStyle w:val="BodyText"/>
        <w:rPr>
          <w:rFonts w:eastAsia="Verdana"/>
          <w:color w:val="000000"/>
        </w:rPr>
      </w:pPr>
      <w:r w:rsidRPr="00A75EE5">
        <w:t>Volume 3 of t</w:t>
      </w:r>
      <w:r w:rsidR="00F0073F" w:rsidRPr="00A75EE5">
        <w:t>his profile uses</w:t>
      </w:r>
      <w:r w:rsidR="00F0073F" w:rsidRPr="00A75EE5">
        <w:rPr>
          <w:rFonts w:eastAsia="Verdana"/>
        </w:rPr>
        <w:t xml:space="preserve"> </w:t>
      </w:r>
      <w:r w:rsidR="00F0073F" w:rsidRPr="00A75EE5">
        <w:t xml:space="preserve">HL7 FHIR </w:t>
      </w:r>
      <w:r w:rsidR="006C3748" w:rsidRPr="00A75EE5">
        <w:t>Standard for Trial Use Release 3 (STU3)</w:t>
      </w:r>
      <w:r w:rsidR="00F0073F" w:rsidRPr="00A75EE5">
        <w:t xml:space="preserve"> Device and Procedure R</w:t>
      </w:r>
      <w:r w:rsidR="00F0073F" w:rsidRPr="00A75EE5">
        <w:rPr>
          <w:rFonts w:eastAsia="Verdana"/>
        </w:rPr>
        <w:t xml:space="preserve">esources and </w:t>
      </w:r>
      <w:r w:rsidRPr="00A75EE5">
        <w:rPr>
          <w:rFonts w:eastAsia="Verdana"/>
        </w:rPr>
        <w:t>includes guidance rated to referencing</w:t>
      </w:r>
      <w:r w:rsidR="00F0073F" w:rsidRPr="00A75EE5">
        <w:rPr>
          <w:rFonts w:eastAsia="Verdana"/>
        </w:rPr>
        <w:t xml:space="preserve"> instances of the Patient </w:t>
      </w:r>
      <w:r w:rsidRPr="00A75EE5">
        <w:rPr>
          <w:rFonts w:eastAsia="Verdana"/>
        </w:rPr>
        <w:t>resources.</w:t>
      </w:r>
    </w:p>
    <w:p w14:paraId="06EA35EE" w14:textId="77777777" w:rsidR="00167DB7" w:rsidRPr="00A75EE5" w:rsidRDefault="00104BE6" w:rsidP="003D19E0">
      <w:pPr>
        <w:pStyle w:val="Heading3"/>
        <w:keepNext w:val="0"/>
        <w:numPr>
          <w:ilvl w:val="0"/>
          <w:numId w:val="0"/>
        </w:numPr>
        <w:rPr>
          <w:bCs/>
          <w:noProof w:val="0"/>
        </w:rPr>
      </w:pPr>
      <w:bookmarkStart w:id="83" w:name="_Toc492638895"/>
      <w:r w:rsidRPr="00A75EE5">
        <w:rPr>
          <w:bCs/>
          <w:noProof w:val="0"/>
        </w:rPr>
        <w:t>X.</w:t>
      </w:r>
      <w:r w:rsidR="00AF472E" w:rsidRPr="00A75EE5">
        <w:rPr>
          <w:bCs/>
          <w:noProof w:val="0"/>
        </w:rPr>
        <w:t>4</w:t>
      </w:r>
      <w:r w:rsidR="00167DB7" w:rsidRPr="00A75EE5">
        <w:rPr>
          <w:bCs/>
          <w:noProof w:val="0"/>
        </w:rPr>
        <w:t>.1 Concepts</w:t>
      </w:r>
      <w:bookmarkEnd w:id="83"/>
    </w:p>
    <w:p w14:paraId="6223AA40" w14:textId="5DF7AB8B" w:rsidR="00BD2A3F" w:rsidRPr="00A75EE5" w:rsidRDefault="00836669" w:rsidP="0098740D">
      <w:pPr>
        <w:pStyle w:val="BodyText"/>
      </w:pPr>
      <w:r w:rsidRPr="00A75EE5">
        <w:t>The term m</w:t>
      </w:r>
      <w:r w:rsidR="00EE7607" w:rsidRPr="00A75EE5">
        <w:t xml:space="preserve">edical device </w:t>
      </w:r>
      <w:r w:rsidRPr="00A75EE5">
        <w:t xml:space="preserve">encompasses a broad range of items, including complicated, high-risk devices such as artificial heart valves, to simple, low-risk devices such as </w:t>
      </w:r>
      <w:r w:rsidR="00505A61" w:rsidRPr="00A75EE5">
        <w:t>a bedpan</w:t>
      </w:r>
      <w:r w:rsidRPr="00A75EE5">
        <w:t xml:space="preserve">. </w:t>
      </w:r>
      <w:r w:rsidR="00505A61" w:rsidRPr="00A75EE5">
        <w:t>A medical device can be</w:t>
      </w:r>
      <w:r w:rsidR="00253E97" w:rsidRPr="00A75EE5">
        <w:t xml:space="preserve"> an instrument, a machine, an invitro reagent, </w:t>
      </w:r>
      <w:r w:rsidR="00505A61" w:rsidRPr="00A75EE5">
        <w:t xml:space="preserve">or </w:t>
      </w:r>
      <w:r w:rsidR="00253E97" w:rsidRPr="00A75EE5">
        <w:t>a metal joint</w:t>
      </w:r>
      <w:r w:rsidR="00505A61" w:rsidRPr="00A75EE5">
        <w:t xml:space="preserve">. The device may </w:t>
      </w:r>
      <w:r w:rsidR="008924CA" w:rsidRPr="00A75EE5">
        <w:t xml:space="preserve">have many </w:t>
      </w:r>
      <w:r w:rsidR="00253E97" w:rsidRPr="00A75EE5">
        <w:t>components (e.g., software</w:t>
      </w:r>
      <w:r w:rsidR="00631B5A" w:rsidRPr="00A75EE5">
        <w:t>, batteries</w:t>
      </w:r>
      <w:r w:rsidR="00505A61" w:rsidRPr="00A75EE5">
        <w:t>, wires</w:t>
      </w:r>
      <w:r w:rsidR="00253E97" w:rsidRPr="00A75EE5">
        <w:t xml:space="preserve">) </w:t>
      </w:r>
      <w:r w:rsidR="00475944" w:rsidRPr="00A75EE5">
        <w:t xml:space="preserve">and </w:t>
      </w:r>
      <w:r w:rsidR="008924CA" w:rsidRPr="00A75EE5">
        <w:t>uses</w:t>
      </w:r>
      <w:r w:rsidR="00316B72" w:rsidRPr="00A75EE5">
        <w:t xml:space="preserve"> (e.g., </w:t>
      </w:r>
      <w:r w:rsidR="00253E97" w:rsidRPr="00A75EE5">
        <w:t>diagnos</w:t>
      </w:r>
      <w:r w:rsidR="00631B5A" w:rsidRPr="00A75EE5">
        <w:t>e</w:t>
      </w:r>
      <w:r w:rsidR="00253E97" w:rsidRPr="00A75EE5">
        <w:t xml:space="preserve"> a disease, cure a</w:t>
      </w:r>
      <w:r w:rsidR="00BD2A3F" w:rsidRPr="00A75EE5">
        <w:t xml:space="preserve">n illness, </w:t>
      </w:r>
      <w:r w:rsidR="00253E97" w:rsidRPr="00A75EE5">
        <w:t>prevent a</w:t>
      </w:r>
      <w:r w:rsidR="00BD2A3F" w:rsidRPr="00A75EE5">
        <w:t xml:space="preserve"> health condition</w:t>
      </w:r>
      <w:r w:rsidR="00253E97" w:rsidRPr="00A75EE5">
        <w:t xml:space="preserve">). </w:t>
      </w:r>
      <w:r w:rsidR="00631B5A" w:rsidRPr="00A75EE5">
        <w:t>Within healthcare organizations</w:t>
      </w:r>
      <w:r w:rsidR="00375C88" w:rsidRPr="00A75EE5">
        <w:t>,</w:t>
      </w:r>
      <w:r w:rsidR="00631B5A" w:rsidRPr="00A75EE5">
        <w:t xml:space="preserve"> </w:t>
      </w:r>
      <w:r w:rsidR="00375C88" w:rsidRPr="00A75EE5">
        <w:t xml:space="preserve">to document medical devices used at the point-of-care, </w:t>
      </w:r>
      <w:r w:rsidR="00631B5A" w:rsidRPr="00A75EE5">
        <w:t>c</w:t>
      </w:r>
      <w:r w:rsidR="00253E97" w:rsidRPr="00A75EE5">
        <w:t>linicians use a variety of query tools to manual</w:t>
      </w:r>
      <w:r w:rsidR="00631B5A" w:rsidRPr="00A75EE5">
        <w:t>ly identify a medical device</w:t>
      </w:r>
      <w:r w:rsidR="00A75EE5" w:rsidRPr="00A75EE5">
        <w:t xml:space="preserve">. </w:t>
      </w:r>
      <w:r w:rsidR="00631B5A" w:rsidRPr="00A75EE5">
        <w:t>The manual process results in a clinician potentially documenting the wrong medical device</w:t>
      </w:r>
      <w:r w:rsidR="008924CA" w:rsidRPr="00A75EE5">
        <w:t xml:space="preserve"> </w:t>
      </w:r>
      <w:r w:rsidR="00631B5A" w:rsidRPr="00A75EE5">
        <w:t xml:space="preserve">in the patient’s EHR which presents patient safety and financial risks to the healthcare organization. Secondary uses of medical device information (e.g., recalls, adverse event reporting, infection rates, billing) </w:t>
      </w:r>
      <w:r w:rsidR="00994477" w:rsidRPr="00A75EE5">
        <w:t>are important for medical device patient safety and post-market surveillance</w:t>
      </w:r>
      <w:r w:rsidR="00505A61" w:rsidRPr="00A75EE5">
        <w:t>, but are out-of-scope for this profile</w:t>
      </w:r>
      <w:r w:rsidR="00994477" w:rsidRPr="00A75EE5">
        <w:t xml:space="preserve">. </w:t>
      </w:r>
    </w:p>
    <w:p w14:paraId="0D473B56" w14:textId="77777777" w:rsidR="00E97060" w:rsidRPr="00A75EE5" w:rsidRDefault="00994477" w:rsidP="0098740D">
      <w:pPr>
        <w:pStyle w:val="BodyText"/>
      </w:pPr>
      <w:r w:rsidRPr="00A75EE5">
        <w:t xml:space="preserve">This profile supports the </w:t>
      </w:r>
      <w:r w:rsidR="00BD2A3F" w:rsidRPr="00A75EE5">
        <w:t xml:space="preserve">electronic capture and storing of a medical devices UDI once a </w:t>
      </w:r>
      <w:r w:rsidRPr="00A75EE5">
        <w:t xml:space="preserve">clinician </w:t>
      </w:r>
      <w:r w:rsidR="00BD2A3F" w:rsidRPr="00A75EE5">
        <w:t xml:space="preserve">has </w:t>
      </w:r>
      <w:r w:rsidRPr="00A75EE5">
        <w:t>scann</w:t>
      </w:r>
      <w:r w:rsidR="00BD2A3F" w:rsidRPr="00A75EE5">
        <w:t>ed</w:t>
      </w:r>
      <w:r w:rsidRPr="00A75EE5">
        <w:t xml:space="preserve"> </w:t>
      </w:r>
      <w:r w:rsidR="00BD2A3F" w:rsidRPr="00A75EE5">
        <w:t>the</w:t>
      </w:r>
      <w:r w:rsidRPr="00A75EE5">
        <w:t xml:space="preserve"> </w:t>
      </w:r>
      <w:r w:rsidR="00B171C3" w:rsidRPr="00A75EE5">
        <w:t xml:space="preserve">standardized </w:t>
      </w:r>
      <w:r w:rsidRPr="00A75EE5">
        <w:t>barcode</w:t>
      </w:r>
      <w:r w:rsidR="00B171C3" w:rsidRPr="00A75EE5">
        <w:t>,</w:t>
      </w:r>
      <w:r w:rsidRPr="00A75EE5">
        <w:t xml:space="preserve"> </w:t>
      </w:r>
      <w:r w:rsidR="00B171C3" w:rsidRPr="00A75EE5">
        <w:t xml:space="preserve">based on the </w:t>
      </w:r>
      <w:r w:rsidR="00BD2A3F" w:rsidRPr="00A75EE5">
        <w:t xml:space="preserve">UDI </w:t>
      </w:r>
      <w:r w:rsidR="00B171C3" w:rsidRPr="00A75EE5">
        <w:t xml:space="preserve">issuing agency, </w:t>
      </w:r>
      <w:r w:rsidRPr="00A75EE5">
        <w:t>o</w:t>
      </w:r>
      <w:r w:rsidR="00B171C3" w:rsidRPr="00A75EE5">
        <w:t xml:space="preserve">n the medical device packaging </w:t>
      </w:r>
      <w:r w:rsidRPr="00A75EE5">
        <w:t>or on the device itself</w:t>
      </w:r>
      <w:r w:rsidR="00BD2A3F" w:rsidRPr="00A75EE5">
        <w:t>.</w:t>
      </w:r>
      <w:r w:rsidR="00B171C3" w:rsidRPr="00A75EE5">
        <w:t xml:space="preserve"> Storing the UDI will</w:t>
      </w:r>
      <w:r w:rsidRPr="00A75EE5">
        <w:t xml:space="preserve"> enable exchange of </w:t>
      </w:r>
      <w:r w:rsidR="00BE48E4" w:rsidRPr="00A75EE5">
        <w:t xml:space="preserve">the </w:t>
      </w:r>
      <w:r w:rsidR="00B171C3" w:rsidRPr="00A75EE5">
        <w:t>medical devices UDI</w:t>
      </w:r>
      <w:r w:rsidRPr="00A75EE5">
        <w:t xml:space="preserve"> with</w:t>
      </w:r>
      <w:r w:rsidR="00BD2A3F" w:rsidRPr="00A75EE5">
        <w:t>in</w:t>
      </w:r>
      <w:r w:rsidRPr="00A75EE5">
        <w:t xml:space="preserve"> </w:t>
      </w:r>
      <w:r w:rsidR="00505A61" w:rsidRPr="00A75EE5">
        <w:t>the</w:t>
      </w:r>
      <w:r w:rsidRPr="00A75EE5">
        <w:t xml:space="preserve"> healthcare organizations </w:t>
      </w:r>
      <w:r w:rsidR="00B171C3" w:rsidRPr="00A75EE5">
        <w:t xml:space="preserve">systems (e.g., IMS, EHR, </w:t>
      </w:r>
      <w:r w:rsidRPr="00A75EE5">
        <w:t>financial systems</w:t>
      </w:r>
      <w:r w:rsidR="00B171C3" w:rsidRPr="00A75EE5">
        <w:t>)</w:t>
      </w:r>
      <w:r w:rsidR="00BD2A3F" w:rsidRPr="00A75EE5">
        <w:t xml:space="preserve"> or with outside agencies</w:t>
      </w:r>
      <w:r w:rsidRPr="00A75EE5">
        <w:t xml:space="preserve">. </w:t>
      </w:r>
      <w:r w:rsidR="0021252F" w:rsidRPr="00A75EE5">
        <w:t xml:space="preserve">Without </w:t>
      </w:r>
      <w:r w:rsidR="00E97060" w:rsidRPr="00A75EE5">
        <w:t xml:space="preserve">accurate UDI data capture </w:t>
      </w:r>
      <w:r w:rsidR="008205E7" w:rsidRPr="00A75EE5">
        <w:t xml:space="preserve">at the point-of-care and </w:t>
      </w:r>
      <w:r w:rsidR="0021252F" w:rsidRPr="00A75EE5">
        <w:t xml:space="preserve">the </w:t>
      </w:r>
      <w:r w:rsidR="008205E7" w:rsidRPr="00A75EE5">
        <w:t xml:space="preserve">ability to </w:t>
      </w:r>
      <w:r w:rsidR="0021252F" w:rsidRPr="00A75EE5">
        <w:t>e</w:t>
      </w:r>
      <w:r w:rsidR="008205E7" w:rsidRPr="00A75EE5">
        <w:t xml:space="preserve">xchange the medical devices data </w:t>
      </w:r>
      <w:r w:rsidR="00BD2A3F" w:rsidRPr="00A75EE5">
        <w:t xml:space="preserve">internally and externally </w:t>
      </w:r>
      <w:r w:rsidR="00505A61" w:rsidRPr="00A75EE5">
        <w:t>from</w:t>
      </w:r>
      <w:r w:rsidR="00BD2A3F" w:rsidRPr="00A75EE5">
        <w:t xml:space="preserve"> </w:t>
      </w:r>
      <w:r w:rsidR="008205E7" w:rsidRPr="00A75EE5">
        <w:t>the</w:t>
      </w:r>
      <w:r w:rsidR="00E97060" w:rsidRPr="00A75EE5">
        <w:t xml:space="preserve"> healthcare enterprise system</w:t>
      </w:r>
      <w:r w:rsidR="008205E7" w:rsidRPr="00A75EE5">
        <w:t>,</w:t>
      </w:r>
      <w:r w:rsidR="00E97060" w:rsidRPr="00A75EE5">
        <w:t xml:space="preserve"> a medical devices </w:t>
      </w:r>
      <w:r w:rsidR="008205E7" w:rsidRPr="00A75EE5">
        <w:t xml:space="preserve">quality and </w:t>
      </w:r>
      <w:r w:rsidR="00E97060" w:rsidRPr="00A75EE5">
        <w:t>effectiveness cannot be recognized.</w:t>
      </w:r>
    </w:p>
    <w:p w14:paraId="00BBFCCE" w14:textId="1631626D" w:rsidR="008827D0" w:rsidRPr="00A75EE5" w:rsidRDefault="008827D0" w:rsidP="0098740D">
      <w:pPr>
        <w:pStyle w:val="BodyText"/>
      </w:pPr>
      <w:r w:rsidRPr="00A75EE5">
        <w:t>The Use Cases described below use</w:t>
      </w:r>
      <w:r w:rsidR="00F0073F" w:rsidRPr="00A75EE5">
        <w:t>s different</w:t>
      </w:r>
      <w:r w:rsidRPr="00A75EE5">
        <w:t xml:space="preserve"> medical device</w:t>
      </w:r>
      <w:r w:rsidR="009E2416" w:rsidRPr="00A75EE5">
        <w:t>s</w:t>
      </w:r>
      <w:r w:rsidRPr="00A75EE5">
        <w:t xml:space="preserve">, but the </w:t>
      </w:r>
      <w:r w:rsidR="00F0073F" w:rsidRPr="00A75EE5">
        <w:t>workflow processes of each Use Case is very similar</w:t>
      </w:r>
      <w:r w:rsidRPr="00A75EE5">
        <w:t>. The medical device is either a medical device machine used for monitoring a patient’s physiological status or an implantable medical device used to support the patient’s anatom</w:t>
      </w:r>
      <w:r w:rsidR="00E21A73" w:rsidRPr="00A75EE5">
        <w:t>ical</w:t>
      </w:r>
      <w:r w:rsidRPr="00A75EE5">
        <w:t xml:space="preserve"> or physiological processes. </w:t>
      </w:r>
    </w:p>
    <w:p w14:paraId="46DE24E8" w14:textId="77777777" w:rsidR="00FD6E22" w:rsidRPr="00A75EE5" w:rsidRDefault="00FD6E22" w:rsidP="0098740D">
      <w:pPr>
        <w:pStyle w:val="BodyText"/>
      </w:pPr>
      <w:r w:rsidRPr="00A75EE5">
        <w:t>The following Use Cases are described below:</w:t>
      </w:r>
    </w:p>
    <w:p w14:paraId="533AA95B" w14:textId="77777777" w:rsidR="00FD6E22" w:rsidRPr="00A75EE5" w:rsidRDefault="00FD6E22" w:rsidP="0098740D">
      <w:pPr>
        <w:pStyle w:val="ListBullet2"/>
      </w:pPr>
      <w:r w:rsidRPr="00A75EE5">
        <w:t>Tracking Implantable Medical Devices – Orthopedic Implant</w:t>
      </w:r>
    </w:p>
    <w:p w14:paraId="0C7FDB88" w14:textId="77777777" w:rsidR="00FD6E22" w:rsidRPr="00A75EE5" w:rsidRDefault="00FD6E22" w:rsidP="0098740D">
      <w:pPr>
        <w:pStyle w:val="ListBullet2"/>
      </w:pPr>
      <w:r w:rsidRPr="00A75EE5">
        <w:t xml:space="preserve">Tracking Implantable Medical Devices </w:t>
      </w:r>
      <w:r w:rsidR="00EB6D4E" w:rsidRPr="00A75EE5">
        <w:t>–</w:t>
      </w:r>
      <w:r w:rsidRPr="00A75EE5">
        <w:t xml:space="preserve"> </w:t>
      </w:r>
      <w:r w:rsidR="00EB6D4E" w:rsidRPr="00A75EE5">
        <w:t>Medical Device/Tissue Implant</w:t>
      </w:r>
    </w:p>
    <w:p w14:paraId="2015B139" w14:textId="77777777" w:rsidR="00EB6D4E" w:rsidRPr="00A75EE5" w:rsidRDefault="00EB6D4E" w:rsidP="0098740D">
      <w:pPr>
        <w:pStyle w:val="ListBullet2"/>
      </w:pPr>
      <w:r w:rsidRPr="00A75EE5">
        <w:t>Tracking Implantable Medical Devices – Cardiovascular Stent Implant</w:t>
      </w:r>
    </w:p>
    <w:p w14:paraId="7B3C8FC0" w14:textId="77777777" w:rsidR="00EB6D4E" w:rsidRPr="00A75EE5" w:rsidRDefault="00EB6D4E" w:rsidP="0098740D">
      <w:pPr>
        <w:pStyle w:val="ListBullet2"/>
      </w:pPr>
      <w:r w:rsidRPr="00A75EE5">
        <w:t>Tracking Implantable Medical Devices – Pacemaker Implant</w:t>
      </w:r>
    </w:p>
    <w:p w14:paraId="5D63B3DB" w14:textId="77777777" w:rsidR="00EB6D4E" w:rsidRPr="00A75EE5" w:rsidRDefault="00EB6D4E" w:rsidP="0098740D">
      <w:pPr>
        <w:pStyle w:val="ListBullet2"/>
      </w:pPr>
      <w:r w:rsidRPr="00A75EE5">
        <w:t>Medical Device Monitoring – Vital Sign Monitor</w:t>
      </w:r>
    </w:p>
    <w:p w14:paraId="54F7C32E" w14:textId="77777777" w:rsidR="00126A38" w:rsidRPr="00A75EE5" w:rsidRDefault="00126A38" w:rsidP="00126A38">
      <w:pPr>
        <w:pStyle w:val="Heading3"/>
        <w:keepNext w:val="0"/>
        <w:numPr>
          <w:ilvl w:val="0"/>
          <w:numId w:val="0"/>
        </w:numPr>
        <w:rPr>
          <w:bCs/>
          <w:noProof w:val="0"/>
        </w:rPr>
      </w:pPr>
      <w:bookmarkStart w:id="84" w:name="_Toc492638896"/>
      <w:r w:rsidRPr="00A75EE5">
        <w:rPr>
          <w:bCs/>
          <w:noProof w:val="0"/>
        </w:rPr>
        <w:lastRenderedPageBreak/>
        <w:t>X.4.2 Use Cases</w:t>
      </w:r>
      <w:bookmarkEnd w:id="84"/>
    </w:p>
    <w:p w14:paraId="4007A7C2" w14:textId="77777777" w:rsidR="00FD6B22" w:rsidRPr="00A75EE5" w:rsidRDefault="007773C8" w:rsidP="0098740D">
      <w:pPr>
        <w:pStyle w:val="Heading4"/>
        <w:rPr>
          <w:noProof w:val="0"/>
        </w:rPr>
      </w:pPr>
      <w:bookmarkStart w:id="85" w:name="_Toc492638897"/>
      <w:r w:rsidRPr="00A75EE5">
        <w:rPr>
          <w:noProof w:val="0"/>
        </w:rPr>
        <w:t>X.</w:t>
      </w:r>
      <w:r w:rsidR="00AF472E" w:rsidRPr="00A75EE5">
        <w:rPr>
          <w:noProof w:val="0"/>
        </w:rPr>
        <w:t>4</w:t>
      </w:r>
      <w:r w:rsidRPr="00A75EE5">
        <w:rPr>
          <w:noProof w:val="0"/>
        </w:rPr>
        <w:t>.2</w:t>
      </w:r>
      <w:r w:rsidR="00126A38" w:rsidRPr="00A75EE5">
        <w:rPr>
          <w:noProof w:val="0"/>
        </w:rPr>
        <w:t>.1</w:t>
      </w:r>
      <w:r w:rsidRPr="00A75EE5">
        <w:rPr>
          <w:noProof w:val="0"/>
        </w:rPr>
        <w:t xml:space="preserve"> Use</w:t>
      </w:r>
      <w:r w:rsidR="00FD6B22" w:rsidRPr="00A75EE5">
        <w:rPr>
          <w:noProof w:val="0"/>
        </w:rPr>
        <w:t xml:space="preserve"> Case</w:t>
      </w:r>
      <w:r w:rsidR="00D1042F" w:rsidRPr="00A75EE5">
        <w:rPr>
          <w:noProof w:val="0"/>
        </w:rPr>
        <w:t xml:space="preserve"> #1: </w:t>
      </w:r>
      <w:r w:rsidR="00A64923" w:rsidRPr="00A75EE5">
        <w:rPr>
          <w:noProof w:val="0"/>
        </w:rPr>
        <w:t xml:space="preserve">Tracking </w:t>
      </w:r>
      <w:r w:rsidR="005549E0" w:rsidRPr="00A75EE5">
        <w:rPr>
          <w:noProof w:val="0"/>
        </w:rPr>
        <w:t>Implantable Medical Device</w:t>
      </w:r>
      <w:r w:rsidR="00A64923" w:rsidRPr="00A75EE5">
        <w:rPr>
          <w:noProof w:val="0"/>
        </w:rPr>
        <w:t>s</w:t>
      </w:r>
      <w:r w:rsidR="005549E0" w:rsidRPr="00A75EE5">
        <w:rPr>
          <w:noProof w:val="0"/>
        </w:rPr>
        <w:t xml:space="preserve"> - Orthopedic</w:t>
      </w:r>
      <w:bookmarkEnd w:id="85"/>
      <w:r w:rsidR="00EA1F60" w:rsidRPr="00A75EE5">
        <w:rPr>
          <w:noProof w:val="0"/>
        </w:rPr>
        <w:t xml:space="preserve"> </w:t>
      </w:r>
    </w:p>
    <w:p w14:paraId="373B9503" w14:textId="6C1B3391" w:rsidR="00CA506D" w:rsidRPr="00A75EE5" w:rsidRDefault="005549E0" w:rsidP="0098740D">
      <w:pPr>
        <w:pStyle w:val="BodyText"/>
      </w:pPr>
      <w:r w:rsidRPr="00A75EE5">
        <w:t xml:space="preserve">This Use Case describes the ordering, association, and tracking of an implantable orthopedic medical device for a patient that has a preoperative diagnosis of degenerative arthritis – right knee. </w:t>
      </w:r>
    </w:p>
    <w:p w14:paraId="03D070A2" w14:textId="77777777" w:rsidR="00CF283F" w:rsidRPr="00A75EE5" w:rsidRDefault="007773C8" w:rsidP="00126A38">
      <w:pPr>
        <w:pStyle w:val="Heading5"/>
        <w:numPr>
          <w:ilvl w:val="0"/>
          <w:numId w:val="0"/>
        </w:numPr>
        <w:rPr>
          <w:noProof w:val="0"/>
        </w:rPr>
      </w:pPr>
      <w:bookmarkStart w:id="86" w:name="_Toc492638898"/>
      <w:r w:rsidRPr="00A75EE5">
        <w:rPr>
          <w:noProof w:val="0"/>
        </w:rPr>
        <w:t>X.</w:t>
      </w:r>
      <w:r w:rsidR="00AF472E" w:rsidRPr="00A75EE5">
        <w:rPr>
          <w:noProof w:val="0"/>
        </w:rPr>
        <w:t>4</w:t>
      </w:r>
      <w:r w:rsidRPr="00A75EE5">
        <w:rPr>
          <w:noProof w:val="0"/>
        </w:rPr>
        <w:t>.2.1</w:t>
      </w:r>
      <w:r w:rsidR="00126A38" w:rsidRPr="00A75EE5">
        <w:rPr>
          <w:noProof w:val="0"/>
        </w:rPr>
        <w:t>.1</w:t>
      </w:r>
      <w:r w:rsidR="00D1042F" w:rsidRPr="00A75EE5">
        <w:rPr>
          <w:noProof w:val="0"/>
        </w:rPr>
        <w:t xml:space="preserve"> </w:t>
      </w:r>
      <w:r w:rsidR="00A64923" w:rsidRPr="00A75EE5">
        <w:rPr>
          <w:noProof w:val="0"/>
        </w:rPr>
        <w:t xml:space="preserve">Tracking </w:t>
      </w:r>
      <w:r w:rsidR="007A5A4F" w:rsidRPr="00A75EE5">
        <w:rPr>
          <w:noProof w:val="0"/>
        </w:rPr>
        <w:t>Implantab</w:t>
      </w:r>
      <w:r w:rsidR="005549E0" w:rsidRPr="00A75EE5">
        <w:rPr>
          <w:noProof w:val="0"/>
        </w:rPr>
        <w:t>le Medical Device</w:t>
      </w:r>
      <w:r w:rsidR="00A64923" w:rsidRPr="00A75EE5">
        <w:rPr>
          <w:noProof w:val="0"/>
        </w:rPr>
        <w:t>s</w:t>
      </w:r>
      <w:r w:rsidR="005549E0" w:rsidRPr="00A75EE5">
        <w:rPr>
          <w:noProof w:val="0"/>
        </w:rPr>
        <w:t xml:space="preserve"> - Orthopedic</w:t>
      </w:r>
      <w:r w:rsidR="00EA1F60" w:rsidRPr="00A75EE5">
        <w:rPr>
          <w:noProof w:val="0"/>
        </w:rPr>
        <w:t xml:space="preserve"> </w:t>
      </w:r>
      <w:r w:rsidR="005F21E7" w:rsidRPr="00A75EE5">
        <w:rPr>
          <w:noProof w:val="0"/>
        </w:rPr>
        <w:t>Use Case</w:t>
      </w:r>
      <w:r w:rsidR="002869E8" w:rsidRPr="00A75EE5">
        <w:rPr>
          <w:noProof w:val="0"/>
        </w:rPr>
        <w:t xml:space="preserve"> Description</w:t>
      </w:r>
      <w:bookmarkEnd w:id="86"/>
    </w:p>
    <w:p w14:paraId="6E7D9BF0" w14:textId="77777777" w:rsidR="005549E0" w:rsidRPr="00A75EE5" w:rsidRDefault="005549E0" w:rsidP="0098740D">
      <w:pPr>
        <w:pStyle w:val="BodyText"/>
        <w:rPr>
          <w:rFonts w:eastAsia="Verdana"/>
        </w:rPr>
      </w:pPr>
      <w:r w:rsidRPr="00A75EE5">
        <w:rPr>
          <w:rFonts w:eastAsia="Verdana"/>
        </w:rPr>
        <w:t xml:space="preserve">Mr. Smith is a 65-year-old male who lives in Colorado and is very active, but his right knee arthritis has finally put a stop to his ability to hike. Mr. Smith goes to his primary care physician who refers him to Dr. Denver, an orthopedic surgeon. Dr. Denver performs an exam, sends Mr. Smith for some diagnostic studies, and determines a right total knee replacement is necessary. Mr. Smith is scheduled for a right total knee replacement, at St Castles Medical Center, using XYZ manufacturer’s knee replacement systems. Dr. Denver’s office schedules Mr. Smith’s total knee replacement with the operating room scheduling system. </w:t>
      </w:r>
    </w:p>
    <w:p w14:paraId="611BE1F8" w14:textId="0BB6EE16" w:rsidR="005549E0" w:rsidRPr="00A75EE5" w:rsidRDefault="005549E0" w:rsidP="0098740D">
      <w:pPr>
        <w:pStyle w:val="BodyText"/>
        <w:rPr>
          <w:rFonts w:eastAsia="Verdana"/>
          <w:color w:val="000000"/>
        </w:rPr>
      </w:pPr>
      <w:r w:rsidRPr="00A75EE5">
        <w:rPr>
          <w:rFonts w:eastAsia="Verdana"/>
        </w:rPr>
        <w:t xml:space="preserve">St. Castles’ operating room </w:t>
      </w:r>
      <w:r w:rsidR="00344F67" w:rsidRPr="0011661F">
        <w:rPr>
          <w:rFonts w:eastAsia="Verdana"/>
        </w:rPr>
        <w:t>en</w:t>
      </w:r>
      <w:r w:rsidRPr="001E1027">
        <w:rPr>
          <w:rFonts w:eastAsia="Verdana"/>
        </w:rPr>
        <w:t>sure</w:t>
      </w:r>
      <w:r w:rsidR="00344F67" w:rsidRPr="0011661F">
        <w:rPr>
          <w:rFonts w:eastAsia="Verdana"/>
        </w:rPr>
        <w:t>s</w:t>
      </w:r>
      <w:r w:rsidRPr="001E1027">
        <w:rPr>
          <w:rFonts w:eastAsia="Verdana"/>
        </w:rPr>
        <w:t xml:space="preserve"> the correct implantable medical device</w:t>
      </w:r>
      <w:r w:rsidR="00344F67" w:rsidRPr="001E1027">
        <w:rPr>
          <w:rFonts w:eastAsia="Verdana"/>
        </w:rPr>
        <w:t xml:space="preserve"> is</w:t>
      </w:r>
      <w:r w:rsidRPr="001E1027">
        <w:rPr>
          <w:rFonts w:eastAsia="Verdana"/>
        </w:rPr>
        <w:t xml:space="preserve"> available for </w:t>
      </w:r>
      <w:r w:rsidR="00344F67" w:rsidRPr="0011661F">
        <w:rPr>
          <w:rFonts w:eastAsia="Verdana"/>
        </w:rPr>
        <w:t xml:space="preserve">Mr. Smith’s </w:t>
      </w:r>
      <w:r w:rsidRPr="001E1027">
        <w:rPr>
          <w:rFonts w:eastAsia="Verdana"/>
        </w:rPr>
        <w:t>scheduled procedure</w:t>
      </w:r>
      <w:r w:rsidR="00344F67" w:rsidRPr="001E1027">
        <w:rPr>
          <w:rFonts w:eastAsia="Verdana"/>
        </w:rPr>
        <w:t>.</w:t>
      </w:r>
      <w:r w:rsidR="007F7169">
        <w:rPr>
          <w:rFonts w:eastAsia="Verdana"/>
        </w:rPr>
        <w:t xml:space="preserve"> </w:t>
      </w:r>
      <w:r w:rsidRPr="001E1027">
        <w:rPr>
          <w:rFonts w:eastAsia="Verdana"/>
        </w:rPr>
        <w:t>Mr. Smith has his scheduled procedure and has XYZ implantable</w:t>
      </w:r>
      <w:r w:rsidRPr="00A75EE5">
        <w:rPr>
          <w:rFonts w:eastAsia="Verdana"/>
        </w:rPr>
        <w:t xml:space="preserve"> medical device implanted. The OR circulating nurse, using the medical centers’ EHR, manually documents the XYZ UDI barcode numbers </w:t>
      </w:r>
      <w:r w:rsidR="006666F8" w:rsidRPr="00A75EE5">
        <w:rPr>
          <w:rFonts w:eastAsia="Verdana"/>
        </w:rPr>
        <w:t xml:space="preserve">displayed </w:t>
      </w:r>
      <w:r w:rsidRPr="00A75EE5">
        <w:rPr>
          <w:rFonts w:eastAsia="Verdana"/>
        </w:rPr>
        <w:t xml:space="preserve">on the </w:t>
      </w:r>
      <w:r w:rsidR="008E6C2D" w:rsidRPr="00A75EE5">
        <w:rPr>
          <w:rFonts w:eastAsia="Verdana"/>
        </w:rPr>
        <w:t xml:space="preserve">implantable medical device </w:t>
      </w:r>
      <w:r w:rsidRPr="00A75EE5">
        <w:rPr>
          <w:rFonts w:eastAsia="Verdana"/>
        </w:rPr>
        <w:t xml:space="preserve">packing because the scanner will not scan the barcodes on the </w:t>
      </w:r>
      <w:r w:rsidR="006666F8" w:rsidRPr="00A75EE5">
        <w:rPr>
          <w:rFonts w:eastAsia="Verdana"/>
        </w:rPr>
        <w:t xml:space="preserve">implantable </w:t>
      </w:r>
      <w:r w:rsidRPr="00A75EE5">
        <w:rPr>
          <w:rFonts w:eastAsia="Verdana"/>
        </w:rPr>
        <w:t>medical device packaging used for Mr. Smith’s right total knee replacement procedure. Dr. Denver is part of a national orthopedic registry that is collecting data on total knee procedures. The Quality Department is given a list of all orthopedic procedures that Dr. Denver</w:t>
      </w:r>
      <w:r w:rsidRPr="00A75EE5">
        <w:rPr>
          <w:rFonts w:eastAsia="Verdana"/>
          <w:color w:val="000000"/>
        </w:rPr>
        <w:t xml:space="preserve"> performed during the week and they begin to review each patient’s medical record for data elements that should be sent to the national registry</w:t>
      </w:r>
      <w:r w:rsidR="00BB416E" w:rsidRPr="00A75EE5">
        <w:rPr>
          <w:rFonts w:eastAsia="Verdana"/>
          <w:color w:val="000000"/>
        </w:rPr>
        <w:t xml:space="preserve">. </w:t>
      </w:r>
      <w:bookmarkStart w:id="87" w:name="IMPLANTABLE_MEDICAL_REGISTRATION_END"/>
      <w:bookmarkStart w:id="88" w:name="BKM_DF3BF2A8_D89E_404D_81D5_C61C2A3CD03A"/>
      <w:bookmarkEnd w:id="87"/>
      <w:bookmarkEnd w:id="88"/>
    </w:p>
    <w:p w14:paraId="05B8C80E" w14:textId="77777777" w:rsidR="00CA506D" w:rsidRPr="00A75EE5" w:rsidRDefault="005F21E7" w:rsidP="00DA5A69">
      <w:pPr>
        <w:pStyle w:val="Heading5"/>
        <w:numPr>
          <w:ilvl w:val="0"/>
          <w:numId w:val="0"/>
        </w:numPr>
        <w:rPr>
          <w:noProof w:val="0"/>
        </w:rPr>
      </w:pPr>
      <w:bookmarkStart w:id="89" w:name="_Toc492638899"/>
      <w:r w:rsidRPr="00A75EE5">
        <w:rPr>
          <w:noProof w:val="0"/>
        </w:rPr>
        <w:lastRenderedPageBreak/>
        <w:t>X</w:t>
      </w:r>
      <w:r w:rsidR="00104BE6" w:rsidRPr="00A75EE5">
        <w:rPr>
          <w:noProof w:val="0"/>
        </w:rPr>
        <w:t>.</w:t>
      </w:r>
      <w:r w:rsidR="00AF472E" w:rsidRPr="00A75EE5">
        <w:rPr>
          <w:noProof w:val="0"/>
        </w:rPr>
        <w:t>4</w:t>
      </w:r>
      <w:r w:rsidRPr="00A75EE5">
        <w:rPr>
          <w:noProof w:val="0"/>
        </w:rPr>
        <w:t>.</w:t>
      </w:r>
      <w:r w:rsidR="00412649" w:rsidRPr="00A75EE5">
        <w:rPr>
          <w:noProof w:val="0"/>
        </w:rPr>
        <w:t>2</w:t>
      </w:r>
      <w:r w:rsidR="00FD6B22" w:rsidRPr="00A75EE5">
        <w:rPr>
          <w:noProof w:val="0"/>
        </w:rPr>
        <w:t>.</w:t>
      </w:r>
      <w:r w:rsidR="00126A38" w:rsidRPr="00A75EE5">
        <w:rPr>
          <w:noProof w:val="0"/>
        </w:rPr>
        <w:t>1.</w:t>
      </w:r>
      <w:r w:rsidRPr="00A75EE5">
        <w:rPr>
          <w:noProof w:val="0"/>
        </w:rPr>
        <w:t xml:space="preserve">2 </w:t>
      </w:r>
      <w:r w:rsidR="00A64923" w:rsidRPr="00A75EE5">
        <w:rPr>
          <w:noProof w:val="0"/>
        </w:rPr>
        <w:t xml:space="preserve">Tracking </w:t>
      </w:r>
      <w:r w:rsidR="007A5A4F" w:rsidRPr="00A75EE5">
        <w:rPr>
          <w:noProof w:val="0"/>
        </w:rPr>
        <w:t>Implantable Medical Device</w:t>
      </w:r>
      <w:r w:rsidR="00A64923" w:rsidRPr="00A75EE5">
        <w:rPr>
          <w:noProof w:val="0"/>
        </w:rPr>
        <w:t>s</w:t>
      </w:r>
      <w:r w:rsidR="00E94BAE" w:rsidRPr="00A75EE5">
        <w:rPr>
          <w:noProof w:val="0"/>
        </w:rPr>
        <w:t xml:space="preserve"> </w:t>
      </w:r>
      <w:r w:rsidR="005549E0" w:rsidRPr="00A75EE5">
        <w:rPr>
          <w:noProof w:val="0"/>
        </w:rPr>
        <w:t xml:space="preserve">– Orthopedic </w:t>
      </w:r>
      <w:r w:rsidRPr="00A75EE5">
        <w:rPr>
          <w:noProof w:val="0"/>
        </w:rPr>
        <w:t>Process Flow</w:t>
      </w:r>
      <w:bookmarkEnd w:id="89"/>
    </w:p>
    <w:p w14:paraId="1CDF7636" w14:textId="2C3A674D" w:rsidR="00077324" w:rsidRPr="00A75EE5" w:rsidRDefault="00FB4B9D" w:rsidP="0098740D">
      <w:pPr>
        <w:pStyle w:val="BodyText"/>
        <w:jc w:val="center"/>
      </w:pPr>
      <w:r w:rsidRPr="00A75EE5">
        <w:rPr>
          <w:noProof/>
        </w:rPr>
        <mc:AlternateContent>
          <mc:Choice Requires="wpc">
            <w:drawing>
              <wp:inline distT="0" distB="0" distL="0" distR="0" wp14:anchorId="4E9FF715" wp14:editId="10B73049">
                <wp:extent cx="5158105" cy="5267325"/>
                <wp:effectExtent l="0" t="0" r="0" b="0"/>
                <wp:docPr id="906"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71"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68"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FE160" w14:textId="57F0D6C9" w:rsidR="007C6B36" w:rsidRPr="00077324" w:rsidRDefault="007C6B36" w:rsidP="0098740D">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1069"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0"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531DDC" w14:textId="5FE12B1D" w:rsidR="007C6B36" w:rsidRPr="00077324" w:rsidRDefault="007C6B36" w:rsidP="0098740D">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1072"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3"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1074" name="Group 120"/>
                        <wpg:cNvGrpSpPr>
                          <a:grpSpLocks/>
                        </wpg:cNvGrpSpPr>
                        <wpg:grpSpPr bwMode="auto">
                          <a:xfrm>
                            <a:off x="993140" y="958850"/>
                            <a:ext cx="304165" cy="197485"/>
                            <a:chOff x="5175" y="7275"/>
                            <a:chExt cx="480" cy="405"/>
                          </a:xfrm>
                        </wpg:grpSpPr>
                        <wps:wsp>
                          <wps:cNvPr id="1075"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76"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7"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078"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C3F1AB" w14:textId="6008FEEC" w:rsidR="007C6B36" w:rsidRPr="00077324" w:rsidRDefault="007C6B36" w:rsidP="0098740D">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1079"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80"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81" name="Text Box 146"/>
                        <wps:cNvSpPr txBox="1">
                          <a:spLocks noChangeArrowheads="1"/>
                        </wps:cNvSpPr>
                        <wps:spPr bwMode="auto">
                          <a:xfrm>
                            <a:off x="1181735" y="1251585"/>
                            <a:ext cx="220789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AA677A" w14:textId="461A513E" w:rsidR="007C6B36" w:rsidRPr="00077324" w:rsidRDefault="007C6B36" w:rsidP="001837B3">
                              <w:pPr>
                                <w:pStyle w:val="BodyText"/>
                                <w:rPr>
                                  <w:sz w:val="22"/>
                                  <w:szCs w:val="22"/>
                                </w:rPr>
                              </w:pPr>
                              <w:r w:rsidRPr="00E10C0E">
                                <w:rPr>
                                  <w:sz w:val="16"/>
                                  <w:szCs w:val="16"/>
                                </w:rPr>
                                <w:t xml:space="preserve">Register </w:t>
                              </w:r>
                              <w:r>
                                <w:rPr>
                                  <w:sz w:val="16"/>
                                  <w:szCs w:val="16"/>
                                </w:rPr>
                                <w:t xml:space="preserve">Medical </w:t>
                              </w:r>
                              <w:r w:rsidRPr="00E10C0E">
                                <w:rPr>
                                  <w:sz w:val="16"/>
                                  <w:szCs w:val="16"/>
                                </w:rPr>
                                <w:t>Device (Device, Patient)</w:t>
                              </w:r>
                              <w:r>
                                <w:rPr>
                                  <w:sz w:val="16"/>
                                  <w:szCs w:val="16"/>
                                </w:rPr>
                                <w:t xml:space="preserve"> </w:t>
                              </w:r>
                              <w:r w:rsidRPr="00E10C0E">
                                <w:rPr>
                                  <w:sz w:val="16"/>
                                  <w:szCs w:val="16"/>
                                </w:rPr>
                                <w:t>[PCC</w:t>
                              </w:r>
                              <w:r>
                                <w:rPr>
                                  <w:sz w:val="16"/>
                                  <w:szCs w:val="16"/>
                                </w:rPr>
                                <w:t>-50</w:t>
                              </w:r>
                              <w:r w:rsidRPr="00E10C0E">
                                <w:rPr>
                                  <w:sz w:val="16"/>
                                  <w:szCs w:val="16"/>
                                </w:rPr>
                                <w:t>]</w:t>
                              </w:r>
                            </w:p>
                          </w:txbxContent>
                        </wps:txbx>
                        <wps:bodyPr rot="0" vert="horz" wrap="square" lIns="0" tIns="0" rIns="0" bIns="0" anchor="t" anchorCtr="0" upright="1">
                          <a:noAutofit/>
                        </wps:bodyPr>
                      </wps:wsp>
                      <wps:wsp>
                        <wps:cNvPr id="1082" name="Text Box 147"/>
                        <wps:cNvSpPr txBox="1">
                          <a:spLocks noChangeArrowheads="1"/>
                        </wps:cNvSpPr>
                        <wps:spPr bwMode="auto">
                          <a:xfrm>
                            <a:off x="1316355" y="908050"/>
                            <a:ext cx="876300"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FFE0B5" w14:textId="77777777" w:rsidR="007C6B36" w:rsidRPr="0011661F" w:rsidRDefault="007C6B36" w:rsidP="001837B3">
                              <w:pPr>
                                <w:pStyle w:val="BodyText"/>
                                <w:rPr>
                                  <w:sz w:val="16"/>
                                  <w:szCs w:val="16"/>
                                </w:rPr>
                              </w:pPr>
                              <w:r w:rsidRPr="0011661F">
                                <w:rPr>
                                  <w:sz w:val="16"/>
                                  <w:szCs w:val="16"/>
                                </w:rPr>
                                <w:t>Scan Patient and Device</w:t>
                              </w:r>
                            </w:p>
                          </w:txbxContent>
                        </wps:txbx>
                        <wps:bodyPr rot="0" vert="horz" wrap="square" lIns="0" tIns="0" rIns="0" bIns="0" anchor="t" anchorCtr="0" upright="1">
                          <a:noAutofit/>
                        </wps:bodyPr>
                      </wps:wsp>
                      <wps:wsp>
                        <wps:cNvPr id="1083"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4"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5" name="Text Box 320"/>
                        <wps:cNvSpPr txBox="1">
                          <a:spLocks noChangeArrowheads="1"/>
                        </wps:cNvSpPr>
                        <wps:spPr bwMode="auto">
                          <a:xfrm>
                            <a:off x="1031240" y="1943100"/>
                            <a:ext cx="2577465"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A79D0" w14:textId="32712318" w:rsidR="007C6B36" w:rsidRPr="00077324" w:rsidRDefault="007C6B36" w:rsidP="001837B3">
                              <w:pPr>
                                <w:pStyle w:val="BodyText"/>
                                <w:rPr>
                                  <w:sz w:val="22"/>
                                  <w:szCs w:val="22"/>
                                </w:rPr>
                              </w:pPr>
                              <w:r w:rsidRPr="00E10C0E">
                                <w:rPr>
                                  <w:sz w:val="16"/>
                                  <w:szCs w:val="16"/>
                                </w:rPr>
                                <w:t>Start P</w:t>
                              </w:r>
                              <w:r>
                                <w:rPr>
                                  <w:sz w:val="16"/>
                                  <w:szCs w:val="16"/>
                                </w:rPr>
                                <w:t xml:space="preserve">oint-of-Care </w:t>
                              </w:r>
                              <w:r w:rsidRPr="00E10C0E">
                                <w:rPr>
                                  <w:sz w:val="16"/>
                                  <w:szCs w:val="16"/>
                                </w:rPr>
                                <w:t>Device Procedure (Procedure, Device, Patient) [PCC</w:t>
                              </w:r>
                              <w:r>
                                <w:rPr>
                                  <w:sz w:val="16"/>
                                  <w:szCs w:val="16"/>
                                </w:rPr>
                                <w:t>-52</w:t>
                              </w:r>
                            </w:p>
                          </w:txbxContent>
                        </wps:txbx>
                        <wps:bodyPr rot="0" vert="horz" wrap="square" lIns="0" tIns="0" rIns="0" bIns="0" anchor="t" anchorCtr="0" upright="1">
                          <a:noAutofit/>
                        </wps:bodyPr>
                      </wps:wsp>
                      <wps:wsp>
                        <wps:cNvPr id="1086"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87"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6" name="Text Box 324"/>
                        <wps:cNvSpPr txBox="1">
                          <a:spLocks noChangeArrowheads="1"/>
                        </wps:cNvSpPr>
                        <wps:spPr bwMode="auto">
                          <a:xfrm>
                            <a:off x="1134110" y="3909695"/>
                            <a:ext cx="241744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B72F31" w14:textId="395C1926" w:rsidR="007C6B36" w:rsidRPr="00077324" w:rsidRDefault="007C6B36" w:rsidP="001837B3">
                              <w:pPr>
                                <w:pStyle w:val="BodyText"/>
                                <w:rPr>
                                  <w:sz w:val="22"/>
                                  <w:szCs w:val="22"/>
                                </w:rPr>
                              </w:pPr>
                              <w:r w:rsidRPr="00E10C0E">
                                <w:rPr>
                                  <w:sz w:val="16"/>
                                  <w:szCs w:val="16"/>
                                </w:rPr>
                                <w:t>Complete P</w:t>
                              </w:r>
                              <w:r>
                                <w:rPr>
                                  <w:sz w:val="16"/>
                                  <w:szCs w:val="16"/>
                                </w:rPr>
                                <w:t xml:space="preserve">oint-of-Care </w:t>
                              </w:r>
                              <w:r w:rsidRPr="00E10C0E">
                                <w:rPr>
                                  <w:sz w:val="16"/>
                                  <w:szCs w:val="16"/>
                                </w:rPr>
                                <w:t>Device Procedure (Procedure, Device, Patient) [PCC</w:t>
                              </w:r>
                              <w:r>
                                <w:rPr>
                                  <w:sz w:val="16"/>
                                  <w:szCs w:val="16"/>
                                </w:rPr>
                                <w:t>-53</w:t>
                              </w:r>
                              <w:r w:rsidRPr="00E10C0E">
                                <w:rPr>
                                  <w:sz w:val="16"/>
                                  <w:szCs w:val="16"/>
                                </w:rPr>
                                <w:t>]</w:t>
                              </w:r>
                            </w:p>
                          </w:txbxContent>
                        </wps:txbx>
                        <wps:bodyPr rot="0" vert="horz" wrap="square" lIns="0" tIns="0" rIns="0" bIns="0" anchor="t" anchorCtr="0" upright="1">
                          <a:noAutofit/>
                        </wps:bodyPr>
                      </wps:wsp>
                      <wps:wsp>
                        <wps:cNvPr id="897"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8"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9"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01"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2"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3"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4" name="Text Box 447"/>
                        <wps:cNvSpPr txBox="1">
                          <a:spLocks noChangeArrowheads="1"/>
                        </wps:cNvSpPr>
                        <wps:spPr bwMode="auto">
                          <a:xfrm>
                            <a:off x="1078866" y="2774950"/>
                            <a:ext cx="235839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11BA0C" w14:textId="3F1287A2" w:rsidR="007C6B36" w:rsidRPr="00077324" w:rsidRDefault="007C6B36" w:rsidP="001837B3">
                              <w:pPr>
                                <w:pStyle w:val="BodyText"/>
                                <w:rPr>
                                  <w:sz w:val="22"/>
                                  <w:szCs w:val="22"/>
                                </w:rPr>
                              </w:pPr>
                              <w:r w:rsidRPr="00E10C0E">
                                <w:rPr>
                                  <w:sz w:val="16"/>
                                  <w:szCs w:val="16"/>
                                </w:rPr>
                                <w:t>Search Medical Devices</w:t>
                              </w:r>
                              <w:r>
                                <w:rPr>
                                  <w:sz w:val="16"/>
                                  <w:szCs w:val="16"/>
                                </w:rPr>
                                <w:t xml:space="preserve"> [PCC-51]</w:t>
                              </w:r>
                              <w:r w:rsidRPr="00E10C0E">
                                <w:rPr>
                                  <w:sz w:val="16"/>
                                  <w:szCs w:val="16"/>
                                </w:rPr>
                                <w:t xml:space="preserve"> or Search </w:t>
                              </w:r>
                              <w:r>
                                <w:rPr>
                                  <w:sz w:val="16"/>
                                  <w:szCs w:val="16"/>
                                </w:rPr>
                                <w:t xml:space="preserve">Point-of-Care Device </w:t>
                              </w:r>
                              <w:r w:rsidRPr="00E10C0E">
                                <w:rPr>
                                  <w:sz w:val="16"/>
                                  <w:szCs w:val="16"/>
                                </w:rPr>
                                <w:t xml:space="preserve">Procedure </w:t>
                              </w:r>
                              <w:r>
                                <w:rPr>
                                  <w:sz w:val="16"/>
                                  <w:szCs w:val="16"/>
                                </w:rPr>
                                <w:t>[</w:t>
                              </w:r>
                              <w:r w:rsidRPr="00E10C0E">
                                <w:rPr>
                                  <w:sz w:val="16"/>
                                  <w:szCs w:val="16"/>
                                </w:rPr>
                                <w:t>PCC</w:t>
                              </w:r>
                              <w:r>
                                <w:rPr>
                                  <w:sz w:val="16"/>
                                  <w:szCs w:val="16"/>
                                </w:rPr>
                                <w:t>-54</w:t>
                              </w:r>
                              <w:r w:rsidRPr="00E10C0E">
                                <w:rPr>
                                  <w:sz w:val="16"/>
                                  <w:szCs w:val="16"/>
                                </w:rPr>
                                <w:t>]</w:t>
                              </w:r>
                            </w:p>
                          </w:txbxContent>
                        </wps:txbx>
                        <wps:bodyPr rot="0" vert="horz" wrap="square" lIns="0" tIns="0" rIns="0" bIns="0" anchor="t" anchorCtr="0" upright="1">
                          <a:noAutofit/>
                        </wps:bodyPr>
                      </wps:wsp>
                      <wps:wsp>
                        <wps:cNvPr id="905"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E9FF715" id="Canvas 62" o:spid="_x0000_s1035"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">
                <v:shape id="_x0000_s1036" type="#_x0000_t75" style="position:absolute;width:51581;height:52673;visibility:visible;mso-wrap-style:square">
                  <v:fill o:detectmouseclick="t"/>
                  <v:path o:connecttype="none"/>
                </v:shape>
                <v:line id="Line 112" o:spid="_x0000_s1037"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Jo8IAAADdAAAADwAAAGRycy9kb3ducmV2LnhtbERP32vCMBB+H/g/hBP2tqYKblKNIuJk&#10;jL0s2vdrc6bF5lKaTLv/fhkM9nYf389bb0fXiRsNofWsYJblIIhrb1q2Cs6n16cliBCRDXaeScE3&#10;BdhuJg9rLIy/8yfddLQihXAoUEETY19IGeqGHIbM98SJu/jBYUxwsNIMeE/hrpPzPH+WDltODQ32&#10;tG+ovuovp6A67Er7XpUHN+cPc7QLXbHUSj1Ox90KRKQx/ov/3G8mzc9fZvD7TTpBb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eJo8IAAADdAAAADwAAAAAAAAAAAAAA&#10;AAChAgAAZHJzL2Rvd25yZXYueG1sUEsFBgAAAAAEAAQA+QAAAJADAAAAAA==&#10;">
                  <v:stroke dashstyle="dash"/>
                </v:line>
                <v:shape id="Text Box 109" o:spid="_x0000_s1038"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bA8YA&#10;AADdAAAADwAAAGRycy9kb3ducmV2LnhtbESPT2/CMAzF75P2HSJP2mWCdBwq1BEQ44+0AxxgiLPV&#10;mLaicaok0PLt8WHSbrbe83s/zxaDa9WdQmw8G/gcZ6CIS28brgycfrejKaiYkC22nsnAgyIs5q8v&#10;Myys7/lA92OqlIRwLNBAnVJXaB3LmhzGse+IRbv44DDJGiptA/YS7lo9ybJcO2xYGmrsaFVTeT3e&#10;nIF8HW79gVcf69Nmh/uumpy/H2dj3t+G5ReoREP6N/9d/1jBz3LBlW9kBD1/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bbA8YAAADdAAAADwAAAAAAAAAAAAAAAACYAgAAZHJz&#10;L2Rvd25yZXYueG1sUEsFBgAAAAAEAAQA9QAAAIsDAAAAAA==&#10;" stroked="f">
                  <v:textbox inset="0,0,0,0">
                    <w:txbxContent>
                      <w:p w14:paraId="5FBFE160" w14:textId="57F0D6C9" w:rsidR="007C6B36" w:rsidRPr="00077324" w:rsidRDefault="007C6B36" w:rsidP="0098740D">
                        <w:pPr>
                          <w:pStyle w:val="BodyText"/>
                          <w:jc w:val="center"/>
                          <w:rPr>
                            <w:sz w:val="22"/>
                            <w:szCs w:val="22"/>
                          </w:rPr>
                        </w:pPr>
                        <w:r w:rsidRPr="001B3F7E">
                          <w:rPr>
                            <w:b/>
                            <w:sz w:val="22"/>
                            <w:szCs w:val="22"/>
                          </w:rPr>
                          <w:t>Medical Device Requester</w:t>
                        </w:r>
                      </w:p>
                    </w:txbxContent>
                  </v:textbox>
                </v:shape>
                <v:line id="Line 110" o:spid="_x0000_s1039"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TeMIAAADdAAAADwAAAGRycy9kb3ducmV2LnhtbERPTWvCQBC9F/oflil4qxsFpabZhCBa&#10;SvHSqPdJdroJZmdDdqvpv+8Khd7m8T4nKybbiyuNvnOsYDFPQBA3TndsFJyO++cXED4ga+wdk4If&#10;8lDkjw8Zptrd+JOuVTAihrBPUUEbwpBK6ZuWLPq5G4gj9+VGiyHC0Ug94i2G214uk2QtLXYcG1oc&#10;aNtSc6m+rYJ6V57NR33e2SUf9JtZVTXLSqnZ01S+ggg0hX/xn/tdx/nJegP3b+IJMv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lgTeMIAAADdAAAADwAAAAAAAAAAAAAA&#10;AAChAgAAZHJzL2Rvd25yZXYueG1sUEsFBgAAAAAEAAQA+QAAAJADAAAAAA==&#10;">
                  <v:stroke dashstyle="dash"/>
                </v:line>
                <v:shape id="Text Box 111" o:spid="_x0000_s1040"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B2MYA&#10;AADdAAAADwAAAGRycy9kb3ducmV2LnhtbESPQW/CMAyF75P4D5GRdplGOg4MFQJisEkc2AGGOFuN&#10;aSsap0oCLf9+PiBxs/We3/s8X/auUTcKsfZs4GOUgSIuvK25NHD8+3mfgooJ2WLjmQzcKcJyMXiZ&#10;Y259x3u6HVKpJIRjjgaqlNpc61hU5DCOfEss2tkHh0nWUGobsJNw1+hxlk20w5qlocKW1hUVl8PV&#10;GZhswrXb8/ptc/ze4W9bjk9f95Mxr8N+NQOVqE9P8+N6awU/+xR++UZG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lB2MYAAADdAAAADwAAAAAAAAAAAAAAAACYAgAAZHJz&#10;L2Rvd25yZXYueG1sUEsFBgAAAAAEAAQA9QAAAIsDAAAAAA==&#10;" stroked="f">
                  <v:textbox inset="0,0,0,0">
                    <w:txbxContent>
                      <w:p w14:paraId="35531DDC" w14:textId="5FE12B1D" w:rsidR="007C6B36" w:rsidRPr="00077324" w:rsidRDefault="007C6B36" w:rsidP="0098740D">
                        <w:pPr>
                          <w:pStyle w:val="BodyText"/>
                          <w:jc w:val="center"/>
                          <w:rPr>
                            <w:sz w:val="22"/>
                            <w:szCs w:val="22"/>
                          </w:rPr>
                        </w:pPr>
                        <w:r w:rsidRPr="001B3F7E">
                          <w:rPr>
                            <w:b/>
                            <w:sz w:val="22"/>
                            <w:szCs w:val="22"/>
                          </w:rPr>
                          <w:t>Medical Device Reporter</w:t>
                        </w:r>
                      </w:p>
                    </w:txbxContent>
                  </v:textbox>
                </v:shape>
                <v:rect id="Rectangle 115" o:spid="_x0000_s1041"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ejMMA&#10;AADdAAAADwAAAGRycy9kb3ducmV2LnhtbERPTWvCQBC9C/0PyxS86W4jVI2uUlqUetR48TZmxyRt&#10;djZkV4399V1B8DaP9znzZWdrcaHWV441vA0VCOLcmYoLDftsNZiA8AHZYO2YNNzIw3Lx0ptjatyV&#10;t3TZhULEEPYpaihDaFIpfV6SRT90DXHkTq61GCJsC2lavMZwW8tEqXdpseLYUGJDnyXlv7uz1XCs&#10;kj3+bbO1stPVKGy67Od8+NK6/9p9zEAE6sJT/HB/mzhfjRO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tejMMAAADdAAAADwAAAAAAAAAAAAAAAACYAgAAZHJzL2Rv&#10;d25yZXYueG1sUEsFBgAAAAAEAAQA9QAAAIgDAAAAAA==&#10;"/>
                <v:line id="Line 117" o:spid="_x0000_s1042"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myT8IAAADdAAAADwAAAGRycy9kb3ducmV2LnhtbERPTWvCQBC9F/wPywjemo2WVomuImKl&#10;FC9GvU+y4yaYnQ3ZVdN/3y0Ivc3jfc5i1dtG3KnztWMF4yQFQVw6XbNRcDp+vs5A+ICssXFMCn7I&#10;w2o5eFlgpt2DD3TPgxExhH2GCqoQ2kxKX1Zk0SeuJY7cxXUWQ4SdkbrDRwy3jZyk6Ye0WHNsqLCl&#10;TUXlNb9ZBcV2fTbfxXlrJ7zXO/OeFyxzpUbDfj0HEagP/+Kn+0vH+en0Df6+iS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myT8IAAADdAAAADwAAAAAAAAAAAAAA&#10;AAChAgAAZHJzL2Rvd25yZXYueG1sUEsFBgAAAAAEAAQA+QAAAJADAAAAAA==&#10;">
                  <v:stroke dashstyle="dash"/>
                </v:line>
                <v:group id="Group 120" o:spid="_x0000_s1043"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v:line id="Line 121" o:spid="_x0000_s104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Wt5MIAAADdAAAADwAAAGRycy9kb3ducmV2LnhtbERP24rCMBB9F/yHMAu+abqy3qpRRFgQ&#10;hQVv4OPYjG2xmZQmavXrN4Lg2xzOdSaz2hTiRpXLLSv47kQgiBOrc04V7He/7SEI55E1FpZJwYMc&#10;zKbNxgRjbe+8odvWpyKEsItRQeZ9GUvpkowMuo4tiQN3tpVBH2CVSl3hPYSbQnajqC8N5hwaMixp&#10;kVFy2V6NApSLpx9u6vXP6GDk8W/eP5yeK6VaX/V8DMJT7T/it3upw/xo0IPXN+EEO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Wt5MIAAADdAAAADwAAAAAAAAAAAAAA&#10;AAChAgAAZHJzL2Rvd25yZXYueG1sUEsFBgAAAAAEAAQA+QAAAJADAAAAAA==&#10;">
                    <v:stroke startarrow="block"/>
                  </v:line>
                  <v:line id="Line 122" o:spid="_x0000_s104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39sUAAADdAAAADwAAAGRycy9kb3ducmV2LnhtbERPTWsCMRC9C/6HMAUvpWYVsXZrFCkI&#10;HrxUZaW36Wa6WXYz2SZRt/++KRS8zeN9znLd21ZcyYfasYLJOANBXDpdc6XgdNw+LUCEiKyxdUwK&#10;fijAejUcLDHX7sbvdD3ESqQQDjkqMDF2uZShNGQxjF1HnLgv5y3GBH0ltcdbCretnGbZXFqsOTUY&#10;7OjNUNkcLlaBXOwfv/3mc9YUzfn8Yoqy6D72So0e+s0riEh9vIv/3Tud5mfPc/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39sUAAADdAAAADwAAAAAAAAAA&#10;AAAAAAChAgAAZHJzL2Rvd25yZXYueG1sUEsFBgAAAAAEAAQA+QAAAJMDAAAAAA==&#10;"/>
                  <v:line id="Line 123" o:spid="_x0000_s104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FiksUAAADdAAAADwAAAGRycy9kb3ducmV2LnhtbERPTWvCQBC9F/wPywi91Y0KUVJXkYqg&#10;PUi1hfY4ZqdJbHY27G6T9N93BcHbPN7nLFa9qUVLzleWFYxHCQji3OqKCwUf79unOQgfkDXWlknB&#10;H3lYLQcPC8y07fhI7SkUIoawz1BBGUKTSenzkgz6kW2II/dtncEQoSukdtjFcFPLSZKk0mDFsaHE&#10;hl5Kyn9Ov0bBYfqWtuv9667/3KfnfHM8f106p9TjsF8/gwjUh7v45t7pOD+ZzeD6TTxB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FiksUAAADdAAAADwAAAAAAAAAA&#10;AAAAAAChAgAAZHJzL2Rvd25yZXYueG1sUEsFBgAAAAAEAAQA+QAAAJMDAAAAAA==&#10;"/>
                </v:group>
                <v:shape id="Text Box 131" o:spid="_x0000_s1047"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9N3sYA&#10;AADdAAAADwAAAGRycy9kb3ducmV2LnhtbESPQW/CMAyF75P4D5GRdplGOg4MFQJisEkc2AGGOFuN&#10;aSsap0oCLf9+PiBxs/We3/s8X/auUTcKsfZs4GOUgSIuvK25NHD8+3mfgooJ2WLjmQzcKcJyMXiZ&#10;Y259x3u6HVKpJIRjjgaqlNpc61hU5DCOfEss2tkHh0nWUGobsJNw1+hxlk20w5qlocKW1hUVl8PV&#10;GZhswrXb8/ptc/ze4W9bjk9f95Mxr8N+NQOVqE9P8+N6awU/+xRc+UZG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9N3sYAAADdAAAADwAAAAAAAAAAAAAAAACYAgAAZHJz&#10;L2Rvd25yZXYueG1sUEsFBgAAAAAEAAQA9QAAAIsDAAAAAA==&#10;" stroked="f">
                  <v:textbox inset="0,0,0,0">
                    <w:txbxContent>
                      <w:p w14:paraId="44C3F1AB" w14:textId="6008FEEC" w:rsidR="007C6B36" w:rsidRPr="00077324" w:rsidRDefault="007C6B36" w:rsidP="0098740D">
                        <w:pPr>
                          <w:pStyle w:val="BodyText"/>
                          <w:jc w:val="center"/>
                          <w:rPr>
                            <w:sz w:val="22"/>
                            <w:szCs w:val="22"/>
                          </w:rPr>
                        </w:pPr>
                        <w:r w:rsidRPr="001B3F7E">
                          <w:rPr>
                            <w:b/>
                            <w:sz w:val="22"/>
                            <w:szCs w:val="22"/>
                          </w:rPr>
                          <w:t>Medical Device Server</w:t>
                        </w:r>
                      </w:p>
                    </w:txbxContent>
                  </v:textbox>
                </v:shape>
                <v:line id="Line 138" o:spid="_x0000_s1048"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kCMMAAADdAAAADwAAAGRycy9kb3ducmV2LnhtbERPTWsCMRC9F/wPYYTeatYibt0aRYSC&#10;eJC6Fc/DZtxdupksSdTYX28Kgrd5vM+ZL6PpxIWcby0rGI8yEMSV1S3XCg4/X28fIHxA1thZJgU3&#10;8rBcDF7mWGh75T1dylCLFMK+QAVNCH0hpa8aMuhHtidO3Mk6gyFBV0vt8JrCTSffs2wqDbacGhrs&#10;ad1Q9VuejYJy9+2O+ew2Of2d5X4a4zYP461Sr8O4+gQRKIan+OHe6DQ/y2fw/006QS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QpAjDAAAA3QAAAA8AAAAAAAAAAAAA&#10;AAAAoQIAAGRycy9kb3ducmV2LnhtbFBLBQYAAAAABAAEAPkAAACRAwAAAAA=&#10;">
                  <v:stroke startarrow="block"/>
                </v:line>
                <v:rect id="Rectangle 145" o:spid="_x0000_s1049"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AVR8UA&#10;AADdAAAADwAAAGRycy9kb3ducmV2LnhtbESPQW/CMAyF70j8h8hIu0ECkxDrCAgxMW1HKJfdvMZr&#10;OxqnagJ0+/X4gMTN1nt+7/Ny3ftGXaiLdWAL04kBRVwEV3Np4ZjvxgtQMSE7bAKThT+KsF4NB0vM&#10;XLjyni6HVCoJ4ZihhSqlNtM6FhV5jJPQEov2EzqPSdau1K7Dq4T7Rs+MmWuPNUtDhS1tKypOh7O3&#10;8F3Pjvi/z9+Nf9k9p88+/z1/vVn7NOo3r6AS9elhvl9/OME3C+GXb2QEv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BVHxQAAAN0AAAAPAAAAAAAAAAAAAAAAAJgCAABkcnMv&#10;ZG93bnJldi54bWxQSwUGAAAAAAQABAD1AAAAigMAAAAA&#10;"/>
                <v:shape id="Text Box 146" o:spid="_x0000_s1050" type="#_x0000_t202" style="position:absolute;left:11817;top:12515;width:22079;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CUZMIA&#10;AADdAAAADwAAAGRycy9kb3ducmV2LnhtbERPy6rCMBDdC/5DGMGNXFNdiPQaxce94EIXPnA9NGNb&#10;bCYlibb+vREEd3M4z5ktWlOJBzlfWlYwGiYgiDOrS84VnE//P1MQPiBrrCyTgid5WMy7nRmm2jZ8&#10;oMcx5CKGsE9RQRFCnUrps4IM+qGtiSN3tc5giNDlUjtsYrip5DhJJtJgybGhwJrWBWW3490omGzc&#10;vTnwerA5/+1wX+fjy+p5Uarfa5e/IAK14Sv+uLc6zk+mI3h/E0+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8JRkwgAAAN0AAAAPAAAAAAAAAAAAAAAAAJgCAABkcnMvZG93&#10;bnJldi54bWxQSwUGAAAAAAQABAD1AAAAhwMAAAAA&#10;" stroked="f">
                  <v:textbox inset="0,0,0,0">
                    <w:txbxContent>
                      <w:p w14:paraId="1BAA677A" w14:textId="461A513E" w:rsidR="007C6B36" w:rsidRPr="00077324" w:rsidRDefault="007C6B36" w:rsidP="001837B3">
                        <w:pPr>
                          <w:pStyle w:val="BodyText"/>
                          <w:rPr>
                            <w:sz w:val="22"/>
                            <w:szCs w:val="22"/>
                          </w:rPr>
                        </w:pPr>
                        <w:r w:rsidRPr="00E10C0E">
                          <w:rPr>
                            <w:sz w:val="16"/>
                            <w:szCs w:val="16"/>
                          </w:rPr>
                          <w:t xml:space="preserve">Register </w:t>
                        </w:r>
                        <w:r>
                          <w:rPr>
                            <w:sz w:val="16"/>
                            <w:szCs w:val="16"/>
                          </w:rPr>
                          <w:t xml:space="preserve">Medical </w:t>
                        </w:r>
                        <w:r w:rsidRPr="00E10C0E">
                          <w:rPr>
                            <w:sz w:val="16"/>
                            <w:szCs w:val="16"/>
                          </w:rPr>
                          <w:t>Device (Device, Patient)</w:t>
                        </w:r>
                        <w:r>
                          <w:rPr>
                            <w:sz w:val="16"/>
                            <w:szCs w:val="16"/>
                          </w:rPr>
                          <w:t xml:space="preserve"> </w:t>
                        </w:r>
                        <w:r w:rsidRPr="00E10C0E">
                          <w:rPr>
                            <w:sz w:val="16"/>
                            <w:szCs w:val="16"/>
                          </w:rPr>
                          <w:t>[PCC</w:t>
                        </w:r>
                        <w:r>
                          <w:rPr>
                            <w:sz w:val="16"/>
                            <w:szCs w:val="16"/>
                          </w:rPr>
                          <w:t>-50</w:t>
                        </w:r>
                        <w:r w:rsidRPr="00E10C0E">
                          <w:rPr>
                            <w:sz w:val="16"/>
                            <w:szCs w:val="16"/>
                          </w:rPr>
                          <w:t>]</w:t>
                        </w:r>
                      </w:p>
                    </w:txbxContent>
                  </v:textbox>
                </v:shape>
                <v:shape id="Text Box 147" o:spid="_x0000_s1051" type="#_x0000_t202" style="position:absolute;left:13163;top:9080;width:8763;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KE8QA&#10;AADdAAAADwAAAGRycy9kb3ducmV2LnhtbERPTWvCQBC9F/wPywheim7MIUjqKjVpwUN70IrnITsm&#10;odnZsLua5N93C4Xe5vE+Z7sfTSce5HxrWcF6lYAgrqxuuVZw+XpfbkD4gKyxs0wKJvKw382etphr&#10;O/CJHudQixjCPkcFTQh9LqWvGjLoV7YnjtzNOoMhQldL7XCI4aaTaZJk0mDLsaHBnoqGqu/z3SjI&#10;SncfTlw8l5e3D/zs6/R6mK5KLebj6wuIQGP4F/+5jzrOTzYp/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iChPEAAAA3QAAAA8AAAAAAAAAAAAAAAAAmAIAAGRycy9k&#10;b3ducmV2LnhtbFBLBQYAAAAABAAEAPUAAACJAwAAAAA=&#10;" stroked="f">
                  <v:textbox inset="0,0,0,0">
                    <w:txbxContent>
                      <w:p w14:paraId="6FFFE0B5" w14:textId="77777777" w:rsidR="007C6B36" w:rsidRPr="0011661F" w:rsidRDefault="007C6B36" w:rsidP="001837B3">
                        <w:pPr>
                          <w:pStyle w:val="BodyText"/>
                          <w:rPr>
                            <w:sz w:val="16"/>
                            <w:szCs w:val="16"/>
                          </w:rPr>
                        </w:pPr>
                        <w:r w:rsidRPr="0011661F">
                          <w:rPr>
                            <w:sz w:val="16"/>
                            <w:szCs w:val="16"/>
                          </w:rPr>
                          <w:t>Scan Patient and Device</w:t>
                        </w:r>
                      </w:p>
                    </w:txbxContent>
                  </v:textbox>
                </v:shape>
                <v:line id="Line 148" o:spid="_x0000_s1052"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OBosMAAADdAAAADwAAAGRycy9kb3ducmV2LnhtbERPS2sCMRC+C/0PYQq9adYWqq5GEZdC&#10;D7XgA8/jZtwsbibLJl3Tf98IBW/z8T1nsYq2ET11vnasYDzKQBCXTtdcKTgePoZTED4ga2wck4Jf&#10;8rBaPg0WmGt34x31+1CJFMI+RwUmhDaX0peGLPqRa4kTd3GdxZBgV0nd4S2F20a+Ztm7tFhzajDY&#10;0sZQed3/WAUTU+zkRBZfh++ir8ezuI2n80ypl+e4noMIFMND/O/+1Gl+Nn2D+zfp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gaLDAAAA3QAAAA8AAAAAAAAAAAAA&#10;AAAAoQIAAGRycy9kb3ducmV2LnhtbFBLBQYAAAAABAAEAPkAAACRAwAAAAA=&#10;">
                  <v:stroke endarrow="block"/>
                </v:line>
                <v:line id="Line 149" o:spid="_x0000_s1053"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SBZ8YAAADdAAAADwAAAGRycy9kb3ducmV2LnhtbESPQWvCQBCF74L/YRmhl1B3rUVs6ira&#10;VhDEQ20PPQ7ZaRLMzobsVNN/3xUK3mZ473vzZrHqfaPO1MU6sIXJ2IAiLoKrubTw+bG9n4OKguyw&#10;CUwWfinCajkcLDB34cLvdD5KqVIIxxwtVCJtrnUsKvIYx6ElTtp36DxKWrtSuw4vKdw3+sGYmfZY&#10;c7pQYUsvFRWn449PNbYHfp1Os43XWfZEb1+yN1qsvRv162dQQr3czP/0ziXOzB/h+k0a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kgWfGAAAA3QAAAA8AAAAAAAAA&#10;AAAAAAAAoQIAAGRycy9kb3ducmV2LnhtbFBLBQYAAAAABAAEAPkAAACUAwAAAAA=&#10;">
                  <v:stroke endarrow="block"/>
                </v:line>
                <v:shape id="Text Box 320" o:spid="_x0000_s1054" type="#_x0000_t202" style="position:absolute;left:10312;top:19431;width:25775;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uSZ8QA&#10;AADdAAAADwAAAGRycy9kb3ducmV2LnhtbERPS2vCQBC+F/wPywi9FN1UqIToKj5a6MEejOJ5yE6T&#10;0Oxs2N08/PfdgtDbfHzPWW9H04ienK8tK3idJyCIC6trLhVcLx+zFIQPyBoby6TgTh62m8nTGjNt&#10;Bz5Tn4dSxBD2GSqoQmgzKX1RkUE/ty1x5L6tMxgidKXUDocYbhq5SJKlNFhzbKiwpUNFxU/eGQXL&#10;o+uGMx9ejtf3E3615eK2v9+Uep6OuxWIQGP4Fz/cnzrOT9I3+Psmni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LkmfEAAAA3QAAAA8AAAAAAAAAAAAAAAAAmAIAAGRycy9k&#10;b3ducmV2LnhtbFBLBQYAAAAABAAEAPUAAACJAwAAAAA=&#10;" stroked="f">
                  <v:textbox inset="0,0,0,0">
                    <w:txbxContent>
                      <w:p w14:paraId="1E8A79D0" w14:textId="32712318" w:rsidR="007C6B36" w:rsidRPr="00077324" w:rsidRDefault="007C6B36" w:rsidP="001837B3">
                        <w:pPr>
                          <w:pStyle w:val="BodyText"/>
                          <w:rPr>
                            <w:sz w:val="22"/>
                            <w:szCs w:val="22"/>
                          </w:rPr>
                        </w:pPr>
                        <w:r w:rsidRPr="00E10C0E">
                          <w:rPr>
                            <w:sz w:val="16"/>
                            <w:szCs w:val="16"/>
                          </w:rPr>
                          <w:t>Start P</w:t>
                        </w:r>
                        <w:r>
                          <w:rPr>
                            <w:sz w:val="16"/>
                            <w:szCs w:val="16"/>
                          </w:rPr>
                          <w:t xml:space="preserve">oint-of-Care </w:t>
                        </w:r>
                        <w:r w:rsidRPr="00E10C0E">
                          <w:rPr>
                            <w:sz w:val="16"/>
                            <w:szCs w:val="16"/>
                          </w:rPr>
                          <w:t>Device Procedure (Procedure, Device, Patient) [PCC</w:t>
                        </w:r>
                        <w:r>
                          <w:rPr>
                            <w:sz w:val="16"/>
                            <w:szCs w:val="16"/>
                          </w:rPr>
                          <w:t>-52</w:t>
                        </w:r>
                      </w:p>
                    </w:txbxContent>
                  </v:textbox>
                </v:shape>
                <v:rect id="Rectangle 321" o:spid="_x0000_s1055"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oqMMA&#10;AADdAAAADwAAAGRycy9kb3ducmV2LnhtbERPTWvCQBC9C/0PyxR6010tBBtdRVos7THGi7cxOybR&#10;7GzIrknaX98tFHqbx/uc9Xa0jeip87VjDfOZAkFcOFNzqeGY76dLED4gG2wck4Yv8rDdPEzWmBo3&#10;cEb9IZQihrBPUUMVQptK6YuKLPqZa4kjd3GdxRBhV0rT4RDDbSMXSiXSYs2xocKWXisqboe71XCu&#10;F0f8zvJ3ZV/2z+FzzK/305vWT4/jbgUi0Bj+xX/uDxPnq2UC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UoqMMAAADdAAAADwAAAAAAAAAAAAAAAACYAgAAZHJzL2Rv&#10;d25yZXYueG1sUEsFBgAAAAAEAAQA9QAAAIgDAAAAAA==&#10;"/>
                <v:rect id="Rectangle 323" o:spid="_x0000_s1056"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M8QA&#10;AADdAAAADwAAAGRycy9kb3ducmV2LnhtbERPTWvCQBC9F/wPywje6m4ttBrdhNKitEdNLt7G7JjE&#10;ZmdDdtW0v75bELzN433OKhtsKy7U+8axhqepAkFcOtNwpaHI149zED4gG2wdk4Yf8pClo4cVJsZd&#10;eUuXXahEDGGfoIY6hC6R0pc1WfRT1xFH7uh6iyHCvpKmx2sMt62cKfUiLTYcG2rs6L2m8nt3thoO&#10;zazA322+UXaxfg5fQ3467z+0noyHtyWIQEO4i2/uTxPnq/kr/H8TT5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jTPEAAAA3QAAAA8AAAAAAAAAAAAAAAAAmAIAAGRycy9k&#10;b3ducmV2LnhtbFBLBQYAAAAABAAEAPUAAACJAwAAAAA=&#10;"/>
                <v:shape id="Text Box 324" o:spid="_x0000_s1057" type="#_x0000_t202" style="position:absolute;left:11341;top:39096;width:24174;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IzcQA&#10;AADcAAAADwAAAGRycy9kb3ducmV2LnhtbESPzYvCMBTE7wv+D+EJXhZN9VC0GsVP2MPuwQ88P5pn&#10;W2xeShJt/e/NwsIeh5n5DbNYdaYWT3K+sqxgPEpAEOdWV1wouJwPwykIH5A11pZJwYs8rJa9jwVm&#10;2rZ8pOcpFCJC2GeooAyhyaT0eUkG/cg2xNG7WWcwROkKqR22EW5qOUmSVBqsOC6U2NC2pPx+ehgF&#10;6c492iNvP3eX/Tf+NMXkunldlRr0u/UcRKAu/If/2l9awXSWwu+Ze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3SM3EAAAA3AAAAA8AAAAAAAAAAAAAAAAAmAIAAGRycy9k&#10;b3ducmV2LnhtbFBLBQYAAAAABAAEAPUAAACJAwAAAAA=&#10;" stroked="f">
                  <v:textbox inset="0,0,0,0">
                    <w:txbxContent>
                      <w:p w14:paraId="37B72F31" w14:textId="395C1926" w:rsidR="007C6B36" w:rsidRPr="00077324" w:rsidRDefault="007C6B36" w:rsidP="001837B3">
                        <w:pPr>
                          <w:pStyle w:val="BodyText"/>
                          <w:rPr>
                            <w:sz w:val="22"/>
                            <w:szCs w:val="22"/>
                          </w:rPr>
                        </w:pPr>
                        <w:r w:rsidRPr="00E10C0E">
                          <w:rPr>
                            <w:sz w:val="16"/>
                            <w:szCs w:val="16"/>
                          </w:rPr>
                          <w:t>Complete P</w:t>
                        </w:r>
                        <w:r>
                          <w:rPr>
                            <w:sz w:val="16"/>
                            <w:szCs w:val="16"/>
                          </w:rPr>
                          <w:t xml:space="preserve">oint-of-Care </w:t>
                        </w:r>
                        <w:r w:rsidRPr="00E10C0E">
                          <w:rPr>
                            <w:sz w:val="16"/>
                            <w:szCs w:val="16"/>
                          </w:rPr>
                          <w:t>Device Procedure (Procedure, Device, Patient) [PCC</w:t>
                        </w:r>
                        <w:r>
                          <w:rPr>
                            <w:sz w:val="16"/>
                            <w:szCs w:val="16"/>
                          </w:rPr>
                          <w:t>-53</w:t>
                        </w:r>
                        <w:r w:rsidRPr="00E10C0E">
                          <w:rPr>
                            <w:sz w:val="16"/>
                            <w:szCs w:val="16"/>
                          </w:rPr>
                          <w:t>]</w:t>
                        </w:r>
                      </w:p>
                    </w:txbxContent>
                  </v:textbox>
                </v:shape>
                <v:rect id="Rectangle 325" o:spid="_x0000_s1058"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Mkz8QA&#10;AADcAAAADwAAAGRycy9kb3ducmV2LnhtbESPQYvCMBSE7wv7H8Jb8LamKqxajSKKokdtL3t7Ns+2&#10;2ryUJmrdX28EYY/DzHzDTOetqcSNGldaVtDrRiCIM6tLzhWkyfp7BMJ5ZI2VZVLwIAfz2efHFGNt&#10;77yn28HnIkDYxaig8L6OpXRZQQZd19bEwTvZxqAPssmlbvAe4KaS/Sj6kQZLDgsF1rQsKLscrkbB&#10;seyn+LdPNpEZrwd+1ybn6+9Kqc5Xu5iA8NT6//C7vdUKRuMhvM6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zJM/EAAAA3AAAAA8AAAAAAAAAAAAAAAAAmAIAAGRycy9k&#10;b3ducmV2LnhtbFBLBQYAAAAABAAEAPUAAACJAwAAAAA=&#10;"/>
                <v:rect id="Rectangle 326" o:spid="_x0000_s1059"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wvcIA&#10;AADcAAAADwAAAGRycy9kb3ducmV2LnhtbERPPW+DMBDdK+U/WFepW2NKpYqQOKhKlaoZCSzZLvgC&#10;pPiMsAM0v74eKnV8et+bbDadGGlwrWUFL8sIBHFldcu1grLYPycgnEfW2FkmBT/kINsuHjaYajtx&#10;TuPR1yKEsEtRQeN9n0rpqoYMuqXtiQN3sYNBH+BQSz3gFMJNJ+MoepMGWw4NDfa0a6j6Pt6MgnMb&#10;l3jPi8/IrPav/jAX19vpQ6mnx/l9DcLT7P/Ff+4vrSBZhbX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LLC9wgAAANwAAAAPAAAAAAAAAAAAAAAAAJgCAABkcnMvZG93&#10;bnJldi54bWxQSwUGAAAAAAQABAD1AAAAhwMAAAAA&#10;"/>
                <v:line id="Line 353" o:spid="_x0000_s1060"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ZSMMAAADcAAAADwAAAGRycy9kb3ducmV2LnhtbESP32rCMBTG7we+QziCN2OmOtxsNcom&#10;EwZeTfcAh+asCTYntUlrfXszGOzy4/vz41tvB1eLntpgPSuYTTMQxKXXlisF36f90xJEiMgaa8+k&#10;4EYBtpvRwxoL7a/8Rf0xViKNcChQgYmxKaQMpSGHYeob4uT9+NZhTLKtpG7xmsZdLedZ9iIdWk4E&#10;gw3tDJXnY+cSt4sfRtrcvh4W/SMtTu/Pl84oNRkPbysQkYb4H/5rf2oFyzyH3zPpCM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9GUjDAAAA3AAAAA8AAAAAAAAAAAAA&#10;AAAAoQIAAGRycy9kb3ducmV2LnhtbFBLBQYAAAAABAAEAPkAAACRAwAAAAA=&#10;">
                  <v:stroke dashstyle="dash" endarrow="block"/>
                </v:line>
                <v:rect id="Rectangle 354" o:spid="_x0000_s1061"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DOsMA&#10;AADcAAAADwAAAGRycy9kb3ducmV2LnhtbESPQYvCMBSE74L/ITzBmyYqyNo1iuyi6FHrxdvb5tlW&#10;m5fSRO3urzfCgsdhZr5h5svWVuJOjS8daxgNFQjizJmScw3HdD34AOEDssHKMWn4JQ/LRbczx8S4&#10;B+/pfgi5iBD2CWooQqgTKX1WkEU/dDVx9M6usRiibHJpGnxEuK3kWKmptFhyXCiwpq+CsuvhZjX8&#10;lOMj/u3TjbKz9STs2vRyO31r3e+1q08QgdrwDv+3t0bDTI3gdS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DOsMAAADcAAAADwAAAAAAAAAAAAAAAACYAgAAZHJzL2Rv&#10;d25yZXYueG1sUEsFBgAAAAAEAAQA9QAAAIgDAAAAAA==&#10;"/>
                <v:rect id="Rectangle 355" o:spid="_x0000_s1062"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dTcUA&#10;AADcAAAADwAAAGRycy9kb3ducmV2LnhtbESPQWvCQBSE70L/w/IKveluU5AmuobSklKPGi+9vWaf&#10;STT7NmRXTfvrXaHgcZiZb5hlPtpOnGnwrWMNzzMFgrhypuVaw64spq8gfEA22DkmDb/kIV89TJaY&#10;GXfhDZ23oRYRwj5DDU0IfSalrxqy6GeuJ47e3g0WQ5RDLc2Alwi3nUyUmkuLLceFBnt6b6g6bk9W&#10;w0+b7PBvU34qmxYvYT2Wh9P3h9ZPj+PbAkSgMdzD/+0voyFVC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x1NxQAAANwAAAAPAAAAAAAAAAAAAAAAAJgCAABkcnMv&#10;ZG93bnJldi54bWxQSwUGAAAAAAQABAD1AAAAigMAAAAA&#10;"/>
                <v:line id="Line 356" o:spid="_x0000_s1063"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JQncUAAADcAAAADwAAAGRycy9kb3ducmV2LnhtbESPQWvCQBCF7wX/wzJCL6HutoGiqato&#10;rVAoPVR76HHIjkkwOxuyo6b/visIPT7evO/Nmy8H36oz9bEJbOFxYkARl8E1XFn43m8fpqCiIDts&#10;A5OFX4qwXIzu5li4cOEvOu+kUgnCsUALtUhXaB3LmjzGSeiIk3cIvUdJsq+06/GS4L7VT8Y8a48N&#10;p4YaO3qtqTzuTj69sf3kTZ5na6+zbEZvP/JhtFh7Px5WL6CEBvk/vqXfnYWZyeE6JhF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JQncUAAADcAAAADwAAAAAAAAAA&#10;AAAAAAChAgAAZHJzL2Rvd25yZXYueG1sUEsFBgAAAAAEAAQA+QAAAJMDAAAAAA==&#10;">
                  <v:stroke endarrow="block"/>
                </v:line>
                <v:shape id="Text Box 447" o:spid="_x0000_s1064" type="#_x0000_t202" style="position:absolute;left:10788;top:27749;width:23584;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pO8YA&#10;AADcAAAADwAAAGRycy9kb3ducmV2LnhtbESPT2vCQBTE7wW/w/KEXopuGorU6CrWtNBDPWjF8yP7&#10;TILZt2F3zZ9v3y0Uehxm5jfMejuYRnTkfG1ZwfM8AUFcWF1zqeD8/TF7BeEDssbGMikYycN2M3lY&#10;Y6Ztz0fqTqEUEcI+QwVVCG0mpS8qMujntiWO3tU6gyFKV0rtsI9w08g0SRbSYM1xocKW9hUVt9Pd&#10;KFjk7t4fef+Un9+/8NCW6eVtvCj1OB12KxCBhvAf/mt/agXL5AV+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LpO8YAAADcAAAADwAAAAAAAAAAAAAAAACYAgAAZHJz&#10;L2Rvd25yZXYueG1sUEsFBgAAAAAEAAQA9QAAAIsDAAAAAA==&#10;" stroked="f">
                  <v:textbox inset="0,0,0,0">
                    <w:txbxContent>
                      <w:p w14:paraId="3811BA0C" w14:textId="3F1287A2" w:rsidR="007C6B36" w:rsidRPr="00077324" w:rsidRDefault="007C6B36" w:rsidP="001837B3">
                        <w:pPr>
                          <w:pStyle w:val="BodyText"/>
                          <w:rPr>
                            <w:sz w:val="22"/>
                            <w:szCs w:val="22"/>
                          </w:rPr>
                        </w:pPr>
                        <w:r w:rsidRPr="00E10C0E">
                          <w:rPr>
                            <w:sz w:val="16"/>
                            <w:szCs w:val="16"/>
                          </w:rPr>
                          <w:t>Search Medical Devices</w:t>
                        </w:r>
                        <w:r>
                          <w:rPr>
                            <w:sz w:val="16"/>
                            <w:szCs w:val="16"/>
                          </w:rPr>
                          <w:t xml:space="preserve"> [PCC-51]</w:t>
                        </w:r>
                        <w:r w:rsidRPr="00E10C0E">
                          <w:rPr>
                            <w:sz w:val="16"/>
                            <w:szCs w:val="16"/>
                          </w:rPr>
                          <w:t xml:space="preserve"> or Search </w:t>
                        </w:r>
                        <w:r>
                          <w:rPr>
                            <w:sz w:val="16"/>
                            <w:szCs w:val="16"/>
                          </w:rPr>
                          <w:t xml:space="preserve">Point-of-Care Device </w:t>
                        </w:r>
                        <w:r w:rsidRPr="00E10C0E">
                          <w:rPr>
                            <w:sz w:val="16"/>
                            <w:szCs w:val="16"/>
                          </w:rPr>
                          <w:t xml:space="preserve">Procedure </w:t>
                        </w:r>
                        <w:r>
                          <w:rPr>
                            <w:sz w:val="16"/>
                            <w:szCs w:val="16"/>
                          </w:rPr>
                          <w:t>[</w:t>
                        </w:r>
                        <w:r w:rsidRPr="00E10C0E">
                          <w:rPr>
                            <w:sz w:val="16"/>
                            <w:szCs w:val="16"/>
                          </w:rPr>
                          <w:t>PCC</w:t>
                        </w:r>
                        <w:r>
                          <w:rPr>
                            <w:sz w:val="16"/>
                            <w:szCs w:val="16"/>
                          </w:rPr>
                          <w:t>-54</w:t>
                        </w:r>
                        <w:r w:rsidRPr="00E10C0E">
                          <w:rPr>
                            <w:sz w:val="16"/>
                            <w:szCs w:val="16"/>
                          </w:rPr>
                          <w:t>]</w:t>
                        </w:r>
                      </w:p>
                    </w:txbxContent>
                  </v:textbox>
                </v:shape>
                <v:line id="Line 448" o:spid="_x0000_s1065"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uJV8QAAADcAAAADwAAAGRycy9kb3ducmV2LnhtbESPXWvCMBSG7wf+h3CE3QxN3agf1Sg6&#10;NhjsauoPODTHJtic1Cat3b9fBoNdvrwfD+9mN7ha9NQG61nBbJqBIC69tlwpOJ/eJ0sQISJrrD2T&#10;gm8KsNuOHjZYaH/nL+qPsRJphEOBCkyMTSFlKA05DFPfECfv4luHMcm2krrFexp3tXzOsrl0aDkR&#10;DDb0aqi8HjuXuF18M9Ku7OIz758oPx1ebp1R6nE87NcgIg3xP/zX/tAKVlkOv2fS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4lXxAAAANwAAAAPAAAAAAAAAAAA&#10;AAAAAKECAABkcnMvZG93bnJldi54bWxQSwUGAAAAAAQABAD5AAAAkgMAAAAA&#10;">
                  <v:stroke dashstyle="dash" endarrow="block"/>
                </v:line>
                <w10:anchorlock/>
              </v:group>
            </w:pict>
          </mc:Fallback>
        </mc:AlternateContent>
      </w:r>
    </w:p>
    <w:p w14:paraId="43C6C724" w14:textId="757D92AD" w:rsidR="008E2B5E" w:rsidRPr="00A75EE5" w:rsidRDefault="008E2B5E" w:rsidP="008E2B5E">
      <w:pPr>
        <w:pStyle w:val="FigureTitle"/>
      </w:pPr>
      <w:r w:rsidRPr="00A75EE5">
        <w:t>Figure X.</w:t>
      </w:r>
      <w:r w:rsidR="00C82ED4" w:rsidRPr="00A75EE5">
        <w:t>4</w:t>
      </w:r>
      <w:r w:rsidR="005F21E7" w:rsidRPr="00A75EE5">
        <w:t>.</w:t>
      </w:r>
      <w:r w:rsidR="00412649" w:rsidRPr="00A75EE5">
        <w:t>2</w:t>
      </w:r>
      <w:r w:rsidR="003D19E0" w:rsidRPr="00A75EE5">
        <w:t>.</w:t>
      </w:r>
      <w:r w:rsidR="00A8529B" w:rsidRPr="00A75EE5">
        <w:t>1.</w:t>
      </w:r>
      <w:r w:rsidR="005F21E7" w:rsidRPr="00A75EE5">
        <w:t>2</w:t>
      </w:r>
      <w:r w:rsidRPr="00A75EE5">
        <w:t>-1</w:t>
      </w:r>
      <w:r w:rsidR="00701B3A" w:rsidRPr="00A75EE5">
        <w:t>:</w:t>
      </w:r>
      <w:r w:rsidR="00126CF8" w:rsidRPr="00A75EE5">
        <w:t xml:space="preserve"> Basic Process Flow in </w:t>
      </w:r>
      <w:r w:rsidR="007A5A4F" w:rsidRPr="00A75EE5">
        <w:t xml:space="preserve">PMDT </w:t>
      </w:r>
      <w:r w:rsidR="00126CF8" w:rsidRPr="00A75EE5">
        <w:t>Profil</w:t>
      </w:r>
      <w:r w:rsidRPr="00A75EE5">
        <w:t>e</w:t>
      </w:r>
    </w:p>
    <w:p w14:paraId="14D9E6E0" w14:textId="77777777" w:rsidR="00BF2986" w:rsidRPr="00A75EE5" w:rsidRDefault="00BF2986" w:rsidP="0097454A">
      <w:pPr>
        <w:pStyle w:val="BodyText"/>
        <w:rPr>
          <w:b/>
          <w:szCs w:val="24"/>
          <w:lang w:eastAsia="x-none"/>
        </w:rPr>
      </w:pPr>
      <w:r w:rsidRPr="00A75EE5">
        <w:rPr>
          <w:b/>
          <w:szCs w:val="24"/>
          <w:lang w:eastAsia="x-none"/>
        </w:rPr>
        <w:t>Pre-conditions:</w:t>
      </w:r>
    </w:p>
    <w:p w14:paraId="067AEA62" w14:textId="77777777" w:rsidR="00BF2986" w:rsidRPr="00A75EE5" w:rsidRDefault="00847F24" w:rsidP="0098740D">
      <w:pPr>
        <w:pStyle w:val="BodyText"/>
        <w:rPr>
          <w:rFonts w:eastAsia="Verdana"/>
        </w:rPr>
      </w:pPr>
      <w:r w:rsidRPr="00A75EE5">
        <w:rPr>
          <w:rFonts w:eastAsia="Verdana"/>
        </w:rPr>
        <w:t xml:space="preserve">Patient identity (e.g., Medical Record Number </w:t>
      </w:r>
      <w:r w:rsidR="00E10C0E" w:rsidRPr="00A75EE5">
        <w:rPr>
          <w:rFonts w:eastAsia="Verdana"/>
        </w:rPr>
        <w:t>- MRN), device identifier (UDI) i</w:t>
      </w:r>
      <w:r w:rsidRPr="00A75EE5">
        <w:rPr>
          <w:rFonts w:eastAsia="Verdana"/>
        </w:rPr>
        <w:t>s scanned at the point-of-care in preparation for a procedure. The Patient registry may be queried based on the patient identifier scanned at the point-of-care.</w:t>
      </w:r>
    </w:p>
    <w:p w14:paraId="6EF2EDB4" w14:textId="77777777" w:rsidR="00BF2986" w:rsidRPr="00A75EE5" w:rsidRDefault="00BF2986" w:rsidP="0097454A">
      <w:pPr>
        <w:pStyle w:val="BodyText"/>
        <w:rPr>
          <w:b/>
          <w:szCs w:val="24"/>
          <w:lang w:eastAsia="x-none"/>
        </w:rPr>
      </w:pPr>
      <w:r w:rsidRPr="00A75EE5">
        <w:rPr>
          <w:b/>
          <w:szCs w:val="24"/>
          <w:lang w:eastAsia="x-none"/>
        </w:rPr>
        <w:t>Main Flow:</w:t>
      </w:r>
    </w:p>
    <w:p w14:paraId="78960986" w14:textId="1E3F8AF5" w:rsidR="00847F24" w:rsidRPr="00A75EE5" w:rsidRDefault="00847F24" w:rsidP="0098740D">
      <w:pPr>
        <w:pStyle w:val="BodyText"/>
        <w:rPr>
          <w:rFonts w:eastAsia="Verdana"/>
        </w:rPr>
      </w:pPr>
      <w:r w:rsidRPr="00A75EE5">
        <w:rPr>
          <w:rFonts w:eastAsia="Verdana"/>
        </w:rPr>
        <w:t xml:space="preserve">The system at the point of care that implements the Medical Device Reporter registers the device. The Medical Device Server returns success indicating that a new Device record was </w:t>
      </w:r>
      <w:r w:rsidRPr="00A75EE5">
        <w:rPr>
          <w:rFonts w:eastAsia="Verdana"/>
        </w:rPr>
        <w:lastRenderedPageBreak/>
        <w:t xml:space="preserve">created. If the device is implantable, the Device record will reference the Patient Resource identified by the MRN scanned at the point of care. </w:t>
      </w:r>
    </w:p>
    <w:p w14:paraId="2EF852B1" w14:textId="77777777" w:rsidR="00847F24" w:rsidRPr="00A75EE5" w:rsidRDefault="00847F24" w:rsidP="0098740D">
      <w:pPr>
        <w:pStyle w:val="BodyText"/>
        <w:rPr>
          <w:rFonts w:eastAsia="Verdana"/>
        </w:rPr>
      </w:pPr>
      <w:r w:rsidRPr="00A75EE5">
        <w:rPr>
          <w:rFonts w:eastAsia="Verdana"/>
        </w:rPr>
        <w:t>The user of the system that implements the Medical Device Reporter allows the clinicians to record a Procedure at the point-of-care indicating the start and end of a procedure. This procedure may represent the context for the device record. The main distinction is that the implantable device procedure may be recorded as "completed" while a monit</w:t>
      </w:r>
      <w:r w:rsidR="00FA6755" w:rsidRPr="00A75EE5">
        <w:rPr>
          <w:rFonts w:eastAsia="Verdana"/>
        </w:rPr>
        <w:t>oring session may start and end.</w:t>
      </w:r>
    </w:p>
    <w:p w14:paraId="07891144" w14:textId="77777777" w:rsidR="00BF2986" w:rsidRPr="00A75EE5" w:rsidRDefault="00BF2986" w:rsidP="0097454A">
      <w:pPr>
        <w:pStyle w:val="BodyText"/>
        <w:rPr>
          <w:b/>
          <w:szCs w:val="24"/>
          <w:lang w:eastAsia="x-none"/>
        </w:rPr>
      </w:pPr>
      <w:r w:rsidRPr="00A75EE5">
        <w:rPr>
          <w:b/>
          <w:szCs w:val="24"/>
          <w:lang w:eastAsia="x-none"/>
        </w:rPr>
        <w:t>Post-conditions:</w:t>
      </w:r>
    </w:p>
    <w:p w14:paraId="262DE371" w14:textId="733D5DB4" w:rsidR="003166AA" w:rsidRPr="00A75EE5" w:rsidRDefault="00FA6755" w:rsidP="0098740D">
      <w:pPr>
        <w:pStyle w:val="BodyText"/>
      </w:pPr>
      <w:r w:rsidRPr="00A75EE5">
        <w:rPr>
          <w:rFonts w:eastAsia="Verdana"/>
        </w:rPr>
        <w:t xml:space="preserve">The system that implements the Medical Device Manager has persisted the device and procedure information and associated the medical devices, the patients, and procedures in which they were applied to patient care. </w:t>
      </w:r>
      <w:bookmarkStart w:id="90" w:name="BKM_B55D6394_E6F2_4FA6_A792_B910EC0E3C52"/>
      <w:bookmarkEnd w:id="90"/>
    </w:p>
    <w:p w14:paraId="152CE396" w14:textId="77777777" w:rsidR="00CA506D" w:rsidRPr="00F25F82" w:rsidRDefault="00CA506D" w:rsidP="00F25F82">
      <w:pPr>
        <w:pStyle w:val="Heading4"/>
        <w:rPr>
          <w:noProof w:val="0"/>
        </w:rPr>
      </w:pPr>
      <w:bookmarkStart w:id="91" w:name="_Toc492638900"/>
      <w:r w:rsidRPr="00F25F82">
        <w:rPr>
          <w:noProof w:val="0"/>
        </w:rPr>
        <w:t>X.4.2.2 Use Case #2</w:t>
      </w:r>
      <w:r w:rsidR="001837B3" w:rsidRPr="00F25F82">
        <w:rPr>
          <w:noProof w:val="0"/>
        </w:rPr>
        <w:t xml:space="preserve">: </w:t>
      </w:r>
      <w:r w:rsidR="00A64923" w:rsidRPr="00F25F82">
        <w:rPr>
          <w:noProof w:val="0"/>
        </w:rPr>
        <w:t xml:space="preserve">Tracking </w:t>
      </w:r>
      <w:r w:rsidRPr="00F25F82">
        <w:rPr>
          <w:noProof w:val="0"/>
        </w:rPr>
        <w:t xml:space="preserve">Implantable </w:t>
      </w:r>
      <w:r w:rsidR="00935E54" w:rsidRPr="00F25F82">
        <w:rPr>
          <w:noProof w:val="0"/>
        </w:rPr>
        <w:t xml:space="preserve">Medical </w:t>
      </w:r>
      <w:r w:rsidRPr="00F25F82">
        <w:rPr>
          <w:noProof w:val="0"/>
        </w:rPr>
        <w:t>Device</w:t>
      </w:r>
      <w:r w:rsidR="00A64923" w:rsidRPr="00F25F82">
        <w:rPr>
          <w:noProof w:val="0"/>
        </w:rPr>
        <w:t>s</w:t>
      </w:r>
      <w:r w:rsidR="001837B3" w:rsidRPr="00F25F82">
        <w:rPr>
          <w:noProof w:val="0"/>
        </w:rPr>
        <w:t xml:space="preserve"> </w:t>
      </w:r>
      <w:r w:rsidR="00FA6755" w:rsidRPr="00F25F82">
        <w:rPr>
          <w:noProof w:val="0"/>
        </w:rPr>
        <w:t>–</w:t>
      </w:r>
      <w:r w:rsidR="00935E54" w:rsidRPr="00F25F82">
        <w:rPr>
          <w:noProof w:val="0"/>
        </w:rPr>
        <w:t xml:space="preserve"> </w:t>
      </w:r>
      <w:r w:rsidR="00FA6755" w:rsidRPr="00F25F82">
        <w:rPr>
          <w:noProof w:val="0"/>
        </w:rPr>
        <w:t>Medical Device/</w:t>
      </w:r>
      <w:r w:rsidRPr="00F25F82">
        <w:rPr>
          <w:noProof w:val="0"/>
        </w:rPr>
        <w:t>T</w:t>
      </w:r>
      <w:r w:rsidR="00935E54" w:rsidRPr="00F25F82">
        <w:rPr>
          <w:noProof w:val="0"/>
        </w:rPr>
        <w:t>issue</w:t>
      </w:r>
      <w:bookmarkEnd w:id="91"/>
      <w:r w:rsidRPr="00F25F82">
        <w:rPr>
          <w:noProof w:val="0"/>
        </w:rPr>
        <w:t xml:space="preserve"> </w:t>
      </w:r>
    </w:p>
    <w:p w14:paraId="7623A364" w14:textId="77777777" w:rsidR="00CA506D" w:rsidRPr="00A75EE5" w:rsidRDefault="00CA506D" w:rsidP="0098740D">
      <w:pPr>
        <w:pStyle w:val="BodyText"/>
      </w:pPr>
      <w:r w:rsidRPr="00A75EE5">
        <w:t xml:space="preserve">This Use Case describes the ordering, </w:t>
      </w:r>
      <w:r w:rsidR="00935E54" w:rsidRPr="00A75EE5">
        <w:t>tracking, and implantation of biological tissue</w:t>
      </w:r>
      <w:r w:rsidRPr="00A75EE5">
        <w:t xml:space="preserve"> medical device for a specific disease or diagnosis. </w:t>
      </w:r>
    </w:p>
    <w:p w14:paraId="5040327B" w14:textId="77777777" w:rsidR="00CA506D" w:rsidRPr="00A75EE5" w:rsidRDefault="00CA506D" w:rsidP="00CA506D">
      <w:pPr>
        <w:pStyle w:val="Heading5"/>
        <w:numPr>
          <w:ilvl w:val="0"/>
          <w:numId w:val="0"/>
        </w:numPr>
        <w:rPr>
          <w:noProof w:val="0"/>
        </w:rPr>
      </w:pPr>
      <w:bookmarkStart w:id="92" w:name="_Toc492638901"/>
      <w:r w:rsidRPr="00A75EE5">
        <w:rPr>
          <w:noProof w:val="0"/>
        </w:rPr>
        <w:t>X.4.2.2</w:t>
      </w:r>
      <w:r w:rsidR="00A64923" w:rsidRPr="00A75EE5">
        <w:rPr>
          <w:noProof w:val="0"/>
        </w:rPr>
        <w:t xml:space="preserve">.1 Tracking </w:t>
      </w:r>
      <w:r w:rsidRPr="00A75EE5">
        <w:rPr>
          <w:noProof w:val="0"/>
        </w:rPr>
        <w:t xml:space="preserve">Implantable </w:t>
      </w:r>
      <w:r w:rsidR="00935E54" w:rsidRPr="00A75EE5">
        <w:rPr>
          <w:noProof w:val="0"/>
        </w:rPr>
        <w:t xml:space="preserve">Medical </w:t>
      </w:r>
      <w:r w:rsidRPr="00A75EE5">
        <w:rPr>
          <w:noProof w:val="0"/>
        </w:rPr>
        <w:t>Device</w:t>
      </w:r>
      <w:r w:rsidR="00A64923" w:rsidRPr="00A75EE5">
        <w:rPr>
          <w:noProof w:val="0"/>
        </w:rPr>
        <w:t>s</w:t>
      </w:r>
      <w:r w:rsidRPr="00A75EE5">
        <w:rPr>
          <w:noProof w:val="0"/>
        </w:rPr>
        <w:t xml:space="preserve"> </w:t>
      </w:r>
      <w:r w:rsidR="00A64923" w:rsidRPr="00A75EE5">
        <w:rPr>
          <w:noProof w:val="0"/>
        </w:rPr>
        <w:t>–</w:t>
      </w:r>
      <w:r w:rsidR="00935E54" w:rsidRPr="00A75EE5">
        <w:rPr>
          <w:noProof w:val="0"/>
        </w:rPr>
        <w:t xml:space="preserve"> </w:t>
      </w:r>
      <w:r w:rsidR="00A64923" w:rsidRPr="00A75EE5">
        <w:rPr>
          <w:noProof w:val="0"/>
        </w:rPr>
        <w:t>Medical Device/</w:t>
      </w:r>
      <w:r w:rsidRPr="00A75EE5">
        <w:rPr>
          <w:noProof w:val="0"/>
        </w:rPr>
        <w:t>T</w:t>
      </w:r>
      <w:r w:rsidR="00935E54" w:rsidRPr="00A75EE5">
        <w:rPr>
          <w:noProof w:val="0"/>
        </w:rPr>
        <w:t>issue</w:t>
      </w:r>
      <w:r w:rsidRPr="00A75EE5">
        <w:rPr>
          <w:noProof w:val="0"/>
        </w:rPr>
        <w:t xml:space="preserve"> Use Case Description</w:t>
      </w:r>
      <w:bookmarkEnd w:id="92"/>
    </w:p>
    <w:p w14:paraId="50E9800E" w14:textId="45334FC2" w:rsidR="00CA506D" w:rsidRPr="00A75EE5" w:rsidRDefault="00CA506D" w:rsidP="0098740D">
      <w:pPr>
        <w:pStyle w:val="BodyText"/>
      </w:pPr>
      <w:r w:rsidRPr="00A75EE5">
        <w:t>SSgt. Sam Share, a veteran, receives a consult from Dr. Lister at a VA facility to treat his combat-related condition. It requires an implantable device to improve Sam’s health status. Dr. Lister, VA physician, prescribes an implantable device or tissue based on device type and other criteria (</w:t>
      </w:r>
      <w:r w:rsidR="006B14F5" w:rsidRPr="00A75EE5">
        <w:t xml:space="preserve">e.g., </w:t>
      </w:r>
      <w:r w:rsidRPr="00A75EE5">
        <w:t xml:space="preserve">clinical size) and orders the device (based on device identifier </w:t>
      </w:r>
      <w:r w:rsidR="00252C32" w:rsidRPr="00A75EE5">
        <w:t>[</w:t>
      </w:r>
      <w:r w:rsidRPr="00A75EE5">
        <w:t>DI</w:t>
      </w:r>
      <w:r w:rsidR="00252C32" w:rsidRPr="00A75EE5">
        <w:t>]</w:t>
      </w:r>
      <w:r w:rsidRPr="00A75EE5">
        <w:t xml:space="preserve"> </w:t>
      </w:r>
      <w:r w:rsidR="00252C32" w:rsidRPr="00A75EE5">
        <w:t xml:space="preserve">which is a </w:t>
      </w:r>
      <w:r w:rsidRPr="00A75EE5">
        <w:t xml:space="preserve">portion of </w:t>
      </w:r>
      <w:r w:rsidR="00252C32" w:rsidRPr="00A75EE5">
        <w:t xml:space="preserve">the </w:t>
      </w:r>
      <w:r w:rsidRPr="00A75EE5">
        <w:t xml:space="preserve">UDI) </w:t>
      </w:r>
      <w:r w:rsidR="00252C32" w:rsidRPr="00A75EE5">
        <w:t xml:space="preserve">for </w:t>
      </w:r>
      <w:r w:rsidRPr="00A75EE5">
        <w:t xml:space="preserve">the procedure </w:t>
      </w:r>
      <w:r w:rsidR="004E06E8" w:rsidRPr="00A75EE5">
        <w:t>(HCPCS). The VA physician l</w:t>
      </w:r>
      <w:r w:rsidRPr="00A75EE5">
        <w:t xml:space="preserve">ooks up a suitable device using </w:t>
      </w:r>
      <w:r w:rsidR="00D60BB8" w:rsidRPr="00A75EE5">
        <w:t>an organizational</w:t>
      </w:r>
      <w:r w:rsidRPr="00A75EE5">
        <w:t xml:space="preserve"> list</w:t>
      </w:r>
      <w:r w:rsidR="00D60BB8" w:rsidRPr="00A75EE5">
        <w:t>, such as an item master,</w:t>
      </w:r>
      <w:r w:rsidRPr="00A75EE5">
        <w:t xml:space="preserve"> based on the FDA</w:t>
      </w:r>
      <w:r w:rsidR="00E92D65" w:rsidRPr="00A75EE5">
        <w:t>’s</w:t>
      </w:r>
      <w:r w:rsidRPr="00A75EE5">
        <w:t xml:space="preserve"> Global Unique Device Identifier Database (GUDID) or uses the pre-loaded “gold” Master Device Identifier file which is a local subset of device identifier records including SNOME</w:t>
      </w:r>
      <w:r w:rsidR="004E06E8" w:rsidRPr="00A75EE5">
        <w:t>D</w:t>
      </w:r>
      <w:r w:rsidR="00E92D65" w:rsidRPr="00A75EE5">
        <w:t>-</w:t>
      </w:r>
      <w:r w:rsidRPr="00A75EE5">
        <w:t xml:space="preserve">CT device taxonomy codes. This local list allows </w:t>
      </w:r>
      <w:r w:rsidR="0070247E" w:rsidRPr="00A75EE5">
        <w:t xml:space="preserve">the </w:t>
      </w:r>
      <w:r w:rsidRPr="00A75EE5">
        <w:t xml:space="preserve">enterprise application to look up devices based on: by type, model, version, vendor, </w:t>
      </w:r>
      <w:r w:rsidR="004E06E8" w:rsidRPr="00A75EE5">
        <w:t xml:space="preserve">and </w:t>
      </w:r>
      <w:r w:rsidRPr="00A75EE5">
        <w:t xml:space="preserve">clinical size. Ms. Martin, a VA clerk reviews the order before forwarding the information from the VA-approved distributor </w:t>
      </w:r>
      <w:r w:rsidR="0070247E" w:rsidRPr="00A75EE5">
        <w:t xml:space="preserve">to </w:t>
      </w:r>
      <w:r w:rsidRPr="00A75EE5">
        <w:t xml:space="preserve">obtain the device required for SSgt. Sam. A procedure is scheduled for SSgt. Sam, the device is implanted by Dr. Wilson and the UDI is scanned by the designated nurse into </w:t>
      </w:r>
      <w:r w:rsidR="0070247E" w:rsidRPr="00A75EE5">
        <w:t>t</w:t>
      </w:r>
      <w:r w:rsidR="004E06E8" w:rsidRPr="00A75EE5">
        <w:t>he healthcare organization’s electronic medical record.</w:t>
      </w:r>
      <w:r w:rsidRPr="00A75EE5">
        <w:t xml:space="preserve"> The UDI is associated with the patient and available to community providers in the “Patient Device List” </w:t>
      </w:r>
      <w:r w:rsidR="004E06E8" w:rsidRPr="00A75EE5">
        <w:t xml:space="preserve">as </w:t>
      </w:r>
      <w:r w:rsidRPr="00A75EE5">
        <w:t>a CCD</w:t>
      </w:r>
      <w:bookmarkStart w:id="93" w:name="OLE_LINK13"/>
      <w:r w:rsidR="00A47CD1" w:rsidRPr="00A75EE5">
        <w:rPr>
          <w:vertAlign w:val="superscript"/>
        </w:rPr>
        <w:t>®</w:t>
      </w:r>
      <w:bookmarkEnd w:id="93"/>
      <w:r w:rsidR="00A47CD1" w:rsidRPr="00A75EE5">
        <w:rPr>
          <w:rStyle w:val="FootnoteReference"/>
        </w:rPr>
        <w:footnoteReference w:id="4"/>
      </w:r>
      <w:r w:rsidR="00BB416E" w:rsidRPr="00A75EE5">
        <w:t xml:space="preserve">. </w:t>
      </w:r>
      <w:r w:rsidRPr="00A75EE5">
        <w:t>If a recall is initiated, the manufacturer notifies VA to inform Sam and other patients using the same type of device in the affected production.</w:t>
      </w:r>
    </w:p>
    <w:p w14:paraId="28E2844F" w14:textId="77777777" w:rsidR="00CA506D" w:rsidRPr="00A75EE5" w:rsidRDefault="00CA506D" w:rsidP="00CA506D">
      <w:pPr>
        <w:pStyle w:val="Heading5"/>
        <w:numPr>
          <w:ilvl w:val="0"/>
          <w:numId w:val="0"/>
        </w:numPr>
        <w:rPr>
          <w:noProof w:val="0"/>
        </w:rPr>
      </w:pPr>
      <w:bookmarkStart w:id="94" w:name="_Toc492638902"/>
      <w:r w:rsidRPr="00A75EE5">
        <w:rPr>
          <w:noProof w:val="0"/>
        </w:rPr>
        <w:lastRenderedPageBreak/>
        <w:t>X.4.2.2</w:t>
      </w:r>
      <w:r w:rsidR="00FA6755" w:rsidRPr="00A75EE5">
        <w:rPr>
          <w:noProof w:val="0"/>
        </w:rPr>
        <w:t xml:space="preserve">.2 </w:t>
      </w:r>
      <w:r w:rsidR="00A64923" w:rsidRPr="00A75EE5">
        <w:rPr>
          <w:noProof w:val="0"/>
        </w:rPr>
        <w:t xml:space="preserve">Tracking </w:t>
      </w:r>
      <w:r w:rsidR="00935E54" w:rsidRPr="00A75EE5">
        <w:rPr>
          <w:noProof w:val="0"/>
        </w:rPr>
        <w:t>Implantable Medical</w:t>
      </w:r>
      <w:r w:rsidRPr="00A75EE5">
        <w:rPr>
          <w:noProof w:val="0"/>
        </w:rPr>
        <w:t xml:space="preserve"> Device</w:t>
      </w:r>
      <w:r w:rsidR="00A64923" w:rsidRPr="00A75EE5">
        <w:rPr>
          <w:noProof w:val="0"/>
        </w:rPr>
        <w:t>s</w:t>
      </w:r>
      <w:r w:rsidRPr="00A75EE5">
        <w:rPr>
          <w:noProof w:val="0"/>
        </w:rPr>
        <w:t xml:space="preserve"> </w:t>
      </w:r>
      <w:r w:rsidR="00FA6755" w:rsidRPr="00A75EE5">
        <w:rPr>
          <w:noProof w:val="0"/>
        </w:rPr>
        <w:t>–</w:t>
      </w:r>
      <w:r w:rsidR="00935E54" w:rsidRPr="00A75EE5">
        <w:rPr>
          <w:noProof w:val="0"/>
        </w:rPr>
        <w:t xml:space="preserve"> </w:t>
      </w:r>
      <w:r w:rsidR="00FA6755" w:rsidRPr="00A75EE5">
        <w:rPr>
          <w:noProof w:val="0"/>
        </w:rPr>
        <w:t>Medical Device/</w:t>
      </w:r>
      <w:r w:rsidR="00935E54" w:rsidRPr="00A75EE5">
        <w:rPr>
          <w:noProof w:val="0"/>
        </w:rPr>
        <w:t>Tissue</w:t>
      </w:r>
      <w:r w:rsidRPr="00A75EE5">
        <w:rPr>
          <w:noProof w:val="0"/>
        </w:rPr>
        <w:t xml:space="preserve"> Process Flow</w:t>
      </w:r>
      <w:bookmarkEnd w:id="94"/>
    </w:p>
    <w:p w14:paraId="5D300369" w14:textId="77777777" w:rsidR="00942224" w:rsidRDefault="00A77361" w:rsidP="005D56CA">
      <w:pPr>
        <w:pStyle w:val="BodyText"/>
        <w:jc w:val="center"/>
        <w:rPr>
          <w:b/>
        </w:rPr>
      </w:pPr>
      <w:r w:rsidRPr="00A75EE5">
        <w:rPr>
          <w:b/>
          <w:noProof/>
        </w:rPr>
        <mc:AlternateContent>
          <mc:Choice Requires="wpc">
            <w:drawing>
              <wp:inline distT="0" distB="0" distL="0" distR="0" wp14:anchorId="212B8024" wp14:editId="764BFEF4">
                <wp:extent cx="5158105" cy="5267325"/>
                <wp:effectExtent l="0" t="0" r="0" b="0"/>
                <wp:docPr id="142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099F9" w14:textId="77777777" w:rsidR="007C6B36" w:rsidRPr="00077324" w:rsidRDefault="007C6B36" w:rsidP="00A77361">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907"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08"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74771F" w14:textId="77777777" w:rsidR="007C6B36" w:rsidRPr="00077324" w:rsidRDefault="007C6B36" w:rsidP="00A77361">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909"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10"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11"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912" name="Group 120"/>
                        <wpg:cNvGrpSpPr>
                          <a:grpSpLocks/>
                        </wpg:cNvGrpSpPr>
                        <wpg:grpSpPr bwMode="auto">
                          <a:xfrm>
                            <a:off x="993140" y="958850"/>
                            <a:ext cx="304165" cy="197485"/>
                            <a:chOff x="5175" y="7275"/>
                            <a:chExt cx="480" cy="405"/>
                          </a:xfrm>
                        </wpg:grpSpPr>
                        <wps:wsp>
                          <wps:cNvPr id="913"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4"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F509C7" w14:textId="77777777" w:rsidR="007C6B36" w:rsidRPr="00077324" w:rsidRDefault="007C6B36" w:rsidP="00A77361">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917"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8"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6" name="Text Box 146"/>
                        <wps:cNvSpPr txBox="1">
                          <a:spLocks noChangeArrowheads="1"/>
                        </wps:cNvSpPr>
                        <wps:spPr bwMode="auto">
                          <a:xfrm>
                            <a:off x="1181735" y="1280160"/>
                            <a:ext cx="2313940"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888BA" w14:textId="1BDFB125" w:rsidR="007C6B36" w:rsidRPr="00077324" w:rsidRDefault="007C6B36" w:rsidP="00A77361">
                              <w:pPr>
                                <w:pStyle w:val="BodyText"/>
                                <w:rPr>
                                  <w:sz w:val="22"/>
                                  <w:szCs w:val="22"/>
                                </w:rPr>
                              </w:pPr>
                              <w:r w:rsidRPr="00E10C0E">
                                <w:rPr>
                                  <w:sz w:val="16"/>
                                  <w:szCs w:val="16"/>
                                </w:rPr>
                                <w:t xml:space="preserve">Register </w:t>
                              </w:r>
                              <w:r>
                                <w:rPr>
                                  <w:sz w:val="16"/>
                                  <w:szCs w:val="16"/>
                                </w:rPr>
                                <w:t xml:space="preserve">Medical </w:t>
                              </w:r>
                              <w:r w:rsidRPr="00E10C0E">
                                <w:rPr>
                                  <w:sz w:val="16"/>
                                  <w:szCs w:val="16"/>
                                </w:rPr>
                                <w:t>Device (Device, Patient)</w:t>
                              </w:r>
                              <w:r>
                                <w:rPr>
                                  <w:sz w:val="16"/>
                                  <w:szCs w:val="16"/>
                                </w:rPr>
                                <w:t xml:space="preserve"> </w:t>
                              </w:r>
                              <w:r w:rsidRPr="00E10C0E">
                                <w:rPr>
                                  <w:sz w:val="16"/>
                                  <w:szCs w:val="16"/>
                                </w:rPr>
                                <w:t>[PCC</w:t>
                              </w:r>
                              <w:r>
                                <w:rPr>
                                  <w:sz w:val="16"/>
                                  <w:szCs w:val="16"/>
                                </w:rPr>
                                <w:t>-50</w:t>
                              </w:r>
                              <w:r w:rsidRPr="00E10C0E">
                                <w:rPr>
                                  <w:sz w:val="16"/>
                                  <w:szCs w:val="16"/>
                                </w:rPr>
                                <w:t>]</w:t>
                              </w:r>
                            </w:p>
                          </w:txbxContent>
                        </wps:txbx>
                        <wps:bodyPr rot="0" vert="horz" wrap="square" lIns="0" tIns="0" rIns="0" bIns="0" anchor="t" anchorCtr="0" upright="1">
                          <a:noAutofit/>
                        </wps:bodyPr>
                      </wps:wsp>
                      <wps:wsp>
                        <wps:cNvPr id="927"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E6A9DA" w14:textId="77777777" w:rsidR="007C6B36" w:rsidRPr="00432758" w:rsidRDefault="007C6B36" w:rsidP="00A77361">
                              <w:pPr>
                                <w:pStyle w:val="BodyText"/>
                                <w:rPr>
                                  <w:sz w:val="14"/>
                                  <w:szCs w:val="14"/>
                                </w:rPr>
                              </w:pPr>
                              <w:r w:rsidRPr="00432758">
                                <w:rPr>
                                  <w:sz w:val="14"/>
                                  <w:szCs w:val="14"/>
                                </w:rPr>
                                <w:t>Scan Patient and Device</w:t>
                              </w:r>
                            </w:p>
                          </w:txbxContent>
                        </wps:txbx>
                        <wps:bodyPr rot="0" vert="horz" wrap="square" lIns="0" tIns="0" rIns="0" bIns="0" anchor="t" anchorCtr="0" upright="1">
                          <a:noAutofit/>
                        </wps:bodyPr>
                      </wps:wsp>
                      <wps:wsp>
                        <wps:cNvPr id="1408"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9"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0" name="Text Box 320"/>
                        <wps:cNvSpPr txBox="1">
                          <a:spLocks noChangeArrowheads="1"/>
                        </wps:cNvSpPr>
                        <wps:spPr bwMode="auto">
                          <a:xfrm>
                            <a:off x="1095375" y="1971675"/>
                            <a:ext cx="251333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A1BA10" w14:textId="44EA35E1" w:rsidR="007C6B36" w:rsidRPr="00077324" w:rsidRDefault="007C6B36" w:rsidP="00A77361">
                              <w:pPr>
                                <w:pStyle w:val="BodyText"/>
                                <w:rPr>
                                  <w:sz w:val="22"/>
                                  <w:szCs w:val="22"/>
                                </w:rPr>
                              </w:pPr>
                              <w:r w:rsidRPr="00E10C0E">
                                <w:rPr>
                                  <w:sz w:val="16"/>
                                  <w:szCs w:val="16"/>
                                </w:rPr>
                                <w:t>Start P</w:t>
                              </w:r>
                              <w:r>
                                <w:rPr>
                                  <w:sz w:val="16"/>
                                  <w:szCs w:val="16"/>
                                </w:rPr>
                                <w:t>oint-of-Care D</w:t>
                              </w:r>
                              <w:r w:rsidRPr="00E10C0E">
                                <w:rPr>
                                  <w:sz w:val="16"/>
                                  <w:szCs w:val="16"/>
                                </w:rPr>
                                <w:t>evice Procedure (Procedure, Device, Patient) [PCC</w:t>
                              </w:r>
                              <w:r>
                                <w:rPr>
                                  <w:sz w:val="16"/>
                                  <w:szCs w:val="16"/>
                                </w:rPr>
                                <w:t>-52</w:t>
                              </w:r>
                              <w:r w:rsidRPr="00E10C0E">
                                <w:rPr>
                                  <w:sz w:val="16"/>
                                  <w:szCs w:val="16"/>
                                </w:rPr>
                                <w:t>]</w:t>
                              </w:r>
                            </w:p>
                          </w:txbxContent>
                        </wps:txbx>
                        <wps:bodyPr rot="0" vert="horz" wrap="square" lIns="0" tIns="0" rIns="0" bIns="0" anchor="t" anchorCtr="0" upright="1">
                          <a:noAutofit/>
                        </wps:bodyPr>
                      </wps:wsp>
                      <wps:wsp>
                        <wps:cNvPr id="1411"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2"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3" name="Text Box 324"/>
                        <wps:cNvSpPr txBox="1">
                          <a:spLocks noChangeArrowheads="1"/>
                        </wps:cNvSpPr>
                        <wps:spPr bwMode="auto">
                          <a:xfrm>
                            <a:off x="1181735" y="3909695"/>
                            <a:ext cx="22078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73AF8F" w14:textId="6821E562" w:rsidR="007C6B36" w:rsidRPr="00077324" w:rsidRDefault="007C6B36" w:rsidP="00A77361">
                              <w:pPr>
                                <w:pStyle w:val="BodyText"/>
                                <w:rPr>
                                  <w:sz w:val="22"/>
                                  <w:szCs w:val="22"/>
                                </w:rPr>
                              </w:pPr>
                              <w:r w:rsidRPr="00E10C0E">
                                <w:rPr>
                                  <w:sz w:val="16"/>
                                  <w:szCs w:val="16"/>
                                </w:rPr>
                                <w:t>Complete P</w:t>
                              </w:r>
                              <w:r>
                                <w:rPr>
                                  <w:sz w:val="16"/>
                                  <w:szCs w:val="16"/>
                                </w:rPr>
                                <w:t xml:space="preserve">oint-of-Care </w:t>
                              </w:r>
                              <w:r w:rsidRPr="00E10C0E">
                                <w:rPr>
                                  <w:sz w:val="16"/>
                                  <w:szCs w:val="16"/>
                                </w:rPr>
                                <w:t>Device Procedure (Procedure, Device, Patient) [PCC</w:t>
                              </w:r>
                              <w:r>
                                <w:rPr>
                                  <w:sz w:val="16"/>
                                  <w:szCs w:val="16"/>
                                </w:rPr>
                                <w:t>-53</w:t>
                              </w:r>
                              <w:r w:rsidRPr="00E10C0E">
                                <w:rPr>
                                  <w:sz w:val="16"/>
                                  <w:szCs w:val="16"/>
                                </w:rPr>
                                <w:t>]</w:t>
                              </w:r>
                            </w:p>
                          </w:txbxContent>
                        </wps:txbx>
                        <wps:bodyPr rot="0" vert="horz" wrap="square" lIns="0" tIns="0" rIns="0" bIns="0" anchor="t" anchorCtr="0" upright="1">
                          <a:noAutofit/>
                        </wps:bodyPr>
                      </wps:wsp>
                      <wps:wsp>
                        <wps:cNvPr id="1414"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5"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6"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417"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8"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9"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0" name="Text Box 447"/>
                        <wps:cNvSpPr txBox="1">
                          <a:spLocks noChangeArrowheads="1"/>
                        </wps:cNvSpPr>
                        <wps:spPr bwMode="auto">
                          <a:xfrm>
                            <a:off x="1403985" y="2774950"/>
                            <a:ext cx="198564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2B0BD8" w14:textId="07289B64" w:rsidR="007C6B36" w:rsidRPr="00077324" w:rsidRDefault="007C6B36" w:rsidP="005D56CA">
                              <w:pPr>
                                <w:pStyle w:val="BodyText"/>
                                <w:jc w:val="center"/>
                                <w:rPr>
                                  <w:sz w:val="22"/>
                                  <w:szCs w:val="22"/>
                                </w:rPr>
                              </w:pPr>
                              <w:r w:rsidRPr="00E10C0E">
                                <w:rPr>
                                  <w:sz w:val="16"/>
                                  <w:szCs w:val="16"/>
                                </w:rPr>
                                <w:t>Search Medical Devices</w:t>
                              </w:r>
                              <w:r>
                                <w:rPr>
                                  <w:sz w:val="16"/>
                                  <w:szCs w:val="16"/>
                                </w:rPr>
                                <w:t xml:space="preserve"> [PCC-51]</w:t>
                              </w:r>
                              <w:r w:rsidRPr="00E10C0E">
                                <w:rPr>
                                  <w:sz w:val="16"/>
                                  <w:szCs w:val="16"/>
                                </w:rPr>
                                <w:t xml:space="preserve"> or Search </w:t>
                              </w:r>
                              <w:r>
                                <w:rPr>
                                  <w:sz w:val="16"/>
                                  <w:szCs w:val="16"/>
                                </w:rPr>
                                <w:t xml:space="preserve">Point-of-Care </w:t>
                              </w:r>
                              <w:r w:rsidRPr="00E10C0E">
                                <w:rPr>
                                  <w:sz w:val="16"/>
                                  <w:szCs w:val="16"/>
                                </w:rPr>
                                <w:t>Device Procedure [PCC</w:t>
                              </w:r>
                              <w:r>
                                <w:rPr>
                                  <w:sz w:val="16"/>
                                  <w:szCs w:val="16"/>
                                </w:rPr>
                                <w:t>-54</w:t>
                              </w:r>
                              <w:r w:rsidRPr="00E10C0E">
                                <w:rPr>
                                  <w:sz w:val="16"/>
                                  <w:szCs w:val="16"/>
                                </w:rPr>
                                <w:t>]</w:t>
                              </w:r>
                            </w:p>
                          </w:txbxContent>
                        </wps:txbx>
                        <wps:bodyPr rot="0" vert="horz" wrap="square" lIns="0" tIns="0" rIns="0" bIns="0" anchor="t" anchorCtr="0" upright="1">
                          <a:noAutofit/>
                        </wps:bodyPr>
                      </wps:wsp>
                      <wps:wsp>
                        <wps:cNvPr id="1421"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12B8024" id="_x0000_s1066"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">
                <v:shape id="_x0000_s1067" type="#_x0000_t75" style="position:absolute;width:51581;height:52673;visibility:visible;mso-wrap-style:square">
                  <v:fill o:detectmouseclick="t"/>
                  <v:path o:connecttype="none"/>
                </v:shape>
                <v:shape id="Text Box 109" o:spid="_x0000_s1068"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346099F9" w14:textId="77777777" w:rsidR="007C6B36" w:rsidRPr="00077324" w:rsidRDefault="007C6B36" w:rsidP="00A77361">
                        <w:pPr>
                          <w:pStyle w:val="BodyText"/>
                          <w:jc w:val="center"/>
                          <w:rPr>
                            <w:sz w:val="22"/>
                            <w:szCs w:val="22"/>
                          </w:rPr>
                        </w:pPr>
                        <w:r w:rsidRPr="001B3F7E">
                          <w:rPr>
                            <w:b/>
                            <w:sz w:val="22"/>
                            <w:szCs w:val="22"/>
                          </w:rPr>
                          <w:t>Medical Device Requester</w:t>
                        </w:r>
                      </w:p>
                    </w:txbxContent>
                  </v:textbox>
                </v:shape>
                <v:line id="Line 110" o:spid="_x0000_s1069"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JM9MMAAADcAAAADwAAAGRycy9kb3ducmV2LnhtbESPQWvCQBSE70L/w/IK3nSj0KrRTZBi&#10;pZRejHp/yT43wezbkN1q+u+7hYLHYWa+YTb5YFtxo943jhXMpgkI4srpho2C0/F9sgThA7LG1jEp&#10;+CEPefY02mCq3Z0PdCuCERHCPkUFdQhdKqWvarLop64jjt7F9RZDlL2Rusd7hNtWzpPkVVpsOC7U&#10;2NFbTdW1+LYKyt32bD7L887O+UvvzUtRsiyUGj8P2zWIQEN4hP/bH1rBKlnA35l4BGT2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STPTDAAAA3AAAAA8AAAAAAAAAAAAA&#10;AAAAoQIAAGRycy9kb3ducmV2LnhtbFBLBQYAAAAABAAEAPkAAACRAwAAAAA=&#10;">
                  <v:stroke dashstyle="dash"/>
                </v:line>
                <v:shape id="Text Box 111" o:spid="_x0000_s1070"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sEA&#10;AADcAAAADwAAAGRycy9kb3ducmV2LnhtbERPTYvCMBC9C/6HMMJeZJuuB9HaKK7uggc96IrnoRnb&#10;YjMpSbT1328OgsfH+85XvWnEg5yvLSv4SlIQxIXVNZcKzn+/nzMQPiBrbCyTgid5WC2HgxwzbTs+&#10;0uMUShFD2GeooAqhzaT0RUUGfWJb4shdrTMYInSl1A67GG4aOUnTqTRYc2yosKVNRcXtdDcKplt3&#10;7468GW/PP3s8tOXk8v28KPUx6tcLEIH68Ba/3DutYJ7Gt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P4z7BAAAA3AAAAA8AAAAAAAAAAAAAAAAAmAIAAGRycy9kb3du&#10;cmV2LnhtbFBLBQYAAAAABAAEAPUAAACGAwAAAAA=&#10;" stroked="f">
                  <v:textbox inset="0,0,0,0">
                    <w:txbxContent>
                      <w:p w14:paraId="0674771F" w14:textId="77777777" w:rsidR="007C6B36" w:rsidRPr="00077324" w:rsidRDefault="007C6B36" w:rsidP="00A77361">
                        <w:pPr>
                          <w:pStyle w:val="BodyText"/>
                          <w:jc w:val="center"/>
                          <w:rPr>
                            <w:sz w:val="22"/>
                            <w:szCs w:val="22"/>
                          </w:rPr>
                        </w:pPr>
                        <w:r w:rsidRPr="001B3F7E">
                          <w:rPr>
                            <w:b/>
                            <w:sz w:val="22"/>
                            <w:szCs w:val="22"/>
                          </w:rPr>
                          <w:t>Medical Device Reporter</w:t>
                        </w:r>
                      </w:p>
                    </w:txbxContent>
                  </v:textbox>
                </v:shape>
                <v:line id="Line 112" o:spid="_x0000_s1071"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F9HcIAAADcAAAADwAAAGRycy9kb3ducmV2LnhtbESPQYvCMBSE78L+h/AWvGm6wop2jSKL&#10;LiJerOv9tXmmxealNFHrvzeC4HGYmW+Y2aKztbhS6yvHCr6GCQjiwumKjYL/w3owAeEDssbaMSm4&#10;k4fF/KM3w1S7G+/pmgUjIoR9igrKEJpUSl+UZNEPXUMcvZNrLYYoWyN1i7cIt7UcJclYWqw4LpTY&#10;0G9JxTm7WAX5ank02/y4siPe6T/zneUsM6X6n93yB0SgLrzDr/ZGK5gmU3ieiUdA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EF9HcIAAADcAAAADwAAAAAAAAAAAAAA&#10;AAChAgAAZHJzL2Rvd25yZXYueG1sUEsFBgAAAAAEAAQA+QAAAJADAAAAAA==&#10;">
                  <v:stroke dashstyle="dash"/>
                </v:line>
                <v:rect id="Rectangle 115" o:spid="_x0000_s1072"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wfMEA&#10;AADcAAAADwAAAGRycy9kb3ducmV2LnhtbERPu27CMBTdK/EP1kXqVhxAQpBiEGoFKmMIC9ttfEkC&#10;8XUUO4/26/GAxHh03uvtYCrRUeNKywqmkwgEcWZ1ybmCc7r/WIJwHlljZZkU/JGD7Wb0tsZY254T&#10;6k4+FyGEXYwKCu/rWEqXFWTQTWxNHLirbQz6AJtc6gb7EG4qOYuihTRYcmgosKavgrL7qTUKfsvZ&#10;Gf+T9BCZ1X7uj0N6ay/fSr2Ph90nCE+Df4mf7h+tYDUN88OZc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osHzBAAAA3AAAAA8AAAAAAAAAAAAAAAAAmAIAAGRycy9kb3du&#10;cmV2LnhtbFBLBQYAAAAABAAEAPUAAACGAwAAAAA=&#10;"/>
                <v:line id="Line 117" o:spid="_x0000_s1073"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nxsMAAADcAAAADwAAAGRycy9kb3ducmV2LnhtbESPQWvCQBSE74X+h+UJvdVNhEobXUWK&#10;liJeGpv7S/a5CWbfhuyq8d+7guBxmJlvmPlysK04U+8bxwrScQKCuHK6YaPgf795/wThA7LG1jEp&#10;uJKH5eL1ZY6Zdhf+o3MejIgQ9hkqqEPoMil9VZNFP3YdcfQOrrcYouyN1D1eIty2cpIkU2mx4bhQ&#10;Y0ffNVXH/GQVlOtVYbZlsbYT3ukf85GXLHOl3kbDagYi0BCe4Uf7Vyv4SlO4n4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u58bDAAAA3AAAAA8AAAAAAAAAAAAA&#10;AAAAoQIAAGRycy9kb3ducmV2LnhtbFBLBQYAAAAABAAEAPkAAACRAwAAAAA=&#10;">
                  <v:stroke dashstyle="dash"/>
                </v:line>
                <v:group id="Group 120" o:spid="_x0000_s1074"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51uXsQAAADcAAAADwAAAGRycy9kb3ducmV2LnhtbESPQYvCMBSE78L+h/AW&#10;vGlaF2WtRhHZFQ8iqAvi7dE822LzUppsW/+9EQSPw8x8w8yXnSlFQ7UrLCuIhxEI4tTqgjMFf6ff&#10;wTcI55E1lpZJwZ0cLBcfvTkm2rZ8oOboMxEg7BJUkHtfJVK6NCeDbmgr4uBdbW3QB1lnUtfYBrgp&#10;5SiKJtJgwWEhx4rWOaW3479RsGmxXX3FP83udl3fL6fx/ryLSan+Z7eagfDU+Xf41d5qBd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51uXsQAAADcAAAA&#10;DwAAAAAAAAAAAAAAAACqAgAAZHJzL2Rvd25yZXYueG1sUEsFBgAAAAAEAAQA+gAAAJsDAAAAAA==&#10;">
                  <v:line id="Line 121" o:spid="_x0000_s107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MIDMUAAADcAAAADwAAAGRycy9kb3ducmV2LnhtbESPQWvCQBSE7wX/w/KE3pqNtohGVxFB&#10;KC0IpgY8PrPPJJh9G7Jbk/rrXUHocZiZb5jFqje1uFLrKssKRlEMgji3uuJCweFn+zYF4Tyyxtoy&#10;KfgjB6vl4GWBibYd7+ma+kIECLsEFZTeN4mULi/JoItsQxy8s20N+iDbQuoWuwA3tRzH8UQarDgs&#10;lNjQpqT8kv4aBSg3Nz/d998fs8zI4249yU63L6Veh/16DsJT7//Dz/anVjAbvcPjTDg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MIDMUAAADcAAAADwAAAAAAAAAA&#10;AAAAAAChAgAAZHJzL2Rvd25yZXYueG1sUEsFBgAAAAAEAAQA+QAAAJMDAAAAAA==&#10;">
                    <v:stroke startarrow="block"/>
                  </v:line>
                  <v:line id="Line 122" o:spid="_x0000_s107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FITMYAAADcAAAADwAAAGRycy9kb3ducmV2LnhtbESPQWsCMRSE70L/Q3iFXqRmFSm6GkUK&#10;ggcvtWWlt9fNc7Ps5mWbRN3++0YQPA4z8w2zXPe2FRfyoXasYDzKQBCXTtdcKfj63L7OQISIrLF1&#10;TAr+KMB69TRYYq7dlT/ocoiVSBAOOSowMXa5lKE0ZDGMXEecvJPzFmOSvpLa4zXBbSsnWfYmLdac&#10;Fgx29G6obA5nq0DO9sNfv/mZNkVzPM5NURbd916pl+d+swARqY+P8L290wrm4ynczq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hSEzGAAAA3AAAAA8AAAAAAAAA&#10;AAAAAAAAoQIAAGRycy9kb3ducmV2LnhtbFBLBQYAAAAABAAEAPkAAACUAwAAAAA=&#10;"/>
                  <v:line id="Line 123" o:spid="_x0000_s107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lsqMcAAADcAAAADwAAAGRycy9kb3ducmV2LnhtbESPQWvCQBSE74X+h+UVeqsbLYY2uopY&#10;CtpDUVtoj8/sM4lm34bdNUn/vSsUPA4z8w0znfemFi05X1lWMBwkIIhzqysuFHx/vT+9gPABWWNt&#10;mRT8kYf57P5uipm2HW+p3YVCRAj7DBWUITSZlD4vyaAf2IY4egfrDIYoXSG1wy7CTS1HSZJKgxXH&#10;hRIbWpaUn3Zno+DzeZO2i/XHqv9Zp/v8bbv/PXZOqceHfjEBEagPt/B/e6UVvA7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SWyoxwAAANwAAAAPAAAAAAAA&#10;AAAAAAAAAKECAABkcnMvZG93bnJldi54bWxQSwUGAAAAAAQABAD5AAAAlQMAAAAA&#10;"/>
                </v:group>
                <v:shape id="Text Box 131" o:spid="_x0000_s1078"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VECsUA&#10;AADcAAAADwAAAGRycy9kb3ducmV2LnhtbESPzYvCMBTE7wv+D+EJXhZN9VDWrlHWL/DgHvzA86N5&#10;25ZtXkoSbf3vjSB4HGbmN8xs0Zla3Mj5yrKC8SgBQZxbXXGh4HzaDr9A+ICssbZMCu7kYTHvfcww&#10;07blA92OoRARwj5DBWUITSalz0sy6Ee2IY7en3UGQ5SukNphG+GmlpMkSaXBiuNCiQ2tSsr/j1ej&#10;IF27a3vg1ef6vNnjb1NMLsv7RalBv/v5BhGoC+/wq73TCqbjFJ5n4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UQKxQAAANwAAAAPAAAAAAAAAAAAAAAAAJgCAABkcnMv&#10;ZG93bnJldi54bWxQSwUGAAAAAAQABAD1AAAAigMAAAAA&#10;" stroked="f">
                  <v:textbox inset="0,0,0,0">
                    <w:txbxContent>
                      <w:p w14:paraId="59F509C7" w14:textId="77777777" w:rsidR="007C6B36" w:rsidRPr="00077324" w:rsidRDefault="007C6B36" w:rsidP="00A77361">
                        <w:pPr>
                          <w:pStyle w:val="BodyText"/>
                          <w:jc w:val="center"/>
                          <w:rPr>
                            <w:sz w:val="22"/>
                            <w:szCs w:val="22"/>
                          </w:rPr>
                        </w:pPr>
                        <w:r w:rsidRPr="001B3F7E">
                          <w:rPr>
                            <w:b/>
                            <w:sz w:val="22"/>
                            <w:szCs w:val="22"/>
                          </w:rPr>
                          <w:t>Medical Device Server</w:t>
                        </w:r>
                      </w:p>
                    </w:txbxContent>
                  </v:textbox>
                </v:shape>
                <v:line id="Line 138" o:spid="_x0000_s1079"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BDb8UAAADcAAAADwAAAGRycy9kb3ducmV2LnhtbESPQWsCMRSE7wX/Q3iCt5rdUlxdjVIK&#10;heKh6Fp6fmyeu4ublyWJGv31jVDocZiZb5jVJppeXMj5zrKCfJqBIK6t7rhR8H34eJ6D8AFZY2+Z&#10;FNzIw2Y9elphqe2V93SpQiMShH2JCtoQhlJKX7dk0E/tQJy8o3UGQ5KukdrhNcFNL1+ybCYNdpwW&#10;WhzovaX6VJ2Ngupr536Kxe31eD/L/SzGbRHyrVKTcXxbgggUw3/4r/2pFSzyAh5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BDb8UAAADcAAAADwAAAAAAAAAA&#10;AAAAAAChAgAAZHJzL2Rvd25yZXYueG1sUEsFBgAAAAAEAAQA+QAAAJMDAAAAAA==&#10;">
                  <v:stroke startarrow="block"/>
                </v:line>
                <v:rect id="Rectangle 145" o:spid="_x0000_s1080"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68esEA&#10;AADcAAAADwAAAGRycy9kb3ducmV2LnhtbERPu27CMBTdK/EP1kXqVhxAQpBiEGoFKmMIC9ttfEkC&#10;8XUUO4/26/GAxHh03uvtYCrRUeNKywqmkwgEcWZ1ybmCc7r/WIJwHlljZZkU/JGD7Wb0tsZY254T&#10;6k4+FyGEXYwKCu/rWEqXFWTQTWxNHLirbQz6AJtc6gb7EG4qOYuihTRYcmgosKavgrL7qTUKfsvZ&#10;Gf+T9BCZ1X7uj0N6ay/fSr2Ph90nCE+Df4mf7h+tYDUNa8OZc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evHrBAAAA3AAAAA8AAAAAAAAAAAAAAAAAmAIAAGRycy9kb3du&#10;cmV2LnhtbFBLBQYAAAAABAAEAPUAAACGAwAAAAA=&#10;"/>
                <v:shape id="Text Box 146" o:spid="_x0000_s1081" type="#_x0000_t202" style="position:absolute;left:11817;top:12801;width:23139;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mOt8UA&#10;AADcAAAADwAAAGRycy9kb3ducmV2LnhtbESPT4vCMBTE7wt+h/AEL4um20PZrUbxzwp7cA+64vnR&#10;PNti81KSaOu33wiCx2FmfsPMFr1pxI2cry0r+JgkIIgLq2suFRz/tuNPED4ga2wsk4I7eVjMB28z&#10;zLXteE+3QyhFhLDPUUEVQptL6YuKDPqJbYmjd7bOYIjSlVI77CLcNDJNkkwarDkuVNjSuqLicrga&#10;BdnGXbs9r983x+8d/rZlelrdT0qNhv1yCiJQH17hZ/tHK/hKM3ici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Y63xQAAANwAAAAPAAAAAAAAAAAAAAAAAJgCAABkcnMv&#10;ZG93bnJldi54bWxQSwUGAAAAAAQABAD1AAAAigMAAAAA&#10;" stroked="f">
                  <v:textbox inset="0,0,0,0">
                    <w:txbxContent>
                      <w:p w14:paraId="132888BA" w14:textId="1BDFB125" w:rsidR="007C6B36" w:rsidRPr="00077324" w:rsidRDefault="007C6B36" w:rsidP="00A77361">
                        <w:pPr>
                          <w:pStyle w:val="BodyText"/>
                          <w:rPr>
                            <w:sz w:val="22"/>
                            <w:szCs w:val="22"/>
                          </w:rPr>
                        </w:pPr>
                        <w:r w:rsidRPr="00E10C0E">
                          <w:rPr>
                            <w:sz w:val="16"/>
                            <w:szCs w:val="16"/>
                          </w:rPr>
                          <w:t xml:space="preserve">Register </w:t>
                        </w:r>
                        <w:r>
                          <w:rPr>
                            <w:sz w:val="16"/>
                            <w:szCs w:val="16"/>
                          </w:rPr>
                          <w:t xml:space="preserve">Medical </w:t>
                        </w:r>
                        <w:r w:rsidRPr="00E10C0E">
                          <w:rPr>
                            <w:sz w:val="16"/>
                            <w:szCs w:val="16"/>
                          </w:rPr>
                          <w:t>Device (Device, Patient)</w:t>
                        </w:r>
                        <w:r>
                          <w:rPr>
                            <w:sz w:val="16"/>
                            <w:szCs w:val="16"/>
                          </w:rPr>
                          <w:t xml:space="preserve"> </w:t>
                        </w:r>
                        <w:r w:rsidRPr="00E10C0E">
                          <w:rPr>
                            <w:sz w:val="16"/>
                            <w:szCs w:val="16"/>
                          </w:rPr>
                          <w:t>[PCC</w:t>
                        </w:r>
                        <w:r>
                          <w:rPr>
                            <w:sz w:val="16"/>
                            <w:szCs w:val="16"/>
                          </w:rPr>
                          <w:t>-50</w:t>
                        </w:r>
                        <w:r w:rsidRPr="00E10C0E">
                          <w:rPr>
                            <w:sz w:val="16"/>
                            <w:szCs w:val="16"/>
                          </w:rPr>
                          <w:t>]</w:t>
                        </w:r>
                      </w:p>
                    </w:txbxContent>
                  </v:textbox>
                </v:shape>
                <v:shape id="Text Box 147" o:spid="_x0000_s1082"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UrLMYA&#10;AADcAAAADwAAAGRycy9kb3ducmV2LnhtbESPS2/CMBCE75X4D9YicanAaQ4UAgZRHlIP5cBDnFfx&#10;kkTE68g2JPx7XKlSj6OZ+UYzX3amFg9yvrKs4GOUgCDOra64UHA+7YYTED4ga6wtk4IneVguem9z&#10;zLRt+UCPYyhEhLDPUEEZQpNJ6fOSDPqRbYijd7XOYIjSFVI7bCPc1DJNkrE0WHFcKLGhdUn57Xg3&#10;CsYbd28PvH7fnLc/uG+K9PL1vCg16HerGYhAXfgP/7W/tYJp+gm/Z+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UrLMYAAADcAAAADwAAAAAAAAAAAAAAAACYAgAAZHJz&#10;L2Rvd25yZXYueG1sUEsFBgAAAAAEAAQA9QAAAIsDAAAAAA==&#10;" stroked="f">
                  <v:textbox inset="0,0,0,0">
                    <w:txbxContent>
                      <w:p w14:paraId="70E6A9DA" w14:textId="77777777" w:rsidR="007C6B36" w:rsidRPr="00432758" w:rsidRDefault="007C6B36" w:rsidP="00A77361">
                        <w:pPr>
                          <w:pStyle w:val="BodyText"/>
                          <w:rPr>
                            <w:sz w:val="14"/>
                            <w:szCs w:val="14"/>
                          </w:rPr>
                        </w:pPr>
                        <w:r w:rsidRPr="00432758">
                          <w:rPr>
                            <w:sz w:val="14"/>
                            <w:szCs w:val="14"/>
                          </w:rPr>
                          <w:t>Scan Patient and Device</w:t>
                        </w:r>
                      </w:p>
                    </w:txbxContent>
                  </v:textbox>
                </v:shape>
                <v:line id="Line 148" o:spid="_x0000_s1083"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u8kMYAAADdAAAADwAAAGRycy9kb3ducmV2LnhtbESPQUsDMRCF70L/Q5iCN5utiG23TUvp&#10;InhQoa14nm7GzeJmsmziNv575yB4m+G9ee+bzS77To00xDawgfmsAEVcB9tyY+D9/HS3BBUTssUu&#10;MBn4oQi77eRmg6UNVz7SeEqNkhCOJRpwKfWl1rF25DHOQk8s2mcYPCZZh0bbAa8S7jt9XxSP2mPL&#10;0uCwp4Oj+uv07Q0sXHXUC129nN+qsZ2v8mv+uKyMuZ3m/RpUopz+zX/Xz1bwHwrBlW9kBL3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bvJDGAAAA3QAAAA8AAAAAAAAA&#10;AAAAAAAAoQIAAGRycy9kb3ducmV2LnhtbFBLBQYAAAAABAAEAPkAAACUAwAAAAA=&#10;">
                  <v:stroke endarrow="block"/>
                </v:line>
                <v:line id="Line 149" o:spid="_x0000_s1084"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mBusYAAADdAAAADwAAAGRycy9kb3ducmV2LnhtbESPQWvCQBCF74L/YRmhl1B3rUVq6ira&#10;VhDEQ20PPQ7ZaRLMzobsVNN/3xUK3mZ473vzZrHqfaPO1MU6sIXJ2IAiLoKrubTw+bG9fwIVBdlh&#10;E5gs/FKE1XI4WGDuwoXf6XyUUqUQjjlaqETaXOtYVOQxjkNLnLTv0HmUtHaldh1eUrhv9IMxM+2x&#10;5nShwpZeKipOxx+famwP/DqdZhuvs2xOb1+yN1qsvRv162dQQr3czP/0ziXu0czh+k0a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5gbrGAAAA3QAAAA8AAAAAAAAA&#10;AAAAAAAAoQIAAGRycy9kb3ducmV2LnhtbFBLBQYAAAAABAAEAPkAAACUAwAAAAA=&#10;">
                  <v:stroke endarrow="block"/>
                </v:line>
                <v:shape id="Text Box 320" o:spid="_x0000_s1085" type="#_x0000_t202" style="position:absolute;left:10953;top:19716;width:2513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IYcYA&#10;AADdAAAADwAAAGRycy9kb3ducmV2LnhtbESPT2vCQBDF74V+h2UKvZS6UUQkdZVWW/CgB//geciO&#10;STA7G3ZXE7995yB4m+G9ee83s0XvGnWjEGvPBoaDDBRx4W3NpYHj4e9zCiomZIuNZzJwpwiL+evL&#10;DHPrO97RbZ9KJSEcczRQpdTmWseiIodx4Fti0c4+OEyyhlLbgJ2Eu0aPsmyiHdYsDRW2tKyouOyv&#10;zsBkFa7djpcfq+PvBrdtOTr93E/GvL/131+gEvXpaX5cr63gj4fCL9/IC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kIYcYAAADdAAAADwAAAAAAAAAAAAAAAACYAgAAZHJz&#10;L2Rvd25yZXYueG1sUEsFBgAAAAAEAAQA9QAAAIsDAAAAAA==&#10;" stroked="f">
                  <v:textbox inset="0,0,0,0">
                    <w:txbxContent>
                      <w:p w14:paraId="47A1BA10" w14:textId="44EA35E1" w:rsidR="007C6B36" w:rsidRPr="00077324" w:rsidRDefault="007C6B36" w:rsidP="00A77361">
                        <w:pPr>
                          <w:pStyle w:val="BodyText"/>
                          <w:rPr>
                            <w:sz w:val="22"/>
                            <w:szCs w:val="22"/>
                          </w:rPr>
                        </w:pPr>
                        <w:r w:rsidRPr="00E10C0E">
                          <w:rPr>
                            <w:sz w:val="16"/>
                            <w:szCs w:val="16"/>
                          </w:rPr>
                          <w:t>Start P</w:t>
                        </w:r>
                        <w:r>
                          <w:rPr>
                            <w:sz w:val="16"/>
                            <w:szCs w:val="16"/>
                          </w:rPr>
                          <w:t>oint-of-Care D</w:t>
                        </w:r>
                        <w:r w:rsidRPr="00E10C0E">
                          <w:rPr>
                            <w:sz w:val="16"/>
                            <w:szCs w:val="16"/>
                          </w:rPr>
                          <w:t>evice Procedure (Procedure, Device, Patient) [PCC</w:t>
                        </w:r>
                        <w:r>
                          <w:rPr>
                            <w:sz w:val="16"/>
                            <w:szCs w:val="16"/>
                          </w:rPr>
                          <w:t>-52</w:t>
                        </w:r>
                        <w:r w:rsidRPr="00E10C0E">
                          <w:rPr>
                            <w:sz w:val="16"/>
                            <w:szCs w:val="16"/>
                          </w:rPr>
                          <w:t>]</w:t>
                        </w:r>
                      </w:p>
                    </w:txbxContent>
                  </v:textbox>
                </v:shape>
                <v:rect id="Rectangle 321" o:spid="_x0000_s1086"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JQsQA&#10;AADdAAAADwAAAGRycy9kb3ducmV2LnhtbERPTWvCQBC9F/wPywjemk1ikZq6BmmxtEdNLt6m2WmS&#10;mp0N2VVTf71bEHqbx/ucVT6aTpxpcK1lBUkUgyCurG65VlAW28dnEM4ja+wsk4JfcpCvJw8rzLS9&#10;8I7Oe1+LEMIuQwWN930mpasaMugi2xMH7tsOBn2AQy31gJcQbjqZxvFCGmw5NDTY02tD1XF/Mgq+&#10;2rTE6654j81yO/efY/FzOrwpNZuOmxcQnkb/L767P3SY/5Qk8PdNOE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ZiULEAAAA3QAAAA8AAAAAAAAAAAAAAAAAmAIAAGRycy9k&#10;b3ducmV2LnhtbFBLBQYAAAAABAAEAPUAAACJAwAAAAA=&#10;"/>
                <v:rect id="Rectangle 323" o:spid="_x0000_s1087"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XNcQA&#10;AADdAAAADwAAAGRycy9kb3ducmV2LnhtbERPTWvCQBC9C/6HZQq96cZUSpu6iigRe0zipbdpdpqk&#10;zc6G7Eajv94tFHqbx/uc1WY0rThT7xrLChbzCARxaXXDlYJTkc5eQDiPrLG1TAqu5GCznk5WmGh7&#10;4YzOua9ECGGXoILa+y6R0pU1GXRz2xEH7sv2Bn2AfSV1j5cQbloZR9GzNNhwaKixo11N5U8+GAWf&#10;TXzCW1YcIvOaPvn3sfgePvZKPT6M2zcQnkb/L/5zH3WYv1zE8PtNO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LFzXEAAAA3QAAAA8AAAAAAAAAAAAAAAAAmAIAAGRycy9k&#10;b3ducmV2LnhtbFBLBQYAAAAABAAEAPUAAACJAwAAAAA=&#10;"/>
                <v:shape id="Text Box 324" o:spid="_x0000_s1088" type="#_x0000_t202" style="position:absolute;left:11817;top:39096;width:2207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WFsQA&#10;AADdAAAADwAAAGRycy9kb3ducmV2LnhtbERPyWrDMBC9F/IPYgK9lEaOW0Jwo4QkbqGH9pCFnAdr&#10;YptYIyPJS/6+KhR6m8dbZ7UZTSN6cr62rGA+S0AQF1bXXCo4nz6elyB8QNbYWCYFd/KwWU8eVphp&#10;O/CB+mMoRQxhn6GCKoQ2k9IXFRn0M9sSR+5qncEQoSuldjjEcNPINEkW0mDNsaHClvYVFbdjZxQs&#10;ctcNB94/5ef3L/xuy/Syu1+UepyO2zcQgcbwL/5zf+o4/3X+Ar/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rlhbEAAAA3QAAAA8AAAAAAAAAAAAAAAAAmAIAAGRycy9k&#10;b3ducmV2LnhtbFBLBQYAAAAABAAEAPUAAACJAwAAAAA=&#10;" stroked="f">
                  <v:textbox inset="0,0,0,0">
                    <w:txbxContent>
                      <w:p w14:paraId="1C73AF8F" w14:textId="6821E562" w:rsidR="007C6B36" w:rsidRPr="00077324" w:rsidRDefault="007C6B36" w:rsidP="00A77361">
                        <w:pPr>
                          <w:pStyle w:val="BodyText"/>
                          <w:rPr>
                            <w:sz w:val="22"/>
                            <w:szCs w:val="22"/>
                          </w:rPr>
                        </w:pPr>
                        <w:r w:rsidRPr="00E10C0E">
                          <w:rPr>
                            <w:sz w:val="16"/>
                            <w:szCs w:val="16"/>
                          </w:rPr>
                          <w:t>Complete P</w:t>
                        </w:r>
                        <w:r>
                          <w:rPr>
                            <w:sz w:val="16"/>
                            <w:szCs w:val="16"/>
                          </w:rPr>
                          <w:t xml:space="preserve">oint-of-Care </w:t>
                        </w:r>
                        <w:r w:rsidRPr="00E10C0E">
                          <w:rPr>
                            <w:sz w:val="16"/>
                            <w:szCs w:val="16"/>
                          </w:rPr>
                          <w:t>Device Procedure (Procedure, Device, Patient) [PCC</w:t>
                        </w:r>
                        <w:r>
                          <w:rPr>
                            <w:sz w:val="16"/>
                            <w:szCs w:val="16"/>
                          </w:rPr>
                          <w:t>-53</w:t>
                        </w:r>
                        <w:r w:rsidRPr="00E10C0E">
                          <w:rPr>
                            <w:sz w:val="16"/>
                            <w:szCs w:val="16"/>
                          </w:rPr>
                          <w:t>]</w:t>
                        </w:r>
                      </w:p>
                    </w:txbxContent>
                  </v:textbox>
                </v:shape>
                <v:rect id="Rectangle 325" o:spid="_x0000_s1089"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4q2sQA&#10;AADdAAAADwAAAGRycy9kb3ducmV2LnhtbERPTWvCQBC9F/wPywi9NRutlBqzilhS9Kjx0tuYHZO0&#10;2dmQXU3sr+8KBW/zeJ+TrgbTiCt1rrasYBLFIIgLq2suFRzz7OUdhPPIGhvLpOBGDlbL0VOKibY9&#10;7+l68KUIIewSVFB53yZSuqIigy6yLXHgzrYz6APsSqk77EO4aeQ0jt+kwZpDQ4UtbSoqfg4Xo+BU&#10;T4/4u88/YzPPXv1uyL8vXx9KPY+H9QKEp8E/xP/urQ7zZ5MZ3L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uKtrEAAAA3QAAAA8AAAAAAAAAAAAAAAAAmAIAAGRycy9k&#10;b3ducmV2LnhtbFBLBQYAAAAABAAEAPUAAACJAwAAAAA=&#10;"/>
                <v:rect id="Rectangle 326" o:spid="_x0000_s1090"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PQcIA&#10;AADdAAAADwAAAGRycy9kb3ducmV2LnhtbERPS4vCMBC+L/gfwgje1tQnu9Uooih61HrZ22wzttVm&#10;Upqo1V+/WRC8zcf3nOm8MaW4Ue0Kywp63QgEcWp1wZmCY7L+/ALhPLLG0jIpeJCD+az1McVY2zvv&#10;6XbwmQgh7GJUkHtfxVK6NCeDrmsr4sCdbG3QB1hnUtd4D+GmlP0oGkuDBYeGHCta5pReDlej4Lfo&#10;H/G5TzaR+V4P/K5JzteflVKddrOYgPDU+Lf45d7qMH/YG8H/N+EE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Io9BwgAAAN0AAAAPAAAAAAAAAAAAAAAAAJgCAABkcnMvZG93&#10;bnJldi54bWxQSwUGAAAAAAQABAD1AAAAhwMAAAAA&#10;"/>
                <v:line id="Line 353" o:spid="_x0000_s1091"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h8CsYAAADdAAAADwAAAGRycy9kb3ducmV2LnhtbESP3WoCMRCF7wt9hzCCN6JZa9V2a5Qq&#10;Fgq98ucBhs10E9xMtpvsun37RhB6N8M5c74zq03vKtFRE6xnBdNJBoK48NpyqeB8+hi/gAgRWWPl&#10;mRT8UoDN+vFhhbn2Vz5Qd4ylSCEcclRgYqxzKUNhyGGY+Jo4ad++cRjT2pRSN3hN4a6ST1m2kA4t&#10;J4LBmnaGisuxdYnbxr2R9tUuv+bdiOan7eynNUoNB/37G4hIffw3368/dar/PF3A7Zs0gl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YfArGAAAA3QAAAA8AAAAAAAAA&#10;AAAAAAAAoQIAAGRycy9kb3ducmV2LnhtbFBLBQYAAAAABAAEAPkAAACUAwAAAAA=&#10;">
                  <v:stroke dashstyle="dash" endarrow="block"/>
                </v:line>
                <v:rect id="Rectangle 354" o:spid="_x0000_s1092"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0rcMA&#10;AADdAAAADwAAAGRycy9kb3ducmV2LnhtbERPS4vCMBC+L/gfwgje1tQHuluNIoqiR62Xvc02Y1tt&#10;JqWJWv31mwXB23x8z5nOG1OKG9WusKyg141AEKdWF5wpOCbrzy8QziNrLC2Tggc5mM9aH1OMtb3z&#10;nm4Hn4kQwi5GBbn3VSylS3My6Lq2Ig7cydYGfYB1JnWN9xBuStmPopE0WHBoyLGiZU7p5XA1Cn6L&#10;/hGf+2QTme/1wO+a5Hz9WSnVaTeLCQhPjX+LX+6tDvOHvTH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0rcMAAADdAAAADwAAAAAAAAAAAAAAAACYAgAAZHJzL2Rv&#10;d25yZXYueG1sUEsFBgAAAAAEAAQA9QAAAIgDAAAAAA==&#10;"/>
                <v:rect id="Rectangle 355" o:spid="_x0000_s1093"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Mg38UA&#10;AADdAAAADwAAAGRycy9kb3ducmV2LnhtbESPQW/CMAyF75P4D5GRdhspDE1QCAgxMW1HKBdupjFt&#10;oXGqJkDHr58Pk7jZes/vfZ4vO1erG7Wh8mxgOEhAEefeVlwY2GebtwmoEJEt1p7JwC8FWC56L3NM&#10;rb/zlm67WCgJ4ZCigTLGJtU65CU5DAPfEIt28q3DKGtbaNviXcJdrUdJ8qEdViwNJTa0Lim/7K7O&#10;wLEa7fGxzb4SN928x58uO18Pn8a89rvVDFSkLj7N/9ffVvDHQ8GV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yDfxQAAAN0AAAAPAAAAAAAAAAAAAAAAAJgCAABkcnMv&#10;ZG93bnJldi54bWxQSwUGAAAAAAQABAD1AAAAigMAAAAA&#10;"/>
                <v:line id="Line 356" o:spid="_x0000_s1094"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AXZ8YAAADdAAAADwAAAGRycy9kb3ducmV2LnhtbESPT2vCQBDF70K/wzIFL6FurFJqdJX+&#10;EwrioWkPHofsmASzsyE7avz2bkHwNsN7vzdvFqveNepEXag9GxiPUlDEhbc1lwb+ftdPr6CCIFts&#10;PJOBCwVYLR8GC8ysP/MPnXIpVQzhkKGBSqTNtA5FRQ7DyLfEUdv7zqHEtSu17fAcw12jn9P0RTus&#10;OV6osKWPiopDfnSxxnrLn5NJ8u50kszoayebVIsxw8f+bQ5KqJe7+UZ/28hNxzP4/yaOo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gF2fGAAAA3QAAAA8AAAAAAAAA&#10;AAAAAAAAoQIAAGRycy9kb3ducmV2LnhtbFBLBQYAAAAABAAEAPkAAACUAwAAAAA=&#10;">
                  <v:stroke endarrow="block"/>
                </v:line>
                <v:shape id="Text Box 447" o:spid="_x0000_s1095" type="#_x0000_t202" style="position:absolute;left:14039;top:27749;width:1985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C3MYA&#10;AADdAAAADwAAAGRycy9kb3ducmV2LnhtbESPQWvCQBCF74X+h2UKvZS6aRCR6CpWW/DQHmLF85Ad&#10;k2B2NuyuJv77zqHQ2wzvzXvfLNej69SNQmw9G3ibZKCIK29brg0cfz5f56BiQrbYeSYDd4qwXj0+&#10;LLGwfuCSbodUKwnhWKCBJqW+0DpWDTmME98Ti3b2wWGSNdTaBhwk3HU6z7KZdtiyNDTY07ah6nK4&#10;OgOzXbgOJW9fdsePL/zu6/z0fj8Z8/w0bhagEo3p3/x3vbeCP82FX76RE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XC3MYAAADdAAAADwAAAAAAAAAAAAAAAACYAgAAZHJz&#10;L2Rvd25yZXYueG1sUEsFBgAAAAAEAAQA9QAAAIsDAAAAAA==&#10;" stroked="f">
                  <v:textbox inset="0,0,0,0">
                    <w:txbxContent>
                      <w:p w14:paraId="5A2B0BD8" w14:textId="07289B64" w:rsidR="007C6B36" w:rsidRPr="00077324" w:rsidRDefault="007C6B36" w:rsidP="005D56CA">
                        <w:pPr>
                          <w:pStyle w:val="BodyText"/>
                          <w:jc w:val="center"/>
                          <w:rPr>
                            <w:sz w:val="22"/>
                            <w:szCs w:val="22"/>
                          </w:rPr>
                        </w:pPr>
                        <w:r w:rsidRPr="00E10C0E">
                          <w:rPr>
                            <w:sz w:val="16"/>
                            <w:szCs w:val="16"/>
                          </w:rPr>
                          <w:t>Search Medical Devices</w:t>
                        </w:r>
                        <w:r>
                          <w:rPr>
                            <w:sz w:val="16"/>
                            <w:szCs w:val="16"/>
                          </w:rPr>
                          <w:t xml:space="preserve"> [PCC-51]</w:t>
                        </w:r>
                        <w:r w:rsidRPr="00E10C0E">
                          <w:rPr>
                            <w:sz w:val="16"/>
                            <w:szCs w:val="16"/>
                          </w:rPr>
                          <w:t xml:space="preserve"> or Search </w:t>
                        </w:r>
                        <w:r>
                          <w:rPr>
                            <w:sz w:val="16"/>
                            <w:szCs w:val="16"/>
                          </w:rPr>
                          <w:t xml:space="preserve">Point-of-Care </w:t>
                        </w:r>
                        <w:r w:rsidRPr="00E10C0E">
                          <w:rPr>
                            <w:sz w:val="16"/>
                            <w:szCs w:val="16"/>
                          </w:rPr>
                          <w:t>Device Procedure [PCC</w:t>
                        </w:r>
                        <w:r>
                          <w:rPr>
                            <w:sz w:val="16"/>
                            <w:szCs w:val="16"/>
                          </w:rPr>
                          <w:t>-54</w:t>
                        </w:r>
                        <w:r w:rsidRPr="00E10C0E">
                          <w:rPr>
                            <w:sz w:val="16"/>
                            <w:szCs w:val="16"/>
                          </w:rPr>
                          <w:t>]</w:t>
                        </w:r>
                      </w:p>
                    </w:txbxContent>
                  </v:textbox>
                </v:shape>
                <v:line id="Line 448" o:spid="_x0000_s1096"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uw8YAAADdAAAADwAAAGRycy9kb3ducmV2LnhtbESP3WoCMRCF7wu+QxjBG9GstvZnNYqW&#10;FgSvqj7AsJlugpvJusmu27dvCkLvZjhnzndmteldJTpqgvWsYDbNQBAXXlsuFZxPn5NXECEia6w8&#10;k4IfCrBZDx5WmGt/4y/qjrEUKYRDjgpMjHUuZSgMOQxTXxMn7ds3DmNam1LqBm8p3FVynmXP0qHl&#10;RDBY07uh4nJsXeK28cNI+2ZfDotuTIvT7vHaGqVGw367BBGpj//m+/Vep/pP8xn8fZNG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dLsPGAAAA3QAAAA8AAAAAAAAA&#10;AAAAAAAAoQIAAGRycy9kb3ducmV2LnhtbFBLBQYAAAAABAAEAPkAAACUAwAAAAA=&#10;">
                  <v:stroke dashstyle="dash" endarrow="block"/>
                </v:line>
                <w10:anchorlock/>
              </v:group>
            </w:pict>
          </mc:Fallback>
        </mc:AlternateContent>
      </w:r>
    </w:p>
    <w:p w14:paraId="1C3E4170" w14:textId="15FFC962" w:rsidR="00A77361" w:rsidRPr="001E1027" w:rsidRDefault="00A77361" w:rsidP="0011661F">
      <w:pPr>
        <w:pStyle w:val="FigureTitle"/>
      </w:pPr>
      <w:r w:rsidRPr="001E1027">
        <w:t>Figure X.4.2.2.2-1: Basic Process Flow in PMDT Profile</w:t>
      </w:r>
    </w:p>
    <w:p w14:paraId="2B54AACB" w14:textId="77777777" w:rsidR="00CA506D" w:rsidRPr="00A75EE5" w:rsidRDefault="00CA506D" w:rsidP="00CA506D">
      <w:pPr>
        <w:pStyle w:val="BodyText"/>
        <w:rPr>
          <w:b/>
          <w:lang w:eastAsia="x-none"/>
        </w:rPr>
      </w:pPr>
      <w:r w:rsidRPr="00A75EE5">
        <w:rPr>
          <w:b/>
          <w:lang w:eastAsia="x-none"/>
        </w:rPr>
        <w:t>Pre-conditions:</w:t>
      </w:r>
    </w:p>
    <w:p w14:paraId="433FF539" w14:textId="5FAC3544" w:rsidR="00CA506D" w:rsidRPr="00A75EE5" w:rsidRDefault="00FA6755">
      <w:pPr>
        <w:pStyle w:val="BodyText"/>
        <w:rPr>
          <w:lang w:eastAsia="x-none"/>
        </w:rPr>
      </w:pPr>
      <w:r w:rsidRPr="00A75EE5">
        <w:rPr>
          <w:rFonts w:eastAsia="Verdana"/>
        </w:rPr>
        <w:t>The system that implements the Medical Device Server Manager has persisted the device and procedure information and associated the medical devices, the patients, and procedures in which they were applied to patient care. The Patient Resource may be required to lookup the patient identifier.</w:t>
      </w:r>
    </w:p>
    <w:p w14:paraId="07AF7403" w14:textId="77777777" w:rsidR="00CA506D" w:rsidRPr="00A75EE5" w:rsidRDefault="00CA506D" w:rsidP="0011661F">
      <w:pPr>
        <w:pStyle w:val="BodyText"/>
        <w:keepNext/>
        <w:rPr>
          <w:b/>
          <w:lang w:eastAsia="x-none"/>
        </w:rPr>
      </w:pPr>
      <w:r w:rsidRPr="00A75EE5">
        <w:rPr>
          <w:b/>
          <w:lang w:eastAsia="x-none"/>
        </w:rPr>
        <w:lastRenderedPageBreak/>
        <w:t>Main Flow:</w:t>
      </w:r>
    </w:p>
    <w:p w14:paraId="7F0D78B1" w14:textId="6C846E02" w:rsidR="00FA6755" w:rsidRPr="00A75EE5" w:rsidRDefault="00FA6755" w:rsidP="0098740D">
      <w:pPr>
        <w:pStyle w:val="BodyText"/>
        <w:rPr>
          <w:rFonts w:eastAsia="Verdana"/>
        </w:rPr>
      </w:pPr>
      <w:r w:rsidRPr="00A75EE5">
        <w:rPr>
          <w:rFonts w:eastAsia="Verdana"/>
        </w:rPr>
        <w:t>The system that implements the Medical Device Data Requester will invoke a "search" operation on either the Device or Procedure to support a recall notice (based on UDI information provided by the manufacturer) or to compile a patient device list to support continuity of care. The Medical Device Server Manager returns the resources matching the search criteria to the Requester.</w:t>
      </w:r>
    </w:p>
    <w:p w14:paraId="42DC0E9E" w14:textId="77777777" w:rsidR="00CA506D" w:rsidRPr="00A75EE5" w:rsidRDefault="00CA506D" w:rsidP="00CA506D">
      <w:pPr>
        <w:pStyle w:val="BodyText"/>
        <w:rPr>
          <w:b/>
          <w:lang w:eastAsia="x-none"/>
        </w:rPr>
      </w:pPr>
      <w:r w:rsidRPr="00A75EE5">
        <w:rPr>
          <w:b/>
          <w:lang w:eastAsia="x-none"/>
        </w:rPr>
        <w:t>Post-conditions:</w:t>
      </w:r>
    </w:p>
    <w:p w14:paraId="4C1FEC35" w14:textId="2F7D29AE" w:rsidR="00B21C67" w:rsidRPr="00A75EE5" w:rsidRDefault="00F117C3" w:rsidP="0098740D">
      <w:pPr>
        <w:pStyle w:val="BodyText"/>
      </w:pPr>
      <w:r w:rsidRPr="00A75EE5">
        <w:rPr>
          <w:rFonts w:eastAsia="Verdana"/>
        </w:rPr>
        <w:t xml:space="preserve">The Medical Device Requester may further filter the data based on additional criteria (e.g., procedure "reason" condition) before displaying the information to the end user. </w:t>
      </w:r>
      <w:bookmarkStart w:id="95" w:name="BKM_5049E933_25F7_411F_AA64_4017F5C83EF7"/>
      <w:bookmarkEnd w:id="95"/>
      <w:r w:rsidRPr="00A75EE5">
        <w:rPr>
          <w:rFonts w:eastAsia="Verdana"/>
        </w:rPr>
        <w:t>The following diagram describes the interactions required to support patient-to-device association for vital signs monitoring using information acquired at the point-of-care focusing strictly on the actor defined in this profile</w:t>
      </w:r>
    </w:p>
    <w:p w14:paraId="750912FD" w14:textId="74557BF2" w:rsidR="005A671B" w:rsidRPr="00A75EE5" w:rsidRDefault="00B21C67" w:rsidP="0011661F">
      <w:pPr>
        <w:pStyle w:val="Heading4"/>
        <w:rPr>
          <w:noProof w:val="0"/>
        </w:rPr>
      </w:pPr>
      <w:bookmarkStart w:id="96" w:name="_Toc492638903"/>
      <w:r w:rsidRPr="00F25F82">
        <w:rPr>
          <w:noProof w:val="0"/>
        </w:rPr>
        <w:t>X.4.</w:t>
      </w:r>
      <w:r w:rsidR="008F06A6" w:rsidRPr="00F25F82">
        <w:rPr>
          <w:noProof w:val="0"/>
        </w:rPr>
        <w:t>2</w:t>
      </w:r>
      <w:r w:rsidR="005A671B" w:rsidRPr="00F25F82">
        <w:rPr>
          <w:noProof w:val="0"/>
        </w:rPr>
        <w:t>.</w:t>
      </w:r>
      <w:r w:rsidR="008F06A6" w:rsidRPr="00F25F82">
        <w:rPr>
          <w:noProof w:val="0"/>
        </w:rPr>
        <w:t>3</w:t>
      </w:r>
      <w:r w:rsidRPr="00F25F82">
        <w:rPr>
          <w:noProof w:val="0"/>
        </w:rPr>
        <w:t xml:space="preserve"> </w:t>
      </w:r>
      <w:r w:rsidR="005A671B" w:rsidRPr="00A75EE5">
        <w:rPr>
          <w:noProof w:val="0"/>
        </w:rPr>
        <w:t>Use Case #3: Tracking Implantable Medical Devices – Cardiovascular Stent Implant</w:t>
      </w:r>
      <w:bookmarkEnd w:id="96"/>
    </w:p>
    <w:p w14:paraId="782A5DA2" w14:textId="77777777" w:rsidR="005A671B" w:rsidRPr="00A75EE5" w:rsidRDefault="005A671B" w:rsidP="0098740D">
      <w:pPr>
        <w:pStyle w:val="BodyText"/>
      </w:pPr>
      <w:r w:rsidRPr="00A75EE5">
        <w:t xml:space="preserve">This Use Case describes the ordering, tracking, and implantation of an implantable medical device for a specific cardiovascular disease or diagnosis. </w:t>
      </w:r>
    </w:p>
    <w:p w14:paraId="0C56F515" w14:textId="0E80DB71" w:rsidR="005A671B" w:rsidRPr="00A75EE5" w:rsidRDefault="005A671B" w:rsidP="005A671B">
      <w:pPr>
        <w:pStyle w:val="Heading5"/>
        <w:numPr>
          <w:ilvl w:val="0"/>
          <w:numId w:val="0"/>
        </w:numPr>
        <w:rPr>
          <w:noProof w:val="0"/>
        </w:rPr>
      </w:pPr>
      <w:bookmarkStart w:id="97" w:name="_Toc492638904"/>
      <w:r w:rsidRPr="00A75EE5">
        <w:rPr>
          <w:noProof w:val="0"/>
        </w:rPr>
        <w:t>X.4.</w:t>
      </w:r>
      <w:r w:rsidR="008F06A6" w:rsidRPr="00A75EE5">
        <w:rPr>
          <w:noProof w:val="0"/>
        </w:rPr>
        <w:t>2.3</w:t>
      </w:r>
      <w:r w:rsidRPr="00A75EE5">
        <w:rPr>
          <w:noProof w:val="0"/>
        </w:rPr>
        <w:t>.</w:t>
      </w:r>
      <w:r w:rsidR="008F5EE8">
        <w:rPr>
          <w:noProof w:val="0"/>
        </w:rPr>
        <w:t>1</w:t>
      </w:r>
      <w:r w:rsidRPr="00A75EE5">
        <w:rPr>
          <w:noProof w:val="0"/>
        </w:rPr>
        <w:t xml:space="preserve"> Tracking Implantable Medical Devices – Cardiovascular Stent Implant</w:t>
      </w:r>
      <w:r w:rsidRPr="00A75EE5">
        <w:rPr>
          <w:bCs/>
          <w:noProof w:val="0"/>
        </w:rPr>
        <w:t xml:space="preserve"> </w:t>
      </w:r>
      <w:r w:rsidRPr="00A75EE5">
        <w:rPr>
          <w:noProof w:val="0"/>
        </w:rPr>
        <w:t>Use Case Description</w:t>
      </w:r>
      <w:bookmarkEnd w:id="97"/>
    </w:p>
    <w:p w14:paraId="7A7A7518" w14:textId="0221C2BB" w:rsidR="005A671B" w:rsidRPr="00A75EE5" w:rsidRDefault="005A671B" w:rsidP="0098740D">
      <w:pPr>
        <w:pStyle w:val="BodyText"/>
      </w:pPr>
      <w:r w:rsidRPr="00A75EE5">
        <w:rPr>
          <w:rFonts w:eastAsia="Verdana"/>
        </w:rPr>
        <w:t>SSgt. Sam was having some chest pain so he goes to see his primary care physician who orders some diagnostic tests and refers him to Dr. Heart, a cardiologist. Dr. Heart sees SSgt. Sam and determines he has a blocked cardiac artery and needs a cardiac stent inserted. Dr. Heart orders the cardiac stent procedure with the Cardiac Catheterization Laboratory. On the request Dr. Heart has identified which implantable cardiac stent he would like to implant into SSgt. Sam. Prior to the procedure, the requested cardiac stent’s UDI is verified with the FDA’s GUDID to ensure there has not been a recall or any other adverse events. During the stent placement procedure Dr. Heart determines a different cardiac stent is needed for SSgt. Sam. The cardiac nurse obtains the requested implantable medical devices, scans it for verification against the FDA GUDID, and the stent is inserted without complications. The scanned UDI data from the cardiac stent’s label is transmitted automatically to SSgt. Sam</w:t>
      </w:r>
      <w:r w:rsidR="0070247E" w:rsidRPr="00A75EE5">
        <w:rPr>
          <w:rFonts w:eastAsia="Verdana"/>
        </w:rPr>
        <w:t>’s</w:t>
      </w:r>
      <w:r w:rsidRPr="00A75EE5">
        <w:rPr>
          <w:rFonts w:eastAsia="Verdana"/>
        </w:rPr>
        <w:t xml:space="preserve"> medical record. SSgt. Sam is transferred to the Cardiac Care Unit for post-procedure care</w:t>
      </w:r>
      <w:r w:rsidR="00BB416E" w:rsidRPr="00A75EE5">
        <w:rPr>
          <w:rFonts w:eastAsia="Verdana"/>
        </w:rPr>
        <w:t xml:space="preserve">. </w:t>
      </w:r>
      <w:bookmarkStart w:id="98" w:name="CARDIOLOGY___IMPLANTED_STENT_END"/>
      <w:bookmarkStart w:id="99" w:name="BKM_C3F4BE69_7F0E_40B0_93FB_EC9DC7040079"/>
      <w:bookmarkEnd w:id="98"/>
      <w:bookmarkEnd w:id="99"/>
    </w:p>
    <w:p w14:paraId="46EB1CEB" w14:textId="006F4084" w:rsidR="005A671B" w:rsidRPr="00A75EE5" w:rsidRDefault="005A671B" w:rsidP="005A671B">
      <w:pPr>
        <w:pStyle w:val="Heading5"/>
        <w:numPr>
          <w:ilvl w:val="0"/>
          <w:numId w:val="0"/>
        </w:numPr>
        <w:rPr>
          <w:noProof w:val="0"/>
        </w:rPr>
      </w:pPr>
      <w:bookmarkStart w:id="100" w:name="_Toc492638905"/>
      <w:r w:rsidRPr="00A75EE5">
        <w:rPr>
          <w:noProof w:val="0"/>
        </w:rPr>
        <w:lastRenderedPageBreak/>
        <w:t>X.4.</w:t>
      </w:r>
      <w:r w:rsidR="008F06A6" w:rsidRPr="00A75EE5">
        <w:rPr>
          <w:noProof w:val="0"/>
        </w:rPr>
        <w:t>2.</w:t>
      </w:r>
      <w:r w:rsidRPr="00A75EE5">
        <w:rPr>
          <w:noProof w:val="0"/>
        </w:rPr>
        <w:t>3.</w:t>
      </w:r>
      <w:r w:rsidR="007C6B36">
        <w:rPr>
          <w:noProof w:val="0"/>
        </w:rPr>
        <w:t>2</w:t>
      </w:r>
      <w:r w:rsidRPr="00A75EE5">
        <w:rPr>
          <w:noProof w:val="0"/>
        </w:rPr>
        <w:t xml:space="preserve"> Tracking Implantable Medical Devices – Cardiovascular Implant Process Flow</w:t>
      </w:r>
      <w:bookmarkEnd w:id="100"/>
    </w:p>
    <w:p w14:paraId="44A68EAB" w14:textId="331E42C1" w:rsidR="005A671B" w:rsidRPr="00A75EE5" w:rsidRDefault="00A77361" w:rsidP="0098740D">
      <w:pPr>
        <w:pStyle w:val="BodyText"/>
      </w:pPr>
      <w:r w:rsidRPr="00A75EE5">
        <w:rPr>
          <w:b/>
          <w:noProof/>
        </w:rPr>
        <mc:AlternateContent>
          <mc:Choice Requires="wpc">
            <w:drawing>
              <wp:inline distT="0" distB="0" distL="0" distR="0" wp14:anchorId="04AC8105" wp14:editId="25FDEA6D">
                <wp:extent cx="5158105" cy="5267325"/>
                <wp:effectExtent l="0" t="0" r="0" b="0"/>
                <wp:docPr id="877"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23"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6ECE42" w14:textId="77777777" w:rsidR="007C6B36" w:rsidRPr="00077324" w:rsidRDefault="007C6B36" w:rsidP="00A77361">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1424"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25"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75F766" w14:textId="77777777" w:rsidR="007C6B36" w:rsidRPr="00077324" w:rsidRDefault="007C6B36" w:rsidP="00A77361">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1426"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27"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8"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1429" name="Group 120"/>
                        <wpg:cNvGrpSpPr>
                          <a:grpSpLocks/>
                        </wpg:cNvGrpSpPr>
                        <wpg:grpSpPr bwMode="auto">
                          <a:xfrm>
                            <a:off x="993140" y="958850"/>
                            <a:ext cx="304165" cy="197485"/>
                            <a:chOff x="5175" y="7275"/>
                            <a:chExt cx="480" cy="405"/>
                          </a:xfrm>
                        </wpg:grpSpPr>
                        <wps:wsp>
                          <wps:cNvPr id="1430"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31"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2"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433"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2629B" w14:textId="77777777" w:rsidR="007C6B36" w:rsidRPr="00077324" w:rsidRDefault="007C6B36" w:rsidP="00A77361">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1435"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36"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37" name="Text Box 146"/>
                        <wps:cNvSpPr txBox="1">
                          <a:spLocks noChangeArrowheads="1"/>
                        </wps:cNvSpPr>
                        <wps:spPr bwMode="auto">
                          <a:xfrm>
                            <a:off x="1133475" y="1289685"/>
                            <a:ext cx="225615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8369C1" w14:textId="2E9FC0EE" w:rsidR="007C6B36" w:rsidRPr="00077324" w:rsidRDefault="007C6B36" w:rsidP="00A77361">
                              <w:pPr>
                                <w:pStyle w:val="BodyText"/>
                                <w:rPr>
                                  <w:sz w:val="22"/>
                                  <w:szCs w:val="22"/>
                                </w:rPr>
                              </w:pPr>
                              <w:r w:rsidRPr="00E10C0E">
                                <w:rPr>
                                  <w:sz w:val="16"/>
                                  <w:szCs w:val="16"/>
                                </w:rPr>
                                <w:t xml:space="preserve">Register </w:t>
                              </w:r>
                              <w:r>
                                <w:rPr>
                                  <w:sz w:val="16"/>
                                  <w:szCs w:val="16"/>
                                </w:rPr>
                                <w:t xml:space="preserve">Medical </w:t>
                              </w:r>
                              <w:r w:rsidRPr="00E10C0E">
                                <w:rPr>
                                  <w:sz w:val="16"/>
                                  <w:szCs w:val="16"/>
                                </w:rPr>
                                <w:t>Device (Device, Patient)</w:t>
                              </w:r>
                              <w:r>
                                <w:rPr>
                                  <w:sz w:val="16"/>
                                  <w:szCs w:val="16"/>
                                </w:rPr>
                                <w:t xml:space="preserve"> </w:t>
                              </w:r>
                              <w:r w:rsidRPr="00E10C0E">
                                <w:rPr>
                                  <w:sz w:val="16"/>
                                  <w:szCs w:val="16"/>
                                </w:rPr>
                                <w:t>[PCC</w:t>
                              </w:r>
                              <w:r>
                                <w:rPr>
                                  <w:sz w:val="16"/>
                                  <w:szCs w:val="16"/>
                                </w:rPr>
                                <w:t>-50</w:t>
                              </w:r>
                              <w:r w:rsidRPr="00E10C0E">
                                <w:rPr>
                                  <w:sz w:val="16"/>
                                  <w:szCs w:val="16"/>
                                </w:rPr>
                                <w:t>]</w:t>
                              </w:r>
                            </w:p>
                          </w:txbxContent>
                        </wps:txbx>
                        <wps:bodyPr rot="0" vert="horz" wrap="square" lIns="0" tIns="0" rIns="0" bIns="0" anchor="t" anchorCtr="0" upright="1">
                          <a:noAutofit/>
                        </wps:bodyPr>
                      </wps:wsp>
                      <wps:wsp>
                        <wps:cNvPr id="1438"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50ED2A" w14:textId="77777777" w:rsidR="007C6B36" w:rsidRPr="00432758" w:rsidRDefault="007C6B36" w:rsidP="00A77361">
                              <w:pPr>
                                <w:pStyle w:val="BodyText"/>
                                <w:rPr>
                                  <w:sz w:val="14"/>
                                  <w:szCs w:val="14"/>
                                </w:rPr>
                              </w:pPr>
                              <w:r w:rsidRPr="00432758">
                                <w:rPr>
                                  <w:sz w:val="14"/>
                                  <w:szCs w:val="14"/>
                                </w:rPr>
                                <w:t>Scan Patient and Device</w:t>
                              </w:r>
                            </w:p>
                          </w:txbxContent>
                        </wps:txbx>
                        <wps:bodyPr rot="0" vert="horz" wrap="square" lIns="0" tIns="0" rIns="0" bIns="0" anchor="t" anchorCtr="0" upright="1">
                          <a:noAutofit/>
                        </wps:bodyPr>
                      </wps:wsp>
                      <wps:wsp>
                        <wps:cNvPr id="1439"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4"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5" name="Text Box 320"/>
                        <wps:cNvSpPr txBox="1">
                          <a:spLocks noChangeArrowheads="1"/>
                        </wps:cNvSpPr>
                        <wps:spPr bwMode="auto">
                          <a:xfrm>
                            <a:off x="1059815" y="1943100"/>
                            <a:ext cx="2577465"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486AA" w14:textId="3BDDEF25" w:rsidR="007C6B36" w:rsidRPr="00077324" w:rsidRDefault="007C6B36" w:rsidP="00A77361">
                              <w:pPr>
                                <w:pStyle w:val="BodyText"/>
                                <w:rPr>
                                  <w:sz w:val="22"/>
                                  <w:szCs w:val="22"/>
                                </w:rPr>
                              </w:pPr>
                              <w:r w:rsidRPr="00E10C0E">
                                <w:rPr>
                                  <w:sz w:val="16"/>
                                  <w:szCs w:val="16"/>
                                </w:rPr>
                                <w:t>Start P</w:t>
                              </w:r>
                              <w:r>
                                <w:rPr>
                                  <w:sz w:val="16"/>
                                  <w:szCs w:val="16"/>
                                </w:rPr>
                                <w:t>oint-of-Care</w:t>
                              </w:r>
                              <w:r w:rsidRPr="00E10C0E">
                                <w:rPr>
                                  <w:sz w:val="16"/>
                                  <w:szCs w:val="16"/>
                                </w:rPr>
                                <w:t xml:space="preserve"> Device Procedure (Procedure, Device, Patient) [PCC</w:t>
                              </w:r>
                              <w:r>
                                <w:rPr>
                                  <w:sz w:val="16"/>
                                  <w:szCs w:val="16"/>
                                </w:rPr>
                                <w:t>-52</w:t>
                              </w:r>
                              <w:r w:rsidRPr="00E10C0E">
                                <w:rPr>
                                  <w:sz w:val="16"/>
                                  <w:szCs w:val="16"/>
                                </w:rPr>
                                <w:t>]</w:t>
                              </w:r>
                            </w:p>
                          </w:txbxContent>
                        </wps:txbx>
                        <wps:bodyPr rot="0" vert="horz" wrap="square" lIns="0" tIns="0" rIns="0" bIns="0" anchor="t" anchorCtr="0" upright="1">
                          <a:noAutofit/>
                        </wps:bodyPr>
                      </wps:wsp>
                      <wps:wsp>
                        <wps:cNvPr id="866"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7"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8" name="Text Box 324"/>
                        <wps:cNvSpPr txBox="1">
                          <a:spLocks noChangeArrowheads="1"/>
                        </wps:cNvSpPr>
                        <wps:spPr bwMode="auto">
                          <a:xfrm>
                            <a:off x="1181735" y="3909695"/>
                            <a:ext cx="22078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E57127" w14:textId="4C2C3189" w:rsidR="007C6B36" w:rsidRPr="00077324" w:rsidRDefault="007C6B36" w:rsidP="00A77361">
                              <w:pPr>
                                <w:pStyle w:val="BodyText"/>
                                <w:rPr>
                                  <w:sz w:val="22"/>
                                  <w:szCs w:val="22"/>
                                </w:rPr>
                              </w:pPr>
                              <w:r w:rsidRPr="00E10C0E">
                                <w:rPr>
                                  <w:sz w:val="16"/>
                                  <w:szCs w:val="16"/>
                                </w:rPr>
                                <w:t>Complete P</w:t>
                              </w:r>
                              <w:r>
                                <w:rPr>
                                  <w:sz w:val="16"/>
                                  <w:szCs w:val="16"/>
                                </w:rPr>
                                <w:t xml:space="preserve">oint-of-Care </w:t>
                              </w:r>
                              <w:r w:rsidRPr="00E10C0E">
                                <w:rPr>
                                  <w:sz w:val="16"/>
                                  <w:szCs w:val="16"/>
                                </w:rPr>
                                <w:t>Device Procedure (Procedure, Device, Patient) [PCC</w:t>
                              </w:r>
                              <w:r>
                                <w:rPr>
                                  <w:sz w:val="16"/>
                                  <w:szCs w:val="16"/>
                                </w:rPr>
                                <w:t>-53</w:t>
                              </w:r>
                              <w:r w:rsidRPr="00E10C0E">
                                <w:rPr>
                                  <w:sz w:val="16"/>
                                  <w:szCs w:val="16"/>
                                </w:rPr>
                                <w:t>]</w:t>
                              </w:r>
                            </w:p>
                          </w:txbxContent>
                        </wps:txbx>
                        <wps:bodyPr rot="0" vert="horz" wrap="square" lIns="0" tIns="0" rIns="0" bIns="0" anchor="t" anchorCtr="0" upright="1">
                          <a:noAutofit/>
                        </wps:bodyPr>
                      </wps:wsp>
                      <wps:wsp>
                        <wps:cNvPr id="869"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0"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1"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872"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3"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4"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5" name="Text Box 447"/>
                        <wps:cNvSpPr txBox="1">
                          <a:spLocks noChangeArrowheads="1"/>
                        </wps:cNvSpPr>
                        <wps:spPr bwMode="auto">
                          <a:xfrm>
                            <a:off x="1133475" y="2774950"/>
                            <a:ext cx="241808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6A8A9" w14:textId="798662C1" w:rsidR="007C6B36" w:rsidRPr="00077324" w:rsidRDefault="007C6B36" w:rsidP="0011661F">
                              <w:pPr>
                                <w:pStyle w:val="BodyText"/>
                                <w:rPr>
                                  <w:sz w:val="22"/>
                                  <w:szCs w:val="22"/>
                                </w:rPr>
                              </w:pPr>
                              <w:r w:rsidRPr="00E10C0E">
                                <w:rPr>
                                  <w:sz w:val="16"/>
                                  <w:szCs w:val="16"/>
                                </w:rPr>
                                <w:t>Search Medical Devices</w:t>
                              </w:r>
                              <w:r>
                                <w:rPr>
                                  <w:sz w:val="16"/>
                                  <w:szCs w:val="16"/>
                                </w:rPr>
                                <w:t xml:space="preserve"> [PCC-51]</w:t>
                              </w:r>
                              <w:r w:rsidRPr="00E10C0E">
                                <w:rPr>
                                  <w:sz w:val="16"/>
                                  <w:szCs w:val="16"/>
                                </w:rPr>
                                <w:t xml:space="preserve"> or Search </w:t>
                              </w:r>
                              <w:r>
                                <w:rPr>
                                  <w:sz w:val="16"/>
                                  <w:szCs w:val="16"/>
                                </w:rPr>
                                <w:t xml:space="preserve">Point-of-Care </w:t>
                              </w:r>
                              <w:r w:rsidRPr="00E10C0E">
                                <w:rPr>
                                  <w:sz w:val="16"/>
                                  <w:szCs w:val="16"/>
                                </w:rPr>
                                <w:t>Device Procedure [PCC</w:t>
                              </w:r>
                              <w:r>
                                <w:rPr>
                                  <w:sz w:val="16"/>
                                  <w:szCs w:val="16"/>
                                </w:rPr>
                                <w:t>-54</w:t>
                              </w:r>
                              <w:r w:rsidRPr="00E10C0E">
                                <w:rPr>
                                  <w:sz w:val="16"/>
                                  <w:szCs w:val="16"/>
                                </w:rPr>
                                <w:t>]</w:t>
                              </w:r>
                            </w:p>
                          </w:txbxContent>
                        </wps:txbx>
                        <wps:bodyPr rot="0" vert="horz" wrap="square" lIns="0" tIns="0" rIns="0" bIns="0" anchor="t" anchorCtr="0" upright="1">
                          <a:noAutofit/>
                        </wps:bodyPr>
                      </wps:wsp>
                      <wps:wsp>
                        <wps:cNvPr id="876"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4AC8105" id="_x0000_s1097"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">
                <v:shape id="_x0000_s1098" type="#_x0000_t75" style="position:absolute;width:51581;height:52673;visibility:visible;mso-wrap-style:square">
                  <v:fill o:detectmouseclick="t"/>
                  <v:path o:connecttype="none"/>
                </v:shape>
                <v:shape id="Text Box 109" o:spid="_x0000_s1099"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dcq8MA&#10;AADdAAAADwAAAGRycy9kb3ducmV2LnhtbERPS4vCMBC+L/gfwix4WdbUrshSjeJrwYMefOB5aMa2&#10;bDMpSbT135uFBW/z8T1nOu9MLe7kfGVZwXCQgCDOra64UHA+/Xx+g/ABWWNtmRQ8yMN81nubYqZt&#10;ywe6H0MhYgj7DBWUITSZlD4vyaAf2IY4clfrDIYIXSG1wzaGm1qmSTKWBiuODSU2tCop/z3ejILx&#10;2t3aA68+1ufNDvdNkV6Wj4tS/fduMQERqAsv8b97q+P8UfoFf9/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dcq8MAAADdAAAADwAAAAAAAAAAAAAAAACYAgAAZHJzL2Rv&#10;d25yZXYueG1sUEsFBgAAAAAEAAQA9QAAAIgDAAAAAA==&#10;" stroked="f">
                  <v:textbox inset="0,0,0,0">
                    <w:txbxContent>
                      <w:p w14:paraId="3E6ECE42" w14:textId="77777777" w:rsidR="007C6B36" w:rsidRPr="00077324" w:rsidRDefault="007C6B36" w:rsidP="00A77361">
                        <w:pPr>
                          <w:pStyle w:val="BodyText"/>
                          <w:jc w:val="center"/>
                          <w:rPr>
                            <w:sz w:val="22"/>
                            <w:szCs w:val="22"/>
                          </w:rPr>
                        </w:pPr>
                        <w:r w:rsidRPr="001B3F7E">
                          <w:rPr>
                            <w:b/>
                            <w:sz w:val="22"/>
                            <w:szCs w:val="22"/>
                          </w:rPr>
                          <w:t>Medical Device Requester</w:t>
                        </w:r>
                      </w:p>
                    </w:txbxContent>
                  </v:textbox>
                </v:shape>
                <v:line id="Line 110" o:spid="_x0000_s1100"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ypP8EAAADdAAAADwAAAGRycy9kb3ducmV2LnhtbERPTWvCQBC9F/wPywje6qZBi6SuIqJF&#10;xEujuU+y001odjZktxr/vSsUepvH+5zlerCtuFLvG8cK3qYJCOLK6YaNgst5/7oA4QOyxtYxKbiT&#10;h/Vq9LLETLsbf9E1D0bEEPYZKqhD6DIpfVWTRT91HXHkvl1vMUTYG6l7vMVw28o0Sd6lxYZjQ40d&#10;bWuqfvJfq6DcbQpzLIudTfmkP808L1nmSk3Gw+YDRKAh/Iv/3Acd58/SGTy/iS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vKk/wQAAAN0AAAAPAAAAAAAAAAAAAAAA&#10;AKECAABkcnMvZG93bnJldi54bWxQSwUGAAAAAAQABAD5AAAAjwMAAAAA&#10;">
                  <v:stroke dashstyle="dash"/>
                </v:line>
                <v:shape id="Text Box 111" o:spid="_x0000_s1101"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JhRMMA&#10;AADdAAAADwAAAGRycy9kb3ducmV2LnhtbERPS4vCMBC+L/gfwix4WdbUsspSjeJrwYMefOB5aMa2&#10;bDMpSbT135uFBW/z8T1nOu9MLe7kfGVZwXCQgCDOra64UHA+/Xx+g/ABWWNtmRQ8yMN81nubYqZt&#10;ywe6H0MhYgj7DBWUITSZlD4vyaAf2IY4clfrDIYIXSG1wzaGm1qmSTKWBiuODSU2tCop/z3ejILx&#10;2t3aA68+1ufNDvdNkV6Wj4tS/fduMQERqAsv8b97q+P8r3QEf9/E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JhRMMAAADdAAAADwAAAAAAAAAAAAAAAACYAgAAZHJzL2Rv&#10;d25yZXYueG1sUEsFBgAAAAAEAAQA9QAAAIgDAAAAAA==&#10;" stroked="f">
                  <v:textbox inset="0,0,0,0">
                    <w:txbxContent>
                      <w:p w14:paraId="5675F766" w14:textId="77777777" w:rsidR="007C6B36" w:rsidRPr="00077324" w:rsidRDefault="007C6B36" w:rsidP="00A77361">
                        <w:pPr>
                          <w:pStyle w:val="BodyText"/>
                          <w:jc w:val="center"/>
                          <w:rPr>
                            <w:sz w:val="22"/>
                            <w:szCs w:val="22"/>
                          </w:rPr>
                        </w:pPr>
                        <w:r w:rsidRPr="001B3F7E">
                          <w:rPr>
                            <w:b/>
                            <w:sz w:val="22"/>
                            <w:szCs w:val="22"/>
                          </w:rPr>
                          <w:t>Medical Device Reporter</w:t>
                        </w:r>
                      </w:p>
                    </w:txbxContent>
                  </v:textbox>
                </v:shape>
                <v:line id="Line 112" o:spid="_x0000_s1102"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KS08EAAADdAAAADwAAAGRycy9kb3ducmV2LnhtbERPTYvCMBC9C/sfwizsTVPLKks1iiyu&#10;yOLFut6nzZgWm0lpotZ/vxEEb/N4nzNf9rYRV+p87VjBeJSAIC6drtko+Dv8DL9A+ICssXFMCu7k&#10;Ybl4G8wx0+7Ge7rmwYgYwj5DBVUIbSalLyuy6EeuJY7cyXUWQ4SdkbrDWwy3jUyTZCot1hwbKmzp&#10;u6LynF+sgmK9Oprf4ri2Ke/0xkzygmWu1Md7v5qBCNSHl/jp3uo4/zOdwuObeIJ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IpLTwQAAAN0AAAAPAAAAAAAAAAAAAAAA&#10;AKECAABkcnMvZG93bnJldi54bWxQSwUGAAAAAAQABAD5AAAAjwMAAAAA&#10;">
                  <v:stroke dashstyle="dash"/>
                </v:line>
                <v:rect id="Rectangle 115" o:spid="_x0000_s1103"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EMMA&#10;AADdAAAADwAAAGRycy9kb3ducmV2LnhtbERPS2vCQBC+C/6HZYTedGNafERXEYtFjxov3sbsmESz&#10;syG7auqv7xYKvc3H95z5sjWVeFDjSssKhoMIBHFmdcm5gmO66U9AOI+ssbJMCr7JwXLR7cwx0fbJ&#10;e3ocfC5CCLsEFRTe14mULivIoBvYmjhwF9sY9AE2udQNPkO4qWQcRSNpsOTQUGBN64Ky2+FuFJzL&#10;+IivffoVmenm3e/a9Ho/fSr11mtXMxCeWv8v/nNvdZj/EY/h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B+EMMAAADdAAAADwAAAAAAAAAAAAAAAACYAgAAZHJzL2Rv&#10;d25yZXYueG1sUEsFBgAAAAAEAAQA9QAAAIgDAAAAAA==&#10;"/>
                <v:line id="Line 117" o:spid="_x0000_s1104"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GjOsQAAADdAAAADwAAAGRycy9kb3ducmV2LnhtbESPQWvCQBCF7wX/wzJCb3VjqKVEV5Fi&#10;pZReGut9kh03wexsyK6a/vvOQehthvfmvW9Wm9F36kpDbAMbmM8yUMR1sC07Az+H96dXUDEhW+wC&#10;k4FfirBZTx5WWNhw42+6lskpCeFYoIEmpb7QOtYNeYyz0BOLdgqDxyTr4LQd8CbhvtN5lr1ojy1L&#10;Q4M9vTVUn8uLN1Dttkf3WR13Pucvu3eLsmJdGvM4HbdLUInG9G++X39YwX/OBVe+kRH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8aM6xAAAAN0AAAAPAAAAAAAAAAAA&#10;AAAAAKECAABkcnMvZG93bnJldi54bWxQSwUGAAAAAAQABAD5AAAAkgMAAAAA&#10;">
                  <v:stroke dashstyle="dash"/>
                </v:line>
                <v:group id="Group 120" o:spid="_x0000_s1105"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owh8QAAADdAAAADwAAAGRycy9kb3ducmV2LnhtbERPS2vCQBC+C/6HZQRv&#10;dRNf2OgqIio9SKFaKL0N2TEJZmdDdk3iv+8KBW/z8T1ntelMKRqqXWFZQTyKQBCnVhecKfi+HN4W&#10;IJxH1lhaJgUPcrBZ93srTLRt+Yuas89ECGGXoILc+yqR0qU5GXQjWxEH7mprgz7AOpO6xjaEm1KO&#10;o2guDRYcGnKsaJdTejvfjYJji+12Eu+b0+26e/xeZp8/p5iUGg667RKEp86/xP/uDx3mT8fv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powh8QAAADdAAAA&#10;DwAAAAAAAAAAAAAAAACqAgAAZHJzL2Rvd25yZXYueG1sUEsFBgAAAAAEAAQA+gAAAJsDAAAAAA==&#10;">
                  <v:line id="Line 121" o:spid="_x0000_s110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cbpccAAADdAAAADwAAAGRycy9kb3ducmV2LnhtbESPQWvCQBCF70L/wzKF3nTTViSNrhIC&#10;hVKhoFbwOGbHJDQ7G7JbTf31zqHgbYb35r1vFqvBtepMfWg8G3ieJKCIS28brgx8797HKagQkS22&#10;nsnAHwVYLR9GC8ysv/CGzttYKQnhkKGBOsYu0zqUNTkME98Ri3byvcMoa19p2+NFwl2rX5Jkph02&#10;LA01dlTUVP5sf50B1MU1ppthPX3bO334ymf74/XTmKfHIZ+DijTEu/n/+sMK/vRV+OUbGUEv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pxulxwAAAN0AAAAPAAAAAAAA&#10;AAAAAAAAAKECAABkcnMvZG93bnJldi54bWxQSwUGAAAAAAQABAD5AAAAlQMAAAAA&#10;">
                    <v:stroke startarrow="block"/>
                  </v:line>
                  <v:line id="Line 122" o:spid="_x0000_s110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o6W8UAAADdAAAADwAAAGRycy9kb3ducmV2LnhtbERPTWsCMRC9F/ofwhS8FM1qpejWKFIQ&#10;evCilhVv42a6WXYz2SZRt/++EQq9zeN9zmLV21ZcyYfasYLxKANBXDpdc6Xg87AZzkCEiKyxdUwK&#10;fijAavn4sMBcuxvv6LqPlUghHHJUYGLscilDachiGLmOOHFfzluMCfpKao+3FG5bOcmyV2mx5tRg&#10;sKN3Q2Wzv1gFcrZ9/vbr87QpmuNxboqy6E5bpQZP/foNRKQ+/ov/3B86zZ++jO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eo6W8UAAADdAAAADwAAAAAAAAAA&#10;AAAAAAChAgAAZHJzL2Rvd25yZXYueG1sUEsFBgAAAAAEAAQA+QAAAJMDAAAAAA==&#10;"/>
                  <v:line id="Line 123" o:spid="_x0000_s110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PU08UAAADdAAAADwAAAGRycy9kb3ducmV2LnhtbERPS2vCQBC+C/0PyxR60021BEldRVoK&#10;6qH4KLTHMTsmsdnZsLsm6b93C4K3+fieM1v0phYtOV9ZVvA8SkAQ51ZXXCj4OnwMpyB8QNZYWyYF&#10;f+RhMX8YzDDTtuMdtftQiBjCPkMFZQhNJqXPSzLoR7YhjtzJOoMhQldI7bCL4aaW4yRJpcGKY0OJ&#10;Db2VlP/uL0bB52Sbtsv1ZtV/r9Nj/r47/pw7p9TTY798BRGoD3fxzb3Scf7LZA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PU08UAAADdAAAADwAAAAAAAAAA&#10;AAAAAAChAgAAZHJzL2Rvd25yZXYueG1sUEsFBgAAAAAEAAQA+QAAAJMDAAAAAA==&#10;"/>
                </v:group>
                <v:shape id="Text Box 131" o:spid="_x0000_s1109"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7KdsMA&#10;AADdAAAADwAAAGRycy9kb3ducmV2LnhtbERPS4vCMBC+C/6HMMJeZE1XF5GuUXyCh92DDzwPzdgW&#10;m0lJoq3/3gjC3ubje8503ppK3Mn50rKCr0ECgjizuuRcwem4/ZyA8AFZY2WZFDzIw3zW7Uwx1bbh&#10;Pd0PIRcxhH2KCooQ6lRKnxVk0A9sTRy5i3UGQ4Qul9phE8NNJYdJMpYGS44NBda0Kii7Hm5GwXjt&#10;bs2eV/31afOLf3U+PC8fZ6U+eu3iB0SgNvyL3+6djvO/RyN4fRN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7KdsMAAADdAAAADwAAAAAAAAAAAAAAAACYAgAAZHJzL2Rv&#10;d25yZXYueG1sUEsFBgAAAAAEAAQA9QAAAIgDAAAAAA==&#10;" stroked="f">
                  <v:textbox inset="0,0,0,0">
                    <w:txbxContent>
                      <w:p w14:paraId="6802629B" w14:textId="77777777" w:rsidR="007C6B36" w:rsidRPr="00077324" w:rsidRDefault="007C6B36" w:rsidP="00A77361">
                        <w:pPr>
                          <w:pStyle w:val="BodyText"/>
                          <w:jc w:val="center"/>
                          <w:rPr>
                            <w:sz w:val="22"/>
                            <w:szCs w:val="22"/>
                          </w:rPr>
                        </w:pPr>
                        <w:r w:rsidRPr="001B3F7E">
                          <w:rPr>
                            <w:b/>
                            <w:sz w:val="22"/>
                            <w:szCs w:val="22"/>
                          </w:rPr>
                          <w:t>Medical Device Server</w:t>
                        </w:r>
                      </w:p>
                    </w:txbxContent>
                  </v:textbox>
                </v:shape>
                <v:line id="Line 138" o:spid="_x0000_s1110"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i71MQAAADdAAAADwAAAGRycy9kb3ducmV2LnhtbERPS2sCMRC+C/6HMIXeNKv10W6NUgqF&#10;4kF0W3oeNuPu0s1kSaJGf70RBG/z8T1nsYqmFUdyvrGsYDTMQBCXVjdcKfj9+Rq8gvABWWNrmRSc&#10;ycNq2e8tMNf2xDs6FqESKYR9jgrqELpcSl/WZNAPbUecuL11BkOCrpLa4SmFm1aOs2wmDTacGmrs&#10;6LOm8r84GAXFZuv+5m/nyf5ykLtZjOt5GK2Ven6KH+8gAsXwEN/d3zrNn7xM4fZNOkE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LvUxAAAAN0AAAAPAAAAAAAAAAAA&#10;AAAAAKECAABkcnMvZG93bnJldi54bWxQSwUGAAAAAAQABAD5AAAAkgMAAAAA&#10;">
                  <v:stroke startarrow="block"/>
                </v:line>
                <v:rect id="Rectangle 145" o:spid="_x0000_s1111"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NVsQA&#10;AADdAAAADwAAAGRycy9kb3ducmV2LnhtbERPTWvCQBC9F/wPywi9NRu1SI1ZRVos9ajx0tuYHZO0&#10;2dmQXZO0v94VBG/zeJ+TrgdTi45aV1lWMIliEMS51RUXCo7Z9uUNhPPIGmvLpOCPHKxXo6cUE217&#10;3lN38IUIIewSVFB63yRSurwkgy6yDXHgzrY16ANsC6lb7EO4qeU0jufSYMWhocSG3kvKfw8Xo+BU&#10;TY/4v88+Y7PYzvxuyH4u3x9KPY+HzRKEp8E/xHf3lw7zX2dzuH0TT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FTVbEAAAA3QAAAA8AAAAAAAAAAAAAAAAAmAIAAGRycy9k&#10;b3ducmV2LnhtbFBLBQYAAAAABAAEAPUAAACJAwAAAAA=&#10;"/>
                <v:shape id="Text Box 146" o:spid="_x0000_s1112" type="#_x0000_t202" style="position:absolute;left:11334;top:12896;width:22562;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XMdcQA&#10;AADdAAAADwAAAGRycy9kb3ducmV2LnhtbERPS2vCQBC+C/0PywhepG5qJZXoKq1a8NAefOB5yI5J&#10;MDsbdlcT/323IHibj+8582VnanEj5yvLCt5GCQji3OqKCwXHw/frFIQPyBpry6TgTh6Wi5feHDNt&#10;W97RbR8KEUPYZ6igDKHJpPR5SQb9yDbEkTtbZzBE6AqpHbYx3NRynCSpNFhxbCixoVVJ+WV/NQrS&#10;tbu2O14N18fND/42xfj0dT8pNeh3nzMQgbrwFD/cWx3nT94/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lzHXEAAAA3QAAAA8AAAAAAAAAAAAAAAAAmAIAAGRycy9k&#10;b3ducmV2LnhtbFBLBQYAAAAABAAEAPUAAACJAwAAAAA=&#10;" stroked="f">
                  <v:textbox inset="0,0,0,0">
                    <w:txbxContent>
                      <w:p w14:paraId="608369C1" w14:textId="2E9FC0EE" w:rsidR="007C6B36" w:rsidRPr="00077324" w:rsidRDefault="007C6B36" w:rsidP="00A77361">
                        <w:pPr>
                          <w:pStyle w:val="BodyText"/>
                          <w:rPr>
                            <w:sz w:val="22"/>
                            <w:szCs w:val="22"/>
                          </w:rPr>
                        </w:pPr>
                        <w:r w:rsidRPr="00E10C0E">
                          <w:rPr>
                            <w:sz w:val="16"/>
                            <w:szCs w:val="16"/>
                          </w:rPr>
                          <w:t xml:space="preserve">Register </w:t>
                        </w:r>
                        <w:r>
                          <w:rPr>
                            <w:sz w:val="16"/>
                            <w:szCs w:val="16"/>
                          </w:rPr>
                          <w:t xml:space="preserve">Medical </w:t>
                        </w:r>
                        <w:r w:rsidRPr="00E10C0E">
                          <w:rPr>
                            <w:sz w:val="16"/>
                            <w:szCs w:val="16"/>
                          </w:rPr>
                          <w:t>Device (Device, Patient)</w:t>
                        </w:r>
                        <w:r>
                          <w:rPr>
                            <w:sz w:val="16"/>
                            <w:szCs w:val="16"/>
                          </w:rPr>
                          <w:t xml:space="preserve"> </w:t>
                        </w:r>
                        <w:r w:rsidRPr="00E10C0E">
                          <w:rPr>
                            <w:sz w:val="16"/>
                            <w:szCs w:val="16"/>
                          </w:rPr>
                          <w:t>[PCC</w:t>
                        </w:r>
                        <w:r>
                          <w:rPr>
                            <w:sz w:val="16"/>
                            <w:szCs w:val="16"/>
                          </w:rPr>
                          <w:t>-50</w:t>
                        </w:r>
                        <w:r w:rsidRPr="00E10C0E">
                          <w:rPr>
                            <w:sz w:val="16"/>
                            <w:szCs w:val="16"/>
                          </w:rPr>
                          <w:t>]</w:t>
                        </w:r>
                      </w:p>
                    </w:txbxContent>
                  </v:textbox>
                </v:shape>
                <v:shape id="Text Box 147" o:spid="_x0000_s1113"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YB8cA&#10;AADdAAAADwAAAGRycy9kb3ducmV2LnhtbESPT2vCQBDF74V+h2UKXkrdaIuU6Cr1T8FDe9CK5yE7&#10;JqHZ2bC7mvjtnYPgbYb35r3fzBa9a9SFQqw9GxgNM1DEhbc1lwYOf99vn6BiQrbYeCYDV4qwmD8/&#10;zTC3vuMdXfapVBLCMUcDVUptrnUsKnIYh74lFu3kg8Mkayi1DdhJuGv0OMsm2mHN0lBhS6uKiv/9&#10;2RmYrMO52/HqdX3Y/OBvW46Py+vRmMFL/zUFlahPD/P9emsF/+NdcOUbGUH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6WAfHAAAA3QAAAA8AAAAAAAAAAAAAAAAAmAIAAGRy&#10;cy9kb3ducmV2LnhtbFBLBQYAAAAABAAEAPUAAACMAwAAAAA=&#10;" stroked="f">
                  <v:textbox inset="0,0,0,0">
                    <w:txbxContent>
                      <w:p w14:paraId="5150ED2A" w14:textId="77777777" w:rsidR="007C6B36" w:rsidRPr="00432758" w:rsidRDefault="007C6B36" w:rsidP="00A77361">
                        <w:pPr>
                          <w:pStyle w:val="BodyText"/>
                          <w:rPr>
                            <w:sz w:val="14"/>
                            <w:szCs w:val="14"/>
                          </w:rPr>
                        </w:pPr>
                        <w:r w:rsidRPr="00432758">
                          <w:rPr>
                            <w:sz w:val="14"/>
                            <w:szCs w:val="14"/>
                          </w:rPr>
                          <w:t>Scan Patient and Device</w:t>
                        </w:r>
                      </w:p>
                    </w:txbxContent>
                  </v:textbox>
                </v:shape>
                <v:line id="Line 148" o:spid="_x0000_s1114"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vTtsQAAADdAAAADwAAAGRycy9kb3ducmV2LnhtbERP30vDMBB+F/wfwgm+ubROnO2WDlkZ&#10;7EGFbeLzrTmbYnMpTezif28EYW/38f281TraXkw0+s6xgnyWgSBunO64VfB+3N49gfABWWPvmBT8&#10;kId1dX21wlK7M+9pOoRWpBD2JSowIQyllL4xZNHP3ECcuE83WgwJjq3UI55TuO3lfZY9SosdpwaD&#10;A20MNV+Hb6tgYeq9XMj65fhWT11exNf4cSqUur2Jz0sQgWK4iP/dO53mP8wL+PsmnS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9O2xAAAAN0AAAAPAAAAAAAAAAAA&#10;AAAAAKECAABkcnMvZG93bnJldi54bWxQSwUGAAAAAAQABAD5AAAAkgMAAAAA&#10;">
                  <v:stroke endarrow="block"/>
                </v:line>
                <v:line id="Line 149" o:spid="_x0000_s1115"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Ui1MUAAADcAAAADwAAAGRycy9kb3ducmV2LnhtbESPQWvCQBCF70L/wzKFXkLdWCVo6iq1&#10;KhRKD1UPHofsNAnNzobsVOO/dwuCx8eb971582XvGnWiLtSeDYyGKSjiwtuaSwOH/fZ5CioIssXG&#10;Mxm4UIDl4mEwx9z6M3/TaSelihAOORqoRNpc61BU5DAMfUscvR/fOZQou1LbDs8R7hr9kqaZdlhz&#10;bKiwpfeKit/dn4tvbL94PR4nK6eTZEabo3ymWox5euzfXkEJ9XI/vqU/rIFpNoH/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Ui1MUAAADcAAAADwAAAAAAAAAA&#10;AAAAAAChAgAAZHJzL2Rvd25yZXYueG1sUEsFBgAAAAAEAAQA+QAAAJMDAAAAAA==&#10;">
                  <v:stroke endarrow="block"/>
                </v:line>
                <v:shape id="Text Box 320" o:spid="_x0000_s1116" type="#_x0000_t202" style="position:absolute;left:10598;top:19431;width:2577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mncUA&#10;AADcAAAADwAAAGRycy9kb3ducmV2LnhtbESPzYvCMBTE7wv+D+EJXhZNV9gi1Sh+rODBPfiB50fz&#10;bIvNS0mirf+9WRD2OMzMb5jZojO1eJDzlWUFX6MEBHFudcWFgvNpO5yA8AFZY22ZFDzJw2Le+5hh&#10;pm3LB3ocQyEihH2GCsoQmkxKn5dk0I9sQxy9q3UGQ5SukNphG+GmluMkSaXBiuNCiQ2tS8pvx7tR&#10;kG7cvT3w+nNz/tnjb1OML6vnRalBv1tOQQTqwn/43d5pBZP0G/7OxCM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KadxQAAANwAAAAPAAAAAAAAAAAAAAAAAJgCAABkcnMv&#10;ZG93bnJldi54bWxQSwUGAAAAAAQABAD1AAAAigMAAAAA&#10;" stroked="f">
                  <v:textbox inset="0,0,0,0">
                    <w:txbxContent>
                      <w:p w14:paraId="31A486AA" w14:textId="3BDDEF25" w:rsidR="007C6B36" w:rsidRPr="00077324" w:rsidRDefault="007C6B36" w:rsidP="00A77361">
                        <w:pPr>
                          <w:pStyle w:val="BodyText"/>
                          <w:rPr>
                            <w:sz w:val="22"/>
                            <w:szCs w:val="22"/>
                          </w:rPr>
                        </w:pPr>
                        <w:r w:rsidRPr="00E10C0E">
                          <w:rPr>
                            <w:sz w:val="16"/>
                            <w:szCs w:val="16"/>
                          </w:rPr>
                          <w:t>Start P</w:t>
                        </w:r>
                        <w:r>
                          <w:rPr>
                            <w:sz w:val="16"/>
                            <w:szCs w:val="16"/>
                          </w:rPr>
                          <w:t>oint-of-Care</w:t>
                        </w:r>
                        <w:r w:rsidRPr="00E10C0E">
                          <w:rPr>
                            <w:sz w:val="16"/>
                            <w:szCs w:val="16"/>
                          </w:rPr>
                          <w:t xml:space="preserve"> Device Procedure (Procedure, Device, Patient) [PCC</w:t>
                        </w:r>
                        <w:r>
                          <w:rPr>
                            <w:sz w:val="16"/>
                            <w:szCs w:val="16"/>
                          </w:rPr>
                          <w:t>-52</w:t>
                        </w:r>
                        <w:r w:rsidRPr="00E10C0E">
                          <w:rPr>
                            <w:sz w:val="16"/>
                            <w:szCs w:val="16"/>
                          </w:rPr>
                          <w:t>]</w:t>
                        </w:r>
                      </w:p>
                    </w:txbxContent>
                  </v:textbox>
                </v:shape>
                <v:rect id="Rectangle 321" o:spid="_x0000_s1117"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rxc8MA&#10;AADcAAAADwAAAGRycy9kb3ducmV2LnhtbESPQYvCMBSE74L/ITzBm6YqFLcaRRTFPWq9eHs2z7ba&#10;vJQmavXXbxYW9jjMzDfMfNmaSjypcaVlBaNhBII4s7rkXMEp3Q6mIJxH1lhZJgVvcrBcdDtzTLR9&#10;8YGeR5+LAGGXoILC+zqR0mUFGXRDWxMH72obgz7IJpe6wVeAm0qOoyiWBksOCwXWtC4oux8fRsGl&#10;HJ/wc0h3kfnaTvx3m94e541S/V67moHw1Pr/8F97rxVM4xh+z4Qj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rxc8MAAADcAAAADwAAAAAAAAAAAAAAAACYAgAAZHJzL2Rv&#10;d25yZXYueG1sUEsFBgAAAAAEAAQA9QAAAIgDAAAAAA==&#10;"/>
                <v:rect id="Rectangle 323" o:spid="_x0000_s1118"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ZU6MUA&#10;AADcAAAADwAAAGRycy9kb3ducmV2LnhtbESPQWvCQBSE7wX/w/IK3ppNFVKNWUVaLPao8eLtmX0m&#10;abNvQ3Y1qb++WxA8DjPzDZOtBtOIK3WutqzgNYpBEBdW11wqOOSblxkI55E1NpZJwS85WC1HTxmm&#10;2va8o+velyJA2KWooPK+TaV0RUUGXWRb4uCdbWfQB9mVUnfYB7hp5CSOE2mw5rBQYUvvFRU/+4tR&#10;cKonB7zt8s/YzDdT/zXk35fjh1Lj52G9AOFp8I/wvb3VCmbJG/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lToxQAAANwAAAAPAAAAAAAAAAAAAAAAAJgCAABkcnMv&#10;ZG93bnJldi54bWxQSwUGAAAAAAQABAD1AAAAigMAAAAA&#10;"/>
                <v:shape id="Text Box 324" o:spid="_x0000_s1119" type="#_x0000_t202" style="position:absolute;left:11817;top:39096;width:2207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JA8IA&#10;AADcAAAADwAAAGRycy9kb3ducmV2LnhtbERPy4rCMBTdC/MP4Q64kWk6Lop0TMXHCLPQhQ9cX5pr&#10;W2xuShJt/fvJQnB5OO/5YjCteJDzjWUF30kKgri0uuFKwfm0/ZqB8AFZY2uZFDzJw6L4GM0x17bn&#10;Az2OoRIxhH2OCuoQulxKX9Zk0Ce2I47c1TqDIUJXSe2wj+GmldM0zaTBhmNDjR2taypvx7tRkG3c&#10;vT/werI5/+5w31XTy+p5UWr8OSx/QAQawlv8cv9pBbMsro1n4hG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QkDwgAAANwAAAAPAAAAAAAAAAAAAAAAAJgCAABkcnMvZG93&#10;bnJldi54bWxQSwUGAAAAAAQABAD1AAAAhwMAAAAA&#10;" stroked="f">
                  <v:textbox inset="0,0,0,0">
                    <w:txbxContent>
                      <w:p w14:paraId="0EE57127" w14:textId="4C2C3189" w:rsidR="007C6B36" w:rsidRPr="00077324" w:rsidRDefault="007C6B36" w:rsidP="00A77361">
                        <w:pPr>
                          <w:pStyle w:val="BodyText"/>
                          <w:rPr>
                            <w:sz w:val="22"/>
                            <w:szCs w:val="22"/>
                          </w:rPr>
                        </w:pPr>
                        <w:r w:rsidRPr="00E10C0E">
                          <w:rPr>
                            <w:sz w:val="16"/>
                            <w:szCs w:val="16"/>
                          </w:rPr>
                          <w:t>Complete P</w:t>
                        </w:r>
                        <w:r>
                          <w:rPr>
                            <w:sz w:val="16"/>
                            <w:szCs w:val="16"/>
                          </w:rPr>
                          <w:t xml:space="preserve">oint-of-Care </w:t>
                        </w:r>
                        <w:r w:rsidRPr="00E10C0E">
                          <w:rPr>
                            <w:sz w:val="16"/>
                            <w:szCs w:val="16"/>
                          </w:rPr>
                          <w:t>Device Procedure (Procedure, Device, Patient) [PCC</w:t>
                        </w:r>
                        <w:r>
                          <w:rPr>
                            <w:sz w:val="16"/>
                            <w:szCs w:val="16"/>
                          </w:rPr>
                          <w:t>-53</w:t>
                        </w:r>
                        <w:r w:rsidRPr="00E10C0E">
                          <w:rPr>
                            <w:sz w:val="16"/>
                            <w:szCs w:val="16"/>
                          </w:rPr>
                          <w:t>]</w:t>
                        </w:r>
                      </w:p>
                    </w:txbxContent>
                  </v:textbox>
                </v:shape>
                <v:rect id="Rectangle 325" o:spid="_x0000_s1120"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lAcUA&#10;AADcAAAADwAAAGRycy9kb3ducmV2LnhtbESPQWvCQBSE74X+h+UVeqsbLYiJboK0WNqjJhdvz+wz&#10;iWbfhuwmpv313ULB4zAz3zCbbDKtGKl3jWUF81kEgri0uuFKQZHvXlYgnEfW2FomBd/kIEsfHzaY&#10;aHvjPY0HX4kAYZeggtr7LpHSlTUZdDPbEQfvbHuDPsi+krrHW4CbVi6iaCkNNhwWauzorabyehiM&#10;glOzKPBnn39EJt69+q8pvwzHd6Wen6btGoSnyd/D/+1PrWC1jOHvTDgC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WUBxQAAANwAAAAPAAAAAAAAAAAAAAAAAJgCAABkcnMv&#10;ZG93bnJldi54bWxQSwUGAAAAAAQABAD1AAAAigMAAAAA&#10;"/>
                <v:rect id="Rectangle 326" o:spid="_x0000_s1121"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aQb8A&#10;AADcAAAADwAAAGRycy9kb3ducmV2LnhtbERPTa/BQBTdv8R/mFyJ3TNF4lGGCCEsqY3d1bna0rnT&#10;dAbl15vFSyxPzvd03phSPKh2hWUFvW4Egji1uuBMwTFZ/45AOI+ssbRMCl7kYD5r/Uwx1vbJe3oc&#10;fCZCCLsYFeTeV7GULs3JoOvaijhwF1sb9AHWmdQ1PkO4KWU/iobSYMGhIceKljmlt8PdKDgX/SO+&#10;98kmMuP1wO+a5Ho/rZTqtJvFBISnxn/F/+6tVjD6C/PDmXAE5O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VlpBvwAAANwAAAAPAAAAAAAAAAAAAAAAAJgCAABkcnMvZG93bnJl&#10;di54bWxQSwUGAAAAAAQABAD1AAAAhAMAAAAA&#10;"/>
                <v:line id="Line 353" o:spid="_x0000_s1122"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ztMMAAADcAAAADwAAAGRycy9kb3ducmV2LnhtbESP3WoCMRCF7wu+QxjBm6JZLf6tRmlL&#10;hUKvqj7AsBk3wc1k3WTX7dubQqGXh/Pzcbb73lWioyZYzwqmkwwEceG15VLB+XQYr0CEiKyx8kwK&#10;fijAfjd42mKu/Z2/qTvGUqQRDjkqMDHWuZShMOQwTHxNnLyLbxzGJJtS6gbvadxVcpZlC+nQciIY&#10;rOndUHE9ti5x2/hhpF3b5de8e6b56e3l1hqlRsP+dQMiUh//w3/tT61gtZzC75l0BOTu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H87TDAAAA3AAAAA8AAAAAAAAAAAAA&#10;AAAAoQIAAGRycy9kb3ducmV2LnhtbFBLBQYAAAAABAAEAPkAAACRAwAAAAA=&#10;">
                  <v:stroke dashstyle="dash" endarrow="block"/>
                </v:line>
                <v:rect id="Rectangle 354" o:spid="_x0000_s1123"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hrcUA&#10;AADcAAAADwAAAGRycy9kb3ducmV2LnhtbESPQWvCQBSE74X+h+UVeqsbU1AbXaW0pLTHJF56e2af&#10;STT7NmTXmPrru4LgcZiZb5jVZjStGKh3jWUF00kEgri0uuFKwbZIXxYgnEfW2FomBX/kYLN+fFhh&#10;ou2ZMxpyX4kAYZeggtr7LpHSlTUZdBPbEQdvb3uDPsi+krrHc4CbVsZRNJMGGw4LNXb0UVN5zE9G&#10;wa6Jt3jJiq/IvKWv/mcsDqffT6Wen8b3JQhPo7+Hb+1vrWAxj+F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GGtxQAAANwAAAAPAAAAAAAAAAAAAAAAAJgCAABkcnMv&#10;ZG93bnJldi54bWxQSwUGAAAAAAQABAD1AAAAigMAAAAA&#10;"/>
                <v:rect id="Rectangle 355" o:spid="_x0000_s1124"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TENsQA&#10;AADcAAAADwAAAGRycy9kb3ducmV2LnhtbESPT4vCMBTE7wt+h/AWvK3pKvinGkUURY/aXvb2bJ5t&#10;d5uX0kStfnojCHscZuY3zGzRmkpcqXGlZQXfvQgEcWZ1ybmCNNl8jUE4j6yxskwK7uRgMe98zDDW&#10;9sYHuh59LgKEXYwKCu/rWEqXFWTQ9WxNHLyzbQz6IJtc6gZvAW4q2Y+ioTRYclgosKZVQdnf8WIU&#10;nMp+io9Dso3MZDPw+zb5vfyslep+tsspCE+t/w+/2zutYDwawOtMO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ExDbEAAAA3AAAAA8AAAAAAAAAAAAAAAAAmAIAAGRycy9k&#10;b3ducmV2LnhtbFBLBQYAAAAABAAEAPUAAACJAwAAAAA=&#10;"/>
                <v:line id="Line 356" o:spid="_x0000_s1125"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y0CcUAAADcAAAADwAAAGRycy9kb3ducmV2LnhtbESPQWvCQBCF70L/wzIFL0E3rVJt6iqt&#10;VhCkB7WHHofsNAnNzobsqOm/dwXB4+PN+9682aJztTpRGyrPBp6GKSji3NuKCwPfh/VgCioIssXa&#10;Mxn4pwCL+UNvhpn1Z97RaS+FihAOGRooRZpM65CX5DAMfUMcvV/fOpQo20LbFs8R7mr9nKYv2mHF&#10;saHEhpYl5X/7o4tvrL94NRolH04nySt9/sg21WJM/7F7fwMl1Mn9+JbeWAPTyRi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ny0CcUAAADcAAAADwAAAAAAAAAA&#10;AAAAAAChAgAAZHJzL2Rvd25yZXYueG1sUEsFBgAAAAAEAAQA+QAAAJMDAAAAAA==&#10;">
                  <v:stroke endarrow="block"/>
                </v:line>
                <v:shape id="Text Box 447" o:spid="_x0000_s1126" type="#_x0000_t202" style="position:absolute;left:11334;top:27749;width:2418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wQMUA&#10;AADcAAAADwAAAGRycy9kb3ducmV2LnhtbESPzYvCMBTE78L+D+EteJE1VfCDrlHWL/CgB13x/Gje&#10;tmWbl5JEW/97Iwgeh5n5DTNbtKYSN3K+tKxg0E9AEGdWl5wrOP9uv6YgfEDWWFkmBXfysJh/dGaY&#10;atvwkW6nkIsIYZ+igiKEOpXSZwUZ9H1bE0fvzzqDIUqXS+2wiXBTyWGSjKXBkuNCgTWtCsr+T1ej&#10;YLx21+bIq976vNnjoc6Hl+X9olT3s/35BhGoDe/wq73TCqaTET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6TBAxQAAANwAAAAPAAAAAAAAAAAAAAAAAJgCAABkcnMv&#10;ZG93bnJldi54bWxQSwUGAAAAAAQABAD1AAAAigMAAAAA&#10;" stroked="f">
                  <v:textbox inset="0,0,0,0">
                    <w:txbxContent>
                      <w:p w14:paraId="16A6A8A9" w14:textId="798662C1" w:rsidR="007C6B36" w:rsidRPr="00077324" w:rsidRDefault="007C6B36" w:rsidP="0011661F">
                        <w:pPr>
                          <w:pStyle w:val="BodyText"/>
                          <w:rPr>
                            <w:sz w:val="22"/>
                            <w:szCs w:val="22"/>
                          </w:rPr>
                        </w:pPr>
                        <w:r w:rsidRPr="00E10C0E">
                          <w:rPr>
                            <w:sz w:val="16"/>
                            <w:szCs w:val="16"/>
                          </w:rPr>
                          <w:t>Search Medical Devices</w:t>
                        </w:r>
                        <w:r>
                          <w:rPr>
                            <w:sz w:val="16"/>
                            <w:szCs w:val="16"/>
                          </w:rPr>
                          <w:t xml:space="preserve"> [PCC-51]</w:t>
                        </w:r>
                        <w:r w:rsidRPr="00E10C0E">
                          <w:rPr>
                            <w:sz w:val="16"/>
                            <w:szCs w:val="16"/>
                          </w:rPr>
                          <w:t xml:space="preserve"> or Search </w:t>
                        </w:r>
                        <w:r>
                          <w:rPr>
                            <w:sz w:val="16"/>
                            <w:szCs w:val="16"/>
                          </w:rPr>
                          <w:t xml:space="preserve">Point-of-Care </w:t>
                        </w:r>
                        <w:r w:rsidRPr="00E10C0E">
                          <w:rPr>
                            <w:sz w:val="16"/>
                            <w:szCs w:val="16"/>
                          </w:rPr>
                          <w:t>Device Procedure [PCC</w:t>
                        </w:r>
                        <w:r>
                          <w:rPr>
                            <w:sz w:val="16"/>
                            <w:szCs w:val="16"/>
                          </w:rPr>
                          <w:t>-54</w:t>
                        </w:r>
                        <w:r w:rsidRPr="00E10C0E">
                          <w:rPr>
                            <w:sz w:val="16"/>
                            <w:szCs w:val="16"/>
                          </w:rPr>
                          <w:t>]</w:t>
                        </w:r>
                      </w:p>
                    </w:txbxContent>
                  </v:textbox>
                </v:shape>
                <v:line id="Line 448" o:spid="_x0000_s1127"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5rwMMAAADcAAAADwAAAGRycy9kb3ducmV2LnhtbESP3WoCMRCF7wu+QxjBm6JZLf6tRtHS&#10;QqFXVR9g2Iyb4GaybrLr9u2bQqGXh/Pzcbb73lWioyZYzwqmkwwEceG15VLB5fw+XoEIEVlj5ZkU&#10;fFOA/W7wtMVc+wd/UXeKpUgjHHJUYGKscylDYchhmPiaOHlX3ziMSTal1A0+0rir5CzLFtKh5UQw&#10;WNOroeJ2al3itvHNSLu2y89590zz8/Hl3hqlRsP+sAERqY//4b/2h1awWi7g90w6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ua8DDAAAA3AAAAA8AAAAAAAAAAAAA&#10;AAAAoQIAAGRycy9kb3ducmV2LnhtbFBLBQYAAAAABAAEAPkAAACRAwAAAAA=&#10;">
                  <v:stroke dashstyle="dash" endarrow="block"/>
                </v:line>
                <w10:anchorlock/>
              </v:group>
            </w:pict>
          </mc:Fallback>
        </mc:AlternateContent>
      </w:r>
    </w:p>
    <w:p w14:paraId="5B4C6359" w14:textId="0D03B827" w:rsidR="00A77361" w:rsidRPr="00A75EE5" w:rsidRDefault="00A77361" w:rsidP="0011661F">
      <w:pPr>
        <w:pStyle w:val="FigureTitle"/>
      </w:pPr>
      <w:r w:rsidRPr="00A75EE5">
        <w:t>Figure X.4.2.3.2-1: Basic Process Flow in PMDT Profile</w:t>
      </w:r>
    </w:p>
    <w:p w14:paraId="44BC0F36" w14:textId="77777777" w:rsidR="000E3CE6" w:rsidRPr="00A75EE5" w:rsidRDefault="000E3CE6" w:rsidP="000E3CE6">
      <w:pPr>
        <w:pStyle w:val="BodyText"/>
        <w:rPr>
          <w:b/>
          <w:szCs w:val="24"/>
          <w:lang w:eastAsia="x-none"/>
        </w:rPr>
      </w:pPr>
      <w:r w:rsidRPr="00A75EE5">
        <w:rPr>
          <w:b/>
          <w:szCs w:val="24"/>
          <w:lang w:eastAsia="x-none"/>
        </w:rPr>
        <w:t>Pre-conditions:</w:t>
      </w:r>
    </w:p>
    <w:p w14:paraId="0D0F901E" w14:textId="772AB9D8" w:rsidR="000E3CE6" w:rsidRPr="00A75EE5" w:rsidRDefault="000E3CE6">
      <w:pPr>
        <w:pStyle w:val="BodyText"/>
      </w:pPr>
      <w:r w:rsidRPr="00A75EE5">
        <w:rPr>
          <w:rFonts w:eastAsia="Verdana"/>
        </w:rPr>
        <w:t>Patient identity (e.g., Medical Record Number - MRN), device identifier (UDI) is scanned at the point-of-care in preparation for a procedure. The Patient registry may be queried based on the patient identifier scanned at the point-of-care.</w:t>
      </w:r>
    </w:p>
    <w:p w14:paraId="29189974" w14:textId="77777777" w:rsidR="000E3CE6" w:rsidRPr="00A75EE5" w:rsidRDefault="000E3CE6" w:rsidP="0011661F">
      <w:pPr>
        <w:pStyle w:val="BodyText"/>
        <w:keepNext/>
        <w:rPr>
          <w:b/>
          <w:szCs w:val="24"/>
          <w:lang w:eastAsia="x-none"/>
        </w:rPr>
      </w:pPr>
      <w:r w:rsidRPr="00A75EE5">
        <w:rPr>
          <w:b/>
          <w:szCs w:val="24"/>
          <w:lang w:eastAsia="x-none"/>
        </w:rPr>
        <w:lastRenderedPageBreak/>
        <w:t>Main Flow:</w:t>
      </w:r>
    </w:p>
    <w:p w14:paraId="2FC3C6B7" w14:textId="3D2891CC" w:rsidR="000E3CE6" w:rsidRPr="00A75EE5" w:rsidRDefault="000E3CE6" w:rsidP="0098740D">
      <w:pPr>
        <w:pStyle w:val="BodyText"/>
        <w:rPr>
          <w:rFonts w:eastAsia="Verdana"/>
        </w:rPr>
      </w:pPr>
      <w:r w:rsidRPr="00A75EE5">
        <w:rPr>
          <w:rFonts w:eastAsia="Verdana"/>
        </w:rPr>
        <w:t xml:space="preserve">The system at the point of care that implements the Medical Device Reporter registers the device. The Medical Device Server returns success indicating that a new Device record was created. If the device is implantable, the Device record will reference the Patient Resource identified by the MRN scanned at the point of care. </w:t>
      </w:r>
    </w:p>
    <w:p w14:paraId="04AB3094" w14:textId="77777777" w:rsidR="000E3CE6" w:rsidRPr="00A75EE5" w:rsidRDefault="000E3CE6" w:rsidP="0098740D">
      <w:pPr>
        <w:pStyle w:val="BodyText"/>
        <w:rPr>
          <w:rFonts w:eastAsia="Verdana"/>
        </w:rPr>
      </w:pPr>
      <w:r w:rsidRPr="00A75EE5">
        <w:rPr>
          <w:rFonts w:eastAsia="Verdana"/>
        </w:rPr>
        <w:t>The user of the system that implements the Medical Device Reporter allows the clinicians to record a Procedure at the point-of-care indicating the start and end of a procedure. This procedure may represent the context for the device record. The main distinction is that the implantable device procedure may be recorded as "completed" while a monitoring session may start and end.</w:t>
      </w:r>
    </w:p>
    <w:p w14:paraId="367345EE" w14:textId="77777777" w:rsidR="000E3CE6" w:rsidRPr="00A75EE5" w:rsidRDefault="000E3CE6" w:rsidP="000E3CE6">
      <w:pPr>
        <w:pStyle w:val="BodyText"/>
        <w:rPr>
          <w:b/>
          <w:szCs w:val="24"/>
          <w:lang w:eastAsia="x-none"/>
        </w:rPr>
      </w:pPr>
      <w:r w:rsidRPr="00A75EE5">
        <w:rPr>
          <w:b/>
          <w:szCs w:val="24"/>
          <w:lang w:eastAsia="x-none"/>
        </w:rPr>
        <w:t>Post-conditions:</w:t>
      </w:r>
    </w:p>
    <w:p w14:paraId="0113A711" w14:textId="142FE366" w:rsidR="0091025F" w:rsidRPr="00A75EE5" w:rsidRDefault="000E3CE6">
      <w:pPr>
        <w:pStyle w:val="BodyText"/>
      </w:pPr>
      <w:r w:rsidRPr="00A75EE5">
        <w:rPr>
          <w:rFonts w:eastAsia="Verdana"/>
        </w:rPr>
        <w:t xml:space="preserve">The system that implements the Medical Device Manager has persisted the device and procedure information and associated the medical devices, the patients, and procedures in which they were applied to patient care. </w:t>
      </w:r>
    </w:p>
    <w:p w14:paraId="28104B57" w14:textId="026ED502" w:rsidR="00B21C67" w:rsidRPr="00A75EE5" w:rsidRDefault="00B21C67" w:rsidP="0011661F">
      <w:pPr>
        <w:pStyle w:val="Heading4"/>
      </w:pPr>
      <w:bookmarkStart w:id="101" w:name="_Toc492638906"/>
      <w:r w:rsidRPr="00A75EE5">
        <w:t>X.4.</w:t>
      </w:r>
      <w:r w:rsidR="008F06A6" w:rsidRPr="00A75EE5">
        <w:t>2</w:t>
      </w:r>
      <w:r w:rsidRPr="00A75EE5">
        <w:t>.</w:t>
      </w:r>
      <w:r w:rsidR="008F06A6" w:rsidRPr="00A75EE5">
        <w:t>4.</w:t>
      </w:r>
      <w:r w:rsidRPr="00A75EE5">
        <w:t xml:space="preserve"> Use Case #</w:t>
      </w:r>
      <w:r w:rsidR="008F06A6" w:rsidRPr="00A75EE5">
        <w:t>4</w:t>
      </w:r>
      <w:r w:rsidR="00F117C3" w:rsidRPr="00A75EE5">
        <w:t xml:space="preserve">: </w:t>
      </w:r>
      <w:r w:rsidR="008F06A6" w:rsidRPr="00A75EE5">
        <w:t xml:space="preserve">Tracking </w:t>
      </w:r>
      <w:r w:rsidR="00935E54" w:rsidRPr="00A75EE5">
        <w:t>Medical</w:t>
      </w:r>
      <w:r w:rsidRPr="00A75EE5">
        <w:t xml:space="preserve"> Device</w:t>
      </w:r>
      <w:r w:rsidR="008F06A6" w:rsidRPr="00A75EE5">
        <w:t>s</w:t>
      </w:r>
      <w:r w:rsidRPr="00A75EE5">
        <w:t xml:space="preserve"> </w:t>
      </w:r>
      <w:r w:rsidR="00A64923" w:rsidRPr="00A75EE5">
        <w:t xml:space="preserve">– </w:t>
      </w:r>
      <w:r w:rsidR="008F06A6" w:rsidRPr="00A75EE5">
        <w:t>Cardiovascular Pacemaker Implant</w:t>
      </w:r>
      <w:bookmarkEnd w:id="101"/>
    </w:p>
    <w:p w14:paraId="14271BC7" w14:textId="77777777" w:rsidR="00B21C67" w:rsidRPr="00A75EE5" w:rsidRDefault="00B21C67" w:rsidP="0098740D">
      <w:pPr>
        <w:pStyle w:val="BodyText"/>
      </w:pPr>
      <w:r w:rsidRPr="00A75EE5">
        <w:t xml:space="preserve">This Use Case describes the ordering, tracking, and implantation of an implantable medical device for a specific </w:t>
      </w:r>
      <w:r w:rsidR="008F06A6" w:rsidRPr="00A75EE5">
        <w:t xml:space="preserve">cardiovascular </w:t>
      </w:r>
      <w:r w:rsidRPr="00A75EE5">
        <w:t xml:space="preserve">disease or diagnosis. </w:t>
      </w:r>
    </w:p>
    <w:p w14:paraId="3B616C99" w14:textId="70EE5F40" w:rsidR="00B21C67" w:rsidRPr="00A75EE5" w:rsidRDefault="00B21C67" w:rsidP="00B21C67">
      <w:pPr>
        <w:pStyle w:val="Heading5"/>
        <w:numPr>
          <w:ilvl w:val="0"/>
          <w:numId w:val="0"/>
        </w:numPr>
        <w:rPr>
          <w:noProof w:val="0"/>
        </w:rPr>
      </w:pPr>
      <w:bookmarkStart w:id="102" w:name="_Toc492638907"/>
      <w:r w:rsidRPr="00A75EE5">
        <w:rPr>
          <w:noProof w:val="0"/>
        </w:rPr>
        <w:t>X.4.</w:t>
      </w:r>
      <w:r w:rsidR="008F06A6" w:rsidRPr="00A75EE5">
        <w:rPr>
          <w:noProof w:val="0"/>
        </w:rPr>
        <w:t>2.4.</w:t>
      </w:r>
      <w:r w:rsidR="00F25F82">
        <w:rPr>
          <w:noProof w:val="0"/>
        </w:rPr>
        <w:t>1</w:t>
      </w:r>
      <w:r w:rsidR="00A64923" w:rsidRPr="00A75EE5">
        <w:rPr>
          <w:noProof w:val="0"/>
        </w:rPr>
        <w:t xml:space="preserve"> </w:t>
      </w:r>
      <w:r w:rsidR="008F06A6" w:rsidRPr="00A75EE5">
        <w:rPr>
          <w:noProof w:val="0"/>
        </w:rPr>
        <w:t xml:space="preserve">Tracking </w:t>
      </w:r>
      <w:r w:rsidR="00935E54" w:rsidRPr="00A75EE5">
        <w:rPr>
          <w:noProof w:val="0"/>
        </w:rPr>
        <w:t>Medical Device</w:t>
      </w:r>
      <w:r w:rsidR="008F06A6" w:rsidRPr="00A75EE5">
        <w:rPr>
          <w:noProof w:val="0"/>
        </w:rPr>
        <w:t>s</w:t>
      </w:r>
      <w:r w:rsidRPr="00A75EE5">
        <w:rPr>
          <w:noProof w:val="0"/>
        </w:rPr>
        <w:t xml:space="preserve"> </w:t>
      </w:r>
      <w:r w:rsidR="00A64923" w:rsidRPr="00A75EE5">
        <w:rPr>
          <w:noProof w:val="0"/>
        </w:rPr>
        <w:t xml:space="preserve">– </w:t>
      </w:r>
      <w:r w:rsidR="007341D1" w:rsidRPr="00A75EE5">
        <w:rPr>
          <w:noProof w:val="0"/>
        </w:rPr>
        <w:t>Cardiovascular Pacemaker Implant</w:t>
      </w:r>
      <w:r w:rsidR="00A64923" w:rsidRPr="00A75EE5">
        <w:rPr>
          <w:noProof w:val="0"/>
        </w:rPr>
        <w:t xml:space="preserve"> </w:t>
      </w:r>
      <w:r w:rsidRPr="00A75EE5">
        <w:rPr>
          <w:noProof w:val="0"/>
        </w:rPr>
        <w:t>Use Case Description</w:t>
      </w:r>
      <w:bookmarkEnd w:id="102"/>
    </w:p>
    <w:p w14:paraId="238FF21D" w14:textId="77777777" w:rsidR="008F06A6" w:rsidRPr="00A75EE5" w:rsidRDefault="008F06A6">
      <w:pPr>
        <w:pStyle w:val="BodyText"/>
      </w:pPr>
      <w:r w:rsidRPr="00A75EE5">
        <w:rPr>
          <w:rFonts w:eastAsia="Verdana"/>
        </w:rPr>
        <w:t xml:space="preserve">SSgt. Sam was having some chest pain so he goes to see his primary care physician who orders some diagnostic tests and refers him to Dr. Heart, a cardiologist. Dr. Heart sees SSgt. Sam and determines he needs a cardiac pacemaker inserted. Dr. Heart orders an insertion of pacemaker (ICD10 code - 0JH605Z) with the Cardiac Catheterization Laboratory (or this can be in the OR – it depends on the HCO where these are performed). On the request Dr. Heart identifies which pacemaker and leads he would like to implant into SSgt. Sam. Prior to the procedure, the pacemaker and leads UDI are verified with the FDA GUDID to ensure there has not been a recall or any other adverse events for the requested implantable medical devices. During the pacemaker insertion procedure, Dr. Heart drops a lead. The cardiac nurse obtains another lead, scans it to verify it against the GUDID, aseptically gives it to Dr. Heart and the pacemaker and lead are inserted without complications. The cardiac nurse ensures the UDI data on each implantable medical device label inserted into SSgt. Sam </w:t>
      </w:r>
      <w:r w:rsidRPr="00A75EE5">
        <w:rPr>
          <w:rFonts w:eastAsia="Verdana"/>
          <w:b/>
          <w:bCs/>
        </w:rPr>
        <w:t>is automatically transmitted</w:t>
      </w:r>
      <w:r w:rsidRPr="00A75EE5">
        <w:rPr>
          <w:rFonts w:eastAsia="Verdana"/>
        </w:rPr>
        <w:t xml:space="preserve"> to in his medical </w:t>
      </w:r>
      <w:r w:rsidRPr="00A75EE5">
        <w:rPr>
          <w:rFonts w:eastAsia="Verdana"/>
          <w:b/>
          <w:bCs/>
        </w:rPr>
        <w:t>record using a point-of-care system to avoid data entry errors</w:t>
      </w:r>
      <w:r w:rsidRPr="00A75EE5">
        <w:rPr>
          <w:rFonts w:eastAsia="Verdana"/>
        </w:rPr>
        <w:t>. Prior to being transferred to the Cardiac Intensive Care Unit for post-procedure care, SSgt Sam has an external pacemaker medical device attached to him per the cardiac surgery protocol</w:t>
      </w:r>
      <w:r w:rsidR="00BB416E" w:rsidRPr="00A75EE5">
        <w:rPr>
          <w:rFonts w:eastAsia="Verdana"/>
        </w:rPr>
        <w:t xml:space="preserve">. </w:t>
      </w:r>
    </w:p>
    <w:p w14:paraId="644815C7" w14:textId="03C91CEE" w:rsidR="00B21C67" w:rsidRPr="00A75EE5" w:rsidRDefault="008F06A6" w:rsidP="00B21C67">
      <w:pPr>
        <w:pStyle w:val="Heading5"/>
        <w:numPr>
          <w:ilvl w:val="0"/>
          <w:numId w:val="0"/>
        </w:numPr>
        <w:rPr>
          <w:noProof w:val="0"/>
        </w:rPr>
      </w:pPr>
      <w:bookmarkStart w:id="103" w:name="_Toc492638908"/>
      <w:r w:rsidRPr="00A75EE5">
        <w:rPr>
          <w:noProof w:val="0"/>
        </w:rPr>
        <w:lastRenderedPageBreak/>
        <w:t>X.4.2</w:t>
      </w:r>
      <w:r w:rsidR="00B21C67" w:rsidRPr="00A75EE5">
        <w:rPr>
          <w:noProof w:val="0"/>
        </w:rPr>
        <w:t>.</w:t>
      </w:r>
      <w:r w:rsidRPr="00A75EE5">
        <w:rPr>
          <w:noProof w:val="0"/>
        </w:rPr>
        <w:t>4</w:t>
      </w:r>
      <w:r w:rsidR="00A64923" w:rsidRPr="00A75EE5">
        <w:rPr>
          <w:noProof w:val="0"/>
        </w:rPr>
        <w:t>.</w:t>
      </w:r>
      <w:r w:rsidR="00F25F82">
        <w:rPr>
          <w:noProof w:val="0"/>
        </w:rPr>
        <w:t>2</w:t>
      </w:r>
      <w:r w:rsidR="00A64923" w:rsidRPr="00A75EE5">
        <w:rPr>
          <w:noProof w:val="0"/>
        </w:rPr>
        <w:t xml:space="preserve"> </w:t>
      </w:r>
      <w:r w:rsidR="007341D1" w:rsidRPr="00A75EE5">
        <w:rPr>
          <w:noProof w:val="0"/>
        </w:rPr>
        <w:t xml:space="preserve">Tracking </w:t>
      </w:r>
      <w:r w:rsidR="00935E54" w:rsidRPr="00A75EE5">
        <w:rPr>
          <w:noProof w:val="0"/>
        </w:rPr>
        <w:t>Medical Device</w:t>
      </w:r>
      <w:r w:rsidR="007341D1" w:rsidRPr="00A75EE5">
        <w:rPr>
          <w:noProof w:val="0"/>
        </w:rPr>
        <w:t>s</w:t>
      </w:r>
      <w:r w:rsidR="00B21C67" w:rsidRPr="00A75EE5">
        <w:rPr>
          <w:noProof w:val="0"/>
        </w:rPr>
        <w:t xml:space="preserve"> </w:t>
      </w:r>
      <w:r w:rsidR="00A64923" w:rsidRPr="00A75EE5">
        <w:rPr>
          <w:noProof w:val="0"/>
        </w:rPr>
        <w:t xml:space="preserve">– </w:t>
      </w:r>
      <w:r w:rsidR="007341D1" w:rsidRPr="00A75EE5">
        <w:rPr>
          <w:noProof w:val="0"/>
        </w:rPr>
        <w:t>Cardiovascular Pacemaker Implant</w:t>
      </w:r>
      <w:r w:rsidR="00B21C67" w:rsidRPr="00A75EE5">
        <w:rPr>
          <w:noProof w:val="0"/>
        </w:rPr>
        <w:t xml:space="preserve"> Process Flow</w:t>
      </w:r>
      <w:bookmarkEnd w:id="103"/>
    </w:p>
    <w:p w14:paraId="72D14DDE" w14:textId="62E71305" w:rsidR="007341D1" w:rsidRPr="00A75EE5" w:rsidRDefault="007341D1" w:rsidP="0098740D">
      <w:pPr>
        <w:pStyle w:val="BodyText"/>
      </w:pPr>
      <w:r w:rsidRPr="00A75EE5">
        <w:t xml:space="preserve"> </w:t>
      </w:r>
      <w:r w:rsidR="00A77361" w:rsidRPr="00A75EE5">
        <w:rPr>
          <w:b/>
          <w:noProof/>
        </w:rPr>
        <mc:AlternateContent>
          <mc:Choice Requires="wpc">
            <w:drawing>
              <wp:inline distT="0" distB="0" distL="0" distR="0" wp14:anchorId="100BA339" wp14:editId="6D94767D">
                <wp:extent cx="5158105" cy="5267325"/>
                <wp:effectExtent l="0" t="0" r="0" b="0"/>
                <wp:docPr id="145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78"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52BE80" w14:textId="77777777" w:rsidR="007C6B36" w:rsidRPr="00077324" w:rsidRDefault="007C6B36" w:rsidP="00A77361">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879"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80"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CA163" w14:textId="77777777" w:rsidR="007C6B36" w:rsidRPr="00077324" w:rsidRDefault="007C6B36" w:rsidP="00A77361">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881"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82"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3"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884" name="Group 120"/>
                        <wpg:cNvGrpSpPr>
                          <a:grpSpLocks/>
                        </wpg:cNvGrpSpPr>
                        <wpg:grpSpPr bwMode="auto">
                          <a:xfrm>
                            <a:off x="993140" y="958850"/>
                            <a:ext cx="304165" cy="197485"/>
                            <a:chOff x="5175" y="7275"/>
                            <a:chExt cx="480" cy="405"/>
                          </a:xfrm>
                        </wpg:grpSpPr>
                        <wps:wsp>
                          <wps:cNvPr id="885"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6"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88"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20EFDE" w14:textId="77777777" w:rsidR="007C6B36" w:rsidRPr="00077324" w:rsidRDefault="007C6B36" w:rsidP="00A77361">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889"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0"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1" name="Text Box 146"/>
                        <wps:cNvSpPr txBox="1">
                          <a:spLocks noChangeArrowheads="1"/>
                        </wps:cNvSpPr>
                        <wps:spPr bwMode="auto">
                          <a:xfrm>
                            <a:off x="1162685" y="1270635"/>
                            <a:ext cx="220789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20E66D" w14:textId="06FF9B56" w:rsidR="007C6B36" w:rsidRPr="00077324" w:rsidRDefault="007C6B36" w:rsidP="00A77361">
                              <w:pPr>
                                <w:pStyle w:val="BodyText"/>
                                <w:rPr>
                                  <w:sz w:val="22"/>
                                  <w:szCs w:val="22"/>
                                </w:rPr>
                              </w:pPr>
                              <w:r w:rsidRPr="00E10C0E">
                                <w:rPr>
                                  <w:sz w:val="16"/>
                                  <w:szCs w:val="16"/>
                                </w:rPr>
                                <w:t xml:space="preserve">Register </w:t>
                              </w:r>
                              <w:r>
                                <w:rPr>
                                  <w:sz w:val="16"/>
                                  <w:szCs w:val="16"/>
                                </w:rPr>
                                <w:t xml:space="preserve">Medical </w:t>
                              </w:r>
                              <w:r w:rsidRPr="00E10C0E">
                                <w:rPr>
                                  <w:sz w:val="16"/>
                                  <w:szCs w:val="16"/>
                                </w:rPr>
                                <w:t>Device (Device, Patient)</w:t>
                              </w:r>
                              <w:r>
                                <w:rPr>
                                  <w:sz w:val="16"/>
                                  <w:szCs w:val="16"/>
                                </w:rPr>
                                <w:t xml:space="preserve"> </w:t>
                              </w:r>
                              <w:r w:rsidRPr="00E10C0E">
                                <w:rPr>
                                  <w:sz w:val="16"/>
                                  <w:szCs w:val="16"/>
                                </w:rPr>
                                <w:t>[PCC</w:t>
                              </w:r>
                              <w:r>
                                <w:rPr>
                                  <w:sz w:val="16"/>
                                  <w:szCs w:val="16"/>
                                </w:rPr>
                                <w:t>-50</w:t>
                              </w:r>
                              <w:r w:rsidRPr="00E10C0E">
                                <w:rPr>
                                  <w:sz w:val="16"/>
                                  <w:szCs w:val="16"/>
                                </w:rPr>
                                <w:t>]</w:t>
                              </w:r>
                            </w:p>
                          </w:txbxContent>
                        </wps:txbx>
                        <wps:bodyPr rot="0" vert="horz" wrap="square" lIns="0" tIns="0" rIns="0" bIns="0" anchor="t" anchorCtr="0" upright="1">
                          <a:noAutofit/>
                        </wps:bodyPr>
                      </wps:wsp>
                      <wps:wsp>
                        <wps:cNvPr id="892"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C5609" w14:textId="77777777" w:rsidR="007C6B36" w:rsidRPr="0011661F" w:rsidRDefault="007C6B36" w:rsidP="00A77361">
                              <w:pPr>
                                <w:pStyle w:val="BodyText"/>
                                <w:rPr>
                                  <w:sz w:val="16"/>
                                  <w:szCs w:val="16"/>
                                </w:rPr>
                              </w:pPr>
                              <w:r w:rsidRPr="0011661F">
                                <w:rPr>
                                  <w:sz w:val="16"/>
                                  <w:szCs w:val="16"/>
                                </w:rPr>
                                <w:t>Scan Patient and Device</w:t>
                              </w:r>
                            </w:p>
                          </w:txbxContent>
                        </wps:txbx>
                        <wps:bodyPr rot="0" vert="horz" wrap="square" lIns="0" tIns="0" rIns="0" bIns="0" anchor="t" anchorCtr="0" upright="1">
                          <a:noAutofit/>
                        </wps:bodyPr>
                      </wps:wsp>
                      <wps:wsp>
                        <wps:cNvPr id="894"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5"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0" name="Text Box 320"/>
                        <wps:cNvSpPr txBox="1">
                          <a:spLocks noChangeArrowheads="1"/>
                        </wps:cNvSpPr>
                        <wps:spPr bwMode="auto">
                          <a:xfrm>
                            <a:off x="1085850" y="1943100"/>
                            <a:ext cx="2503805"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38B3AB" w14:textId="3387826C" w:rsidR="007C6B36" w:rsidRPr="00077324" w:rsidRDefault="007C6B36" w:rsidP="00A77361">
                              <w:pPr>
                                <w:pStyle w:val="BodyText"/>
                                <w:rPr>
                                  <w:sz w:val="22"/>
                                  <w:szCs w:val="22"/>
                                </w:rPr>
                              </w:pPr>
                              <w:r w:rsidRPr="00E10C0E">
                                <w:rPr>
                                  <w:sz w:val="16"/>
                                  <w:szCs w:val="16"/>
                                </w:rPr>
                                <w:t>Start P</w:t>
                              </w:r>
                              <w:r>
                                <w:rPr>
                                  <w:sz w:val="16"/>
                                  <w:szCs w:val="16"/>
                                </w:rPr>
                                <w:t>oint-of-Care</w:t>
                              </w:r>
                              <w:r w:rsidRPr="00E10C0E">
                                <w:rPr>
                                  <w:sz w:val="16"/>
                                  <w:szCs w:val="16"/>
                                </w:rPr>
                                <w:t xml:space="preserve"> Device Procedure (Procedure, Device, Patient) [PCC</w:t>
                              </w:r>
                              <w:r>
                                <w:rPr>
                                  <w:sz w:val="16"/>
                                  <w:szCs w:val="16"/>
                                </w:rPr>
                                <w:t>-52</w:t>
                              </w:r>
                              <w:r w:rsidRPr="00E10C0E">
                                <w:rPr>
                                  <w:sz w:val="16"/>
                                  <w:szCs w:val="16"/>
                                </w:rPr>
                                <w:t>]</w:t>
                              </w:r>
                            </w:p>
                          </w:txbxContent>
                        </wps:txbx>
                        <wps:bodyPr rot="0" vert="horz" wrap="square" lIns="0" tIns="0" rIns="0" bIns="0" anchor="t" anchorCtr="0" upright="1">
                          <a:noAutofit/>
                        </wps:bodyPr>
                      </wps:wsp>
                      <wps:wsp>
                        <wps:cNvPr id="1441"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2"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3" name="Text Box 324"/>
                        <wps:cNvSpPr txBox="1">
                          <a:spLocks noChangeArrowheads="1"/>
                        </wps:cNvSpPr>
                        <wps:spPr bwMode="auto">
                          <a:xfrm>
                            <a:off x="1031240" y="3909695"/>
                            <a:ext cx="252031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928134" w14:textId="70A329E5" w:rsidR="007C6B36" w:rsidRPr="00077324" w:rsidRDefault="007C6B36" w:rsidP="00A77361">
                              <w:pPr>
                                <w:pStyle w:val="BodyText"/>
                                <w:rPr>
                                  <w:sz w:val="22"/>
                                  <w:szCs w:val="22"/>
                                </w:rPr>
                              </w:pPr>
                              <w:r w:rsidRPr="00E10C0E">
                                <w:rPr>
                                  <w:sz w:val="16"/>
                                  <w:szCs w:val="16"/>
                                </w:rPr>
                                <w:t>Complete P</w:t>
                              </w:r>
                              <w:r>
                                <w:rPr>
                                  <w:sz w:val="16"/>
                                  <w:szCs w:val="16"/>
                                </w:rPr>
                                <w:t>oint-of-Care De</w:t>
                              </w:r>
                              <w:r w:rsidRPr="00E10C0E">
                                <w:rPr>
                                  <w:sz w:val="16"/>
                                  <w:szCs w:val="16"/>
                                </w:rPr>
                                <w:t>vice Procedure (Procedure, Device, Patient) [PCC</w:t>
                              </w:r>
                              <w:r>
                                <w:rPr>
                                  <w:sz w:val="16"/>
                                  <w:szCs w:val="16"/>
                                </w:rPr>
                                <w:t>-53</w:t>
                              </w:r>
                              <w:r w:rsidRPr="00E10C0E">
                                <w:rPr>
                                  <w:sz w:val="16"/>
                                  <w:szCs w:val="16"/>
                                </w:rPr>
                                <w:t>]</w:t>
                              </w:r>
                            </w:p>
                          </w:txbxContent>
                        </wps:txbx>
                        <wps:bodyPr rot="0" vert="horz" wrap="square" lIns="0" tIns="0" rIns="0" bIns="0" anchor="t" anchorCtr="0" upright="1">
                          <a:noAutofit/>
                        </wps:bodyPr>
                      </wps:wsp>
                      <wps:wsp>
                        <wps:cNvPr id="1444"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5"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6"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447"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8"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49"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Text Box 447"/>
                        <wps:cNvSpPr txBox="1">
                          <a:spLocks noChangeArrowheads="1"/>
                        </wps:cNvSpPr>
                        <wps:spPr bwMode="auto">
                          <a:xfrm>
                            <a:off x="1104901" y="2774950"/>
                            <a:ext cx="228473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94AE74" w14:textId="6E49DE95" w:rsidR="007C6B36" w:rsidRPr="00077324" w:rsidRDefault="007C6B36" w:rsidP="0011661F">
                              <w:pPr>
                                <w:pStyle w:val="BodyText"/>
                                <w:rPr>
                                  <w:sz w:val="22"/>
                                  <w:szCs w:val="22"/>
                                </w:rPr>
                              </w:pPr>
                              <w:r w:rsidRPr="00E10C0E">
                                <w:rPr>
                                  <w:sz w:val="16"/>
                                  <w:szCs w:val="16"/>
                                </w:rPr>
                                <w:t xml:space="preserve">Search Medical Devices </w:t>
                              </w:r>
                              <w:r>
                                <w:rPr>
                                  <w:sz w:val="16"/>
                                  <w:szCs w:val="16"/>
                                </w:rPr>
                                <w:t xml:space="preserve">[PCC-51] </w:t>
                              </w:r>
                              <w:r w:rsidRPr="00E10C0E">
                                <w:rPr>
                                  <w:sz w:val="16"/>
                                  <w:szCs w:val="16"/>
                                </w:rPr>
                                <w:t xml:space="preserve">or Search </w:t>
                              </w:r>
                              <w:r>
                                <w:rPr>
                                  <w:sz w:val="16"/>
                                  <w:szCs w:val="16"/>
                                </w:rPr>
                                <w:t xml:space="preserve">Point-of-Care </w:t>
                              </w:r>
                              <w:r w:rsidRPr="00E10C0E">
                                <w:rPr>
                                  <w:sz w:val="16"/>
                                  <w:szCs w:val="16"/>
                                </w:rPr>
                                <w:t>Device Procedure [PCC</w:t>
                              </w:r>
                              <w:r>
                                <w:rPr>
                                  <w:sz w:val="16"/>
                                  <w:szCs w:val="16"/>
                                </w:rPr>
                                <w:t>-54</w:t>
                              </w:r>
                              <w:r w:rsidRPr="00E10C0E">
                                <w:rPr>
                                  <w:sz w:val="16"/>
                                  <w:szCs w:val="16"/>
                                </w:rPr>
                                <w:t>]</w:t>
                              </w:r>
                            </w:p>
                          </w:txbxContent>
                        </wps:txbx>
                        <wps:bodyPr rot="0" vert="horz" wrap="square" lIns="0" tIns="0" rIns="0" bIns="0" anchor="t" anchorCtr="0" upright="1">
                          <a:noAutofit/>
                        </wps:bodyPr>
                      </wps:wsp>
                      <wps:wsp>
                        <wps:cNvPr id="1451"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00BA339" id="_x0000_s1128"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">
                <v:shape id="_x0000_s1129" type="#_x0000_t75" style="position:absolute;width:51581;height:52673;visibility:visible;mso-wrap-style:square">
                  <v:fill o:detectmouseclick="t"/>
                  <v:path o:connecttype="none"/>
                </v:shape>
                <v:shape id="Text Box 109" o:spid="_x0000_s1130"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f3sIA&#10;AADcAAAADwAAAGRycy9kb3ducmV2LnhtbERPPW/CMBDdK/U/WFeJpSoODClKMQgISB3oAEXMp/ia&#10;RMTnyHZI8u/xUInx6X0v14NpxJ2cry0rmE0TEMSF1TWXCi6/h48FCB+QNTaWScFIHtar15clZtr2&#10;fKL7OZQihrDPUEEVQptJ6YuKDPqpbYkj92edwRChK6V22Mdw08h5kqTSYM2xocKWdhUVt3NnFKS5&#10;6/oT797zy/6IP205v27Hq1KTt2HzBSLQEJ7if/e3VrD4jGvj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J/ewgAAANwAAAAPAAAAAAAAAAAAAAAAAJgCAABkcnMvZG93&#10;bnJldi54bWxQSwUGAAAAAAQABAD1AAAAhwMAAAAA&#10;" stroked="f">
                  <v:textbox inset="0,0,0,0">
                    <w:txbxContent>
                      <w:p w14:paraId="3652BE80" w14:textId="77777777" w:rsidR="007C6B36" w:rsidRPr="00077324" w:rsidRDefault="007C6B36" w:rsidP="00A77361">
                        <w:pPr>
                          <w:pStyle w:val="BodyText"/>
                          <w:jc w:val="center"/>
                          <w:rPr>
                            <w:sz w:val="22"/>
                            <w:szCs w:val="22"/>
                          </w:rPr>
                        </w:pPr>
                        <w:r w:rsidRPr="001B3F7E">
                          <w:rPr>
                            <w:b/>
                            <w:sz w:val="22"/>
                            <w:szCs w:val="22"/>
                          </w:rPr>
                          <w:t>Medical Device Requester</w:t>
                        </w:r>
                      </w:p>
                    </w:txbxContent>
                  </v:textbox>
                </v:shape>
                <v:line id="Line 110" o:spid="_x0000_s1131"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YB/cMAAADcAAAADwAAAGRycy9kb3ducmV2LnhtbESPQWvCQBSE74L/YXmCN90oWDW6iohK&#10;ES9N6/0l+7oJzb4N2VXjv3cLhR6HmfmGWW87W4s7tb5yrGAyTkAQF05XbBR8fR5HCxA+IGusHZOC&#10;J3nYbvq9NabaPfiD7lkwIkLYp6igDKFJpfRFSRb92DXE0ft2rcUQZWukbvER4baW0yR5kxYrjgsl&#10;NrQvqfjJblZBfthdzTm/HuyUL/pkZlnOMlNqOOh2KxCBuvAf/mu/awWL+RJ+z8QjID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mAf3DAAAA3AAAAA8AAAAAAAAAAAAA&#10;AAAAoQIAAGRycy9kb3ducmV2LnhtbFBLBQYAAAAABAAEAPkAAACRAwAAAAA=&#10;">
                  <v:stroke dashstyle="dash"/>
                </v:line>
                <v:shape id="Text Box 111" o:spid="_x0000_s1132"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j/8IA&#10;AADcAAAADwAAAGRycy9kb3ducmV2LnhtbERPy4rCMBTdC/MP4Q64kWk6LqR0TMXHCLPQhQ9cX5pr&#10;W2xuShJt/fvJQnB5OO/5YjCteJDzjWUF30kKgri0uuFKwfm0/cpA+ICssbVMCp7kYVF8jOaYa9vz&#10;gR7HUIkYwj5HBXUIXS6lL2sy6BPbEUfuap3BEKGrpHbYx3DTymmazqTBhmNDjR2taypvx7tRMNu4&#10;e3/g9WRz/t3hvquml9XzotT4c1j+gAg0hLf45f7TCrIszo9n4hG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P/wgAAANwAAAAPAAAAAAAAAAAAAAAAAJgCAABkcnMvZG93&#10;bnJldi54bWxQSwUGAAAAAAQABAD1AAAAhwMAAAAA&#10;" stroked="f">
                  <v:textbox inset="0,0,0,0">
                    <w:txbxContent>
                      <w:p w14:paraId="31FCA163" w14:textId="77777777" w:rsidR="007C6B36" w:rsidRPr="00077324" w:rsidRDefault="007C6B36" w:rsidP="00A77361">
                        <w:pPr>
                          <w:pStyle w:val="BodyText"/>
                          <w:jc w:val="center"/>
                          <w:rPr>
                            <w:sz w:val="22"/>
                            <w:szCs w:val="22"/>
                          </w:rPr>
                        </w:pPr>
                        <w:r w:rsidRPr="001B3F7E">
                          <w:rPr>
                            <w:b/>
                            <w:sz w:val="22"/>
                            <w:szCs w:val="22"/>
                          </w:rPr>
                          <w:t>Medical Device Reporter</w:t>
                        </w:r>
                      </w:p>
                    </w:txbxContent>
                  </v:textbox>
                </v:shape>
                <v:line id="Line 112" o:spid="_x0000_s1133"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V93MMAAADcAAAADwAAAGRycy9kb3ducmV2LnhtbESPwWrDMBBE74X8g9hCbrXsQIpxooRQ&#10;nBJKL3Xi+9rayqbWylhq4vx9VSj0OMzMG2a7n+0grjT53rGCLElBELdO92wUXM7HpxyED8gaB8ek&#10;4E4e9rvFwxYL7W78QdcqGBEh7AtU0IUwFlL6tiOLPnEjcfQ+3WQxRDkZqSe8Rbgd5CpNn6XFnuNC&#10;hyO9dNR+Vd9WQVMeavPW1KVd8bt+NeuqYVkptXycDxsQgebwH/5rn7SCPM/g90w8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FfdzDAAAA3AAAAA8AAAAAAAAAAAAA&#10;AAAAoQIAAGRycy9kb3ducmV2LnhtbFBLBQYAAAAABAAEAPkAAACRAwAAAAA=&#10;">
                  <v:stroke dashstyle="dash"/>
                </v:line>
                <v:rect id="Rectangle 115" o:spid="_x0000_s1134"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0RisMA&#10;AADcAAAADwAAAGRycy9kb3ducmV2LnhtbESPQYvCMBSE78L+h/AWvGm6FaTbNYqsKHrUetnb2+bZ&#10;VpuX0kSt/nojCB6HmfmGmcw6U4sLta6yrOBrGIEgzq2uuFCwz5aDBITzyBpry6TgRg5m04/eBFNt&#10;r7yly84XIkDYpaig9L5JpXR5SQbd0DbEwTvY1qAPsi2kbvEa4KaWcRSNpcGKw0KJDf2WlJ92Z6Pg&#10;v4r3eN9mq8h8L0d+02XH899Cqf5nN/8B4anz7/CrvdYKkiSG55lwB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0RisMAAADcAAAADwAAAAAAAAAAAAAAAACYAgAAZHJzL2Rv&#10;d25yZXYueG1sUEsFBgAAAAAEAAQA9QAAAIgDAAAAAA==&#10;"/>
                <v:line id="Line 117" o:spid="_x0000_s1135"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tGMMMAAADcAAAADwAAAGRycy9kb3ducmV2LnhtbESPQWvCQBSE74X+h+UJvdWNFktIXUWK&#10;liJeGpv7S/a5CWbfhuyq8d+7guBxmJlvmPlysK04U+8bxwom4wQEceV0w0bB/37znoLwAVlj65gU&#10;XMnDcvH6MsdMuwv/0TkPRkQI+wwV1CF0mZS+qsmiH7uOOHoH11sMUfZG6h4vEW5bOU2ST2mx4bhQ&#10;Y0ffNVXH/GQVlOtVYbZlsbZT3ukfM8tLlrlSb6Nh9QUi0BCe4Uf7VytI0w+4n4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bRjDDAAAA3AAAAA8AAAAAAAAAAAAA&#10;AAAAoQIAAGRycy9kb3ducmV2LnhtbFBLBQYAAAAABAAEAPkAAACRAwAAAAA=&#10;">
                  <v:stroke dashstyle="dash"/>
                </v:line>
                <v:group id="Group 120" o:spid="_x0000_s1136"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PJq8UAAADcAAAADwAAAGRycy9kb3ducmV2LnhtbESPQWvCQBSE70L/w/KE&#10;3nSTWiVEVxHR0oMUjELp7ZF9JsHs25Bdk/jvu4WCx2FmvmFWm8HUoqPWVZYVxNMIBHFudcWFgsv5&#10;MElAOI+ssbZMCh7kYLN+Ga0w1bbnE3WZL0SAsEtRQel9k0rp8pIMuqltiIN3ta1BH2RbSN1iH+Cm&#10;lm9RtJAGKw4LJTa0Kym/ZXej4KPHfjuL993xdt09fs7zr+9jTEq9joftEoSnwT/D/+1PrSBJ3uH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TyavFAAAA3AAA&#10;AA8AAAAAAAAAAAAAAAAAqgIAAGRycy9kb3ducmV2LnhtbFBLBQYAAAAABAAEAPoAAACcAwAAAAA=&#10;">
                  <v:line id="Line 121" o:spid="_x0000_s113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2v+cMAAADcAAAADwAAAGRycy9kb3ducmV2LnhtbESPQYvCMBSE7wv+h/AEb2uquFKrUUQQ&#10;xAVBV8Hjs3m2xealNFGrv94Iwh6HmfmGmcwaU4ob1a6wrKDXjUAQp1YXnCnY/y2/YxDOI2ssLZOC&#10;BzmYTVtfE0y0vfOWbjufiQBhl6CC3PsqkdKlORl0XVsRB+9sa4M+yDqTusZ7gJtS9qNoKA0WHBZy&#10;rGiRU3rZXY0ClIunj7fN72B0MPK4mQ8Pp+daqU67mY9BeGr8f/jTXmkFcfwD7zPhCMjp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tr/nDAAAA3AAAAA8AAAAAAAAAAAAA&#10;AAAAoQIAAGRycy9kb3ducmV2LnhtbFBLBQYAAAAABAAEAPkAAACRAwAAAAA=&#10;">
                    <v:stroke startarrow="block"/>
                  </v:line>
                  <v:line id="Line 122" o:spid="_x0000_s113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TpusYAAADcAAAADwAAAGRycy9kb3ducmV2LnhtbESPQWsCMRSE74X+h/AKvZSarYhsV6NI&#10;QfDgRS0rvT03r5tlNy/bJOr23zcFweMwM98w8+VgO3EhHxrHCt5GGQjiyumGawWfh/VrDiJEZI2d&#10;Y1LwSwGWi8eHORbaXXlHl32sRYJwKFCBibEvpAyVIYth5Hri5H07bzEm6WupPV4T3HZynGVTabHh&#10;tGCwpw9DVbs/WwUy3778+NVp0pbt8fhuyqrsv7ZKPT8NqxmISEO8h2/tjVaQ51P4P5OO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6brGAAAA3AAAAA8AAAAAAAAA&#10;AAAAAAAAoQIAAGRycy9kb3ducmV2LnhtbFBLBQYAAAAABAAEAPkAAACUAwAAAAA=&#10;"/>
                  <v:line id="Line 123" o:spid="_x0000_s113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zNXscAAADcAAAADwAAAGRycy9kb3ducmV2LnhtbESPQWvCQBSE74X+h+UVequbtpCG6CrS&#10;UlAPpVpBj8/sM4nNvg27a5L+e1cQehxm5htmMhtMIzpyvras4HmUgCAurK65VLD9+XzKQPiArLGx&#10;TAr+yMNsen83wVzbntfUbUIpIoR9jgqqENpcSl9UZNCPbEscvaN1BkOUrpTaYR/hppEvSZJKgzXH&#10;hQpbeq+o+N2cjYKv1++0my9Xi2G3TA/Fx/qwP/VOqceHYT4GEWgI/+Fbe6EVZNk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PM1exwAAANwAAAAPAAAAAAAA&#10;AAAAAAAAAKECAABkcnMvZG93bnJldi54bWxQSwUGAAAAAAQABAD5AAAAlQMAAAAA&#10;"/>
                </v:group>
                <v:shape id="Text Box 131" o:spid="_x0000_s1140"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3v+cIA&#10;AADcAAAADwAAAGRycy9kb3ducmV2LnhtbERPy4rCMBTdC/MP4Q64kWk6LqR0TMXHCLPQhQ9cX5pr&#10;W2xuShJt/fvJQnB5OO/5YjCteJDzjWUF30kKgri0uuFKwfm0/cpA+ICssbVMCp7kYVF8jOaYa9vz&#10;gR7HUIkYwj5HBXUIXS6lL2sy6BPbEUfuap3BEKGrpHbYx3DTymmazqTBhmNDjR2taypvx7tRMNu4&#10;e3/g9WRz/t3hvquml9XzotT4c1j+gAg0hLf45f7TCrIsro1n4hG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e/5wgAAANwAAAAPAAAAAAAAAAAAAAAAAJgCAABkcnMvZG93&#10;bnJldi54bWxQSwUGAAAAAAQABAD1AAAAhwMAAAAA&#10;" stroked="f">
                  <v:textbox inset="0,0,0,0">
                    <w:txbxContent>
                      <w:p w14:paraId="7120EFDE" w14:textId="77777777" w:rsidR="007C6B36" w:rsidRPr="00077324" w:rsidRDefault="007C6B36" w:rsidP="00A77361">
                        <w:pPr>
                          <w:pStyle w:val="BodyText"/>
                          <w:jc w:val="center"/>
                          <w:rPr>
                            <w:sz w:val="22"/>
                            <w:szCs w:val="22"/>
                          </w:rPr>
                        </w:pPr>
                        <w:r w:rsidRPr="001B3F7E">
                          <w:rPr>
                            <w:b/>
                            <w:sz w:val="22"/>
                            <w:szCs w:val="22"/>
                          </w:rPr>
                          <w:t>Medical Device Server</w:t>
                        </w:r>
                      </w:p>
                    </w:txbxContent>
                  </v:textbox>
                </v:shape>
                <v:line id="Line 138" o:spid="_x0000_s1141"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jonMQAAADcAAAADwAAAGRycy9kb3ducmV2LnhtbESPQWsCMRSE70L/Q3gFb5q1iK5bo4hQ&#10;EA9F19LzY/PcXbp5WZKo0V/fCIUeh5n5hlmuo+nElZxvLSuYjDMQxJXVLdcKvk4foxyED8gaO8uk&#10;4E4e1quXwRILbW98pGsZapEg7AtU0ITQF1L6qiGDfmx74uSdrTMYknS11A5vCW46+ZZlM2mw5bTQ&#10;YE/bhqqf8mIUlJ8H9z1f3Kfnx0UeZzHu52GyV2r4GjfvIALF8B/+a++0gjxfwPN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WOicxAAAANwAAAAPAAAAAAAAAAAA&#10;AAAAAKECAABkcnMvZG93bnJldi54bWxQSwUGAAAAAAQABAD5AAAAkgMAAAAA&#10;">
                  <v:stroke startarrow="block"/>
                </v:line>
                <v:rect id="Rectangle 145" o:spid="_x0000_s1142"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q8u8IA&#10;AADcAAAADwAAAGRycy9kb3ducmV2LnhtbERPPW+DMBDdK+U/WFepW2NKpYqQOKhKlaoZCSzZLvgC&#10;pPiMsAM0v74eKnV8et+bbDadGGlwrWUFL8sIBHFldcu1grLYPycgnEfW2FkmBT/kINsuHjaYajtx&#10;TuPR1yKEsEtRQeN9n0rpqoYMuqXtiQN3sYNBH+BQSz3gFMJNJ+MoepMGWw4NDfa0a6j6Pt6MgnMb&#10;l3jPi8/IrPav/jAX19vpQ6mnx/l9DcLT7P/Ff+4vrSBZhfn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ry7wgAAANwAAAAPAAAAAAAAAAAAAAAAAJgCAABkcnMvZG93&#10;bnJldi54bWxQSwUGAAAAAAQABAD1AAAAhwMAAAAA&#10;"/>
                <v:shape id="Text Box 146" o:spid="_x0000_s1143" type="#_x0000_t202" style="position:absolute;left:11626;top:12706;width:22079;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QucYA&#10;AADcAAAADwAAAGRycy9kb3ducmV2LnhtbESPS2vDMBCE74X8B7GBXkojJwfjulFCHg30kB6ShpwX&#10;a2ubWisjyY/8+6gQ6HGYmW+Y5Xo0jejJ+dqygvksAUFcWF1zqeDyfXjNQPiArLGxTApu5GG9mjwt&#10;Mdd24BP151CKCGGfo4IqhDaX0hcVGfQz2xJH78c6gyFKV0rtcIhw08hFkqTSYM1xocKWdhUVv+fO&#10;KEj3rhtOvHvZXz6O+NWWi+v2dlXqeTpu3kEEGsN/+NH+1Aqytzn8nY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7QucYAAADcAAAADwAAAAAAAAAAAAAAAACYAgAAZHJz&#10;L2Rvd25yZXYueG1sUEsFBgAAAAAEAAQA9QAAAIsDAAAAAA==&#10;" stroked="f">
                  <v:textbox inset="0,0,0,0">
                    <w:txbxContent>
                      <w:p w14:paraId="4C20E66D" w14:textId="06FF9B56" w:rsidR="007C6B36" w:rsidRPr="00077324" w:rsidRDefault="007C6B36" w:rsidP="00A77361">
                        <w:pPr>
                          <w:pStyle w:val="BodyText"/>
                          <w:rPr>
                            <w:sz w:val="22"/>
                            <w:szCs w:val="22"/>
                          </w:rPr>
                        </w:pPr>
                        <w:r w:rsidRPr="00E10C0E">
                          <w:rPr>
                            <w:sz w:val="16"/>
                            <w:szCs w:val="16"/>
                          </w:rPr>
                          <w:t xml:space="preserve">Register </w:t>
                        </w:r>
                        <w:r>
                          <w:rPr>
                            <w:sz w:val="16"/>
                            <w:szCs w:val="16"/>
                          </w:rPr>
                          <w:t xml:space="preserve">Medical </w:t>
                        </w:r>
                        <w:r w:rsidRPr="00E10C0E">
                          <w:rPr>
                            <w:sz w:val="16"/>
                            <w:szCs w:val="16"/>
                          </w:rPr>
                          <w:t>Device (Device, Patient)</w:t>
                        </w:r>
                        <w:r>
                          <w:rPr>
                            <w:sz w:val="16"/>
                            <w:szCs w:val="16"/>
                          </w:rPr>
                          <w:t xml:space="preserve"> </w:t>
                        </w:r>
                        <w:r w:rsidRPr="00E10C0E">
                          <w:rPr>
                            <w:sz w:val="16"/>
                            <w:szCs w:val="16"/>
                          </w:rPr>
                          <w:t>[PCC</w:t>
                        </w:r>
                        <w:r>
                          <w:rPr>
                            <w:sz w:val="16"/>
                            <w:szCs w:val="16"/>
                          </w:rPr>
                          <w:t>-50</w:t>
                        </w:r>
                        <w:r w:rsidRPr="00E10C0E">
                          <w:rPr>
                            <w:sz w:val="16"/>
                            <w:szCs w:val="16"/>
                          </w:rPr>
                          <w:t>]</w:t>
                        </w:r>
                      </w:p>
                    </w:txbxContent>
                  </v:textbox>
                </v:shape>
                <v:shape id="Text Box 147" o:spid="_x0000_s1144"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OzsQA&#10;AADcAAAADwAAAGRycy9kb3ducmV2LnhtbESPzYvCMBTE7wv+D+EJXhZN7UG0GsVP2MPuwQ88P5pn&#10;W2xeShJt/e/NwsIeh5n5DbNYdaYWT3K+sqxgPEpAEOdWV1wouJwPwykIH5A11pZJwYs8rJa9jwVm&#10;2rZ8pOcpFCJC2GeooAyhyaT0eUkG/cg2xNG7WWcwROkKqR22EW5qmSbJRBqsOC6U2NC2pPx+ehgF&#10;k517tEfefu4u+2/8aYr0unldlRr0u/UcRKAu/If/2l9awXSWwu+Ze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MTs7EAAAA3AAAAA8AAAAAAAAAAAAAAAAAmAIAAGRycy9k&#10;b3ducmV2LnhtbFBLBQYAAAAABAAEAPUAAACJAwAAAAA=&#10;" stroked="f">
                  <v:textbox inset="0,0,0,0">
                    <w:txbxContent>
                      <w:p w14:paraId="747C5609" w14:textId="77777777" w:rsidR="007C6B36" w:rsidRPr="0011661F" w:rsidRDefault="007C6B36" w:rsidP="00A77361">
                        <w:pPr>
                          <w:pStyle w:val="BodyText"/>
                          <w:rPr>
                            <w:sz w:val="16"/>
                            <w:szCs w:val="16"/>
                          </w:rPr>
                        </w:pPr>
                        <w:r w:rsidRPr="0011661F">
                          <w:rPr>
                            <w:sz w:val="16"/>
                            <w:szCs w:val="16"/>
                          </w:rPr>
                          <w:t>Scan Patient and Device</w:t>
                        </w:r>
                      </w:p>
                    </w:txbxContent>
                  </v:textbox>
                </v:shape>
                <v:line id="Line 148" o:spid="_x0000_s1145"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VYMUAAADcAAAADwAAAGRycy9kb3ducmV2LnhtbESPzWrDMBCE74W8g9hAb42cUprYiRJC&#10;TKGHtpAfct5YG8vEWhlLddS3rwqFHIeZ+YZZrqNtxUC9bxwrmE4yEMSV0w3XCo6Ht6c5CB+QNbaO&#10;ScEPeVivRg9LLLS78Y6GfahFgrAvUIEJoSuk9JUhi37iOuLkXVxvMSTZ11L3eEtw28rnLHuVFhtO&#10;CwY72hqqrvtvq2Bmyp2cyfLj8FUOzTSPn/F0zpV6HMfNAkSgGO7h//a7VjDP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8VYMUAAADcAAAADwAAAAAAAAAA&#10;AAAAAAChAgAAZHJzL2Rvd25yZXYueG1sUEsFBgAAAAAEAAQA+QAAAJMDAAAAAA==&#10;">
                  <v:stroke endarrow="block"/>
                </v:line>
                <v:line id="Line 149" o:spid="_x0000_s1146"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3aMUAAADcAAAADwAAAGRycy9kb3ducmV2LnhtbESPQWvCQBCF70L/wzKFXoJurFhi6iq1&#10;KhRKD1UPHofsNAnNzobsVOO/dwuCx8eb971582XvGnWiLtSeDYxHKSjiwtuaSwOH/XaYgQqCbLHx&#10;TAYuFGC5eBjMMbf+zN902kmpIoRDjgYqkTbXOhQVOQwj3xJH78d3DiXKrtS2w3OEu0Y/p+mLdlhz&#10;bKiwpfeKit/dn4tvbL94PZkkK6eTZEabo3ymWox5euzfXkEJ9XI/vqU/rIFsNoX/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z3aMUAAADcAAAADwAAAAAAAAAA&#10;AAAAAAChAgAAZHJzL2Rvd25yZXYueG1sUEsFBgAAAAAEAAQA+QAAAJMDAAAAAA==&#10;">
                  <v:stroke endarrow="block"/>
                </v:line>
                <v:shape id="Text Box 320" o:spid="_x0000_s1147" type="#_x0000_t202" style="position:absolute;left:10858;top:19431;width:25038;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onfMYA&#10;AADdAAAADwAAAGRycy9kb3ducmV2LnhtbESPT2vCQBDF74V+h2UKvRTdKCISXaVVCx7ag3/wPGTH&#10;JJidDburid/eORR6m+G9ee83i1XvGnWnEGvPBkbDDBRx4W3NpYHT8XswAxUTssXGMxl4UITV8vVl&#10;gbn1He/pfkilkhCOORqoUmpzrWNRkcM49C2xaBcfHCZZQ6ltwE7CXaPHWTbVDmuWhgpbWldUXA83&#10;Z2C6Cbduz+uPzWn7g79tOT5/Pc7GvL/1n3NQifr0b/673lnBn0yEX76REfTy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4onfMYAAADdAAAADwAAAAAAAAAAAAAAAACYAgAAZHJz&#10;L2Rvd25yZXYueG1sUEsFBgAAAAAEAAQA9QAAAIsDAAAAAA==&#10;" stroked="f">
                  <v:textbox inset="0,0,0,0">
                    <w:txbxContent>
                      <w:p w14:paraId="7B38B3AB" w14:textId="3387826C" w:rsidR="007C6B36" w:rsidRPr="00077324" w:rsidRDefault="007C6B36" w:rsidP="00A77361">
                        <w:pPr>
                          <w:pStyle w:val="BodyText"/>
                          <w:rPr>
                            <w:sz w:val="22"/>
                            <w:szCs w:val="22"/>
                          </w:rPr>
                        </w:pPr>
                        <w:r w:rsidRPr="00E10C0E">
                          <w:rPr>
                            <w:sz w:val="16"/>
                            <w:szCs w:val="16"/>
                          </w:rPr>
                          <w:t>Start P</w:t>
                        </w:r>
                        <w:r>
                          <w:rPr>
                            <w:sz w:val="16"/>
                            <w:szCs w:val="16"/>
                          </w:rPr>
                          <w:t>oint-of-Care</w:t>
                        </w:r>
                        <w:r w:rsidRPr="00E10C0E">
                          <w:rPr>
                            <w:sz w:val="16"/>
                            <w:szCs w:val="16"/>
                          </w:rPr>
                          <w:t xml:space="preserve"> Device Procedure (Procedure, Device, Patient) [PCC</w:t>
                        </w:r>
                        <w:r>
                          <w:rPr>
                            <w:sz w:val="16"/>
                            <w:szCs w:val="16"/>
                          </w:rPr>
                          <w:t>-52</w:t>
                        </w:r>
                        <w:r w:rsidRPr="00E10C0E">
                          <w:rPr>
                            <w:sz w:val="16"/>
                            <w:szCs w:val="16"/>
                          </w:rPr>
                          <w:t>]</w:t>
                        </w:r>
                      </w:p>
                    </w:txbxContent>
                  </v:textbox>
                </v:shape>
                <v:rect id="Rectangle 321" o:spid="_x0000_s1148"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qmX8QA&#10;AADdAAAADwAAAGRycy9kb3ducmV2LnhtbERPTWvCQBC9F/wPywi9NRutlBqzilhS9Kjx0tuYHZO0&#10;2dmQXU3sr+8KBW/zeJ+TrgbTiCt1rrasYBLFIIgLq2suFRzz7OUdhPPIGhvLpOBGDlbL0VOKibY9&#10;7+l68KUIIewSVFB53yZSuqIigy6yLXHgzrYz6APsSqk77EO4aeQ0jt+kwZpDQ4UtbSoqfg4Xo+BU&#10;T4/4u88/YzPPXv1uyL8vXx9KPY+H9QKEp8E/xP/urQ7zZ7MJ3L8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qpl/EAAAA3QAAAA8AAAAAAAAAAAAAAAAAmAIAAGRycy9k&#10;b3ducmV2LnhtbFBLBQYAAAAABAAEAPUAAACJAwAAAAA=&#10;"/>
                <v:rect id="Rectangle 323" o:spid="_x0000_s1149"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g4KMQA&#10;AADdAAAADwAAAGRycy9kb3ducmV2LnhtbERPTWvCQBC9F/oflin0VjemQdo0q4jFokeNl96m2WmS&#10;mp0N2TWJ/npXEHqbx/ucbDGaRvTUudqygukkAkFcWF1zqeCQr1/eQDiPrLGxTArO5GAxf3zIMNV2&#10;4B31e1+KEMIuRQWV920qpSsqMugmtiUO3K/tDPoAu1LqDocQbhoZR9FMGqw5NFTY0qqi4rg/GQU/&#10;dXzAyy7/isz7+tVvx/zv9P2p1PPTuPwA4Wn0/+K7e6PD/CSJ4f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OCjEAAAA3QAAAA8AAAAAAAAAAAAAAAAAmAIAAGRycy9k&#10;b3ducmV2LnhtbFBLBQYAAAAABAAEAPUAAACJAwAAAAA=&#10;"/>
                <v:shape id="Text Box 324" o:spid="_x0000_s1150" type="#_x0000_t202" style="position:absolute;left:10312;top:39096;width:25203;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i5C8MA&#10;AADdAAAADwAAAGRycy9kb3ducmV2LnhtbERPS4vCMBC+L/gfwgh7WdZ0VUS6RvEJHtyDDzwPzdgW&#10;m0lJoq3/3gjC3ubje85k1ppK3Mn50rKCn14CgjizuuRcwem4+R6D8AFZY2WZFDzIw2za+Zhgqm3D&#10;e7ofQi5iCPsUFRQh1KmUPivIoO/ZmjhyF+sMhghdLrXDJoabSvaTZCQNlhwbCqxpWVB2PdyMgtHK&#10;3Zo9L79Wp/UO/+q8f148zkp9dtv5L4hAbfgXv91bHecPhwN4fRNP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i5C8MAAADdAAAADwAAAAAAAAAAAAAAAACYAgAAZHJzL2Rv&#10;d25yZXYueG1sUEsFBgAAAAAEAAQA9QAAAIgDAAAAAA==&#10;" stroked="f">
                  <v:textbox inset="0,0,0,0">
                    <w:txbxContent>
                      <w:p w14:paraId="5D928134" w14:textId="70A329E5" w:rsidR="007C6B36" w:rsidRPr="00077324" w:rsidRDefault="007C6B36" w:rsidP="00A77361">
                        <w:pPr>
                          <w:pStyle w:val="BodyText"/>
                          <w:rPr>
                            <w:sz w:val="22"/>
                            <w:szCs w:val="22"/>
                          </w:rPr>
                        </w:pPr>
                        <w:r w:rsidRPr="00E10C0E">
                          <w:rPr>
                            <w:sz w:val="16"/>
                            <w:szCs w:val="16"/>
                          </w:rPr>
                          <w:t>Complete P</w:t>
                        </w:r>
                        <w:r>
                          <w:rPr>
                            <w:sz w:val="16"/>
                            <w:szCs w:val="16"/>
                          </w:rPr>
                          <w:t>oint-of-Care De</w:t>
                        </w:r>
                        <w:r w:rsidRPr="00E10C0E">
                          <w:rPr>
                            <w:sz w:val="16"/>
                            <w:szCs w:val="16"/>
                          </w:rPr>
                          <w:t>vice Procedure (Procedure, Device, Patient) [PCC</w:t>
                        </w:r>
                        <w:r>
                          <w:rPr>
                            <w:sz w:val="16"/>
                            <w:szCs w:val="16"/>
                          </w:rPr>
                          <w:t>-53</w:t>
                        </w:r>
                        <w:r w:rsidRPr="00E10C0E">
                          <w:rPr>
                            <w:sz w:val="16"/>
                            <w:szCs w:val="16"/>
                          </w:rPr>
                          <w:t>]</w:t>
                        </w:r>
                      </w:p>
                    </w:txbxContent>
                  </v:textbox>
                </v:shape>
                <v:rect id="Rectangle 325" o:spid="_x0000_s1151"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0Fx8QA&#10;AADdAAAADwAAAGRycy9kb3ducmV2LnhtbERPS2vCQBC+F/oflin01mzUIDZ1lVKx1GMel96m2WmS&#10;mp0N2VVTf70rCN7m43vOcj2aThxpcK1lBZMoBkFcWd1yraAsti8LEM4ja+wsk4J/crBePT4sMdX2&#10;xBkdc1+LEMIuRQWN930qpasaMugi2xMH7tcOBn2AQy31gKcQbjo5jeO5NNhyaGiwp4+Gqn1+MAp+&#10;2mmJ56z4jM3rduZ3Y/F3+N4o9fw0vr+B8DT6u/jm/tJhfpIkcP0mn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dBcfEAAAA3QAAAA8AAAAAAAAAAAAAAAAAmAIAAGRycy9k&#10;b3ducmV2LnhtbFBLBQYAAAAABAAEAPUAAACJAwAAAAA=&#10;"/>
                <v:rect id="Rectangle 326" o:spid="_x0000_s1152"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GgXMQA&#10;AADdAAAADwAAAGRycy9kb3ducmV2LnhtbERPTU/CQBC9m/AfNmPCzW6FSqCyEKKB6LG0F25Dd2yr&#10;3dmmu0Dx17smJNzm5X3Ocj2YVpypd41lBc9RDIK4tLrhSkGRb5/mIJxH1thaJgVXcrBejR6WmGp7&#10;4YzOe1+JEMIuRQW1910qpStrMugi2xEH7sv2Bn2AfSV1j5cQblo5ieOZNNhwaKixo7eayp/9ySg4&#10;NpMCf7N8F5vFduo/h/z7dHhXavw4bF5BeBr8XXxzf+gwP0le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RoFzEAAAA3QAAAA8AAAAAAAAAAAAAAAAAmAIAAGRycy9k&#10;b3ducmV2LnhtbFBLBQYAAAAABAAEAPUAAACJAwAAAAA=&#10;"/>
                <v:line id="Line 353" o:spid="_x0000_s1153"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TF8YAAADdAAAADwAAAGRycy9kb3ducmV2LnhtbESPzWrDMBCE74W8g9hALiWRk+bXiRLa&#10;0kKhp/w8wGJtLBFr5Vqy4759VSj0tsvMzje7O/SuEh01wXpWMJ1kIIgLry2XCi7n9/EaRIjIGivP&#10;pOCbAhz2g4cd5trf+UjdKZYihXDIUYGJsc6lDIUhh2Hia+KkXX3jMKa1KaVu8J7CXSVnWbaUDi0n&#10;gsGaXg0Vt1PrEreNb0bajV19LrpHWpxfnr5ao9Ro2D9vQUTq47/57/pDp/rz+RJ+v0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rUxfGAAAA3QAAAA8AAAAAAAAA&#10;AAAAAAAAoQIAAGRycy9kb3ducmV2LnhtbFBLBQYAAAAABAAEAPkAAACUAwAAAAA=&#10;">
                  <v:stroke dashstyle="dash" endarrow="block"/>
                </v:line>
                <v:rect id="Rectangle 354" o:spid="_x0000_s1154"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sMQA&#10;AADdAAAADwAAAGRycy9kb3ducmV2LnhtbERPTU/CQBC9m/AfNmPCzW6FRqCyEKKB6LG0F25Dd2yr&#10;3dmmu0Dx17smJNzm5X3Ocj2YVpypd41lBc9RDIK4tLrhSkGRb5/mIJxH1thaJgVXcrBejR6WmGp7&#10;4YzOe1+JEMIuRQW1910qpStrMugi2xEH7sv2Bn2AfSV1j5cQblo5ieMXabDh0FBjR281lT/7k1Fw&#10;bCYF/mb5LjaL7dR/Dvn36fCu1Phx2LyC8DT4u/jm/tBhfpLM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Pm7DEAAAA3QAAAA8AAAAAAAAAAAAAAAAAmAIAAGRycy9k&#10;b3ducmV2LnhtbFBLBQYAAAAABAAEAPUAAACJAwAAAAA=&#10;"/>
                <v:rect id="Rectangle 355" o:spid="_x0000_s1155"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PwsUA&#10;AADdAAAADwAAAGRycy9kb3ducmV2LnhtbESPQW/CMAyF75P4D5GRdhspDE1QCAhtYhpHKBdupjFt&#10;oXGqJkC3X48Pk7jZes/vfZ4vO1erG7Wh8mxgOEhAEefeVlwY2GfrtwmoEJEt1p7JwC8FWC56L3NM&#10;rb/zlm67WCgJ4ZCigTLGJtU65CU5DAPfEIt28q3DKGtbaNviXcJdrUdJ8qEdViwNJTb0WVJ+2V2d&#10;gWM12uPfNvtO3HT9Hjdddr4evox57XerGahIXXya/69/rOCPx4Ir38gI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A/CxQAAAN0AAAAPAAAAAAAAAAAAAAAAAJgCAABkcnMv&#10;ZG93bnJldi54bWxQSwUGAAAAAAQABAD1AAAAigMAAAAA&#10;"/>
                <v:line id="Line 356" o:spid="_x0000_s1156"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M4esYAAADdAAAADwAAAGRycy9kb3ducmV2LnhtbESPzWvCQBDF74L/wzKCl1A3flBq6ip+&#10;QkE81PbQ45CdJqHZ2ZAdNf733ULB2wzv/d68Waw6V6srtaHybGA8SkER595WXBj4/Dg8vYAKgmyx&#10;9kwG7hRgtez3FphZf+N3up6lUDGEQ4YGSpEm0zrkJTkMI98QR+3btw4lrm2hbYu3GO5qPUnTZ+2w&#10;4nihxIa2JeU/54uLNQ4n3k2nycbpJJnT/kuOqRZjhoNu/QpKqJOH+Z9+s5Gbzebw900c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TOHrGAAAA3QAAAA8AAAAAAAAA&#10;AAAAAAAAoQIAAGRycy9kb3ducmV2LnhtbFBLBQYAAAAABAAEAPkAAACUAwAAAAA=&#10;">
                  <v:stroke endarrow="block"/>
                </v:line>
                <v:shape id="Text Box 447" o:spid="_x0000_s1157" type="#_x0000_t202" style="position:absolute;left:11049;top:27749;width:22847;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xoccA&#10;AADdAAAADwAAAGRycy9kb3ducmV2LnhtbESPT2vCQBDF74V+h2UKXkrdKK2U6Cr1T8FDe9CK5yE7&#10;JqHZ2bC7mvjtnYPgbYb35r3fzBa9a9SFQqw9GxgNM1DEhbc1lwYOf99vn6BiQrbYeCYDV4qwmD8/&#10;zTC3vuMdXfapVBLCMUcDVUptrnUsKnIYh74lFu3kg8Mkayi1DdhJuGv0OMsm2mHN0lBhS6uKiv/9&#10;2RmYrMO52/HqdX3Y/OBvW46Py+vRmMFL/zUFlahPD/P9emsF//1D+OUbGUH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TsaHHAAAA3QAAAA8AAAAAAAAAAAAAAAAAmAIAAGRy&#10;cy9kb3ducmV2LnhtbFBLBQYAAAAABAAEAPUAAACMAwAAAAA=&#10;" stroked="f">
                  <v:textbox inset="0,0,0,0">
                    <w:txbxContent>
                      <w:p w14:paraId="6594AE74" w14:textId="6E49DE95" w:rsidR="007C6B36" w:rsidRPr="00077324" w:rsidRDefault="007C6B36" w:rsidP="0011661F">
                        <w:pPr>
                          <w:pStyle w:val="BodyText"/>
                          <w:rPr>
                            <w:sz w:val="22"/>
                            <w:szCs w:val="22"/>
                          </w:rPr>
                        </w:pPr>
                        <w:r w:rsidRPr="00E10C0E">
                          <w:rPr>
                            <w:sz w:val="16"/>
                            <w:szCs w:val="16"/>
                          </w:rPr>
                          <w:t xml:space="preserve">Search Medical Devices </w:t>
                        </w:r>
                        <w:r>
                          <w:rPr>
                            <w:sz w:val="16"/>
                            <w:szCs w:val="16"/>
                          </w:rPr>
                          <w:t xml:space="preserve">[PCC-51] </w:t>
                        </w:r>
                        <w:r w:rsidRPr="00E10C0E">
                          <w:rPr>
                            <w:sz w:val="16"/>
                            <w:szCs w:val="16"/>
                          </w:rPr>
                          <w:t xml:space="preserve">or Search </w:t>
                        </w:r>
                        <w:r>
                          <w:rPr>
                            <w:sz w:val="16"/>
                            <w:szCs w:val="16"/>
                          </w:rPr>
                          <w:t xml:space="preserve">Point-of-Care </w:t>
                        </w:r>
                        <w:r w:rsidRPr="00E10C0E">
                          <w:rPr>
                            <w:sz w:val="16"/>
                            <w:szCs w:val="16"/>
                          </w:rPr>
                          <w:t>Device Procedure [PCC</w:t>
                        </w:r>
                        <w:r>
                          <w:rPr>
                            <w:sz w:val="16"/>
                            <w:szCs w:val="16"/>
                          </w:rPr>
                          <w:t>-54</w:t>
                        </w:r>
                        <w:r w:rsidRPr="00E10C0E">
                          <w:rPr>
                            <w:sz w:val="16"/>
                            <w:szCs w:val="16"/>
                          </w:rPr>
                          <w:t>]</w:t>
                        </w:r>
                      </w:p>
                    </w:txbxContent>
                  </v:textbox>
                </v:shape>
                <v:line id="Line 448" o:spid="_x0000_s1158"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tdvsYAAADdAAAADwAAAGRycy9kb3ducmV2LnhtbESPwW7CMBBE75X4B2uReqmKQ9sUSDGo&#10;raiE1FOBD1jF29giXofYCeHvMVKl3nY1s/Nml+vB1aKnNljPCqaTDARx6bXlSsFh//U4BxEissba&#10;Mym4UID1anS3xEL7M/9Qv4uVSCEcClRgYmwKKUNpyGGY+IY4ab++dRjT2lZSt3hO4a6WT1n2Kh1a&#10;TgSDDX0aKo+7ziVuFzdG2oWdfef9A+X7j+dTZ5S6Hw/vbyAiDfHf/He91an+Sz6F2zdpBL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bXb7GAAAA3QAAAA8AAAAAAAAA&#10;AAAAAAAAoQIAAGRycy9kb3ducmV2LnhtbFBLBQYAAAAABAAEAPkAAACUAwAAAAA=&#10;">
                  <v:stroke dashstyle="dash" endarrow="block"/>
                </v:line>
                <w10:anchorlock/>
              </v:group>
            </w:pict>
          </mc:Fallback>
        </mc:AlternateContent>
      </w:r>
    </w:p>
    <w:p w14:paraId="403F3AEB" w14:textId="4BDC63C9" w:rsidR="00A77361" w:rsidRPr="00A75EE5" w:rsidRDefault="00A77361" w:rsidP="0011661F">
      <w:pPr>
        <w:pStyle w:val="FigureTitle"/>
      </w:pPr>
      <w:r w:rsidRPr="00A75EE5">
        <w:t>Figure X.4.2.4.2-1: Basic Process Flow in PMDT Profile</w:t>
      </w:r>
    </w:p>
    <w:p w14:paraId="62A537A1" w14:textId="77777777" w:rsidR="000E3CE6" w:rsidRPr="00A75EE5" w:rsidRDefault="000E3CE6">
      <w:pPr>
        <w:pStyle w:val="BodyText"/>
        <w:rPr>
          <w:b/>
          <w:bCs/>
        </w:rPr>
      </w:pPr>
      <w:r w:rsidRPr="00A75EE5">
        <w:rPr>
          <w:b/>
          <w:bCs/>
        </w:rPr>
        <w:t>Pre-conditions:</w:t>
      </w:r>
    </w:p>
    <w:p w14:paraId="6F0DBA1C" w14:textId="4E8C2151" w:rsidR="000E3CE6" w:rsidRPr="00A75EE5" w:rsidRDefault="000E3CE6">
      <w:pPr>
        <w:pStyle w:val="BodyText"/>
      </w:pPr>
      <w:r w:rsidRPr="00A75EE5">
        <w:rPr>
          <w:rFonts w:eastAsia="Verdana"/>
        </w:rPr>
        <w:t>Patient identity (e.g., Medical Record Number - MRN), device identifier (UDI) is scanned at the point-of-care in preparation for a procedure. The Patient registry may be queried based on the patient identifier scanned at the point-of-care.</w:t>
      </w:r>
    </w:p>
    <w:p w14:paraId="7CA9C02D" w14:textId="77777777" w:rsidR="000E3CE6" w:rsidRPr="00A75EE5" w:rsidRDefault="000E3CE6" w:rsidP="0011661F">
      <w:pPr>
        <w:pStyle w:val="BodyText"/>
        <w:keepNext/>
        <w:rPr>
          <w:b/>
          <w:bCs/>
        </w:rPr>
      </w:pPr>
      <w:r w:rsidRPr="00A75EE5">
        <w:rPr>
          <w:b/>
          <w:bCs/>
        </w:rPr>
        <w:lastRenderedPageBreak/>
        <w:t>Main Flow:</w:t>
      </w:r>
    </w:p>
    <w:p w14:paraId="173E6FDE" w14:textId="70E6F5FE" w:rsidR="000E3CE6" w:rsidRPr="00A75EE5" w:rsidRDefault="000E3CE6" w:rsidP="0098740D">
      <w:pPr>
        <w:pStyle w:val="BodyText"/>
        <w:rPr>
          <w:rFonts w:eastAsia="Verdana"/>
        </w:rPr>
      </w:pPr>
      <w:r w:rsidRPr="00A75EE5">
        <w:rPr>
          <w:rFonts w:eastAsia="Verdana"/>
        </w:rPr>
        <w:t xml:space="preserve">The system at the point of care that implements the Medical Device Reporter registers the device. The Medical Device Server returns success indicating that a new Device record was created. If the device is implantable, the Device record will reference the Patient Resource identified by the MRN scanned at the point of care. </w:t>
      </w:r>
    </w:p>
    <w:p w14:paraId="51565251" w14:textId="77777777" w:rsidR="000E3CE6" w:rsidRPr="00A75EE5" w:rsidRDefault="000E3CE6" w:rsidP="0098740D">
      <w:pPr>
        <w:pStyle w:val="BodyText"/>
        <w:rPr>
          <w:rFonts w:eastAsia="Verdana"/>
        </w:rPr>
      </w:pPr>
      <w:r w:rsidRPr="00A75EE5">
        <w:rPr>
          <w:rFonts w:eastAsia="Verdana"/>
        </w:rPr>
        <w:t>The user of the system that implements the Medical Device Reporter allows the clinicians to record a Procedure at the point-of-care indicating the start and end of a procedure. This procedure may represent the context for the device record. The main distinction is that the implantable device procedure may be recorded as "completed" while a monitoring session may start and end.</w:t>
      </w:r>
    </w:p>
    <w:p w14:paraId="77A0CFE1" w14:textId="77777777" w:rsidR="000E3CE6" w:rsidRPr="00A75EE5" w:rsidRDefault="000E3CE6" w:rsidP="0098740D">
      <w:pPr>
        <w:pStyle w:val="BodyText"/>
        <w:keepNext/>
        <w:widowControl w:val="0"/>
        <w:rPr>
          <w:b/>
          <w:bCs/>
        </w:rPr>
      </w:pPr>
      <w:r w:rsidRPr="00A75EE5">
        <w:rPr>
          <w:b/>
          <w:bCs/>
        </w:rPr>
        <w:t>Post-conditions:</w:t>
      </w:r>
    </w:p>
    <w:p w14:paraId="7F8BC6C3" w14:textId="0101AC93" w:rsidR="007341D1" w:rsidRPr="00A75EE5" w:rsidRDefault="000E3CE6" w:rsidP="0098740D">
      <w:pPr>
        <w:pStyle w:val="BodyText"/>
      </w:pPr>
      <w:r w:rsidRPr="00A75EE5">
        <w:rPr>
          <w:rFonts w:eastAsia="Verdana"/>
        </w:rPr>
        <w:t xml:space="preserve">The system that implements the Medical Device Manager has persisted the device and procedure information and associated the medical devices, the patients, and procedures in which they were applied to patient care. </w:t>
      </w:r>
    </w:p>
    <w:p w14:paraId="4DCD627C" w14:textId="5CEF1CE1" w:rsidR="008F06A6" w:rsidRPr="00A75EE5" w:rsidRDefault="00935E54" w:rsidP="0011661F">
      <w:pPr>
        <w:pStyle w:val="Heading4"/>
      </w:pPr>
      <w:bookmarkStart w:id="104" w:name="_Toc492638909"/>
      <w:r w:rsidRPr="00A75EE5">
        <w:t>X.4.</w:t>
      </w:r>
      <w:r w:rsidR="008F06A6" w:rsidRPr="00A75EE5">
        <w:t>2.5</w:t>
      </w:r>
      <w:r w:rsidRPr="00A75EE5">
        <w:t>.</w:t>
      </w:r>
      <w:r w:rsidR="008F06A6" w:rsidRPr="00A75EE5">
        <w:t xml:space="preserve"> </w:t>
      </w:r>
      <w:r w:rsidR="00F25F82">
        <w:t xml:space="preserve">Use Case #5: </w:t>
      </w:r>
      <w:r w:rsidR="008F06A6" w:rsidRPr="00A75EE5">
        <w:t>Medical Device Monitoring – Vital Signs</w:t>
      </w:r>
      <w:r w:rsidR="007341D1" w:rsidRPr="00A75EE5">
        <w:t xml:space="preserve"> Monitor</w:t>
      </w:r>
      <w:bookmarkEnd w:id="104"/>
    </w:p>
    <w:p w14:paraId="5B480729" w14:textId="77777777" w:rsidR="008F06A6" w:rsidRPr="00A75EE5" w:rsidRDefault="008F06A6" w:rsidP="0098740D">
      <w:pPr>
        <w:pStyle w:val="BodyText"/>
      </w:pPr>
      <w:r w:rsidRPr="00A75EE5">
        <w:t xml:space="preserve">This Use Case describes the ordering, tracking, and </w:t>
      </w:r>
      <w:r w:rsidR="007341D1" w:rsidRPr="00A75EE5">
        <w:t xml:space="preserve">use </w:t>
      </w:r>
      <w:r w:rsidRPr="00A75EE5">
        <w:t xml:space="preserve">of </w:t>
      </w:r>
      <w:r w:rsidR="007341D1" w:rsidRPr="00A75EE5">
        <w:t xml:space="preserve">a </w:t>
      </w:r>
      <w:r w:rsidRPr="00A75EE5">
        <w:t>medical device</w:t>
      </w:r>
      <w:r w:rsidR="007341D1" w:rsidRPr="00A75EE5">
        <w:t xml:space="preserve"> (i.e., machine, apparatus, instrument, appliance)</w:t>
      </w:r>
      <w:r w:rsidRPr="00A75EE5">
        <w:t xml:space="preserve"> </w:t>
      </w:r>
      <w:r w:rsidR="007341D1" w:rsidRPr="00A75EE5">
        <w:t xml:space="preserve">to assist with the monitoring, diagnosing, treatment, or evaluation of a </w:t>
      </w:r>
      <w:r w:rsidRPr="00A75EE5">
        <w:t xml:space="preserve">specific disease or diagnosis. </w:t>
      </w:r>
    </w:p>
    <w:p w14:paraId="7547A11C" w14:textId="5C33D508" w:rsidR="008F06A6" w:rsidRPr="00A75EE5" w:rsidRDefault="008F06A6" w:rsidP="008F06A6">
      <w:pPr>
        <w:pStyle w:val="Heading5"/>
        <w:numPr>
          <w:ilvl w:val="0"/>
          <w:numId w:val="0"/>
        </w:numPr>
        <w:rPr>
          <w:noProof w:val="0"/>
        </w:rPr>
      </w:pPr>
      <w:bookmarkStart w:id="105" w:name="_Toc492638910"/>
      <w:r w:rsidRPr="00A75EE5">
        <w:rPr>
          <w:noProof w:val="0"/>
        </w:rPr>
        <w:t>X.4.2.</w:t>
      </w:r>
      <w:r w:rsidR="000B2762" w:rsidRPr="00A75EE5">
        <w:rPr>
          <w:noProof w:val="0"/>
        </w:rPr>
        <w:t>5</w:t>
      </w:r>
      <w:r w:rsidRPr="00A75EE5">
        <w:rPr>
          <w:noProof w:val="0"/>
        </w:rPr>
        <w:t>.</w:t>
      </w:r>
      <w:r w:rsidR="00F25F82">
        <w:rPr>
          <w:noProof w:val="0"/>
        </w:rPr>
        <w:t>1</w:t>
      </w:r>
      <w:r w:rsidRPr="00A75EE5">
        <w:rPr>
          <w:noProof w:val="0"/>
        </w:rPr>
        <w:t xml:space="preserve"> Medical Device Monitoring – Vital Signs </w:t>
      </w:r>
      <w:r w:rsidR="007341D1" w:rsidRPr="00A75EE5">
        <w:rPr>
          <w:noProof w:val="0"/>
        </w:rPr>
        <w:t xml:space="preserve">Monitor </w:t>
      </w:r>
      <w:r w:rsidRPr="00A75EE5">
        <w:rPr>
          <w:noProof w:val="0"/>
        </w:rPr>
        <w:t>Use Case Description</w:t>
      </w:r>
      <w:bookmarkEnd w:id="105"/>
    </w:p>
    <w:p w14:paraId="57FC9A9E" w14:textId="07069B65" w:rsidR="008F06A6" w:rsidRPr="00A75EE5" w:rsidRDefault="008F06A6" w:rsidP="0098740D">
      <w:pPr>
        <w:pStyle w:val="BodyText"/>
      </w:pPr>
      <w:r w:rsidRPr="00A75EE5">
        <w:rPr>
          <w:rFonts w:eastAsia="Verdana"/>
        </w:rPr>
        <w:t xml:space="preserve">SSgt. Sam Share (ret.) is admitted at the VA medical center and requires </w:t>
      </w:r>
      <w:r w:rsidRPr="00A75EE5">
        <w:rPr>
          <w:rFonts w:eastAsia="Verdana"/>
          <w:b/>
          <w:bCs/>
        </w:rPr>
        <w:t>continuous monitoring</w:t>
      </w:r>
      <w:r w:rsidRPr="00A75EE5">
        <w:rPr>
          <w:rFonts w:eastAsia="Verdana"/>
        </w:rPr>
        <w:t xml:space="preserve"> of vital signs including oximetry. Dr. Lister orders monitoring for the next </w:t>
      </w:r>
      <w:r w:rsidRPr="00A75EE5">
        <w:rPr>
          <w:rFonts w:eastAsia="Verdana"/>
          <w:b/>
          <w:bCs/>
        </w:rPr>
        <w:t>24 hours</w:t>
      </w:r>
      <w:r w:rsidRPr="00A75EE5">
        <w:rPr>
          <w:rFonts w:eastAsia="Verdana"/>
        </w:rPr>
        <w:t xml:space="preserve">. Nurse Nightingale starts the monitoring session by </w:t>
      </w:r>
      <w:r w:rsidRPr="00A75EE5">
        <w:rPr>
          <w:rFonts w:eastAsia="Verdana"/>
          <w:b/>
          <w:bCs/>
        </w:rPr>
        <w:t>assigning</w:t>
      </w:r>
      <w:r w:rsidRPr="00A75EE5">
        <w:rPr>
          <w:rFonts w:eastAsia="Verdana"/>
        </w:rPr>
        <w:t xml:space="preserve"> a standard-based vital sign monitor to Sam by </w:t>
      </w:r>
      <w:r w:rsidRPr="00A75EE5">
        <w:rPr>
          <w:rFonts w:eastAsia="Verdana"/>
          <w:b/>
          <w:bCs/>
        </w:rPr>
        <w:t>scanning the device label</w:t>
      </w:r>
      <w:r w:rsidRPr="00A75EE5">
        <w:rPr>
          <w:rFonts w:eastAsia="Verdana"/>
        </w:rPr>
        <w:t xml:space="preserve"> and Sam’s </w:t>
      </w:r>
      <w:r w:rsidRPr="00A75EE5">
        <w:rPr>
          <w:rFonts w:eastAsia="Verdana"/>
          <w:b/>
          <w:bCs/>
        </w:rPr>
        <w:t>wrist band</w:t>
      </w:r>
      <w:r w:rsidRPr="00A75EE5">
        <w:rPr>
          <w:rFonts w:eastAsia="Verdana"/>
        </w:rPr>
        <w:t xml:space="preserve"> (</w:t>
      </w:r>
      <w:r w:rsidR="0026705A" w:rsidRPr="00A75EE5">
        <w:t>UDI</w:t>
      </w:r>
      <w:r w:rsidR="0026705A" w:rsidRPr="00A75EE5">
        <w:sym w:font="Wingdings" w:char="F0DF"/>
      </w:r>
      <w:r w:rsidR="0026705A" w:rsidRPr="00A75EE5">
        <w:sym w:font="Wingdings" w:char="F0E0"/>
      </w:r>
      <w:r w:rsidR="0026705A" w:rsidRPr="00A75EE5">
        <w:t>PID</w:t>
      </w:r>
      <w:r w:rsidRPr="00A75EE5">
        <w:rPr>
          <w:rFonts w:eastAsia="Verdana"/>
        </w:rPr>
        <w:t>) and her badge (</w:t>
      </w:r>
      <w:r w:rsidR="0026705A" w:rsidRPr="00A75EE5">
        <w:t>PID</w:t>
      </w:r>
      <w:r w:rsidR="0026705A" w:rsidRPr="00A75EE5">
        <w:sym w:font="Wingdings" w:char="F0DF"/>
      </w:r>
      <w:r w:rsidR="0026705A" w:rsidRPr="00A75EE5">
        <w:sym w:font="Wingdings" w:char="F0E0"/>
      </w:r>
      <w:r w:rsidR="0026705A" w:rsidRPr="00A75EE5">
        <w:t>EID</w:t>
      </w:r>
      <w:r w:rsidR="0026705A" w:rsidRPr="00A75EE5">
        <w:rPr>
          <w:rFonts w:eastAsia="Verdana"/>
        </w:rPr>
        <w:t>)</w:t>
      </w:r>
      <w:r w:rsidRPr="00A75EE5">
        <w:rPr>
          <w:rFonts w:eastAsia="Verdana"/>
        </w:rPr>
        <w:t xml:space="preserve">. She uses the vendor-provided medical device manager or a VA-provided device gateway to record the devices associated with this procedure and patient. Once the patient-to-device association is completed any measurements, status information, reference ranges, etc. </w:t>
      </w:r>
      <w:r w:rsidR="009140FC" w:rsidRPr="00A75EE5">
        <w:rPr>
          <w:rFonts w:eastAsia="Verdana"/>
        </w:rPr>
        <w:t xml:space="preserve">are </w:t>
      </w:r>
      <w:r w:rsidRPr="00A75EE5">
        <w:rPr>
          <w:rFonts w:eastAsia="Verdana"/>
        </w:rPr>
        <w:t xml:space="preserve">acquired by the device is exchanged with the flowchart system that persists the measurement in the </w:t>
      </w:r>
      <w:r w:rsidR="00EB777A" w:rsidRPr="00A75EE5">
        <w:t>healthcare organization’s electronic medical record</w:t>
      </w:r>
      <w:r w:rsidR="00EB777A" w:rsidRPr="00A75EE5">
        <w:rPr>
          <w:rFonts w:eastAsia="Verdana"/>
        </w:rPr>
        <w:t xml:space="preserve"> </w:t>
      </w:r>
      <w:r w:rsidRPr="00A75EE5">
        <w:rPr>
          <w:rFonts w:eastAsia="Verdana"/>
        </w:rPr>
        <w:t xml:space="preserve">database using a common device integration adapter. </w:t>
      </w:r>
      <w:r w:rsidRPr="00A75EE5">
        <w:rPr>
          <w:rFonts w:eastAsia="Verdana"/>
          <w:b/>
          <w:bCs/>
        </w:rPr>
        <w:t>LOINC, SNOMED</w:t>
      </w:r>
      <w:r w:rsidR="000E3CE6" w:rsidRPr="00A75EE5">
        <w:rPr>
          <w:rFonts w:eastAsia="Verdana"/>
          <w:b/>
          <w:bCs/>
        </w:rPr>
        <w:t>-CT</w:t>
      </w:r>
      <w:r w:rsidRPr="00A75EE5">
        <w:rPr>
          <w:rFonts w:eastAsia="Verdana"/>
        </w:rPr>
        <w:t xml:space="preserve">, and </w:t>
      </w:r>
      <w:r w:rsidRPr="00A75EE5">
        <w:rPr>
          <w:rFonts w:eastAsia="Verdana"/>
          <w:b/>
          <w:bCs/>
        </w:rPr>
        <w:t>UCUM</w:t>
      </w:r>
      <w:r w:rsidRPr="00A75EE5">
        <w:rPr>
          <w:rFonts w:eastAsia="Verdana"/>
        </w:rPr>
        <w:t xml:space="preserve"> are used to convey the measurements. Throughout the monitoring session, Ms. Nightingale validates the data entered by the integrated device into </w:t>
      </w:r>
      <w:r w:rsidR="00EB777A" w:rsidRPr="00A75EE5">
        <w:t>the healthcare organization’s electronic medical record</w:t>
      </w:r>
      <w:r w:rsidRPr="00A75EE5">
        <w:rPr>
          <w:rFonts w:eastAsia="Verdana"/>
        </w:rPr>
        <w:t>. The validated results become part of Sam’s legal health record. The CCD includes relevant/pertinent vital signs along with other treatment information</w:t>
      </w:r>
      <w:r w:rsidR="00EB777A" w:rsidRPr="00A75EE5">
        <w:rPr>
          <w:rFonts w:eastAsia="Verdana"/>
        </w:rPr>
        <w:t>.</w:t>
      </w:r>
    </w:p>
    <w:p w14:paraId="3DD3C5F6" w14:textId="23842146" w:rsidR="009140FC" w:rsidRPr="00A75EE5" w:rsidRDefault="008F06A6" w:rsidP="005D56CA">
      <w:pPr>
        <w:pStyle w:val="Heading5"/>
        <w:numPr>
          <w:ilvl w:val="0"/>
          <w:numId w:val="0"/>
        </w:numPr>
        <w:rPr>
          <w:noProof w:val="0"/>
        </w:rPr>
      </w:pPr>
      <w:bookmarkStart w:id="106" w:name="_Toc492638911"/>
      <w:r w:rsidRPr="00A75EE5">
        <w:rPr>
          <w:noProof w:val="0"/>
        </w:rPr>
        <w:lastRenderedPageBreak/>
        <w:t>X.4.2.</w:t>
      </w:r>
      <w:r w:rsidR="000B2762" w:rsidRPr="00A75EE5">
        <w:rPr>
          <w:noProof w:val="0"/>
        </w:rPr>
        <w:t>5</w:t>
      </w:r>
      <w:r w:rsidRPr="00A75EE5">
        <w:rPr>
          <w:noProof w:val="0"/>
        </w:rPr>
        <w:t>.</w:t>
      </w:r>
      <w:r w:rsidR="00F25F82">
        <w:rPr>
          <w:noProof w:val="0"/>
        </w:rPr>
        <w:t>2</w:t>
      </w:r>
      <w:r w:rsidRPr="00A75EE5">
        <w:rPr>
          <w:noProof w:val="0"/>
        </w:rPr>
        <w:t xml:space="preserve"> Medical Device Monitoring – Vital S</w:t>
      </w:r>
      <w:r w:rsidR="00112F1E" w:rsidRPr="00A75EE5">
        <w:rPr>
          <w:noProof w:val="0"/>
        </w:rPr>
        <w:t>i</w:t>
      </w:r>
      <w:r w:rsidRPr="00A75EE5">
        <w:rPr>
          <w:noProof w:val="0"/>
        </w:rPr>
        <w:t>gns Process Flow</w:t>
      </w:r>
      <w:bookmarkEnd w:id="106"/>
      <w:r w:rsidR="009140FC" w:rsidRPr="00A75EE5">
        <w:rPr>
          <w:noProof w:val="0"/>
        </w:rPr>
        <w:t xml:space="preserve"> </w:t>
      </w:r>
    </w:p>
    <w:p w14:paraId="5F294B46" w14:textId="66F0929B" w:rsidR="00185B9C" w:rsidRPr="00A75EE5" w:rsidRDefault="00DF73E3">
      <w:pPr>
        <w:pStyle w:val="BodyText"/>
      </w:pPr>
      <w:r w:rsidRPr="00A75EE5">
        <w:rPr>
          <w:b/>
          <w:noProof/>
        </w:rPr>
        <mc:AlternateContent>
          <mc:Choice Requires="wpc">
            <w:drawing>
              <wp:inline distT="0" distB="0" distL="0" distR="0" wp14:anchorId="36353574" wp14:editId="259A26ED">
                <wp:extent cx="5158105" cy="5267325"/>
                <wp:effectExtent l="0" t="0" r="0" b="0"/>
                <wp:docPr id="1482" name="Canvas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3" name="Text Box 109"/>
                        <wps:cNvSpPr txBox="1">
                          <a:spLocks noChangeArrowheads="1"/>
                        </wps:cNvSpPr>
                        <wps:spPr bwMode="auto">
                          <a:xfrm>
                            <a:off x="419100" y="113665"/>
                            <a:ext cx="98488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7C538" w14:textId="77777777" w:rsidR="007C6B36" w:rsidRPr="00077324" w:rsidRDefault="007C6B36" w:rsidP="00DF73E3">
                              <w:pPr>
                                <w:pStyle w:val="BodyText"/>
                                <w:jc w:val="center"/>
                                <w:rPr>
                                  <w:sz w:val="22"/>
                                  <w:szCs w:val="22"/>
                                </w:rPr>
                              </w:pPr>
                              <w:r w:rsidRPr="001B3F7E">
                                <w:rPr>
                                  <w:b/>
                                  <w:sz w:val="22"/>
                                  <w:szCs w:val="22"/>
                                </w:rPr>
                                <w:t>Medical Device Requester</w:t>
                              </w:r>
                            </w:p>
                          </w:txbxContent>
                        </wps:txbx>
                        <wps:bodyPr rot="0" vert="horz" wrap="square" lIns="0" tIns="0" rIns="0" bIns="0" anchor="t" anchorCtr="0" upright="1">
                          <a:noAutofit/>
                        </wps:bodyPr>
                      </wps:wsp>
                      <wps:wsp>
                        <wps:cNvPr id="1454" name="Line 110"/>
                        <wps:cNvCnPr>
                          <a:cxnSpLocks noChangeShapeType="1"/>
                        </wps:cNvCnPr>
                        <wps:spPr bwMode="auto">
                          <a:xfrm flipV="1">
                            <a:off x="906145" y="570230"/>
                            <a:ext cx="635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55" name="Text Box 111"/>
                        <wps:cNvSpPr txBox="1">
                          <a:spLocks noChangeArrowheads="1"/>
                        </wps:cNvSpPr>
                        <wps:spPr bwMode="auto">
                          <a:xfrm>
                            <a:off x="1832610" y="106045"/>
                            <a:ext cx="996315" cy="464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E73607" w14:textId="77777777" w:rsidR="007C6B36" w:rsidRPr="00077324" w:rsidRDefault="007C6B36" w:rsidP="00DF73E3">
                              <w:pPr>
                                <w:pStyle w:val="BodyText"/>
                                <w:jc w:val="center"/>
                                <w:rPr>
                                  <w:sz w:val="22"/>
                                  <w:szCs w:val="22"/>
                                </w:rPr>
                              </w:pPr>
                              <w:r w:rsidRPr="001B3F7E">
                                <w:rPr>
                                  <w:b/>
                                  <w:sz w:val="22"/>
                                  <w:szCs w:val="22"/>
                                </w:rPr>
                                <w:t>Medical Device Reporter</w:t>
                              </w:r>
                            </w:p>
                          </w:txbxContent>
                        </wps:txbx>
                        <wps:bodyPr rot="0" vert="horz" wrap="square" lIns="0" tIns="0" rIns="0" bIns="0" anchor="t" anchorCtr="0" upright="1">
                          <a:noAutofit/>
                        </wps:bodyPr>
                      </wps:wsp>
                      <wps:wsp>
                        <wps:cNvPr id="1456" name="Line 112"/>
                        <wps:cNvCnPr>
                          <a:cxnSpLocks noChangeShapeType="1"/>
                        </wps:cNvCnPr>
                        <wps:spPr bwMode="auto">
                          <a:xfrm flipV="1">
                            <a:off x="2192655" y="570230"/>
                            <a:ext cx="0"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57" name="Rectangle 115"/>
                        <wps:cNvSpPr>
                          <a:spLocks noChangeArrowheads="1"/>
                        </wps:cNvSpPr>
                        <wps:spPr bwMode="auto">
                          <a:xfrm>
                            <a:off x="815340"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58" name="Line 117"/>
                        <wps:cNvCnPr>
                          <a:cxnSpLocks noChangeShapeType="1"/>
                        </wps:cNvCnPr>
                        <wps:spPr bwMode="auto">
                          <a:xfrm flipV="1">
                            <a:off x="3662680" y="570230"/>
                            <a:ext cx="5715" cy="43656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wpg:cNvPr id="1459" name="Group 120"/>
                        <wpg:cNvGrpSpPr>
                          <a:grpSpLocks/>
                        </wpg:cNvGrpSpPr>
                        <wpg:grpSpPr bwMode="auto">
                          <a:xfrm>
                            <a:off x="993140" y="958850"/>
                            <a:ext cx="304165" cy="197485"/>
                            <a:chOff x="5175" y="7275"/>
                            <a:chExt cx="480" cy="405"/>
                          </a:xfrm>
                        </wpg:grpSpPr>
                        <wps:wsp>
                          <wps:cNvPr id="1460" name="Line 12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61" name="Line 12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2" name="Line 12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463" name="Text Box 131"/>
                        <wps:cNvSpPr txBox="1">
                          <a:spLocks noChangeArrowheads="1"/>
                        </wps:cNvSpPr>
                        <wps:spPr bwMode="auto">
                          <a:xfrm>
                            <a:off x="3234055" y="106045"/>
                            <a:ext cx="996950" cy="374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74381" w14:textId="77777777" w:rsidR="007C6B36" w:rsidRPr="00077324" w:rsidRDefault="007C6B36" w:rsidP="00DF73E3">
                              <w:pPr>
                                <w:pStyle w:val="BodyText"/>
                                <w:jc w:val="center"/>
                                <w:rPr>
                                  <w:sz w:val="22"/>
                                  <w:szCs w:val="22"/>
                                </w:rPr>
                              </w:pPr>
                              <w:r w:rsidRPr="001B3F7E">
                                <w:rPr>
                                  <w:b/>
                                  <w:sz w:val="22"/>
                                  <w:szCs w:val="22"/>
                                </w:rPr>
                                <w:t>Medical Device Server</w:t>
                              </w:r>
                            </w:p>
                          </w:txbxContent>
                        </wps:txbx>
                        <wps:bodyPr rot="0" vert="horz" wrap="square" lIns="0" tIns="0" rIns="0" bIns="0" anchor="t" anchorCtr="0" upright="1">
                          <a:noAutofit/>
                        </wps:bodyPr>
                      </wps:wsp>
                      <wps:wsp>
                        <wps:cNvPr id="1464" name="Line 138"/>
                        <wps:cNvCnPr>
                          <a:cxnSpLocks noChangeShapeType="1"/>
                        </wps:cNvCnPr>
                        <wps:spPr bwMode="auto">
                          <a:xfrm flipH="1" flipV="1">
                            <a:off x="993140" y="4289425"/>
                            <a:ext cx="2558415"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65" name="Rectangle 145"/>
                        <wps:cNvSpPr>
                          <a:spLocks noChangeArrowheads="1"/>
                        </wps:cNvSpPr>
                        <wps:spPr bwMode="auto">
                          <a:xfrm>
                            <a:off x="802640"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66" name="Text Box 146"/>
                        <wps:cNvSpPr txBox="1">
                          <a:spLocks noChangeArrowheads="1"/>
                        </wps:cNvSpPr>
                        <wps:spPr bwMode="auto">
                          <a:xfrm>
                            <a:off x="1403985" y="1251585"/>
                            <a:ext cx="1985645" cy="283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7EB37" w14:textId="254D56D1" w:rsidR="007C6B36" w:rsidRPr="00077324" w:rsidRDefault="007C6B36" w:rsidP="00DF73E3">
                              <w:pPr>
                                <w:pStyle w:val="BodyText"/>
                                <w:rPr>
                                  <w:sz w:val="22"/>
                                  <w:szCs w:val="22"/>
                                </w:rPr>
                              </w:pPr>
                              <w:r w:rsidRPr="00E10C0E">
                                <w:rPr>
                                  <w:sz w:val="16"/>
                                  <w:szCs w:val="16"/>
                                </w:rPr>
                                <w:t xml:space="preserve">Register </w:t>
                              </w:r>
                              <w:r>
                                <w:rPr>
                                  <w:sz w:val="16"/>
                                  <w:szCs w:val="16"/>
                                </w:rPr>
                                <w:t xml:space="preserve">Medical </w:t>
                              </w:r>
                              <w:r w:rsidRPr="00E10C0E">
                                <w:rPr>
                                  <w:sz w:val="16"/>
                                  <w:szCs w:val="16"/>
                                </w:rPr>
                                <w:t>Device (Device, Patient)</w:t>
                              </w:r>
                              <w:r>
                                <w:rPr>
                                  <w:sz w:val="16"/>
                                  <w:szCs w:val="16"/>
                                </w:rPr>
                                <w:t xml:space="preserve"> </w:t>
                              </w:r>
                              <w:r w:rsidRPr="00E10C0E">
                                <w:rPr>
                                  <w:sz w:val="16"/>
                                  <w:szCs w:val="16"/>
                                </w:rPr>
                                <w:t>[PCC</w:t>
                              </w:r>
                              <w:r>
                                <w:rPr>
                                  <w:sz w:val="16"/>
                                  <w:szCs w:val="16"/>
                                </w:rPr>
                                <w:t>-50</w:t>
                              </w:r>
                              <w:r w:rsidRPr="00E10C0E">
                                <w:rPr>
                                  <w:sz w:val="16"/>
                                  <w:szCs w:val="16"/>
                                </w:rPr>
                                <w:t>]</w:t>
                              </w:r>
                            </w:p>
                          </w:txbxContent>
                        </wps:txbx>
                        <wps:bodyPr rot="0" vert="horz" wrap="square" lIns="0" tIns="0" rIns="0" bIns="0" anchor="t" anchorCtr="0" upright="1">
                          <a:noAutofit/>
                        </wps:bodyPr>
                      </wps:wsp>
                      <wps:wsp>
                        <wps:cNvPr id="1467" name="Text Box 147"/>
                        <wps:cNvSpPr txBox="1">
                          <a:spLocks noChangeArrowheads="1"/>
                        </wps:cNvSpPr>
                        <wps:spPr bwMode="auto">
                          <a:xfrm>
                            <a:off x="1316355" y="908050"/>
                            <a:ext cx="747395" cy="3435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FC3451" w14:textId="77777777" w:rsidR="007C6B36" w:rsidRPr="0011661F" w:rsidRDefault="007C6B36" w:rsidP="00DF73E3">
                              <w:pPr>
                                <w:pStyle w:val="BodyText"/>
                                <w:rPr>
                                  <w:sz w:val="16"/>
                                  <w:szCs w:val="16"/>
                                </w:rPr>
                              </w:pPr>
                              <w:r w:rsidRPr="0011661F">
                                <w:rPr>
                                  <w:sz w:val="16"/>
                                  <w:szCs w:val="16"/>
                                </w:rPr>
                                <w:t>Scan Patient and Device</w:t>
                              </w:r>
                            </w:p>
                          </w:txbxContent>
                        </wps:txbx>
                        <wps:bodyPr rot="0" vert="horz" wrap="square" lIns="0" tIns="0" rIns="0" bIns="0" anchor="t" anchorCtr="0" upright="1">
                          <a:noAutofit/>
                        </wps:bodyPr>
                      </wps:wsp>
                      <wps:wsp>
                        <wps:cNvPr id="1468" name="Line 148"/>
                        <wps:cNvCnPr>
                          <a:cxnSpLocks noChangeShapeType="1"/>
                        </wps:cNvCnPr>
                        <wps:spPr bwMode="auto">
                          <a:xfrm>
                            <a:off x="1031240" y="1535430"/>
                            <a:ext cx="2577465" cy="88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9" name="Line 149"/>
                        <wps:cNvCnPr>
                          <a:cxnSpLocks noChangeShapeType="1"/>
                        </wps:cNvCnPr>
                        <wps:spPr bwMode="auto">
                          <a:xfrm flipV="1">
                            <a:off x="1012190" y="232537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0" name="Text Box 320"/>
                        <wps:cNvSpPr txBox="1">
                          <a:spLocks noChangeArrowheads="1"/>
                        </wps:cNvSpPr>
                        <wps:spPr bwMode="auto">
                          <a:xfrm>
                            <a:off x="1133475" y="1943100"/>
                            <a:ext cx="2292350" cy="323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ED284D" w14:textId="22ECDE29" w:rsidR="007C6B36" w:rsidRPr="00077324" w:rsidRDefault="007C6B36" w:rsidP="00DF73E3">
                              <w:pPr>
                                <w:pStyle w:val="BodyText"/>
                                <w:rPr>
                                  <w:sz w:val="22"/>
                                  <w:szCs w:val="22"/>
                                </w:rPr>
                              </w:pPr>
                              <w:r w:rsidRPr="00E10C0E">
                                <w:rPr>
                                  <w:sz w:val="16"/>
                                  <w:szCs w:val="16"/>
                                </w:rPr>
                                <w:t>Start P</w:t>
                              </w:r>
                              <w:r>
                                <w:rPr>
                                  <w:sz w:val="16"/>
                                  <w:szCs w:val="16"/>
                                </w:rPr>
                                <w:t>oint-of-Care</w:t>
                              </w:r>
                              <w:r w:rsidRPr="00E10C0E">
                                <w:rPr>
                                  <w:sz w:val="16"/>
                                  <w:szCs w:val="16"/>
                                </w:rPr>
                                <w:t xml:space="preserve"> Device Procedure (Procedure, Device, Patient) [PC</w:t>
                              </w:r>
                              <w:r>
                                <w:rPr>
                                  <w:sz w:val="16"/>
                                  <w:szCs w:val="16"/>
                                </w:rPr>
                                <w:t>C-52</w:t>
                              </w:r>
                              <w:r w:rsidRPr="00E10C0E">
                                <w:rPr>
                                  <w:sz w:val="16"/>
                                  <w:szCs w:val="16"/>
                                </w:rPr>
                                <w:t>]</w:t>
                              </w:r>
                            </w:p>
                          </w:txbxContent>
                        </wps:txbx>
                        <wps:bodyPr rot="0" vert="horz" wrap="square" lIns="0" tIns="0" rIns="0" bIns="0" anchor="t" anchorCtr="0" upright="1">
                          <a:noAutofit/>
                        </wps:bodyPr>
                      </wps:wsp>
                      <wps:wsp>
                        <wps:cNvPr id="1471" name="Rectangle 321"/>
                        <wps:cNvSpPr>
                          <a:spLocks noChangeArrowheads="1"/>
                        </wps:cNvSpPr>
                        <wps:spPr bwMode="auto">
                          <a:xfrm>
                            <a:off x="796290"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2" name="Rectangle 323"/>
                        <wps:cNvSpPr>
                          <a:spLocks noChangeArrowheads="1"/>
                        </wps:cNvSpPr>
                        <wps:spPr bwMode="auto">
                          <a:xfrm>
                            <a:off x="3570605" y="429006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3" name="Text Box 324"/>
                        <wps:cNvSpPr txBox="1">
                          <a:spLocks noChangeArrowheads="1"/>
                        </wps:cNvSpPr>
                        <wps:spPr bwMode="auto">
                          <a:xfrm>
                            <a:off x="1181735" y="3909695"/>
                            <a:ext cx="2207895" cy="31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3C5C4A" w14:textId="2DB83398" w:rsidR="007C6B36" w:rsidRPr="00077324" w:rsidRDefault="007C6B36" w:rsidP="00DF73E3">
                              <w:pPr>
                                <w:pStyle w:val="BodyText"/>
                                <w:rPr>
                                  <w:sz w:val="22"/>
                                  <w:szCs w:val="22"/>
                                </w:rPr>
                              </w:pPr>
                              <w:r w:rsidRPr="00E10C0E">
                                <w:rPr>
                                  <w:sz w:val="16"/>
                                  <w:szCs w:val="16"/>
                                </w:rPr>
                                <w:t>Complete P</w:t>
                              </w:r>
                              <w:r>
                                <w:rPr>
                                  <w:sz w:val="16"/>
                                  <w:szCs w:val="16"/>
                                </w:rPr>
                                <w:t>oint-of-Care</w:t>
                              </w:r>
                              <w:r w:rsidRPr="00E10C0E">
                                <w:rPr>
                                  <w:sz w:val="16"/>
                                  <w:szCs w:val="16"/>
                                </w:rPr>
                                <w:t xml:space="preserve"> Device Procedure (Procedure, Device, Patient) [PCC</w:t>
                              </w:r>
                              <w:r>
                                <w:rPr>
                                  <w:sz w:val="16"/>
                                  <w:szCs w:val="16"/>
                                </w:rPr>
                                <w:t>-53</w:t>
                              </w:r>
                              <w:r w:rsidRPr="00E10C0E">
                                <w:rPr>
                                  <w:sz w:val="16"/>
                                  <w:szCs w:val="16"/>
                                </w:rPr>
                                <w:t>]</w:t>
                              </w:r>
                            </w:p>
                          </w:txbxContent>
                        </wps:txbx>
                        <wps:bodyPr rot="0" vert="horz" wrap="square" lIns="0" tIns="0" rIns="0" bIns="0" anchor="t" anchorCtr="0" upright="1">
                          <a:noAutofit/>
                        </wps:bodyPr>
                      </wps:wsp>
                      <wps:wsp>
                        <wps:cNvPr id="1474" name="Rectangle 325"/>
                        <wps:cNvSpPr>
                          <a:spLocks noChangeArrowheads="1"/>
                        </wps:cNvSpPr>
                        <wps:spPr bwMode="auto">
                          <a:xfrm>
                            <a:off x="3578225" y="2325370"/>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5" name="Rectangle 326"/>
                        <wps:cNvSpPr>
                          <a:spLocks noChangeArrowheads="1"/>
                        </wps:cNvSpPr>
                        <wps:spPr bwMode="auto">
                          <a:xfrm>
                            <a:off x="3589655" y="838835"/>
                            <a:ext cx="209550" cy="7054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6" name="Line 353"/>
                        <wps:cNvCnPr>
                          <a:cxnSpLocks noChangeShapeType="1"/>
                        </wps:cNvCnPr>
                        <wps:spPr bwMode="auto">
                          <a:xfrm flipH="1" flipV="1">
                            <a:off x="974090" y="482155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477" name="Rectangle 354"/>
                        <wps:cNvSpPr>
                          <a:spLocks noChangeArrowheads="1"/>
                        </wps:cNvSpPr>
                        <wps:spPr bwMode="auto">
                          <a:xfrm>
                            <a:off x="3589655"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8" name="Rectangle 355"/>
                        <wps:cNvSpPr>
                          <a:spLocks noChangeArrowheads="1"/>
                        </wps:cNvSpPr>
                        <wps:spPr bwMode="auto">
                          <a:xfrm>
                            <a:off x="815340" y="3192145"/>
                            <a:ext cx="196850" cy="5314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79" name="Line 356"/>
                        <wps:cNvCnPr>
                          <a:cxnSpLocks noChangeShapeType="1"/>
                        </wps:cNvCnPr>
                        <wps:spPr bwMode="auto">
                          <a:xfrm flipV="1">
                            <a:off x="1024890" y="3192780"/>
                            <a:ext cx="258381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0" name="Text Box 447"/>
                        <wps:cNvSpPr txBox="1">
                          <a:spLocks noChangeArrowheads="1"/>
                        </wps:cNvSpPr>
                        <wps:spPr bwMode="auto">
                          <a:xfrm>
                            <a:off x="1133475" y="2774950"/>
                            <a:ext cx="225615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8B8BE" w14:textId="730A33C8" w:rsidR="007C6B36" w:rsidRPr="00077324" w:rsidRDefault="007C6B36" w:rsidP="0011661F">
                              <w:pPr>
                                <w:pStyle w:val="BodyText"/>
                                <w:rPr>
                                  <w:sz w:val="22"/>
                                  <w:szCs w:val="22"/>
                                </w:rPr>
                              </w:pPr>
                              <w:r w:rsidRPr="00E10C0E">
                                <w:rPr>
                                  <w:sz w:val="16"/>
                                  <w:szCs w:val="16"/>
                                </w:rPr>
                                <w:t xml:space="preserve">Search Medical </w:t>
                              </w:r>
                              <w:r>
                                <w:rPr>
                                  <w:sz w:val="16"/>
                                  <w:szCs w:val="16"/>
                                </w:rPr>
                                <w:t>Devices [PCC-51]</w:t>
                              </w:r>
                              <w:r w:rsidRPr="00E10C0E">
                                <w:rPr>
                                  <w:sz w:val="16"/>
                                  <w:szCs w:val="16"/>
                                </w:rPr>
                                <w:t xml:space="preserve"> or Search </w:t>
                              </w:r>
                              <w:r>
                                <w:rPr>
                                  <w:sz w:val="16"/>
                                  <w:szCs w:val="16"/>
                                </w:rPr>
                                <w:t xml:space="preserve">Point-of-Care </w:t>
                              </w:r>
                              <w:r w:rsidRPr="00E10C0E">
                                <w:rPr>
                                  <w:sz w:val="16"/>
                                  <w:szCs w:val="16"/>
                                </w:rPr>
                                <w:t>Device Procedure [PCC</w:t>
                              </w:r>
                              <w:r>
                                <w:rPr>
                                  <w:sz w:val="16"/>
                                  <w:szCs w:val="16"/>
                                </w:rPr>
                                <w:t>-54</w:t>
                              </w:r>
                              <w:r w:rsidRPr="00E10C0E">
                                <w:rPr>
                                  <w:sz w:val="16"/>
                                  <w:szCs w:val="16"/>
                                </w:rPr>
                                <w:t>]</w:t>
                              </w:r>
                            </w:p>
                          </w:txbxContent>
                        </wps:txbx>
                        <wps:bodyPr rot="0" vert="horz" wrap="square" lIns="0" tIns="0" rIns="0" bIns="0" anchor="t" anchorCtr="0" upright="1">
                          <a:noAutofit/>
                        </wps:bodyPr>
                      </wps:wsp>
                      <wps:wsp>
                        <wps:cNvPr id="1481" name="Line 448"/>
                        <wps:cNvCnPr>
                          <a:cxnSpLocks noChangeShapeType="1"/>
                        </wps:cNvCnPr>
                        <wps:spPr bwMode="auto">
                          <a:xfrm flipH="1" flipV="1">
                            <a:off x="1031240" y="3723005"/>
                            <a:ext cx="257746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6353574" id="_x0000_s1159" editas="canvas" style="width:406.15pt;height:414.75pt;mso-position-horizontal-relative:char;mso-position-vertical-relative:line" coordsize="51581,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">
                <v:shape id="_x0000_s1160" type="#_x0000_t75" style="position:absolute;width:51581;height:52673;visibility:visible;mso-wrap-style:square">
                  <v:fill o:detectmouseclick="t"/>
                  <v:path o:connecttype="none"/>
                </v:shape>
                <v:shape id="Text Box 109" o:spid="_x0000_s1161" type="#_x0000_t202" style="position:absolute;left:4191;top:1136;width:9848;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v1sQA&#10;AADdAAAADwAAAGRycy9kb3ducmV2LnhtbERPTWvCQBC9C/0PyxR6kbqpWpHoKq224EEPUfE8ZMck&#10;NDsbdlcT/71bELzN433OfNmZWlzJ+cqygo9BAoI4t7riQsHx8Ps+BeEDssbaMim4kYfl4qU3x1Tb&#10;ljO67kMhYgj7FBWUITSplD4vyaAf2IY4cmfrDIYIXSG1wzaGm1oOk2QiDVYcG0psaFVS/re/GAWT&#10;tbu0Ga/66+PPFndNMTx9305Kvb12XzMQgbrwFD/cGx3njz9H8P9NPE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BL9bEAAAA3QAAAA8AAAAAAAAAAAAAAAAAmAIAAGRycy9k&#10;b3ducmV2LnhtbFBLBQYAAAAABAAEAPUAAACJAwAAAAA=&#10;" stroked="f">
                  <v:textbox inset="0,0,0,0">
                    <w:txbxContent>
                      <w:p w14:paraId="0A37C538" w14:textId="77777777" w:rsidR="007C6B36" w:rsidRPr="00077324" w:rsidRDefault="007C6B36" w:rsidP="00DF73E3">
                        <w:pPr>
                          <w:pStyle w:val="BodyText"/>
                          <w:jc w:val="center"/>
                          <w:rPr>
                            <w:sz w:val="22"/>
                            <w:szCs w:val="22"/>
                          </w:rPr>
                        </w:pPr>
                        <w:r w:rsidRPr="001B3F7E">
                          <w:rPr>
                            <w:b/>
                            <w:sz w:val="22"/>
                            <w:szCs w:val="22"/>
                          </w:rPr>
                          <w:t>Medical Device Requester</w:t>
                        </w:r>
                      </w:p>
                    </w:txbxContent>
                  </v:textbox>
                </v:shape>
                <v:line id="Line 110" o:spid="_x0000_s1162" style="position:absolute;flip:y;visibility:visible;mso-wrap-style:square" from="9061,5702" to="9124,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raQsIAAADdAAAADwAAAGRycy9kb3ducmV2LnhtbERPTWvCQBC9C/0PyxR6000lEUldRYqW&#10;Unox1vskO26C2dmQXZP033cLhd7m8T5ns5tsKwbqfeNYwfMiAUFcOd2wUfB1Ps7XIHxA1tg6JgXf&#10;5GG3fZhtMNdu5BMNRTAihrDPUUEdQpdL6auaLPqF64gjd3W9xRBhb6TucYzhtpXLJFlJiw3Hhho7&#10;eq2puhV3q6A87C/mo7wc7JI/9ZvJipJlodTT47R/ARFoCv/iP/e7jvPTLIXfb+IJc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raQsIAAADdAAAADwAAAAAAAAAAAAAA&#10;AAChAgAAZHJzL2Rvd25yZXYueG1sUEsFBgAAAAAEAAQA+QAAAJADAAAAAA==&#10;">
                  <v:stroke dashstyle="dash"/>
                </v:line>
                <v:shape id="Text Box 111" o:spid="_x0000_s1163" type="#_x0000_t202" style="position:absolute;left:18326;top:1060;width:9963;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SOcMA&#10;AADdAAAADwAAAGRycy9kb3ducmV2LnhtbERPS4vCMBC+L/gfwgh7WdZ0RUW6RvEJHtyDDzwPzdgW&#10;m0lJoq3/3gjC3ubje85k1ppK3Mn50rKCn14CgjizuuRcwem4+R6D8AFZY2WZFDzIw2za+Zhgqm3D&#10;e7ofQi5iCPsUFRQh1KmUPivIoO/ZmjhyF+sMhghdLrXDJoabSvaTZCQNlhwbCqxpWVB2PdyMgtHK&#10;3Zo9L79Wp/UO/+q8f148zkp9dtv5L4hAbfgXv91bHecPhkN4fRNP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QSOcMAAADdAAAADwAAAAAAAAAAAAAAAACYAgAAZHJzL2Rv&#10;d25yZXYueG1sUEsFBgAAAAAEAAQA9QAAAIgDAAAAAA==&#10;" stroked="f">
                  <v:textbox inset="0,0,0,0">
                    <w:txbxContent>
                      <w:p w14:paraId="42E73607" w14:textId="77777777" w:rsidR="007C6B36" w:rsidRPr="00077324" w:rsidRDefault="007C6B36" w:rsidP="00DF73E3">
                        <w:pPr>
                          <w:pStyle w:val="BodyText"/>
                          <w:jc w:val="center"/>
                          <w:rPr>
                            <w:sz w:val="22"/>
                            <w:szCs w:val="22"/>
                          </w:rPr>
                        </w:pPr>
                        <w:r w:rsidRPr="001B3F7E">
                          <w:rPr>
                            <w:b/>
                            <w:sz w:val="22"/>
                            <w:szCs w:val="22"/>
                          </w:rPr>
                          <w:t>Medical Device Reporter</w:t>
                        </w:r>
                      </w:p>
                    </w:txbxContent>
                  </v:textbox>
                </v:shape>
                <v:line id="Line 112" o:spid="_x0000_s1164" style="position:absolute;flip:y;visibility:visible;mso-wrap-style:square" from="21926,5702" to="21926,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ThrsIAAADdAAAADwAAAGRycy9kb3ducmV2LnhtbERPTWvCQBC9F/wPywi91Y3BhBJdRSSV&#10;UnppqvdJdtwEs7Mhu9X033cLhd7m8T5ns5tsL240+s6xguUiAUHcON2xUXD6fHl6BuEDssbeMSn4&#10;Jg+77exhg4V2d/6gWxWMiCHsC1TQhjAUUvqmJYt+4QbiyF3caDFEOBqpR7zHcNvLNElyabHj2NDi&#10;QIeWmmv1ZRXU5f5s3upzaVN+10eTVTXLSqnH+bRfgwg0hX/xn/tVx/mrLIffb+IJc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iThrsIAAADdAAAADwAAAAAAAAAAAAAA&#10;AAChAgAAZHJzL2Rvd25yZXYueG1sUEsFBgAAAAAEAAQA+QAAAJADAAAAAA==&#10;">
                  <v:stroke dashstyle="dash"/>
                </v:line>
                <v:rect id="Rectangle 115" o:spid="_x0000_s1165" style="position:absolute;left:8153;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YNbcMA&#10;AADdAAAADwAAAGRycy9kb3ducmV2LnhtbERPPW/CMBDdkfgP1iGxgQO0tAQMQlRUMEJYul3jIwnE&#10;5yg2kPLrMVIltnt6nzdbNKYUV6pdYVnBoB+BIE6tLjhTcEjWvU8QziNrLC2Tgj9ysJi3WzOMtb3x&#10;jq57n4kQwi5GBbn3VSylS3My6Pq2Ig7c0dYGfYB1JnWNtxBuSjmMorE0WHBoyLGiVU7peX8xCn6L&#10;4QHvu+Q7MpP1yG+b5HT5+VKq22mWUxCeGv8S/7s3Osx/e/+A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YNbcMAAADdAAAADwAAAAAAAAAAAAAAAACYAgAAZHJzL2Rv&#10;d25yZXYueG1sUEsFBgAAAAAEAAQA9QAAAIgDAAAAAA==&#10;"/>
                <v:line id="Line 117" o:spid="_x0000_s1166" style="position:absolute;flip:y;visibility:visible;mso-wrap-style:square" from="36626,5702" to="36683,4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fQR8QAAADdAAAADwAAAGRycy9kb3ducmV2LnhtbESPQWvCQBCF74L/YRmhN90oVUp0FRFb&#10;SunFVO+T7LgJZmdDdqvpv+8cCr3N8N68981mN/hW3amPTWAD81kGirgKtmFn4Pz1On0BFROyxTYw&#10;GfihCLvteLTB3IYHn+heJKckhGOOBuqUulzrWNXkMc5CRyzaNfQek6y907bHh4T7Vi+ybKU9NiwN&#10;NXZ0qKm6Fd/eQHncX9xHeTn6BX/aN7csStaFMU+TYb8GlWhI/+a/63cr+M9LwZVvZAS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99BHxAAAAN0AAAAPAAAAAAAAAAAA&#10;AAAAAKECAABkcnMvZG93bnJldi54bWxQSwUGAAAAAAQABAD5AAAAkgMAAAAA&#10;">
                  <v:stroke dashstyle="dash"/>
                </v:line>
                <v:group id="Group 120" o:spid="_x0000_s1167" style="position:absolute;left:9931;top:9588;width:3042;height:1975"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pxD+sQAAADdAAAADwAAAGRycy9kb3ducmV2LnhtbERPTWvCQBC9C/0PyxR6&#10;003aWmrqKiJVPIhgFMTbkB2TYHY2ZLdJ/PddQfA2j/c503lvKtFS40rLCuJRBII4s7rkXMHxsBp+&#10;g3AeWWNlmRTcyMF89jKYYqJtx3tqU5+LEMIuQQWF93UipcsKMuhGtiYO3MU2Bn2ATS51g10IN5V8&#10;j6IvabDk0FBgTcuCsmv6ZxSsO+wWH/Fvu71elrfzYbw7bWNS6u21X/yA8NT7p/jh3ugw/3M8gf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pxD+sQAAADdAAAA&#10;DwAAAAAAAAAAAAAAAACqAgAAZHJzL2Rvd25yZXYueG1sUEsFBgAAAAAEAAQA+gAAAJsDAAAAAA==&#10;">
                  <v:line id="Line 121" o:spid="_x0000_s116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Q0uMYAAADdAAAADwAAAGRycy9kb3ducmV2LnhtbESPT2vCQBDF7wW/wzKCt7qpSNDoKiII&#10;RaHgP+hxmh2T0OxsyG41+uk7B8HbDO/Ne7+ZLztXqyu1ofJs4GOYgCLOva24MHA6bt4noEJEtlh7&#10;JgN3CrBc9N7mmFl/4z1dD7FQEsIhQwNljE2mdchLchiGviEW7eJbh1HWttC2xZuEu1qPkiTVDiuW&#10;hhIbWpeU/x7+nAHU60ec7LvdeHp2+vtrlZ5/HltjBv1uNQMVqYsv8/P60wr+OBV++UZG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UNLjGAAAA3QAAAA8AAAAAAAAA&#10;AAAAAAAAoQIAAGRycy9kb3ducmV2LnhtbFBLBQYAAAAABAAEAPkAAACUAwAAAAA=&#10;">
                    <v:stroke startarrow="block"/>
                  </v:line>
                  <v:line id="Line 122" o:spid="_x0000_s116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kVRsQAAADdAAAADwAAAGRycy9kb3ducmV2LnhtbERPTWsCMRC9F/ofwgi9FM1aRHQ1ighC&#10;D16qZaW3cTNult1Mtkmq23/fFARv83ifs1z3thVX8qF2rGA8ykAQl07XXCn4PO6GMxAhImtsHZOC&#10;XwqwXj0/LTHX7sYfdD3ESqQQDjkqMDF2uZShNGQxjFxHnLiL8xZjgr6S2uMthdtWvmXZVFqsOTUY&#10;7GhrqGwOP1aBnO1fv/3mPGmK5nSam6Isuq+9Ui+DfrMAEamPD/Hd/a7T/Ml0DP/fpB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RVGxAAAAN0AAAAPAAAAAAAAAAAA&#10;AAAAAKECAABkcnMvZG93bnJldi54bWxQSwUGAAAAAAQABAD5AAAAkgMAAAAA&#10;"/>
                  <v:line id="Line 123" o:spid="_x0000_s117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7zsUAAADdAAAADwAAAGRycy9kb3ducmV2LnhtbERPTWvCQBC9F/wPywje6qZaQomuIpaC&#10;eijVFvQ4ZsckNTsbdtck/ffdgtDbPN7nzJe9qUVLzleWFTyNExDEudUVFwq+Pt8eX0D4gKyxtkwK&#10;fsjDcjF4mGOmbcd7ag+hEDGEfYYKyhCaTEqfl2TQj21DHLmLdQZDhK6Q2mEXw00tJ0mSSoMVx4YS&#10;G1qXlF8PN6PgffqRtqvtbtMft+k5f92fT9+dU2o07FczEIH68C++uzc6zn9OJ/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7zsUAAADdAAAADwAAAAAAAAAA&#10;AAAAAAChAgAAZHJzL2Rvd25yZXYueG1sUEsFBgAAAAAEAAQA+QAAAJMDAAAAAA==&#10;"/>
                </v:group>
                <v:shape id="Text Box 131" o:spid="_x0000_s1171" type="#_x0000_t202" style="position:absolute;left:32340;top:1060;width:9970;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3la8MA&#10;AADdAAAADwAAAGRycy9kb3ducmV2LnhtbERPS4vCMBC+L+x/CCPsZdHUB0WqUVZdYQ/uQVc8D83Y&#10;FptJSaKt/34jCN7m43vOfNmZWtzI+cqyguEgAUGcW11xoeD4t+1PQfiArLG2TAru5GG5eH+bY6Zt&#10;y3u6HUIhYgj7DBWUITSZlD4vyaAf2IY4cmfrDIYIXSG1wzaGm1qOkiSVBiuODSU2tC4pvxyuRkG6&#10;cdd2z+vPzfF7h79NMTqt7ielPnrd1wxEoC68xE/3j47zJ+kYHt/EE+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3la8MAAADdAAAADwAAAAAAAAAAAAAAAACYAgAAZHJzL2Rv&#10;d25yZXYueG1sUEsFBgAAAAAEAAQA9QAAAIgDAAAAAA==&#10;" stroked="f">
                  <v:textbox inset="0,0,0,0">
                    <w:txbxContent>
                      <w:p w14:paraId="02774381" w14:textId="77777777" w:rsidR="007C6B36" w:rsidRPr="00077324" w:rsidRDefault="007C6B36" w:rsidP="00DF73E3">
                        <w:pPr>
                          <w:pStyle w:val="BodyText"/>
                          <w:jc w:val="center"/>
                          <w:rPr>
                            <w:sz w:val="22"/>
                            <w:szCs w:val="22"/>
                          </w:rPr>
                        </w:pPr>
                        <w:r w:rsidRPr="001B3F7E">
                          <w:rPr>
                            <w:b/>
                            <w:sz w:val="22"/>
                            <w:szCs w:val="22"/>
                          </w:rPr>
                          <w:t>Medical Device Server</w:t>
                        </w:r>
                      </w:p>
                    </w:txbxContent>
                  </v:textbox>
                </v:shape>
                <v:line id="Line 138" o:spid="_x0000_s1172" style="position:absolute;flip:x y;visibility:visible;mso-wrap-style:square" from="9931,42894" to="35515,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cxUsMAAADdAAAADwAAAGRycy9kb3ducmV2LnhtbERP32vCMBB+F/Y/hBP2pqmj1FmNMgaD&#10;4YPMbuz5aM622FxKEjXurzcDwbf7+H7eahNNL87kfGdZwWyagSCure64UfDz/TF5BeEDssbeMim4&#10;kofN+mm0wlLbC+/pXIVGpBD2JSpoQxhKKX3dkkE/tQNx4g7WGQwJukZqh5cUbnr5kmWFNNhxamhx&#10;oPeW6mN1Mgqq3Zf7nS+u+eHvJPdFjNt5mG2Veh7HtyWIQDE8xHf3p07z8yKH/2/SC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HMVLDAAAA3QAAAA8AAAAAAAAAAAAA&#10;AAAAoQIAAGRycy9kb3ducmV2LnhtbFBLBQYAAAAABAAEAPkAAACRAwAAAAA=&#10;">
                  <v:stroke startarrow="block"/>
                </v:line>
                <v:rect id="Rectangle 145" o:spid="_x0000_s1173" style="position:absolute;left:8026;top:8388;width:209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8PMIA&#10;AADdAAAADwAAAGRycy9kb3ducmV2LnhtbERPS4vCMBC+L/gfwgje1tQnbtcooih61HrZ22wzttVm&#10;Upqo1V+/WRC8zcf3nOm8MaW4Ue0Kywp63QgEcWp1wZmCY7L+nIBwHlljaZkUPMjBfNb6mGKs7Z33&#10;dDv4TIQQdjEqyL2vYildmpNB17UVceBOtjboA6wzqWu8h3BTyn4UjaXBgkNDjhUtc0ovh6tR8Fv0&#10;j/jcJ5vIfK0Hftck5+vPSqlOu1l8g/DU+Lf45d7qMH84HsH/N+EE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JPw8wgAAAN0AAAAPAAAAAAAAAAAAAAAAAJgCAABkcnMvZG93&#10;bnJldi54bWxQSwUGAAAAAAQABAD1AAAAhwMAAAAA&#10;"/>
                <v:shape id="Text Box 146" o:spid="_x0000_s1174" type="#_x0000_t202" style="position:absolute;left:14039;top:12515;width:19857;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G88MA&#10;AADdAAAADwAAAGRycy9kb3ducmV2LnhtbERPS4vCMBC+C/sfwizsRTRVpEg1yq66sAc9+MDz0Ixt&#10;sZmUJNr67zeC4G0+vufMl52pxZ2crywrGA0TEMS51RUXCk7H38EUhA/IGmvLpOBBHpaLj94cM21b&#10;3tP9EAoRQ9hnqKAMocmk9HlJBv3QNsSRu1hnMEToCqkdtjHc1HKcJKk0WHFsKLGhVUn59XAzCtK1&#10;u7V7XvXXp80Wd00xPv88zkp9fXbfMxCBuvAWv9x/Os6fpCk8v4kn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pG88MAAADdAAAADwAAAAAAAAAAAAAAAACYAgAAZHJzL2Rv&#10;d25yZXYueG1sUEsFBgAAAAAEAAQA9QAAAIgDAAAAAA==&#10;" stroked="f">
                  <v:textbox inset="0,0,0,0">
                    <w:txbxContent>
                      <w:p w14:paraId="2EE7EB37" w14:textId="254D56D1" w:rsidR="007C6B36" w:rsidRPr="00077324" w:rsidRDefault="007C6B36" w:rsidP="00DF73E3">
                        <w:pPr>
                          <w:pStyle w:val="BodyText"/>
                          <w:rPr>
                            <w:sz w:val="22"/>
                            <w:szCs w:val="22"/>
                          </w:rPr>
                        </w:pPr>
                        <w:r w:rsidRPr="00E10C0E">
                          <w:rPr>
                            <w:sz w:val="16"/>
                            <w:szCs w:val="16"/>
                          </w:rPr>
                          <w:t xml:space="preserve">Register </w:t>
                        </w:r>
                        <w:r>
                          <w:rPr>
                            <w:sz w:val="16"/>
                            <w:szCs w:val="16"/>
                          </w:rPr>
                          <w:t xml:space="preserve">Medical </w:t>
                        </w:r>
                        <w:r w:rsidRPr="00E10C0E">
                          <w:rPr>
                            <w:sz w:val="16"/>
                            <w:szCs w:val="16"/>
                          </w:rPr>
                          <w:t>Device (Device, Patient)</w:t>
                        </w:r>
                        <w:r>
                          <w:rPr>
                            <w:sz w:val="16"/>
                            <w:szCs w:val="16"/>
                          </w:rPr>
                          <w:t xml:space="preserve"> </w:t>
                        </w:r>
                        <w:r w:rsidRPr="00E10C0E">
                          <w:rPr>
                            <w:sz w:val="16"/>
                            <w:szCs w:val="16"/>
                          </w:rPr>
                          <w:t>[PCC</w:t>
                        </w:r>
                        <w:r>
                          <w:rPr>
                            <w:sz w:val="16"/>
                            <w:szCs w:val="16"/>
                          </w:rPr>
                          <w:t>-50</w:t>
                        </w:r>
                        <w:r w:rsidRPr="00E10C0E">
                          <w:rPr>
                            <w:sz w:val="16"/>
                            <w:szCs w:val="16"/>
                          </w:rPr>
                          <w:t>]</w:t>
                        </w:r>
                      </w:p>
                    </w:txbxContent>
                  </v:textbox>
                </v:shape>
                <v:shape id="Text Box 147" o:spid="_x0000_s1175" type="#_x0000_t202" style="position:absolute;left:13163;top:9080;width:7474;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bjaMQA&#10;AADdAAAADwAAAGRycy9kb3ducmV2LnhtbERPTWvCQBC9C/6HZQq9lLqplFiia7CxhR7qISqeh+yY&#10;hGZnw+5q4r/vFgre5vE+Z5WPphNXcr61rOBlloAgrqxuuVZwPHw+v4HwAVljZ5kU3MhDvp5OVphp&#10;O3BJ132oRQxhn6GCJoQ+k9JXDRn0M9sTR+5sncEQoauldjjEcNPJeZKk0mDLsaHBnoqGqp/9xShI&#10;t+4ylFw8bY8f37jr6/np/XZS6vFh3CxBBBrDXfzv/tJx/mu6gL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W42jEAAAA3QAAAA8AAAAAAAAAAAAAAAAAmAIAAGRycy9k&#10;b3ducmV2LnhtbFBLBQYAAAAABAAEAPUAAACJAwAAAAA=&#10;" stroked="f">
                  <v:textbox inset="0,0,0,0">
                    <w:txbxContent>
                      <w:p w14:paraId="70FC3451" w14:textId="77777777" w:rsidR="007C6B36" w:rsidRPr="0011661F" w:rsidRDefault="007C6B36" w:rsidP="00DF73E3">
                        <w:pPr>
                          <w:pStyle w:val="BodyText"/>
                          <w:rPr>
                            <w:sz w:val="16"/>
                            <w:szCs w:val="16"/>
                          </w:rPr>
                        </w:pPr>
                        <w:r w:rsidRPr="0011661F">
                          <w:rPr>
                            <w:sz w:val="16"/>
                            <w:szCs w:val="16"/>
                          </w:rPr>
                          <w:t>Scan Patient and Device</w:t>
                        </w:r>
                      </w:p>
                    </w:txbxContent>
                  </v:textbox>
                </v:shape>
                <v:line id="Line 148" o:spid="_x0000_s1176" style="position:absolute;visibility:visible;mso-wrap-style:square" from="10312,15354" to="36087,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RZMMYAAADdAAAADwAAAGRycy9kb3ducmV2LnhtbESPQUsDMRCF70L/QxjBm81WpLXbpqW4&#10;CB6s0FY8j5vpZnEzWTZxG/+9cyh4m+G9ee+b9Tb7To00xDawgdm0AEVcB9tyY+Dj9HL/BComZItd&#10;YDLwSxG2m8nNGksbLnyg8ZgaJSEcSzTgUupLrWPtyGOchp5YtHMYPCZZh0bbAS8S7jv9UBRz7bFl&#10;aXDY07Oj+vv44w0sXHXQC129nd6rsZ0t8z5/fi2NubvNuxWoRDn9m6/Xr1bwH+eCK9/ICHrz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EWTDGAAAA3QAAAA8AAAAAAAAA&#10;AAAAAAAAoQIAAGRycy9kb3ducmV2LnhtbFBLBQYAAAAABAAEAPkAAACUAwAAAAA=&#10;">
                  <v:stroke endarrow="block"/>
                </v:line>
                <v:line id="Line 149" o:spid="_x0000_s1177" style="position:absolute;flip:y;visibility:visible;mso-wrap-style:square" from="10121,23253" to="35960,23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ZkGsYAAADdAAAADwAAAGRycy9kb3ducmV2LnhtbESPQWvCQBCF70L/wzKFXoJurBJq6iq1&#10;KhRKD1UPHofsNAnNzobsVOO/dwuCtxne+968mS9716gTdaH2bGA8SkERF97WXBo47LfDF1BBkC02&#10;nsnAhQIsFw+DOebWn/mbTjspVQzhkKOBSqTNtQ5FRQ7DyLfEUfvxnUOJa1dq2+E5hrtGP6dpph3W&#10;HC9U2NJ7RcXv7s/FGtsvXk8mycrpJJnR5iifqRZjnh77t1dQQr3czTf6w0Zums3g/5s4gl5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mZBrGAAAA3QAAAA8AAAAAAAAA&#10;AAAAAAAAoQIAAGRycy9kb3ducmV2LnhtbFBLBQYAAAAABAAEAPkAAACUAwAAAAA=&#10;">
                  <v:stroke endarrow="block"/>
                </v:line>
                <v:shape id="Text Box 320" o:spid="_x0000_s1178" type="#_x0000_t202" style="position:absolute;left:11334;top:19431;width:22924;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twcYA&#10;AADdAAAADwAAAGRycy9kb3ducmV2LnhtbESPQWvCQBCF70L/wzKFXkQ3laIlukqrLXjQg1Y8D9lp&#10;EpqdDburif++cxC8zfDevPfNYtW7Rl0pxNqzgddxBoq48Lbm0sDp53v0DiomZIuNZzJwowir5dNg&#10;gbn1HR/oekylkhCOORqoUmpzrWNRkcM49i2xaL8+OEyyhlLbgJ2Eu0ZPsmyqHdYsDRW2tK6o+Dte&#10;nIHpJly6A6+Hm9PXDvdtOTl/3s7GvDz3H3NQifr0MN+vt1bw32bCL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btwcYAAADdAAAADwAAAAAAAAAAAAAAAACYAgAAZHJz&#10;L2Rvd25yZXYueG1sUEsFBgAAAAAEAAQA9QAAAIsDAAAAAA==&#10;" stroked="f">
                  <v:textbox inset="0,0,0,0">
                    <w:txbxContent>
                      <w:p w14:paraId="61ED284D" w14:textId="22ECDE29" w:rsidR="007C6B36" w:rsidRPr="00077324" w:rsidRDefault="007C6B36" w:rsidP="00DF73E3">
                        <w:pPr>
                          <w:pStyle w:val="BodyText"/>
                          <w:rPr>
                            <w:sz w:val="22"/>
                            <w:szCs w:val="22"/>
                          </w:rPr>
                        </w:pPr>
                        <w:r w:rsidRPr="00E10C0E">
                          <w:rPr>
                            <w:sz w:val="16"/>
                            <w:szCs w:val="16"/>
                          </w:rPr>
                          <w:t>Start P</w:t>
                        </w:r>
                        <w:r>
                          <w:rPr>
                            <w:sz w:val="16"/>
                            <w:szCs w:val="16"/>
                          </w:rPr>
                          <w:t>oint-of-Care</w:t>
                        </w:r>
                        <w:r w:rsidRPr="00E10C0E">
                          <w:rPr>
                            <w:sz w:val="16"/>
                            <w:szCs w:val="16"/>
                          </w:rPr>
                          <w:t xml:space="preserve"> Device Procedure (Procedure, Device, Patient) [PC</w:t>
                        </w:r>
                        <w:r>
                          <w:rPr>
                            <w:sz w:val="16"/>
                            <w:szCs w:val="16"/>
                          </w:rPr>
                          <w:t>C-52</w:t>
                        </w:r>
                        <w:r w:rsidRPr="00E10C0E">
                          <w:rPr>
                            <w:sz w:val="16"/>
                            <w:szCs w:val="16"/>
                          </w:rPr>
                          <w:t>]</w:t>
                        </w:r>
                      </w:p>
                    </w:txbxContent>
                  </v:textbox>
                </v:shape>
                <v:rect id="Rectangle 321" o:spid="_x0000_s1179" style="position:absolute;left:7962;top:42900;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s4sMA&#10;AADdAAAADwAAAGRycy9kb3ducmV2LnhtbERPS4vCMBC+L/gfwgje1tQHuluNIoqiR62Xvc02Y1tt&#10;JqWJWv31mwXB23x8z5nOG1OKG9WusKyg141AEKdWF5wpOCbrzy8QziNrLC2Tggc5mM9aH1OMtb3z&#10;nm4Hn4kQwi5GBbn3VSylS3My6Lq2Ig7cydYGfYB1JnWN9xBuStmPopE0WHBoyLGiZU7p5XA1Cn6L&#10;/hGf+2QTme/1wO+a5Hz9WSnVaTeLCQhPjX+LX+6tDvOH4x7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Zs4sMAAADdAAAADwAAAAAAAAAAAAAAAACYAgAAZHJzL2Rv&#10;d25yZXYueG1sUEsFBgAAAAAEAAQA9QAAAIgDAAAAAA==&#10;"/>
                <v:rect id="Rectangle 323" o:spid="_x0000_s1180" style="position:absolute;left:35706;top:42900;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ylcMA&#10;AADdAAAADwAAAGRycy9kb3ducmV2LnhtbERPS2vCQBC+C/6HZYTedGNafERXEYtFjxov3sbsmESz&#10;syG7auqv7xYKvc3H95z5sjWVeFDjSssKhoMIBHFmdcm5gmO66U9AOI+ssbJMCr7JwXLR7cwx0fbJ&#10;e3ocfC5CCLsEFRTe14mULivIoBvYmjhwF9sY9AE2udQNPkO4qWQcRSNpsOTQUGBN64Ky2+FuFJzL&#10;+IivffoVmenm3e/a9Ho/fSr11mtXMxCeWv8v/nNvdZj/MY7h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TylcMAAADdAAAADwAAAAAAAAAAAAAAAACYAgAAZHJzL2Rv&#10;d25yZXYueG1sUEsFBgAAAAAEAAQA9QAAAIgDAAAAAA==&#10;"/>
                <v:shape id="Text Box 324" o:spid="_x0000_s1181" type="#_x0000_t202" style="position:absolute;left:11817;top:39096;width:22079;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RztsQA&#10;AADdAAAADwAAAGRycy9kb3ducmV2LnhtbERPS2vCQBC+C/0PywhepG5qJZXoKq1a8NAefOB5yI5J&#10;MDsbdlcT/323IHibj+8582VnanEj5yvLCt5GCQji3OqKCwXHw/frFIQPyBpry6TgTh6Wi5feHDNt&#10;W97RbR8KEUPYZ6igDKHJpPR5SQb9yDbEkTtbZzBE6AqpHbYx3NRynCSpNFhxbCixoVVJ+WV/NQrS&#10;tbu2O14N18fND/42xfj0dT8pNeh3nzMQgbrwFD/cWx3nTz7e4f+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0c7bEAAAA3QAAAA8AAAAAAAAAAAAAAAAAmAIAAGRycy9k&#10;b3ducmV2LnhtbFBLBQYAAAAABAAEAPUAAACJAwAAAAA=&#10;" stroked="f">
                  <v:textbox inset="0,0,0,0">
                    <w:txbxContent>
                      <w:p w14:paraId="663C5C4A" w14:textId="2DB83398" w:rsidR="007C6B36" w:rsidRPr="00077324" w:rsidRDefault="007C6B36" w:rsidP="00DF73E3">
                        <w:pPr>
                          <w:pStyle w:val="BodyText"/>
                          <w:rPr>
                            <w:sz w:val="22"/>
                            <w:szCs w:val="22"/>
                          </w:rPr>
                        </w:pPr>
                        <w:r w:rsidRPr="00E10C0E">
                          <w:rPr>
                            <w:sz w:val="16"/>
                            <w:szCs w:val="16"/>
                          </w:rPr>
                          <w:t>Complete P</w:t>
                        </w:r>
                        <w:r>
                          <w:rPr>
                            <w:sz w:val="16"/>
                            <w:szCs w:val="16"/>
                          </w:rPr>
                          <w:t>oint-of-Care</w:t>
                        </w:r>
                        <w:r w:rsidRPr="00E10C0E">
                          <w:rPr>
                            <w:sz w:val="16"/>
                            <w:szCs w:val="16"/>
                          </w:rPr>
                          <w:t xml:space="preserve"> Device Procedure (Procedure, Device, Patient) [PCC</w:t>
                        </w:r>
                        <w:r>
                          <w:rPr>
                            <w:sz w:val="16"/>
                            <w:szCs w:val="16"/>
                          </w:rPr>
                          <w:t>-53</w:t>
                        </w:r>
                        <w:r w:rsidRPr="00E10C0E">
                          <w:rPr>
                            <w:sz w:val="16"/>
                            <w:szCs w:val="16"/>
                          </w:rPr>
                          <w:t>]</w:t>
                        </w:r>
                      </w:p>
                    </w:txbxContent>
                  </v:textbox>
                </v:shape>
                <v:rect id="Rectangle 325" o:spid="_x0000_s1182" style="position:absolute;left:35782;top:23253;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PesQA&#10;AADdAAAADwAAAGRycy9kb3ducmV2LnhtbERPTU/CQBC9m/AfNmPCzW6FRqCyEKKB6LG0F25Dd2yr&#10;3dmmu0Dx17smJNzm5X3Ocj2YVpypd41lBc9RDIK4tLrhSkGRb5/mIJxH1thaJgVXcrBejR6WmGp7&#10;4YzOe1+JEMIuRQW1910qpStrMugi2xEH7sv2Bn2AfSV1j5cQblo5ieMXabDh0FBjR281lT/7k1Fw&#10;bCYF/mb5LjaL7dR/Dvn36fCu1Phx2LyC8DT4u/jm/tBhfjJL4P+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xz3rEAAAA3QAAAA8AAAAAAAAAAAAAAAAAmAIAAGRycy9k&#10;b3ducmV2LnhtbFBLBQYAAAAABAAEAPUAAACJAwAAAAA=&#10;"/>
                <v:rect id="Rectangle 326" o:spid="_x0000_s1183" style="position:absolute;left:35896;top:8388;width:2096;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1q4cMA&#10;AADdAAAADwAAAGRycy9kb3ducmV2LnhtbERPPW/CMBDdkfgP1iGxgQO0tAQMQlRUMEJYul3jIwnE&#10;5yg2kPLrMVIltnt6nzdbNKYUV6pdYVnBoB+BIE6tLjhTcEjWvU8QziNrLC2Tgj9ysJi3WzOMtb3x&#10;jq57n4kQwi5GBbn3VSylS3My6Pq2Ig7c0dYGfYB1JnWNtxBuSjmMorE0WHBoyLGiVU7peX8xCn6L&#10;4QHvu+Q7MpP1yG+b5HT5+VKq22mWUxCeGv8S/7s3Osx/+3iH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1q4cMAAADdAAAADwAAAAAAAAAAAAAAAACYAgAAZHJzL2Rv&#10;d25yZXYueG1sUEsFBgAAAAAEAAQA9QAAAIgDAAAAAA==&#10;"/>
                <v:line id="Line 353" o:spid="_x0000_s1184" style="position:absolute;flip:x y;visibility:visible;mso-wrap-style:square" from="9740,48215" to="35515,4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eZqsYAAADdAAAADwAAAGRycy9kb3ducmV2LnhtbESP3WoCMRCF7wXfIYzgTalZ62+3RqlS&#10;odCrqg8wbKab0M1k3WTX7ds3hYJ3M5wz5zuz2fWuEh01wXpWMJ1kIIgLry2XCi7n4+MaRIjIGivP&#10;pOCHAuy2w8EGc+1v/EndKZYihXDIUYGJsc6lDIUhh2Hia+KkffnGYUxrU0rd4C2Fu0o+ZdlSOrSc&#10;CAZrOhgqvk+tS9w2vhlpn+3qY9E90OK8n11bo9R41L++gIjUx7v5//pdp/rz1RL+vkkj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HmarGAAAA3QAAAA8AAAAAAAAA&#10;AAAAAAAAoQIAAGRycy9kb3ducmV2LnhtbFBLBQYAAAAABAAEAPkAAACUAwAAAAA=&#10;">
                  <v:stroke dashstyle="dash" endarrow="block"/>
                </v:line>
                <v:rect id="Rectangle 354" o:spid="_x0000_s1185" style="position:absolute;left:35896;top:31921;width:196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RDcMA&#10;AADdAAAADwAAAGRycy9kb3ducmV2LnhtbERPS4vCMBC+L/gfwgje1tQH6naNIoqiR62Xvc02Y1tt&#10;JqWJWv31mwXB23x8z5nOG1OKG9WusKyg141AEKdWF5wpOCbrzwkI55E1lpZJwYMczGetjynG2t55&#10;T7eDz0QIYRejgtz7KpbSpTkZdF1bEQfuZGuDPsA6k7rGewg3pexH0UgaLDg05FjRMqf0crgaBb9F&#10;/4jPfbKJzNd64HdNcr7+rJTqtJvFNwhPjX+LX+6tDvOH4zH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NRDcMAAADdAAAADwAAAAAAAAAAAAAAAACYAgAAZHJzL2Rv&#10;d25yZXYueG1sUEsFBgAAAAAEAAQA9QAAAIgDAAAAAA==&#10;"/>
                <v:rect id="Rectangle 355" o:spid="_x0000_s1186" style="position:absolute;left:8153;top:31921;width:1968;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Ff8YA&#10;AADdAAAADwAAAGRycy9kb3ducmV2LnhtbESPQW/CMAyF70j7D5En7QYpbBqsENC0iQmOtFx2M43X&#10;djRO1QTo+PX4MImbrff83ufFqneNOlMXas8GxqMEFHHhbc2lgX2+Hs5AhYhssfFMBv4owGr5MFhg&#10;av2Fd3TOYqkkhEOKBqoY21TrUFTkMIx8Syzaj+8cRlm7UtsOLxLuGj1JklftsGZpqLClj4qKY3Zy&#10;Bg71ZI/XXf6VuLf1c9z2+e/p+9OYp8f+fQ4qUh/v5v/rjRX8l6n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zFf8YAAADdAAAADwAAAAAAAAAAAAAAAACYAgAAZHJz&#10;L2Rvd25yZXYueG1sUEsFBgAAAAAEAAQA9QAAAIsDAAAAAA==&#10;"/>
                <v:line id="Line 356" o:spid="_x0000_s1187" style="position:absolute;flip:y;visibility:visible;mso-wrap-style:square" from="10248,31927" to="36087,3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yx8YAAADdAAAADwAAAGRycy9kb3ducmV2LnhtbESPQWvCQBCF70L/wzIFL0E3rVJr6iqt&#10;VhCkB7WHHofsNAnNzobsqOm/dwXB2wzvfW/ezBadq9WJ2lB5NvA0TEER595WXBj4PqwHr6CCIFus&#10;PZOBfwqwmD/0ZphZf+YdnfZSqBjCIUMDpUiTaR3ykhyGoW+Io/brW4cS17bQtsVzDHe1fk7TF+2w&#10;4nihxIaWJeV/+6OLNdZfvBqNkg+nk2RKnz+yTbUY03/s3t9ACXVyN9/ojY3ceDKF6zdxBD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8sfGAAAA3QAAAA8AAAAAAAAA&#10;AAAAAAAAoQIAAGRycy9kb3ducmV2LnhtbFBLBQYAAAAABAAEAPkAAACUAwAAAAA=&#10;">
                  <v:stroke endarrow="block"/>
                </v:line>
                <v:shape id="Text Box 447" o:spid="_x0000_s1188" type="#_x0000_t202" style="position:absolute;left:11334;top:27749;width:22562;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Od5sYA&#10;AADdAAAADwAAAGRycy9kb3ducmV2LnhtbESPQWvCQBCF74L/YRmhF6mbShGJrmK1hR7qQSueh+yY&#10;BLOzYXc18d93DgVvM7w3732zXPeuUXcKsfZs4G2SgSIuvK25NHD6/Xqdg4oJ2WLjmQw8KMJ6NRws&#10;Mbe+4wPdj6lUEsIxRwNVSm2udSwqchgnviUW7eKDwyRrKLUN2Em4a/Q0y2baYc3SUGFL24qK6/Hm&#10;DMx24dYdeDvenT5/cN+W0/PH42zMy6jfLEAl6tPT/H/9bQX/fS788o2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Od5sYAAADdAAAADwAAAAAAAAAAAAAAAACYAgAAZHJz&#10;L2Rvd25yZXYueG1sUEsFBgAAAAAEAAQA9QAAAIsDAAAAAA==&#10;" stroked="f">
                  <v:textbox inset="0,0,0,0">
                    <w:txbxContent>
                      <w:p w14:paraId="7C68B8BE" w14:textId="730A33C8" w:rsidR="007C6B36" w:rsidRPr="00077324" w:rsidRDefault="007C6B36" w:rsidP="0011661F">
                        <w:pPr>
                          <w:pStyle w:val="BodyText"/>
                          <w:rPr>
                            <w:sz w:val="22"/>
                            <w:szCs w:val="22"/>
                          </w:rPr>
                        </w:pPr>
                        <w:r w:rsidRPr="00E10C0E">
                          <w:rPr>
                            <w:sz w:val="16"/>
                            <w:szCs w:val="16"/>
                          </w:rPr>
                          <w:t xml:space="preserve">Search Medical </w:t>
                        </w:r>
                        <w:r>
                          <w:rPr>
                            <w:sz w:val="16"/>
                            <w:szCs w:val="16"/>
                          </w:rPr>
                          <w:t>Devices [PCC-51]</w:t>
                        </w:r>
                        <w:r w:rsidRPr="00E10C0E">
                          <w:rPr>
                            <w:sz w:val="16"/>
                            <w:szCs w:val="16"/>
                          </w:rPr>
                          <w:t xml:space="preserve"> or Search </w:t>
                        </w:r>
                        <w:r>
                          <w:rPr>
                            <w:sz w:val="16"/>
                            <w:szCs w:val="16"/>
                          </w:rPr>
                          <w:t xml:space="preserve">Point-of-Care </w:t>
                        </w:r>
                        <w:r w:rsidRPr="00E10C0E">
                          <w:rPr>
                            <w:sz w:val="16"/>
                            <w:szCs w:val="16"/>
                          </w:rPr>
                          <w:t>Device Procedure [PCC</w:t>
                        </w:r>
                        <w:r>
                          <w:rPr>
                            <w:sz w:val="16"/>
                            <w:szCs w:val="16"/>
                          </w:rPr>
                          <w:t>-54</w:t>
                        </w:r>
                        <w:r w:rsidRPr="00E10C0E">
                          <w:rPr>
                            <w:sz w:val="16"/>
                            <w:szCs w:val="16"/>
                          </w:rPr>
                          <w:t>]</w:t>
                        </w:r>
                      </w:p>
                    </w:txbxContent>
                  </v:textbox>
                </v:shape>
                <v:line id="Line 448" o:spid="_x0000_s1189" style="position:absolute;flip:x y;visibility:visible;mso-wrap-style:square" from="10312,37230" to="36087,37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tx+cYAAADdAAAADwAAAGRycy9kb3ducmV2LnhtbESP0WoCMRBF3wv9hzCCL6JZa23tapQq&#10;Fgp9qvoBw2bcBDeT7Sa7bv++EYS+zXDv3HNnteldJTpqgvWsYDrJQBAXXlsuFZyOH+MFiBCRNVae&#10;ScEvBdisHx9WmGt/5W/qDrEUKYRDjgpMjHUuZSgMOQwTXxMn7ewbhzGtTSl1g9cU7ir5lGUv0qHl&#10;RDBY085QcTm0LnHbuDfSvtnXr3k3ovlxO/tpjVLDQf++BBGpj//m+/WnTvWfF1O4fZNG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7cfnGAAAA3QAAAA8AAAAAAAAA&#10;AAAAAAAAoQIAAGRycy9kb3ducmV2LnhtbFBLBQYAAAAABAAEAPkAAACUAwAAAAA=&#10;">
                  <v:stroke dashstyle="dash" endarrow="block"/>
                </v:line>
                <w10:anchorlock/>
              </v:group>
            </w:pict>
          </mc:Fallback>
        </mc:AlternateContent>
      </w:r>
    </w:p>
    <w:p w14:paraId="2445A474" w14:textId="6AC4928C" w:rsidR="00DF73E3" w:rsidRPr="00A75EE5" w:rsidRDefault="00DF73E3" w:rsidP="0011661F">
      <w:pPr>
        <w:pStyle w:val="FigureTitle"/>
      </w:pPr>
      <w:r w:rsidRPr="00A75EE5">
        <w:t>Figure X.4.2.5.2-1: Basic Process Flow in PMDT Profile</w:t>
      </w:r>
    </w:p>
    <w:p w14:paraId="1D795842" w14:textId="77777777" w:rsidR="00DF73E3" w:rsidRPr="00A75EE5" w:rsidRDefault="00DF73E3">
      <w:pPr>
        <w:pStyle w:val="BodyText"/>
      </w:pPr>
    </w:p>
    <w:p w14:paraId="16BEB345" w14:textId="45BB0BF5" w:rsidR="008F06A6" w:rsidRPr="00A75EE5" w:rsidRDefault="00465204" w:rsidP="0098740D">
      <w:pPr>
        <w:pStyle w:val="BodyText"/>
      </w:pPr>
      <w:r w:rsidRPr="00A75EE5">
        <w:t xml:space="preserve">The following use case would apply to any </w:t>
      </w:r>
      <w:r w:rsidR="00112F1E" w:rsidRPr="00A75EE5">
        <w:t>reusable</w:t>
      </w:r>
      <w:r w:rsidRPr="00A75EE5">
        <w:t xml:space="preserve"> medical device tracked by clinicians at the point-of-care:</w:t>
      </w:r>
    </w:p>
    <w:p w14:paraId="2CF01A89" w14:textId="77777777" w:rsidR="008F06A6" w:rsidRPr="00A75EE5" w:rsidRDefault="008F06A6" w:rsidP="0098740D">
      <w:pPr>
        <w:pStyle w:val="BodyText"/>
        <w:keepNext/>
        <w:widowControl w:val="0"/>
      </w:pPr>
      <w:r w:rsidRPr="00A75EE5">
        <w:rPr>
          <w:b/>
          <w:bCs/>
        </w:rPr>
        <w:t>Pre-conditions</w:t>
      </w:r>
      <w:r w:rsidRPr="00A75EE5">
        <w:t>:</w:t>
      </w:r>
    </w:p>
    <w:p w14:paraId="1236C3A7" w14:textId="77777777" w:rsidR="007F4A67" w:rsidRPr="00A75EE5" w:rsidRDefault="007F4A67">
      <w:pPr>
        <w:pStyle w:val="BodyText"/>
      </w:pPr>
      <w:r w:rsidRPr="00A75EE5">
        <w:t>Both the patient and the device have</w:t>
      </w:r>
      <w:r w:rsidR="00465204" w:rsidRPr="00A75EE5">
        <w:t xml:space="preserve"> a readable, unique identifier (e.g.</w:t>
      </w:r>
      <w:r w:rsidR="000E3CE6" w:rsidRPr="00A75EE5">
        <w:t>,</w:t>
      </w:r>
      <w:r w:rsidRPr="00A75EE5">
        <w:t xml:space="preserve"> a bar code</w:t>
      </w:r>
      <w:r w:rsidR="00465204" w:rsidRPr="00A75EE5">
        <w:t xml:space="preserve"> or RFID) that can be captured the point-of-</w:t>
      </w:r>
      <w:r w:rsidRPr="00A75EE5">
        <w:t xml:space="preserve">care. The nurse uses the patient’s id </w:t>
      </w:r>
      <w:r w:rsidR="00465204" w:rsidRPr="00A75EE5">
        <w:t>wristband</w:t>
      </w:r>
      <w:r w:rsidRPr="00A75EE5">
        <w:t xml:space="preserve"> to lookup the identity of the patient and confirm it before initiating a monitoring session.</w:t>
      </w:r>
    </w:p>
    <w:p w14:paraId="49E8C3A6" w14:textId="33C693BE" w:rsidR="007F4A67" w:rsidRPr="00A75EE5" w:rsidRDefault="00465204">
      <w:pPr>
        <w:pStyle w:val="BodyText"/>
      </w:pPr>
      <w:r w:rsidRPr="00A75EE5">
        <w:lastRenderedPageBreak/>
        <w:t>Patient</w:t>
      </w:r>
      <w:r w:rsidR="007F4A67" w:rsidRPr="00A75EE5">
        <w:t xml:space="preserve"> monitoring may be precipitate</w:t>
      </w:r>
      <w:r w:rsidRPr="00A75EE5">
        <w:t>d</w:t>
      </w:r>
      <w:r w:rsidR="007F4A67" w:rsidRPr="00A75EE5">
        <w:t xml:space="preserve"> by a change </w:t>
      </w:r>
      <w:r w:rsidRPr="00A75EE5">
        <w:t xml:space="preserve">in health status </w:t>
      </w:r>
      <w:r w:rsidR="000E3CE6" w:rsidRPr="00A75EE5">
        <w:t>or may be</w:t>
      </w:r>
      <w:r w:rsidR="007F4A67" w:rsidRPr="00A75EE5">
        <w:t xml:space="preserve"> ordered by </w:t>
      </w:r>
      <w:r w:rsidRPr="00A75EE5">
        <w:t>an authorized clinician</w:t>
      </w:r>
      <w:r w:rsidR="007F4A67" w:rsidRPr="00A75EE5">
        <w:t>.</w:t>
      </w:r>
    </w:p>
    <w:p w14:paraId="01A68276" w14:textId="77777777" w:rsidR="008F06A6" w:rsidRPr="00A75EE5" w:rsidRDefault="008F06A6" w:rsidP="0098740D">
      <w:pPr>
        <w:pStyle w:val="BodyText"/>
        <w:keepNext/>
        <w:widowControl w:val="0"/>
        <w:rPr>
          <w:b/>
          <w:bCs/>
        </w:rPr>
      </w:pPr>
      <w:r w:rsidRPr="00A75EE5">
        <w:rPr>
          <w:b/>
          <w:bCs/>
        </w:rPr>
        <w:t>Main Flow:</w:t>
      </w:r>
    </w:p>
    <w:p w14:paraId="6BE7A375" w14:textId="77777777" w:rsidR="00846BF3" w:rsidRPr="00A75EE5" w:rsidRDefault="007F4A67">
      <w:pPr>
        <w:pStyle w:val="BodyText"/>
      </w:pPr>
      <w:r w:rsidRPr="00A75EE5">
        <w:t>The nurse scans</w:t>
      </w:r>
      <w:r w:rsidR="00465204" w:rsidRPr="00A75EE5">
        <w:t>/capture</w:t>
      </w:r>
      <w:r w:rsidR="008C1695" w:rsidRPr="00A75EE5">
        <w:t>s</w:t>
      </w:r>
      <w:r w:rsidRPr="00A75EE5">
        <w:t xml:space="preserve"> the identity of </w:t>
      </w:r>
      <w:r w:rsidR="00465204" w:rsidRPr="00A75EE5">
        <w:t xml:space="preserve">the </w:t>
      </w:r>
      <w:r w:rsidRPr="00A75EE5">
        <w:t xml:space="preserve">patient, the </w:t>
      </w:r>
      <w:r w:rsidR="00465204" w:rsidRPr="00A75EE5">
        <w:t>unique</w:t>
      </w:r>
      <w:r w:rsidR="008C1695" w:rsidRPr="00A75EE5">
        <w:t xml:space="preserve"> </w:t>
      </w:r>
      <w:r w:rsidR="00465204" w:rsidRPr="00A75EE5">
        <w:t>device identifier (e.g.</w:t>
      </w:r>
      <w:r w:rsidR="000E3CE6" w:rsidRPr="00A75EE5">
        <w:t>,</w:t>
      </w:r>
      <w:r w:rsidR="00465204" w:rsidRPr="00A75EE5">
        <w:t xml:space="preserve"> UDI),</w:t>
      </w:r>
      <w:r w:rsidRPr="00A75EE5">
        <w:t xml:space="preserve"> and </w:t>
      </w:r>
      <w:r w:rsidR="00846BF3" w:rsidRPr="00A75EE5">
        <w:t>starts</w:t>
      </w:r>
      <w:r w:rsidRPr="00A75EE5">
        <w:t xml:space="preserve"> a “continuous monitoring”</w:t>
      </w:r>
      <w:r w:rsidR="00465204" w:rsidRPr="00A75EE5">
        <w:t xml:space="preserve"> session using a point-of-care system or tablet</w:t>
      </w:r>
      <w:r w:rsidR="00BB416E" w:rsidRPr="00A75EE5">
        <w:t xml:space="preserve">. </w:t>
      </w:r>
      <w:r w:rsidR="00846BF3" w:rsidRPr="00A75EE5">
        <w:t>Upon submitting this procedure information, the</w:t>
      </w:r>
      <w:r w:rsidR="008C1695" w:rsidRPr="00A75EE5">
        <w:t xml:space="preserve"> receiving system (i.e.</w:t>
      </w:r>
      <w:r w:rsidR="000E3CE6" w:rsidRPr="00A75EE5">
        <w:t>,</w:t>
      </w:r>
      <w:r w:rsidR="008C1695" w:rsidRPr="00A75EE5">
        <w:t xml:space="preserve"> FHIR</w:t>
      </w:r>
      <w:r w:rsidR="00846BF3" w:rsidRPr="00A75EE5">
        <w:t xml:space="preserve"> server</w:t>
      </w:r>
      <w:r w:rsidR="008C1695" w:rsidRPr="00A75EE5">
        <w:t>)</w:t>
      </w:r>
      <w:r w:rsidR="00846BF3" w:rsidRPr="00A75EE5">
        <w:t xml:space="preserve"> </w:t>
      </w:r>
      <w:r w:rsidR="008C1695" w:rsidRPr="00A75EE5">
        <w:t xml:space="preserve">validates </w:t>
      </w:r>
      <w:r w:rsidR="00465204" w:rsidRPr="00A75EE5">
        <w:t>the</w:t>
      </w:r>
      <w:r w:rsidR="00846BF3" w:rsidRPr="00A75EE5">
        <w:t xml:space="preserve"> information </w:t>
      </w:r>
      <w:r w:rsidR="00465204" w:rsidRPr="00A75EE5">
        <w:t xml:space="preserve">and </w:t>
      </w:r>
      <w:r w:rsidR="00846BF3" w:rsidRPr="00A75EE5">
        <w:t xml:space="preserve">records the start of a new procedure using the referenced vitals sign monitor identified by its UDI. </w:t>
      </w:r>
    </w:p>
    <w:p w14:paraId="3076C15B" w14:textId="696C159C" w:rsidR="007F4A67" w:rsidRPr="00A75EE5" w:rsidRDefault="00846BF3">
      <w:pPr>
        <w:pStyle w:val="BodyText"/>
      </w:pPr>
      <w:r w:rsidRPr="00A75EE5">
        <w:t xml:space="preserve">The device </w:t>
      </w:r>
      <w:r w:rsidR="00465204" w:rsidRPr="00A75EE5">
        <w:t>sends</w:t>
      </w:r>
      <w:r w:rsidRPr="00A75EE5">
        <w:t xml:space="preserve"> transactions using IHE PCD – PCD-01 to the server while the patient is being monitored</w:t>
      </w:r>
      <w:r w:rsidR="000E3CE6" w:rsidRPr="00A75EE5">
        <w:t xml:space="preserve">. </w:t>
      </w:r>
      <w:r w:rsidR="00465204" w:rsidRPr="00A75EE5">
        <w:t xml:space="preserve">When the </w:t>
      </w:r>
      <w:r w:rsidRPr="00A75EE5">
        <w:t xml:space="preserve">monitoring session </w:t>
      </w:r>
      <w:r w:rsidR="00465204" w:rsidRPr="00A75EE5">
        <w:t>is about to end</w:t>
      </w:r>
      <w:r w:rsidRPr="00A75EE5">
        <w:t>, the nurse updat</w:t>
      </w:r>
      <w:r w:rsidR="00465204" w:rsidRPr="00A75EE5">
        <w:t xml:space="preserve">es </w:t>
      </w:r>
      <w:r w:rsidR="009140FC" w:rsidRPr="00A75EE5">
        <w:t xml:space="preserve">the </w:t>
      </w:r>
      <w:r w:rsidR="00465204" w:rsidRPr="00A75EE5">
        <w:t>procedure indicating that monitoring was</w:t>
      </w:r>
      <w:r w:rsidRPr="00A75EE5">
        <w:t xml:space="preserve"> completed. The system automatically fills in the </w:t>
      </w:r>
      <w:r w:rsidR="00465204" w:rsidRPr="00A75EE5">
        <w:t>date/time information</w:t>
      </w:r>
      <w:r w:rsidR="000E3CE6" w:rsidRPr="00A75EE5">
        <w:t>.</w:t>
      </w:r>
      <w:r w:rsidR="00BF6A9E" w:rsidRPr="00A75EE5">
        <w:t xml:space="preserve"> The</w:t>
      </w:r>
      <w:r w:rsidR="000E3CE6" w:rsidRPr="00A75EE5">
        <w:t xml:space="preserve"> </w:t>
      </w:r>
      <w:r w:rsidR="00465204" w:rsidRPr="00A75EE5">
        <w:t xml:space="preserve">receiving system (the </w:t>
      </w:r>
      <w:r w:rsidRPr="00A75EE5">
        <w:t>server</w:t>
      </w:r>
      <w:r w:rsidR="00465204" w:rsidRPr="00A75EE5">
        <w:t>)</w:t>
      </w:r>
      <w:r w:rsidRPr="00A75EE5">
        <w:t xml:space="preserve"> </w:t>
      </w:r>
      <w:r w:rsidR="00465204" w:rsidRPr="00A75EE5">
        <w:t>updates the information (</w:t>
      </w:r>
      <w:r w:rsidR="006B14F5" w:rsidRPr="00A75EE5">
        <w:t xml:space="preserve">i.e., </w:t>
      </w:r>
      <w:r w:rsidR="00465204" w:rsidRPr="00A75EE5">
        <w:t>creates a new</w:t>
      </w:r>
      <w:r w:rsidRPr="00A75EE5">
        <w:t xml:space="preserve"> version of the Procedure resource</w:t>
      </w:r>
      <w:r w:rsidR="00465204" w:rsidRPr="00A75EE5">
        <w:t>)</w:t>
      </w:r>
      <w:r w:rsidRPr="00A75EE5">
        <w:t xml:space="preserve"> indicating</w:t>
      </w:r>
      <w:r w:rsidR="00465204" w:rsidRPr="00A75EE5">
        <w:t xml:space="preserve"> its change in status and its end date/time.</w:t>
      </w:r>
    </w:p>
    <w:p w14:paraId="56E49D32" w14:textId="77777777" w:rsidR="008F06A6" w:rsidRPr="00A75EE5" w:rsidRDefault="008F06A6">
      <w:pPr>
        <w:pStyle w:val="BodyText"/>
      </w:pPr>
      <w:r w:rsidRPr="00A75EE5">
        <w:rPr>
          <w:b/>
          <w:bCs/>
        </w:rPr>
        <w:t>Post-conditions</w:t>
      </w:r>
      <w:r w:rsidRPr="00A75EE5">
        <w:t>:</w:t>
      </w:r>
    </w:p>
    <w:p w14:paraId="1B6F588A" w14:textId="77777777" w:rsidR="008C1695" w:rsidRPr="00A75EE5" w:rsidRDefault="008C1695" w:rsidP="0098740D">
      <w:pPr>
        <w:pStyle w:val="BodyText"/>
      </w:pPr>
      <w:r w:rsidRPr="00A75EE5">
        <w:t xml:space="preserve">The server recorded the procedure </w:t>
      </w:r>
      <w:r w:rsidR="00016FF7" w:rsidRPr="00A75EE5">
        <w:t xml:space="preserve">start date/time </w:t>
      </w:r>
      <w:r w:rsidRPr="00A75EE5">
        <w:t>and end date/time, the device, the patient, and related procedure informa</w:t>
      </w:r>
      <w:r w:rsidR="000E3CE6" w:rsidRPr="00A75EE5">
        <w:t>tion (e.g., SNOMED-CT code)</w:t>
      </w:r>
      <w:r w:rsidR="00846BF3" w:rsidRPr="00A75EE5">
        <w:t>. This information is later used to ensure that the PCD-01 results transmitted by the vital sign monitor are matched correctly with the patient</w:t>
      </w:r>
      <w:r w:rsidRPr="00A75EE5">
        <w:t xml:space="preserve"> record</w:t>
      </w:r>
      <w:r w:rsidR="00846BF3" w:rsidRPr="00A75EE5">
        <w:t>.</w:t>
      </w:r>
    </w:p>
    <w:p w14:paraId="528FB603" w14:textId="53F7155D" w:rsidR="008F06A6" w:rsidRPr="00A75EE5" w:rsidRDefault="00846BF3" w:rsidP="0098740D">
      <w:pPr>
        <w:pStyle w:val="BodyText"/>
      </w:pPr>
      <w:r w:rsidRPr="00A75EE5">
        <w:t>If the PCD-01 include</w:t>
      </w:r>
      <w:r w:rsidR="008C1695" w:rsidRPr="00A75EE5">
        <w:t>s</w:t>
      </w:r>
      <w:r w:rsidRPr="00A75EE5">
        <w:t xml:space="preserve"> relevant </w:t>
      </w:r>
      <w:r w:rsidR="008C1695" w:rsidRPr="00A75EE5">
        <w:t xml:space="preserve">patient id </w:t>
      </w:r>
      <w:r w:rsidRPr="00A75EE5">
        <w:t xml:space="preserve">information, </w:t>
      </w:r>
      <w:r w:rsidR="008C1695" w:rsidRPr="00A75EE5">
        <w:t>the procedure resource server constitutes</w:t>
      </w:r>
      <w:r w:rsidRPr="00A75EE5">
        <w:t xml:space="preserve"> added validation</w:t>
      </w:r>
      <w:r w:rsidR="008C1695" w:rsidRPr="00A75EE5">
        <w:t>. O</w:t>
      </w:r>
      <w:r w:rsidRPr="00A75EE5">
        <w:t>therwise</w:t>
      </w:r>
      <w:r w:rsidR="008C1695" w:rsidRPr="00A75EE5">
        <w:t xml:space="preserve">, if the PCD-01 transactions do not identify the patient, </w:t>
      </w:r>
      <w:r w:rsidR="000E3CE6" w:rsidRPr="00A75EE5">
        <w:t xml:space="preserve">the </w:t>
      </w:r>
      <w:r w:rsidRPr="00A75EE5">
        <w:t xml:space="preserve">procedure </w:t>
      </w:r>
      <w:r w:rsidR="008C1695" w:rsidRPr="00A75EE5">
        <w:t xml:space="preserve">and device records </w:t>
      </w:r>
      <w:r w:rsidRPr="00A75EE5">
        <w:t xml:space="preserve">may be the </w:t>
      </w:r>
      <w:r w:rsidR="008C1695" w:rsidRPr="00A75EE5">
        <w:t>only source of accurate patient-to-device association</w:t>
      </w:r>
      <w:r w:rsidR="000E3CE6" w:rsidRPr="00A75EE5">
        <w:t xml:space="preserve">. </w:t>
      </w:r>
      <w:r w:rsidRPr="00A75EE5">
        <w:t>Secondly, the server tracks every time a device was used for quality and calibration reasons.</w:t>
      </w:r>
    </w:p>
    <w:p w14:paraId="6E4681B4" w14:textId="77777777" w:rsidR="00303E20" w:rsidRPr="00A75EE5" w:rsidRDefault="00303E20" w:rsidP="00303E20">
      <w:pPr>
        <w:pStyle w:val="Heading2"/>
        <w:numPr>
          <w:ilvl w:val="0"/>
          <w:numId w:val="0"/>
        </w:numPr>
        <w:rPr>
          <w:noProof w:val="0"/>
        </w:rPr>
      </w:pPr>
      <w:bookmarkStart w:id="107" w:name="_Toc492638912"/>
      <w:r w:rsidRPr="00A75EE5">
        <w:rPr>
          <w:noProof w:val="0"/>
        </w:rPr>
        <w:t>X.</w:t>
      </w:r>
      <w:r w:rsidR="00AF472E" w:rsidRPr="00A75EE5">
        <w:rPr>
          <w:noProof w:val="0"/>
        </w:rPr>
        <w:t>5</w:t>
      </w:r>
      <w:r w:rsidR="005F21E7" w:rsidRPr="00A75EE5">
        <w:rPr>
          <w:noProof w:val="0"/>
        </w:rPr>
        <w:t xml:space="preserve"> </w:t>
      </w:r>
      <w:r w:rsidR="000B2762" w:rsidRPr="00A75EE5">
        <w:rPr>
          <w:noProof w:val="0"/>
        </w:rPr>
        <w:t xml:space="preserve">PMDT </w:t>
      </w:r>
      <w:r w:rsidRPr="00A75EE5">
        <w:rPr>
          <w:noProof w:val="0"/>
        </w:rPr>
        <w:t>Profile</w:t>
      </w:r>
      <w:r w:rsidR="00B43198" w:rsidRPr="00A75EE5">
        <w:rPr>
          <w:noProof w:val="0"/>
        </w:rPr>
        <w:t xml:space="preserve"> </w:t>
      </w:r>
      <w:r w:rsidRPr="00A75EE5">
        <w:rPr>
          <w:noProof w:val="0"/>
        </w:rPr>
        <w:t>Security Considerations</w:t>
      </w:r>
      <w:bookmarkEnd w:id="107"/>
    </w:p>
    <w:p w14:paraId="21EAD6D2" w14:textId="77777777" w:rsidR="00C82ED4" w:rsidRPr="00A75EE5" w:rsidRDefault="00C82ED4">
      <w:pPr>
        <w:pStyle w:val="BodyText"/>
      </w:pPr>
      <w:r w:rsidRPr="00A75EE5">
        <w:t>The security considerations for a content module are dependent upon the security provisions defined by the grouped actor</w:t>
      </w:r>
      <w:r w:rsidR="006E5767" w:rsidRPr="00A75EE5">
        <w:t>(s).</w:t>
      </w:r>
    </w:p>
    <w:p w14:paraId="493FF6A7" w14:textId="463A45BC" w:rsidR="00E10F6A" w:rsidRPr="00A75EE5" w:rsidRDefault="00E10F6A">
      <w:pPr>
        <w:pStyle w:val="BodyText"/>
      </w:pPr>
      <w:r w:rsidRPr="00A75EE5">
        <w:t xml:space="preserve">In many other uses of the HTTP/REST pattern, applications are accessing far less sensitive information than patient identifiers and protected health information. When the mobile environment comes into use, the challenges of security and privacy controls are unique, simply because the devices are harder to physically control. The PMDT Profile provides access to the patient identifiers and other protected health information managed in healthcare. These factors present a unique and difficult challenge for the security model. It is recommended that application developers utilize a Risk Assessment in the design of the applications, and that the operational environment utilize a Risk Assessment in the design and deployment of the operational environment. See </w:t>
      </w:r>
      <w:r w:rsidR="00B84D77" w:rsidRPr="00A75EE5">
        <w:t xml:space="preserve">HL7 FHIR </w:t>
      </w:r>
      <w:r w:rsidR="006C3748" w:rsidRPr="00A75EE5">
        <w:t>Standard for Trial Use Release 3 (STU</w:t>
      </w:r>
      <w:r w:rsidR="008F5EE8">
        <w:t xml:space="preserve"> </w:t>
      </w:r>
      <w:r w:rsidR="006C3748" w:rsidRPr="00A75EE5">
        <w:t>3)</w:t>
      </w:r>
      <w:r w:rsidR="00B84D77" w:rsidRPr="00A75EE5">
        <w:t xml:space="preserve"> </w:t>
      </w:r>
      <w:r w:rsidRPr="00A75EE5">
        <w:t xml:space="preserve">Security </w:t>
      </w:r>
      <w:hyperlink r:id="rId32" w:history="1">
        <w:r w:rsidR="00A97784" w:rsidRPr="00A75EE5">
          <w:rPr>
            <w:rStyle w:val="Hyperlink"/>
            <w:iCs/>
          </w:rPr>
          <w:t>http://hl7.org/fhir/STU3/security.html</w:t>
        </w:r>
      </w:hyperlink>
      <w:r w:rsidR="00A97784" w:rsidRPr="00A75EE5">
        <w:t>.</w:t>
      </w:r>
    </w:p>
    <w:p w14:paraId="35E63FA2" w14:textId="77777777" w:rsidR="00E10F6A" w:rsidRPr="00A75EE5" w:rsidRDefault="00E10F6A">
      <w:pPr>
        <w:pStyle w:val="BodyText"/>
      </w:pPr>
      <w:r w:rsidRPr="00A75EE5">
        <w:t>There are many reasonable methods of security for interoperability transactions, which can be implemented without modifying the characteristics of the P</w:t>
      </w:r>
      <w:r w:rsidR="0066473F" w:rsidRPr="00A75EE5">
        <w:t>MDT</w:t>
      </w:r>
      <w:r w:rsidRPr="00A75EE5">
        <w:t xml:space="preserve"> Profile transactions. The use of TLS is encouraged, as is the use of the ATNA Profile (see ITI TF-1:9).</w:t>
      </w:r>
    </w:p>
    <w:p w14:paraId="5D23F0F5" w14:textId="1EFD3B05" w:rsidR="00E10F6A" w:rsidRPr="00A75EE5" w:rsidRDefault="00E10F6A">
      <w:pPr>
        <w:pStyle w:val="BodyText"/>
      </w:pPr>
      <w:r w:rsidRPr="00A75EE5">
        <w:lastRenderedPageBreak/>
        <w:t xml:space="preserve">User authentication on mobile devices and browsers is typically handled by more lightweight authentication schemes such as HTTP Authentication, OAuth, or OpenID Connect. IHE has a set of profiles for user authentication including: Enterprise User Authentication (EUA) on devices using HTTP and Internet User Authorization (IUA) for REST-based authentication. In all of these cases, the network communication security, and user authentication are layered in the HTTP transport layer and do not modify the interoperability characteristics defined in the </w:t>
      </w:r>
      <w:r w:rsidR="008F5EE8">
        <w:t xml:space="preserve">PCC </w:t>
      </w:r>
      <w:r w:rsidRPr="00A75EE5">
        <w:t>D</w:t>
      </w:r>
      <w:r w:rsidR="008F5EE8">
        <w:t>ynamic Care Planning</w:t>
      </w:r>
      <w:r w:rsidRPr="00A75EE5">
        <w:t xml:space="preserve"> </w:t>
      </w:r>
      <w:r w:rsidR="008F5EE8">
        <w:t xml:space="preserve">(DCP) </w:t>
      </w:r>
      <w:r w:rsidRPr="00A75EE5">
        <w:t xml:space="preserve">Profile. The use of strong trust keys is encouraged. </w:t>
      </w:r>
    </w:p>
    <w:p w14:paraId="46DFCF4E" w14:textId="77777777" w:rsidR="00E10F6A" w:rsidRPr="00A75EE5" w:rsidRDefault="00E10F6A">
      <w:pPr>
        <w:pStyle w:val="BodyText"/>
      </w:pPr>
      <w:r w:rsidRPr="00A75EE5">
        <w:t>Actors in the P</w:t>
      </w:r>
      <w:r w:rsidR="0066473F" w:rsidRPr="00A75EE5">
        <w:t>MDT</w:t>
      </w:r>
      <w:r w:rsidRPr="00A75EE5">
        <w:t xml:space="preserve"> Profile should make use of the audit logging (ATNA) Profile. However, support for ATNA-based audit logging on mobile devices and lightweight browser applications may be beyond their ability. The operational environment must choose how to mitigate the risk of relying only on the service-side audit logging on the Care Plan Service. It is recommended that DCP Actors implement the Internet User Authentication (IUA) Profile, incorporating the subject of the IUA token in audit messages. </w:t>
      </w:r>
    </w:p>
    <w:p w14:paraId="1320B72F" w14:textId="77777777" w:rsidR="00E10F6A" w:rsidRPr="00A75EE5" w:rsidRDefault="00E10F6A">
      <w:pPr>
        <w:pStyle w:val="BodyText"/>
      </w:pPr>
      <w:r w:rsidRPr="00A75EE5">
        <w:t xml:space="preserve">The Resource URL pattern defined in this profile means many requests may include Patient ID, </w:t>
      </w:r>
      <w:r w:rsidR="0066473F" w:rsidRPr="00A75EE5">
        <w:rPr>
          <w:szCs w:val="24"/>
        </w:rPr>
        <w:t xml:space="preserve">names, </w:t>
      </w:r>
      <w:r w:rsidRPr="00A75EE5">
        <w:rPr>
          <w:szCs w:val="24"/>
        </w:rPr>
        <w:t>or other demographic data as parameters for query. The advantage of this pattern is ease</w:t>
      </w:r>
      <w:r w:rsidRPr="00A75EE5">
        <w:t xml:space="preserve"> of implementation and clear distinction of a patient’s identity. The URL pattern does present a risk when using typical web server audit logging of URL requests and browser history. In both of these cases the URL with the Patient ID or Name query parameters is clearly visible</w:t>
      </w:r>
      <w:r w:rsidR="00BB416E" w:rsidRPr="00A75EE5">
        <w:t xml:space="preserve">. </w:t>
      </w:r>
    </w:p>
    <w:p w14:paraId="15C536F5" w14:textId="6A859C5E" w:rsidR="00432E5F" w:rsidRPr="00A75EE5" w:rsidRDefault="00A97784" w:rsidP="0098740D">
      <w:pPr>
        <w:pStyle w:val="BodyText"/>
      </w:pPr>
      <w:r w:rsidRPr="00A75EE5">
        <w:rPr>
          <w:szCs w:val="24"/>
        </w:rPr>
        <w:t>Additional security considerations can be foun</w:t>
      </w:r>
      <w:bookmarkStart w:id="108" w:name="1_5_1_MEDICAL_DEVICE_SECURITY__END"/>
      <w:bookmarkStart w:id="109" w:name="BKM_F994E2CB_17A4_49BD_9856_1F649C2F4D49"/>
      <w:bookmarkStart w:id="110" w:name="1_5_SECURITY_CONSIDERATION_END"/>
      <w:bookmarkStart w:id="111" w:name="BKM_A29B6068_2442_43B7_A493_17B4E842F84E"/>
      <w:bookmarkEnd w:id="108"/>
      <w:bookmarkEnd w:id="109"/>
      <w:bookmarkEnd w:id="110"/>
      <w:bookmarkEnd w:id="111"/>
      <w:r w:rsidR="008205E7" w:rsidRPr="00A75EE5">
        <w:rPr>
          <w:szCs w:val="24"/>
        </w:rPr>
        <w:t xml:space="preserve">d by referencing ITI Appendix Z - </w:t>
      </w:r>
      <w:hyperlink r:id="rId33" w:history="1">
        <w:r w:rsidR="008205E7" w:rsidRPr="00A75EE5">
          <w:rPr>
            <w:rStyle w:val="Hyperlink"/>
          </w:rPr>
          <w:t>ITI TF-2.x IHE Appendix on HL7 FHIR – Appendix Z.8 “Mobile Security Considerations”</w:t>
        </w:r>
      </w:hyperlink>
      <w:r w:rsidR="008205E7" w:rsidRPr="00A75EE5">
        <w:rPr>
          <w:szCs w:val="24"/>
        </w:rPr>
        <w:t>.</w:t>
      </w:r>
    </w:p>
    <w:p w14:paraId="49DA0542" w14:textId="77777777" w:rsidR="00167DB7" w:rsidRPr="00A75EE5" w:rsidRDefault="00167DB7" w:rsidP="00167DB7">
      <w:pPr>
        <w:pStyle w:val="Heading2"/>
        <w:numPr>
          <w:ilvl w:val="0"/>
          <w:numId w:val="0"/>
        </w:numPr>
        <w:rPr>
          <w:noProof w:val="0"/>
        </w:rPr>
      </w:pPr>
      <w:bookmarkStart w:id="112" w:name="_Toc492638913"/>
      <w:r w:rsidRPr="00A75EE5">
        <w:rPr>
          <w:noProof w:val="0"/>
        </w:rPr>
        <w:t>X.</w:t>
      </w:r>
      <w:r w:rsidR="00AF472E" w:rsidRPr="00A75EE5">
        <w:rPr>
          <w:noProof w:val="0"/>
        </w:rPr>
        <w:t>6</w:t>
      </w:r>
      <w:r w:rsidRPr="00A75EE5">
        <w:rPr>
          <w:noProof w:val="0"/>
        </w:rPr>
        <w:t xml:space="preserve"> P</w:t>
      </w:r>
      <w:r w:rsidR="000B2762" w:rsidRPr="00A75EE5">
        <w:rPr>
          <w:noProof w:val="0"/>
        </w:rPr>
        <w:t>MDT</w:t>
      </w:r>
      <w:r w:rsidRPr="00A75EE5">
        <w:rPr>
          <w:noProof w:val="0"/>
        </w:rPr>
        <w:t xml:space="preserve"> </w:t>
      </w:r>
      <w:r w:rsidR="00ED5269" w:rsidRPr="00A75EE5">
        <w:rPr>
          <w:noProof w:val="0"/>
        </w:rPr>
        <w:t xml:space="preserve">Cross </w:t>
      </w:r>
      <w:r w:rsidRPr="00A75EE5">
        <w:rPr>
          <w:noProof w:val="0"/>
        </w:rPr>
        <w:t xml:space="preserve">Profile </w:t>
      </w:r>
      <w:r w:rsidR="00ED5269" w:rsidRPr="00A75EE5">
        <w:rPr>
          <w:noProof w:val="0"/>
        </w:rPr>
        <w:t>Considerations</w:t>
      </w:r>
      <w:bookmarkEnd w:id="112"/>
    </w:p>
    <w:p w14:paraId="4C088DEB" w14:textId="244308A1" w:rsidR="000B2762" w:rsidRPr="00A75EE5" w:rsidRDefault="000B2762" w:rsidP="000B2762">
      <w:pPr>
        <w:rPr>
          <w:rStyle w:val="BodyTextChar"/>
          <w:rFonts w:eastAsia="Verdana"/>
        </w:rPr>
      </w:pPr>
      <w:r w:rsidRPr="00A75EE5">
        <w:rPr>
          <w:rFonts w:eastAsia="Verdana"/>
          <w:color w:val="000000"/>
          <w:szCs w:val="24"/>
        </w:rPr>
        <w:t>T</w:t>
      </w:r>
      <w:r w:rsidRPr="00A75EE5">
        <w:rPr>
          <w:rFonts w:eastAsia="Verdana"/>
          <w:szCs w:val="24"/>
        </w:rPr>
        <w:t xml:space="preserve">his profile is related to existing technical frameworks (IHE ITI, IHE PCD). The IHE PCD Device Observation Reporter and Device Observation </w:t>
      </w:r>
      <w:r w:rsidR="005364BF" w:rsidRPr="00A75EE5">
        <w:rPr>
          <w:rFonts w:eastAsia="Verdana"/>
          <w:szCs w:val="24"/>
        </w:rPr>
        <w:t xml:space="preserve">are similar, but not exactly fulfilling the same </w:t>
      </w:r>
      <w:r w:rsidR="00AF2EC7" w:rsidRPr="00A75EE5">
        <w:rPr>
          <w:rFonts w:eastAsia="Verdana"/>
          <w:szCs w:val="24"/>
        </w:rPr>
        <w:t>a</w:t>
      </w:r>
      <w:r w:rsidR="005364BF" w:rsidRPr="00A75EE5">
        <w:rPr>
          <w:rFonts w:eastAsia="Verdana"/>
          <w:szCs w:val="24"/>
        </w:rPr>
        <w:t xml:space="preserve">ctor role or involvement with the transactions in the PMDT </w:t>
      </w:r>
      <w:r w:rsidR="006B14F5" w:rsidRPr="00A75EE5">
        <w:rPr>
          <w:rFonts w:eastAsia="Verdana"/>
          <w:szCs w:val="24"/>
        </w:rPr>
        <w:t>Profil</w:t>
      </w:r>
      <w:r w:rsidR="006B14F5" w:rsidRPr="00A75EE5">
        <w:rPr>
          <w:rStyle w:val="BodyTextChar"/>
          <w:rFonts w:eastAsia="Verdana"/>
        </w:rPr>
        <w:t>e</w:t>
      </w:r>
      <w:r w:rsidR="005364BF" w:rsidRPr="00A75EE5">
        <w:rPr>
          <w:rStyle w:val="BodyTextChar"/>
          <w:rFonts w:eastAsia="Verdana"/>
        </w:rPr>
        <w:t>.</w:t>
      </w:r>
    </w:p>
    <w:p w14:paraId="7F393B25" w14:textId="73CDF851" w:rsidR="000B2762" w:rsidRPr="00A75EE5" w:rsidRDefault="000B2762" w:rsidP="000B2762">
      <w:pPr>
        <w:rPr>
          <w:rFonts w:eastAsia="Verdana"/>
          <w:color w:val="000000"/>
          <w:szCs w:val="24"/>
        </w:rPr>
      </w:pPr>
      <w:r w:rsidRPr="00A75EE5">
        <w:rPr>
          <w:rFonts w:eastAsia="Verdana"/>
          <w:color w:val="000000"/>
          <w:szCs w:val="24"/>
        </w:rPr>
        <w:t xml:space="preserve">This specification is localized for use in the US, therefore the device unique identifier used in the PCD-01 transactions and any terminology requirements will be adapted to apply in the context of US enterprises that employ </w:t>
      </w:r>
      <w:r w:rsidR="009140FC" w:rsidRPr="00A75EE5">
        <w:rPr>
          <w:rFonts w:eastAsia="Verdana"/>
          <w:color w:val="000000"/>
          <w:szCs w:val="24"/>
        </w:rPr>
        <w:t xml:space="preserve">Office of National Coordinator (ONC) </w:t>
      </w:r>
      <w:r w:rsidR="00DA5D28" w:rsidRPr="00A75EE5">
        <w:rPr>
          <w:rFonts w:eastAsia="Verdana"/>
          <w:color w:val="000000"/>
          <w:szCs w:val="24"/>
        </w:rPr>
        <w:t xml:space="preserve">Health IT </w:t>
      </w:r>
      <w:r w:rsidRPr="00A75EE5">
        <w:rPr>
          <w:rFonts w:eastAsia="Verdana"/>
          <w:color w:val="000000"/>
          <w:szCs w:val="24"/>
        </w:rPr>
        <w:t>certified EHR system</w:t>
      </w:r>
      <w:r w:rsidR="001477D8" w:rsidRPr="00A75EE5">
        <w:rPr>
          <w:rFonts w:eastAsia="Verdana"/>
          <w:color w:val="000000"/>
          <w:szCs w:val="24"/>
        </w:rPr>
        <w:t>s</w:t>
      </w:r>
      <w:r w:rsidRPr="00A75EE5">
        <w:rPr>
          <w:rFonts w:eastAsia="Verdana"/>
          <w:color w:val="000000"/>
          <w:szCs w:val="24"/>
        </w:rPr>
        <w:t>.</w:t>
      </w:r>
    </w:p>
    <w:p w14:paraId="519F0548" w14:textId="77777777" w:rsidR="000B2762" w:rsidRPr="00A75EE5" w:rsidRDefault="000B2762" w:rsidP="000B2762">
      <w:pPr>
        <w:pStyle w:val="BodyText"/>
      </w:pPr>
    </w:p>
    <w:p w14:paraId="5C9A8B53" w14:textId="77777777" w:rsidR="00953CFC" w:rsidRPr="00A75EE5" w:rsidRDefault="00953CFC" w:rsidP="0005577A">
      <w:pPr>
        <w:pStyle w:val="PartTitle"/>
        <w:rPr>
          <w:highlight w:val="yellow"/>
        </w:rPr>
      </w:pPr>
      <w:bookmarkStart w:id="113" w:name="_Toc492638914"/>
      <w:r w:rsidRPr="00A75EE5">
        <w:lastRenderedPageBreak/>
        <w:t>Appendices</w:t>
      </w:r>
      <w:bookmarkEnd w:id="113"/>
      <w:r w:rsidRPr="00A75EE5">
        <w:rPr>
          <w:highlight w:val="yellow"/>
        </w:rPr>
        <w:t xml:space="preserve"> </w:t>
      </w:r>
    </w:p>
    <w:p w14:paraId="36B2EF82" w14:textId="4CA9364F" w:rsidR="00B15A1D" w:rsidRPr="00A75EE5" w:rsidRDefault="00701B3A" w:rsidP="0011661F">
      <w:pPr>
        <w:pStyle w:val="Heading1"/>
        <w:numPr>
          <w:ilvl w:val="0"/>
          <w:numId w:val="0"/>
        </w:numPr>
        <w:rPr>
          <w:noProof w:val="0"/>
        </w:rPr>
      </w:pPr>
      <w:bookmarkStart w:id="114" w:name="_Toc492638915"/>
      <w:bookmarkStart w:id="115" w:name="OLE_LINK14"/>
      <w:bookmarkStart w:id="116" w:name="OLE_LINK17"/>
      <w:r w:rsidRPr="00A75EE5">
        <w:rPr>
          <w:noProof w:val="0"/>
        </w:rPr>
        <w:lastRenderedPageBreak/>
        <w:t xml:space="preserve">Appendix A </w:t>
      </w:r>
      <w:r w:rsidR="00B15A1D" w:rsidRPr="00A75EE5">
        <w:rPr>
          <w:noProof w:val="0"/>
        </w:rPr>
        <w:t>–</w:t>
      </w:r>
      <w:r w:rsidRPr="00A75EE5">
        <w:rPr>
          <w:noProof w:val="0"/>
        </w:rPr>
        <w:t xml:space="preserve"> </w:t>
      </w:r>
      <w:r w:rsidR="0058077A" w:rsidRPr="00A75EE5">
        <w:rPr>
          <w:noProof w:val="0"/>
        </w:rPr>
        <w:t>PMDT Business Workflow Process Diagrams</w:t>
      </w:r>
      <w:bookmarkEnd w:id="114"/>
      <w:r w:rsidR="0058077A" w:rsidRPr="00A75EE5">
        <w:rPr>
          <w:noProof w:val="0"/>
        </w:rPr>
        <w:t xml:space="preserve"> </w:t>
      </w:r>
    </w:p>
    <w:p w14:paraId="44FE8228" w14:textId="0D16ECE0" w:rsidR="00CF283F" w:rsidRPr="00A75EE5" w:rsidRDefault="00701B3A" w:rsidP="0011661F">
      <w:pPr>
        <w:pStyle w:val="Heading2"/>
        <w:numPr>
          <w:ilvl w:val="0"/>
          <w:numId w:val="0"/>
        </w:numPr>
      </w:pPr>
      <w:bookmarkStart w:id="117" w:name="_Toc492638916"/>
      <w:r w:rsidRPr="00A75EE5">
        <w:t>A</w:t>
      </w:r>
      <w:r w:rsidR="0040470F">
        <w:t xml:space="preserve">.1 </w:t>
      </w:r>
      <w:r w:rsidR="00EB6D4E" w:rsidRPr="00A75EE5">
        <w:t xml:space="preserve">Point-of-Care </w:t>
      </w:r>
      <w:r w:rsidR="00A64F7D" w:rsidRPr="00A75EE5">
        <w:t>Swimlane Process Flow</w:t>
      </w:r>
      <w:r w:rsidR="00EB6D4E" w:rsidRPr="00A75EE5">
        <w:t xml:space="preserve"> Diagram – Implantable Medical Devices </w:t>
      </w:r>
      <w:bookmarkEnd w:id="117"/>
    </w:p>
    <w:bookmarkEnd w:id="115"/>
    <w:bookmarkEnd w:id="116"/>
    <w:p w14:paraId="72D42028" w14:textId="39877123" w:rsidR="00EB6D4E" w:rsidRPr="00A75EE5" w:rsidRDefault="00FB4B9D" w:rsidP="00111CBC">
      <w:pPr>
        <w:pStyle w:val="BodyText"/>
      </w:pPr>
      <w:r w:rsidRPr="00A75EE5">
        <w:rPr>
          <w:noProof/>
        </w:rPr>
        <w:drawing>
          <wp:inline distT="0" distB="0" distL="0" distR="0" wp14:anchorId="6E37F9B4" wp14:editId="3DD1ED3F">
            <wp:extent cx="5943600" cy="405765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39D83482" w14:textId="230CDD50" w:rsidR="00902687" w:rsidRPr="00A75EE5" w:rsidRDefault="00010F68" w:rsidP="0011661F">
      <w:pPr>
        <w:pStyle w:val="FigureTitle"/>
        <w:rPr>
          <w:bCs/>
        </w:rPr>
      </w:pPr>
      <w:r>
        <w:t xml:space="preserve">Figure A.1-1: </w:t>
      </w:r>
      <w:r w:rsidR="00902687" w:rsidRPr="00A75EE5">
        <w:t xml:space="preserve">Point-of-Care </w:t>
      </w:r>
      <w:r w:rsidR="00A64F7D" w:rsidRPr="00A75EE5">
        <w:t>Swimlane Process Flow</w:t>
      </w:r>
      <w:r w:rsidR="00902687" w:rsidRPr="00A75EE5">
        <w:t xml:space="preserve"> Diagram – Implantable Medical Devices</w:t>
      </w:r>
    </w:p>
    <w:p w14:paraId="74FCCEAE" w14:textId="13E3FCB6" w:rsidR="00902687" w:rsidRPr="00A75EE5" w:rsidRDefault="0040470F">
      <w:pPr>
        <w:pStyle w:val="BodyText"/>
      </w:pPr>
      <w:r>
        <w:t>Figure</w:t>
      </w:r>
      <w:r w:rsidRPr="00A75EE5">
        <w:t xml:space="preserve"> </w:t>
      </w:r>
      <w:r w:rsidR="008E6C2D" w:rsidRPr="00A75EE5">
        <w:t>A</w:t>
      </w:r>
      <w:r>
        <w:t>.1-1</w:t>
      </w:r>
      <w:r w:rsidR="00D53DA2" w:rsidRPr="00A75EE5">
        <w:t xml:space="preserve"> displays the clinical workflow at the point-of-care whe</w:t>
      </w:r>
      <w:r w:rsidR="003C517D" w:rsidRPr="00A75EE5">
        <w:t>n an implantable medical device</w:t>
      </w:r>
      <w:r w:rsidR="00D53DA2" w:rsidRPr="00A75EE5">
        <w:t xml:space="preserve"> is </w:t>
      </w:r>
      <w:r w:rsidR="00192A09" w:rsidRPr="00A75EE5">
        <w:t xml:space="preserve">associated with </w:t>
      </w:r>
      <w:r w:rsidR="00D53DA2" w:rsidRPr="00A75EE5">
        <w:t xml:space="preserve">a </w:t>
      </w:r>
      <w:r w:rsidR="003C517D" w:rsidRPr="00A75EE5">
        <w:t xml:space="preserve">patient and </w:t>
      </w:r>
      <w:r w:rsidR="00D41CE6" w:rsidRPr="00A75EE5">
        <w:t xml:space="preserve">a </w:t>
      </w:r>
      <w:r w:rsidR="00D53DA2" w:rsidRPr="00A75EE5">
        <w:t>surgical procedure.</w:t>
      </w:r>
      <w:r w:rsidR="003C517D" w:rsidRPr="00A75EE5">
        <w:t xml:space="preserve"> An HL7 FHIR </w:t>
      </w:r>
      <w:r w:rsidR="006C3748" w:rsidRPr="00A75EE5">
        <w:t>Standard for Trial Use Release 3 (STU3)</w:t>
      </w:r>
      <w:r w:rsidR="003C517D" w:rsidRPr="00A75EE5">
        <w:t xml:space="preserve"> Device Resource will associate the patient with the implanted device</w:t>
      </w:r>
      <w:r w:rsidR="00D41CE6" w:rsidRPr="00A75EE5">
        <w:t xml:space="preserve"> and nurse who scanned the implantable medical device</w:t>
      </w:r>
      <w:r w:rsidR="003C517D" w:rsidRPr="00A75EE5">
        <w:t xml:space="preserve">. </w:t>
      </w:r>
      <w:r w:rsidR="00D41CE6" w:rsidRPr="00A75EE5">
        <w:t xml:space="preserve">The device will be identified using the UDI scanned at the point-of-care along with the patient’s wristband for patient identification and the nurse’s AIDC employee badge. </w:t>
      </w:r>
      <w:r w:rsidR="003C517D" w:rsidRPr="00A75EE5">
        <w:t>The Patient Device List will be created by querying the EHR using a Device.search (by patient) operation.</w:t>
      </w:r>
      <w:r w:rsidR="00D41CE6" w:rsidRPr="00A75EE5">
        <w:t xml:space="preserve"> An HL7 FHIR </w:t>
      </w:r>
      <w:r w:rsidR="006C3748" w:rsidRPr="00A75EE5">
        <w:t>Standard for Trial Use Release 3 (STU3)</w:t>
      </w:r>
      <w:r w:rsidR="00D41CE6" w:rsidRPr="00A75EE5">
        <w:t xml:space="preserve"> Procedure Resource is created to document the</w:t>
      </w:r>
      <w:r w:rsidR="007444DA" w:rsidRPr="00A75EE5">
        <w:t xml:space="preserve"> start and end of the procedure</w:t>
      </w:r>
      <w:r w:rsidR="00D41CE6" w:rsidRPr="00A75EE5">
        <w:t xml:space="preserve">. </w:t>
      </w:r>
    </w:p>
    <w:p w14:paraId="2191CFDD" w14:textId="42E24432" w:rsidR="00A64F7D" w:rsidRPr="00A75EE5" w:rsidRDefault="00902687" w:rsidP="0011661F">
      <w:pPr>
        <w:pStyle w:val="Heading2"/>
        <w:numPr>
          <w:ilvl w:val="0"/>
          <w:numId w:val="0"/>
        </w:numPr>
      </w:pPr>
      <w:bookmarkStart w:id="118" w:name="_Toc492638917"/>
      <w:r w:rsidRPr="00A75EE5">
        <w:lastRenderedPageBreak/>
        <w:t>A</w:t>
      </w:r>
      <w:r w:rsidR="0040470F">
        <w:t>.2</w:t>
      </w:r>
      <w:r w:rsidR="00A64F7D" w:rsidRPr="00A75EE5">
        <w:t xml:space="preserve"> Medical Device Monitoring Swimlane Process Flow Diagram</w:t>
      </w:r>
      <w:bookmarkEnd w:id="118"/>
      <w:r w:rsidR="00A64F7D" w:rsidRPr="00A75EE5">
        <w:t xml:space="preserve"> </w:t>
      </w:r>
    </w:p>
    <w:p w14:paraId="71E0256D" w14:textId="77777777" w:rsidR="00A64F7D" w:rsidRPr="00A75EE5" w:rsidRDefault="00A64F7D">
      <w:pPr>
        <w:pStyle w:val="BodyText"/>
      </w:pPr>
    </w:p>
    <w:p w14:paraId="3F08C620" w14:textId="6F680F95" w:rsidR="00A64F7D" w:rsidRPr="00A75EE5" w:rsidRDefault="00FB4B9D" w:rsidP="00111CBC">
      <w:pPr>
        <w:pStyle w:val="BodyText"/>
      </w:pPr>
      <w:r w:rsidRPr="00A75EE5">
        <w:rPr>
          <w:noProof/>
        </w:rPr>
        <w:drawing>
          <wp:inline distT="0" distB="0" distL="0" distR="0" wp14:anchorId="74735663" wp14:editId="786FADB6">
            <wp:extent cx="5924550" cy="4391025"/>
            <wp:effectExtent l="0" t="0" r="0" b="9525"/>
            <wp:docPr id="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4550" cy="4391025"/>
                    </a:xfrm>
                    <a:prstGeom prst="rect">
                      <a:avLst/>
                    </a:prstGeom>
                    <a:noFill/>
                    <a:ln>
                      <a:noFill/>
                    </a:ln>
                  </pic:spPr>
                </pic:pic>
              </a:graphicData>
            </a:graphic>
          </wp:inline>
        </w:drawing>
      </w:r>
    </w:p>
    <w:p w14:paraId="4EA59975" w14:textId="436D67C0" w:rsidR="00A64F7D" w:rsidRPr="00A75EE5" w:rsidRDefault="0040470F" w:rsidP="0011661F">
      <w:pPr>
        <w:pStyle w:val="FigureTitle"/>
        <w:rPr>
          <w:bCs/>
        </w:rPr>
      </w:pPr>
      <w:r>
        <w:t xml:space="preserve">Figure </w:t>
      </w:r>
      <w:r w:rsidR="0058077A" w:rsidRPr="00A75EE5">
        <w:t>A</w:t>
      </w:r>
      <w:r>
        <w:t>.2-1:</w:t>
      </w:r>
      <w:r w:rsidR="00A5516E" w:rsidRPr="00A75EE5">
        <w:t xml:space="preserve"> </w:t>
      </w:r>
      <w:r w:rsidR="00A64F7D" w:rsidRPr="00A75EE5">
        <w:t xml:space="preserve">Medical Device Monitoring Swimlane Process Flow Diagram </w:t>
      </w:r>
    </w:p>
    <w:p w14:paraId="618C2525" w14:textId="3490E2C1" w:rsidR="00A64F7D" w:rsidRPr="00A75EE5" w:rsidRDefault="0040470F">
      <w:pPr>
        <w:pStyle w:val="BodyText"/>
      </w:pPr>
      <w:r>
        <w:t>Figure</w:t>
      </w:r>
      <w:r w:rsidRPr="00A75EE5">
        <w:t xml:space="preserve"> </w:t>
      </w:r>
      <w:r w:rsidR="008E6C2D" w:rsidRPr="00A75EE5">
        <w:t>A</w:t>
      </w:r>
      <w:r>
        <w:t>.2-1</w:t>
      </w:r>
      <w:r w:rsidR="00836669" w:rsidRPr="00A75EE5">
        <w:t xml:space="preserve"> displays the clinical workflow at the point-of-care whe</w:t>
      </w:r>
      <w:r w:rsidR="00505A61" w:rsidRPr="00A75EE5">
        <w:t>n a</w:t>
      </w:r>
      <w:r w:rsidR="00836669" w:rsidRPr="00A75EE5">
        <w:t xml:space="preserve"> medical device used for monitoring a medical condition is associated with a patient and a surgical procedure.</w:t>
      </w:r>
      <w:r w:rsidR="00505A61" w:rsidRPr="00A75EE5">
        <w:t xml:space="preserve"> An </w:t>
      </w:r>
      <w:r w:rsidR="00836669" w:rsidRPr="00A75EE5">
        <w:t xml:space="preserve">HL7 FHIR </w:t>
      </w:r>
      <w:r w:rsidR="006C3748" w:rsidRPr="00A75EE5">
        <w:t>Standard for Trial Use Release 3 (STU3)</w:t>
      </w:r>
      <w:r w:rsidR="00836669" w:rsidRPr="00A75EE5">
        <w:t xml:space="preserve"> </w:t>
      </w:r>
      <w:r w:rsidR="00505A61" w:rsidRPr="00A75EE5">
        <w:t xml:space="preserve">Device Manager will </w:t>
      </w:r>
      <w:r w:rsidR="00D41CE6" w:rsidRPr="00A75EE5">
        <w:t xml:space="preserve">associate a patient to their monitoring device. The </w:t>
      </w:r>
      <w:r w:rsidR="00505A61" w:rsidRPr="00A75EE5">
        <w:t>Device</w:t>
      </w:r>
      <w:r w:rsidR="00D41CE6" w:rsidRPr="00A75EE5">
        <w:t xml:space="preserve"> Manager implements several </w:t>
      </w:r>
      <w:r w:rsidR="00505A61" w:rsidRPr="00A75EE5">
        <w:t xml:space="preserve">HL7 FHIR </w:t>
      </w:r>
      <w:r w:rsidR="006C3748" w:rsidRPr="00A75EE5">
        <w:t>Standard for Trial Use Release 3 (STU3)</w:t>
      </w:r>
      <w:r w:rsidR="00505A61" w:rsidRPr="00A75EE5">
        <w:t xml:space="preserve"> R</w:t>
      </w:r>
      <w:r w:rsidR="00D41CE6" w:rsidRPr="00A75EE5">
        <w:t>esources (as a c</w:t>
      </w:r>
      <w:r w:rsidR="007444DA" w:rsidRPr="00A75EE5">
        <w:t>lient) in order to</w:t>
      </w:r>
      <w:r w:rsidR="00D41CE6" w:rsidRPr="00A75EE5">
        <w:t xml:space="preserve"> start and end a monitoring session as a</w:t>
      </w:r>
      <w:r w:rsidR="00505A61" w:rsidRPr="00A75EE5">
        <w:t xml:space="preserve"> Procedure</w:t>
      </w:r>
      <w:r w:rsidR="00D41CE6" w:rsidRPr="00A75EE5">
        <w:t xml:space="preserve"> </w:t>
      </w:r>
      <w:r w:rsidR="00505A61" w:rsidRPr="00A75EE5">
        <w:t xml:space="preserve">(start </w:t>
      </w:r>
      <w:r w:rsidR="005E21CC" w:rsidRPr="00A75EE5">
        <w:t xml:space="preserve">procedure) </w:t>
      </w:r>
      <w:r w:rsidR="00D41CE6" w:rsidRPr="00A75EE5">
        <w:t>and updates the procedure at the end of the monitoring session (and set</w:t>
      </w:r>
      <w:r w:rsidR="005E21CC" w:rsidRPr="00A75EE5">
        <w:t>s</w:t>
      </w:r>
      <w:r w:rsidR="00D41CE6" w:rsidRPr="00A75EE5">
        <w:t xml:space="preserve"> the status to "</w:t>
      </w:r>
      <w:r w:rsidR="005E21CC" w:rsidRPr="00A75EE5">
        <w:t>end” or “</w:t>
      </w:r>
      <w:r w:rsidR="00D41CE6" w:rsidRPr="00A75EE5">
        <w:t>complete")</w:t>
      </w:r>
      <w:r w:rsidR="005E21CC" w:rsidRPr="00A75EE5">
        <w:t>. A</w:t>
      </w:r>
      <w:r w:rsidR="007444DA" w:rsidRPr="00A75EE5">
        <w:t>n</w:t>
      </w:r>
      <w:r w:rsidR="005E21CC" w:rsidRPr="00A75EE5">
        <w:t xml:space="preserve"> HL7 FHIR </w:t>
      </w:r>
      <w:r w:rsidR="006C3748" w:rsidRPr="00A75EE5">
        <w:t>Standard for Trial Use Release 3 (STU3)</w:t>
      </w:r>
      <w:r w:rsidR="005E21CC" w:rsidRPr="00A75EE5">
        <w:t xml:space="preserve"> Device Resource will be </w:t>
      </w:r>
      <w:r w:rsidR="00D41CE6" w:rsidRPr="00A75EE5">
        <w:t>create</w:t>
      </w:r>
      <w:r w:rsidR="005E21CC" w:rsidRPr="00A75EE5">
        <w:t>d for</w:t>
      </w:r>
      <w:r w:rsidR="00D41CE6" w:rsidRPr="00A75EE5">
        <w:t xml:space="preserve"> each device </w:t>
      </w:r>
      <w:r w:rsidR="005E21CC" w:rsidRPr="00A75EE5">
        <w:t>used</w:t>
      </w:r>
      <w:r w:rsidR="00D41CE6" w:rsidRPr="00A75EE5">
        <w:t xml:space="preserve"> during a procedure</w:t>
      </w:r>
      <w:r w:rsidR="007444DA" w:rsidRPr="00A75EE5">
        <w:t xml:space="preserve"> (a monitoring session)</w:t>
      </w:r>
      <w:r w:rsidR="00D41CE6" w:rsidRPr="00A75EE5">
        <w:t xml:space="preserve"> and </w:t>
      </w:r>
      <w:r w:rsidR="005E21CC" w:rsidRPr="00A75EE5">
        <w:t>the procedure i</w:t>
      </w:r>
      <w:r w:rsidR="00D41CE6" w:rsidRPr="00A75EE5">
        <w:t>ndicates duration</w:t>
      </w:r>
      <w:r w:rsidR="005E21CC" w:rsidRPr="00A75EE5">
        <w:t>.</w:t>
      </w:r>
    </w:p>
    <w:p w14:paraId="5879E15E" w14:textId="5FB52A62" w:rsidR="00902687" w:rsidRPr="00A75EE5" w:rsidRDefault="00A64F7D" w:rsidP="0011661F">
      <w:pPr>
        <w:pStyle w:val="Heading2"/>
        <w:numPr>
          <w:ilvl w:val="0"/>
          <w:numId w:val="0"/>
        </w:numPr>
      </w:pPr>
      <w:bookmarkStart w:id="119" w:name="_Toc492638918"/>
      <w:r w:rsidRPr="00A75EE5">
        <w:lastRenderedPageBreak/>
        <w:t>A</w:t>
      </w:r>
      <w:r w:rsidR="0040470F">
        <w:t xml:space="preserve">.3 </w:t>
      </w:r>
      <w:r w:rsidRPr="00A75EE5">
        <w:t>Tracking Implantable Medical Devices Workflow Diagram – Cardiovascular Devices</w:t>
      </w:r>
      <w:bookmarkEnd w:id="119"/>
    </w:p>
    <w:p w14:paraId="56C7C6B0" w14:textId="0ECCCA4E" w:rsidR="00902687" w:rsidRPr="00A75EE5" w:rsidRDefault="00FB4B9D" w:rsidP="0098740D">
      <w:pPr>
        <w:pStyle w:val="BodyText"/>
        <w:jc w:val="center"/>
      </w:pPr>
      <w:r w:rsidRPr="00A75EE5">
        <w:rPr>
          <w:noProof/>
        </w:rPr>
        <w:drawing>
          <wp:inline distT="0" distB="0" distL="0" distR="0" wp14:anchorId="07C618AB" wp14:editId="20FFC246">
            <wp:extent cx="4429125" cy="3324225"/>
            <wp:effectExtent l="0" t="0" r="952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9125" cy="3324225"/>
                    </a:xfrm>
                    <a:prstGeom prst="rect">
                      <a:avLst/>
                    </a:prstGeom>
                    <a:noFill/>
                    <a:ln>
                      <a:noFill/>
                    </a:ln>
                  </pic:spPr>
                </pic:pic>
              </a:graphicData>
            </a:graphic>
          </wp:inline>
        </w:drawing>
      </w:r>
    </w:p>
    <w:p w14:paraId="491E2B39" w14:textId="49D93000" w:rsidR="00EB6D4E" w:rsidRPr="00A75EE5" w:rsidRDefault="0040470F" w:rsidP="0011661F">
      <w:pPr>
        <w:pStyle w:val="FigureTitle"/>
      </w:pPr>
      <w:r>
        <w:t xml:space="preserve">Figure A.3-1: </w:t>
      </w:r>
      <w:r w:rsidR="00902687" w:rsidRPr="00A75EE5">
        <w:t xml:space="preserve">Tracking Implantable Medical Devices Workflow </w:t>
      </w:r>
      <w:r w:rsidR="00A64F7D" w:rsidRPr="00A75EE5">
        <w:t>Diagram – Cardiovascular Devices</w:t>
      </w:r>
    </w:p>
    <w:p w14:paraId="64257EBD" w14:textId="7D0717A0" w:rsidR="00902687" w:rsidRPr="00A75EE5" w:rsidRDefault="0040470F" w:rsidP="00902687">
      <w:pPr>
        <w:pStyle w:val="BodyText"/>
      </w:pPr>
      <w:r>
        <w:t>Figure</w:t>
      </w:r>
      <w:r w:rsidRPr="00A75EE5">
        <w:t xml:space="preserve"> </w:t>
      </w:r>
      <w:r w:rsidR="008E6C2D" w:rsidRPr="00A75EE5">
        <w:t>A</w:t>
      </w:r>
      <w:r>
        <w:t>.3-1</w:t>
      </w:r>
      <w:r w:rsidR="00185B9C" w:rsidRPr="00A75EE5">
        <w:t xml:space="preserve"> provides a visual </w:t>
      </w:r>
      <w:r w:rsidR="00BE7FC7" w:rsidRPr="00A75EE5">
        <w:t>o</w:t>
      </w:r>
      <w:r w:rsidR="00185B9C" w:rsidRPr="00A75EE5">
        <w:t>f</w:t>
      </w:r>
      <w:r w:rsidR="00BE7FC7" w:rsidRPr="00A75EE5">
        <w:t xml:space="preserve"> the providers and the clinical workflow for Use Case #3 and #4 when a cardiovascular medical device is implanted into a patient. The capture and exchange of UDI data is numbered</w:t>
      </w:r>
      <w:r w:rsidR="00185B9C" w:rsidRPr="00A75EE5">
        <w:t xml:space="preserve"> in the process</w:t>
      </w:r>
      <w:r w:rsidR="00BB416E" w:rsidRPr="00A75EE5">
        <w:t xml:space="preserve">. </w:t>
      </w:r>
    </w:p>
    <w:p w14:paraId="0D7C04B6" w14:textId="4F9FAF46" w:rsidR="00902687" w:rsidRPr="00A75EE5" w:rsidRDefault="00902687" w:rsidP="0011661F">
      <w:pPr>
        <w:pStyle w:val="Heading2"/>
        <w:pageBreakBefore/>
        <w:numPr>
          <w:ilvl w:val="0"/>
          <w:numId w:val="0"/>
        </w:numPr>
      </w:pPr>
      <w:bookmarkStart w:id="120" w:name="_Toc492638919"/>
      <w:r w:rsidRPr="00A75EE5">
        <w:lastRenderedPageBreak/>
        <w:t>A</w:t>
      </w:r>
      <w:r w:rsidR="0040470F">
        <w:t>.</w:t>
      </w:r>
      <w:r w:rsidR="0058077A" w:rsidRPr="00A75EE5">
        <w:t>4</w:t>
      </w:r>
      <w:r w:rsidRPr="00A75EE5">
        <w:t xml:space="preserve"> Medi</w:t>
      </w:r>
      <w:r w:rsidR="00A64F7D" w:rsidRPr="00A75EE5">
        <w:t>cal Device Monitoring Workflow Diagram – Vital Signs</w:t>
      </w:r>
      <w:bookmarkEnd w:id="120"/>
    </w:p>
    <w:p w14:paraId="69CD6ABE" w14:textId="77777777" w:rsidR="00902687" w:rsidRPr="00A75EE5" w:rsidRDefault="00902687">
      <w:pPr>
        <w:pStyle w:val="BodyText"/>
      </w:pPr>
    </w:p>
    <w:p w14:paraId="0884F6CF" w14:textId="4C4A3AB9" w:rsidR="00EB6D4E" w:rsidRPr="00A75EE5" w:rsidRDefault="00FB4B9D" w:rsidP="0098740D">
      <w:pPr>
        <w:pStyle w:val="BodyText"/>
        <w:jc w:val="center"/>
      </w:pPr>
      <w:r w:rsidRPr="00A75EE5">
        <w:rPr>
          <w:noProof/>
        </w:rPr>
        <w:drawing>
          <wp:inline distT="0" distB="0" distL="0" distR="0" wp14:anchorId="55ACFF9B" wp14:editId="208292E6">
            <wp:extent cx="3867150" cy="2790825"/>
            <wp:effectExtent l="0" t="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67150" cy="2790825"/>
                    </a:xfrm>
                    <a:prstGeom prst="rect">
                      <a:avLst/>
                    </a:prstGeom>
                    <a:noFill/>
                    <a:ln>
                      <a:noFill/>
                    </a:ln>
                  </pic:spPr>
                </pic:pic>
              </a:graphicData>
            </a:graphic>
          </wp:inline>
        </w:drawing>
      </w:r>
    </w:p>
    <w:p w14:paraId="6FFD195F" w14:textId="3C13FD4E" w:rsidR="00EB6D4E" w:rsidRPr="00A75EE5" w:rsidRDefault="0040470F" w:rsidP="0011661F">
      <w:pPr>
        <w:pStyle w:val="FigureTitle"/>
      </w:pPr>
      <w:r>
        <w:t xml:space="preserve">Figure </w:t>
      </w:r>
      <w:r w:rsidR="0058077A" w:rsidRPr="00A75EE5">
        <w:t>A</w:t>
      </w:r>
      <w:r>
        <w:t>.4-1:</w:t>
      </w:r>
      <w:r w:rsidR="00A5516E" w:rsidRPr="00A75EE5">
        <w:t xml:space="preserve"> </w:t>
      </w:r>
      <w:r w:rsidR="00902687" w:rsidRPr="00A75EE5">
        <w:t>Medical De</w:t>
      </w:r>
      <w:r w:rsidR="00A64F7D" w:rsidRPr="00A75EE5">
        <w:t>vice Monitoring Workflow Diagram – Vital Signs</w:t>
      </w:r>
    </w:p>
    <w:p w14:paraId="03856AFA" w14:textId="689E46E2" w:rsidR="008954FA" w:rsidRPr="00A75EE5" w:rsidRDefault="0040470F" w:rsidP="0098740D">
      <w:pPr>
        <w:pStyle w:val="BodyText"/>
      </w:pPr>
      <w:r>
        <w:t>Figure</w:t>
      </w:r>
      <w:r w:rsidRPr="00A75EE5">
        <w:t xml:space="preserve"> </w:t>
      </w:r>
      <w:r w:rsidR="008E6C2D" w:rsidRPr="00A75EE5">
        <w:t>A</w:t>
      </w:r>
      <w:r>
        <w:t xml:space="preserve">.4-1 </w:t>
      </w:r>
      <w:r w:rsidR="00185B9C" w:rsidRPr="00A75EE5">
        <w:t>provides a visual of the providers and the clinical workflow for Use Case #5 when a medical device is used for monitoring a patient’s illness. The capture and exchange of UDI data is numbered</w:t>
      </w:r>
      <w:r w:rsidR="00BB416E" w:rsidRPr="00A75EE5">
        <w:t>.</w:t>
      </w:r>
    </w:p>
    <w:p w14:paraId="096FA487" w14:textId="2FCDB1F4" w:rsidR="00A64923" w:rsidRPr="00A75EE5" w:rsidRDefault="00A64923" w:rsidP="0011661F">
      <w:pPr>
        <w:pStyle w:val="Heading2"/>
        <w:numPr>
          <w:ilvl w:val="0"/>
          <w:numId w:val="0"/>
        </w:numPr>
      </w:pPr>
      <w:bookmarkStart w:id="121" w:name="_Toc492638920"/>
      <w:r w:rsidRPr="00A75EE5">
        <w:lastRenderedPageBreak/>
        <w:t>A</w:t>
      </w:r>
      <w:r w:rsidR="0040470F">
        <w:t>.</w:t>
      </w:r>
      <w:r w:rsidR="0058077A" w:rsidRPr="00A75EE5">
        <w:t>5</w:t>
      </w:r>
      <w:r w:rsidRPr="00A75EE5">
        <w:t xml:space="preserve"> </w:t>
      </w:r>
      <w:r w:rsidR="00A64F7D" w:rsidRPr="00A75EE5">
        <w:t>Tracking M</w:t>
      </w:r>
      <w:r w:rsidRPr="00A75EE5">
        <w:t>edical Device</w:t>
      </w:r>
      <w:r w:rsidR="00A64F7D" w:rsidRPr="00A75EE5">
        <w:t>s</w:t>
      </w:r>
      <w:r w:rsidRPr="00A75EE5">
        <w:t xml:space="preserve"> </w:t>
      </w:r>
      <w:r w:rsidR="00A64F7D" w:rsidRPr="00A75EE5">
        <w:t>Sequence Diagram</w:t>
      </w:r>
      <w:bookmarkEnd w:id="121"/>
    </w:p>
    <w:p w14:paraId="1B07969A" w14:textId="45F811A2" w:rsidR="00A64923" w:rsidRPr="00A75EE5" w:rsidRDefault="00FB4B9D" w:rsidP="00111CBC">
      <w:pPr>
        <w:pStyle w:val="BodyText"/>
      </w:pPr>
      <w:r w:rsidRPr="00A75EE5">
        <w:rPr>
          <w:noProof/>
        </w:rPr>
        <w:drawing>
          <wp:inline distT="0" distB="0" distL="0" distR="0" wp14:anchorId="68D6D2F2" wp14:editId="0108B443">
            <wp:extent cx="5934075" cy="4533900"/>
            <wp:effectExtent l="0" t="0" r="9525" b="0"/>
            <wp:docPr id="1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06081300" w14:textId="4424250E" w:rsidR="00A64F7D" w:rsidRPr="00A75EE5" w:rsidRDefault="0040470F" w:rsidP="0011661F">
      <w:pPr>
        <w:pStyle w:val="FigureTitle"/>
      </w:pPr>
      <w:r>
        <w:t xml:space="preserve">Figure </w:t>
      </w:r>
      <w:r w:rsidR="0058077A" w:rsidRPr="00A75EE5">
        <w:t>A</w:t>
      </w:r>
      <w:r>
        <w:t xml:space="preserve">.5-1: </w:t>
      </w:r>
      <w:r w:rsidR="00A64F7D" w:rsidRPr="00A75EE5">
        <w:t>Medical Device Monitoring Workflow Process</w:t>
      </w:r>
    </w:p>
    <w:p w14:paraId="7ECDA689" w14:textId="78654AA7" w:rsidR="00A64F7D" w:rsidRPr="00A75EE5" w:rsidRDefault="0040470F" w:rsidP="0098740D">
      <w:pPr>
        <w:pStyle w:val="BodyText"/>
        <w:rPr>
          <w:b/>
        </w:rPr>
      </w:pPr>
      <w:r>
        <w:t>Figure</w:t>
      </w:r>
      <w:r w:rsidRPr="00A75EE5">
        <w:t xml:space="preserve"> </w:t>
      </w:r>
      <w:r w:rsidR="008E6C2D" w:rsidRPr="00A75EE5">
        <w:t>A</w:t>
      </w:r>
      <w:r>
        <w:t xml:space="preserve">.5-1 </w:t>
      </w:r>
      <w:r w:rsidR="0091025F" w:rsidRPr="00A75EE5">
        <w:t xml:space="preserve">provides a sequence diagram of the three </w:t>
      </w:r>
      <w:r w:rsidR="00F0223E" w:rsidRPr="00A75EE5">
        <w:t>a</w:t>
      </w:r>
      <w:r w:rsidR="0091025F" w:rsidRPr="00A75EE5">
        <w:t xml:space="preserve">ctors in the profile and how those </w:t>
      </w:r>
      <w:r w:rsidR="00F0223E" w:rsidRPr="00A75EE5">
        <w:t>a</w:t>
      </w:r>
      <w:r w:rsidR="0091025F" w:rsidRPr="00A75EE5">
        <w:t>ctors are associated to the Use Cases and the transactions that occur during each Use Case</w:t>
      </w:r>
      <w:r w:rsidR="00BB416E" w:rsidRPr="00A75EE5">
        <w:t xml:space="preserve">. </w:t>
      </w:r>
    </w:p>
    <w:p w14:paraId="327AD72C" w14:textId="77777777" w:rsidR="00A64F7D" w:rsidRPr="00A75EE5" w:rsidRDefault="00A64F7D">
      <w:pPr>
        <w:pStyle w:val="BodyText"/>
      </w:pPr>
    </w:p>
    <w:p w14:paraId="2D9D8123" w14:textId="77777777" w:rsidR="00CF283F" w:rsidRPr="00A75EE5" w:rsidRDefault="00CF283F" w:rsidP="008D7642">
      <w:pPr>
        <w:pStyle w:val="PartTitle"/>
      </w:pPr>
      <w:bookmarkStart w:id="122" w:name="_Toc336000611"/>
      <w:bookmarkStart w:id="123" w:name="_Toc492638921"/>
      <w:bookmarkEnd w:id="122"/>
      <w:r w:rsidRPr="00A75EE5">
        <w:lastRenderedPageBreak/>
        <w:t xml:space="preserve">Volume 2 </w:t>
      </w:r>
      <w:r w:rsidR="008D7642" w:rsidRPr="00A75EE5">
        <w:t xml:space="preserve">– </w:t>
      </w:r>
      <w:r w:rsidRPr="00A75EE5">
        <w:t>Transactions</w:t>
      </w:r>
      <w:bookmarkEnd w:id="123"/>
    </w:p>
    <w:p w14:paraId="0E6FE081" w14:textId="60EDD53D" w:rsidR="00303E20" w:rsidRPr="00A75EE5" w:rsidRDefault="00303E20" w:rsidP="008E441F">
      <w:pPr>
        <w:pStyle w:val="EditorInstructions"/>
      </w:pPr>
      <w:bookmarkStart w:id="124" w:name="_Toc75083611"/>
      <w:r w:rsidRPr="00A75EE5">
        <w:t xml:space="preserve">Add </w:t>
      </w:r>
      <w:r w:rsidR="00A41495">
        <w:t xml:space="preserve">new </w:t>
      </w:r>
      <w:r w:rsidR="006B14F5" w:rsidRPr="00A75EE5">
        <w:t>Section</w:t>
      </w:r>
      <w:r w:rsidR="00A41495">
        <w:t>s</w:t>
      </w:r>
      <w:r w:rsidRPr="00A75EE5">
        <w:t xml:space="preserve"> 3.</w:t>
      </w:r>
      <w:bookmarkEnd w:id="124"/>
      <w:r w:rsidR="007B451F">
        <w:t>50</w:t>
      </w:r>
      <w:r w:rsidR="007B451F" w:rsidRPr="00A75EE5">
        <w:t xml:space="preserve"> </w:t>
      </w:r>
      <w:r w:rsidR="00A41495">
        <w:t>through 3.54</w:t>
      </w:r>
    </w:p>
    <w:p w14:paraId="75045E98" w14:textId="1F1A66A5" w:rsidR="00956ABB" w:rsidRPr="00A75EE5" w:rsidRDefault="00956ABB" w:rsidP="00956ABB">
      <w:pPr>
        <w:pStyle w:val="Heading2"/>
        <w:numPr>
          <w:ilvl w:val="0"/>
          <w:numId w:val="0"/>
        </w:numPr>
        <w:rPr>
          <w:noProof w:val="0"/>
        </w:rPr>
      </w:pPr>
      <w:bookmarkStart w:id="125" w:name="_Toc492638922"/>
      <w:r w:rsidRPr="00A75EE5">
        <w:rPr>
          <w:noProof w:val="0"/>
        </w:rPr>
        <w:t>3.</w:t>
      </w:r>
      <w:r w:rsidR="007B451F">
        <w:rPr>
          <w:noProof w:val="0"/>
        </w:rPr>
        <w:t>50</w:t>
      </w:r>
      <w:r w:rsidR="00D97D1B" w:rsidRPr="00A75EE5">
        <w:rPr>
          <w:noProof w:val="0"/>
        </w:rPr>
        <w:t xml:space="preserve"> Register Medical Device </w:t>
      </w:r>
      <w:r w:rsidRPr="00A75EE5">
        <w:rPr>
          <w:noProof w:val="0"/>
        </w:rPr>
        <w:t>[</w:t>
      </w:r>
      <w:r w:rsidR="00D172A3" w:rsidRPr="00A75EE5">
        <w:rPr>
          <w:noProof w:val="0"/>
        </w:rPr>
        <w:t>PCC-</w:t>
      </w:r>
      <w:r w:rsidR="00930AE4" w:rsidRPr="00A75EE5">
        <w:rPr>
          <w:noProof w:val="0"/>
        </w:rPr>
        <w:t>50</w:t>
      </w:r>
      <w:r w:rsidRPr="00A75EE5">
        <w:rPr>
          <w:noProof w:val="0"/>
        </w:rPr>
        <w:t>]</w:t>
      </w:r>
      <w:bookmarkEnd w:id="125"/>
    </w:p>
    <w:p w14:paraId="43ADF417" w14:textId="52E0877B" w:rsidR="00956ABB" w:rsidRPr="00A75EE5" w:rsidRDefault="00956ABB" w:rsidP="00956ABB">
      <w:pPr>
        <w:pStyle w:val="Heading3"/>
        <w:numPr>
          <w:ilvl w:val="0"/>
          <w:numId w:val="0"/>
        </w:numPr>
        <w:rPr>
          <w:noProof w:val="0"/>
        </w:rPr>
      </w:pPr>
      <w:bookmarkStart w:id="126" w:name="_Toc492638923"/>
      <w:r w:rsidRPr="00A75EE5">
        <w:rPr>
          <w:noProof w:val="0"/>
        </w:rPr>
        <w:t>3.</w:t>
      </w:r>
      <w:r w:rsidR="007B451F">
        <w:rPr>
          <w:noProof w:val="0"/>
        </w:rPr>
        <w:t>50</w:t>
      </w:r>
      <w:r w:rsidRPr="00A75EE5">
        <w:rPr>
          <w:noProof w:val="0"/>
        </w:rPr>
        <w:t>.1 Scope</w:t>
      </w:r>
      <w:bookmarkEnd w:id="126"/>
    </w:p>
    <w:p w14:paraId="77BB82F0" w14:textId="1ACB86E6" w:rsidR="00D97D1B" w:rsidRPr="00A75EE5" w:rsidRDefault="00D97D1B">
      <w:pPr>
        <w:pStyle w:val="BodyText"/>
      </w:pPr>
      <w:r w:rsidRPr="00A75EE5">
        <w:t xml:space="preserve">This transaction is </w:t>
      </w:r>
      <w:r w:rsidRPr="00A75EE5">
        <w:rPr>
          <w:rFonts w:eastAsia="Verdana"/>
        </w:rPr>
        <w:t>intended to record information about a device identity (e.g., UDI) and associate it with a patient from data acquired directly at the point-of-care and report it to the enterprise system. This transaction relies on patient and device identity information scanned/entered at the point-of-care by the front-line clinicians</w:t>
      </w:r>
      <w:r w:rsidR="00BB416E" w:rsidRPr="00A75EE5">
        <w:rPr>
          <w:rFonts w:eastAsia="Verdana"/>
        </w:rPr>
        <w:t xml:space="preserve">. </w:t>
      </w:r>
    </w:p>
    <w:p w14:paraId="6F9B20C1" w14:textId="0ABA54BA" w:rsidR="00956ABB" w:rsidRPr="00A75EE5" w:rsidRDefault="00956ABB" w:rsidP="00956ABB">
      <w:pPr>
        <w:pStyle w:val="Heading3"/>
        <w:numPr>
          <w:ilvl w:val="0"/>
          <w:numId w:val="0"/>
        </w:numPr>
        <w:rPr>
          <w:noProof w:val="0"/>
        </w:rPr>
      </w:pPr>
      <w:bookmarkStart w:id="127" w:name="_Toc492638924"/>
      <w:r w:rsidRPr="00A75EE5">
        <w:rPr>
          <w:noProof w:val="0"/>
        </w:rPr>
        <w:t>3.</w:t>
      </w:r>
      <w:r w:rsidR="007B451F">
        <w:rPr>
          <w:noProof w:val="0"/>
        </w:rPr>
        <w:t>50</w:t>
      </w:r>
      <w:r w:rsidRPr="00A75EE5">
        <w:rPr>
          <w:noProof w:val="0"/>
        </w:rPr>
        <w:t>.2 Actor Roles</w:t>
      </w:r>
      <w:bookmarkEnd w:id="127"/>
    </w:p>
    <w:p w14:paraId="2D4477C9" w14:textId="77777777" w:rsidR="00D97D1B" w:rsidRPr="00A75EE5" w:rsidRDefault="00D97D1B" w:rsidP="0098740D">
      <w:pPr>
        <w:pStyle w:val="BodyText"/>
        <w:rPr>
          <w:rFonts w:eastAsia="Verdana"/>
        </w:rPr>
      </w:pPr>
      <w:r w:rsidRPr="00A75EE5">
        <w:rPr>
          <w:rFonts w:eastAsia="Verdana"/>
        </w:rPr>
        <w:t>The following dia</w:t>
      </w:r>
      <w:r w:rsidR="00C07AA3" w:rsidRPr="00A75EE5">
        <w:rPr>
          <w:rFonts w:eastAsia="Verdana"/>
        </w:rPr>
        <w:t>gram identifies the transaction</w:t>
      </w:r>
      <w:r w:rsidRPr="00A75EE5">
        <w:rPr>
          <w:rFonts w:eastAsia="Verdana"/>
        </w:rPr>
        <w:t xml:space="preserve"> and actors participating in this transaction.</w:t>
      </w:r>
    </w:p>
    <w:p w14:paraId="36B4349C" w14:textId="77777777" w:rsidR="00956ABB" w:rsidRPr="00A75EE5" w:rsidRDefault="00956ABB" w:rsidP="0098740D">
      <w:pPr>
        <w:pStyle w:val="BodyText"/>
      </w:pPr>
    </w:p>
    <w:p w14:paraId="3A530F4D" w14:textId="49A5EF74" w:rsidR="00956ABB" w:rsidRPr="00A75EE5" w:rsidRDefault="00FB4B9D">
      <w:pPr>
        <w:pStyle w:val="BodyText"/>
        <w:jc w:val="center"/>
      </w:pPr>
      <w:r w:rsidRPr="00A75EE5">
        <w:rPr>
          <w:noProof/>
        </w:rPr>
        <mc:AlternateContent>
          <mc:Choice Requires="wpc">
            <w:drawing>
              <wp:inline distT="0" distB="0" distL="0" distR="0" wp14:anchorId="5F06DD25" wp14:editId="4798BD60">
                <wp:extent cx="3726180" cy="1539240"/>
                <wp:effectExtent l="3810" t="0" r="3810" b="0"/>
                <wp:docPr id="893" name="Canvas 8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2" name="Oval 68"/>
                        <wps:cNvSpPr>
                          <a:spLocks noChangeArrowheads="1"/>
                        </wps:cNvSpPr>
                        <wps:spPr bwMode="auto">
                          <a:xfrm>
                            <a:off x="1268727" y="894723"/>
                            <a:ext cx="1379230" cy="496513"/>
                          </a:xfrm>
                          <a:prstGeom prst="ellipse">
                            <a:avLst/>
                          </a:prstGeom>
                          <a:solidFill>
                            <a:srgbClr val="FFFFFF"/>
                          </a:solidFill>
                          <a:ln w="9525">
                            <a:solidFill>
                              <a:srgbClr val="000000"/>
                            </a:solidFill>
                            <a:round/>
                            <a:headEnd/>
                            <a:tailEnd/>
                          </a:ln>
                        </wps:spPr>
                        <wps:txbx>
                          <w:txbxContent>
                            <w:p w14:paraId="7EC368A2" w14:textId="1002D444" w:rsidR="007C6B36" w:rsidRDefault="007C6B36" w:rsidP="00D97D1B">
                              <w:pPr>
                                <w:jc w:val="center"/>
                                <w:rPr>
                                  <w:sz w:val="18"/>
                                </w:rPr>
                              </w:pPr>
                              <w:r w:rsidRPr="005A715E">
                                <w:rPr>
                                  <w:b/>
                                  <w:sz w:val="18"/>
                                </w:rPr>
                                <w:t>Register Medical Device</w:t>
                              </w:r>
                              <w:r>
                                <w:rPr>
                                  <w:b/>
                                  <w:sz w:val="18"/>
                                </w:rPr>
                                <w:t xml:space="preserve"> [PCC-50]</w:t>
                              </w:r>
                            </w:p>
                          </w:txbxContent>
                        </wps:txbx>
                        <wps:bodyPr rot="0" vert="horz" wrap="square" lIns="0" tIns="9144" rIns="0" bIns="9144" anchor="t" anchorCtr="0" upright="1">
                          <a:noAutofit/>
                        </wps:bodyPr>
                      </wps:wsp>
                      <wps:wsp>
                        <wps:cNvPr id="1063" name="Text Box 69"/>
                        <wps:cNvSpPr txBox="1">
                          <a:spLocks noChangeArrowheads="1"/>
                        </wps:cNvSpPr>
                        <wps:spPr bwMode="auto">
                          <a:xfrm>
                            <a:off x="171604" y="168304"/>
                            <a:ext cx="974921" cy="457312"/>
                          </a:xfrm>
                          <a:prstGeom prst="rect">
                            <a:avLst/>
                          </a:prstGeom>
                          <a:solidFill>
                            <a:srgbClr val="FFFFFF"/>
                          </a:solidFill>
                          <a:ln w="9525">
                            <a:solidFill>
                              <a:srgbClr val="000000"/>
                            </a:solidFill>
                            <a:miter lim="800000"/>
                            <a:headEnd/>
                            <a:tailEnd/>
                          </a:ln>
                        </wps:spPr>
                        <wps:txbx>
                          <w:txbxContent>
                            <w:p w14:paraId="41ABAD32" w14:textId="77034FBF" w:rsidR="007C6B36" w:rsidRDefault="007C6B36" w:rsidP="0098740D">
                              <w:pPr>
                                <w:jc w:val="center"/>
                                <w:rPr>
                                  <w:sz w:val="18"/>
                                </w:rPr>
                              </w:pPr>
                              <w:r w:rsidRPr="005A715E">
                                <w:rPr>
                                  <w:b/>
                                  <w:sz w:val="18"/>
                                </w:rPr>
                                <w:t>Medical Device Reporter</w:t>
                              </w:r>
                            </w:p>
                          </w:txbxContent>
                        </wps:txbx>
                        <wps:bodyPr rot="0" vert="horz" wrap="square" lIns="91440" tIns="45720" rIns="91440" bIns="45720" anchor="t" anchorCtr="0" upright="1">
                          <a:noAutofit/>
                        </wps:bodyPr>
                      </wps:wsp>
                      <wps:wsp>
                        <wps:cNvPr id="1064" name="Line 70"/>
                        <wps:cNvCnPr>
                          <a:cxnSpLocks noChangeShapeType="1"/>
                        </wps:cNvCnPr>
                        <wps:spPr bwMode="auto">
                          <a:xfrm>
                            <a:off x="1086323" y="625616"/>
                            <a:ext cx="352408" cy="3408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5" name="Text Box 71"/>
                        <wps:cNvSpPr txBox="1">
                          <a:spLocks noChangeArrowheads="1"/>
                        </wps:cNvSpPr>
                        <wps:spPr bwMode="auto">
                          <a:xfrm>
                            <a:off x="2648157" y="168304"/>
                            <a:ext cx="914620" cy="457312"/>
                          </a:xfrm>
                          <a:prstGeom prst="rect">
                            <a:avLst/>
                          </a:prstGeom>
                          <a:solidFill>
                            <a:srgbClr val="FFFFFF"/>
                          </a:solidFill>
                          <a:ln w="9525">
                            <a:solidFill>
                              <a:srgbClr val="000000"/>
                            </a:solidFill>
                            <a:miter lim="800000"/>
                            <a:headEnd/>
                            <a:tailEnd/>
                          </a:ln>
                        </wps:spPr>
                        <wps:txbx>
                          <w:txbxContent>
                            <w:p w14:paraId="052645E5" w14:textId="0E52E729" w:rsidR="007C6B36" w:rsidRDefault="007C6B36"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1066" name="Line 72"/>
                        <wps:cNvCnPr>
                          <a:cxnSpLocks noChangeShapeType="1"/>
                        </wps:cNvCnPr>
                        <wps:spPr bwMode="auto">
                          <a:xfrm flipH="1">
                            <a:off x="2450453" y="625516"/>
                            <a:ext cx="197504" cy="3409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06DD25" id="Canvas 893" o:spid="_x0000_s1190" editas="canvas" style="width:293.4pt;height:121.2pt;mso-position-horizontal-relative:char;mso-position-vertical-relative:line" coordsize="37261,15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">
                <v:shape id="_x0000_s1191" type="#_x0000_t75" style="position:absolute;width:37261;height:15392;visibility:visible;mso-wrap-style:square">
                  <v:fill o:detectmouseclick="t"/>
                  <v:path o:connecttype="none"/>
                </v:shape>
                <v:oval id="Oval 68" o:spid="_x0000_s1192" style="position:absolute;left:12687;top:8947;width:13792;height:4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gr8QA&#10;AADdAAAADwAAAGRycy9kb3ducmV2LnhtbERP32vCMBB+F/wfwg32IjO1aDe6piIOYcwndbDXoznb&#10;sOZSmkyz/34RBr7dx/fzqnW0vbjQ6I1jBYt5BoK4cdpwq+DztHt6AeEDssbeMSn4JQ/rejqpsNTu&#10;yge6HEMrUgj7EhV0IQyllL7pyKKfu4E4cWc3WgwJjq3UI15TuO1lnmWFtGg4NXQ40Laj5vv4YxUs&#10;h02xiou9mX2c355X7uuwy01U6vEhbl5BBIrhLv53v+s0PytyuH2TTpD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roK/EAAAA3QAAAA8AAAAAAAAAAAAAAAAAmAIAAGRycy9k&#10;b3ducmV2LnhtbFBLBQYAAAAABAAEAPUAAACJAwAAAAA=&#10;">
                  <v:textbox inset="0,.72pt,0,.72pt">
                    <w:txbxContent>
                      <w:p w14:paraId="7EC368A2" w14:textId="1002D444" w:rsidR="007C6B36" w:rsidRDefault="007C6B36" w:rsidP="00D97D1B">
                        <w:pPr>
                          <w:jc w:val="center"/>
                          <w:rPr>
                            <w:sz w:val="18"/>
                          </w:rPr>
                        </w:pPr>
                        <w:r w:rsidRPr="005A715E">
                          <w:rPr>
                            <w:b/>
                            <w:sz w:val="18"/>
                          </w:rPr>
                          <w:t>Register Medical Device</w:t>
                        </w:r>
                        <w:r>
                          <w:rPr>
                            <w:b/>
                            <w:sz w:val="18"/>
                          </w:rPr>
                          <w:t xml:space="preserve"> [PCC-50]</w:t>
                        </w:r>
                      </w:p>
                    </w:txbxContent>
                  </v:textbox>
                </v:oval>
                <v:shape id="Text Box 69" o:spid="_x0000_s1193" type="#_x0000_t202" style="position:absolute;left:1716;top:1683;width:9749;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s+sQA&#10;AADdAAAADwAAAGRycy9kb3ducmV2LnhtbERPTWvCQBC9C/0Pywi9iG5aS7Spq0hB0ZtV0euQHZNg&#10;djbubmP677tCobd5vM+ZLTpTi5acrywreBklIIhzqysuFBwPq+EUhA/IGmvLpOCHPCzmT70ZZtre&#10;+YvafShEDGGfoYIyhCaT0uclGfQj2xBH7mKdwRChK6R2eI/hppavSZJKgxXHhhIb+iwpv+6/jYLp&#10;26Y9++14d8rTS/0eBpN2fXNKPfe75QeIQF34F/+5NzrOT9IxPL6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ybPrEAAAA3QAAAA8AAAAAAAAAAAAAAAAAmAIAAGRycy9k&#10;b3ducmV2LnhtbFBLBQYAAAAABAAEAPUAAACJAwAAAAA=&#10;">
                  <v:textbox>
                    <w:txbxContent>
                      <w:p w14:paraId="41ABAD32" w14:textId="77034FBF" w:rsidR="007C6B36" w:rsidRDefault="007C6B36" w:rsidP="0098740D">
                        <w:pPr>
                          <w:jc w:val="center"/>
                          <w:rPr>
                            <w:sz w:val="18"/>
                          </w:rPr>
                        </w:pPr>
                        <w:r w:rsidRPr="005A715E">
                          <w:rPr>
                            <w:b/>
                            <w:sz w:val="18"/>
                          </w:rPr>
                          <w:t>Medical Device Reporter</w:t>
                        </w:r>
                      </w:p>
                    </w:txbxContent>
                  </v:textbox>
                </v:shape>
                <v:line id="Line 70" o:spid="_x0000_s1194" style="position:absolute;visibility:visible;mso-wrap-style:square" from="10863,6256" to="14387,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qOMUAAADdAAAADwAAAGRycy9kb3ducmV2LnhtbERPS2vCQBC+F/oflhF6qxvbEiS6irQU&#10;1IPUB+hxzI5JbHY27K5J+u+7QqG3+fieM533phYtOV9ZVjAaJiCIc6srLhQc9p/PYxA+IGusLZOC&#10;H/Iwnz0+TDHTtuMttbtQiBjCPkMFZQhNJqXPSzLoh7YhjtzFOoMhQldI7bCL4aaWL0mSSoMVx4YS&#10;G3ovKf/e3YyCzetX2i5W62V/XKXn/GN7Pl07p9TToF9MQATqw7/4z73UcX6SvsH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pqOMUAAADdAAAADwAAAAAAAAAA&#10;AAAAAAChAgAAZHJzL2Rvd25yZXYueG1sUEsFBgAAAAAEAAQA+QAAAJMDAAAAAA==&#10;"/>
                <v:shape id="Text Box 71" o:spid="_x0000_s1195" type="#_x0000_t202" style="position:absolute;left:26481;top:1683;width:9146;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dRFcQA&#10;AADdAAAADwAAAGRycy9kb3ducmV2LnhtbERPTWvCQBC9C/0PyxS8lLqxtdGmrlIEi95aFXsdsmMS&#10;mp2Nu2uM/94VCt7m8T5nOu9MLVpyvrKsYDhIQBDnVldcKNhtl88TED4ga6wtk4ILeZjPHnpTzLQ9&#10;8w+1m1CIGMI+QwVlCE0mpc9LMugHtiGO3ME6gyFCV0jt8BzDTS1fkiSVBiuODSU2tCgp/9ucjILJ&#10;aNX++vXr9z5PD/V7eBq3X0enVP+x+/wAEagLd/G/e6Xj/CR9g9s38QQ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XURXEAAAA3QAAAA8AAAAAAAAAAAAAAAAAmAIAAGRycy9k&#10;b3ducmV2LnhtbFBLBQYAAAAABAAEAPUAAACJAwAAAAA=&#10;">
                  <v:textbox>
                    <w:txbxContent>
                      <w:p w14:paraId="052645E5" w14:textId="0E52E729" w:rsidR="007C6B36" w:rsidRDefault="007C6B36" w:rsidP="0098740D">
                        <w:pPr>
                          <w:jc w:val="center"/>
                          <w:rPr>
                            <w:sz w:val="18"/>
                          </w:rPr>
                        </w:pPr>
                        <w:r w:rsidRPr="005A715E">
                          <w:rPr>
                            <w:b/>
                            <w:sz w:val="18"/>
                          </w:rPr>
                          <w:t>Medical Device Server</w:t>
                        </w:r>
                      </w:p>
                    </w:txbxContent>
                  </v:textbox>
                </v:shape>
                <v:line id="Line 72" o:spid="_x0000_s1196" style="position:absolute;flip:x;visibility:visible;mso-wrap-style:square" from="24504,6255" to="26479,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8hK8UAAADdAAAADwAAAGRycy9kb3ducmV2LnhtbERPTWsCMRC9C/0PYQpepGYtZbGrUUQo&#10;9OCltqz0Nm6mm2U3k22S6vrvjVDwNo/3Ocv1YDtxIh8axwpm0wwEceV0w7WCr8+3pzmIEJE1do5J&#10;wYUCrFcPoyUW2p35g077WIsUwqFABSbGvpAyVIYshqnriRP347zFmKCvpfZ4TuG2k89ZlkuLDacG&#10;gz1tDVXt/s8qkPPd5Ndvji9t2R4Or6asyv57p9T4cdgsQEQa4l38737XaX6W53D7Jp0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8hK8UAAADdAAAADwAAAAAAAAAA&#10;AAAAAAChAgAAZHJzL2Rvd25yZXYueG1sUEsFBgAAAAAEAAQA+QAAAJMDAAAAAA==&#10;"/>
                <w10:anchorlock/>
              </v:group>
            </w:pict>
          </mc:Fallback>
        </mc:AlternateContent>
      </w:r>
    </w:p>
    <w:p w14:paraId="1F7ED384" w14:textId="29510B49" w:rsidR="00956ABB" w:rsidRPr="00A75EE5" w:rsidRDefault="00956ABB" w:rsidP="00956ABB">
      <w:pPr>
        <w:pStyle w:val="FigureTitle"/>
      </w:pPr>
      <w:r w:rsidRPr="00A75EE5">
        <w:t>Figure 3.</w:t>
      </w:r>
      <w:r w:rsidR="007B451F">
        <w:t>50</w:t>
      </w:r>
      <w:r w:rsidRPr="00A75EE5">
        <w:t>.2-1: Use Case Diagram</w:t>
      </w:r>
    </w:p>
    <w:p w14:paraId="16189300" w14:textId="252AAD56" w:rsidR="00956ABB" w:rsidRPr="00A75EE5" w:rsidRDefault="00956ABB" w:rsidP="00956ABB">
      <w:pPr>
        <w:pStyle w:val="TableTitle"/>
      </w:pPr>
      <w:r w:rsidRPr="00A75EE5">
        <w:t>Table 3.</w:t>
      </w:r>
      <w:r w:rsidR="007B451F">
        <w:t>50</w:t>
      </w:r>
      <w:r w:rsidRPr="00A75EE5">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D97D1B" w:rsidRPr="00A75EE5" w14:paraId="0B5613B0" w14:textId="77777777" w:rsidTr="003A78D9">
        <w:tc>
          <w:tcPr>
            <w:tcW w:w="1008" w:type="dxa"/>
            <w:shd w:val="clear" w:color="auto" w:fill="auto"/>
          </w:tcPr>
          <w:p w14:paraId="47CC24BE" w14:textId="77777777" w:rsidR="00D97D1B" w:rsidRPr="00A75EE5" w:rsidRDefault="00D97D1B" w:rsidP="003A78D9">
            <w:pPr>
              <w:pStyle w:val="BodyText"/>
              <w:rPr>
                <w:b/>
              </w:rPr>
            </w:pPr>
            <w:r w:rsidRPr="00A75EE5">
              <w:rPr>
                <w:b/>
              </w:rPr>
              <w:t>Actor:</w:t>
            </w:r>
          </w:p>
        </w:tc>
        <w:tc>
          <w:tcPr>
            <w:tcW w:w="8568" w:type="dxa"/>
            <w:shd w:val="clear" w:color="auto" w:fill="auto"/>
          </w:tcPr>
          <w:p w14:paraId="7DAA5A45" w14:textId="77777777" w:rsidR="00D97D1B" w:rsidRPr="00A75EE5" w:rsidRDefault="00D97D1B" w:rsidP="003A78D9">
            <w:pPr>
              <w:pStyle w:val="BodyText"/>
            </w:pPr>
            <w:r w:rsidRPr="00A75EE5">
              <w:t>Medical Device Reporter</w:t>
            </w:r>
          </w:p>
        </w:tc>
      </w:tr>
      <w:tr w:rsidR="00D97D1B" w:rsidRPr="00A75EE5" w14:paraId="4CF4B1EA" w14:textId="77777777" w:rsidTr="003A78D9">
        <w:tc>
          <w:tcPr>
            <w:tcW w:w="1008" w:type="dxa"/>
            <w:shd w:val="clear" w:color="auto" w:fill="auto"/>
          </w:tcPr>
          <w:p w14:paraId="003DFBEB" w14:textId="77777777" w:rsidR="00D97D1B" w:rsidRPr="00A75EE5" w:rsidRDefault="00D97D1B" w:rsidP="003A78D9">
            <w:pPr>
              <w:pStyle w:val="BodyText"/>
              <w:rPr>
                <w:b/>
              </w:rPr>
            </w:pPr>
            <w:r w:rsidRPr="00A75EE5">
              <w:rPr>
                <w:b/>
              </w:rPr>
              <w:t>Role:</w:t>
            </w:r>
          </w:p>
        </w:tc>
        <w:tc>
          <w:tcPr>
            <w:tcW w:w="8568" w:type="dxa"/>
            <w:shd w:val="clear" w:color="auto" w:fill="auto"/>
          </w:tcPr>
          <w:p w14:paraId="64F60397" w14:textId="77777777" w:rsidR="00D97D1B" w:rsidRPr="00A75EE5" w:rsidRDefault="00D97D1B" w:rsidP="003A78D9">
            <w:pPr>
              <w:pStyle w:val="BodyText"/>
            </w:pPr>
            <w:r w:rsidRPr="00A75EE5">
              <w:t>Initiates the device registration by sending a new device record.</w:t>
            </w:r>
          </w:p>
        </w:tc>
      </w:tr>
      <w:tr w:rsidR="00D97D1B" w:rsidRPr="00A75EE5" w14:paraId="157B4647" w14:textId="77777777" w:rsidTr="003A78D9">
        <w:tc>
          <w:tcPr>
            <w:tcW w:w="1008" w:type="dxa"/>
            <w:shd w:val="clear" w:color="auto" w:fill="auto"/>
          </w:tcPr>
          <w:p w14:paraId="625A421C" w14:textId="77777777" w:rsidR="00D97D1B" w:rsidRPr="00A75EE5" w:rsidRDefault="00D97D1B" w:rsidP="003A78D9">
            <w:pPr>
              <w:pStyle w:val="BodyText"/>
              <w:rPr>
                <w:b/>
              </w:rPr>
            </w:pPr>
            <w:r w:rsidRPr="00A75EE5">
              <w:rPr>
                <w:b/>
              </w:rPr>
              <w:t>Actor:</w:t>
            </w:r>
          </w:p>
        </w:tc>
        <w:tc>
          <w:tcPr>
            <w:tcW w:w="8568" w:type="dxa"/>
            <w:shd w:val="clear" w:color="auto" w:fill="auto"/>
          </w:tcPr>
          <w:p w14:paraId="3BA71FC9" w14:textId="77777777" w:rsidR="00D97D1B" w:rsidRPr="00A75EE5" w:rsidRDefault="00D97D1B" w:rsidP="003A78D9">
            <w:pPr>
              <w:pStyle w:val="BodyText"/>
            </w:pPr>
            <w:r w:rsidRPr="00A75EE5">
              <w:t>Medical Device Server</w:t>
            </w:r>
          </w:p>
        </w:tc>
      </w:tr>
      <w:tr w:rsidR="00D97D1B" w:rsidRPr="00A75EE5" w14:paraId="791CD314" w14:textId="77777777" w:rsidTr="003A78D9">
        <w:tc>
          <w:tcPr>
            <w:tcW w:w="1008" w:type="dxa"/>
            <w:shd w:val="clear" w:color="auto" w:fill="auto"/>
          </w:tcPr>
          <w:p w14:paraId="3543C69E" w14:textId="77777777" w:rsidR="00D97D1B" w:rsidRPr="00A75EE5" w:rsidRDefault="00D97D1B" w:rsidP="003A78D9">
            <w:pPr>
              <w:pStyle w:val="BodyText"/>
              <w:rPr>
                <w:b/>
              </w:rPr>
            </w:pPr>
            <w:r w:rsidRPr="00A75EE5">
              <w:rPr>
                <w:b/>
              </w:rPr>
              <w:t>Role:</w:t>
            </w:r>
          </w:p>
        </w:tc>
        <w:tc>
          <w:tcPr>
            <w:tcW w:w="8568" w:type="dxa"/>
            <w:shd w:val="clear" w:color="auto" w:fill="auto"/>
          </w:tcPr>
          <w:p w14:paraId="0427776A" w14:textId="77777777" w:rsidR="00D97D1B" w:rsidRPr="00A75EE5" w:rsidRDefault="00D97D1B" w:rsidP="003A78D9">
            <w:pPr>
              <w:pStyle w:val="BodyText"/>
            </w:pPr>
            <w:r w:rsidRPr="00A75EE5">
              <w:t xml:space="preserve">Receives, validates, and stores the information if it’s valid. Otherwise the registration is rejected. </w:t>
            </w:r>
          </w:p>
        </w:tc>
      </w:tr>
    </w:tbl>
    <w:p w14:paraId="61DAA199" w14:textId="71489075" w:rsidR="00956ABB" w:rsidRPr="00A75EE5" w:rsidRDefault="00956ABB" w:rsidP="00D97D1B">
      <w:pPr>
        <w:pStyle w:val="Heading3"/>
        <w:numPr>
          <w:ilvl w:val="0"/>
          <w:numId w:val="0"/>
        </w:numPr>
        <w:rPr>
          <w:noProof w:val="0"/>
        </w:rPr>
      </w:pPr>
      <w:bookmarkStart w:id="128" w:name="_Toc492638925"/>
      <w:r w:rsidRPr="00A75EE5">
        <w:rPr>
          <w:noProof w:val="0"/>
        </w:rPr>
        <w:t>3.</w:t>
      </w:r>
      <w:r w:rsidR="007B451F">
        <w:rPr>
          <w:noProof w:val="0"/>
        </w:rPr>
        <w:t>50</w:t>
      </w:r>
      <w:r w:rsidRPr="00A75EE5">
        <w:rPr>
          <w:noProof w:val="0"/>
        </w:rPr>
        <w:t>.3 Referenced Standards</w:t>
      </w:r>
      <w:bookmarkEnd w:id="128"/>
    </w:p>
    <w:p w14:paraId="1B7643D3" w14:textId="63B260C8" w:rsidR="00B84D77" w:rsidRPr="00A75EE5" w:rsidRDefault="00D97D1B" w:rsidP="00B84D77">
      <w:pPr>
        <w:pStyle w:val="BodyText"/>
      </w:pPr>
      <w:r w:rsidRPr="00A75EE5">
        <w:t>This transaction uses the</w:t>
      </w:r>
      <w:r w:rsidRPr="00A75EE5">
        <w:rPr>
          <w:i/>
        </w:rPr>
        <w:t xml:space="preserve"> </w:t>
      </w:r>
      <w:r w:rsidR="00B84D77" w:rsidRPr="00A75EE5">
        <w:t xml:space="preserve">HL7 FHIR </w:t>
      </w:r>
      <w:r w:rsidR="006C3748" w:rsidRPr="00A75EE5">
        <w:t>Standard for Trial Use Release 3 (STU3)</w:t>
      </w:r>
      <w:r w:rsidR="00B84D77" w:rsidRPr="00A75EE5">
        <w:t xml:space="preserve"> </w:t>
      </w:r>
      <w:r w:rsidRPr="00A75EE5">
        <w:t>Device and Patient Resources.</w:t>
      </w:r>
    </w:p>
    <w:p w14:paraId="2314B5F1" w14:textId="07DADF01" w:rsidR="00956ABB" w:rsidRPr="00A75EE5" w:rsidRDefault="00956ABB" w:rsidP="00D97D1B">
      <w:pPr>
        <w:pStyle w:val="Heading3"/>
        <w:numPr>
          <w:ilvl w:val="0"/>
          <w:numId w:val="0"/>
        </w:numPr>
        <w:rPr>
          <w:noProof w:val="0"/>
        </w:rPr>
      </w:pPr>
      <w:bookmarkStart w:id="129" w:name="_Toc492638926"/>
      <w:r w:rsidRPr="00A75EE5">
        <w:rPr>
          <w:noProof w:val="0"/>
        </w:rPr>
        <w:lastRenderedPageBreak/>
        <w:t>3.</w:t>
      </w:r>
      <w:r w:rsidR="007B451F">
        <w:rPr>
          <w:noProof w:val="0"/>
        </w:rPr>
        <w:t>50</w:t>
      </w:r>
      <w:r w:rsidRPr="00A75EE5">
        <w:rPr>
          <w:noProof w:val="0"/>
        </w:rPr>
        <w:t>.4 Interaction Diagram</w:t>
      </w:r>
      <w:bookmarkEnd w:id="129"/>
    </w:p>
    <w:p w14:paraId="1F927017" w14:textId="79CEF2AC" w:rsidR="00D97D1B" w:rsidRPr="00A75EE5" w:rsidRDefault="00D97D1B" w:rsidP="0098740D">
      <w:pPr>
        <w:pStyle w:val="BodyText"/>
      </w:pPr>
      <w:r w:rsidRPr="00A75EE5">
        <w:t>The following is a detailed description of the actors and transactions initiated. This transaction creates a new data set (e.g., FHIR Resource) using a synchronous call (e.g., REST</w:t>
      </w:r>
      <w:r w:rsidR="008F5EE8">
        <w:t>ful</w:t>
      </w:r>
      <w:r w:rsidRPr="00A75EE5">
        <w:t xml:space="preserve"> service). </w:t>
      </w:r>
    </w:p>
    <w:p w14:paraId="4FE2E3EB" w14:textId="39C3F4E8" w:rsidR="00956ABB" w:rsidRPr="00A75EE5" w:rsidRDefault="00FB4B9D">
      <w:pPr>
        <w:pStyle w:val="BodyText"/>
      </w:pPr>
      <w:r w:rsidRPr="00A75EE5">
        <w:rPr>
          <w:noProof/>
        </w:rPr>
        <mc:AlternateContent>
          <mc:Choice Requires="wpc">
            <w:drawing>
              <wp:inline distT="0" distB="0" distL="0" distR="0" wp14:anchorId="3E283C9E" wp14:editId="0A942D75">
                <wp:extent cx="5943600" cy="5890895"/>
                <wp:effectExtent l="0" t="0" r="0" b="33655"/>
                <wp:docPr id="900" name="Canvas 9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14" name="Text Box 75"/>
                        <wps:cNvSpPr txBox="1">
                          <a:spLocks noChangeArrowheads="1"/>
                        </wps:cNvSpPr>
                        <wps:spPr bwMode="auto">
                          <a:xfrm>
                            <a:off x="1249000" y="300905"/>
                            <a:ext cx="1159500" cy="534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0C4491" w14:textId="77777777" w:rsidR="007C6B36" w:rsidRPr="00BC1D7A" w:rsidRDefault="007C6B36" w:rsidP="00D97D1B">
                              <w:pPr>
                                <w:jc w:val="center"/>
                                <w:rPr>
                                  <w:b/>
                                  <w:sz w:val="22"/>
                                  <w:szCs w:val="22"/>
                                </w:rPr>
                              </w:pPr>
                              <w:r w:rsidRPr="00BC1D7A">
                                <w:rPr>
                                  <w:b/>
                                  <w:sz w:val="22"/>
                                  <w:szCs w:val="22"/>
                                </w:rPr>
                                <w:t>Medical Device Reporter</w:t>
                              </w:r>
                            </w:p>
                          </w:txbxContent>
                        </wps:txbx>
                        <wps:bodyPr rot="0" vert="horz" wrap="square" lIns="91440" tIns="45720" rIns="91440" bIns="45720" anchor="t" anchorCtr="0" upright="1">
                          <a:noAutofit/>
                        </wps:bodyPr>
                      </wps:wsp>
                      <wps:wsp>
                        <wps:cNvPr id="1015" name="Line 76"/>
                        <wps:cNvCnPr>
                          <a:cxnSpLocks noChangeShapeType="1"/>
                        </wps:cNvCnPr>
                        <wps:spPr bwMode="auto">
                          <a:xfrm flipH="1">
                            <a:off x="1879600" y="1546825"/>
                            <a:ext cx="600" cy="434407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16" name="Text Box 77"/>
                        <wps:cNvSpPr txBox="1">
                          <a:spLocks noChangeArrowheads="1"/>
                        </wps:cNvSpPr>
                        <wps:spPr bwMode="auto">
                          <a:xfrm>
                            <a:off x="1984800" y="1165168"/>
                            <a:ext cx="1879394" cy="400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AB63F" w14:textId="18553EFE" w:rsidR="007C6B36" w:rsidRPr="0011661F" w:rsidRDefault="007C6B36" w:rsidP="00D97D1B">
                              <w:pPr>
                                <w:rPr>
                                  <w:sz w:val="16"/>
                                  <w:szCs w:val="16"/>
                                </w:rPr>
                              </w:pPr>
                              <w:r w:rsidRPr="00A96545">
                                <w:rPr>
                                  <w:sz w:val="16"/>
                                  <w:szCs w:val="16"/>
                                </w:rPr>
                                <w:t>Re</w:t>
                              </w:r>
                              <w:r w:rsidRPr="001E1027">
                                <w:rPr>
                                  <w:sz w:val="16"/>
                                  <w:szCs w:val="16"/>
                                </w:rPr>
                                <w:t xml:space="preserve">gister Medical Device (Device, Patient) [PCC </w:t>
                              </w:r>
                              <w:r w:rsidRPr="0011661F">
                                <w:rPr>
                                  <w:sz w:val="16"/>
                                  <w:szCs w:val="16"/>
                                </w:rPr>
                                <w:t xml:space="preserve">-50] </w:t>
                              </w:r>
                            </w:p>
                          </w:txbxContent>
                        </wps:txbx>
                        <wps:bodyPr rot="0" vert="horz" wrap="square" lIns="0" tIns="0" rIns="0" bIns="0" anchor="t" anchorCtr="0" upright="1">
                          <a:noAutofit/>
                        </wps:bodyPr>
                      </wps:wsp>
                      <wps:wsp>
                        <wps:cNvPr id="1017" name="Line 78"/>
                        <wps:cNvCnPr>
                          <a:cxnSpLocks noChangeShapeType="1"/>
                        </wps:cNvCnPr>
                        <wps:spPr bwMode="auto">
                          <a:xfrm>
                            <a:off x="4089400" y="684511"/>
                            <a:ext cx="600" cy="499938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18" name="Rectangle 79"/>
                        <wps:cNvSpPr>
                          <a:spLocks noChangeArrowheads="1"/>
                        </wps:cNvSpPr>
                        <wps:spPr bwMode="auto">
                          <a:xfrm>
                            <a:off x="1808400" y="919415"/>
                            <a:ext cx="144200" cy="43149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9" name="Rectangle 80"/>
                        <wps:cNvSpPr>
                          <a:spLocks noChangeArrowheads="1"/>
                        </wps:cNvSpPr>
                        <wps:spPr bwMode="auto">
                          <a:xfrm>
                            <a:off x="4006800" y="1471924"/>
                            <a:ext cx="154900" cy="5524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20" name="Line 81"/>
                        <wps:cNvCnPr>
                          <a:cxnSpLocks noChangeShapeType="1"/>
                        </wps:cNvCnPr>
                        <wps:spPr bwMode="auto">
                          <a:xfrm>
                            <a:off x="1978000" y="1471924"/>
                            <a:ext cx="20078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1" name="Text Box 82"/>
                        <wps:cNvSpPr txBox="1">
                          <a:spLocks noChangeArrowheads="1"/>
                        </wps:cNvSpPr>
                        <wps:spPr bwMode="auto">
                          <a:xfrm>
                            <a:off x="3586400" y="291405"/>
                            <a:ext cx="1057900" cy="534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E17C4" w14:textId="77777777" w:rsidR="007C6B36" w:rsidRPr="00BC1D7A" w:rsidRDefault="007C6B36" w:rsidP="00D97D1B">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1023" name="Line 83"/>
                        <wps:cNvCnPr>
                          <a:cxnSpLocks noChangeShapeType="1"/>
                        </wps:cNvCnPr>
                        <wps:spPr bwMode="auto">
                          <a:xfrm flipH="1">
                            <a:off x="1978000" y="2023733"/>
                            <a:ext cx="20078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28" name="Text Box 84"/>
                        <wps:cNvSpPr txBox="1">
                          <a:spLocks noChangeArrowheads="1"/>
                        </wps:cNvSpPr>
                        <wps:spPr bwMode="auto">
                          <a:xfrm>
                            <a:off x="2082100" y="1727782"/>
                            <a:ext cx="1882200" cy="23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AA762" w14:textId="77777777" w:rsidR="007C6B36" w:rsidRPr="007C1AAC" w:rsidRDefault="007C6B36" w:rsidP="00D97D1B">
                              <w:pPr>
                                <w:rPr>
                                  <w:sz w:val="22"/>
                                  <w:szCs w:val="22"/>
                                </w:rPr>
                              </w:pPr>
                              <w:r>
                                <w:rPr>
                                  <w:sz w:val="16"/>
                                  <w:szCs w:val="16"/>
                                </w:rPr>
                                <w:t>HTTP status error code = 400 bad request ( )</w:t>
                              </w:r>
                            </w:p>
                          </w:txbxContent>
                        </wps:txbx>
                        <wps:bodyPr rot="0" vert="horz" wrap="square" lIns="0" tIns="0" rIns="0" bIns="0" anchor="t" anchorCtr="0" upright="1">
                          <a:noAutofit/>
                        </wps:bodyPr>
                      </wps:wsp>
                      <wpg:wgp>
                        <wpg:cNvPr id="929" name="Group 85"/>
                        <wpg:cNvGrpSpPr>
                          <a:grpSpLocks/>
                        </wpg:cNvGrpSpPr>
                        <wpg:grpSpPr bwMode="auto">
                          <a:xfrm>
                            <a:off x="1952600" y="1013416"/>
                            <a:ext cx="216500" cy="132702"/>
                            <a:chOff x="5175" y="7275"/>
                            <a:chExt cx="480" cy="405"/>
                          </a:xfrm>
                        </wpg:grpSpPr>
                        <wps:wsp>
                          <wps:cNvPr id="930" name="Line 8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31" name="Line 8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Line 8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3" name="Text Box 89"/>
                        <wps:cNvSpPr txBox="1">
                          <a:spLocks noChangeArrowheads="1"/>
                        </wps:cNvSpPr>
                        <wps:spPr bwMode="auto">
                          <a:xfrm>
                            <a:off x="2194500" y="909890"/>
                            <a:ext cx="913100" cy="30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1D349" w14:textId="77777777" w:rsidR="007C6B36" w:rsidRPr="001715F6" w:rsidRDefault="007C6B36" w:rsidP="00D97D1B">
                              <w:pPr>
                                <w:rPr>
                                  <w:sz w:val="16"/>
                                  <w:szCs w:val="16"/>
                                </w:rPr>
                              </w:pPr>
                              <w:r w:rsidRPr="001715F6">
                                <w:rPr>
                                  <w:sz w:val="16"/>
                                  <w:szCs w:val="16"/>
                                </w:rPr>
                                <w:t>Send Register Device</w:t>
                              </w:r>
                              <w:r>
                                <w:rPr>
                                  <w:sz w:val="16"/>
                                  <w:szCs w:val="16"/>
                                </w:rPr>
                                <w:t xml:space="preserve">  </w:t>
                              </w:r>
                              <w:r w:rsidRPr="001715F6">
                                <w:rPr>
                                  <w:sz w:val="16"/>
                                  <w:szCs w:val="16"/>
                                </w:rPr>
                                <w:t xml:space="preserve"> (Device, Patient)</w:t>
                              </w:r>
                            </w:p>
                            <w:p w14:paraId="20733E1C" w14:textId="77777777" w:rsidR="007C6B36" w:rsidRPr="007C1AAC" w:rsidRDefault="007C6B36" w:rsidP="00D97D1B">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934" name="Text Box 90"/>
                        <wps:cNvSpPr txBox="1">
                          <a:spLocks noChangeArrowheads="1"/>
                        </wps:cNvSpPr>
                        <wps:spPr bwMode="auto">
                          <a:xfrm>
                            <a:off x="2205900" y="2076433"/>
                            <a:ext cx="593800" cy="278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A8CE5" w14:textId="77777777" w:rsidR="007C6B36" w:rsidRPr="00D753E0" w:rsidRDefault="007C6B36" w:rsidP="00D97D1B">
                              <w:pPr>
                                <w:rPr>
                                  <w:sz w:val="16"/>
                                  <w:szCs w:val="16"/>
                                </w:rPr>
                              </w:pPr>
                              <w:r>
                                <w:rPr>
                                  <w:sz w:val="16"/>
                                  <w:szCs w:val="16"/>
                                </w:rPr>
                                <w:t>Correct Error</w:t>
                              </w:r>
                            </w:p>
                            <w:p w14:paraId="17EC07B6" w14:textId="77777777" w:rsidR="007C6B36" w:rsidRDefault="007C6B36" w:rsidP="00D97D1B"/>
                            <w:p w14:paraId="54F07CCD" w14:textId="77777777" w:rsidR="007C6B36" w:rsidRPr="007C1AAC" w:rsidRDefault="007C6B36" w:rsidP="00D97D1B">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935" name="Text Box 91"/>
                        <wps:cNvSpPr txBox="1">
                          <a:spLocks noChangeArrowheads="1"/>
                        </wps:cNvSpPr>
                        <wps:spPr bwMode="auto">
                          <a:xfrm>
                            <a:off x="4431000" y="1471924"/>
                            <a:ext cx="786700" cy="374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DDB97" w14:textId="77777777" w:rsidR="007C6B36" w:rsidRPr="007C1AAC" w:rsidRDefault="007C6B36" w:rsidP="00D97D1B">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(Device, Patient)</w:t>
                              </w:r>
                            </w:p>
                          </w:txbxContent>
                        </wps:txbx>
                        <wps:bodyPr rot="0" vert="horz" wrap="square" lIns="0" tIns="0" rIns="0" bIns="0" anchor="t" anchorCtr="0" upright="1">
                          <a:noAutofit/>
                        </wps:bodyPr>
                      </wps:wsp>
                      <wpg:wgp>
                        <wpg:cNvPr id="936" name="Group 92"/>
                        <wpg:cNvGrpSpPr>
                          <a:grpSpLocks/>
                        </wpg:cNvGrpSpPr>
                        <wpg:grpSpPr bwMode="auto">
                          <a:xfrm>
                            <a:off x="4161700" y="1546825"/>
                            <a:ext cx="216600" cy="172103"/>
                            <a:chOff x="5175" y="7275"/>
                            <a:chExt cx="480" cy="405"/>
                          </a:xfrm>
                        </wpg:grpSpPr>
                        <wps:wsp>
                          <wps:cNvPr id="937"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38"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 name="Group 96"/>
                        <wpg:cNvGrpSpPr>
                          <a:grpSpLocks/>
                        </wpg:cNvGrpSpPr>
                        <wpg:grpSpPr bwMode="auto">
                          <a:xfrm>
                            <a:off x="1960800" y="2166635"/>
                            <a:ext cx="216600" cy="132702"/>
                            <a:chOff x="5175" y="7275"/>
                            <a:chExt cx="480" cy="405"/>
                          </a:xfrm>
                        </wpg:grpSpPr>
                        <wps:wsp>
                          <wps:cNvPr id="941" name="Line 9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42" name="Line 9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3" name="Line 9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4" name="Group 100"/>
                        <wpg:cNvGrpSpPr>
                          <a:grpSpLocks/>
                        </wpg:cNvGrpSpPr>
                        <wpg:grpSpPr bwMode="auto">
                          <a:xfrm>
                            <a:off x="1978000" y="2944447"/>
                            <a:ext cx="216500" cy="132802"/>
                            <a:chOff x="5175" y="7275"/>
                            <a:chExt cx="480" cy="405"/>
                          </a:xfrm>
                        </wpg:grpSpPr>
                        <wps:wsp>
                          <wps:cNvPr id="945" name="Line 101"/>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46" name="Line 102"/>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Line 103"/>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 name="Line 104"/>
                        <wps:cNvCnPr>
                          <a:cxnSpLocks noChangeShapeType="1"/>
                        </wps:cNvCnPr>
                        <wps:spPr bwMode="auto">
                          <a:xfrm>
                            <a:off x="1978000" y="3486156"/>
                            <a:ext cx="2042100" cy="5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9" name="Text Box 107"/>
                        <wps:cNvSpPr txBox="1">
                          <a:spLocks noChangeArrowheads="1"/>
                        </wps:cNvSpPr>
                        <wps:spPr bwMode="auto">
                          <a:xfrm>
                            <a:off x="4431000" y="4613274"/>
                            <a:ext cx="950600" cy="28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2386B" w14:textId="77777777" w:rsidR="007C6B36" w:rsidRPr="001E7B81" w:rsidRDefault="007C6B36" w:rsidP="00D97D1B">
                              <w:pPr>
                                <w:rPr>
                                  <w:sz w:val="16"/>
                                  <w:szCs w:val="16"/>
                                </w:rPr>
                              </w:pPr>
                              <w:r w:rsidRPr="001E7B81">
                                <w:rPr>
                                  <w:sz w:val="16"/>
                                  <w:szCs w:val="16"/>
                                </w:rPr>
                                <w:t>S</w:t>
                              </w:r>
                              <w:r>
                                <w:rPr>
                                  <w:sz w:val="16"/>
                                  <w:szCs w:val="16"/>
                                </w:rPr>
                                <w:t>tore (Device, Pati</w:t>
                              </w:r>
                              <w:r w:rsidRPr="001E7B81">
                                <w:rPr>
                                  <w:sz w:val="16"/>
                                  <w:szCs w:val="16"/>
                                </w:rPr>
                                <w:t>e</w:t>
                              </w:r>
                              <w:r>
                                <w:rPr>
                                  <w:sz w:val="16"/>
                                  <w:szCs w:val="16"/>
                                </w:rPr>
                                <w:t>n</w:t>
                              </w:r>
                              <w:r w:rsidRPr="001E7B81">
                                <w:rPr>
                                  <w:sz w:val="16"/>
                                  <w:szCs w:val="16"/>
                                </w:rPr>
                                <w:t>t)</w:t>
                              </w:r>
                            </w:p>
                          </w:txbxContent>
                        </wps:txbx>
                        <wps:bodyPr rot="0" vert="horz" wrap="square" lIns="0" tIns="0" rIns="0" bIns="0" anchor="t" anchorCtr="0" upright="1">
                          <a:noAutofit/>
                        </wps:bodyPr>
                      </wps:wsp>
                      <wps:wsp>
                        <wps:cNvPr id="950" name="Text Box 108"/>
                        <wps:cNvSpPr txBox="1">
                          <a:spLocks noChangeArrowheads="1"/>
                        </wps:cNvSpPr>
                        <wps:spPr bwMode="auto">
                          <a:xfrm>
                            <a:off x="4431000" y="3547757"/>
                            <a:ext cx="1081400" cy="286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84AE5" w14:textId="77777777" w:rsidR="007C6B36" w:rsidRPr="001E7B81" w:rsidRDefault="007C6B36" w:rsidP="00D97D1B">
                              <w:pPr>
                                <w:rPr>
                                  <w:sz w:val="16"/>
                                  <w:szCs w:val="16"/>
                                </w:rPr>
                              </w:pPr>
                              <w:r>
                                <w:rPr>
                                  <w:sz w:val="16"/>
                                  <w:szCs w:val="16"/>
                                </w:rPr>
                                <w:t>Validate (Device, Patient)</w:t>
                              </w:r>
                            </w:p>
                            <w:p w14:paraId="1E7E1FEA" w14:textId="77777777" w:rsidR="007C6B36" w:rsidRPr="007C1AAC" w:rsidRDefault="007C6B36" w:rsidP="00D97D1B">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952" name="Text Box 109"/>
                        <wps:cNvSpPr txBox="1">
                          <a:spLocks noChangeArrowheads="1"/>
                        </wps:cNvSpPr>
                        <wps:spPr bwMode="auto">
                          <a:xfrm>
                            <a:off x="2317100" y="4970180"/>
                            <a:ext cx="1269300" cy="264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3EC9A" w14:textId="77777777" w:rsidR="007C6B36" w:rsidRPr="001E7B81" w:rsidRDefault="007C6B36" w:rsidP="00D97D1B">
                              <w:pPr>
                                <w:rPr>
                                  <w:sz w:val="16"/>
                                  <w:szCs w:val="16"/>
                                </w:rPr>
                              </w:pPr>
                              <w:r>
                                <w:rPr>
                                  <w:sz w:val="16"/>
                                  <w:szCs w:val="16"/>
                                </w:rPr>
                                <w:t>HTTP Status Code = 200 OK</w:t>
                              </w:r>
                            </w:p>
                          </w:txbxContent>
                        </wps:txbx>
                        <wps:bodyPr rot="0" vert="horz" wrap="square" lIns="0" tIns="0" rIns="0" bIns="0" anchor="t" anchorCtr="0" upright="1">
                          <a:noAutofit/>
                        </wps:bodyPr>
                      </wps:wsp>
                      <wps:wsp>
                        <wps:cNvPr id="953" name="Text Box 112"/>
                        <wps:cNvSpPr txBox="1">
                          <a:spLocks noChangeArrowheads="1"/>
                        </wps:cNvSpPr>
                        <wps:spPr bwMode="auto">
                          <a:xfrm>
                            <a:off x="2253600" y="2810545"/>
                            <a:ext cx="1031800" cy="389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2B38" w14:textId="77777777" w:rsidR="007C6B36" w:rsidRPr="001E7B81" w:rsidRDefault="007C6B36" w:rsidP="00D97D1B">
                              <w:pPr>
                                <w:rPr>
                                  <w:sz w:val="16"/>
                                  <w:szCs w:val="16"/>
                                </w:rPr>
                              </w:pPr>
                              <w:r w:rsidRPr="001715F6">
                                <w:rPr>
                                  <w:sz w:val="16"/>
                                  <w:szCs w:val="16"/>
                                </w:rPr>
                                <w:t xml:space="preserve">Send Register Device </w:t>
                              </w:r>
                              <w:r>
                                <w:rPr>
                                  <w:sz w:val="16"/>
                                  <w:szCs w:val="16"/>
                                </w:rPr>
                                <w:t xml:space="preserve">                    </w:t>
                              </w:r>
                              <w:r w:rsidRPr="001715F6">
                                <w:rPr>
                                  <w:sz w:val="16"/>
                                  <w:szCs w:val="16"/>
                                </w:rPr>
                                <w:t>(Devic</w:t>
                              </w:r>
                              <w:r>
                                <w:rPr>
                                  <w:sz w:val="16"/>
                                  <w:szCs w:val="16"/>
                                </w:rPr>
                                <w:t>e, Patient)</w:t>
                              </w:r>
                            </w:p>
                          </w:txbxContent>
                        </wps:txbx>
                        <wps:bodyPr rot="0" vert="horz" wrap="square" lIns="0" tIns="0" rIns="0" bIns="0" anchor="t" anchorCtr="0" upright="1">
                          <a:noAutofit/>
                        </wps:bodyPr>
                      </wps:wsp>
                      <wps:wsp>
                        <wps:cNvPr id="954" name="Text Box 113"/>
                        <wps:cNvSpPr txBox="1">
                          <a:spLocks noChangeArrowheads="1"/>
                        </wps:cNvSpPr>
                        <wps:spPr bwMode="auto">
                          <a:xfrm>
                            <a:off x="2001400" y="3133725"/>
                            <a:ext cx="2005400" cy="352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DF4F3" w14:textId="04C5E350" w:rsidR="007C6B36" w:rsidRPr="00A96545" w:rsidRDefault="007C6B36" w:rsidP="00D97D1B">
                              <w:pPr>
                                <w:rPr>
                                  <w:sz w:val="16"/>
                                  <w:szCs w:val="16"/>
                                </w:rPr>
                              </w:pPr>
                              <w:r w:rsidRPr="00A96545">
                                <w:rPr>
                                  <w:sz w:val="16"/>
                                  <w:szCs w:val="16"/>
                                </w:rPr>
                                <w:t xml:space="preserve">Register </w:t>
                              </w:r>
                              <w:r>
                                <w:rPr>
                                  <w:sz w:val="16"/>
                                  <w:szCs w:val="16"/>
                                </w:rPr>
                                <w:t xml:space="preserve">Medical </w:t>
                              </w:r>
                              <w:r w:rsidRPr="00A96545">
                                <w:rPr>
                                  <w:sz w:val="16"/>
                                  <w:szCs w:val="16"/>
                                </w:rPr>
                                <w:t>Device (Device, Patient) [PCC</w:t>
                              </w:r>
                              <w:r>
                                <w:rPr>
                                  <w:sz w:val="16"/>
                                  <w:szCs w:val="16"/>
                                </w:rPr>
                                <w:t>-50</w:t>
                              </w:r>
                              <w:r w:rsidRPr="00A96545">
                                <w:rPr>
                                  <w:sz w:val="16"/>
                                  <w:szCs w:val="16"/>
                                </w:rPr>
                                <w:t>]</w:t>
                              </w:r>
                            </w:p>
                            <w:p w14:paraId="6FBAEFAE" w14:textId="77777777" w:rsidR="007C6B36" w:rsidRPr="001715F6" w:rsidRDefault="007C6B36" w:rsidP="00D97D1B">
                              <w:pPr>
                                <w:rPr>
                                  <w:b/>
                                  <w:sz w:val="16"/>
                                  <w:szCs w:val="16"/>
                                </w:rPr>
                              </w:pPr>
                              <w:r w:rsidRPr="001715F6">
                                <w:rPr>
                                  <w:b/>
                                  <w:sz w:val="16"/>
                                  <w:szCs w:val="16"/>
                                </w:rPr>
                                <w:t>Message 1</w:t>
                              </w:r>
                            </w:p>
                          </w:txbxContent>
                        </wps:txbx>
                        <wps:bodyPr rot="0" vert="horz" wrap="square" lIns="0" tIns="0" rIns="0" bIns="0" anchor="t" anchorCtr="0" upright="1">
                          <a:noAutofit/>
                        </wps:bodyPr>
                      </wps:wsp>
                      <wps:wsp>
                        <wps:cNvPr id="955" name="Rectangle 114"/>
                        <wps:cNvSpPr>
                          <a:spLocks noChangeArrowheads="1"/>
                        </wps:cNvSpPr>
                        <wps:spPr bwMode="auto">
                          <a:xfrm>
                            <a:off x="4020100" y="3486156"/>
                            <a:ext cx="141600" cy="17482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956" name="Group 115"/>
                        <wpg:cNvGrpSpPr>
                          <a:grpSpLocks/>
                        </wpg:cNvGrpSpPr>
                        <wpg:grpSpPr bwMode="auto">
                          <a:xfrm>
                            <a:off x="4161700" y="3645559"/>
                            <a:ext cx="216600" cy="132702"/>
                            <a:chOff x="5175" y="7275"/>
                            <a:chExt cx="480" cy="405"/>
                          </a:xfrm>
                        </wpg:grpSpPr>
                        <wps:wsp>
                          <wps:cNvPr id="957" name="Line 11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59" name="Line 11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6" name="Line 11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057" name="Group 119"/>
                        <wpg:cNvGrpSpPr>
                          <a:grpSpLocks/>
                        </wpg:cNvGrpSpPr>
                        <wpg:grpSpPr bwMode="auto">
                          <a:xfrm>
                            <a:off x="4161700" y="4686976"/>
                            <a:ext cx="216600" cy="132702"/>
                            <a:chOff x="5175" y="7275"/>
                            <a:chExt cx="480" cy="405"/>
                          </a:xfrm>
                        </wpg:grpSpPr>
                        <wps:wsp>
                          <wps:cNvPr id="1058" name="Line 120"/>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9" name="Line 121"/>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0" name="Line 122"/>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061" name="Line 123"/>
                        <wps:cNvCnPr>
                          <a:cxnSpLocks noChangeShapeType="1"/>
                        </wps:cNvCnPr>
                        <wps:spPr bwMode="auto">
                          <a:xfrm flipH="1">
                            <a:off x="1952600" y="5233684"/>
                            <a:ext cx="2067500" cy="7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E283C9E" id="Canvas 900" o:spid="_x0000_s1197" editas="canvas" style="width:468pt;height:463.85pt;mso-position-horizontal-relative:char;mso-position-vertical-relative:line" coordsize="59436,58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">
                <v:shape id="_x0000_s1198" type="#_x0000_t75" style="position:absolute;width:59436;height:58908;visibility:visible;mso-wrap-style:square">
                  <v:fill o:detectmouseclick="t"/>
                  <v:path o:connecttype="none"/>
                </v:shape>
                <v:shape id="Text Box 75" o:spid="_x0000_s1199" type="#_x0000_t202" style="position:absolute;left:12490;top:3009;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nZusEA&#10;AADdAAAADwAAAGRycy9kb3ducmV2LnhtbERP24rCMBB9X/Afwgi+LDZVXC/VKCqs+OrlA6bN2Bab&#10;SWmirX9vFoR9m8O5zmrTmUo8qXGlZQWjKAZBnFldcq7gevkdzkE4j6yxskwKXuRgs+59rTDRtuUT&#10;Pc8+FyGEXYIKCu/rREqXFWTQRbYmDtzNNgZ9gE0udYNtCDeVHMfxVBosOTQUWNO+oOx+fhgFt2P7&#10;/bNo04O/zk6T6Q7LWWpfSg363XYJwlPn/8Uf91GH+fFoAn/fhB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p2brBAAAA3QAAAA8AAAAAAAAAAAAAAAAAmAIAAGRycy9kb3du&#10;cmV2LnhtbFBLBQYAAAAABAAEAPUAAACGAwAAAAA=&#10;" stroked="f">
                  <v:textbox>
                    <w:txbxContent>
                      <w:p w14:paraId="3E0C4491" w14:textId="77777777" w:rsidR="007C6B36" w:rsidRPr="00BC1D7A" w:rsidRDefault="007C6B36" w:rsidP="00D97D1B">
                        <w:pPr>
                          <w:jc w:val="center"/>
                          <w:rPr>
                            <w:b/>
                            <w:sz w:val="22"/>
                            <w:szCs w:val="22"/>
                          </w:rPr>
                        </w:pPr>
                        <w:r w:rsidRPr="00BC1D7A">
                          <w:rPr>
                            <w:b/>
                            <w:sz w:val="22"/>
                            <w:szCs w:val="22"/>
                          </w:rPr>
                          <w:t>Medical Device Reporter</w:t>
                        </w:r>
                      </w:p>
                    </w:txbxContent>
                  </v:textbox>
                </v:shape>
                <v:line id="Line 76" o:spid="_x0000_s1200" style="position:absolute;flip:x;visibility:visible;mso-wrap-style:square" from="18796,15468" to="18802,58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NqAMAAAADdAAAADwAAAGRycy9kb3ducmV2LnhtbERPTYvCMBC9L/gfwgje1lRBWapRRFRE&#10;9mLV+7QZ02IzKU3U+u83grC3ebzPmS87W4sHtb5yrGA0TEAQF05XbBScT9vvHxA+IGusHZOCF3lY&#10;Lnpfc0y1e/KRHlkwIoawT1FBGUKTSumLkiz6oWuII3d1rcUQYWukbvEZw20tx0kylRYrjg0lNrQu&#10;qbhld6sg36wu5pBfNnbMv3pnJlnOMlNq0O9WMxCBuvAv/rj3Os5PRhN4fxNPkI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TagDAAAAA3QAAAA8AAAAAAAAAAAAAAAAA&#10;oQIAAGRycy9kb3ducmV2LnhtbFBLBQYAAAAABAAEAPkAAACOAwAAAAA=&#10;">
                  <v:stroke dashstyle="dash"/>
                </v:line>
                <v:shape id="Text Box 77" o:spid="_x0000_s1201" type="#_x0000_t202" style="position:absolute;left:19848;top:11651;width:18793;height:4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KisQA&#10;AADdAAAADwAAAGRycy9kb3ducmV2LnhtbERPTWvCQBC9C/6HZQq9mV17CDV1FSkWCkJpjAeP0+yY&#10;LGZn0+yq6b/vFgre5vE+Z7keXSeuNATrWcM8UyCIa28sNxoO1dvsGUSIyAY7z6ThhwKsV9PJEgvj&#10;b1zSdR8bkUI4FKihjbEvpAx1Sw5D5nvixJ384DAmODTSDHhL4a6TT0rl0qHl1NBiT68t1ef9xWnY&#10;HLnc2u+Pr8/yVNqqWije5WetHx/GzQuISGO8i//d7ybNV/Mc/r5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kyorEAAAA3QAAAA8AAAAAAAAAAAAAAAAAmAIAAGRycy9k&#10;b3ducmV2LnhtbFBLBQYAAAAABAAEAPUAAACJAwAAAAA=&#10;" filled="f" stroked="f">
                  <v:textbox inset="0,0,0,0">
                    <w:txbxContent>
                      <w:p w14:paraId="1B7AB63F" w14:textId="18553EFE" w:rsidR="007C6B36" w:rsidRPr="0011661F" w:rsidRDefault="007C6B36" w:rsidP="00D97D1B">
                        <w:pPr>
                          <w:rPr>
                            <w:sz w:val="16"/>
                            <w:szCs w:val="16"/>
                          </w:rPr>
                        </w:pPr>
                        <w:r w:rsidRPr="00A96545">
                          <w:rPr>
                            <w:sz w:val="16"/>
                            <w:szCs w:val="16"/>
                          </w:rPr>
                          <w:t>Re</w:t>
                        </w:r>
                        <w:r w:rsidRPr="001E1027">
                          <w:rPr>
                            <w:sz w:val="16"/>
                            <w:szCs w:val="16"/>
                          </w:rPr>
                          <w:t xml:space="preserve">gister Medical Device (Device, Patient) [PCC </w:t>
                        </w:r>
                        <w:r w:rsidRPr="0011661F">
                          <w:rPr>
                            <w:sz w:val="16"/>
                            <w:szCs w:val="16"/>
                          </w:rPr>
                          <w:t xml:space="preserve">-50] </w:t>
                        </w:r>
                      </w:p>
                    </w:txbxContent>
                  </v:textbox>
                </v:shape>
                <v:line id="Line 78" o:spid="_x0000_s1202" style="position:absolute;visibility:visible;mso-wrap-style:square" from="40894,6845" to="40900,5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p+McAAADdAAAADwAAAGRycy9kb3ducmV2LnhtbESPT2vCQBDF7wW/wzJCb3VjD/0TXUWE&#10;gAdtaRTPQ3ZMotnZZHebxG/fLRR6m+G9eb83y/VoGtGT87VlBfNZAoK4sLrmUsHpmD29gfABWWNj&#10;mRTcycN6NXlYYqrtwF/U56EUMYR9igqqENpUSl9UZNDPbEsctYt1BkNcXSm1wyGGm0Y+J8mLNFhz&#10;JFTY0rai4pZ/m8gtyr3rztfbuLsc9lnH/fvH8VOpx+m4WYAINIZ/89/1Tsf6yfwVfr+JI8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DCn4xwAAAN0AAAAPAAAAAAAA&#10;AAAAAAAAAKECAABkcnMvZG93bnJldi54bWxQSwUGAAAAAAQABAD5AAAAlQMAAAAA&#10;">
                  <v:stroke dashstyle="dash"/>
                </v:line>
                <v:rect id="Rectangle 79" o:spid="_x0000_s1203" style="position:absolute;left:18084;top:9194;width:1442;height:4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yMxsUA&#10;AADdAAAADwAAAGRycy9kb3ducmV2LnhtbESPQW/CMAyF75P2HyJP2m0kMGmCQkATiGk7QrlwM41p&#10;yxqnagIUfv18mMTN1nt+7/Ns0ftGXaiLdWALw4EBRVwEV3NpYZev38agYkJ22AQmCzeKsJg/P80w&#10;c+HKG7psU6kkhGOGFqqU2kzrWFTkMQ5CSyzaMXQek6xdqV2HVwn3jR4Z86E91iwNFba0rKj43Z69&#10;hUM92uF9k38ZP1m/p58+P533K2tfX/rPKahEfXqY/6+/neCboeDK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IzGxQAAAN0AAAAPAAAAAAAAAAAAAAAAAJgCAABkcnMv&#10;ZG93bnJldi54bWxQSwUGAAAAAAQABAD1AAAAigMAAAAA&#10;"/>
                <v:rect id="Rectangle 80" o:spid="_x0000_s1204" style="position:absolute;left:40068;top:14719;width:154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pXcMA&#10;AADdAAAADwAAAGRycy9kb3ducmV2LnhtbERPTWvCQBC9F/oflin0VneTQtHoKkWxtEeNl97G7JjE&#10;ZmdDdk2iv75bEHqbx/ucxWq0jeip87VjDclEgSAunKm51HDIty9TED4gG2wck4YreVgtHx8WmBk3&#10;8I76fShFDGGfoYYqhDaT0hcVWfQT1xJH7uQ6iyHCrpSmwyGG20amSr1JizXHhgpbWldU/OwvVsOx&#10;Tg942+Ufys62r+FrzM+X743Wz0/j+xxEoDH8i+/uTxPnq2QGf9/E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ApXcMAAADdAAAADwAAAAAAAAAAAAAAAACYAgAAZHJzL2Rv&#10;d25yZXYueG1sUEsFBgAAAAAEAAQA9QAAAIgDAAAAAA==&#10;"/>
                <v:line id="Line 81" o:spid="_x0000_s1205" style="position:absolute;visibility:visible;mso-wrap-style:square" from="19780,14719" to="39858,1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dA78YAAADdAAAADwAAAGRycy9kb3ducmV2LnhtbESPT0/DMAzF70h8h8hI3Fi6HRjrlk1o&#10;1SQOgLQ/2tlrvKaicaomdOHb4wMSN1vv+b2fV5vsOzXSENvABqaTAhRxHWzLjYHTcff0AiomZItd&#10;YDLwQxE26/u7FZY23HhP4yE1SkI4lmjApdSXWsfakcc4CT2xaNcweEyyDo22A94k3Hd6VhTP2mPL&#10;0uCwp62j+uvw7Q3MXbXXc129Hz+rsZ0u8kc+XxbGPD7k1yWoRDn9m/+u36zgFzPhl29kBL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XQO/GAAAA3QAAAA8AAAAAAAAA&#10;AAAAAAAAoQIAAGRycy9kb3ducmV2LnhtbFBLBQYAAAAABAAEAPkAAACUAwAAAAA=&#10;">
                  <v:stroke endarrow="block"/>
                </v:line>
                <v:shape id="Text Box 82" o:spid="_x0000_s1206" type="#_x0000_t202" style="position:absolute;left:35864;top:2914;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wn8EA&#10;AADdAAAADwAAAGRycy9kb3ducmV2LnhtbERP24rCMBB9F/yHMIIvsk0VV9dqFBVcfPXyAdNmbIvN&#10;pDTR1r83wsK+zeFcZ7XpTCWe1LjSsoJxFIMgzqwuOVdwvRy+fkA4j6yxskwKXuRgs+73Vpho2/KJ&#10;nmefixDCLkEFhfd1IqXLCjLoIlsTB+5mG4M+wCaXusE2hJtKTuJ4Jg2WHBoKrGlfUHY/P4yC27Ed&#10;fS/a9Ndf56fpbIflPLUvpYaDbrsE4anz/+I/91GH+fFkDJ9vw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ysJ/BAAAA3QAAAA8AAAAAAAAAAAAAAAAAmAIAAGRycy9kb3du&#10;cmV2LnhtbFBLBQYAAAAABAAEAPUAAACGAwAAAAA=&#10;" stroked="f">
                  <v:textbox>
                    <w:txbxContent>
                      <w:p w14:paraId="344E17C4" w14:textId="77777777" w:rsidR="007C6B36" w:rsidRPr="00BC1D7A" w:rsidRDefault="007C6B36" w:rsidP="00D97D1B">
                        <w:pPr>
                          <w:jc w:val="center"/>
                          <w:rPr>
                            <w:b/>
                            <w:sz w:val="22"/>
                            <w:szCs w:val="22"/>
                          </w:rPr>
                        </w:pPr>
                        <w:r w:rsidRPr="00BC1D7A">
                          <w:rPr>
                            <w:b/>
                            <w:sz w:val="22"/>
                            <w:szCs w:val="22"/>
                          </w:rPr>
                          <w:t>Medical Device Server</w:t>
                        </w:r>
                      </w:p>
                    </w:txbxContent>
                  </v:textbox>
                </v:shape>
                <v:line id="Line 83" o:spid="_x0000_s1207" style="position:absolute;flip:x;visibility:visible;mso-wrap-style:square" from="19780,20237" to="39858,2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ovp8YAAADdAAAADwAAAGRycy9kb3ducmV2LnhtbESPQWvDMAyF74P+B6NCb4uTlI2S1S2j&#10;UNhhbDTpoUcRq0m2WA6xk7r/fh4MdpN473t62u6D6cVMo+ssK8iSFARxbXXHjYJzdXzcgHAeWWNv&#10;mRTcycF+t3jYYqHtjU80l74RMYRdgQpa74dCSle3ZNAldiCO2tWOBn1cx0bqEW8x3PQyT9NnabDj&#10;eKHFgQ4t1d/lZGKNp6mvQja953gJzcl+lNfPr7tSq2V4fQHhKfh/8x/9piOX5mv4/SaOIH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aL6fGAAAA3QAAAA8AAAAAAAAA&#10;AAAAAAAAoQIAAGRycy9kb3ducmV2LnhtbFBLBQYAAAAABAAEAPkAAACUAwAAAAA=&#10;">
                  <v:stroke dashstyle="dash" endarrow="block"/>
                </v:line>
                <v:shape id="Text Box 84" o:spid="_x0000_s1208" type="#_x0000_t202" style="position:absolute;left:20821;top:17277;width:18822;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NYusAA&#10;AADcAAAADwAAAGRycy9kb3ducmV2LnhtbERPTYvCMBC9L/gfwgje1lQPotUoIgqCINbuYY9jM7bB&#10;ZlKbqN1/vzkIHh/ve7HqbC2e1HrjWMFomIAgLpw2XCr4yXffUxA+IGusHZOCP/KwWva+Fphq9+KM&#10;nudQihjCPkUFVQhNKqUvKrLoh64hjtzVtRZDhG0pdYuvGG5rOU6SibRoODZU2NCmouJ2flgF61/O&#10;tuZ+vJyya2byfJbwYXJTatDv1nMQgbrwEb/de61gNo5r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NYusAAAADcAAAADwAAAAAAAAAAAAAAAACYAgAAZHJzL2Rvd25y&#10;ZXYueG1sUEsFBgAAAAAEAAQA9QAAAIUDAAAAAA==&#10;" filled="f" stroked="f">
                  <v:textbox inset="0,0,0,0">
                    <w:txbxContent>
                      <w:p w14:paraId="1B5AA762" w14:textId="77777777" w:rsidR="007C6B36" w:rsidRPr="007C1AAC" w:rsidRDefault="007C6B36" w:rsidP="00D97D1B">
                        <w:pPr>
                          <w:rPr>
                            <w:sz w:val="22"/>
                            <w:szCs w:val="22"/>
                          </w:rPr>
                        </w:pPr>
                        <w:r>
                          <w:rPr>
                            <w:sz w:val="16"/>
                            <w:szCs w:val="16"/>
                          </w:rPr>
                          <w:t>HTTP status error code = 400 bad request ( )</w:t>
                        </w:r>
                      </w:p>
                    </w:txbxContent>
                  </v:textbox>
                </v:shape>
                <v:group id="Group 85" o:spid="_x0000_s1209" style="position:absolute;left:19526;top:10134;width:2165;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line id="Line 86" o:spid="_x0000_s1210"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TKG8IAAADcAAAADwAAAGRycy9kb3ducmV2LnhtbERPy4rCMBTdC/MP4Q7MTtOZEanVtIgg&#10;DCMIvsDltbm2xeamNFGrX28WgsvDeU+zztTiSq2rLCv4HkQgiHOrKy4U7LaLfgzCeWSNtWVScCcH&#10;WfrRm2Ki7Y3XdN34QoQQdgkqKL1vEildXpJBN7ANceBOtjXoA2wLqVu8hXBTy58oGkmDFYeGEhua&#10;l5SfNxejAOX84eN1txyO90YeVrPR/vj4V+rrs5tNQHjq/Fv8cv9pBePfMD+cCUdAp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wTKG8IAAADcAAAADwAAAAAAAAAAAAAA&#10;AAChAgAAZHJzL2Rvd25yZXYueG1sUEsFBgAAAAAEAAQA+QAAAJADAAAAAA==&#10;">
                    <v:stroke startarrow="block"/>
                  </v:line>
                  <v:line id="Line 87" o:spid="_x0000_s1211"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O3tMYAAADcAAAADwAAAGRycy9kb3ducmV2LnhtbESPQWsCMRSE70L/Q3iFXkrN2hbR1Sgi&#10;CB68VGWlt+fmdbPs5mWbRN3++6ZQ8DjMzDfMfNnbVlzJh9qxgtEwA0FcOl1zpeB42LxMQISIrLF1&#10;TAp+KMBy8TCYY67djT/ouo+VSBAOOSowMXa5lKE0ZDEMXUecvC/nLcYkfSW1x1uC21a+ZtlYWqw5&#10;LRjsaG2obPYXq0BOds/ffnV+b4rmdJqaoiy6z51ST4/9agYiUh/v4f/2ViuYvo3g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jt7TGAAAA3AAAAA8AAAAAAAAA&#10;AAAAAAAAoQIAAGRycy9kb3ducmV2LnhtbFBLBQYAAAAABAAEAPkAAACUAwAAAAA=&#10;"/>
                  <v:line id="Line 88" o:spid="_x0000_s1212"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WovMYAAADcAAAADwAAAGRycy9kb3ducmV2LnhtbESPQWvCQBSE70L/w/IKvemmCqGmriIt&#10;BfUgVQvt8Zl9JrHZt2F3TeK/7xYEj8PMfMPMFr2pRUvOV5YVPI8SEMS51RUXCr4OH8MXED4ga6wt&#10;k4IreVjMHwYzzLTteEftPhQiQthnqKAMocmk9HlJBv3INsTRO1lnMETpCqkddhFuajlOklQarDgu&#10;lNjQW0n57/5iFGwnn2m7XG9W/fc6Pebvu+PPuXNKPT32y1cQgfpwD9/aK61gOhn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VqLzGAAAA3AAAAA8AAAAAAAAA&#10;AAAAAAAAoQIAAGRycy9kb3ducmV2LnhtbFBLBQYAAAAABAAEAPkAAACUAwAAAAA=&#10;"/>
                </v:group>
                <v:shape id="Text Box 89" o:spid="_x0000_s1213" type="#_x0000_t202" style="position:absolute;left:21945;top:9098;width:9131;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cFsQA&#10;AADcAAAADwAAAGRycy9kb3ducmV2LnhtbESPQWvCQBSE74L/YXlCb7pRQTS6ihQLBaEY46HH1+wz&#10;Wcy+TbNbjf++Kwgeh5n5hlltOluLK7XeOFYwHiUgiAunDZcKTvnHcA7CB2SNtWNScCcPm3W/t8JU&#10;uxtndD2GUkQI+xQVVCE0qZS+qMiiH7mGOHpn11oMUbal1C3eItzWcpIkM2nRcFyosKH3iorL8c8q&#10;2H5ztjO/Xz+H7JyZPF8kvJ9dlHobdNsliEBdeIWf7U+tYDGd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XBbEAAAA3AAAAA8AAAAAAAAAAAAAAAAAmAIAAGRycy9k&#10;b3ducmV2LnhtbFBLBQYAAAAABAAEAPUAAACJAwAAAAA=&#10;" filled="f" stroked="f">
                  <v:textbox inset="0,0,0,0">
                    <w:txbxContent>
                      <w:p w14:paraId="06E1D349" w14:textId="77777777" w:rsidR="007C6B36" w:rsidRPr="001715F6" w:rsidRDefault="007C6B36" w:rsidP="00D97D1B">
                        <w:pPr>
                          <w:rPr>
                            <w:sz w:val="16"/>
                            <w:szCs w:val="16"/>
                          </w:rPr>
                        </w:pPr>
                        <w:r w:rsidRPr="001715F6">
                          <w:rPr>
                            <w:sz w:val="16"/>
                            <w:szCs w:val="16"/>
                          </w:rPr>
                          <w:t>Send Register Device</w:t>
                        </w:r>
                        <w:r>
                          <w:rPr>
                            <w:sz w:val="16"/>
                            <w:szCs w:val="16"/>
                          </w:rPr>
                          <w:t xml:space="preserve">  </w:t>
                        </w:r>
                        <w:r w:rsidRPr="001715F6">
                          <w:rPr>
                            <w:sz w:val="16"/>
                            <w:szCs w:val="16"/>
                          </w:rPr>
                          <w:t xml:space="preserve"> (Device, Patient)</w:t>
                        </w:r>
                      </w:p>
                      <w:p w14:paraId="20733E1C" w14:textId="77777777" w:rsidR="007C6B36" w:rsidRPr="007C1AAC" w:rsidRDefault="007C6B36" w:rsidP="00D97D1B">
                        <w:pPr>
                          <w:rPr>
                            <w:sz w:val="22"/>
                            <w:szCs w:val="22"/>
                          </w:rPr>
                        </w:pPr>
                        <w:r>
                          <w:rPr>
                            <w:sz w:val="22"/>
                            <w:szCs w:val="22"/>
                          </w:rPr>
                          <w:t xml:space="preserve">Message </w:t>
                        </w:r>
                        <w:r w:rsidRPr="007C1AAC">
                          <w:rPr>
                            <w:sz w:val="22"/>
                            <w:szCs w:val="22"/>
                          </w:rPr>
                          <w:t>2</w:t>
                        </w:r>
                      </w:p>
                    </w:txbxContent>
                  </v:textbox>
                </v:shape>
                <v:shape id="Text Box 90" o:spid="_x0000_s1214" type="#_x0000_t202" style="position:absolute;left:22059;top:20764;width:593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fEYsUA&#10;AADcAAAADwAAAGRycy9kb3ducmV2LnhtbESPQWvCQBSE7wX/w/KE3urGVkRTVxFRKAhiTA89vmaf&#10;yWL2bZrdavz3riB4HGbmG2a26GwtztR641jBcJCAIC6cNlwq+M43bxMQPiBrrB2Tgit5WMx7LzNM&#10;tbtwRudDKEWEsE9RQRVCk0rpi4os+oFriKN3dK3FEGVbSt3iJcJtLd+TZCwtGo4LFTa0qqg4Hf6t&#10;guUPZ2vzt/vdZ8fM5Pk04e34pNRrv1t+ggjUhWf40f7SCqYf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8RixQAAANwAAAAPAAAAAAAAAAAAAAAAAJgCAABkcnMv&#10;ZG93bnJldi54bWxQSwUGAAAAAAQABAD1AAAAigMAAAAA&#10;" filled="f" stroked="f">
                  <v:textbox inset="0,0,0,0">
                    <w:txbxContent>
                      <w:p w14:paraId="46AA8CE5" w14:textId="77777777" w:rsidR="007C6B36" w:rsidRPr="00D753E0" w:rsidRDefault="007C6B36" w:rsidP="00D97D1B">
                        <w:pPr>
                          <w:rPr>
                            <w:sz w:val="16"/>
                            <w:szCs w:val="16"/>
                          </w:rPr>
                        </w:pPr>
                        <w:r>
                          <w:rPr>
                            <w:sz w:val="16"/>
                            <w:szCs w:val="16"/>
                          </w:rPr>
                          <w:t>Correct Error</w:t>
                        </w:r>
                      </w:p>
                      <w:p w14:paraId="17EC07B6" w14:textId="77777777" w:rsidR="007C6B36" w:rsidRDefault="007C6B36" w:rsidP="00D97D1B"/>
                      <w:p w14:paraId="54F07CCD" w14:textId="77777777" w:rsidR="007C6B36" w:rsidRPr="007C1AAC" w:rsidRDefault="007C6B36" w:rsidP="00D97D1B">
                        <w:pPr>
                          <w:rPr>
                            <w:sz w:val="22"/>
                            <w:szCs w:val="22"/>
                          </w:rPr>
                        </w:pPr>
                        <w:r>
                          <w:rPr>
                            <w:sz w:val="22"/>
                            <w:szCs w:val="22"/>
                          </w:rPr>
                          <w:t xml:space="preserve">Message </w:t>
                        </w:r>
                        <w:r w:rsidRPr="007C1AAC">
                          <w:rPr>
                            <w:sz w:val="22"/>
                            <w:szCs w:val="22"/>
                          </w:rPr>
                          <w:t>2</w:t>
                        </w:r>
                      </w:p>
                    </w:txbxContent>
                  </v:textbox>
                </v:shape>
                <v:shape id="Text Box 91" o:spid="_x0000_s1215" type="#_x0000_t202" style="position:absolute;left:44310;top:14719;width:7867;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h+cUA&#10;AADcAAAADwAAAGRycy9kb3ducmV2LnhtbESPQWvCQBSE7wX/w/KE3urGFkVTVxFRKAhiTA89vmaf&#10;yWL2bZrdavz3riB4HGbmG2a26GwtztR641jBcJCAIC6cNlwq+M43bxMQPiBrrB2Tgit5WMx7LzNM&#10;tbtwRudDKEWEsE9RQRVCk0rpi4os+oFriKN3dK3FEGVbSt3iJcJtLd+TZCwtGo4LFTa0qqg4Hf6t&#10;guUPZ2vzt/vdZ8fM5Pk04e34pNRrv1t+ggjUhWf40f7SCqYf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22H5xQAAANwAAAAPAAAAAAAAAAAAAAAAAJgCAABkcnMv&#10;ZG93bnJldi54bWxQSwUGAAAAAAQABAD1AAAAigMAAAAA&#10;" filled="f" stroked="f">
                  <v:textbox inset="0,0,0,0">
                    <w:txbxContent>
                      <w:p w14:paraId="315DDB97" w14:textId="77777777" w:rsidR="007C6B36" w:rsidRPr="007C1AAC" w:rsidRDefault="007C6B36" w:rsidP="00D97D1B">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(Device, Patient)</w:t>
                        </w:r>
                      </w:p>
                    </w:txbxContent>
                  </v:textbox>
                </v:shape>
                <v:group id="Group 92" o:spid="_x0000_s1216" style="position:absolute;left:41617;top:15468;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M0PcUAAADcAAAADwAAAGRycy9kb3ducmV2LnhtbESPQYvCMBSE78L+h/CE&#10;vWnaFcWtRhFxlz2IoC6It0fzbIvNS2liW/+9EQSPw8x8w8yXnSlFQ7UrLCuIhxEI4tTqgjMF/8ef&#10;wRSE88gaS8uk4E4OlouP3hwTbVveU3PwmQgQdgkqyL2vEildmpNBN7QVcfAutjbog6wzqWtsA9yU&#10;8iuKJtJgwWEhx4rWOaXXw80o+G2xXY3iTbO9Xtb383G8O21jUuqz361mIDx1/h1+tf+0gu/R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TND3FAAAA3AAA&#10;AA8AAAAAAAAAAAAAAAAAqgIAAGRycy9kb3ducmV2LnhtbFBLBQYAAAAABAAEAPoAAACcAwAAAAA=&#10;">
                  <v:line id="Line 93" o:spid="_x0000_s1217"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1Sb8QAAADcAAAADwAAAGRycy9kb3ducmV2LnhtbESPW4vCMBSE3xf8D+EIvq2pF7xUo4gg&#10;LCsI3sDHY3Nsi81JaaJWf70RFvZxmJlvmOm8NoW4U+Vyywo67QgEcWJ1zqmCw371PQLhPLLGwjIp&#10;eJKD+azxNcVY2wdv6b7zqQgQdjEqyLwvYyldkpFB17YlcfAutjLog6xSqSt8BLgpZDeKBtJgzmEh&#10;w5KWGSXX3c0oQLl8+dG2XvfHRyNPm8XgeH79KtVq1osJCE+1/w//tX+0gnFvCJ8z4QjI2R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7VJvxAAAANwAAAAPAAAAAAAAAAAA&#10;AAAAAKECAABkcnMvZG93bnJldi54bWxQSwUGAAAAAAQABAD5AAAAkgMAAAAA&#10;">
                    <v:stroke startarrow="block"/>
                  </v:line>
                  <v:line id="Line 94" o:spid="_x0000_s1218"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keKcQAAADcAAAADwAAAGRycy9kb3ducmV2LnhtbERPy2oCMRTdC/5DuEI3pWa0RXRqFCkI&#10;XbjxwUh3t5PrZJjJzTRJdfr3zUJweTjv5bq3rbiSD7VjBZNxBoK4dLrmSsHpuH2ZgwgRWWPrmBT8&#10;UYD1ajhYYq7djfd0PcRKpBAOOSowMXa5lKE0ZDGMXUecuIvzFmOCvpLa4y2F21ZOs2wmLdacGgx2&#10;9GGobA6/VoGc755//Ob7rSma83lhirLovnZKPY36zTuISH18iO/uT61g8Zr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2R4pxAAAANwAAAAPAAAAAAAAAAAA&#10;AAAAAKECAABkcnMvZG93bnJldi54bWxQSwUGAAAAAAQABAD5AAAAkgMAAAAA&#10;"/>
                  <v:line id="Line 95" o:spid="_x0000_s1219"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6zccAAADcAAAADwAAAGRycy9kb3ducmV2LnhtbESPT2vCQBTE7wW/w/KE3uqmFUKNriIt&#10;Be2h1D+gx2f2maTNvg272yT99q4geBxm5jfMbNGbWrTkfGVZwfMoAUGcW11xoWC/+3h6BeEDssba&#10;Min4Jw+L+eBhhpm2HW+o3YZCRAj7DBWUITSZlD4vyaAf2YY4emfrDIYoXSG1wy7CTS1fkiSVBiuO&#10;CyU29FZS/rv9Mwq+xt9pu1x/rvrDOj3l75vT8adzSj0O++UURKA+3MO39kormIw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TrNxwAAANwAAAAPAAAAAAAA&#10;AAAAAAAAAKECAABkcnMvZG93bnJldi54bWxQSwUGAAAAAAQABAD5AAAAlQMAAAAA&#10;"/>
                </v:group>
                <v:group id="Group 96" o:spid="_x0000_s1220" style="position:absolute;left:19608;top:21666;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7B6r8IAAADcAAAADwAAAGRycy9kb3ducmV2LnhtbERPy4rCMBTdC/MP4Q7M&#10;TtOOD7RjFBGVWYjgA8Tdpbm2xeamNJm2/r1ZDLg8nPd82ZlSNFS7wrKCeBCBIE6tLjhTcDlv+1MQ&#10;ziNrLC2Tgic5WC4+enNMtG35SM3JZyKEsEtQQe59lUjp0pwMuoGtiAN3t7VBH2CdSV1jG8JNKb+j&#10;aCINFhwacqxonVP6OP0ZBbsW29Uw3jT7x339vJ3Hh+s+JqW+PrvVDwhPnX+L/92/WsFsFO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uweq/CAAAA3AAAAA8A&#10;AAAAAAAAAAAAAAAAqgIAAGRycy9kb3ducmV2LnhtbFBLBQYAAAAABAAEAPoAAACZAwAAAAA=&#10;">
                  <v:line id="Line 97" o:spid="_x0000_s122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4c/cUAAADcAAAADwAAAGRycy9kb3ducmV2LnhtbESPQWvCQBSE7wX/w/IEb3VjkaDRVUJA&#10;KAqCtoLHZ/aZBLNvQ3Y10V/fLRR6HGbmG2a57k0tHtS6yrKCyTgCQZxbXXGh4Ptr8z4D4Tyyxtoy&#10;KXiSg/Vq8LbERNuOD/Q4+kIECLsEFZTeN4mULi/JoBvbhjh4V9sa9EG2hdQtdgFuavkRRbE0WHFY&#10;KLGhrKT8drwbBSizl58d+t10fjLyvE/j0+W1VWo07NMFCE+9/w//tT+1gvl0Ar9nw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E4c/cUAAADcAAAADwAAAAAAAAAA&#10;AAAAAAChAgAAZHJzL2Rvd25yZXYueG1sUEsFBgAAAAAEAAQA+QAAAJMDAAAAAA==&#10;">
                    <v:stroke startarrow="block"/>
                  </v:line>
                  <v:line id="Line 98" o:spid="_x0000_s122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davsYAAADcAAAADwAAAGRycy9kb3ducmV2LnhtbESPQWsCMRSE7wX/Q3hCL6VmK1J0NYoI&#10;BQ9eamXF2+vmuVl287ImUbf/vikUPA4z8w2zWPW2FTfyoXas4G2UgSAuna65UnD4+nidgggRWWPr&#10;mBT8UIDVcvC0wFy7O3/SbR8rkSAcclRgYuxyKUNpyGIYuY44eWfnLcYkfSW1x3uC21aOs+xdWqw5&#10;LRjsaGOobPZXq0BOdy8Xv/6eNEVzPM5MURbdaafU87Bfz0FE6uMj/N/eagWzyRj+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3Wr7GAAAA3AAAAA8AAAAAAAAA&#10;AAAAAAAAoQIAAGRycy9kb3ducmV2LnhtbFBLBQYAAAAABAAEAPkAAACUAwAAAAA=&#10;"/>
                  <v:line id="Line 99" o:spid="_x0000_s122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9+WscAAADcAAAADwAAAGRycy9kb3ducmV2LnhtbESPQWvCQBSE7wX/w/IKvdVNawk1uoq0&#10;FLSHolbQ4zP7TGKzb8PuNkn/vSsUPA4z8w0znfemFi05X1lW8DRMQBDnVldcKNh9fzy+gvABWWNt&#10;mRT8kYf5bHA3xUzbjjfUbkMhIoR9hgrKEJpMSp+XZNAPbUMcvZN1BkOUrpDaYRfhppbPSZJKgxXH&#10;hRIbeisp/9n+GgVfo3XaLlafy36/So/5++Z4OHdOqYf7fjEBEagPt/B/e6kVjF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X35axwAAANwAAAAPAAAAAAAA&#10;AAAAAAAAAKECAABkcnMvZG93bnJldi54bWxQSwUGAAAAAAQABAD5AAAAlQMAAAAA&#10;"/>
                </v:group>
                <v:group id="Group 100" o:spid="_x0000_s1224" style="position:absolute;left:19780;top:29444;width:2165;height:1328"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t8rMYAAADcAAAADwAAAGRycy9kb3ducmV2LnhtbESPT2vCQBTE74LfYXmC&#10;t7qJtWKjq4i0pYcgqIXS2yP7TILZtyG75s+37xYKHoeZ+Q2z2fWmEi01rrSsIJ5FIIgzq0vOFXxd&#10;3p9WIJxH1lhZJgUDOdhtx6MNJtp2fKL27HMRIOwSVFB4XydSuqwgg25ma+LgXW1j0AfZ5FI32AW4&#10;qeQ8ipbSYMlhocCaDgVlt/PdKPjosNs/x29tersehp/Ly/E7jUmp6aTfr0F46v0j/N/+1ApeF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i3ysxgAAANwA&#10;AAAPAAAAAAAAAAAAAAAAAKoCAABkcnMvZG93bnJldi54bWxQSwUGAAAAAAQABAD6AAAAnQMAAAAA&#10;">
                  <v:line id="Line 101" o:spid="_x0000_s122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Ua/sMAAADcAAAADwAAAGRycy9kb3ducmV2LnhtbESPQYvCMBSE74L/ITzBm6aKK1qNIoIg&#10;Lgi6Ch6fzbMtNi+liVr99UYQ9jjMzDfMdF6bQtypcrllBb1uBII4sTrnVMHhb9UZgXAeWWNhmRQ8&#10;ycF81mxMMdb2wTu6730qAoRdjAoy78tYSpdkZNB1bUkcvIutDPogq1TqCh8BbgrZj6KhNJhzWMiw&#10;pGVGyXV/MwpQLl9+tKt/B+OjkaftYng8vzZKtVv1YgLCU+3/w9/2WisYD37gcyYcA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1Gv7DAAAA3AAAAA8AAAAAAAAAAAAA&#10;AAAAoQIAAGRycy9kb3ducmV2LnhtbFBLBQYAAAAABAAEAPkAAACRAwAAAAA=&#10;">
                    <v:stroke startarrow="block"/>
                  </v:line>
                  <v:line id="Line 102" o:spid="_x0000_s122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xcvcYAAADcAAAADwAAAGRycy9kb3ducmV2LnhtbESPQWsCMRSE70L/Q3iFXqRmW0R0NYoU&#10;Cj140ZZdenvdPDfLbl62SarrvzdCweMwM98wq81gO3EiHxrHCl4mGQjiyumGawVfn+/PcxAhImvs&#10;HJOCCwXYrB9GK8y1O/OeTodYiwThkKMCE2OfSxkqQxbDxPXEyTs6bzEm6WupPZ4T3HbyNctm0mLD&#10;acFgT2+GqvbwZxXI+W7867c/07Zoy3Jhiqrov3dKPT0O2yWISEO8h//bH1rBYjqD25l0BOT6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MXL3GAAAA3AAAAA8AAAAAAAAA&#10;AAAAAAAAoQIAAGRycy9kb3ducmV2LnhtbFBLBQYAAAAABAAEAPkAAACUAwAAAAA=&#10;"/>
                  <v:line id="Line 103" o:spid="_x0000_s122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R4WcgAAADcAAAADwAAAGRycy9kb3ducmV2LnhtbESPT0vDQBTE7wW/w/IEb+1GLbGN3Zai&#10;FFoPYv9Ae3zNPpNo9m3Y3Sbx23cFweMwM79hZove1KIl5yvLCu5HCQji3OqKCwWH/Wo4AeEDssba&#10;Min4IQ+L+c1ghpm2HW+p3YVCRAj7DBWUITSZlD4vyaAf2YY4ep/WGQxRukJqh12Em1o+JEkqDVYc&#10;F0ps6KWk/Ht3MQreHz/Sdrl5W/fHTXrOX7fn01fnlLq77ZfPIAL14T/8115rBdPxE/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WR4WcgAAADcAAAADwAAAAAA&#10;AAAAAAAAAAChAgAAZHJzL2Rvd25yZXYueG1sUEsFBgAAAAAEAAQA+QAAAJYDAAAAAA==&#10;"/>
                </v:group>
                <v:line id="Line 104" o:spid="_x0000_s1228" style="position:absolute;visibility:visible;mso-wrap-style:square" from="19780,34861" to="40201,34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M8v8IAAADcAAAADwAAAGRycy9kb3ducmV2LnhtbERPW2vCMBR+H+w/hDPY20yVobYaRSyD&#10;PWwDL/h8bI5NsTkpTazZvzcPgz1+fPflOtpWDNT7xrGC8SgDQVw53XCt4Hj4eJuD8AFZY+uYFPyS&#10;h/Xq+WmJhXZ33tGwD7VIIewLVGBC6AopfWXIoh+5jjhxF9dbDAn2tdQ93lO4beUky6bSYsOpwWBH&#10;W0PVdX+zCmam3MmZLL8OP+XQjPP4HU/nXKnXl7hZgAgUw7/4z/2pFeTvaW0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M8v8IAAADcAAAADwAAAAAAAAAAAAAA&#10;AAChAgAAZHJzL2Rvd25yZXYueG1sUEsFBgAAAAAEAAQA+QAAAJADAAAAAA==&#10;">
                  <v:stroke endarrow="block"/>
                </v:line>
                <v:shape id="Text Box 107" o:spid="_x0000_s1229" type="#_x0000_t202" style="position:absolute;left:44310;top:46132;width:950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AYgcUA&#10;AADcAAAADwAAAGRycy9kb3ducmV2LnhtbESPQWvCQBSE7wX/w/IEb3VjEWmiq4i0UBCKMR48PrPP&#10;ZDH7Ns1uNf77rlDwOMzMN8xi1dtGXKnzxrGCyTgBQVw6bbhScCg+X99B+ICssXFMCu7kYbUcvCww&#10;0+7GOV33oRIRwj5DBXUIbSalL2uy6MeuJY7e2XUWQ5RdJXWHtwi3jXxLkpm0aDgu1NjSpqbysv+1&#10;CtZHzj/Mz/dpl59zUxRpwtvZRanRsF/PQQTqwzP83/7SCtJ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BiBxQAAANwAAAAPAAAAAAAAAAAAAAAAAJgCAABkcnMv&#10;ZG93bnJldi54bWxQSwUGAAAAAAQABAD1AAAAigMAAAAA&#10;" filled="f" stroked="f">
                  <v:textbox inset="0,0,0,0">
                    <w:txbxContent>
                      <w:p w14:paraId="2BB2386B" w14:textId="77777777" w:rsidR="007C6B36" w:rsidRPr="001E7B81" w:rsidRDefault="007C6B36" w:rsidP="00D97D1B">
                        <w:pPr>
                          <w:rPr>
                            <w:sz w:val="16"/>
                            <w:szCs w:val="16"/>
                          </w:rPr>
                        </w:pPr>
                        <w:r w:rsidRPr="001E7B81">
                          <w:rPr>
                            <w:sz w:val="16"/>
                            <w:szCs w:val="16"/>
                          </w:rPr>
                          <w:t>S</w:t>
                        </w:r>
                        <w:r>
                          <w:rPr>
                            <w:sz w:val="16"/>
                            <w:szCs w:val="16"/>
                          </w:rPr>
                          <w:t>tore (Device, Pati</w:t>
                        </w:r>
                        <w:r w:rsidRPr="001E7B81">
                          <w:rPr>
                            <w:sz w:val="16"/>
                            <w:szCs w:val="16"/>
                          </w:rPr>
                          <w:t>e</w:t>
                        </w:r>
                        <w:r>
                          <w:rPr>
                            <w:sz w:val="16"/>
                            <w:szCs w:val="16"/>
                          </w:rPr>
                          <w:t>n</w:t>
                        </w:r>
                        <w:r w:rsidRPr="001E7B81">
                          <w:rPr>
                            <w:sz w:val="16"/>
                            <w:szCs w:val="16"/>
                          </w:rPr>
                          <w:t>t)</w:t>
                        </w:r>
                      </w:p>
                    </w:txbxContent>
                  </v:textbox>
                </v:shape>
                <v:shape id="Text Box 108" o:spid="_x0000_s1230" type="#_x0000_t202" style="position:absolute;left:44310;top:35477;width:1081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nwcMA&#10;AADcAAAADwAAAGRycy9kb3ducmV2LnhtbERPz2vCMBS+C/sfwhN201Rhop2xlDFBGIzV7rDjW/Ns&#10;Q5uXrom1+++Xw8Djx/d7n022EyMN3jhWsFomIIgrpw3XCj7L42ILwgdkjZ1jUvBLHrLDw2yPqXY3&#10;Lmg8h1rEEPYpKmhC6FMpfdWQRb90PXHkLm6wGCIcaqkHvMVw28l1kmykRcOxocGeXhqq2vPVKsi/&#10;uHg1P+/fH8WlMGW5S/ht0yr1OJ/yZxCBpnAX/7tPWsHuKc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MnwcMAAADcAAAADwAAAAAAAAAAAAAAAACYAgAAZHJzL2Rv&#10;d25yZXYueG1sUEsFBgAAAAAEAAQA9QAAAIgDAAAAAA==&#10;" filled="f" stroked="f">
                  <v:textbox inset="0,0,0,0">
                    <w:txbxContent>
                      <w:p w14:paraId="65984AE5" w14:textId="77777777" w:rsidR="007C6B36" w:rsidRPr="001E7B81" w:rsidRDefault="007C6B36" w:rsidP="00D97D1B">
                        <w:pPr>
                          <w:rPr>
                            <w:sz w:val="16"/>
                            <w:szCs w:val="16"/>
                          </w:rPr>
                        </w:pPr>
                        <w:r>
                          <w:rPr>
                            <w:sz w:val="16"/>
                            <w:szCs w:val="16"/>
                          </w:rPr>
                          <w:t>Validate (Device, Patient)</w:t>
                        </w:r>
                      </w:p>
                      <w:p w14:paraId="1E7E1FEA" w14:textId="77777777" w:rsidR="007C6B36" w:rsidRPr="007C1AAC" w:rsidRDefault="007C6B36" w:rsidP="00D97D1B">
                        <w:pPr>
                          <w:rPr>
                            <w:sz w:val="22"/>
                            <w:szCs w:val="22"/>
                          </w:rPr>
                        </w:pPr>
                        <w:r>
                          <w:rPr>
                            <w:sz w:val="22"/>
                            <w:szCs w:val="22"/>
                          </w:rPr>
                          <w:t xml:space="preserve">Message </w:t>
                        </w:r>
                        <w:r w:rsidRPr="007C1AAC">
                          <w:rPr>
                            <w:sz w:val="22"/>
                            <w:szCs w:val="22"/>
                          </w:rPr>
                          <w:t>2</w:t>
                        </w:r>
                      </w:p>
                    </w:txbxContent>
                  </v:textbox>
                </v:shape>
                <v:shape id="Text Box 109" o:spid="_x0000_s1231" type="#_x0000_t202" style="position:absolute;left:23171;top:49701;width:1269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cLcQA&#10;AADcAAAADwAAAGRycy9kb3ducmV2LnhtbESPQWvCQBSE74L/YXmCN90oKBpdRYpCQSiN8dDja/aZ&#10;LGbfptmtxn/fLQgeh5n5hllvO1uLG7XeOFYwGScgiAunDZcKzvlhtADhA7LG2jEpeJCH7abfW2Oq&#10;3Z0zup1CKSKEfYoKqhCaVEpfVGTRj11DHL2Lay2GKNtS6hbvEW5rOU2SubRoOC5U2NBbRcX19GsV&#10;7L4425ufj+/P7JKZPF8mfJxflRoOut0KRKAuvMLP9rtWsJxN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tHC3EAAAA3AAAAA8AAAAAAAAAAAAAAAAAmAIAAGRycy9k&#10;b3ducmV2LnhtbFBLBQYAAAAABAAEAPUAAACJAwAAAAA=&#10;" filled="f" stroked="f">
                  <v:textbox inset="0,0,0,0">
                    <w:txbxContent>
                      <w:p w14:paraId="44B3EC9A" w14:textId="77777777" w:rsidR="007C6B36" w:rsidRPr="001E7B81" w:rsidRDefault="007C6B36" w:rsidP="00D97D1B">
                        <w:pPr>
                          <w:rPr>
                            <w:sz w:val="16"/>
                            <w:szCs w:val="16"/>
                          </w:rPr>
                        </w:pPr>
                        <w:r>
                          <w:rPr>
                            <w:sz w:val="16"/>
                            <w:szCs w:val="16"/>
                          </w:rPr>
                          <w:t>HTTP Status Code = 200 OK</w:t>
                        </w:r>
                      </w:p>
                    </w:txbxContent>
                  </v:textbox>
                </v:shape>
                <v:shape id="Text Box 112" o:spid="_x0000_s1232" type="#_x0000_t202" style="position:absolute;left:22536;top:28105;width:10318;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5tsUA&#10;AADcAAAADwAAAGRycy9kb3ducmV2LnhtbESPQWvCQBSE7wX/w/KE3urGFkVTVxFRKAhiTA89vmaf&#10;yWL2bZrdavz3riB4HGbmG2a26GwtztR641jBcJCAIC6cNlwq+M43bxMQPiBrrB2Tgit5WMx7LzNM&#10;tbtwRudDKEWEsE9RQRVCk0rpi4os+oFriKN3dK3FEGVbSt3iJcJtLd+TZCwtGo4LFTa0qqg4Hf6t&#10;guUPZ2vzt/vdZ8fM5Pk04e34pNRrv1t+ggjUhWf40f7SCqaj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obm2xQAAANwAAAAPAAAAAAAAAAAAAAAAAJgCAABkcnMv&#10;ZG93bnJldi54bWxQSwUGAAAAAAQABAD1AAAAigMAAAAA&#10;" filled="f" stroked="f">
                  <v:textbox inset="0,0,0,0">
                    <w:txbxContent>
                      <w:p w14:paraId="27CF2B38" w14:textId="77777777" w:rsidR="007C6B36" w:rsidRPr="001E7B81" w:rsidRDefault="007C6B36" w:rsidP="00D97D1B">
                        <w:pPr>
                          <w:rPr>
                            <w:sz w:val="16"/>
                            <w:szCs w:val="16"/>
                          </w:rPr>
                        </w:pPr>
                        <w:r w:rsidRPr="001715F6">
                          <w:rPr>
                            <w:sz w:val="16"/>
                            <w:szCs w:val="16"/>
                          </w:rPr>
                          <w:t xml:space="preserve">Send Register Device </w:t>
                        </w:r>
                        <w:r>
                          <w:rPr>
                            <w:sz w:val="16"/>
                            <w:szCs w:val="16"/>
                          </w:rPr>
                          <w:t xml:space="preserve">                    </w:t>
                        </w:r>
                        <w:r w:rsidRPr="001715F6">
                          <w:rPr>
                            <w:sz w:val="16"/>
                            <w:szCs w:val="16"/>
                          </w:rPr>
                          <w:t>(Devic</w:t>
                        </w:r>
                        <w:r>
                          <w:rPr>
                            <w:sz w:val="16"/>
                            <w:szCs w:val="16"/>
                          </w:rPr>
                          <w:t>e, Patient)</w:t>
                        </w:r>
                      </w:p>
                    </w:txbxContent>
                  </v:textbox>
                </v:shape>
                <v:shape id="Text Box 113" o:spid="_x0000_s1233" type="#_x0000_t202" style="position:absolute;left:20014;top:31337;width:20054;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ghwsUA&#10;AADcAAAADwAAAGRycy9kb3ducmV2LnhtbESPQWvCQBSE7wX/w/KE3urGUkVTVxFRKAhiTA89vmaf&#10;yWL2bZrdavz3riB4HGbmG2a26GwtztR641jBcJCAIC6cNlwq+M43bxMQPiBrrB2Tgit5WMx7LzNM&#10;tbtwRudDKEWEsE9RQRVCk0rpi4os+oFriKN3dK3FEGVbSt3iJcJtLd+TZCwtGo4LFTa0qqg4Hf6t&#10;guUPZ2vzt/vdZ8fM5Pk04e34pNRrv1t+ggjUhWf40f7SCqaj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SCHCxQAAANwAAAAPAAAAAAAAAAAAAAAAAJgCAABkcnMv&#10;ZG93bnJldi54bWxQSwUGAAAAAAQABAD1AAAAigMAAAAA&#10;" filled="f" stroked="f">
                  <v:textbox inset="0,0,0,0">
                    <w:txbxContent>
                      <w:p w14:paraId="5E4DF4F3" w14:textId="04C5E350" w:rsidR="007C6B36" w:rsidRPr="00A96545" w:rsidRDefault="007C6B36" w:rsidP="00D97D1B">
                        <w:pPr>
                          <w:rPr>
                            <w:sz w:val="16"/>
                            <w:szCs w:val="16"/>
                          </w:rPr>
                        </w:pPr>
                        <w:r w:rsidRPr="00A96545">
                          <w:rPr>
                            <w:sz w:val="16"/>
                            <w:szCs w:val="16"/>
                          </w:rPr>
                          <w:t xml:space="preserve">Register </w:t>
                        </w:r>
                        <w:r>
                          <w:rPr>
                            <w:sz w:val="16"/>
                            <w:szCs w:val="16"/>
                          </w:rPr>
                          <w:t xml:space="preserve">Medical </w:t>
                        </w:r>
                        <w:r w:rsidRPr="00A96545">
                          <w:rPr>
                            <w:sz w:val="16"/>
                            <w:szCs w:val="16"/>
                          </w:rPr>
                          <w:t>Device (Device, Patient) [PCC</w:t>
                        </w:r>
                        <w:r>
                          <w:rPr>
                            <w:sz w:val="16"/>
                            <w:szCs w:val="16"/>
                          </w:rPr>
                          <w:t>-50</w:t>
                        </w:r>
                        <w:r w:rsidRPr="00A96545">
                          <w:rPr>
                            <w:sz w:val="16"/>
                            <w:szCs w:val="16"/>
                          </w:rPr>
                          <w:t>]</w:t>
                        </w:r>
                      </w:p>
                      <w:p w14:paraId="6FBAEFAE" w14:textId="77777777" w:rsidR="007C6B36" w:rsidRPr="001715F6" w:rsidRDefault="007C6B36" w:rsidP="00D97D1B">
                        <w:pPr>
                          <w:rPr>
                            <w:b/>
                            <w:sz w:val="16"/>
                            <w:szCs w:val="16"/>
                          </w:rPr>
                        </w:pPr>
                        <w:r w:rsidRPr="001715F6">
                          <w:rPr>
                            <w:b/>
                            <w:sz w:val="16"/>
                            <w:szCs w:val="16"/>
                          </w:rPr>
                          <w:t>Message 1</w:t>
                        </w:r>
                      </w:p>
                    </w:txbxContent>
                  </v:textbox>
                </v:shape>
                <v:rect id="Rectangle 114" o:spid="_x0000_s1234" style="position:absolute;left:40201;top:34861;width:1416;height:17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WqJMQA&#10;AADcAAAADwAAAGRycy9kb3ducmV2LnhtbESPQYvCMBSE7wv+h/CEva3pKspajSKKix61vezt2Tzb&#10;us1LaaJWf70RBI/DzHzDTOetqcSFGldaVvDdi0AQZ1aXnCtIk/XXDwjnkTVWlknBjRzMZ52PKcba&#10;XnlHl73PRYCwi1FB4X0dS+myggy6nq2Jg3e0jUEfZJNL3eA1wE0l+1E0kgZLDgsF1rQsKPvfn42C&#10;Q9lP8b5LfiMzXg/8tk1O57+VUp/ddjEB4an17/CrvdEKxsMh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1qiTEAAAA3AAAAA8AAAAAAAAAAAAAAAAAmAIAAGRycy9k&#10;b3ducmV2LnhtbFBLBQYAAAAABAAEAPUAAACJAwAAAAA=&#10;"/>
                <v:group id="Group 115" o:spid="_x0000_s1235" style="position:absolute;left:41617;top:36455;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zRncUAAADcAAAADwAAAGRycy9kb3ducmV2LnhtbESPQYvCMBSE78L+h/CE&#10;vWnaXRS3GkXEXTyIoC6It0fzbIvNS2liW/+9EQSPw8x8w8wWnSlFQ7UrLCuIhxEI4tTqgjMF/8ff&#10;wQSE88gaS8uk4E4OFvOP3gwTbVveU3PwmQgQdgkqyL2vEildmpNBN7QVcfAutjbog6wzqWtsA9yU&#10;8iuKxtJgwWEhx4pWOaXXw80o+GuxXX7H62Z7vazu5+Nod9rGpNRnv1tOQXjq/Dv8am+0g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7M0Z3FAAAA3AAA&#10;AA8AAAAAAAAAAAAAAAAAqgIAAGRycy9kb3ducmV2LnhtbFBLBQYAAAAABAAEAPoAAACcAwAAAAA=&#10;">
                  <v:line id="Line 116" o:spid="_x0000_s123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K3z8QAAADcAAAADwAAAGRycy9kb3ducmV2LnhtbESPW4vCMBSE3xf8D+EIvq2p4rUaRQRh&#10;WUHwBj4em2NbbE5KE7X6642wsI/DzHzDTOe1KcSdKpdbVtBpRyCIE6tzThUc9qvvEQjnkTUWlknB&#10;kxzMZ42vKcbaPnhL951PRYCwi1FB5n0ZS+mSjAy6ti2Jg3exlUEfZJVKXeEjwE0hu1E0kAZzDgsZ&#10;lrTMKLnubkYByuXLj7b1ujc+GnnaLAbH8+tXqVazXkxAeKr9f/iv/aMVjPtD+JwJR0DO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MrfPxAAAANwAAAAPAAAAAAAAAAAA&#10;AAAAAKECAABkcnMvZG93bnJldi54bWxQSwUGAAAAAAQABAD5AAAAkgMAAAAA&#10;">
                    <v:stroke startarrow="block"/>
                  </v:line>
                  <v:line id="Line 117" o:spid="_x0000_s123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eEscAAADcAAAADwAAAGRycy9kb3ducmV2LnhtbESPQWsCMRSE7wX/Q3hCL0Wzllbc1ShS&#10;KPTgpbaseHtunptlNy9rkur23zeFQo/DzHzDrDaD7cSVfGgcK5hNMxDEldMN1wo+P14nCxAhImvs&#10;HJOCbwqwWY/uVlhod+N3uu5jLRKEQ4EKTIx9IWWoDFkMU9cTJ+/svMWYpK+l9nhLcNvJxyybS4sN&#10;pwWDPb0Yqtr9l1UgF7uHi9+entqyPRxyU1Zlf9wpdT8etksQkYb4H/5rv2kF+XM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Sl4SxwAAANwAAAAPAAAAAAAA&#10;AAAAAAAAAKECAABkcnMvZG93bnJldi54bWxQSwUGAAAAAAQABAD5AAAAlQMAAAAA&#10;"/>
                  <v:line id="Line 118" o:spid="_x0000_s123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ibacUAAADdAAAADwAAAGRycy9kb3ducmV2LnhtbERPS2vCQBC+F/oflhF6qxtbGiS6irQU&#10;1IPUB+hxzI5JbHY27K5J+u+7QqG3+fieM533phYtOV9ZVjAaJiCIc6srLhQc9p/PYxA+IGusLZOC&#10;H/Iwnz0+TDHTtuMttbtQiBjCPkMFZQhNJqXPSzLoh7YhjtzFOoMhQldI7bCL4aaWL0mSSoMVx4YS&#10;G3ovKf/e3YyCzetX2i5W62V/XKXn/GN7Pl07p9TToF9MQATqw7/4z73UcX7ylsL9m3iC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ibacUAAADdAAAADwAAAAAAAAAA&#10;AAAAAAChAgAAZHJzL2Rvd25yZXYueG1sUEsFBgAAAAAEAAQA+QAAAJMDAAAAAA==&#10;"/>
                </v:group>
                <v:group id="Group 119" o:spid="_x0000_s1239" style="position:absolute;left:41617;top:46869;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8DeCsMAAADdAAAADwAAAGRycy9kb3ducmV2LnhtbERPS4vCMBC+L/gfwgje&#10;NK2iLl2jiKh4EMEHLHsbmrEtNpPSxLb++82CsLf5+J6zWHWmFA3VrrCsIB5FIIhTqwvOFNyuu+En&#10;COeRNZaWScGLHKyWvY8FJtq2fKbm4jMRQtglqCD3vkqkdGlOBt3IVsSBu9vaoA+wzqSusQ3hppTj&#10;KJpJgwWHhhwr2uSUPi5Po2DfYruexNvm+LhvXj/X6en7GJNSg363/gLhqfP/4rf7oMP8a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wN4KwwAAAN0AAAAP&#10;AAAAAAAAAAAAAAAAAKoCAABkcnMvZG93bnJldi54bWxQSwUGAAAAAAQABAD6AAAAmgMAAAAA&#10;">
                  <v:line id="Line 120" o:spid="_x0000_s1240"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FeGscAAADdAAAADwAAAGRycy9kb3ducmV2LnhtbESPT2vCQBDF70K/wzKF3nTTYkVjNiJC&#10;QVoQ/Acex+w0Cc3OhuxWUz995yB4m+G9ee832aJ3jbpQF2rPBl5HCSjiwtuaSwOH/cdwCipEZIuN&#10;ZzLwRwEW+dMgw9T6K2/psoulkhAOKRqoYmxTrUNRkcMw8i2xaN++cxhl7UptO7xKuGv0W5JMtMOa&#10;paHCllYVFT+7X2cA9eoWp9v+azw7On3aLCfH8+3TmJfnfjkHFamPD/P9em0FP3kXXPlGRtD5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gV4axwAAAN0AAAAPAAAAAAAA&#10;AAAAAAAAAKECAABkcnMvZG93bnJldi54bWxQSwUGAAAAAAQABAD5AAAAlQMAAAAA&#10;">
                    <v:stroke startarrow="block"/>
                  </v:line>
                  <v:line id="Line 121" o:spid="_x0000_s1241"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x/5MUAAADdAAAADwAAAGRycy9kb3ducmV2LnhtbERPTWsCMRC9F/wPYYReimYtrehqFBGE&#10;HrzUlhVv42bcLLuZrEmq23/fFAq9zeN9znLd21bcyIfasYLJOANBXDpdc6Xg82M3moEIEVlj65gU&#10;fFOA9WrwsMRcuzu/0+0QK5FCOOSowMTY5VKG0pDFMHYdceIuzluMCfpKao/3FG5b+ZxlU2mx5tRg&#10;sKOtobI5fFkFcrZ/uvrN+aUpmuNxboqy6E57pR6H/WYBIlIf/8V/7jed5mevc/j9Jp0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x/5MUAAADdAAAADwAAAAAAAAAA&#10;AAAAAAChAgAAZHJzL2Rvd25yZXYueG1sUEsFBgAAAAAEAAQA+QAAAJMDAAAAAA==&#10;"/>
                  <v:line id="Line 122" o:spid="_x0000_s1242"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sO8cAAADdAAAADwAAAGRycy9kb3ducmV2LnhtbESPQUvDQBCF74L/YRmhN7vRQiix21IU&#10;oe2h2CrocZodk2h2Nuxuk/TfO4eCtxnem/e+WaxG16qeQmw8G3iYZqCIS28brgx8vL/ez0HFhGyx&#10;9UwGLhRhtby9WWBh/cAH6o+pUhLCsUADdUpdoXUsa3IYp74jFu3bB4dJ1lBpG3CQcNfqxyzLtcOG&#10;paHGjp5rKn+PZ2dgP3vL+/V2txk/t/mpfDmcvn6GYMzkblw/gUo0pn/z9XpjBT/LhV++kRH08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cWw7xwAAAN0AAAAPAAAAAAAA&#10;AAAAAAAAAKECAABkcnMvZG93bnJldi54bWxQSwUGAAAAAAQABAD5AAAAlQMAAAAA&#10;"/>
                </v:group>
                <v:line id="Line 123" o:spid="_x0000_s1243" style="position:absolute;flip:x;visibility:visible;mso-wrap-style:square" from="19526,52336" to="40201,52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6ti8QAAADdAAAADwAAAGRycy9kb3ducmV2LnhtbESPQYvCMBCF7wv+hzCCt21aQZFqlGVB&#10;8LCsWD14HJqx7W4zKU2q8d8bQfA2w3vfmzerTTCtuFLvGssKsiQFQVxa3XCl4HTcfi5AOI+ssbVM&#10;Cu7kYLMefaww1/bGB7oWvhIxhF2OCmrvu1xKV9Zk0CW2I47axfYGfVz7SuoebzHctHKapnNpsOF4&#10;ocaOvmsq/4vBxBqzoT2GbPiZ4jlUB/tbXPZ/d6Um4/C1BOEp+Lf5Re905NJ5Bs9v4gh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q2LxAAAAN0AAAAPAAAAAAAAAAAA&#10;AAAAAKECAABkcnMvZG93bnJldi54bWxQSwUGAAAAAAQABAD5AAAAkgMAAAAA&#10;">
                  <v:stroke dashstyle="dash" endarrow="block"/>
                </v:line>
                <w10:anchorlock/>
              </v:group>
            </w:pict>
          </mc:Fallback>
        </mc:AlternateContent>
      </w:r>
    </w:p>
    <w:p w14:paraId="4E4E85BD" w14:textId="13409A36" w:rsidR="00956ABB" w:rsidRPr="00A75EE5" w:rsidRDefault="00956ABB" w:rsidP="00381408">
      <w:pPr>
        <w:pStyle w:val="Heading4"/>
        <w:numPr>
          <w:ilvl w:val="0"/>
          <w:numId w:val="0"/>
        </w:numPr>
        <w:rPr>
          <w:noProof w:val="0"/>
        </w:rPr>
      </w:pPr>
      <w:bookmarkStart w:id="130" w:name="_3.Y1.4.1_Register_Medical"/>
      <w:bookmarkStart w:id="131" w:name="_Toc492638927"/>
      <w:bookmarkEnd w:id="130"/>
      <w:r w:rsidRPr="00A75EE5">
        <w:rPr>
          <w:noProof w:val="0"/>
        </w:rPr>
        <w:t>3.</w:t>
      </w:r>
      <w:r w:rsidR="007B451F">
        <w:rPr>
          <w:noProof w:val="0"/>
        </w:rPr>
        <w:t>50</w:t>
      </w:r>
      <w:r w:rsidRPr="00A75EE5">
        <w:rPr>
          <w:noProof w:val="0"/>
        </w:rPr>
        <w:t>.</w:t>
      </w:r>
      <w:r w:rsidR="00D97D1B" w:rsidRPr="00A75EE5">
        <w:rPr>
          <w:noProof w:val="0"/>
        </w:rPr>
        <w:t>4.1 Register Medical Device</w:t>
      </w:r>
      <w:bookmarkEnd w:id="131"/>
      <w:r w:rsidR="00D97D1B" w:rsidRPr="00A75EE5">
        <w:rPr>
          <w:noProof w:val="0"/>
        </w:rPr>
        <w:t xml:space="preserve"> </w:t>
      </w:r>
    </w:p>
    <w:p w14:paraId="356D758F" w14:textId="77777777" w:rsidR="00A96545" w:rsidRPr="00A75EE5" w:rsidRDefault="00A96545" w:rsidP="0098740D">
      <w:pPr>
        <w:pStyle w:val="BodyText"/>
      </w:pPr>
      <w:r w:rsidRPr="00A75EE5">
        <w:t xml:space="preserve">The Register Medical Device transaction sends the medical device data to the Medical Device Server to support queries. </w:t>
      </w:r>
    </w:p>
    <w:p w14:paraId="4343B6E1" w14:textId="77777777" w:rsidR="00D97D1B" w:rsidRPr="00A75EE5" w:rsidRDefault="00D97D1B" w:rsidP="0098740D">
      <w:pPr>
        <w:pStyle w:val="BodyText"/>
      </w:pPr>
      <w:r w:rsidRPr="00A75EE5">
        <w:lastRenderedPageBreak/>
        <w:t xml:space="preserve">The following sections describe the details of this transaction. </w:t>
      </w:r>
    </w:p>
    <w:p w14:paraId="17CBBDF7" w14:textId="3068C87C" w:rsidR="00956ABB" w:rsidRPr="00A75EE5" w:rsidRDefault="00956ABB" w:rsidP="00D97D1B">
      <w:pPr>
        <w:pStyle w:val="Heading5"/>
        <w:numPr>
          <w:ilvl w:val="0"/>
          <w:numId w:val="0"/>
        </w:numPr>
        <w:rPr>
          <w:noProof w:val="0"/>
        </w:rPr>
      </w:pPr>
      <w:bookmarkStart w:id="132" w:name="_Toc492638928"/>
      <w:r w:rsidRPr="00A75EE5">
        <w:rPr>
          <w:noProof w:val="0"/>
        </w:rPr>
        <w:t>3.</w:t>
      </w:r>
      <w:r w:rsidR="007B451F">
        <w:rPr>
          <w:noProof w:val="0"/>
        </w:rPr>
        <w:t>50</w:t>
      </w:r>
      <w:r w:rsidRPr="00A75EE5">
        <w:rPr>
          <w:noProof w:val="0"/>
        </w:rPr>
        <w:t>.4.1.1 Trigger Events</w:t>
      </w:r>
      <w:bookmarkEnd w:id="132"/>
    </w:p>
    <w:p w14:paraId="7D9D1715" w14:textId="6132CC4B" w:rsidR="00D97D1B" w:rsidRPr="00A75EE5" w:rsidRDefault="00D97D1B" w:rsidP="0098740D">
      <w:pPr>
        <w:pStyle w:val="BodyText"/>
      </w:pPr>
      <w:r w:rsidRPr="00A75EE5">
        <w:rPr>
          <w:rFonts w:eastAsia="Verdana"/>
        </w:rPr>
        <w:t xml:space="preserve">This transaction is triggered by clinicians at the point-of-care based on device identity and patient identity acquired using a barcode or rfid scanner. The information is entered in the medical device manager at the point-of-care. The business trigger could be the patient enters </w:t>
      </w:r>
      <w:r w:rsidR="00BC22B5" w:rsidRPr="00A75EE5">
        <w:rPr>
          <w:rFonts w:eastAsia="Verdana"/>
        </w:rPr>
        <w:t>the</w:t>
      </w:r>
      <w:r w:rsidRPr="00A75EE5">
        <w:rPr>
          <w:rFonts w:eastAsia="Verdana"/>
        </w:rPr>
        <w:t xml:space="preserve"> perioperative department for a scheduled or emergent surgical procedure or at the start of a patient monitoring procedure when a patient is associated with a device.</w:t>
      </w:r>
    </w:p>
    <w:p w14:paraId="0E8B7080" w14:textId="3EDFFFBC" w:rsidR="00D97D1B" w:rsidRPr="00A75EE5" w:rsidRDefault="00956ABB" w:rsidP="00381408">
      <w:pPr>
        <w:pStyle w:val="Heading5"/>
        <w:numPr>
          <w:ilvl w:val="0"/>
          <w:numId w:val="0"/>
        </w:numPr>
        <w:rPr>
          <w:noProof w:val="0"/>
        </w:rPr>
      </w:pPr>
      <w:bookmarkStart w:id="133" w:name="_Toc492638929"/>
      <w:r w:rsidRPr="00A75EE5">
        <w:rPr>
          <w:noProof w:val="0"/>
        </w:rPr>
        <w:t>3.</w:t>
      </w:r>
      <w:r w:rsidR="007B451F">
        <w:rPr>
          <w:noProof w:val="0"/>
        </w:rPr>
        <w:t>50</w:t>
      </w:r>
      <w:r w:rsidRPr="00A75EE5">
        <w:rPr>
          <w:noProof w:val="0"/>
        </w:rPr>
        <w:t>.4.1.2 Message Semantics</w:t>
      </w:r>
      <w:bookmarkEnd w:id="133"/>
    </w:p>
    <w:p w14:paraId="66664572" w14:textId="32629C19" w:rsidR="00D97D1B" w:rsidRPr="00A75EE5" w:rsidRDefault="00D97D1B" w:rsidP="0098740D">
      <w:pPr>
        <w:pStyle w:val="BodyText"/>
      </w:pPr>
      <w:r w:rsidRPr="00A75EE5">
        <w:rPr>
          <w:szCs w:val="24"/>
        </w:rPr>
        <w:t>The message semantics</w:t>
      </w:r>
      <w:r w:rsidR="000E3CE6" w:rsidRPr="00A75EE5">
        <w:rPr>
          <w:szCs w:val="24"/>
        </w:rPr>
        <w:t xml:space="preserve"> for this transaction relie</w:t>
      </w:r>
      <w:r w:rsidR="00B84D77" w:rsidRPr="00A75EE5">
        <w:rPr>
          <w:szCs w:val="24"/>
        </w:rPr>
        <w:t xml:space="preserve">s on </w:t>
      </w:r>
      <w:bookmarkStart w:id="134" w:name="3_Y1_4_1_2_MESSAGE_SEMANTICS_END"/>
      <w:bookmarkStart w:id="135" w:name="BKM_2E7D74F3_E9AF_4910_91CB_A7280AF9CF37"/>
      <w:bookmarkEnd w:id="134"/>
      <w:bookmarkEnd w:id="135"/>
      <w:r w:rsidR="006C3748" w:rsidRPr="00A75EE5">
        <w:rPr>
          <w:szCs w:val="24"/>
        </w:rPr>
        <w:t>Standard for Trial Use Release 3 (STU3)</w:t>
      </w:r>
      <w:r w:rsidR="00395972" w:rsidRPr="00A75EE5">
        <w:rPr>
          <w:rFonts w:eastAsia="Verdana"/>
          <w:color w:val="000000"/>
          <w:sz w:val="18"/>
        </w:rPr>
        <w:t xml:space="preserve"> </w:t>
      </w:r>
      <w:r w:rsidR="00395972" w:rsidRPr="00A75EE5">
        <w:rPr>
          <w:rFonts w:eastAsia="Verdana"/>
          <w:color w:val="000000"/>
          <w:szCs w:val="24"/>
        </w:rPr>
        <w:t xml:space="preserve">an HTTP or HTTPS PUT of a FHIR STU3 "Device" resource, as constrained by the </w:t>
      </w:r>
      <w:hyperlink r:id="rId39" w:history="1">
        <w:r w:rsidR="00395972" w:rsidRPr="00A75EE5">
          <w:rPr>
            <w:rFonts w:eastAsia="Verdana"/>
            <w:color w:val="0000FF"/>
            <w:szCs w:val="24"/>
            <w:u w:val="single"/>
          </w:rPr>
          <w:t>Device content profile</w:t>
        </w:r>
      </w:hyperlink>
      <w:r w:rsidR="00395972" w:rsidRPr="00A75EE5">
        <w:rPr>
          <w:rFonts w:eastAsia="Verdana"/>
          <w:color w:val="000000"/>
          <w:szCs w:val="24"/>
        </w:rPr>
        <w:t xml:space="preserve">. </w:t>
      </w:r>
      <w:r w:rsidR="00DC3F32" w:rsidRPr="00A75EE5">
        <w:rPr>
          <w:rFonts w:eastAsia="Verdana"/>
          <w:color w:val="000000"/>
          <w:szCs w:val="24"/>
        </w:rPr>
        <w:t xml:space="preserve">HTTP PUT is preferred to HTTP POST because HTTP PUT will create or update a resource. It will place a resource on the server if there isn’t one or it will modify the file on the server if there is one, whereas HTTP POST will only create a resource and expects the server to handle the request. </w:t>
      </w:r>
      <w:r w:rsidR="00860FC2" w:rsidRPr="00A75EE5">
        <w:rPr>
          <w:rFonts w:eastAsia="Verdana"/>
          <w:color w:val="000000"/>
          <w:szCs w:val="24"/>
        </w:rPr>
        <w:t xml:space="preserve">Refer to HL7 FHIR </w:t>
      </w:r>
      <w:r w:rsidR="008E6C2D" w:rsidRPr="00A75EE5">
        <w:rPr>
          <w:rFonts w:eastAsia="Verdana"/>
          <w:color w:val="000000"/>
          <w:szCs w:val="24"/>
        </w:rPr>
        <w:t>https://www.hl7.org/fhir/http.html.</w:t>
      </w:r>
      <w:r w:rsidR="00395972" w:rsidRPr="00A75EE5">
        <w:t xml:space="preserve">The messages semantics for this transaction rely on STU3 </w:t>
      </w:r>
      <w:r w:rsidRPr="00A75EE5">
        <w:t xml:space="preserve">Device Resource and may include a Patient Resource to specify the identity of the patient recorded at the point-of-care. </w:t>
      </w:r>
      <w:r w:rsidR="00161544" w:rsidRPr="00A75EE5">
        <w:t xml:space="preserve">See </w:t>
      </w:r>
      <w:hyperlink r:id="rId40" w:history="1">
        <w:r w:rsidR="00161544" w:rsidRPr="00A75EE5">
          <w:rPr>
            <w:rStyle w:val="Hyperlink"/>
          </w:rPr>
          <w:t>https://www.hl7.org/fhir/device.html</w:t>
        </w:r>
      </w:hyperlink>
      <w:r w:rsidR="00161544" w:rsidRPr="00A75EE5">
        <w:t xml:space="preserve">. </w:t>
      </w:r>
    </w:p>
    <w:p w14:paraId="7C83195A" w14:textId="0C0B4BE5" w:rsidR="00956ABB" w:rsidRPr="00A75EE5" w:rsidRDefault="00956ABB" w:rsidP="00956ABB">
      <w:pPr>
        <w:pStyle w:val="Heading5"/>
        <w:numPr>
          <w:ilvl w:val="0"/>
          <w:numId w:val="0"/>
        </w:numPr>
        <w:rPr>
          <w:noProof w:val="0"/>
        </w:rPr>
      </w:pPr>
      <w:bookmarkStart w:id="136" w:name="_Toc492638930"/>
      <w:r w:rsidRPr="00A75EE5">
        <w:rPr>
          <w:noProof w:val="0"/>
        </w:rPr>
        <w:t>3.</w:t>
      </w:r>
      <w:r w:rsidR="007B451F">
        <w:rPr>
          <w:noProof w:val="0"/>
        </w:rPr>
        <w:t>50</w:t>
      </w:r>
      <w:r w:rsidRPr="00A75EE5">
        <w:rPr>
          <w:noProof w:val="0"/>
        </w:rPr>
        <w:t>.4.1.3 Expected Actions</w:t>
      </w:r>
      <w:bookmarkEnd w:id="136"/>
    </w:p>
    <w:p w14:paraId="4C7083F6" w14:textId="65657F1F" w:rsidR="00676490" w:rsidRPr="00A75EE5" w:rsidRDefault="00676490" w:rsidP="0098740D">
      <w:pPr>
        <w:pStyle w:val="BodyText"/>
        <w:rPr>
          <w:rFonts w:eastAsia="Verdana"/>
        </w:rPr>
      </w:pPr>
      <w:r w:rsidRPr="00A75EE5">
        <w:rPr>
          <w:rFonts w:eastAsia="Verdana"/>
        </w:rPr>
        <w:t xml:space="preserve">The responding </w:t>
      </w:r>
      <w:r w:rsidR="00AF2EC7" w:rsidRPr="00A75EE5">
        <w:rPr>
          <w:rFonts w:eastAsia="Verdana"/>
        </w:rPr>
        <w:t>a</w:t>
      </w:r>
      <w:r w:rsidRPr="00A75EE5">
        <w:rPr>
          <w:rFonts w:eastAsia="Verdana"/>
        </w:rPr>
        <w:t>ctor is intended to validate the information about the device and the referenced patient identity before storing the new device record and associating it to a known patient</w:t>
      </w:r>
      <w:r w:rsidR="00BB416E" w:rsidRPr="00A75EE5">
        <w:rPr>
          <w:rFonts w:eastAsia="Verdana"/>
        </w:rPr>
        <w:t xml:space="preserve">. </w:t>
      </w:r>
      <w:bookmarkStart w:id="137" w:name="2_1_4_1_3_EXPECTED_ACTIONS_END"/>
      <w:bookmarkStart w:id="138" w:name="BKM_766A8466_29E9_4146_94F1_857300AA84D4"/>
      <w:bookmarkStart w:id="139" w:name="2_1_4_1_REGISTER_DEVICE__END"/>
      <w:bookmarkStart w:id="140" w:name="BKM_ECA2048A_75BB_4544_8AF6_CAF75A893657"/>
      <w:bookmarkStart w:id="141" w:name="2_1_4_INTERACTION_DIAGRAM_END"/>
      <w:bookmarkStart w:id="142" w:name="BKM_1F5506BA_17FF_4A31_82E0_9955E5E5E6C1"/>
      <w:bookmarkEnd w:id="137"/>
      <w:bookmarkEnd w:id="138"/>
      <w:bookmarkEnd w:id="139"/>
      <w:bookmarkEnd w:id="140"/>
      <w:bookmarkEnd w:id="141"/>
      <w:bookmarkEnd w:id="142"/>
    </w:p>
    <w:p w14:paraId="13834E5C" w14:textId="286B3761" w:rsidR="00956ABB" w:rsidRPr="00A75EE5" w:rsidRDefault="00956ABB" w:rsidP="00956ABB">
      <w:pPr>
        <w:pStyle w:val="Heading3"/>
        <w:numPr>
          <w:ilvl w:val="0"/>
          <w:numId w:val="0"/>
        </w:numPr>
        <w:rPr>
          <w:noProof w:val="0"/>
        </w:rPr>
      </w:pPr>
      <w:bookmarkStart w:id="143" w:name="_Toc492638931"/>
      <w:r w:rsidRPr="00A75EE5">
        <w:rPr>
          <w:noProof w:val="0"/>
        </w:rPr>
        <w:t>3.</w:t>
      </w:r>
      <w:r w:rsidR="007B451F">
        <w:rPr>
          <w:noProof w:val="0"/>
        </w:rPr>
        <w:t>50</w:t>
      </w:r>
      <w:r w:rsidRPr="00A75EE5">
        <w:rPr>
          <w:noProof w:val="0"/>
        </w:rPr>
        <w:t>.5 Security Considerations</w:t>
      </w:r>
      <w:bookmarkEnd w:id="143"/>
    </w:p>
    <w:p w14:paraId="496029B5" w14:textId="03ADDEF0" w:rsidR="004D02E9" w:rsidRPr="00A75EE5" w:rsidRDefault="0091025F" w:rsidP="0098740D">
      <w:pPr>
        <w:pStyle w:val="BodyText"/>
      </w:pPr>
      <w:r w:rsidRPr="00A75EE5">
        <w:rPr>
          <w:rFonts w:eastAsia="Verdana"/>
        </w:rPr>
        <w:t>For security considerations r</w:t>
      </w:r>
      <w:r w:rsidR="00381408" w:rsidRPr="00A75EE5">
        <w:rPr>
          <w:rFonts w:eastAsia="Verdana"/>
        </w:rPr>
        <w:t xml:space="preserve">efer to </w:t>
      </w:r>
      <w:r w:rsidR="00F0223E" w:rsidRPr="00A75EE5">
        <w:rPr>
          <w:rFonts w:eastAsia="Verdana"/>
        </w:rPr>
        <w:t>S</w:t>
      </w:r>
      <w:r w:rsidR="00381408" w:rsidRPr="00A75EE5">
        <w:rPr>
          <w:rFonts w:eastAsia="Verdana"/>
        </w:rPr>
        <w:t xml:space="preserve">ection X.5 Security Considerations in </w:t>
      </w:r>
      <w:r w:rsidR="00370A9E" w:rsidRPr="00A75EE5">
        <w:rPr>
          <w:rFonts w:eastAsia="Verdana"/>
        </w:rPr>
        <w:t>V</w:t>
      </w:r>
      <w:r w:rsidR="00381408" w:rsidRPr="00A75EE5">
        <w:rPr>
          <w:rFonts w:eastAsia="Verdana"/>
        </w:rPr>
        <w:t>olume 1</w:t>
      </w:r>
      <w:r w:rsidR="00BB416E" w:rsidRPr="00A75EE5">
        <w:rPr>
          <w:rFonts w:eastAsia="Verdana"/>
        </w:rPr>
        <w:t xml:space="preserve">. </w:t>
      </w:r>
      <w:bookmarkStart w:id="144" w:name="BKM_7535308A_FC22_46F1_9B1B_BD38C18FB4AD"/>
      <w:bookmarkStart w:id="145" w:name="2_1_5_SECURITY_CONSIDERATIONS_END"/>
      <w:bookmarkStart w:id="146" w:name="BKM_8EF481CE_8EFB_4A42_AC88_D48EA34FFF4C"/>
      <w:bookmarkStart w:id="147" w:name="2_1__REGISTER_DEVICE_END"/>
      <w:bookmarkStart w:id="148" w:name="BKM_C3BE5CEB_F63C_4277_9D6E_D0FC021F8584"/>
      <w:bookmarkEnd w:id="144"/>
      <w:bookmarkEnd w:id="145"/>
      <w:bookmarkEnd w:id="146"/>
      <w:bookmarkEnd w:id="147"/>
      <w:bookmarkEnd w:id="148"/>
    </w:p>
    <w:p w14:paraId="092CCDE3" w14:textId="34385E01" w:rsidR="00956ABB" w:rsidRPr="00A75EE5" w:rsidRDefault="00956ABB" w:rsidP="0098740D">
      <w:pPr>
        <w:pStyle w:val="Heading2"/>
        <w:numPr>
          <w:ilvl w:val="0"/>
          <w:numId w:val="0"/>
        </w:numPr>
        <w:rPr>
          <w:noProof w:val="0"/>
        </w:rPr>
      </w:pPr>
      <w:bookmarkStart w:id="149" w:name="_Toc492638932"/>
      <w:r w:rsidRPr="00A75EE5">
        <w:rPr>
          <w:noProof w:val="0"/>
        </w:rPr>
        <w:t>3.</w:t>
      </w:r>
      <w:r w:rsidR="007B451F">
        <w:rPr>
          <w:noProof w:val="0"/>
        </w:rPr>
        <w:t>51</w:t>
      </w:r>
      <w:r w:rsidR="00676490" w:rsidRPr="00A75EE5">
        <w:rPr>
          <w:noProof w:val="0"/>
        </w:rPr>
        <w:t xml:space="preserve"> Search Medical Device</w:t>
      </w:r>
      <w:r w:rsidRPr="00A75EE5">
        <w:rPr>
          <w:noProof w:val="0"/>
        </w:rPr>
        <w:t xml:space="preserve"> [</w:t>
      </w:r>
      <w:r w:rsidR="00D172A3" w:rsidRPr="00A75EE5">
        <w:rPr>
          <w:noProof w:val="0"/>
        </w:rPr>
        <w:t>PCC-</w:t>
      </w:r>
      <w:r w:rsidR="00D5642A" w:rsidRPr="00A75EE5">
        <w:rPr>
          <w:noProof w:val="0"/>
        </w:rPr>
        <w:t>51</w:t>
      </w:r>
      <w:r w:rsidRPr="00A75EE5">
        <w:rPr>
          <w:noProof w:val="0"/>
        </w:rPr>
        <w:t>]</w:t>
      </w:r>
      <w:bookmarkEnd w:id="149"/>
    </w:p>
    <w:p w14:paraId="16E33BBC" w14:textId="717B1710" w:rsidR="00956ABB" w:rsidRPr="00A75EE5" w:rsidRDefault="00956ABB" w:rsidP="0098740D">
      <w:pPr>
        <w:pStyle w:val="Heading3"/>
        <w:numPr>
          <w:ilvl w:val="0"/>
          <w:numId w:val="0"/>
        </w:numPr>
        <w:rPr>
          <w:noProof w:val="0"/>
        </w:rPr>
      </w:pPr>
      <w:bookmarkStart w:id="150" w:name="_Toc492638933"/>
      <w:r w:rsidRPr="00A75EE5">
        <w:rPr>
          <w:noProof w:val="0"/>
        </w:rPr>
        <w:t>3.</w:t>
      </w:r>
      <w:r w:rsidR="007B451F">
        <w:rPr>
          <w:noProof w:val="0"/>
        </w:rPr>
        <w:t>51</w:t>
      </w:r>
      <w:r w:rsidRPr="00A75EE5">
        <w:rPr>
          <w:noProof w:val="0"/>
        </w:rPr>
        <w:t>.1 Scope</w:t>
      </w:r>
      <w:bookmarkEnd w:id="150"/>
    </w:p>
    <w:p w14:paraId="26774C9A" w14:textId="77777777" w:rsidR="00676490" w:rsidRPr="00A75EE5" w:rsidRDefault="00676490" w:rsidP="0098740D">
      <w:pPr>
        <w:pStyle w:val="BodyText"/>
      </w:pPr>
      <w:r w:rsidRPr="00A75EE5">
        <w:t xml:space="preserve">This transaction is intended to provide a synchronous query mechanism. </w:t>
      </w:r>
    </w:p>
    <w:p w14:paraId="49C2775A" w14:textId="1A30C4B0" w:rsidR="00956ABB" w:rsidRPr="00A75EE5" w:rsidRDefault="00956ABB" w:rsidP="0098740D">
      <w:pPr>
        <w:pStyle w:val="Heading3"/>
        <w:numPr>
          <w:ilvl w:val="0"/>
          <w:numId w:val="0"/>
        </w:numPr>
        <w:rPr>
          <w:noProof w:val="0"/>
        </w:rPr>
      </w:pPr>
      <w:bookmarkStart w:id="151" w:name="_Toc492638934"/>
      <w:r w:rsidRPr="00A75EE5">
        <w:rPr>
          <w:noProof w:val="0"/>
        </w:rPr>
        <w:t>3.</w:t>
      </w:r>
      <w:r w:rsidR="007B451F">
        <w:rPr>
          <w:noProof w:val="0"/>
        </w:rPr>
        <w:t>51</w:t>
      </w:r>
      <w:r w:rsidRPr="00A75EE5">
        <w:rPr>
          <w:noProof w:val="0"/>
        </w:rPr>
        <w:t>.2 Actor Roles</w:t>
      </w:r>
      <w:bookmarkEnd w:id="151"/>
    </w:p>
    <w:p w14:paraId="44699581" w14:textId="77777777" w:rsidR="00676490" w:rsidRPr="00A75EE5" w:rsidRDefault="00676490" w:rsidP="0098740D">
      <w:pPr>
        <w:pStyle w:val="BodyText"/>
        <w:rPr>
          <w:rFonts w:eastAsia="Verdana"/>
        </w:rPr>
      </w:pPr>
      <w:r w:rsidRPr="00A75EE5">
        <w:rPr>
          <w:rFonts w:eastAsia="Verdana"/>
        </w:rPr>
        <w:t>The following diagram identifies the transaction and actors participating in this transaction.</w:t>
      </w:r>
    </w:p>
    <w:p w14:paraId="21995F97" w14:textId="77777777" w:rsidR="00956ABB" w:rsidRPr="00A75EE5" w:rsidRDefault="00956ABB" w:rsidP="0098740D">
      <w:pPr>
        <w:pStyle w:val="BodyText"/>
      </w:pPr>
    </w:p>
    <w:p w14:paraId="13F4E2A6" w14:textId="0AA02010" w:rsidR="00956ABB" w:rsidRPr="00A75EE5" w:rsidRDefault="00FB4B9D" w:rsidP="0098740D">
      <w:pPr>
        <w:pStyle w:val="BodyText"/>
        <w:jc w:val="center"/>
      </w:pPr>
      <w:r w:rsidRPr="00A75EE5">
        <w:rPr>
          <w:noProof/>
        </w:rPr>
        <w:lastRenderedPageBreak/>
        <mc:AlternateContent>
          <mc:Choice Requires="wpc">
            <w:drawing>
              <wp:inline distT="0" distB="0" distL="0" distR="0" wp14:anchorId="2B6A4443" wp14:editId="16886BE6">
                <wp:extent cx="3726180" cy="1539240"/>
                <wp:effectExtent l="3810" t="0" r="3810" b="0"/>
                <wp:docPr id="951" name="Canvas 9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09" name="Oval 61"/>
                        <wps:cNvSpPr>
                          <a:spLocks noChangeArrowheads="1"/>
                        </wps:cNvSpPr>
                        <wps:spPr bwMode="auto">
                          <a:xfrm>
                            <a:off x="1268727" y="901223"/>
                            <a:ext cx="1240727" cy="490313"/>
                          </a:xfrm>
                          <a:prstGeom prst="ellipse">
                            <a:avLst/>
                          </a:prstGeom>
                          <a:solidFill>
                            <a:srgbClr val="FFFFFF"/>
                          </a:solidFill>
                          <a:ln w="9525">
                            <a:solidFill>
                              <a:srgbClr val="000000"/>
                            </a:solidFill>
                            <a:round/>
                            <a:headEnd/>
                            <a:tailEnd/>
                          </a:ln>
                        </wps:spPr>
                        <wps:txbx>
                          <w:txbxContent>
                            <w:p w14:paraId="531CB976" w14:textId="5F124213" w:rsidR="007C6B36" w:rsidRDefault="007C6B36" w:rsidP="00676490">
                              <w:pPr>
                                <w:jc w:val="center"/>
                                <w:rPr>
                                  <w:sz w:val="18"/>
                                </w:rPr>
                              </w:pPr>
                              <w:r w:rsidRPr="004E017F">
                                <w:rPr>
                                  <w:b/>
                                  <w:sz w:val="18"/>
                                  <w:szCs w:val="18"/>
                                </w:rPr>
                                <w:t>Search Medical Device</w:t>
                              </w:r>
                              <w:r>
                                <w:rPr>
                                  <w:b/>
                                  <w:sz w:val="18"/>
                                  <w:szCs w:val="18"/>
                                </w:rPr>
                                <w:t>s</w:t>
                              </w:r>
                              <w:r w:rsidRPr="004E017F">
                                <w:rPr>
                                  <w:b/>
                                  <w:sz w:val="18"/>
                                  <w:szCs w:val="18"/>
                                </w:rPr>
                                <w:t xml:space="preserve"> </w:t>
                              </w:r>
                              <w:r>
                                <w:rPr>
                                  <w:b/>
                                  <w:sz w:val="18"/>
                                </w:rPr>
                                <w:t>[PCC-51]</w:t>
                              </w:r>
                            </w:p>
                          </w:txbxContent>
                        </wps:txbx>
                        <wps:bodyPr rot="0" vert="horz" wrap="square" lIns="0" tIns="9144" rIns="0" bIns="9144" anchor="t" anchorCtr="0" upright="1">
                          <a:noAutofit/>
                        </wps:bodyPr>
                      </wps:wsp>
                      <wps:wsp>
                        <wps:cNvPr id="1010" name="Text Box 62"/>
                        <wps:cNvSpPr txBox="1">
                          <a:spLocks noChangeArrowheads="1"/>
                        </wps:cNvSpPr>
                        <wps:spPr bwMode="auto">
                          <a:xfrm>
                            <a:off x="171604" y="168304"/>
                            <a:ext cx="974921" cy="457312"/>
                          </a:xfrm>
                          <a:prstGeom prst="rect">
                            <a:avLst/>
                          </a:prstGeom>
                          <a:solidFill>
                            <a:srgbClr val="FFFFFF"/>
                          </a:solidFill>
                          <a:ln w="9525">
                            <a:solidFill>
                              <a:srgbClr val="000000"/>
                            </a:solidFill>
                            <a:miter lim="800000"/>
                            <a:headEnd/>
                            <a:tailEnd/>
                          </a:ln>
                        </wps:spPr>
                        <wps:txbx>
                          <w:txbxContent>
                            <w:p w14:paraId="0A5F0A6D" w14:textId="6E522DD1" w:rsidR="007C6B36" w:rsidRDefault="007C6B36" w:rsidP="0098740D">
                              <w:pPr>
                                <w:jc w:val="center"/>
                                <w:rPr>
                                  <w:sz w:val="18"/>
                                </w:rPr>
                              </w:pPr>
                              <w:r>
                                <w:rPr>
                                  <w:b/>
                                  <w:sz w:val="18"/>
                                </w:rPr>
                                <w:t>Medical Device Requester</w:t>
                              </w:r>
                            </w:p>
                          </w:txbxContent>
                        </wps:txbx>
                        <wps:bodyPr rot="0" vert="horz" wrap="square" lIns="91440" tIns="45720" rIns="91440" bIns="45720" anchor="t" anchorCtr="0" upright="1">
                          <a:noAutofit/>
                        </wps:bodyPr>
                      </wps:wsp>
                      <wps:wsp>
                        <wps:cNvPr id="1011" name="Line 63"/>
                        <wps:cNvCnPr>
                          <a:cxnSpLocks noChangeShapeType="1"/>
                        </wps:cNvCnPr>
                        <wps:spPr bwMode="auto">
                          <a:xfrm>
                            <a:off x="1086323" y="625616"/>
                            <a:ext cx="352408" cy="3408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2" name="Text Box 64"/>
                        <wps:cNvSpPr txBox="1">
                          <a:spLocks noChangeArrowheads="1"/>
                        </wps:cNvSpPr>
                        <wps:spPr bwMode="auto">
                          <a:xfrm>
                            <a:off x="2558955" y="168304"/>
                            <a:ext cx="1001321" cy="457312"/>
                          </a:xfrm>
                          <a:prstGeom prst="rect">
                            <a:avLst/>
                          </a:prstGeom>
                          <a:solidFill>
                            <a:srgbClr val="FFFFFF"/>
                          </a:solidFill>
                          <a:ln w="9525">
                            <a:solidFill>
                              <a:srgbClr val="000000"/>
                            </a:solidFill>
                            <a:miter lim="800000"/>
                            <a:headEnd/>
                            <a:tailEnd/>
                          </a:ln>
                        </wps:spPr>
                        <wps:txbx>
                          <w:txbxContent>
                            <w:p w14:paraId="430CD10E" w14:textId="14744BE8" w:rsidR="007C6B36" w:rsidRDefault="007C6B36"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1013" name="Line 65"/>
                        <wps:cNvCnPr>
                          <a:cxnSpLocks noChangeShapeType="1"/>
                        </wps:cNvCnPr>
                        <wps:spPr bwMode="auto">
                          <a:xfrm flipH="1">
                            <a:off x="2333650" y="625616"/>
                            <a:ext cx="314507" cy="3408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B6A4443" id="Canvas 951" o:spid="_x0000_s1244" editas="canvas" style="width:293.4pt;height:121.2pt;mso-position-horizontal-relative:char;mso-position-vertical-relative:line" coordsize="37261,15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">
                <v:shape id="_x0000_s1245" type="#_x0000_t75" style="position:absolute;width:37261;height:15392;visibility:visible;mso-wrap-style:square">
                  <v:fill o:detectmouseclick="t"/>
                  <v:path o:connecttype="none"/>
                </v:shape>
                <v:oval id="Oval 61" o:spid="_x0000_s1246" style="position:absolute;left:12687;top:9012;width:12407;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XfsMA&#10;AADdAAAADwAAAGRycy9kb3ducmV2LnhtbERPS2sCMRC+F/ofwhR6KZoo9bUaRSpCqScf4HXYjLuh&#10;m8mySTX++6ZQ8DYf33MWq+QacaUuWM8aBn0Fgrj0xnKl4XTc9qYgQkQ22HgmDXcKsFo+Py2wMP7G&#10;e7oeYiVyCIcCNdQxtoWUoazJYej7ljhzF985jBl2lTQd3nK4a+RQqbF0aDk31NjSR03l9+HHaXhv&#10;1+NRGuzs29dlMxn58347tEnr15e0noOIlOJD/O/+NHm+UjP4+ya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XfsMAAADdAAAADwAAAAAAAAAAAAAAAACYAgAAZHJzL2Rv&#10;d25yZXYueG1sUEsFBgAAAAAEAAQA9QAAAIgDAAAAAA==&#10;">
                  <v:textbox inset="0,.72pt,0,.72pt">
                    <w:txbxContent>
                      <w:p w14:paraId="531CB976" w14:textId="5F124213" w:rsidR="007C6B36" w:rsidRDefault="007C6B36" w:rsidP="00676490">
                        <w:pPr>
                          <w:jc w:val="center"/>
                          <w:rPr>
                            <w:sz w:val="18"/>
                          </w:rPr>
                        </w:pPr>
                        <w:r w:rsidRPr="004E017F">
                          <w:rPr>
                            <w:b/>
                            <w:sz w:val="18"/>
                            <w:szCs w:val="18"/>
                          </w:rPr>
                          <w:t>Search Medical Device</w:t>
                        </w:r>
                        <w:r>
                          <w:rPr>
                            <w:b/>
                            <w:sz w:val="18"/>
                            <w:szCs w:val="18"/>
                          </w:rPr>
                          <w:t>s</w:t>
                        </w:r>
                        <w:r w:rsidRPr="004E017F">
                          <w:rPr>
                            <w:b/>
                            <w:sz w:val="18"/>
                            <w:szCs w:val="18"/>
                          </w:rPr>
                          <w:t xml:space="preserve"> </w:t>
                        </w:r>
                        <w:r>
                          <w:rPr>
                            <w:b/>
                            <w:sz w:val="18"/>
                          </w:rPr>
                          <w:t>[PCC-51]</w:t>
                        </w:r>
                      </w:p>
                    </w:txbxContent>
                  </v:textbox>
                </v:oval>
                <v:shape id="Text Box 62" o:spid="_x0000_s1247" type="#_x0000_t202" style="position:absolute;left:1716;top:1683;width:9749;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aB8McA&#10;AADdAAAADwAAAGRycy9kb3ducmV2LnhtbESPQW/CMAyF75P4D5En7TJByoYYFAKaJm2C28YQXK3G&#10;tNUapyRZKf8eHybtZus9v/d5ue5dozoKsfZsYDzKQBEX3tZcGth/vw9noGJCtth4JgNXirBeDe6W&#10;mFt/4S/qdqlUEsIxRwNVSm2udSwqchhHviUW7eSDwyRrKLUNeJFw1+inLJtqhzVLQ4UtvVVU/Ox+&#10;nYHZZNMd4/b581BMT808Pb50H+dgzMN9/7oAlahP/+a/640V/Gws/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mgfDHAAAA3QAAAA8AAAAAAAAAAAAAAAAAmAIAAGRy&#10;cy9kb3ducmV2LnhtbFBLBQYAAAAABAAEAPUAAACMAwAAAAA=&#10;">
                  <v:textbox>
                    <w:txbxContent>
                      <w:p w14:paraId="0A5F0A6D" w14:textId="6E522DD1" w:rsidR="007C6B36" w:rsidRDefault="007C6B36" w:rsidP="0098740D">
                        <w:pPr>
                          <w:jc w:val="center"/>
                          <w:rPr>
                            <w:sz w:val="18"/>
                          </w:rPr>
                        </w:pPr>
                        <w:r>
                          <w:rPr>
                            <w:b/>
                            <w:sz w:val="18"/>
                          </w:rPr>
                          <w:t>Medical Device Requester</w:t>
                        </w:r>
                      </w:p>
                    </w:txbxContent>
                  </v:textbox>
                </v:shape>
                <v:line id="Line 63" o:spid="_x0000_s1248" style="position:absolute;visibility:visible;mso-wrap-style:square" from="10863,6256" to="14387,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u63cUAAADdAAAADwAAAGRycy9kb3ducmV2LnhtbERPTWvCQBC9F/oflin0VjdRCCV1FVEE&#10;9SBqC+1xzE6T1Oxs2N0m8d+7QqG3ebzPmc4H04iOnK8tK0hHCQjiwuqaSwUf7+uXVxA+IGtsLJOC&#10;K3mYzx4fpphr2/ORulMoRQxhn6OCKoQ2l9IXFRn0I9sSR+7bOoMhQldK7bCP4aaR4yTJpMGaY0OF&#10;LS0rKi6nX6NgPzlk3WK72wyf2+xcrI7nr5/eKfX8NCzeQAQawr/4z73RcX6SpnD/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u63cUAAADdAAAADwAAAAAAAAAA&#10;AAAAAAChAgAAZHJzL2Rvd25yZXYueG1sUEsFBgAAAAAEAAQA+QAAAJMDAAAAAA==&#10;"/>
                <v:shape id="Text Box 64" o:spid="_x0000_s1249" type="#_x0000_t202" style="position:absolute;left:25589;top:1683;width:10013;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6HMMA&#10;AADdAAAADwAAAGRycy9kb3ducmV2LnhtbERPS2sCMRC+C/0PYQpepGa1xdrVKCK06M0X9jpsxt3F&#10;zWRN0nX990YoeJuP7znTeWsq0ZDzpWUFg34CgjizuuRcwWH//TYG4QOyxsoyKbiRh/nspTPFVNsr&#10;b6nZhVzEEPYpKihCqFMpfVaQQd+3NXHkTtYZDBG6XGqH1xhuKjlMkpE0WHJsKLCmZUHZefdnFIw/&#10;Vs2vX79vjtnoVH2F3mfzc3FKdV/bxQREoDY8xf/ulY7zk8EQHt/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i6HMMAAADdAAAADwAAAAAAAAAAAAAAAACYAgAAZHJzL2Rv&#10;d25yZXYueG1sUEsFBgAAAAAEAAQA9QAAAIgDAAAAAA==&#10;">
                  <v:textbox>
                    <w:txbxContent>
                      <w:p w14:paraId="430CD10E" w14:textId="14744BE8" w:rsidR="007C6B36" w:rsidRDefault="007C6B36" w:rsidP="0098740D">
                        <w:pPr>
                          <w:jc w:val="center"/>
                          <w:rPr>
                            <w:sz w:val="18"/>
                          </w:rPr>
                        </w:pPr>
                        <w:r w:rsidRPr="005A715E">
                          <w:rPr>
                            <w:b/>
                            <w:sz w:val="18"/>
                          </w:rPr>
                          <w:t>Medical Device Server</w:t>
                        </w:r>
                      </w:p>
                    </w:txbxContent>
                  </v:textbox>
                </v:shape>
                <v:line id="Line 65" o:spid="_x0000_s1250" style="position:absolute;flip:x;visibility:visible;mso-wrap-style:square" from="23336,6256" to="26481,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7xzsUAAADdAAAADwAAAGRycy9kb3ducmV2LnhtbERPS2sCMRC+F/wPYQpeSs1qS9HVKFIo&#10;9ODFByvexs10s+xmsiapbv+9KRR6m4/vOYtVb1txJR9qxwrGowwEcel0zZWCw/7jeQoiRGSNrWNS&#10;8EMBVsvBwwJz7W68pesuViKFcMhRgYmxy6UMpSGLYeQ64sR9OW8xJugrqT3eUrht5STL3qTFmlOD&#10;wY7eDZXN7tsqkNPN08Wvz69N0RyPM1OURXfaKDV87NdzEJH6+C/+c3/qND8bv8DvN+kE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7xzsUAAADdAAAADwAAAAAAAAAA&#10;AAAAAAChAgAAZHJzL2Rvd25yZXYueG1sUEsFBgAAAAAEAAQA+QAAAJMDAAAAAA==&#10;"/>
                <w10:anchorlock/>
              </v:group>
            </w:pict>
          </mc:Fallback>
        </mc:AlternateContent>
      </w:r>
    </w:p>
    <w:p w14:paraId="34A7B606" w14:textId="77777777" w:rsidR="00FD7BF3" w:rsidRPr="00A75EE5" w:rsidRDefault="00FD7BF3" w:rsidP="0098740D">
      <w:pPr>
        <w:pStyle w:val="BodyText"/>
      </w:pPr>
    </w:p>
    <w:p w14:paraId="20FED51B" w14:textId="5BF661C9" w:rsidR="00956ABB" w:rsidRPr="00A75EE5" w:rsidRDefault="00676490" w:rsidP="0098740D">
      <w:pPr>
        <w:pStyle w:val="FigureTitle"/>
      </w:pPr>
      <w:r w:rsidRPr="00A75EE5">
        <w:t>Figure 3.</w:t>
      </w:r>
      <w:r w:rsidR="007B451F">
        <w:t>51</w:t>
      </w:r>
      <w:r w:rsidR="00956ABB" w:rsidRPr="00A75EE5">
        <w:t>.2-1: Use Case Diagram</w:t>
      </w:r>
    </w:p>
    <w:p w14:paraId="63DA56CF" w14:textId="57D37A9D" w:rsidR="00956ABB" w:rsidRPr="00A75EE5" w:rsidRDefault="00956ABB" w:rsidP="0098740D">
      <w:pPr>
        <w:pStyle w:val="TableTitle"/>
      </w:pPr>
      <w:r w:rsidRPr="00A75EE5">
        <w:t>Table 3.</w:t>
      </w:r>
      <w:r w:rsidR="007B451F">
        <w:t>51</w:t>
      </w:r>
      <w:r w:rsidRPr="00A75EE5">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676490" w:rsidRPr="00A75EE5" w14:paraId="75C4E58C" w14:textId="77777777" w:rsidTr="003A78D9">
        <w:tc>
          <w:tcPr>
            <w:tcW w:w="1008" w:type="dxa"/>
            <w:shd w:val="clear" w:color="auto" w:fill="auto"/>
          </w:tcPr>
          <w:p w14:paraId="4A4131B8" w14:textId="77777777" w:rsidR="00676490" w:rsidRPr="00A75EE5" w:rsidRDefault="00676490" w:rsidP="003A78D9">
            <w:pPr>
              <w:pStyle w:val="BodyText"/>
              <w:rPr>
                <w:b/>
              </w:rPr>
            </w:pPr>
            <w:r w:rsidRPr="00A75EE5">
              <w:rPr>
                <w:b/>
              </w:rPr>
              <w:t>Actor:</w:t>
            </w:r>
          </w:p>
        </w:tc>
        <w:tc>
          <w:tcPr>
            <w:tcW w:w="8568" w:type="dxa"/>
            <w:shd w:val="clear" w:color="auto" w:fill="auto"/>
          </w:tcPr>
          <w:p w14:paraId="421D369C" w14:textId="77777777" w:rsidR="00676490" w:rsidRPr="00A75EE5" w:rsidRDefault="00676490" w:rsidP="003A78D9">
            <w:pPr>
              <w:pStyle w:val="BodyText"/>
            </w:pPr>
            <w:r w:rsidRPr="00A75EE5">
              <w:t>Medical Device Requester</w:t>
            </w:r>
          </w:p>
        </w:tc>
      </w:tr>
      <w:tr w:rsidR="00676490" w:rsidRPr="00A75EE5" w14:paraId="42035171" w14:textId="77777777" w:rsidTr="003A78D9">
        <w:tc>
          <w:tcPr>
            <w:tcW w:w="1008" w:type="dxa"/>
            <w:shd w:val="clear" w:color="auto" w:fill="auto"/>
          </w:tcPr>
          <w:p w14:paraId="1DA714C3" w14:textId="77777777" w:rsidR="00676490" w:rsidRPr="00A75EE5" w:rsidRDefault="00676490" w:rsidP="003A78D9">
            <w:pPr>
              <w:pStyle w:val="BodyText"/>
              <w:rPr>
                <w:b/>
              </w:rPr>
            </w:pPr>
            <w:r w:rsidRPr="00A75EE5">
              <w:rPr>
                <w:b/>
              </w:rPr>
              <w:t>Role:</w:t>
            </w:r>
          </w:p>
        </w:tc>
        <w:tc>
          <w:tcPr>
            <w:tcW w:w="8568" w:type="dxa"/>
            <w:shd w:val="clear" w:color="auto" w:fill="auto"/>
          </w:tcPr>
          <w:p w14:paraId="2DD43BB5" w14:textId="77777777" w:rsidR="00676490" w:rsidRPr="00A75EE5" w:rsidRDefault="00676490" w:rsidP="003A78D9">
            <w:pPr>
              <w:rPr>
                <w:rFonts w:eastAsia="Verdana"/>
                <w:szCs w:val="24"/>
              </w:rPr>
            </w:pPr>
            <w:r w:rsidRPr="00A75EE5">
              <w:rPr>
                <w:rFonts w:eastAsia="Verdana"/>
                <w:szCs w:val="24"/>
              </w:rPr>
              <w:t xml:space="preserve">Requests device records matching a specific set of criteria (i.e., search parameters). </w:t>
            </w:r>
          </w:p>
        </w:tc>
      </w:tr>
      <w:tr w:rsidR="00676490" w:rsidRPr="00A75EE5" w14:paraId="242037EB" w14:textId="77777777" w:rsidTr="003A78D9">
        <w:tc>
          <w:tcPr>
            <w:tcW w:w="1008" w:type="dxa"/>
            <w:shd w:val="clear" w:color="auto" w:fill="auto"/>
          </w:tcPr>
          <w:p w14:paraId="145828DB" w14:textId="77777777" w:rsidR="00676490" w:rsidRPr="00A75EE5" w:rsidRDefault="00676490" w:rsidP="003A78D9">
            <w:pPr>
              <w:pStyle w:val="BodyText"/>
              <w:rPr>
                <w:b/>
              </w:rPr>
            </w:pPr>
            <w:r w:rsidRPr="00A75EE5">
              <w:rPr>
                <w:b/>
              </w:rPr>
              <w:t>Actor:</w:t>
            </w:r>
          </w:p>
        </w:tc>
        <w:tc>
          <w:tcPr>
            <w:tcW w:w="8568" w:type="dxa"/>
            <w:shd w:val="clear" w:color="auto" w:fill="auto"/>
          </w:tcPr>
          <w:p w14:paraId="15241401" w14:textId="77777777" w:rsidR="00676490" w:rsidRPr="00A75EE5" w:rsidRDefault="00676490" w:rsidP="003A78D9">
            <w:pPr>
              <w:pStyle w:val="BodyText"/>
            </w:pPr>
            <w:r w:rsidRPr="00A75EE5">
              <w:t>Medical Device Server</w:t>
            </w:r>
          </w:p>
        </w:tc>
      </w:tr>
      <w:tr w:rsidR="00676490" w:rsidRPr="00A75EE5" w14:paraId="4A0FCF5D" w14:textId="77777777" w:rsidTr="003A78D9">
        <w:tc>
          <w:tcPr>
            <w:tcW w:w="1008" w:type="dxa"/>
            <w:shd w:val="clear" w:color="auto" w:fill="auto"/>
          </w:tcPr>
          <w:p w14:paraId="030DE5C7" w14:textId="77777777" w:rsidR="00676490" w:rsidRPr="00A75EE5" w:rsidRDefault="00676490" w:rsidP="003A78D9">
            <w:pPr>
              <w:pStyle w:val="BodyText"/>
              <w:rPr>
                <w:b/>
              </w:rPr>
            </w:pPr>
            <w:r w:rsidRPr="00A75EE5">
              <w:rPr>
                <w:b/>
              </w:rPr>
              <w:t>Role:</w:t>
            </w:r>
          </w:p>
        </w:tc>
        <w:tc>
          <w:tcPr>
            <w:tcW w:w="8568" w:type="dxa"/>
            <w:shd w:val="clear" w:color="auto" w:fill="auto"/>
          </w:tcPr>
          <w:p w14:paraId="4734A7A2" w14:textId="109A4067" w:rsidR="00676490" w:rsidRPr="00A75EE5" w:rsidRDefault="000A1635" w:rsidP="005D56CA">
            <w:r w:rsidRPr="00A75EE5">
              <w:rPr>
                <w:rFonts w:eastAsia="Verdana"/>
                <w:color w:val="000000"/>
                <w:szCs w:val="24"/>
              </w:rPr>
              <w:t>Receives the request, processes the search parameters and returns matching device records to the initiating actor.</w:t>
            </w:r>
          </w:p>
        </w:tc>
      </w:tr>
    </w:tbl>
    <w:p w14:paraId="5B9307A3" w14:textId="77777777" w:rsidR="00676490" w:rsidRPr="00A75EE5" w:rsidRDefault="00676490" w:rsidP="0098740D">
      <w:pPr>
        <w:pStyle w:val="BodyText"/>
      </w:pPr>
    </w:p>
    <w:p w14:paraId="3298E4C9" w14:textId="6713B80B" w:rsidR="00956ABB" w:rsidRPr="00A75EE5" w:rsidRDefault="00956ABB" w:rsidP="0098740D">
      <w:pPr>
        <w:pStyle w:val="Heading3"/>
        <w:numPr>
          <w:ilvl w:val="0"/>
          <w:numId w:val="0"/>
        </w:numPr>
        <w:rPr>
          <w:noProof w:val="0"/>
        </w:rPr>
      </w:pPr>
      <w:bookmarkStart w:id="152" w:name="_Toc492638935"/>
      <w:r w:rsidRPr="00A75EE5">
        <w:rPr>
          <w:noProof w:val="0"/>
        </w:rPr>
        <w:t>3.</w:t>
      </w:r>
      <w:r w:rsidR="007B451F">
        <w:rPr>
          <w:noProof w:val="0"/>
        </w:rPr>
        <w:t>51</w:t>
      </w:r>
      <w:r w:rsidRPr="00A75EE5">
        <w:rPr>
          <w:noProof w:val="0"/>
        </w:rPr>
        <w:t>.3 Referenced Standards</w:t>
      </w:r>
      <w:bookmarkEnd w:id="152"/>
    </w:p>
    <w:p w14:paraId="121B3889" w14:textId="08A5799A" w:rsidR="00956ABB" w:rsidRPr="00A75EE5" w:rsidRDefault="00676490" w:rsidP="0098740D">
      <w:pPr>
        <w:pStyle w:val="BodyText"/>
      </w:pPr>
      <w:r w:rsidRPr="00A75EE5">
        <w:t>This tr</w:t>
      </w:r>
      <w:r w:rsidR="00B84D77" w:rsidRPr="00A75EE5">
        <w:t xml:space="preserve">ansaction used the HL7 FHIR </w:t>
      </w:r>
      <w:r w:rsidR="006C3748" w:rsidRPr="00A75EE5">
        <w:t>Standard for Trial Use Release 3 (STU3)</w:t>
      </w:r>
      <w:r w:rsidR="00B84D77" w:rsidRPr="00A75EE5">
        <w:t xml:space="preserve"> </w:t>
      </w:r>
      <w:r w:rsidRPr="00A75EE5">
        <w:t>Device and Patient Resources.</w:t>
      </w:r>
    </w:p>
    <w:p w14:paraId="39549891" w14:textId="7A88641F" w:rsidR="00956ABB" w:rsidRPr="00A75EE5" w:rsidRDefault="00956ABB" w:rsidP="0098740D">
      <w:pPr>
        <w:pStyle w:val="Heading3"/>
        <w:numPr>
          <w:ilvl w:val="0"/>
          <w:numId w:val="0"/>
        </w:numPr>
        <w:rPr>
          <w:noProof w:val="0"/>
        </w:rPr>
      </w:pPr>
      <w:bookmarkStart w:id="153" w:name="_Toc492638936"/>
      <w:r w:rsidRPr="00A75EE5">
        <w:rPr>
          <w:noProof w:val="0"/>
        </w:rPr>
        <w:t>3.</w:t>
      </w:r>
      <w:r w:rsidR="007B451F">
        <w:rPr>
          <w:noProof w:val="0"/>
        </w:rPr>
        <w:t>51</w:t>
      </w:r>
      <w:r w:rsidRPr="00A75EE5">
        <w:rPr>
          <w:noProof w:val="0"/>
        </w:rPr>
        <w:t>.4 Interaction Diagram</w:t>
      </w:r>
      <w:bookmarkEnd w:id="153"/>
    </w:p>
    <w:p w14:paraId="7D6DC05F" w14:textId="4F36B5AD" w:rsidR="00676490" w:rsidRPr="00A75EE5" w:rsidRDefault="00676490" w:rsidP="0098740D">
      <w:pPr>
        <w:pStyle w:val="BodyText"/>
      </w:pPr>
      <w:r w:rsidRPr="00A75EE5">
        <w:t xml:space="preserve">The following is a detailed description of the actors and transactions initiated. </w:t>
      </w:r>
    </w:p>
    <w:p w14:paraId="767A0A93" w14:textId="40D0607C" w:rsidR="00956ABB" w:rsidRPr="00A75EE5" w:rsidRDefault="00FB4B9D" w:rsidP="0098740D">
      <w:pPr>
        <w:pStyle w:val="BodyText"/>
        <w:rPr>
          <w:i/>
        </w:rPr>
      </w:pPr>
      <w:r w:rsidRPr="00A75EE5">
        <w:rPr>
          <w:noProof/>
        </w:rPr>
        <w:lastRenderedPageBreak/>
        <mc:AlternateContent>
          <mc:Choice Requires="wpc">
            <w:drawing>
              <wp:inline distT="0" distB="0" distL="0" distR="0" wp14:anchorId="1C730A52" wp14:editId="1560E225">
                <wp:extent cx="5943600" cy="6746240"/>
                <wp:effectExtent l="0" t="0" r="0" b="1270"/>
                <wp:docPr id="958" name="Canvas 9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5" name="Text Box 4"/>
                        <wps:cNvSpPr txBox="1">
                          <a:spLocks noChangeArrowheads="1"/>
                        </wps:cNvSpPr>
                        <wps:spPr bwMode="auto">
                          <a:xfrm>
                            <a:off x="1249000" y="300902"/>
                            <a:ext cx="1159500" cy="534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3520CA" w14:textId="77777777" w:rsidR="007C6B36" w:rsidRPr="00BC1D7A" w:rsidRDefault="007C6B36" w:rsidP="00676490">
                              <w:pPr>
                                <w:jc w:val="center"/>
                                <w:rPr>
                                  <w:b/>
                                  <w:sz w:val="22"/>
                                  <w:szCs w:val="22"/>
                                </w:rPr>
                              </w:pPr>
                              <w:r w:rsidRPr="00BC1D7A">
                                <w:rPr>
                                  <w:b/>
                                  <w:sz w:val="22"/>
                                  <w:szCs w:val="22"/>
                                </w:rPr>
                                <w:t>Medical Device Re</w:t>
                              </w:r>
                              <w:r>
                                <w:rPr>
                                  <w:b/>
                                  <w:sz w:val="22"/>
                                  <w:szCs w:val="22"/>
                                </w:rPr>
                                <w:t>quester</w:t>
                              </w:r>
                            </w:p>
                          </w:txbxContent>
                        </wps:txbx>
                        <wps:bodyPr rot="0" vert="horz" wrap="square" lIns="91440" tIns="45720" rIns="91440" bIns="45720" anchor="t" anchorCtr="0" upright="1">
                          <a:noAutofit/>
                        </wps:bodyPr>
                      </wps:wsp>
                      <wps:wsp>
                        <wps:cNvPr id="1406" name="Line 5"/>
                        <wps:cNvCnPr>
                          <a:cxnSpLocks noChangeShapeType="1"/>
                        </wps:cNvCnPr>
                        <wps:spPr bwMode="auto">
                          <a:xfrm flipH="1">
                            <a:off x="1879600" y="684504"/>
                            <a:ext cx="600" cy="58788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7" name="Text Box 6"/>
                        <wps:cNvSpPr txBox="1">
                          <a:spLocks noChangeArrowheads="1"/>
                        </wps:cNvSpPr>
                        <wps:spPr bwMode="auto">
                          <a:xfrm>
                            <a:off x="2108800" y="1613510"/>
                            <a:ext cx="1911300" cy="3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A56A9" w14:textId="767320EF" w:rsidR="007C6B36" w:rsidRPr="00A96545" w:rsidRDefault="007C6B36" w:rsidP="00676490">
                              <w:pPr>
                                <w:rPr>
                                  <w:sz w:val="16"/>
                                  <w:szCs w:val="16"/>
                                </w:rPr>
                              </w:pPr>
                              <w:r w:rsidRPr="00A96545">
                                <w:rPr>
                                  <w:sz w:val="16"/>
                                  <w:szCs w:val="16"/>
                                </w:rPr>
                                <w:t>Search Medical Devices (Device Search Parameter): Device [PCC</w:t>
                              </w:r>
                              <w:r>
                                <w:rPr>
                                  <w:sz w:val="16"/>
                                  <w:szCs w:val="16"/>
                                </w:rPr>
                                <w:t>-51</w:t>
                              </w:r>
                              <w:r w:rsidRPr="00A96545">
                                <w:rPr>
                                  <w:sz w:val="16"/>
                                  <w:szCs w:val="16"/>
                                </w:rPr>
                                <w:t>]</w:t>
                              </w:r>
                            </w:p>
                          </w:txbxContent>
                        </wps:txbx>
                        <wps:bodyPr rot="0" vert="horz" wrap="square" lIns="0" tIns="0" rIns="0" bIns="0" anchor="t" anchorCtr="0" upright="1">
                          <a:noAutofit/>
                        </wps:bodyPr>
                      </wps:wsp>
                      <wps:wsp>
                        <wps:cNvPr id="1120" name="Line 7"/>
                        <wps:cNvCnPr>
                          <a:cxnSpLocks noChangeShapeType="1"/>
                        </wps:cNvCnPr>
                        <wps:spPr bwMode="auto">
                          <a:xfrm>
                            <a:off x="4089400" y="684504"/>
                            <a:ext cx="600" cy="58788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21" name="Rectangle 8"/>
                        <wps:cNvSpPr>
                          <a:spLocks noChangeArrowheads="1"/>
                        </wps:cNvSpPr>
                        <wps:spPr bwMode="auto">
                          <a:xfrm>
                            <a:off x="1770300" y="866705"/>
                            <a:ext cx="188000" cy="24232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2" name="Rectangle 9"/>
                        <wps:cNvSpPr>
                          <a:spLocks noChangeArrowheads="1"/>
                        </wps:cNvSpPr>
                        <wps:spPr bwMode="auto">
                          <a:xfrm>
                            <a:off x="4006800" y="1961512"/>
                            <a:ext cx="154900" cy="5524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3" name="Line 10"/>
                        <wps:cNvCnPr>
                          <a:cxnSpLocks noChangeShapeType="1"/>
                        </wps:cNvCnPr>
                        <wps:spPr bwMode="auto">
                          <a:xfrm>
                            <a:off x="1991300" y="1960812"/>
                            <a:ext cx="20079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5" name="Text Box 11"/>
                        <wps:cNvSpPr txBox="1">
                          <a:spLocks noChangeArrowheads="1"/>
                        </wps:cNvSpPr>
                        <wps:spPr bwMode="auto">
                          <a:xfrm>
                            <a:off x="3586400" y="291402"/>
                            <a:ext cx="1057900" cy="534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FB1B37" w14:textId="77777777" w:rsidR="007C6B36" w:rsidRPr="00BC1D7A" w:rsidRDefault="007C6B36" w:rsidP="00676490">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1126" name="Line 12"/>
                        <wps:cNvCnPr>
                          <a:cxnSpLocks noChangeShapeType="1"/>
                        </wps:cNvCnPr>
                        <wps:spPr bwMode="auto">
                          <a:xfrm flipH="1">
                            <a:off x="1956400" y="2513315"/>
                            <a:ext cx="20079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127" name="Text Box 13"/>
                        <wps:cNvSpPr txBox="1">
                          <a:spLocks noChangeArrowheads="1"/>
                        </wps:cNvSpPr>
                        <wps:spPr bwMode="auto">
                          <a:xfrm>
                            <a:off x="2052900" y="2229413"/>
                            <a:ext cx="1882100" cy="284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CCD9E" w14:textId="77777777" w:rsidR="007C6B36" w:rsidRPr="007C1AAC" w:rsidRDefault="007C6B36" w:rsidP="00676490">
                              <w:pPr>
                                <w:rPr>
                                  <w:sz w:val="22"/>
                                  <w:szCs w:val="22"/>
                                </w:rPr>
                              </w:pPr>
                              <w:r>
                                <w:rPr>
                                  <w:sz w:val="16"/>
                                  <w:szCs w:val="16"/>
                                </w:rPr>
                                <w:t>HTTP status error code = 400 bad request ( )</w:t>
                              </w:r>
                            </w:p>
                          </w:txbxContent>
                        </wps:txbx>
                        <wps:bodyPr rot="0" vert="horz" wrap="square" lIns="0" tIns="0" rIns="0" bIns="0" anchor="t" anchorCtr="0" upright="1">
                          <a:noAutofit/>
                        </wps:bodyPr>
                      </wps:wsp>
                      <wpg:wgp>
                        <wpg:cNvPr id="1128" name="Group 14"/>
                        <wpg:cNvGrpSpPr>
                          <a:grpSpLocks/>
                        </wpg:cNvGrpSpPr>
                        <wpg:grpSpPr bwMode="auto">
                          <a:xfrm>
                            <a:off x="1956400" y="1047106"/>
                            <a:ext cx="216500" cy="132701"/>
                            <a:chOff x="5175" y="7275"/>
                            <a:chExt cx="480" cy="405"/>
                          </a:xfrm>
                        </wpg:grpSpPr>
                        <wps:wsp>
                          <wps:cNvPr id="1129" name="Line 1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30" name="Line 1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1" name="Line 1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132" name="Text Box 18"/>
                        <wps:cNvSpPr txBox="1">
                          <a:spLocks noChangeArrowheads="1"/>
                        </wps:cNvSpPr>
                        <wps:spPr bwMode="auto">
                          <a:xfrm>
                            <a:off x="2194500" y="994406"/>
                            <a:ext cx="913100" cy="31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FDDEC" w14:textId="77777777" w:rsidR="007C6B36" w:rsidRPr="001715F6" w:rsidRDefault="007C6B36" w:rsidP="00676490">
                              <w:pPr>
                                <w:rPr>
                                  <w:sz w:val="16"/>
                                  <w:szCs w:val="16"/>
                                </w:rPr>
                              </w:pPr>
                              <w:r>
                                <w:rPr>
                                  <w:sz w:val="16"/>
                                  <w:szCs w:val="16"/>
                                </w:rPr>
                                <w:t xml:space="preserve">Create Device List </w:t>
                              </w:r>
                              <w:r w:rsidRPr="001715F6">
                                <w:rPr>
                                  <w:sz w:val="16"/>
                                  <w:szCs w:val="16"/>
                                </w:rPr>
                                <w:t>(</w:t>
                              </w:r>
                              <w:r>
                                <w:rPr>
                                  <w:sz w:val="16"/>
                                  <w:szCs w:val="16"/>
                                </w:rPr>
                                <w:t xml:space="preserve"> </w:t>
                              </w:r>
                              <w:r w:rsidRPr="001715F6">
                                <w:rPr>
                                  <w:sz w:val="16"/>
                                  <w:szCs w:val="16"/>
                                </w:rPr>
                                <w:t>)</w:t>
                              </w:r>
                            </w:p>
                          </w:txbxContent>
                        </wps:txbx>
                        <wps:bodyPr rot="0" vert="horz" wrap="square" lIns="0" tIns="0" rIns="0" bIns="0" anchor="t" anchorCtr="0" upright="1">
                          <a:noAutofit/>
                        </wps:bodyPr>
                      </wps:wsp>
                      <wps:wsp>
                        <wps:cNvPr id="1133" name="Text Box 19"/>
                        <wps:cNvSpPr txBox="1">
                          <a:spLocks noChangeArrowheads="1"/>
                        </wps:cNvSpPr>
                        <wps:spPr bwMode="auto">
                          <a:xfrm>
                            <a:off x="2273900" y="2899417"/>
                            <a:ext cx="579700" cy="22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7C5EF" w14:textId="77777777" w:rsidR="007C6B36" w:rsidRPr="00D753E0" w:rsidRDefault="007C6B36" w:rsidP="00676490">
                              <w:pPr>
                                <w:rPr>
                                  <w:sz w:val="16"/>
                                  <w:szCs w:val="16"/>
                                </w:rPr>
                              </w:pPr>
                              <w:r>
                                <w:rPr>
                                  <w:sz w:val="16"/>
                                  <w:szCs w:val="16"/>
                                </w:rPr>
                                <w:t>Correct Error</w:t>
                              </w:r>
                            </w:p>
                            <w:p w14:paraId="24C13F43" w14:textId="77777777" w:rsidR="007C6B36" w:rsidRDefault="007C6B36" w:rsidP="00676490"/>
                            <w:p w14:paraId="24A4B439" w14:textId="77777777" w:rsidR="007C6B36" w:rsidRPr="007C1AAC" w:rsidRDefault="007C6B36" w:rsidP="00676490">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134" name="Text Box 20"/>
                        <wps:cNvSpPr txBox="1">
                          <a:spLocks noChangeArrowheads="1"/>
                        </wps:cNvSpPr>
                        <wps:spPr bwMode="auto">
                          <a:xfrm>
                            <a:off x="4452600" y="2057412"/>
                            <a:ext cx="614700" cy="227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D3FA7" w14:textId="77777777" w:rsidR="007C6B36" w:rsidRPr="007C1AAC" w:rsidRDefault="007C6B36" w:rsidP="00676490">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w:t>
                              </w:r>
                            </w:p>
                          </w:txbxContent>
                        </wps:txbx>
                        <wps:bodyPr rot="0" vert="horz" wrap="square" lIns="0" tIns="0" rIns="0" bIns="0" anchor="t" anchorCtr="0" upright="1">
                          <a:noAutofit/>
                        </wps:bodyPr>
                      </wps:wsp>
                      <wpg:wgp>
                        <wpg:cNvPr id="1135" name="Group 21"/>
                        <wpg:cNvGrpSpPr>
                          <a:grpSpLocks/>
                        </wpg:cNvGrpSpPr>
                        <wpg:grpSpPr bwMode="auto">
                          <a:xfrm>
                            <a:off x="4161700" y="2057412"/>
                            <a:ext cx="216600" cy="165701"/>
                            <a:chOff x="5175" y="7275"/>
                            <a:chExt cx="480" cy="405"/>
                          </a:xfrm>
                        </wpg:grpSpPr>
                        <wps:wsp>
                          <wps:cNvPr id="1136" name="Line 22"/>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37" name="Line 23"/>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Line 24"/>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139" name="Group 25"/>
                        <wpg:cNvGrpSpPr>
                          <a:grpSpLocks/>
                        </wpg:cNvGrpSpPr>
                        <wpg:grpSpPr bwMode="auto">
                          <a:xfrm>
                            <a:off x="1956400" y="1432508"/>
                            <a:ext cx="216500" cy="132701"/>
                            <a:chOff x="5175" y="7275"/>
                            <a:chExt cx="480" cy="405"/>
                          </a:xfrm>
                        </wpg:grpSpPr>
                        <wps:wsp>
                          <wps:cNvPr id="1140" name="Line 2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41" name="Line 2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2" name="Line 2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143" name="Group 29"/>
                        <wpg:cNvGrpSpPr>
                          <a:grpSpLocks/>
                        </wpg:cNvGrpSpPr>
                        <wpg:grpSpPr bwMode="auto">
                          <a:xfrm>
                            <a:off x="1969700" y="2950217"/>
                            <a:ext cx="191800" cy="111101"/>
                            <a:chOff x="5175" y="7275"/>
                            <a:chExt cx="480" cy="405"/>
                          </a:xfrm>
                        </wpg:grpSpPr>
                        <wps:wsp>
                          <wps:cNvPr id="1144" name="Line 30"/>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45" name="Line 31"/>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Line 32"/>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147" name="Line 33"/>
                        <wps:cNvCnPr>
                          <a:cxnSpLocks noChangeShapeType="1"/>
                        </wps:cNvCnPr>
                        <wps:spPr bwMode="auto">
                          <a:xfrm>
                            <a:off x="1920200" y="4687528"/>
                            <a:ext cx="20999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8" name="Text Box 36"/>
                        <wps:cNvSpPr txBox="1">
                          <a:spLocks noChangeArrowheads="1"/>
                        </wps:cNvSpPr>
                        <wps:spPr bwMode="auto">
                          <a:xfrm>
                            <a:off x="4452600" y="5375932"/>
                            <a:ext cx="876300" cy="270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994E6" w14:textId="77777777" w:rsidR="007C6B36" w:rsidRPr="001E7B81" w:rsidRDefault="007C6B36" w:rsidP="00676490">
                              <w:pPr>
                                <w:rPr>
                                  <w:sz w:val="16"/>
                                  <w:szCs w:val="16"/>
                                </w:rPr>
                              </w:pPr>
                              <w:r>
                                <w:rPr>
                                  <w:sz w:val="16"/>
                                  <w:szCs w:val="16"/>
                                </w:rPr>
                                <w:t>Query Repository</w:t>
                              </w:r>
                            </w:p>
                          </w:txbxContent>
                        </wps:txbx>
                        <wps:bodyPr rot="0" vert="horz" wrap="square" lIns="0" tIns="0" rIns="0" bIns="0" anchor="t" anchorCtr="0" upright="1">
                          <a:noAutofit/>
                        </wps:bodyPr>
                      </wps:wsp>
                      <wps:wsp>
                        <wps:cNvPr id="1149" name="Text Box 37"/>
                        <wps:cNvSpPr txBox="1">
                          <a:spLocks noChangeArrowheads="1"/>
                        </wps:cNvSpPr>
                        <wps:spPr bwMode="auto">
                          <a:xfrm>
                            <a:off x="4452600" y="4734528"/>
                            <a:ext cx="633700" cy="28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3F4AA" w14:textId="77777777" w:rsidR="007C6B36" w:rsidRPr="001E7B81" w:rsidRDefault="007C6B36" w:rsidP="00676490">
                              <w:pPr>
                                <w:rPr>
                                  <w:sz w:val="16"/>
                                  <w:szCs w:val="16"/>
                                </w:rPr>
                              </w:pPr>
                              <w:r>
                                <w:rPr>
                                  <w:sz w:val="16"/>
                                  <w:szCs w:val="16"/>
                                </w:rPr>
                                <w:t>Validate ( )</w:t>
                              </w:r>
                            </w:p>
                            <w:p w14:paraId="7B6DD0A1" w14:textId="77777777" w:rsidR="007C6B36" w:rsidRPr="007C1AAC" w:rsidRDefault="007C6B36" w:rsidP="00676490">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150" name="Text Box 38"/>
                        <wps:cNvSpPr txBox="1">
                          <a:spLocks noChangeArrowheads="1"/>
                        </wps:cNvSpPr>
                        <wps:spPr bwMode="auto">
                          <a:xfrm>
                            <a:off x="2273900" y="5441932"/>
                            <a:ext cx="1635700" cy="339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7D202" w14:textId="77777777" w:rsidR="007C6B36" w:rsidRPr="001E7B81" w:rsidRDefault="007C6B36" w:rsidP="00676490">
                              <w:pPr>
                                <w:rPr>
                                  <w:sz w:val="16"/>
                                  <w:szCs w:val="16"/>
                                </w:rPr>
                              </w:pPr>
                              <w:r>
                                <w:rPr>
                                  <w:sz w:val="16"/>
                                  <w:szCs w:val="16"/>
                                </w:rPr>
                                <w:t>Device Bundle, HTTP Status Code = 200 OK</w:t>
                              </w:r>
                            </w:p>
                          </w:txbxContent>
                        </wps:txbx>
                        <wps:bodyPr rot="0" vert="horz" wrap="square" lIns="0" tIns="0" rIns="0" bIns="0" anchor="t" anchorCtr="0" upright="1">
                          <a:noAutofit/>
                        </wps:bodyPr>
                      </wps:wsp>
                      <wps:wsp>
                        <wps:cNvPr id="1151" name="Rectangle 39"/>
                        <wps:cNvSpPr>
                          <a:spLocks noChangeArrowheads="1"/>
                        </wps:cNvSpPr>
                        <wps:spPr bwMode="auto">
                          <a:xfrm>
                            <a:off x="1798300" y="3686122"/>
                            <a:ext cx="181600" cy="21362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92" name="Text Box 41"/>
                        <wps:cNvSpPr txBox="1">
                          <a:spLocks noChangeArrowheads="1"/>
                        </wps:cNvSpPr>
                        <wps:spPr bwMode="auto">
                          <a:xfrm>
                            <a:off x="2269400" y="3777622"/>
                            <a:ext cx="1111900" cy="226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15D84" w14:textId="77777777" w:rsidR="007C6B36" w:rsidRPr="001E7B81" w:rsidRDefault="007C6B36" w:rsidP="00676490">
                              <w:pPr>
                                <w:rPr>
                                  <w:sz w:val="16"/>
                                  <w:szCs w:val="16"/>
                                </w:rPr>
                              </w:pPr>
                              <w:r w:rsidRPr="001715F6">
                                <w:rPr>
                                  <w:sz w:val="16"/>
                                  <w:szCs w:val="16"/>
                                </w:rPr>
                                <w:t>Device</w:t>
                              </w:r>
                              <w:r>
                                <w:rPr>
                                  <w:sz w:val="16"/>
                                  <w:szCs w:val="16"/>
                                </w:rPr>
                                <w:t>/Patient Process</w:t>
                              </w:r>
                            </w:p>
                          </w:txbxContent>
                        </wps:txbx>
                        <wps:bodyPr rot="0" vert="horz" wrap="square" lIns="0" tIns="0" rIns="0" bIns="0" anchor="t" anchorCtr="0" upright="1">
                          <a:noAutofit/>
                        </wps:bodyPr>
                      </wps:wsp>
                      <wps:wsp>
                        <wps:cNvPr id="993" name="Text Box 42"/>
                        <wps:cNvSpPr txBox="1">
                          <a:spLocks noChangeArrowheads="1"/>
                        </wps:cNvSpPr>
                        <wps:spPr bwMode="auto">
                          <a:xfrm>
                            <a:off x="2194500" y="4352926"/>
                            <a:ext cx="1715100" cy="381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4E49C" w14:textId="39C36171" w:rsidR="007C6B36" w:rsidRPr="00A96545" w:rsidRDefault="007C6B36" w:rsidP="00676490">
                              <w:pPr>
                                <w:rPr>
                                  <w:sz w:val="16"/>
                                  <w:szCs w:val="16"/>
                                </w:rPr>
                              </w:pPr>
                              <w:r w:rsidRPr="00A96545">
                                <w:rPr>
                                  <w:sz w:val="16"/>
                                  <w:szCs w:val="16"/>
                                </w:rPr>
                                <w:t>Search Medical Devices (Device Search Parameters): Device [PCC</w:t>
                              </w:r>
                              <w:r>
                                <w:rPr>
                                  <w:sz w:val="16"/>
                                  <w:szCs w:val="16"/>
                                </w:rPr>
                                <w:t>-51</w:t>
                              </w:r>
                              <w:r w:rsidRPr="00A96545">
                                <w:rPr>
                                  <w:sz w:val="16"/>
                                  <w:szCs w:val="16"/>
                                </w:rPr>
                                <w:t>]</w:t>
                              </w:r>
                            </w:p>
                          </w:txbxContent>
                        </wps:txbx>
                        <wps:bodyPr rot="0" vert="horz" wrap="square" lIns="0" tIns="0" rIns="0" bIns="0" anchor="t" anchorCtr="0" upright="1">
                          <a:noAutofit/>
                        </wps:bodyPr>
                      </wps:wsp>
                      <wps:wsp>
                        <wps:cNvPr id="994" name="Rectangle 43"/>
                        <wps:cNvSpPr>
                          <a:spLocks noChangeArrowheads="1"/>
                        </wps:cNvSpPr>
                        <wps:spPr bwMode="auto">
                          <a:xfrm>
                            <a:off x="4020100" y="4681828"/>
                            <a:ext cx="168300" cy="11411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g:cNvPr id="995" name="Group 44"/>
                        <wpg:cNvGrpSpPr>
                          <a:grpSpLocks/>
                        </wpg:cNvGrpSpPr>
                        <wpg:grpSpPr bwMode="auto">
                          <a:xfrm>
                            <a:off x="4161700" y="4814529"/>
                            <a:ext cx="216600" cy="132701"/>
                            <a:chOff x="5175" y="7275"/>
                            <a:chExt cx="480" cy="405"/>
                          </a:xfrm>
                        </wpg:grpSpPr>
                        <wps:wsp>
                          <wps:cNvPr id="996" name="Line 4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97" name="Line 4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8" name="Line 4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99" name="Group 48"/>
                        <wpg:cNvGrpSpPr>
                          <a:grpSpLocks/>
                        </wpg:cNvGrpSpPr>
                        <wpg:grpSpPr bwMode="auto">
                          <a:xfrm>
                            <a:off x="4188400" y="5441932"/>
                            <a:ext cx="216500" cy="132701"/>
                            <a:chOff x="5175" y="7275"/>
                            <a:chExt cx="480" cy="405"/>
                          </a:xfrm>
                        </wpg:grpSpPr>
                        <wps:wsp>
                          <wps:cNvPr id="1000" name="Line 49"/>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01" name="Line 50"/>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2" name="Line 51"/>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003" name="Line 52"/>
                        <wps:cNvCnPr>
                          <a:cxnSpLocks noChangeShapeType="1"/>
                        </wps:cNvCnPr>
                        <wps:spPr bwMode="auto">
                          <a:xfrm flipH="1">
                            <a:off x="1953200" y="5822335"/>
                            <a:ext cx="20669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004" name="Text Box 53"/>
                        <wps:cNvSpPr txBox="1">
                          <a:spLocks noChangeArrowheads="1"/>
                        </wps:cNvSpPr>
                        <wps:spPr bwMode="auto">
                          <a:xfrm>
                            <a:off x="2269400" y="1367708"/>
                            <a:ext cx="778600" cy="340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72CF4" w14:textId="77777777" w:rsidR="007C6B36" w:rsidRPr="007C1AAC" w:rsidRDefault="007C6B36" w:rsidP="00676490">
                              <w:pPr>
                                <w:rPr>
                                  <w:sz w:val="22"/>
                                  <w:szCs w:val="22"/>
                                </w:rPr>
                              </w:pPr>
                              <w:r>
                                <w:rPr>
                                  <w:sz w:val="16"/>
                                  <w:szCs w:val="16"/>
                                </w:rPr>
                                <w:t>Device Process</w:t>
                              </w:r>
                            </w:p>
                          </w:txbxContent>
                        </wps:txbx>
                        <wps:bodyPr rot="0" vert="horz" wrap="square" lIns="0" tIns="0" rIns="0" bIns="0" anchor="t" anchorCtr="0" upright="1">
                          <a:noAutofit/>
                        </wps:bodyPr>
                      </wps:wsp>
                      <wpg:wgp>
                        <wpg:cNvPr id="1005" name="Group 54"/>
                        <wpg:cNvGrpSpPr>
                          <a:grpSpLocks/>
                        </wpg:cNvGrpSpPr>
                        <wpg:grpSpPr bwMode="auto">
                          <a:xfrm>
                            <a:off x="1953200" y="3787122"/>
                            <a:ext cx="208300" cy="118701"/>
                            <a:chOff x="5175" y="7275"/>
                            <a:chExt cx="480" cy="405"/>
                          </a:xfrm>
                        </wpg:grpSpPr>
                        <wps:wsp>
                          <wps:cNvPr id="1006" name="Line 5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07" name="Line 5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8" name="Line 5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C730A52" id="Canvas 958" o:spid="_x0000_s1251" editas="canvas" style="width:468pt;height:531.2pt;mso-position-horizontal-relative:char;mso-position-vertical-relative:line" coordsize="59436,6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">
                <v:shape id="_x0000_s1252" type="#_x0000_t75" style="position:absolute;width:59436;height:67462;visibility:visible;mso-wrap-style:square">
                  <v:fill o:detectmouseclick="t"/>
                  <v:path o:connecttype="none"/>
                </v:shape>
                <v:shape id="Text Box 4" o:spid="_x0000_s1253" type="#_x0000_t202" style="position:absolute;left:12490;top:3009;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G5cIA&#10;AADdAAAADwAAAGRycy9kb3ducmV2LnhtbERP24rCMBB9F/yHMMK+iE0Vb9s1ii6s+Fr1A6bN2Bab&#10;SWmirX+/ERb2bQ7nOptdb2rxpNZVlhVMoxgEcW51xYWC6+VnsgbhPLLG2jIpeJGD3XY42GCibccp&#10;Pc++ECGEXYIKSu+bREqXl2TQRbYhDtzNtgZ9gG0hdYtdCDe1nMXxUhqsODSU2NB3Sfn9/DAKbqdu&#10;vPjssqO/rtL58oDVKrMvpT5G/f4LhKfe/4v/3Ccd5s/jBby/CS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0blwgAAAN0AAAAPAAAAAAAAAAAAAAAAAJgCAABkcnMvZG93&#10;bnJldi54bWxQSwUGAAAAAAQABAD1AAAAhwMAAAAA&#10;" stroked="f">
                  <v:textbox>
                    <w:txbxContent>
                      <w:p w14:paraId="313520CA" w14:textId="77777777" w:rsidR="007C6B36" w:rsidRPr="00BC1D7A" w:rsidRDefault="007C6B36" w:rsidP="00676490">
                        <w:pPr>
                          <w:jc w:val="center"/>
                          <w:rPr>
                            <w:b/>
                            <w:sz w:val="22"/>
                            <w:szCs w:val="22"/>
                          </w:rPr>
                        </w:pPr>
                        <w:r w:rsidRPr="00BC1D7A">
                          <w:rPr>
                            <w:b/>
                            <w:sz w:val="22"/>
                            <w:szCs w:val="22"/>
                          </w:rPr>
                          <w:t>Medical Device Re</w:t>
                        </w:r>
                        <w:r>
                          <w:rPr>
                            <w:b/>
                            <w:sz w:val="22"/>
                            <w:szCs w:val="22"/>
                          </w:rPr>
                          <w:t>quester</w:t>
                        </w:r>
                      </w:p>
                    </w:txbxContent>
                  </v:textbox>
                </v:shape>
                <v:line id="Line 5" o:spid="_x0000_s1254" style="position:absolute;flip:x;visibility:visible;mso-wrap-style:square" from="18796,6845" to="18802,6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fOs8IAAADdAAAADwAAAGRycy9kb3ducmV2LnhtbERPTWvCQBC9C/0PyxR6042hlZK6ipS0&#10;iPRirPdJdroJZmdDdpvEf+8WCt7m8T5nvZ1sKwbqfeNYwXKRgCCunG7YKPg+fcxfQfiArLF1TAqu&#10;5GG7eZitMdNu5CMNRTAihrDPUEEdQpdJ6auaLPqF64gj9+N6iyHC3kjd4xjDbSvTJFlJiw3Hhho7&#10;eq+puhS/VkGZ787mUJ5zm/KX/jQvRcmyUOrpcdq9gQg0hbv4373Xcf5zsoK/b+IJ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fOs8IAAADdAAAADwAAAAAAAAAAAAAA&#10;AAChAgAAZHJzL2Rvd25yZXYueG1sUEsFBgAAAAAEAAQA+QAAAJADAAAAAA==&#10;">
                  <v:stroke dashstyle="dash"/>
                </v:line>
                <v:shape id="Text Box 6" o:spid="_x0000_s1255" type="#_x0000_t202" style="position:absolute;left:21088;top:16135;width:19113;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V1cQA&#10;AADdAAAADwAAAGRycy9kb3ducmV2LnhtbERPTWsCMRC9F/wPYQq91aRSbLs1ioiCIEjX7aHH6Wbc&#10;DW4m6ybq+u9NoeBtHu9zJrPeNeJMXbCeNbwMFQji0hvLlYbvYvX8DiJEZIONZ9JwpQCz6eBhgpnx&#10;F87pvIuVSCEcMtRQx9hmUoayJodh6FvixO195zAm2FXSdHhJ4a6RI6XG0qHl1FBjS4uaysPu5DTM&#10;fzhf2uP29yvf57YoPhRvxgetnx77+SeISH28i//da5Pmv6o3+Psmn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VdXEAAAA3QAAAA8AAAAAAAAAAAAAAAAAmAIAAGRycy9k&#10;b3ducmV2LnhtbFBLBQYAAAAABAAEAPUAAACJAwAAAAA=&#10;" filled="f" stroked="f">
                  <v:textbox inset="0,0,0,0">
                    <w:txbxContent>
                      <w:p w14:paraId="19AA56A9" w14:textId="767320EF" w:rsidR="007C6B36" w:rsidRPr="00A96545" w:rsidRDefault="007C6B36" w:rsidP="00676490">
                        <w:pPr>
                          <w:rPr>
                            <w:sz w:val="16"/>
                            <w:szCs w:val="16"/>
                          </w:rPr>
                        </w:pPr>
                        <w:r w:rsidRPr="00A96545">
                          <w:rPr>
                            <w:sz w:val="16"/>
                            <w:szCs w:val="16"/>
                          </w:rPr>
                          <w:t>Search Medical Devices (Device Search Parameter): Device [PCC</w:t>
                        </w:r>
                        <w:r>
                          <w:rPr>
                            <w:sz w:val="16"/>
                            <w:szCs w:val="16"/>
                          </w:rPr>
                          <w:t>-51</w:t>
                        </w:r>
                        <w:r w:rsidRPr="00A96545">
                          <w:rPr>
                            <w:sz w:val="16"/>
                            <w:szCs w:val="16"/>
                          </w:rPr>
                          <w:t>]</w:t>
                        </w:r>
                      </w:p>
                    </w:txbxContent>
                  </v:textbox>
                </v:shape>
                <v:line id="Line 7" o:spid="_x0000_s1256" style="position:absolute;visibility:visible;mso-wrap-style:square" from="40894,6845" to="40900,6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h0rMUAAADdAAAADwAAAGRycy9kb3ducmV2LnhtbESPTW/CMAyG75P2HyJP2m2kcJigIyA0&#10;CYkDG+JDO1uNaQuNU5KslH+PD0jcbPn9eDyd965RHYVYezYwHGSgiAtvay4NHPbLjzGomJAtNp7J&#10;wI0izGevL1PMrb/ylrpdKpWEcMzRQJVSm2sdi4ocxoFvieV29MFhkjWU2ga8Srhr9CjLPrXDmqWh&#10;wpa+KyrOu38nvUW5Dpe/07lfHX/Wywt3k9/9xpj3t37xBSpRn57ih3tlBX84En75Rkb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2h0rMUAAADdAAAADwAAAAAAAAAA&#10;AAAAAAChAgAAZHJzL2Rvd25yZXYueG1sUEsFBgAAAAAEAAQA+QAAAJMDAAAAAA==&#10;">
                  <v:stroke dashstyle="dash"/>
                </v:line>
                <v:rect id="Rectangle 8" o:spid="_x0000_s1257" style="position:absolute;left:17703;top:8667;width:1880;height:24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vge8IA&#10;AADdAAAADwAAAGRycy9kb3ducmV2LnhtbERPTYvCMBC9C/6HMMLeNG0FcatRFkVZj1ovexubsa3b&#10;TEoTtbu/3giCt3m8z5kvO1OLG7WusqwgHkUgiHOrKy4UHLPNcArCeWSNtWVS8EcOlot+b46ptnfe&#10;0+3gCxFC2KWooPS+SaV0eUkG3cg2xIE729agD7AtpG7xHsJNLZMomkiDFYeGEhtalZT/Hq5GwalK&#10;jvi/z7aR+dyM/a7LLteftVIfg+5rBsJT59/il/tbh/lxEsPzm3C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B7wgAAAN0AAAAPAAAAAAAAAAAAAAAAAJgCAABkcnMvZG93&#10;bnJldi54bWxQSwUGAAAAAAQABAD1AAAAhwMAAAAA&#10;"/>
                <v:rect id="Rectangle 9" o:spid="_x0000_s1258" style="position:absolute;left:40068;top:19615;width:154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DMQA&#10;AADdAAAADwAAAGRycy9kb3ducmV2LnhtbERPTWvCQBC9C/0PyxR6MxtTKG3MKqJY2mNMLr2N2TGJ&#10;ZmdDdjVpf323UPA2j/c52XoynbjR4FrLChZRDIK4srrlWkFZ7OevIJxH1thZJgXf5GC9ephlmGo7&#10;ck63g69FCGGXooLG+z6V0lUNGXSR7YkDd7KDQR/gUEs94BjCTSeTOH6RBlsODQ32tG2ouhyuRsGx&#10;TUr8yYv32Lztn/3nVJyvXzulnh6nzRKEp8nfxf/uDx3mL5IE/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fgzEAAAA3QAAAA8AAAAAAAAAAAAAAAAAmAIAAGRycy9k&#10;b3ducmV2LnhtbFBLBQYAAAAABAAEAPUAAACJAwAAAAA=&#10;"/>
                <v:line id="Line 10" o:spid="_x0000_s1259" style="position:absolute;visibility:visible;mso-wrap-style:square" from="19913,19608" to="39992,19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TRBcMAAADdAAAADwAAAGRycy9kb3ducmV2LnhtbERP32vCMBB+F/Y/hBvsTdMqzFmNMlaE&#10;PehAHXu+NWdT1lxKk9X43y/CwLf7+H7eahNtKwbqfeNYQT7JQBBXTjdcK/g8bccvIHxA1tg6JgVX&#10;8rBZP4xWWGh34QMNx1CLFMK+QAUmhK6Q0leGLPqJ64gTd3a9xZBgX0vd4yWF21ZOs+xZWmw4NRjs&#10;6M1Q9XP8tQrmpjzIuSx3p49yaPJF3Mev74VST4/xdQkiUAx38b/7Xaf5+XQG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k0QXDAAAA3QAAAA8AAAAAAAAAAAAA&#10;AAAAoQIAAGRycy9kb3ducmV2LnhtbFBLBQYAAAAABAAEAPkAAACRAwAAAAA=&#10;">
                  <v:stroke endarrow="block"/>
                </v:line>
                <v:shape id="Text Box 11" o:spid="_x0000_s1260" type="#_x0000_t202" style="position:absolute;left:35864;top:2914;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i5AcMA&#10;AADdAAAADwAAAGRycy9kb3ducmV2LnhtbERPzWrCQBC+C77DMkIvYjZKjW3qJthCi1ejDzDJjklo&#10;djZkVxPfvlso9DYf3+/s88l04k6Day0rWEcxCOLK6pZrBZfz5+oFhPPIGjvLpOBBDvJsPttjqu3I&#10;J7oXvhYhhF2KChrv+1RKVzVk0EW2Jw7c1Q4GfYBDLfWAYwg3ndzEcSINthwaGuzpo6Hqu7gZBdfj&#10;uNy+juWXv+xOz8k7trvSPpR6WkyHNxCeJv8v/nMfdZi/3mzh95tw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i5AcMAAADdAAAADwAAAAAAAAAAAAAAAACYAgAAZHJzL2Rv&#10;d25yZXYueG1sUEsFBgAAAAAEAAQA9QAAAIgDAAAAAA==&#10;" stroked="f">
                  <v:textbox>
                    <w:txbxContent>
                      <w:p w14:paraId="30FB1B37" w14:textId="77777777" w:rsidR="007C6B36" w:rsidRPr="00BC1D7A" w:rsidRDefault="007C6B36" w:rsidP="00676490">
                        <w:pPr>
                          <w:jc w:val="center"/>
                          <w:rPr>
                            <w:b/>
                            <w:sz w:val="22"/>
                            <w:szCs w:val="22"/>
                          </w:rPr>
                        </w:pPr>
                        <w:r w:rsidRPr="00BC1D7A">
                          <w:rPr>
                            <w:b/>
                            <w:sz w:val="22"/>
                            <w:szCs w:val="22"/>
                          </w:rPr>
                          <w:t>Medical Device Server</w:t>
                        </w:r>
                      </w:p>
                    </w:txbxContent>
                  </v:textbox>
                </v:shape>
                <v:line id="Line 12" o:spid="_x0000_s1261" style="position:absolute;flip:x;visibility:visible;mso-wrap-style:square" from="19564,25133" to="39643,25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yDosQAAADdAAAADwAAAGRycy9kb3ducmV2LnhtbESPQYvCMBCF7wv+hzCCtzVtQVmqUUQQ&#10;PCwrVg8eh2Zsq82kNKnGf28WFvY2w3vfmzfLdTCteFDvGssK0mkCgri0uuFKwfm0+/wC4TyyxtYy&#10;KXiRg/Vq9LHEXNsnH+lR+ErEEHY5Kqi973IpXVmTQTe1HXHUrrY36OPaV1L3+IzhppVZksylwYbj&#10;hRo72tZU3ovBxBqzoT2FdPjO8BKqo/0profbS6nJOGwWIDwF/2/+o/c6cmk2h99v4ghy9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TIOixAAAAN0AAAAPAAAAAAAAAAAA&#10;AAAAAKECAABkcnMvZG93bnJldi54bWxQSwUGAAAAAAQABAD5AAAAkgMAAAAA&#10;">
                  <v:stroke dashstyle="dash" endarrow="block"/>
                </v:line>
                <v:shape id="Text Box 13" o:spid="_x0000_s1262" type="#_x0000_t202" style="position:absolute;left:20529;top:22294;width:18821;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WqMcMA&#10;AADdAAAADwAAAGRycy9kb3ducmV2LnhtbERPTWvCQBC9F/wPywi9NRs9WBtdRaQFoSCN8eBxzI7J&#10;YnY2ZleN/75bEHqbx/uc+bK3jbhR541jBaMkBUFcOm24UrAvvt6mIHxA1tg4JgUP8rBcDF7mmGl3&#10;55xuu1CJGMI+QwV1CG0mpS9rsugT1xJH7uQ6iyHCrpK6w3sMt40cp+lEWjQcG2psaV1Ted5drYLV&#10;gfNPc9kef/JTboriI+XvyVmp12G/moEI1Id/8dO90XH+aPwOf9/EE+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WqMcMAAADdAAAADwAAAAAAAAAAAAAAAACYAgAAZHJzL2Rv&#10;d25yZXYueG1sUEsFBgAAAAAEAAQA9QAAAIgDAAAAAA==&#10;" filled="f" stroked="f">
                  <v:textbox inset="0,0,0,0">
                    <w:txbxContent>
                      <w:p w14:paraId="113CCD9E" w14:textId="77777777" w:rsidR="007C6B36" w:rsidRPr="007C1AAC" w:rsidRDefault="007C6B36" w:rsidP="00676490">
                        <w:pPr>
                          <w:rPr>
                            <w:sz w:val="22"/>
                            <w:szCs w:val="22"/>
                          </w:rPr>
                        </w:pPr>
                        <w:r>
                          <w:rPr>
                            <w:sz w:val="16"/>
                            <w:szCs w:val="16"/>
                          </w:rPr>
                          <w:t>HTTP status error code = 400 bad request ( )</w:t>
                        </w:r>
                      </w:p>
                    </w:txbxContent>
                  </v:textbox>
                </v:shape>
                <v:group id="Group 14" o:spid="_x0000_s1263" style="position:absolute;left:19564;top:10471;width:2165;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g2mMYAAADdAAAADwAAAGRycy9kb3ducmV2LnhtbESPQWvCQBCF74L/YRmh&#10;N93EokjqKiJt6UEEtVB6G7JjEszOhuw2if++cxC8zfDevPfNeju4WnXUhsqzgXSWgCLOva24MPB9&#10;+ZiuQIWIbLH2TAbuFGC7GY/WmFnf84m6cyyUhHDI0EAZY5NpHfKSHIaZb4hFu/rWYZS1LbRtsZdw&#10;V+t5kiy1w4qlocSG9iXlt/OfM/DZY797Td+7w+26v/9eFsefQ0rGvEyG3RuoSEN8mh/XX1bw0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DaYxgAAAN0A&#10;AAAPAAAAAAAAAAAAAAAAAKoCAABkcnMvZG93bnJldi54bWxQSwUGAAAAAAQABAD6AAAAnQMAAAAA&#10;">
                  <v:line id="Line 15" o:spid="_x0000_s126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qHYcMAAADdAAAADwAAAGRycy9kb3ducmV2LnhtbERPTWvCQBC9C/6HZYTe6kaRoNFVQkAo&#10;FgRtBY9jdkyC2dmQ3Zror+8WCt7m8T5ntelNLe7Uusqygsk4AkGcW11xoeD7a/s+B+E8ssbaMil4&#10;kIPNejhYYaJtxwe6H30hQgi7BBWU3jeJlC4vyaAb24Y4cFfbGvQBtoXULXYh3NRyGkWxNFhxaCix&#10;oayk/Hb8MQpQZk8/P/Sfs8XJyPM+jU+X506pt1GfLkF46v1L/O/+0GH+ZLqAv2/CC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qh2HDAAAA3QAAAA8AAAAAAAAAAAAA&#10;AAAAoQIAAGRycy9kb3ducmV2LnhtbFBLBQYAAAAABAAEAPkAAACRAwAAAAA=&#10;">
                    <v:stroke startarrow="block"/>
                  </v:line>
                  <v:line id="Line 16" o:spid="_x0000_s126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g8RMgAAADdAAAADwAAAGRycy9kb3ducmV2LnhtbESPT0sDMRDF74LfIYzgRWy2KqWuTUsR&#10;BA+99A9bvI2bcbPsZrImsV2/vXMoeJvhvXnvN4vV6Ht1opjawAamkwIUcR1sy42Bw/7tfg4qZWSL&#10;fWAy8EsJVsvrqwWWNpx5S6ddbpSEcCrRgMt5KLVOtSOPaRIGYtG+QvSYZY2NthHPEu57/VAUM+2x&#10;ZWlwONCro7rb/XgDer65+47rz6eu6o7HZ1fV1fCxMeb2Zly/gMo05n/z5frdCv70UfjlGxlB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8g8RMgAAADdAAAADwAAAAAA&#10;AAAAAAAAAAChAgAAZHJzL2Rvd25yZXYueG1sUEsFBgAAAAAEAAQA+QAAAJYDAAAAAA==&#10;"/>
                  <v:line id="Line 17" o:spid="_x0000_s126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pIMUAAADdAAAADwAAAGRycy9kb3ducmV2LnhtbERPTWvCQBC9C/6HZQq96SYVQkldRSoF&#10;7aGoLdTjmB2TtNnZsLtN4r93hYK3ebzPmS8H04iOnK8tK0inCQjiwuqaSwVfn2+TZxA+IGtsLJOC&#10;C3lYLsajOeba9ryn7hBKEUPY56igCqHNpfRFRQb91LbEkTtbZzBE6EqpHfYx3DTyKUkyabDm2FBh&#10;S68VFb+HP6PgY7bLutX2fTN8b7NTsd6fjj+9U+rxYVi9gAg0hLv4373RcX46S+H2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pIMUAAADdAAAADwAAAAAAAAAA&#10;AAAAAAChAgAAZHJzL2Rvd25yZXYueG1sUEsFBgAAAAAEAAQA+QAAAJMDAAAAAA==&#10;"/>
                </v:group>
                <v:shape id="Text Box 18" o:spid="_x0000_s1267" type="#_x0000_t202" style="position:absolute;left:21945;top:9944;width:9131;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ufdMMA&#10;AADdAAAADwAAAGRycy9kb3ducmV2LnhtbERPTYvCMBC9C/6HMII3TVUQrUaRRWFBWLZ2D3scm7EN&#10;NpNuk9X67zcLgrd5vM9Zbztbixu13jhWMBknIIgLpw2XCr7yw2gBwgdkjbVjUvAgD9tNv7fGVLs7&#10;Z3Q7hVLEEPYpKqhCaFIpfVGRRT92DXHkLq61GCJsS6lbvMdwW8tpksylRcOxocKG3ioqrqdfq2D3&#10;zdne/HycP7NLZvJ8mfBxflVqOOh2KxCBuvASP93vOs6fzKb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ufdMMAAADdAAAADwAAAAAAAAAAAAAAAACYAgAAZHJzL2Rv&#10;d25yZXYueG1sUEsFBgAAAAAEAAQA9QAAAIgDAAAAAA==&#10;" filled="f" stroked="f">
                  <v:textbox inset="0,0,0,0">
                    <w:txbxContent>
                      <w:p w14:paraId="3EFFDDEC" w14:textId="77777777" w:rsidR="007C6B36" w:rsidRPr="001715F6" w:rsidRDefault="007C6B36" w:rsidP="00676490">
                        <w:pPr>
                          <w:rPr>
                            <w:sz w:val="16"/>
                            <w:szCs w:val="16"/>
                          </w:rPr>
                        </w:pPr>
                        <w:r>
                          <w:rPr>
                            <w:sz w:val="16"/>
                            <w:szCs w:val="16"/>
                          </w:rPr>
                          <w:t xml:space="preserve">Create Device List </w:t>
                        </w:r>
                        <w:r w:rsidRPr="001715F6">
                          <w:rPr>
                            <w:sz w:val="16"/>
                            <w:szCs w:val="16"/>
                          </w:rPr>
                          <w:t>(</w:t>
                        </w:r>
                        <w:r>
                          <w:rPr>
                            <w:sz w:val="16"/>
                            <w:szCs w:val="16"/>
                          </w:rPr>
                          <w:t xml:space="preserve"> </w:t>
                        </w:r>
                        <w:r w:rsidRPr="001715F6">
                          <w:rPr>
                            <w:sz w:val="16"/>
                            <w:szCs w:val="16"/>
                          </w:rPr>
                          <w:t>)</w:t>
                        </w:r>
                      </w:p>
                    </w:txbxContent>
                  </v:textbox>
                </v:shape>
                <v:shape id="Text Box 19" o:spid="_x0000_s1268" type="#_x0000_t202" style="position:absolute;left:22739;top:28994;width:5797;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678MA&#10;AADdAAAADwAAAGRycy9kb3ducmV2LnhtbERPTYvCMBC9L/gfwgje1tQVZLcaRWQFQVis9eBxbMY2&#10;2ExqE7X++42wsLd5vM+ZLTpbizu13jhWMBomIIgLpw2XCg75+v0ThA/IGmvHpOBJHhbz3tsMU+0e&#10;nNF9H0oRQ9inqKAKoUml9EVFFv3QNcSRO7vWYoiwLaVu8RHDbS0/kmQiLRqODRU2tKqouOxvVsHy&#10;yNm3uf6cdtk5M3n+lfB2clFq0O+WUxCBuvAv/nNvdJw/Go/h9U0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c678MAAADdAAAADwAAAAAAAAAAAAAAAACYAgAAZHJzL2Rv&#10;d25yZXYueG1sUEsFBgAAAAAEAAQA9QAAAIgDAAAAAA==&#10;" filled="f" stroked="f">
                  <v:textbox inset="0,0,0,0">
                    <w:txbxContent>
                      <w:p w14:paraId="6587C5EF" w14:textId="77777777" w:rsidR="007C6B36" w:rsidRPr="00D753E0" w:rsidRDefault="007C6B36" w:rsidP="00676490">
                        <w:pPr>
                          <w:rPr>
                            <w:sz w:val="16"/>
                            <w:szCs w:val="16"/>
                          </w:rPr>
                        </w:pPr>
                        <w:r>
                          <w:rPr>
                            <w:sz w:val="16"/>
                            <w:szCs w:val="16"/>
                          </w:rPr>
                          <w:t>Correct Error</w:t>
                        </w:r>
                      </w:p>
                      <w:p w14:paraId="24C13F43" w14:textId="77777777" w:rsidR="007C6B36" w:rsidRDefault="007C6B36" w:rsidP="00676490"/>
                      <w:p w14:paraId="24A4B439" w14:textId="77777777" w:rsidR="007C6B36" w:rsidRPr="007C1AAC" w:rsidRDefault="007C6B36" w:rsidP="00676490">
                        <w:pPr>
                          <w:rPr>
                            <w:sz w:val="22"/>
                            <w:szCs w:val="22"/>
                          </w:rPr>
                        </w:pPr>
                        <w:r>
                          <w:rPr>
                            <w:sz w:val="22"/>
                            <w:szCs w:val="22"/>
                          </w:rPr>
                          <w:t xml:space="preserve">Message </w:t>
                        </w:r>
                        <w:r w:rsidRPr="007C1AAC">
                          <w:rPr>
                            <w:sz w:val="22"/>
                            <w:szCs w:val="22"/>
                          </w:rPr>
                          <w:t>2</w:t>
                        </w:r>
                      </w:p>
                    </w:txbxContent>
                  </v:textbox>
                </v:shape>
                <v:shape id="Text Box 20" o:spid="_x0000_s1269" type="#_x0000_t202" style="position:absolute;left:44526;top:20574;width:6147;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im8QA&#10;AADdAAAADwAAAGRycy9kb3ducmV2LnhtbERPTWvCQBC9F/wPywi91Y1tkRqziohCoVAa48HjmJ0k&#10;i9nZNLvV+O/dQqG3ebzPyVaDbcWFem8cK5hOEhDEpdOGawWHYvf0BsIHZI2tY1JwIw+r5eghw1S7&#10;K+d02YdaxBD2KSpoQuhSKX3ZkEU/cR1x5CrXWwwR9rXUPV5juG3lc5LMpEXDsaHBjjYNlef9j1Ww&#10;PnK+Nd+fp6+8yk1RzBP+mJ2VehwP6wWIQEP4F/+533WcP315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uopvEAAAA3QAAAA8AAAAAAAAAAAAAAAAAmAIAAGRycy9k&#10;b3ducmV2LnhtbFBLBQYAAAAABAAEAPUAAACJAwAAAAA=&#10;" filled="f" stroked="f">
                  <v:textbox inset="0,0,0,0">
                    <w:txbxContent>
                      <w:p w14:paraId="47FD3FA7" w14:textId="77777777" w:rsidR="007C6B36" w:rsidRPr="007C1AAC" w:rsidRDefault="007C6B36" w:rsidP="00676490">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w:t>
                        </w:r>
                      </w:p>
                    </w:txbxContent>
                  </v:textbox>
                </v:shape>
                <v:group id="Group 21" o:spid="_x0000_s1270" style="position:absolute;left:41617;top:20574;width:2166;height:165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AP28MAAADdAAAADwAAAGRycy9kb3ducmV2LnhtbERPTYvCMBC9C/6HMMLe&#10;NO2KItUoIuuyBxGsC4u3oRnbYjMpTWzrv98Igrd5vM9ZbXpTiZYaV1pWEE8iEMSZ1SXnCn7P+/EC&#10;hPPIGivLpOBBDjbr4WCFibYdn6hNfS5CCLsEFRTe14mULivIoJvYmjhwV9sY9AE2udQNdiHcVPIz&#10;iubSYMmhocCadgVlt/RuFHx32G2n8Vd7uF13j8t5dvw7xKTUx6jfLkF46v1b/HL/6DA/n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YA/bwwAAAN0AAAAP&#10;AAAAAAAAAAAAAAAAAKoCAABkcnMvZG93bnJldi54bWxQSwUGAAAAAAQABAD6AAAAmgMAAAAA&#10;">
                  <v:line id="Line 22" o:spid="_x0000_s127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yFzsQAAADdAAAADwAAAGRycy9kb3ducmV2LnhtbERPTWvCQBC9C/0PyxR6MxuthDR1FRGE&#10;olAwGuhxmp0modnZkN1qzK/vFgre5vE+Z7keTCsu1LvGsoJZFIMgLq1uuFJwPu2mKQjnkTW2lknB&#10;jRysVw+TJWbaXvlIl9xXIoSwy1BB7X2XSenKmgy6yHbEgfuyvUEfYF9J3eM1hJtWzuM4kQYbDg01&#10;drStqfzOf4wClNvRp8fhsHgpjPx43yTF57hX6ulx2LyC8DT4u/jf/abD/NlzAn/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bIXOxAAAAN0AAAAPAAAAAAAAAAAA&#10;AAAAAKECAABkcnMvZG93bnJldi54bWxQSwUGAAAAAAQABAD5AAAAkgMAAAAA&#10;">
                    <v:stroke startarrow="block"/>
                  </v:line>
                  <v:line id="Line 23" o:spid="_x0000_s127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GkMMUAAADdAAAADwAAAGRycy9kb3ducmV2LnhtbERPTWsCMRC9F/ofwhR6Ec3aStWtUaQg&#10;9OClVla8jZvpZtnNZJtE3f77piD0No/3OYtVb1txIR9qxwrGowwEcel0zZWC/edmOAMRIrLG1jEp&#10;+KEAq+X93QJz7a78QZddrEQK4ZCjAhNjl0sZSkMWw8h1xIn7ct5iTNBXUnu8pnDbyqcse5EWa04N&#10;Bjt6M1Q2u7NVIGfbwbdfnyZN0RwOc1OURXfcKvX40K9fQUTq47/45n7Xaf74eQp/36QT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GkMMUAAADdAAAADwAAAAAAAAAA&#10;AAAAAAChAgAAZHJzL2Rvd25yZXYueG1sUEsFBgAAAAAEAAQA+QAAAJMDAAAAAA==&#10;"/>
                  <v:line id="Line 24" o:spid="_x0000_s127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VAvcgAAADdAAAADwAAAGRycy9kb3ducmV2LnhtbESPQUvDQBCF74L/YRnBm93UQpC021Ja&#10;Cq0HsVWwx2l2TGKzs2F3TeK/dw6Ctxnem/e+WaxG16qeQmw8G5hOMlDEpbcNVwbe33YPT6BiQrbY&#10;eiYDPxRhtby9WWBh/cBH6k+pUhLCsUADdUpdoXUsa3IYJ74jFu3TB4dJ1lBpG3CQcNfqxyzLtcOG&#10;paHGjjY1ldfTtzPwMnvN+/XheT9+HPJLuT1ezl9DMOb+blzPQSUa07/573pvBX86E1z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VVAvcgAAADdAAAADwAAAAAA&#10;AAAAAAAAAAChAgAAZHJzL2Rvd25yZXYueG1sUEsFBgAAAAAEAAQA+QAAAJYDAAAAAA==&#10;"/>
                </v:group>
                <v:group id="Group 25" o:spid="_x0000_s1274" style="position:absolute;left:19564;top:14325;width:2165;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0F3sMAAADdAAAADwAAAGRycy9kb3ducmV2LnhtbERPS4vCMBC+L/gfwgje&#10;1rSKi1ajiLjiQQQfIN6GZmyLzaQ02bb++82CsLf5+J6zWHWmFA3VrrCsIB5GIIhTqwvOFFwv359T&#10;EM4jaywtk4IXOVgtex8LTLRt+UTN2WcihLBLUEHufZVI6dKcDLqhrYgD97C1QR9gnUldYxvCTSlH&#10;UfQlDRYcGnKsaJNT+jz/GAW7Ftv1ON42h+dj87pfJsfbISalBv1uPQfhqfP/4rd7r8P8e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QXewwAAAN0AAAAP&#10;AAAAAAAAAAAAAAAAAKoCAABkcnMvZG93bnJldi54bWxQSwUGAAAAAAQABAD6AAAAmgMAAAAA&#10;">
                  <v:line id="Line 26" o:spid="_x0000_s127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LXMUAAADdAAAADwAAAGRycy9kb3ducmV2LnhtbESPT4vCQAzF7wt+hyGCt3WqiGh1FBGE&#10;xQXBf+AxdrJt2U6mdGa166c3B8Fbwnt575f5snWVulETSs8GBv0EFHHmbcm5gdNx8zkBFSKyxcoz&#10;GfinAMtF52OOqfV33tPtEHMlIRxSNFDEWKdah6wgh6Hva2LRfnzjMMra5No2eJdwV+lhkoy1w5Kl&#10;ocCa1gVlv4c/ZwD1+hEn+/Z7ND07fdmtxufrY2tMr9uuZqAitfFtfl1/WcEfjIRfvpER9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s/LXMUAAADdAAAADwAAAAAAAAAA&#10;AAAAAAChAgAAZHJzL2Rvd25yZXYueG1sUEsFBgAAAAAEAAQA+QAAAJMDAAAAAA==&#10;">
                    <v:stroke startarrow="block"/>
                  </v:line>
                  <v:line id="Line 27" o:spid="_x0000_s127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LqosUAAADdAAAADwAAAGRycy9kb3ducmV2LnhtbERPTWsCMRC9C/6HMEIvotktUuxqFCkU&#10;evBSW1Z6GzfjZtnNZJukuv33jSD0No/3OevtYDtxIR8axwryeQaCuHK64VrB58frbAkiRGSNnWNS&#10;8EsBtpvxaI2Fdld+p8sh1iKFcChQgYmxL6QMlSGLYe564sSdnbcYE/S11B6vKdx28jHLnqTFhlOD&#10;wZ5eDFXt4ccqkMv99NvvTou2bI/HZ1NWZf+1V+phMuxWICIN8V98d7/pND9f5HD7Jp0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LqosUAAADdAAAADwAAAAAAAAAA&#10;AAAAAAChAgAAZHJzL2Rvd25yZXYueG1sUEsFBgAAAAAEAAQA+QAAAJMDAAAAAA==&#10;"/>
                  <v:line id="Line 28" o:spid="_x0000_s127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EKsUAAADdAAAADwAAAGRycy9kb3ducmV2LnhtbERPS2vCQBC+C/0PyxS86UYtQVJXkZaC&#10;9iA+Cu1xzI5JbHY27G6T9N+7QqG3+fies1j1phYtOV9ZVjAZJyCIc6srLhR8nN5GcxA+IGusLZOC&#10;X/KwWj4MFphp2/GB2mMoRAxhn6GCMoQmk9LnJRn0Y9sQR+5incEQoSukdtjFcFPLaZKk0mDFsaHE&#10;hl5Kyr+PP0bBbrZP2/X2fdN/btNz/no4f107p9TwsV8/gwjUh3/xn3uj4/zJ0xTu38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sEKsUAAADdAAAADwAAAAAAAAAA&#10;AAAAAAChAgAAZHJzL2Rvd25yZXYueG1sUEsFBgAAAAAEAAQA+QAAAJMDAAAAAA==&#10;"/>
                </v:group>
                <v:group id="Group 29" o:spid="_x0000_s1278" style="position:absolute;left:19697;top:29502;width:1918;height:111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8NBScMAAADdAAAADwAAAGRycy9kb3ducmV2LnhtbERPS4vCMBC+L/gfwgje&#10;1rTqilSjiLjiQQQfIN6GZmyLzaQ02bb++82CsLf5+J6zWHWmFA3VrrCsIB5GIIhTqwvOFFwv358z&#10;EM4jaywtk4IXOVgtex8LTLRt+UTN2WcihLBLUEHufZVI6dKcDLqhrYgD97C1QR9gnUldYxvCTSlH&#10;UTSVBgsODTlWtMkpfZ5/jIJdi+16HG+bw/Oxed0vX8fbISalBv1uPQfhqfP/4rd7r8P8eDK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w0FJwwAAAN0AAAAP&#10;AAAAAAAAAAAAAAAAAKoCAABkcnMvZG93bnJldi54bWxQSwUGAAAAAAQABAD6AAAAmgMAAAAA&#10;">
                  <v:line id="Line 30" o:spid="_x0000_s127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NX8QAAADdAAAADwAAAGRycy9kb3ducmV2LnhtbERP22qDQBB9L+Qflin0ra4WCYnJRkQI&#10;lBYCuQh9nLoTlbqz4m4Tk6/vFgp9m8O5zjqfTC8uNLrOsoIkikEQ11Z33Cg4HbfPCxDOI2vsLZOC&#10;GznIN7OHNWbaXnlPl4NvRAhhl6GC1vshk9LVLRl0kR2IA3e2o0Ef4NhIPeI1hJtevsTxXBrsODS0&#10;OFDZUv11+DYKUJZ3v9hP7+myMvJjV8yrz/ubUk+PU7EC4Wny/+I/96sO85M0hd9vwgl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9M1fxAAAAN0AAAAPAAAAAAAAAAAA&#10;AAAAAKECAABkcnMvZG93bnJldi54bWxQSwUGAAAAAAQABAD5AAAAkgMAAAAA&#10;">
                    <v:stroke startarrow="block"/>
                  </v:line>
                  <v:line id="Line 31" o:spid="_x0000_s128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nsocUAAADdAAAADwAAAGRycy9kb3ducmV2LnhtbERPTWsCMRC9F/ofwhS8SM1abNGtUaRQ&#10;8OBFLSu9jZvpZtnNZJtEXf+9KQi9zeN9znzZ21acyYfasYLxKANBXDpdc6Xga//5PAURIrLG1jEp&#10;uFKA5eLxYY65dhfe0nkXK5FCOOSowMTY5VKG0pDFMHIdceJ+nLcYE/SV1B4vKdy28iXL3qTFmlOD&#10;wY4+DJXN7mQVyOlm+OtXx0lTNIfDzBRl0X1vlBo89at3EJH6+C++u9c6zR9PXuHvm3SC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nsocUAAADdAAAADwAAAAAAAAAA&#10;AAAAAAChAgAAZHJzL2Rvd25yZXYueG1sUEsFBgAAAAAEAAQA+QAAAJMDAAAAAA==&#10;"/>
                  <v:line id="Line 32" o:spid="_x0000_s128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ACKcUAAADdAAAADwAAAGRycy9kb3ducmV2LnhtbERPTWvCQBC9F/wPyxR6qxttCZK6irQI&#10;6kHUFtrjmJ0mqdnZsLsm6b93BcHbPN7nTOe9qUVLzleWFYyGCQji3OqKCwVfn8vnCQgfkDXWlknB&#10;P3mYzwYPU8y07XhP7SEUIoawz1BBGUKTSenzkgz6oW2II/drncEQoSukdtjFcFPLcZKk0mDFsaHE&#10;ht5Lyk+Hs1Gwfdml7WK9WfXf6/SYf+yPP3+dU+rpsV+8gQjUh7v45l7pOH/0ms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ACKcUAAADdAAAADwAAAAAAAAAA&#10;AAAAAAChAgAAZHJzL2Rvd25yZXYueG1sUEsFBgAAAAAEAAQA+QAAAJMDAAAAAA==&#10;"/>
                </v:group>
                <v:line id="Line 33" o:spid="_x0000_s1282" style="position:absolute;visibility:visible;mso-wrap-style:square" from="19202,46875" to="40201,46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AypsQAAADdAAAADwAAAGRycy9kb3ducmV2LnhtbERP32vCMBB+H+x/CDfY20w7xM5qlLEi&#10;7EEH6tjz2dyasuZSmqzG/94Ig73dx/fzlutoOzHS4FvHCvJJBoK4drrlRsHncfP0AsIHZI2dY1Jw&#10;IQ/r1f3dEkvtzryn8RAakULYl6jAhNCXUvrakEU/cT1x4r7dYDEkODRSD3hO4baTz1k2kxZbTg0G&#10;e3ozVP8cfq2CwlR7Wchqe/yoxjafx138Os2VenyIrwsQgWL4F/+533Wan08LuH2TTp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DKmxAAAAN0AAAAPAAAAAAAAAAAA&#10;AAAAAKECAABkcnMvZG93bnJldi54bWxQSwUGAAAAAAQABAD5AAAAkgMAAAAA&#10;">
                  <v:stroke endarrow="block"/>
                </v:line>
                <v:shape id="Text Box 36" o:spid="_x0000_s1283" type="#_x0000_t202" style="position:absolute;left:44526;top:53759;width:876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Xb48YA&#10;AADdAAAADwAAAGRycy9kb3ducmV2LnhtbESPQWvCQBCF70L/wzJCb7pRitjoKlIqCIXSmB56nGbH&#10;ZDE7m2ZXTf9951DwNsN789436+3gW3WlPrrABmbTDBRxFazj2sBnuZ8sQcWEbLENTAZ+KcJ28zBa&#10;Y27DjQu6HlOtJIRjjgaalLpc61g15DFOQ0cs2in0HpOsfa1tjzcJ962eZ9lCe3QsDQ129NJQdT5e&#10;vIHdFxev7uf9+6M4Fa4snzN+W5yNeRwPuxWoREO6m/+vD1bwZ0+CK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Xb48YAAADdAAAADwAAAAAAAAAAAAAAAACYAgAAZHJz&#10;L2Rvd25yZXYueG1sUEsFBgAAAAAEAAQA9QAAAIsDAAAAAA==&#10;" filled="f" stroked="f">
                  <v:textbox inset="0,0,0,0">
                    <w:txbxContent>
                      <w:p w14:paraId="16C994E6" w14:textId="77777777" w:rsidR="007C6B36" w:rsidRPr="001E7B81" w:rsidRDefault="007C6B36" w:rsidP="00676490">
                        <w:pPr>
                          <w:rPr>
                            <w:sz w:val="16"/>
                            <w:szCs w:val="16"/>
                          </w:rPr>
                        </w:pPr>
                        <w:r>
                          <w:rPr>
                            <w:sz w:val="16"/>
                            <w:szCs w:val="16"/>
                          </w:rPr>
                          <w:t>Query Repository</w:t>
                        </w:r>
                      </w:p>
                    </w:txbxContent>
                  </v:textbox>
                </v:shape>
                <v:shape id="Text Box 37" o:spid="_x0000_s1284" type="#_x0000_t202" style="position:absolute;left:44526;top:47345;width:633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l+eMQA&#10;AADdAAAADwAAAGRycy9kb3ducmV2LnhtbERPTWvCQBC9F/wPywje6sYiUqMbEWmhIBRjevA4ZifJ&#10;YnY2zW41/vuuUOhtHu9z1pvBtuJKvTeOFcymCQji0mnDtYKv4v35FYQPyBpbx6TgTh422ehpjal2&#10;N87pegy1iCHsU1TQhNClUvqyIYt+6jriyFWutxgi7Gupe7zFcNvKlyRZSIuGY0ODHe0aKi/HH6tg&#10;e+L8zXx/ng95lZuiWCa8X1yUmoyH7QpEoCH8i//cHzrOn82X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pfnjEAAAA3QAAAA8AAAAAAAAAAAAAAAAAmAIAAGRycy9k&#10;b3ducmV2LnhtbFBLBQYAAAAABAAEAPUAAACJAwAAAAA=&#10;" filled="f" stroked="f">
                  <v:textbox inset="0,0,0,0">
                    <w:txbxContent>
                      <w:p w14:paraId="2123F4AA" w14:textId="77777777" w:rsidR="007C6B36" w:rsidRPr="001E7B81" w:rsidRDefault="007C6B36" w:rsidP="00676490">
                        <w:pPr>
                          <w:rPr>
                            <w:sz w:val="16"/>
                            <w:szCs w:val="16"/>
                          </w:rPr>
                        </w:pPr>
                        <w:r>
                          <w:rPr>
                            <w:sz w:val="16"/>
                            <w:szCs w:val="16"/>
                          </w:rPr>
                          <w:t>Validate ( )</w:t>
                        </w:r>
                      </w:p>
                      <w:p w14:paraId="7B6DD0A1" w14:textId="77777777" w:rsidR="007C6B36" w:rsidRPr="007C1AAC" w:rsidRDefault="007C6B36" w:rsidP="00676490">
                        <w:pPr>
                          <w:rPr>
                            <w:sz w:val="22"/>
                            <w:szCs w:val="22"/>
                          </w:rPr>
                        </w:pPr>
                        <w:r>
                          <w:rPr>
                            <w:sz w:val="22"/>
                            <w:szCs w:val="22"/>
                          </w:rPr>
                          <w:t xml:space="preserve">Message </w:t>
                        </w:r>
                        <w:r w:rsidRPr="007C1AAC">
                          <w:rPr>
                            <w:sz w:val="22"/>
                            <w:szCs w:val="22"/>
                          </w:rPr>
                          <w:t>2</w:t>
                        </w:r>
                      </w:p>
                    </w:txbxContent>
                  </v:textbox>
                </v:shape>
                <v:shape id="Text Box 38" o:spid="_x0000_s1285" type="#_x0000_t202" style="position:absolute;left:22739;top:54419;width:16357;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BOMYA&#10;AADdAAAADwAAAGRycy9kb3ducmV2LnhtbESPQWvCQBCF70L/wzJCb7pRqNjoKlIqCIXSmB56nGbH&#10;ZDE7m2ZXTf9951DwNsN789436+3gW3WlPrrABmbTDBRxFazj2sBnuZ8sQcWEbLENTAZ+KcJ28zBa&#10;Y27DjQu6HlOtJIRjjgaalLpc61g15DFOQ0cs2in0HpOsfa1tjzcJ962eZ9lCe3QsDQ129NJQdT5e&#10;vIHdFxev7uf9+6M4Fa4snzN+W5yNeRwPuxWoREO6m/+vD1bwZ0/CL9/ICHr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pBOMYAAADdAAAADwAAAAAAAAAAAAAAAACYAgAAZHJz&#10;L2Rvd25yZXYueG1sUEsFBgAAAAAEAAQA9QAAAIsDAAAAAA==&#10;" filled="f" stroked="f">
                  <v:textbox inset="0,0,0,0">
                    <w:txbxContent>
                      <w:p w14:paraId="2817D202" w14:textId="77777777" w:rsidR="007C6B36" w:rsidRPr="001E7B81" w:rsidRDefault="007C6B36" w:rsidP="00676490">
                        <w:pPr>
                          <w:rPr>
                            <w:sz w:val="16"/>
                            <w:szCs w:val="16"/>
                          </w:rPr>
                        </w:pPr>
                        <w:r>
                          <w:rPr>
                            <w:sz w:val="16"/>
                            <w:szCs w:val="16"/>
                          </w:rPr>
                          <w:t>Device Bundle, HTTP Status Code = 200 OK</w:t>
                        </w:r>
                      </w:p>
                    </w:txbxContent>
                  </v:textbox>
                </v:shape>
                <v:rect id="Rectangle 39" o:spid="_x0000_s1286" style="position:absolute;left:17983;top:36861;width:1816;height:21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TBsQA&#10;AADdAAAADwAAAGRycy9kb3ducmV2LnhtbERPTWvCQBC9F/wPywjemk0ilZq6BmmxtEdNLt6m2WmS&#10;mp0N2VVTf71bEHqbx/ucVT6aTpxpcK1lBUkUgyCurG65VlAW28dnEM4ja+wsk4JfcpCvJw8rzLS9&#10;8I7Oe1+LEMIuQwWN930mpasaMugi2xMH7tsOBn2AQy31gJcQbjqZxvFCGmw5NDTY02tD1XF/Mgq+&#10;2rTE6654j81yO/efY/FzOrwpNZuOmxcQnkb/L767P3SYnzwl8PdNOE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dkwbEAAAA3QAAAA8AAAAAAAAAAAAAAAAAmAIAAGRycy9k&#10;b3ducmV2LnhtbFBLBQYAAAAABAAEAPUAAACJAwAAAAA=&#10;"/>
                <v:shape id="Text Box 41" o:spid="_x0000_s1287" type="#_x0000_t202" style="position:absolute;left:22694;top:37776;width:11119;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mt8QA&#10;AADcAAAADwAAAGRycy9kb3ducmV2LnhtbESPQWvCQBSE7wX/w/KE3upGD2Kiq4hYEAqlMR48PrPP&#10;ZDH7Ns2umv77riB4HGbmG2ax6m0jbtR541jBeJSAIC6dNlwpOBSfHzMQPiBrbByTgj/ysFoO3haY&#10;aXfnnG77UIkIYZ+hgjqENpPSlzVZ9CPXEkfv7DqLIcqukrrDe4TbRk6SZCotGo4LNba0qam87K9W&#10;wfrI+db8fp9+8nNuiiJN+Gt6Uep92K/nIAL14RV+tndaQZpO4H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UprfEAAAA3AAAAA8AAAAAAAAAAAAAAAAAmAIAAGRycy9k&#10;b3ducmV2LnhtbFBLBQYAAAAABAAEAPUAAACJAwAAAAA=&#10;" filled="f" stroked="f">
                  <v:textbox inset="0,0,0,0">
                    <w:txbxContent>
                      <w:p w14:paraId="21315D84" w14:textId="77777777" w:rsidR="007C6B36" w:rsidRPr="001E7B81" w:rsidRDefault="007C6B36" w:rsidP="00676490">
                        <w:pPr>
                          <w:rPr>
                            <w:sz w:val="16"/>
                            <w:szCs w:val="16"/>
                          </w:rPr>
                        </w:pPr>
                        <w:r w:rsidRPr="001715F6">
                          <w:rPr>
                            <w:sz w:val="16"/>
                            <w:szCs w:val="16"/>
                          </w:rPr>
                          <w:t>Device</w:t>
                        </w:r>
                        <w:r>
                          <w:rPr>
                            <w:sz w:val="16"/>
                            <w:szCs w:val="16"/>
                          </w:rPr>
                          <w:t>/Patient Process</w:t>
                        </w:r>
                      </w:p>
                    </w:txbxContent>
                  </v:textbox>
                </v:shape>
                <v:shape id="Text Box 42" o:spid="_x0000_s1288" type="#_x0000_t202" style="position:absolute;left:21945;top:43529;width:17151;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DLMUA&#10;AADcAAAADwAAAGRycy9kb3ducmV2LnhtbESPQWvCQBSE7wX/w/IEb3VjBWmiq4i0UBCKMR48PrPP&#10;ZDH7Ns1uNf77rlDwOMzMN8xi1dtGXKnzxrGCyTgBQVw6bbhScCg+X99B+ICssXFMCu7kYbUcvCww&#10;0+7GOV33oRIRwj5DBXUIbSalL2uy6MeuJY7e2XUWQ5RdJXWHtwi3jXxLkpm0aDgu1NjSpqbysv+1&#10;CtZHzj/Mz/dpl59zUxRpwtvZRanRsF/PQQTqwzP83/7SCtJ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AMsxQAAANwAAAAPAAAAAAAAAAAAAAAAAJgCAABkcnMv&#10;ZG93bnJldi54bWxQSwUGAAAAAAQABAD1AAAAigMAAAAA&#10;" filled="f" stroked="f">
                  <v:textbox inset="0,0,0,0">
                    <w:txbxContent>
                      <w:p w14:paraId="2C54E49C" w14:textId="39C36171" w:rsidR="007C6B36" w:rsidRPr="00A96545" w:rsidRDefault="007C6B36" w:rsidP="00676490">
                        <w:pPr>
                          <w:rPr>
                            <w:sz w:val="16"/>
                            <w:szCs w:val="16"/>
                          </w:rPr>
                        </w:pPr>
                        <w:r w:rsidRPr="00A96545">
                          <w:rPr>
                            <w:sz w:val="16"/>
                            <w:szCs w:val="16"/>
                          </w:rPr>
                          <w:t>Search Medical Devices (Device Search Parameters): Device [PCC</w:t>
                        </w:r>
                        <w:r>
                          <w:rPr>
                            <w:sz w:val="16"/>
                            <w:szCs w:val="16"/>
                          </w:rPr>
                          <w:t>-51</w:t>
                        </w:r>
                        <w:r w:rsidRPr="00A96545">
                          <w:rPr>
                            <w:sz w:val="16"/>
                            <w:szCs w:val="16"/>
                          </w:rPr>
                          <w:t>]</w:t>
                        </w:r>
                      </w:p>
                    </w:txbxContent>
                  </v:textbox>
                </v:shape>
                <v:rect id="Rectangle 43" o:spid="_x0000_s1289" style="position:absolute;left:40201;top:46818;width:1683;height:1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C1JcQA&#10;AADcAAAADwAAAGRycy9kb3ducmV2LnhtbESPQYvCMBSE74L/ITzBm6bqIrZrFNlFWY9aL3t727xt&#10;q81LaaJWf70RBI/DzHzDzJetqcSFGldaVjAaRiCIM6tLzhUc0vVgBsJ5ZI2VZVJwIwfLRbczx0Tb&#10;K+/osve5CBB2CSoovK8TKV1WkEE3tDVx8P5tY9AH2eRSN3gNcFPJcRRNpcGSw0KBNX0VlJ32Z6Pg&#10;rxwf8L5LN5GJ1xO/bdPj+fdbqX6vXX2C8NT6d/jV/tEK4vgD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AtSXEAAAA3AAAAA8AAAAAAAAAAAAAAAAAmAIAAGRycy9k&#10;b3ducmV2LnhtbFBLBQYAAAAABAAEAPUAAACJAwAAAAA=&#10;"/>
                <v:group id="Group 44" o:spid="_x0000_s1290" style="position:absolute;left:41617;top:48145;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line id="Line 45" o:spid="_x0000_s129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eozsYAAADcAAAADwAAAGRycy9kb3ducmV2LnhtbESPQWvCQBSE7wX/w/IEb7qplJCkriKC&#10;UCoUjAZ6fM2+JqHZtyG7TVJ/fbcg9DjMzDfMZjeZVgzUu8aygsdVBIK4tLrhSsH1clwmIJxH1tha&#10;JgU/5GC3nT1sMNN25DMNua9EgLDLUEHtfZdJ6cqaDLqV7YiD92l7gz7IvpK6xzHATSvXURRLgw2H&#10;hRo7OtRUfuXfRgHKw80n5+n0lBZGvr/t4+Lj9qrUYj7tn0F4mvx/+N5+0QrSNIa/M+EI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HqM7GAAAA3AAAAA8AAAAAAAAA&#10;AAAAAAAAoQIAAGRycy9kb3ducmV2LnhtbFBLBQYAAAAABAAEAPkAAACUAwAAAAA=&#10;">
                    <v:stroke startarrow="block"/>
                  </v:line>
                  <v:line id="Line 46" o:spid="_x0000_s129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DVYccAAADcAAAADwAAAGRycy9kb3ducmV2LnhtbESPQWsCMRSE7wX/Q3hCL0WzllLd1ShS&#10;KPTgpbaseHtunptlNy9rkur23zeFQo/DzHzDrDaD7cSVfGgcK5hNMxDEldMN1wo+P14nCxAhImvs&#10;HJOCbwqwWY/uVlhod+N3uu5jLRKEQ4EKTIx9IWWoDFkMU9cTJ+/svMWYpK+l9nhLcNvJxyx7lhYb&#10;TgsGe3oxVLX7L6tALnYPF789PbVlezjkpqzK/rhT6n48bJcgIg3xP/zXftMK8n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INVhxwAAANwAAAAPAAAAAAAA&#10;AAAAAAAAAKECAABkcnMvZG93bnJldi54bWxQSwUGAAAAAAQABAD5AAAAlQMAAAAA&#10;"/>
                  <v:line id="Line 47" o:spid="_x0000_s129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AbMQAAADcAAAADwAAAGRycy9kb3ducmV2LnhtbERPy2rCQBTdF/yH4Qrd1YkVQo2OIhZB&#10;uyj1Abq8Zq5JNHMnzEyT9O87i0KXh/OeL3tTi5acrywrGI8SEMS51RUXCk7HzcsbCB+QNdaWScEP&#10;eVguBk9zzLTteE/tIRQihrDPUEEZQpNJ6fOSDPqRbYgjd7POYIjQFVI77GK4qeVrkqTSYMWxocSG&#10;1iXlj8O3UfA5+Urb1e5j25936TV/318v984p9TzsVzMQgfrwL/5zb7WC6T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m8BsxAAAANwAAAAPAAAAAAAAAAAA&#10;AAAAAKECAABkcnMvZG93bnJldi54bWxQSwUGAAAAAAQABAD5AAAAkgMAAAAA&#10;"/>
                </v:group>
                <v:group id="Group 48" o:spid="_x0000_s1294" style="position:absolute;left:41884;top:54419;width:2165;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r/dcUAAADcAAAADwAAAGRycy9kb3ducmV2LnhtbESPQWvCQBSE70L/w/KE&#10;3nSTSsVEVxHR0oMUjELp7ZF9JsHs25Bdk/jvu4WCx2FmvmFWm8HUoqPWVZYVxNMIBHFudcWFgsv5&#10;MFmAcB5ZY22ZFDzIwWb9Mlphqm3PJ+oyX4gAYZeigtL7JpXS5SUZdFPbEAfvaluDPsi2kLrFPsBN&#10;Ld+iaC4NVhwWSmxoV1J+y+5GwUeP/XYW77vj7bp7/Jzfv76PMSn1Oh62SxCeBv8M/7c/tYIkSe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Tq/3XFAAAA3AAA&#10;AA8AAAAAAAAAAAAAAAAAqgIAAGRycy9kb3ducmV2LnhtbFBLBQYAAAAABAAEAPoAAACcAwAAAAA=&#10;">
                  <v:line id="Line 49" o:spid="_x0000_s129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R9AcYAAADdAAAADwAAAGRycy9kb3ducmV2LnhtbESPT2sCQQzF74V+hyGCtzqjiNito4hQ&#10;kBYE/0GP6U7cXdzJLDtT3frpzUHwlvBe3vtltuh8rS7UxiqwheHAgCLOg6u4sHDYf75NQcWE7LAO&#10;TBb+KcJi/voyw8yFK2/pskuFkhCOGVooU2oyrWNeksc4CA2xaKfQekyytoV2LV4l3Nd6ZMxEe6xY&#10;GkpsaFVSft79eQuoV7c03Xbf4/ej1z+b5eT4e/uytt/rlh+gEnXpaX5cr53gGyP88o2Mo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EfQHGAAAA3QAAAA8AAAAAAAAA&#10;AAAAAAAAoQIAAGRycy9kb3ducmV2LnhtbFBLBQYAAAAABAAEAPkAAACUAwAAAAA=&#10;">
                    <v:stroke startarrow="block"/>
                  </v:line>
                  <v:line id="Line 50" o:spid="_x0000_s129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c/8QAAADdAAAADwAAAGRycy9kb3ducmV2LnhtbERPTWsCMRC9F/ofwhS8lJooInZrFCkU&#10;evBSLSu9TTfTzbKbyTZJdfvvjSB4m8f7nOV6cJ04UoiNZw2TsQJBXHnTcK3hc//2tAARE7LBzjNp&#10;+KcI69X93RIL40/8QcddqkUO4VigBptSX0gZK0sO49j3xJn78cFhyjDU0gQ85XDXyalSc+mw4dxg&#10;sadXS1W7+3Ma5GL7+Bs237O2bA+HZ1tWZf+11Xr0MGxeQCQa0k18db+bPF+pCVy+ySfI1R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Vz/xAAAAN0AAAAPAAAAAAAAAAAA&#10;AAAAAKECAABkcnMvZG93bnJldi54bWxQSwUGAAAAAAQABAD5AAAAkgMAAAAA&#10;"/>
                  <v:line id="Line 51" o:spid="_x0000_s129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Cyd8UAAADdAAAADwAAAGRycy9kb3ducmV2LnhtbERP32vCMBB+F/wfwgl700QHZVSjiDLQ&#10;PYzpBvPxbG5tZ3MpSdZ2//0yGOztPr6ft9oMthEd+VA71jCfKRDEhTM1lxreXh+nDyBCRDbYOCYN&#10;3xRgsx6PVpgb1/OJunMsRQrhkKOGKsY2lzIUFVkMM9cSJ+7DeYsxQV9K47FP4baRC6UyabHm1FBh&#10;S7uKitv5y2p4vn/Juu3x6TC8H7NrsT9dL5+91/puMmyXICIN8V/85z6YNF+pBfx+k06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Cyd8UAAADdAAAADwAAAAAAAAAA&#10;AAAAAAChAgAAZHJzL2Rvd25yZXYueG1sUEsFBgAAAAAEAAQA+QAAAJMDAAAAAA==&#10;"/>
                </v:group>
                <v:line id="Line 52" o:spid="_x0000_s1298" style="position:absolute;flip:x;visibility:visible;mso-wrap-style:square" from="19532,58223" to="40201,58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9zx8UAAADdAAAADwAAAGRycy9kb3ducmV2LnhtbESPQWsCMRCF7wX/QxjBW01UWmQ1ighC&#10;D8Xi6sHjsBl3VzeTZZPV+O9NodDbDO99b94s19E24k6drx1rmIwVCOLCmZpLDafj7n0Owgdkg41j&#10;0vAkD+vV4G2JmXEPPtA9D6VIIewz1FCF0GZS+qIii37sWuKkXVxnMaS1K6Xp8JHCbSOnSn1KizWn&#10;CxW2tK2ouOW9TTU++uYYJ/33FM+xPLh9fvm5PrUeDeNmASJQDP/mP/rLJE6pGfx+k0a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9zx8UAAADdAAAADwAAAAAAAAAA&#10;AAAAAAChAgAAZHJzL2Rvd25yZXYueG1sUEsFBgAAAAAEAAQA+QAAAJMDAAAAAA==&#10;">
                  <v:stroke dashstyle="dash" endarrow="block"/>
                </v:line>
                <v:shape id="Text Box 53" o:spid="_x0000_s1299" type="#_x0000_t202" style="position:absolute;left:22694;top:13677;width:7786;height:3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Nnu8MA&#10;AADdAAAADwAAAGRycy9kb3ducmV2LnhtbERPTWsCMRC9F/wPYYTeamIpUlejiFgoFIrrevA4bsbd&#10;4GayblLd/vtGKHibx/uc+bJ3jbhSF6xnDeORAkFcemO50rAvPl7eQYSIbLDxTBp+KcByMXiaY2b8&#10;jXO67mIlUgiHDDXUMbaZlKGsyWEY+ZY4cSffOYwJdpU0Hd5SuGvkq1IT6dByaqixpXVN5Xn34zSs&#10;Dpxv7OX7uM1PuS2KqeKvyVnr52G/moGI1MeH+N/9adJ8pd7g/k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Nnu8MAAADdAAAADwAAAAAAAAAAAAAAAACYAgAAZHJzL2Rv&#10;d25yZXYueG1sUEsFBgAAAAAEAAQA9QAAAIgDAAAAAA==&#10;" filled="f" stroked="f">
                  <v:textbox inset="0,0,0,0">
                    <w:txbxContent>
                      <w:p w14:paraId="6BC72CF4" w14:textId="77777777" w:rsidR="007C6B36" w:rsidRPr="007C1AAC" w:rsidRDefault="007C6B36" w:rsidP="00676490">
                        <w:pPr>
                          <w:rPr>
                            <w:sz w:val="22"/>
                            <w:szCs w:val="22"/>
                          </w:rPr>
                        </w:pPr>
                        <w:r>
                          <w:rPr>
                            <w:sz w:val="16"/>
                            <w:szCs w:val="16"/>
                          </w:rPr>
                          <w:t>Device Process</w:t>
                        </w:r>
                      </w:p>
                    </w:txbxContent>
                  </v:textbox>
                </v:shape>
                <v:group id="Group 54" o:spid="_x0000_s1300" style="position:absolute;left:19532;top:37871;width:2083;height:118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7cr7wwAAAN0AAAAP&#10;AAAAAAAAAAAAAAAAAKoCAABkcnMvZG93bnJldi54bWxQSwUGAAAAAAQABAD6AAAAmgMAAAAA&#10;">
                  <v:line id="Line 55" o:spid="_x0000_s130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FA7sQAAADdAAAADwAAAGRycy9kb3ducmV2LnhtbESP3YrCMBCF7wXfIYywd2uqiGg1LSII&#10;iwuCf+Dl2IxtsZmUJqvVpzfCgncznHO+OTNPW1OJGzWutKxg0I9AEGdWl5wrOOxX3xMQziNrrCyT&#10;ggc5SJNuZ46xtnfe0m3ncxEg7GJUUHhfx1K6rCCDrm9r4qBdbGPQh7XJpW7wHuCmksMoGkuDJYcL&#10;Bda0LCi77v6MApTLp59s29/R9GjkabMYH8/PtVJfvXYxA+Gp9R/zf/pHh/qBCO9vwggy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4UDuxAAAAN0AAAAPAAAAAAAAAAAA&#10;AAAAAKECAABkcnMvZG93bnJldi54bWxQSwUGAAAAAAQABAD5AAAAkgMAAAAA&#10;">
                    <v:stroke startarrow="block"/>
                  </v:line>
                  <v:line id="Line 56" o:spid="_x0000_s130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xhEMUAAADdAAAADwAAAGRycy9kb3ducmV2LnhtbERPTWsCMRC9F/ofwhR6KZpYSqurUaRQ&#10;6MFLtax4GzfjZtnNZE1S3f77plDobR7vcxarwXXiQiE2njVMxgoEceVNw7WGz93baAoiJmSDnWfS&#10;8E0RVsvbmwUWxl/5gy7bVIscwrFADTalvpAyVpYcxrHviTN38sFhyjDU0gS85nDXyUelnqXDhnOD&#10;xZ5eLVXt9stpkNPNwzmsj09t2e73M1tWZX/YaH1/N6znIBIN6V/85343eb5SL/D7TT5B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xhEMUAAADdAAAADwAAAAAAAAAA&#10;AAAAAAChAgAAZHJzL2Rvd25yZXYueG1sUEsFBgAAAAAEAAQA+QAAAJMDAAAAAA==&#10;"/>
                  <v:line id="Line 57" o:spid="_x0000_s130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iFnccAAADdAAAADwAAAGRycy9kb3ducmV2LnhtbESPQUvDQBCF70L/wzKCN7urQpDYbSkt&#10;QutBbBX0OM2OSWx2NuyuSfz3zkHwNsN78943i9XkOzVQTG1gCzdzA4q4Cq7l2sLb6+P1PaiUkR12&#10;gcnCDyVYLWcXCyxdGPlAwzHXSkI4lWihybkvtU5VQx7TPPTEon2G6DHLGmvtIo4S7jt9a0yhPbYs&#10;DQ32tGmoOh+/vYXnu5diWO+fdtP7vjhV28Pp42uM1l5dTusHUJmm/G/+u945wTdG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2IWdxwAAAN0AAAAPAAAAAAAA&#10;AAAAAAAAAKECAABkcnMvZG93bnJldi54bWxQSwUGAAAAAAQABAD5AAAAlQMAAAAA&#10;"/>
                </v:group>
                <w10:anchorlock/>
              </v:group>
            </w:pict>
          </mc:Fallback>
        </mc:AlternateContent>
      </w:r>
    </w:p>
    <w:p w14:paraId="42F4923A" w14:textId="77777777" w:rsidR="00956ABB" w:rsidRPr="00A75EE5" w:rsidRDefault="00956ABB" w:rsidP="00956ABB"/>
    <w:p w14:paraId="3B9A9968" w14:textId="5D75E934" w:rsidR="00CD487F" w:rsidRPr="00A75EE5" w:rsidRDefault="00956ABB" w:rsidP="0098740D">
      <w:pPr>
        <w:pStyle w:val="Heading4"/>
        <w:rPr>
          <w:noProof w:val="0"/>
        </w:rPr>
      </w:pPr>
      <w:bookmarkStart w:id="154" w:name="_Toc492638937"/>
      <w:r w:rsidRPr="00A75EE5">
        <w:rPr>
          <w:noProof w:val="0"/>
        </w:rPr>
        <w:lastRenderedPageBreak/>
        <w:t>3.</w:t>
      </w:r>
      <w:r w:rsidR="007B451F">
        <w:rPr>
          <w:noProof w:val="0"/>
        </w:rPr>
        <w:t>51</w:t>
      </w:r>
      <w:r w:rsidRPr="00A75EE5">
        <w:rPr>
          <w:noProof w:val="0"/>
        </w:rPr>
        <w:t xml:space="preserve">.4.1 </w:t>
      </w:r>
      <w:r w:rsidR="00CD487F" w:rsidRPr="00A75EE5">
        <w:rPr>
          <w:noProof w:val="0"/>
        </w:rPr>
        <w:t>Search Medical Device</w:t>
      </w:r>
      <w:bookmarkEnd w:id="154"/>
      <w:r w:rsidR="00CD487F" w:rsidRPr="00A75EE5">
        <w:rPr>
          <w:noProof w:val="0"/>
        </w:rPr>
        <w:t xml:space="preserve"> </w:t>
      </w:r>
    </w:p>
    <w:p w14:paraId="34FBF88F" w14:textId="77777777" w:rsidR="00437495" w:rsidRPr="00A75EE5" w:rsidRDefault="00437495" w:rsidP="0098740D">
      <w:pPr>
        <w:pStyle w:val="BodyText"/>
      </w:pPr>
      <w:r w:rsidRPr="00A75EE5">
        <w:t xml:space="preserve">The Search Medical Device transaction sends a query to the Medical Device Server to support query the server for medical devices based on the devices UDI. </w:t>
      </w:r>
    </w:p>
    <w:p w14:paraId="3275F851" w14:textId="2C42EC76" w:rsidR="00246702" w:rsidRPr="00A75EE5" w:rsidRDefault="00437495" w:rsidP="0098740D">
      <w:pPr>
        <w:pStyle w:val="BodyText"/>
      </w:pPr>
      <w:r w:rsidRPr="00A75EE5">
        <w:t>The following sections describe the details of this transaction</w:t>
      </w:r>
      <w:r w:rsidR="00C54D64" w:rsidRPr="00A75EE5">
        <w:t>.</w:t>
      </w:r>
    </w:p>
    <w:p w14:paraId="72C41A0F" w14:textId="0F80581F" w:rsidR="00956ABB" w:rsidRPr="00A75EE5" w:rsidRDefault="00956ABB" w:rsidP="0098740D">
      <w:pPr>
        <w:pStyle w:val="Heading5"/>
        <w:rPr>
          <w:noProof w:val="0"/>
        </w:rPr>
      </w:pPr>
      <w:bookmarkStart w:id="155" w:name="_Toc492638938"/>
      <w:r w:rsidRPr="00A75EE5">
        <w:rPr>
          <w:noProof w:val="0"/>
        </w:rPr>
        <w:t>3.</w:t>
      </w:r>
      <w:r w:rsidR="007B451F">
        <w:rPr>
          <w:noProof w:val="0"/>
        </w:rPr>
        <w:t>51</w:t>
      </w:r>
      <w:r w:rsidRPr="00A75EE5">
        <w:rPr>
          <w:noProof w:val="0"/>
        </w:rPr>
        <w:t>.4.1.1 Trigger Events</w:t>
      </w:r>
      <w:bookmarkEnd w:id="155"/>
    </w:p>
    <w:p w14:paraId="68289B19" w14:textId="77777777" w:rsidR="00CD487F" w:rsidRPr="00A75EE5" w:rsidRDefault="00CD487F" w:rsidP="0098740D">
      <w:pPr>
        <w:pStyle w:val="BodyText"/>
      </w:pPr>
      <w:r w:rsidRPr="00A75EE5">
        <w:rPr>
          <w:rFonts w:eastAsia="Verdana"/>
        </w:rPr>
        <w:t>This transaction can be invoked on-demand based on a user action, recall notice, or another type of business trigger that requires specific medical device records</w:t>
      </w:r>
      <w:r w:rsidR="00BB416E" w:rsidRPr="00A75EE5">
        <w:rPr>
          <w:rFonts w:eastAsia="Verdana"/>
        </w:rPr>
        <w:t xml:space="preserve">. </w:t>
      </w:r>
    </w:p>
    <w:p w14:paraId="78D2EC6A" w14:textId="49C143C6" w:rsidR="00956ABB" w:rsidRPr="00A75EE5" w:rsidRDefault="00956ABB" w:rsidP="0098740D">
      <w:pPr>
        <w:pStyle w:val="Heading5"/>
        <w:rPr>
          <w:noProof w:val="0"/>
        </w:rPr>
      </w:pPr>
      <w:bookmarkStart w:id="156" w:name="_Toc492638939"/>
      <w:r w:rsidRPr="00A75EE5">
        <w:rPr>
          <w:noProof w:val="0"/>
        </w:rPr>
        <w:t>3.</w:t>
      </w:r>
      <w:r w:rsidR="007B451F">
        <w:rPr>
          <w:noProof w:val="0"/>
        </w:rPr>
        <w:t>51</w:t>
      </w:r>
      <w:r w:rsidRPr="00A75EE5">
        <w:rPr>
          <w:noProof w:val="0"/>
        </w:rPr>
        <w:t>.4.1.2 Message Semantics</w:t>
      </w:r>
      <w:bookmarkEnd w:id="156"/>
    </w:p>
    <w:p w14:paraId="3F43A3F8" w14:textId="1FA93D0F" w:rsidR="00395972" w:rsidRPr="00A75EE5" w:rsidRDefault="00395972" w:rsidP="00395972">
      <w:pPr>
        <w:rPr>
          <w:rFonts w:eastAsia="Verdana"/>
          <w:color w:val="000000"/>
          <w:szCs w:val="24"/>
        </w:rPr>
      </w:pPr>
      <w:r w:rsidRPr="00A75EE5">
        <w:rPr>
          <w:rFonts w:eastAsia="Verdana"/>
          <w:color w:val="000000"/>
          <w:szCs w:val="24"/>
        </w:rPr>
        <w:t>The message semantics for this transaction relies on an HTTP or HTTPS GET of a Device Resource, as constrained by this profile</w:t>
      </w:r>
      <w:r w:rsidR="00A75EE5" w:rsidRPr="00A75EE5">
        <w:rPr>
          <w:rFonts w:eastAsia="Verdana"/>
          <w:color w:val="000000"/>
          <w:szCs w:val="24"/>
        </w:rPr>
        <w:t xml:space="preserve">. </w:t>
      </w:r>
      <w:bookmarkStart w:id="157" w:name="3_Y2_4_1_2_MESSAGE_SEMANTICS_END"/>
      <w:bookmarkStart w:id="158" w:name="BKM_81EBB736_D827_4485_9559_651F85889863"/>
      <w:bookmarkEnd w:id="157"/>
      <w:bookmarkEnd w:id="158"/>
    </w:p>
    <w:p w14:paraId="663AB2C2" w14:textId="20F52F5D" w:rsidR="00960410" w:rsidRPr="00A75EE5" w:rsidRDefault="00CD487F" w:rsidP="0098740D">
      <w:pPr>
        <w:pStyle w:val="BodyText"/>
      </w:pPr>
      <w:r w:rsidRPr="00A75EE5">
        <w:rPr>
          <w:rFonts w:eastAsia="Verdana"/>
        </w:rPr>
        <w:t xml:space="preserve">The semantics of a search/query focuses on the use of search criteria (i.e., search parameters). The search parameters could be sent by the initiating </w:t>
      </w:r>
      <w:r w:rsidR="00F0223E" w:rsidRPr="00A75EE5">
        <w:rPr>
          <w:rFonts w:eastAsia="Verdana"/>
        </w:rPr>
        <w:t>a</w:t>
      </w:r>
      <w:r w:rsidRPr="00A75EE5">
        <w:rPr>
          <w:rFonts w:eastAsia="Verdana"/>
        </w:rPr>
        <w:t>ctor to the Medical Device Server. The Medical Device Server will return zero or more matching Device resources (in a bundle).</w:t>
      </w:r>
      <w:r w:rsidR="00161544" w:rsidRPr="00A75EE5">
        <w:rPr>
          <w:rFonts w:eastAsia="Verdana"/>
        </w:rPr>
        <w:t xml:space="preserve"> See </w:t>
      </w:r>
      <w:hyperlink r:id="rId41" w:history="1">
        <w:r w:rsidR="00161544" w:rsidRPr="00A75EE5">
          <w:rPr>
            <w:rStyle w:val="Hyperlink"/>
            <w:rFonts w:eastAsia="Verdana"/>
            <w:szCs w:val="24"/>
          </w:rPr>
          <w:t>https://www.hl7.org/fhir/device.html</w:t>
        </w:r>
      </w:hyperlink>
      <w:r w:rsidR="00161544" w:rsidRPr="00A75EE5">
        <w:rPr>
          <w:rFonts w:eastAsia="Verdana"/>
        </w:rPr>
        <w:t xml:space="preserve">. </w:t>
      </w:r>
    </w:p>
    <w:p w14:paraId="74E8AF1D" w14:textId="1651EAB5" w:rsidR="00956ABB" w:rsidRPr="00A75EE5" w:rsidRDefault="00956ABB" w:rsidP="0098740D">
      <w:pPr>
        <w:pStyle w:val="Heading5"/>
        <w:rPr>
          <w:noProof w:val="0"/>
        </w:rPr>
      </w:pPr>
      <w:bookmarkStart w:id="159" w:name="_Toc492638940"/>
      <w:r w:rsidRPr="00A75EE5">
        <w:rPr>
          <w:noProof w:val="0"/>
        </w:rPr>
        <w:t>3.</w:t>
      </w:r>
      <w:r w:rsidR="007B451F">
        <w:rPr>
          <w:noProof w:val="0"/>
        </w:rPr>
        <w:t>51</w:t>
      </w:r>
      <w:r w:rsidRPr="00A75EE5">
        <w:rPr>
          <w:noProof w:val="0"/>
        </w:rPr>
        <w:t>.4.1.3 Expected Actions</w:t>
      </w:r>
      <w:bookmarkEnd w:id="159"/>
    </w:p>
    <w:p w14:paraId="27E6495C" w14:textId="7B3C4436" w:rsidR="00CD487F" w:rsidRPr="00A75EE5" w:rsidRDefault="00CD487F" w:rsidP="0098740D">
      <w:pPr>
        <w:pStyle w:val="BodyText"/>
      </w:pPr>
      <w:r w:rsidRPr="00A75EE5">
        <w:rPr>
          <w:rFonts w:eastAsia="Verdana"/>
        </w:rPr>
        <w:t xml:space="preserve">The Medical Device Server attempts to match the search criteria with the (similar to the SQL WHERE clause) to return a bundle of matching resources. If the criteria don't match any resources or they match all the resources, the Medical Device Server will return an empty set. </w:t>
      </w:r>
      <w:r w:rsidR="009402D7" w:rsidRPr="00A75EE5">
        <w:rPr>
          <w:rFonts w:eastAsia="Verdana"/>
        </w:rPr>
        <w:t xml:space="preserve">Since the underlying standard uses HTTP, the sender needs to be able to handle HTTP error codes. </w:t>
      </w:r>
      <w:r w:rsidR="008B664C" w:rsidRPr="00A75EE5">
        <w:rPr>
          <w:rFonts w:eastAsia="Verdana"/>
        </w:rPr>
        <w:t xml:space="preserve">See </w:t>
      </w:r>
      <w:hyperlink r:id="rId42" w:anchor="operations" w:history="1">
        <w:r w:rsidR="00EF56FD" w:rsidRPr="00A75EE5">
          <w:rPr>
            <w:rStyle w:val="Hyperlink"/>
            <w:rFonts w:eastAsia="Verdana"/>
          </w:rPr>
          <w:t>https://www.hl7.org/fhir/http.html#operations</w:t>
        </w:r>
      </w:hyperlink>
      <w:r w:rsidR="00A75EE5" w:rsidRPr="00A75EE5">
        <w:rPr>
          <w:rFonts w:eastAsia="Verdana"/>
        </w:rPr>
        <w:t>.</w:t>
      </w:r>
      <w:bookmarkStart w:id="160" w:name="2_2_4_1_3_EXPECTED_ACTIONS_END"/>
      <w:bookmarkStart w:id="161" w:name="BKM_21060F56_E09F_4B9D_95B3_1213DDC81E16"/>
      <w:bookmarkStart w:id="162" w:name="2_2_4_1_SEARCH_DEVICES__END"/>
      <w:bookmarkStart w:id="163" w:name="BKM_09205072_1E84_4698_A6A2_80938E3B0734"/>
      <w:bookmarkStart w:id="164" w:name="2_2_4_INTERACTION_DIAGRAM_END"/>
      <w:bookmarkStart w:id="165" w:name="BKM_A26D3E46_F269_4361_ACF0_EE2C0172D660"/>
      <w:bookmarkEnd w:id="160"/>
      <w:bookmarkEnd w:id="161"/>
      <w:bookmarkEnd w:id="162"/>
      <w:bookmarkEnd w:id="163"/>
      <w:bookmarkEnd w:id="164"/>
      <w:bookmarkEnd w:id="165"/>
    </w:p>
    <w:p w14:paraId="4899062B" w14:textId="5211B929" w:rsidR="00956ABB" w:rsidRPr="00A75EE5" w:rsidRDefault="00956ABB" w:rsidP="0098740D">
      <w:pPr>
        <w:pStyle w:val="Heading3"/>
        <w:numPr>
          <w:ilvl w:val="0"/>
          <w:numId w:val="0"/>
        </w:numPr>
        <w:rPr>
          <w:noProof w:val="0"/>
        </w:rPr>
      </w:pPr>
      <w:bookmarkStart w:id="166" w:name="2_2_4_1_1_TRIGGER_EVENTS_END"/>
      <w:bookmarkStart w:id="167" w:name="BKM_D8ABC14A_74FE_4625_A0B0_59747743DEC8"/>
      <w:bookmarkStart w:id="168" w:name="_Toc492638941"/>
      <w:bookmarkEnd w:id="166"/>
      <w:bookmarkEnd w:id="167"/>
      <w:r w:rsidRPr="00A75EE5">
        <w:rPr>
          <w:noProof w:val="0"/>
        </w:rPr>
        <w:t>3.</w:t>
      </w:r>
      <w:r w:rsidR="007B451F">
        <w:rPr>
          <w:noProof w:val="0"/>
        </w:rPr>
        <w:t>51</w:t>
      </w:r>
      <w:r w:rsidRPr="00A75EE5">
        <w:rPr>
          <w:noProof w:val="0"/>
        </w:rPr>
        <w:t>.5 Security Considerations</w:t>
      </w:r>
      <w:bookmarkEnd w:id="168"/>
    </w:p>
    <w:p w14:paraId="42A56C3A" w14:textId="3A31204B" w:rsidR="00CD487F" w:rsidRPr="00A75EE5" w:rsidRDefault="00960410" w:rsidP="0098740D">
      <w:pPr>
        <w:pStyle w:val="BodyText"/>
      </w:pPr>
      <w:r w:rsidRPr="00A75EE5">
        <w:rPr>
          <w:rFonts w:eastAsia="Verdana"/>
        </w:rPr>
        <w:t>For security considerations r</w:t>
      </w:r>
      <w:r w:rsidR="00437495" w:rsidRPr="00A75EE5">
        <w:rPr>
          <w:rFonts w:eastAsia="Verdana"/>
        </w:rPr>
        <w:t xml:space="preserve">efer to </w:t>
      </w:r>
      <w:r w:rsidR="00F0223E" w:rsidRPr="00A75EE5">
        <w:rPr>
          <w:rFonts w:eastAsia="Verdana"/>
        </w:rPr>
        <w:t>S</w:t>
      </w:r>
      <w:r w:rsidR="00437495" w:rsidRPr="00A75EE5">
        <w:rPr>
          <w:rFonts w:eastAsia="Verdana"/>
        </w:rPr>
        <w:t xml:space="preserve">ection X.5 Security Considerations in </w:t>
      </w:r>
      <w:r w:rsidR="00F0223E" w:rsidRPr="00A75EE5">
        <w:rPr>
          <w:rFonts w:eastAsia="Verdana"/>
        </w:rPr>
        <w:t>V</w:t>
      </w:r>
      <w:r w:rsidR="00437495" w:rsidRPr="00A75EE5">
        <w:rPr>
          <w:rFonts w:eastAsia="Verdana"/>
        </w:rPr>
        <w:t xml:space="preserve">olume 1. </w:t>
      </w:r>
    </w:p>
    <w:p w14:paraId="5F35D0A6" w14:textId="0CF94951" w:rsidR="00956ABB" w:rsidRPr="00A75EE5" w:rsidRDefault="00956ABB" w:rsidP="0098740D">
      <w:pPr>
        <w:pStyle w:val="Heading4"/>
        <w:rPr>
          <w:noProof w:val="0"/>
        </w:rPr>
      </w:pPr>
      <w:bookmarkStart w:id="169" w:name="_Toc492638942"/>
      <w:r w:rsidRPr="00A75EE5">
        <w:rPr>
          <w:noProof w:val="0"/>
        </w:rPr>
        <w:t>3.</w:t>
      </w:r>
      <w:r w:rsidR="007B451F">
        <w:rPr>
          <w:noProof w:val="0"/>
        </w:rPr>
        <w:t>51</w:t>
      </w:r>
      <w:r w:rsidRPr="00A75EE5">
        <w:rPr>
          <w:noProof w:val="0"/>
        </w:rPr>
        <w:t>.5.1 Security Audit Considerations</w:t>
      </w:r>
      <w:bookmarkEnd w:id="169"/>
    </w:p>
    <w:p w14:paraId="3F80849A" w14:textId="3F66227B" w:rsidR="00956ABB" w:rsidRPr="00A75EE5" w:rsidRDefault="00437495" w:rsidP="0098740D">
      <w:pPr>
        <w:pStyle w:val="BodyText"/>
      </w:pPr>
      <w:r w:rsidRPr="00A75EE5">
        <w:rPr>
          <w:rFonts w:eastAsia="Verdana"/>
        </w:rPr>
        <w:t xml:space="preserve">In some cases, if the Consumer </w:t>
      </w:r>
      <w:r w:rsidR="00CD487F" w:rsidRPr="00A75EE5">
        <w:rPr>
          <w:rFonts w:eastAsia="Verdana"/>
        </w:rPr>
        <w:t>is not in the same domain or covered entity, the Server should persist an audit event for the search request</w:t>
      </w:r>
      <w:r w:rsidR="00BB416E" w:rsidRPr="00A75EE5">
        <w:rPr>
          <w:rFonts w:eastAsia="Verdana"/>
        </w:rPr>
        <w:t xml:space="preserve">. </w:t>
      </w:r>
    </w:p>
    <w:p w14:paraId="1F84308D" w14:textId="527E5FB9" w:rsidR="00663F86" w:rsidRPr="00A75EE5" w:rsidRDefault="00663F86" w:rsidP="0098740D">
      <w:pPr>
        <w:pStyle w:val="Heading2"/>
        <w:numPr>
          <w:ilvl w:val="0"/>
          <w:numId w:val="0"/>
        </w:numPr>
        <w:rPr>
          <w:noProof w:val="0"/>
        </w:rPr>
      </w:pPr>
      <w:bookmarkStart w:id="170" w:name="_Toc492638943"/>
      <w:r w:rsidRPr="00A75EE5">
        <w:rPr>
          <w:noProof w:val="0"/>
        </w:rPr>
        <w:t>3.</w:t>
      </w:r>
      <w:r w:rsidR="007B451F">
        <w:rPr>
          <w:noProof w:val="0"/>
        </w:rPr>
        <w:t>52</w:t>
      </w:r>
      <w:r w:rsidRPr="00A75EE5">
        <w:rPr>
          <w:noProof w:val="0"/>
        </w:rPr>
        <w:t xml:space="preserve"> Start Point-of-Care Device Procedure [</w:t>
      </w:r>
      <w:r w:rsidR="00D172A3" w:rsidRPr="00A75EE5">
        <w:rPr>
          <w:noProof w:val="0"/>
        </w:rPr>
        <w:t>PCC-</w:t>
      </w:r>
      <w:r w:rsidR="00D5642A" w:rsidRPr="00A75EE5">
        <w:rPr>
          <w:noProof w:val="0"/>
        </w:rPr>
        <w:t>52</w:t>
      </w:r>
      <w:r w:rsidRPr="00A75EE5">
        <w:rPr>
          <w:noProof w:val="0"/>
        </w:rPr>
        <w:t>]</w:t>
      </w:r>
      <w:bookmarkEnd w:id="170"/>
    </w:p>
    <w:p w14:paraId="2D475915" w14:textId="552B17FE" w:rsidR="00956ABB" w:rsidRPr="00A75EE5" w:rsidRDefault="00956ABB" w:rsidP="0098740D">
      <w:pPr>
        <w:pStyle w:val="Heading3"/>
        <w:numPr>
          <w:ilvl w:val="0"/>
          <w:numId w:val="0"/>
        </w:numPr>
        <w:rPr>
          <w:noProof w:val="0"/>
        </w:rPr>
      </w:pPr>
      <w:bookmarkStart w:id="171" w:name="_Toc492638944"/>
      <w:r w:rsidRPr="00A75EE5">
        <w:rPr>
          <w:noProof w:val="0"/>
        </w:rPr>
        <w:t>3.</w:t>
      </w:r>
      <w:r w:rsidR="007B451F">
        <w:rPr>
          <w:noProof w:val="0"/>
        </w:rPr>
        <w:t>52</w:t>
      </w:r>
      <w:r w:rsidRPr="00A75EE5">
        <w:rPr>
          <w:noProof w:val="0"/>
        </w:rPr>
        <w:t>.1 Scope</w:t>
      </w:r>
      <w:bookmarkEnd w:id="171"/>
    </w:p>
    <w:p w14:paraId="6BDF26AD" w14:textId="2698EFAD" w:rsidR="00956ABB" w:rsidRPr="00A75EE5" w:rsidRDefault="00901F3F" w:rsidP="0098740D">
      <w:pPr>
        <w:pStyle w:val="BodyText"/>
      </w:pPr>
      <w:r w:rsidRPr="00A75EE5">
        <w:rPr>
          <w:rFonts w:eastAsia="Verdana"/>
        </w:rPr>
        <w:t>This transaction is intended to record information about the start of a new device-related procedure. This transaction relies on patient and device identity information scanned/entered at the point-of-care by the front-line clinicians. It also allows clinicians to record information about the type of procedure in which the device was use or implanted</w:t>
      </w:r>
      <w:r w:rsidR="00BB416E" w:rsidRPr="00A75EE5">
        <w:rPr>
          <w:rFonts w:eastAsia="Verdana"/>
        </w:rPr>
        <w:t xml:space="preserve">. </w:t>
      </w:r>
      <w:bookmarkStart w:id="172" w:name="BKM_D68D9DD7_53AA_4654_806E_D883471E3922"/>
      <w:bookmarkEnd w:id="172"/>
    </w:p>
    <w:p w14:paraId="6ADBA23F" w14:textId="714458AB" w:rsidR="00956ABB" w:rsidRPr="00A75EE5" w:rsidRDefault="00956ABB" w:rsidP="0098740D">
      <w:pPr>
        <w:pStyle w:val="Heading3"/>
        <w:numPr>
          <w:ilvl w:val="0"/>
          <w:numId w:val="0"/>
        </w:numPr>
        <w:rPr>
          <w:noProof w:val="0"/>
        </w:rPr>
      </w:pPr>
      <w:bookmarkStart w:id="173" w:name="_Toc492638945"/>
      <w:r w:rsidRPr="00A75EE5">
        <w:rPr>
          <w:noProof w:val="0"/>
        </w:rPr>
        <w:lastRenderedPageBreak/>
        <w:t>3.</w:t>
      </w:r>
      <w:r w:rsidR="007B451F">
        <w:rPr>
          <w:noProof w:val="0"/>
        </w:rPr>
        <w:t>52</w:t>
      </w:r>
      <w:r w:rsidRPr="00A75EE5">
        <w:rPr>
          <w:noProof w:val="0"/>
        </w:rPr>
        <w:t>.2 Actor Roles</w:t>
      </w:r>
      <w:bookmarkEnd w:id="173"/>
    </w:p>
    <w:p w14:paraId="06EC3E35" w14:textId="77777777" w:rsidR="00901F3F" w:rsidRPr="00A75EE5" w:rsidRDefault="00901F3F" w:rsidP="0098740D">
      <w:pPr>
        <w:pStyle w:val="BodyText"/>
        <w:rPr>
          <w:rFonts w:eastAsia="Verdana"/>
        </w:rPr>
      </w:pPr>
      <w:r w:rsidRPr="00A75EE5">
        <w:rPr>
          <w:rFonts w:eastAsia="Verdana"/>
        </w:rPr>
        <w:t>The following diagram identifies the transaction and actors participating in this transaction.</w:t>
      </w:r>
    </w:p>
    <w:p w14:paraId="301B1959" w14:textId="77777777" w:rsidR="00956ABB" w:rsidRPr="00A75EE5" w:rsidRDefault="00956ABB" w:rsidP="0098740D">
      <w:pPr>
        <w:pStyle w:val="BodyText"/>
      </w:pPr>
    </w:p>
    <w:p w14:paraId="1AA8379D" w14:textId="7E9EF21C" w:rsidR="00956ABB" w:rsidRPr="00A75EE5" w:rsidRDefault="00FB4B9D" w:rsidP="0098740D">
      <w:pPr>
        <w:pStyle w:val="BodyText"/>
        <w:jc w:val="center"/>
      </w:pPr>
      <w:r w:rsidRPr="00A75EE5">
        <w:rPr>
          <w:noProof/>
        </w:rPr>
        <mc:AlternateContent>
          <mc:Choice Requires="wpc">
            <w:drawing>
              <wp:inline distT="0" distB="0" distL="0" distR="0" wp14:anchorId="648778B3" wp14:editId="10072EE6">
                <wp:extent cx="3726180" cy="1760855"/>
                <wp:effectExtent l="3810" t="0" r="3810" b="0"/>
                <wp:docPr id="1022" name="Canvas 10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0" name="Oval 68"/>
                        <wps:cNvSpPr>
                          <a:spLocks noChangeArrowheads="1"/>
                        </wps:cNvSpPr>
                        <wps:spPr bwMode="auto">
                          <a:xfrm>
                            <a:off x="1077523" y="901028"/>
                            <a:ext cx="1570434" cy="669921"/>
                          </a:xfrm>
                          <a:prstGeom prst="ellipse">
                            <a:avLst/>
                          </a:prstGeom>
                          <a:solidFill>
                            <a:srgbClr val="FFFFFF"/>
                          </a:solidFill>
                          <a:ln w="9525">
                            <a:solidFill>
                              <a:srgbClr val="000000"/>
                            </a:solidFill>
                            <a:round/>
                            <a:headEnd/>
                            <a:tailEnd/>
                          </a:ln>
                        </wps:spPr>
                        <wps:txbx>
                          <w:txbxContent>
                            <w:p w14:paraId="54556445" w14:textId="283E5AB8" w:rsidR="007C6B36" w:rsidRDefault="007C6B36" w:rsidP="00901F3F">
                              <w:pPr>
                                <w:jc w:val="center"/>
                                <w:rPr>
                                  <w:sz w:val="18"/>
                                </w:rPr>
                              </w:pPr>
                              <w:r>
                                <w:rPr>
                                  <w:b/>
                                  <w:sz w:val="18"/>
                                </w:rPr>
                                <w:t>Start Point-of-Care Device Procedure [PCC-52]</w:t>
                              </w:r>
                            </w:p>
                          </w:txbxContent>
                        </wps:txbx>
                        <wps:bodyPr rot="0" vert="horz" wrap="square" lIns="0" tIns="9144" rIns="0" bIns="9144" anchor="t" anchorCtr="0" upright="1">
                          <a:noAutofit/>
                        </wps:bodyPr>
                      </wps:wsp>
                      <wps:wsp>
                        <wps:cNvPr id="1401" name="Text Box 69"/>
                        <wps:cNvSpPr txBox="1">
                          <a:spLocks noChangeArrowheads="1"/>
                        </wps:cNvSpPr>
                        <wps:spPr bwMode="auto">
                          <a:xfrm>
                            <a:off x="171604" y="168305"/>
                            <a:ext cx="974921" cy="457314"/>
                          </a:xfrm>
                          <a:prstGeom prst="rect">
                            <a:avLst/>
                          </a:prstGeom>
                          <a:solidFill>
                            <a:srgbClr val="FFFFFF"/>
                          </a:solidFill>
                          <a:ln w="9525">
                            <a:solidFill>
                              <a:srgbClr val="000000"/>
                            </a:solidFill>
                            <a:miter lim="800000"/>
                            <a:headEnd/>
                            <a:tailEnd/>
                          </a:ln>
                        </wps:spPr>
                        <wps:txbx>
                          <w:txbxContent>
                            <w:p w14:paraId="5DF8139D" w14:textId="6A29C9F5" w:rsidR="007C6B36" w:rsidRDefault="007C6B36" w:rsidP="0098740D">
                              <w:pPr>
                                <w:jc w:val="center"/>
                                <w:rPr>
                                  <w:sz w:val="18"/>
                                </w:rPr>
                              </w:pPr>
                              <w:r w:rsidRPr="005A715E">
                                <w:rPr>
                                  <w:b/>
                                  <w:sz w:val="18"/>
                                </w:rPr>
                                <w:t>Medical Device Reporter</w:t>
                              </w:r>
                            </w:p>
                          </w:txbxContent>
                        </wps:txbx>
                        <wps:bodyPr rot="0" vert="horz" wrap="square" lIns="91440" tIns="45720" rIns="91440" bIns="45720" anchor="t" anchorCtr="0" upright="1">
                          <a:noAutofit/>
                        </wps:bodyPr>
                      </wps:wsp>
                      <wps:wsp>
                        <wps:cNvPr id="1402" name="Line 70"/>
                        <wps:cNvCnPr>
                          <a:cxnSpLocks noChangeShapeType="1"/>
                        </wps:cNvCnPr>
                        <wps:spPr bwMode="auto">
                          <a:xfrm>
                            <a:off x="1086323" y="625620"/>
                            <a:ext cx="352408" cy="3408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3" name="Text Box 71"/>
                        <wps:cNvSpPr txBox="1">
                          <a:spLocks noChangeArrowheads="1"/>
                        </wps:cNvSpPr>
                        <wps:spPr bwMode="auto">
                          <a:xfrm>
                            <a:off x="2648157" y="168305"/>
                            <a:ext cx="914620" cy="457314"/>
                          </a:xfrm>
                          <a:prstGeom prst="rect">
                            <a:avLst/>
                          </a:prstGeom>
                          <a:solidFill>
                            <a:srgbClr val="FFFFFF"/>
                          </a:solidFill>
                          <a:ln w="9525">
                            <a:solidFill>
                              <a:srgbClr val="000000"/>
                            </a:solidFill>
                            <a:miter lim="800000"/>
                            <a:headEnd/>
                            <a:tailEnd/>
                          </a:ln>
                        </wps:spPr>
                        <wps:txbx>
                          <w:txbxContent>
                            <w:p w14:paraId="0D1FF280" w14:textId="14430AC5" w:rsidR="007C6B36" w:rsidRDefault="007C6B36"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1404" name="Line 72"/>
                        <wps:cNvCnPr>
                          <a:cxnSpLocks noChangeShapeType="1"/>
                        </wps:cNvCnPr>
                        <wps:spPr bwMode="auto">
                          <a:xfrm flipH="1">
                            <a:off x="2333650" y="625620"/>
                            <a:ext cx="314507" cy="3408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48778B3" id="Canvas 1022" o:spid="_x0000_s1304" editas="canvas" style="width:293.4pt;height:138.65pt;mso-position-horizontal-relative:char;mso-position-vertical-relative:line" coordsize="37261,17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">
                <v:shape id="_x0000_s1305" type="#_x0000_t75" style="position:absolute;width:37261;height:17608;visibility:visible;mso-wrap-style:square">
                  <v:fill o:detectmouseclick="t"/>
                  <v:path o:connecttype="none"/>
                </v:shape>
                <v:oval id="Oval 68" o:spid="_x0000_s1306" style="position:absolute;left:10775;top:9010;width:15704;height:6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S+sYA&#10;AADdAAAADwAAAGRycy9kb3ducmV2LnhtbESPQWsCMRCF74X+hzCFXopmFbWyGkUqQqknteB12Iy7&#10;oZvJsoma/vvOoeBthvfmvW+W6+xbdaM+usAGRsMCFHEVrOPawPdpN5iDignZYhuYDPxShPXq+WmJ&#10;pQ13PtDtmGolIRxLNNCk1JVax6ohj3EYOmLRLqH3mGTta217vEu4b/W4KGbao2NpaLCjj4aqn+PV&#10;G5h0m9k0j/bu7euyfZ+G82E3dtmY15e8WYBKlNPD/H/9aQV/Ugi/fCMj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XS+sYAAADdAAAADwAAAAAAAAAAAAAAAACYAgAAZHJz&#10;L2Rvd25yZXYueG1sUEsFBgAAAAAEAAQA9QAAAIsDAAAAAA==&#10;">
                  <v:textbox inset="0,.72pt,0,.72pt">
                    <w:txbxContent>
                      <w:p w14:paraId="54556445" w14:textId="283E5AB8" w:rsidR="007C6B36" w:rsidRDefault="007C6B36" w:rsidP="00901F3F">
                        <w:pPr>
                          <w:jc w:val="center"/>
                          <w:rPr>
                            <w:sz w:val="18"/>
                          </w:rPr>
                        </w:pPr>
                        <w:r>
                          <w:rPr>
                            <w:b/>
                            <w:sz w:val="18"/>
                          </w:rPr>
                          <w:t>Start Point-of-Care Device Procedure [PCC-52]</w:t>
                        </w:r>
                      </w:p>
                    </w:txbxContent>
                  </v:textbox>
                </v:oval>
                <v:shape id="Text Box 69" o:spid="_x0000_s1307" type="#_x0000_t202" style="position:absolute;left:1716;top:1683;width:9749;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er8QA&#10;AADdAAAADwAAAGRycy9kb3ducmV2LnhtbERPS2vCQBC+C/0PyxS8iG604iPNRorQYm/Wil6H7JiE&#10;ZmfT3TWm/75bKHibj+852aY3jejI+dqygukkAUFcWF1zqeD4+TpegfABWWNjmRT8kIdN/jDIMNX2&#10;xh/UHUIpYgj7FBVUIbSplL6oyKCf2JY4chfrDIYIXSm1w1sMN42cJclCGqw5NlTY0rai4utwNQpW&#10;81139u9P+1OxuDTrMFp2b99OqeFj//IMIlAf7uJ/907H+fNkCn/fx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8Hq/EAAAA3QAAAA8AAAAAAAAAAAAAAAAAmAIAAGRycy9k&#10;b3ducmV2LnhtbFBLBQYAAAAABAAEAPUAAACJAwAAAAA=&#10;">
                  <v:textbox>
                    <w:txbxContent>
                      <w:p w14:paraId="5DF8139D" w14:textId="6A29C9F5" w:rsidR="007C6B36" w:rsidRDefault="007C6B36" w:rsidP="0098740D">
                        <w:pPr>
                          <w:jc w:val="center"/>
                          <w:rPr>
                            <w:sz w:val="18"/>
                          </w:rPr>
                        </w:pPr>
                        <w:r w:rsidRPr="005A715E">
                          <w:rPr>
                            <w:b/>
                            <w:sz w:val="18"/>
                          </w:rPr>
                          <w:t>Medical Device Reporter</w:t>
                        </w:r>
                      </w:p>
                    </w:txbxContent>
                  </v:textbox>
                </v:shape>
                <v:line id="Line 70" o:spid="_x0000_s1308" style="position:absolute;visibility:visible;mso-wrap-style:square" from="10863,6256" to="14387,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ebsUAAADdAAAADwAAAGRycy9kb3ducmV2LnhtbERPTWvCQBC9F/wPywje6qZaQomuIpaC&#10;eijVFvQ4ZsckNTsbdtck/ffdgtDbPN7nzJe9qUVLzleWFTyNExDEudUVFwq+Pt8eX0D4gKyxtkwK&#10;fsjDcjF4mGOmbcd7ag+hEDGEfYYKyhCaTEqfl2TQj21DHLmLdQZDhK6Q2mEXw00tJ0mSSoMVx4YS&#10;G1qXlF8PN6PgffqRtqvtbtMft+k5f92fT9+dU2o07FczEIH68C++uzc6zn9OJv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8ebsUAAADdAAAADwAAAAAAAAAA&#10;AAAAAAChAgAAZHJzL2Rvd25yZXYueG1sUEsFBgAAAAAEAAQA+QAAAJMDAAAAAA==&#10;"/>
                <v:shape id="Text Box 71" o:spid="_x0000_s1309" type="#_x0000_t202" style="position:absolute;left:26481;top:1683;width:9146;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IlQ8QA&#10;AADdAAAADwAAAGRycy9kb3ducmV2LnhtbERPS2sCMRC+C/0PYQq9SDfbKtauRikFi958Ya/DZvaB&#10;m8k2iev23zcFwdt8fM+ZL3vTiI6cry0reElSEMS51TWXCo6H1fMUhA/IGhvLpOCXPCwXD4M5Ztpe&#10;eUfdPpQihrDPUEEVQptJ6fOKDPrEtsSRK6wzGCJ0pdQOrzHcNPI1TSfSYM2xocKWPivKz/uLUTAd&#10;r7tvvxltT/mkaN7D8K37+nFKPT32HzMQgfpwF9/cax3nj9MR/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iJUPEAAAA3QAAAA8AAAAAAAAAAAAAAAAAmAIAAGRycy9k&#10;b3ducmV2LnhtbFBLBQYAAAAABAAEAPUAAACJAwAAAAA=&#10;">
                  <v:textbox>
                    <w:txbxContent>
                      <w:p w14:paraId="0D1FF280" w14:textId="14430AC5" w:rsidR="007C6B36" w:rsidRDefault="007C6B36" w:rsidP="0098740D">
                        <w:pPr>
                          <w:jc w:val="center"/>
                          <w:rPr>
                            <w:sz w:val="18"/>
                          </w:rPr>
                        </w:pPr>
                        <w:r w:rsidRPr="005A715E">
                          <w:rPr>
                            <w:b/>
                            <w:sz w:val="18"/>
                          </w:rPr>
                          <w:t>Medical Device Server</w:t>
                        </w:r>
                      </w:p>
                    </w:txbxContent>
                  </v:textbox>
                </v:shape>
                <v:line id="Line 72" o:spid="_x0000_s1310" style="position:absolute;flip:x;visibility:visible;mso-wrap-style:square" from="23336,6256" to="26481,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TfsUAAADdAAAADwAAAGRycy9kb3ducmV2LnhtbERPTWsCMRC9C/0PYYReRLMtS9HVKFIo&#10;9OBFW1Z6GzfjZtnNZJukuv33plDwNo/3OavNYDtxIR8axwqeZhkI4srphmsFnx9v0zmIEJE1do5J&#10;wS8F2KwfRisstLvyni6HWIsUwqFABSbGvpAyVIYshpnriRN3dt5iTNDXUnu8pnDbyecse5EWG04N&#10;Bnt6NVS1hx+rQM53k2+/PeVt2R6PC1NWZf+1U+pxPGyXICIN8S7+d7/rND/Pcvj7Jp0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TfsUAAADdAAAADwAAAAAAAAAA&#10;AAAAAAChAgAAZHJzL2Rvd25yZXYueG1sUEsFBgAAAAAEAAQA+QAAAJMDAAAAAA==&#10;"/>
                <w10:anchorlock/>
              </v:group>
            </w:pict>
          </mc:Fallback>
        </mc:AlternateContent>
      </w:r>
    </w:p>
    <w:p w14:paraId="426A3210" w14:textId="660A7973" w:rsidR="00956ABB" w:rsidRPr="00A75EE5" w:rsidRDefault="00956ABB" w:rsidP="0098740D">
      <w:pPr>
        <w:pStyle w:val="FigureTitle"/>
      </w:pPr>
      <w:r w:rsidRPr="00A75EE5">
        <w:t>Figure 3.</w:t>
      </w:r>
      <w:r w:rsidR="007B451F">
        <w:t>52</w:t>
      </w:r>
      <w:r w:rsidRPr="00A75EE5">
        <w:t>.2-1: Use Case Diagram</w:t>
      </w:r>
    </w:p>
    <w:p w14:paraId="0FD040C3" w14:textId="3AE22F2F" w:rsidR="00956ABB" w:rsidRPr="00A75EE5" w:rsidRDefault="00956ABB" w:rsidP="0098740D">
      <w:pPr>
        <w:pStyle w:val="TableTitle"/>
      </w:pPr>
      <w:r w:rsidRPr="00A75EE5">
        <w:t>Table 3.</w:t>
      </w:r>
      <w:r w:rsidR="007B451F">
        <w:t>52</w:t>
      </w:r>
      <w:r w:rsidRPr="00A75EE5">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956ABB" w:rsidRPr="00A75EE5" w14:paraId="66EC1779" w14:textId="77777777" w:rsidTr="00956ABB">
        <w:tc>
          <w:tcPr>
            <w:tcW w:w="1008" w:type="dxa"/>
            <w:shd w:val="clear" w:color="auto" w:fill="auto"/>
          </w:tcPr>
          <w:p w14:paraId="435135E8" w14:textId="77777777" w:rsidR="00956ABB" w:rsidRPr="00A75EE5" w:rsidRDefault="00956ABB" w:rsidP="00956ABB">
            <w:pPr>
              <w:rPr>
                <w:b/>
              </w:rPr>
            </w:pPr>
            <w:r w:rsidRPr="00A75EE5">
              <w:rPr>
                <w:b/>
              </w:rPr>
              <w:t>Actor:</w:t>
            </w:r>
          </w:p>
        </w:tc>
        <w:tc>
          <w:tcPr>
            <w:tcW w:w="8568" w:type="dxa"/>
            <w:shd w:val="clear" w:color="auto" w:fill="auto"/>
          </w:tcPr>
          <w:p w14:paraId="1D8DE08C" w14:textId="77777777" w:rsidR="00956ABB" w:rsidRPr="00A75EE5" w:rsidRDefault="00901F3F" w:rsidP="00901F3F">
            <w:r w:rsidRPr="00A75EE5">
              <w:t>Medical Device Reporter</w:t>
            </w:r>
          </w:p>
        </w:tc>
      </w:tr>
      <w:tr w:rsidR="00956ABB" w:rsidRPr="00A75EE5" w14:paraId="2F3CEC05" w14:textId="77777777" w:rsidTr="00956ABB">
        <w:tc>
          <w:tcPr>
            <w:tcW w:w="1008" w:type="dxa"/>
            <w:shd w:val="clear" w:color="auto" w:fill="auto"/>
          </w:tcPr>
          <w:p w14:paraId="0A4D7B24" w14:textId="77777777" w:rsidR="00956ABB" w:rsidRPr="00A75EE5" w:rsidRDefault="00956ABB" w:rsidP="00956ABB">
            <w:pPr>
              <w:rPr>
                <w:b/>
              </w:rPr>
            </w:pPr>
            <w:r w:rsidRPr="00A75EE5">
              <w:rPr>
                <w:b/>
              </w:rPr>
              <w:t>Role:</w:t>
            </w:r>
          </w:p>
        </w:tc>
        <w:tc>
          <w:tcPr>
            <w:tcW w:w="8568" w:type="dxa"/>
            <w:shd w:val="clear" w:color="auto" w:fill="auto"/>
          </w:tcPr>
          <w:p w14:paraId="5979C30F" w14:textId="77777777" w:rsidR="00956ABB" w:rsidRPr="00A75EE5" w:rsidRDefault="00901F3F" w:rsidP="00901F3F">
            <w:r w:rsidRPr="00A75EE5">
              <w:t>Initiates the device registration by starting a new procedure at the point-of-care.</w:t>
            </w:r>
          </w:p>
        </w:tc>
      </w:tr>
      <w:tr w:rsidR="00956ABB" w:rsidRPr="00A75EE5" w14:paraId="2717E17D" w14:textId="77777777" w:rsidTr="00956ABB">
        <w:tc>
          <w:tcPr>
            <w:tcW w:w="1008" w:type="dxa"/>
            <w:shd w:val="clear" w:color="auto" w:fill="auto"/>
          </w:tcPr>
          <w:p w14:paraId="4F373FED" w14:textId="77777777" w:rsidR="00956ABB" w:rsidRPr="00A75EE5" w:rsidRDefault="00956ABB" w:rsidP="00956ABB">
            <w:pPr>
              <w:rPr>
                <w:b/>
              </w:rPr>
            </w:pPr>
            <w:r w:rsidRPr="00A75EE5">
              <w:rPr>
                <w:b/>
              </w:rPr>
              <w:t>Actor:</w:t>
            </w:r>
          </w:p>
        </w:tc>
        <w:tc>
          <w:tcPr>
            <w:tcW w:w="8568" w:type="dxa"/>
            <w:shd w:val="clear" w:color="auto" w:fill="auto"/>
          </w:tcPr>
          <w:p w14:paraId="159C4536" w14:textId="77777777" w:rsidR="00956ABB" w:rsidRPr="00A75EE5" w:rsidRDefault="00901F3F" w:rsidP="00956ABB">
            <w:r w:rsidRPr="00A75EE5">
              <w:t>Medical Device Server</w:t>
            </w:r>
          </w:p>
        </w:tc>
      </w:tr>
      <w:tr w:rsidR="00956ABB" w:rsidRPr="00A75EE5" w14:paraId="32D5D6AB" w14:textId="77777777" w:rsidTr="00956ABB">
        <w:tc>
          <w:tcPr>
            <w:tcW w:w="1008" w:type="dxa"/>
            <w:shd w:val="clear" w:color="auto" w:fill="auto"/>
          </w:tcPr>
          <w:p w14:paraId="5A324D14" w14:textId="77777777" w:rsidR="00956ABB" w:rsidRPr="00A75EE5" w:rsidRDefault="00956ABB" w:rsidP="00956ABB">
            <w:pPr>
              <w:rPr>
                <w:b/>
              </w:rPr>
            </w:pPr>
            <w:r w:rsidRPr="00A75EE5">
              <w:rPr>
                <w:b/>
              </w:rPr>
              <w:t>Role:</w:t>
            </w:r>
          </w:p>
        </w:tc>
        <w:tc>
          <w:tcPr>
            <w:tcW w:w="8568" w:type="dxa"/>
            <w:shd w:val="clear" w:color="auto" w:fill="auto"/>
          </w:tcPr>
          <w:p w14:paraId="56C3DBD8" w14:textId="2B416393" w:rsidR="00956ABB" w:rsidRPr="00A75EE5" w:rsidRDefault="00901F3F" w:rsidP="001E1027">
            <w:r w:rsidRPr="00A75EE5">
              <w:t xml:space="preserve">Receives, validates, and stores the information if it’s valid. </w:t>
            </w:r>
            <w:r w:rsidR="00B51779" w:rsidRPr="00A75EE5">
              <w:t xml:space="preserve">If the information is not valid </w:t>
            </w:r>
            <w:r w:rsidRPr="00A75EE5">
              <w:t>the registration is rejected.</w:t>
            </w:r>
            <w:r w:rsidR="00B51779" w:rsidRPr="00A75EE5">
              <w:t xml:space="preserve"> If the procedure record does not exist, a new record is added. If a procedure record exists, the record is updated. </w:t>
            </w:r>
          </w:p>
        </w:tc>
      </w:tr>
    </w:tbl>
    <w:p w14:paraId="509938DC" w14:textId="77777777" w:rsidR="00956ABB" w:rsidRPr="00A75EE5" w:rsidRDefault="00956ABB" w:rsidP="00956ABB">
      <w:pPr>
        <w:rPr>
          <w:i/>
        </w:rPr>
      </w:pPr>
    </w:p>
    <w:p w14:paraId="2127287D" w14:textId="0695C3A4" w:rsidR="00956ABB" w:rsidRPr="00A75EE5" w:rsidRDefault="00956ABB" w:rsidP="0098740D">
      <w:pPr>
        <w:pStyle w:val="Heading3"/>
        <w:numPr>
          <w:ilvl w:val="0"/>
          <w:numId w:val="0"/>
        </w:numPr>
        <w:rPr>
          <w:noProof w:val="0"/>
        </w:rPr>
      </w:pPr>
      <w:bookmarkStart w:id="174" w:name="_Toc492638946"/>
      <w:r w:rsidRPr="00A75EE5">
        <w:rPr>
          <w:noProof w:val="0"/>
        </w:rPr>
        <w:t>3.</w:t>
      </w:r>
      <w:r w:rsidR="007B451F">
        <w:rPr>
          <w:noProof w:val="0"/>
        </w:rPr>
        <w:t>52</w:t>
      </w:r>
      <w:r w:rsidRPr="00A75EE5">
        <w:rPr>
          <w:noProof w:val="0"/>
        </w:rPr>
        <w:t>.3 Referenced Standards</w:t>
      </w:r>
      <w:bookmarkEnd w:id="174"/>
    </w:p>
    <w:p w14:paraId="764911B5" w14:textId="7093FB9F" w:rsidR="00901F3F" w:rsidRPr="00A75EE5" w:rsidRDefault="00901F3F" w:rsidP="00B84D77">
      <w:pPr>
        <w:pStyle w:val="BodyText"/>
        <w:rPr>
          <w:rFonts w:eastAsia="Verdana"/>
          <w:szCs w:val="24"/>
        </w:rPr>
      </w:pPr>
      <w:r w:rsidRPr="00A75EE5">
        <w:rPr>
          <w:szCs w:val="24"/>
        </w:rPr>
        <w:t xml:space="preserve">This transaction uses </w:t>
      </w:r>
      <w:r w:rsidR="00B84D77" w:rsidRPr="00A75EE5">
        <w:rPr>
          <w:szCs w:val="24"/>
        </w:rPr>
        <w:t xml:space="preserve">HL7 FHIR </w:t>
      </w:r>
      <w:r w:rsidR="006C3748" w:rsidRPr="00A75EE5">
        <w:rPr>
          <w:szCs w:val="24"/>
        </w:rPr>
        <w:t>Standard for Trial Use Release 3 (STU3)</w:t>
      </w:r>
      <w:r w:rsidR="00B84D77" w:rsidRPr="00A75EE5">
        <w:rPr>
          <w:szCs w:val="24"/>
        </w:rPr>
        <w:t xml:space="preserve"> </w:t>
      </w:r>
      <w:r w:rsidRPr="00A75EE5">
        <w:rPr>
          <w:rFonts w:eastAsia="Verdana"/>
          <w:szCs w:val="24"/>
        </w:rPr>
        <w:t>Procedure Resource, SNOMED</w:t>
      </w:r>
      <w:r w:rsidR="00B51779" w:rsidRPr="00A75EE5">
        <w:rPr>
          <w:rFonts w:eastAsia="Verdana"/>
          <w:szCs w:val="24"/>
        </w:rPr>
        <w:t>-</w:t>
      </w:r>
      <w:r w:rsidRPr="00A75EE5">
        <w:rPr>
          <w:rFonts w:eastAsia="Verdana"/>
          <w:szCs w:val="24"/>
        </w:rPr>
        <w:t>CT, ICD-10</w:t>
      </w:r>
      <w:r w:rsidR="00DA5A69" w:rsidRPr="00A75EE5">
        <w:rPr>
          <w:rFonts w:eastAsia="Verdana"/>
          <w:szCs w:val="24"/>
        </w:rPr>
        <w:t>-</w:t>
      </w:r>
      <w:r w:rsidR="00B51779" w:rsidRPr="00A75EE5">
        <w:rPr>
          <w:rFonts w:eastAsia="Verdana"/>
          <w:szCs w:val="24"/>
        </w:rPr>
        <w:t>PCS</w:t>
      </w:r>
      <w:r w:rsidRPr="00A75EE5">
        <w:rPr>
          <w:rFonts w:eastAsia="Verdana"/>
          <w:szCs w:val="24"/>
        </w:rPr>
        <w:t>, and CPT-4 procedure codes</w:t>
      </w:r>
      <w:r w:rsidR="00BB416E" w:rsidRPr="00A75EE5">
        <w:rPr>
          <w:rFonts w:eastAsia="Verdana"/>
          <w:szCs w:val="24"/>
        </w:rPr>
        <w:t xml:space="preserve">. </w:t>
      </w:r>
      <w:bookmarkStart w:id="175" w:name="BKM_216EB4B6_925C_4849_9BD7_5E525BE75584"/>
      <w:bookmarkEnd w:id="175"/>
    </w:p>
    <w:p w14:paraId="6C3945D6" w14:textId="3A7F17C3" w:rsidR="00956ABB" w:rsidRPr="00A75EE5" w:rsidRDefault="00956ABB" w:rsidP="0098740D">
      <w:pPr>
        <w:pStyle w:val="Heading3"/>
        <w:numPr>
          <w:ilvl w:val="0"/>
          <w:numId w:val="0"/>
        </w:numPr>
        <w:rPr>
          <w:noProof w:val="0"/>
        </w:rPr>
      </w:pPr>
      <w:bookmarkStart w:id="176" w:name="_Toc492638947"/>
      <w:r w:rsidRPr="00A75EE5">
        <w:rPr>
          <w:noProof w:val="0"/>
        </w:rPr>
        <w:t>3.</w:t>
      </w:r>
      <w:r w:rsidR="007B451F">
        <w:rPr>
          <w:noProof w:val="0"/>
        </w:rPr>
        <w:t>52</w:t>
      </w:r>
      <w:r w:rsidRPr="00A75EE5">
        <w:rPr>
          <w:noProof w:val="0"/>
        </w:rPr>
        <w:t>.4 Interaction Diagram</w:t>
      </w:r>
      <w:bookmarkEnd w:id="176"/>
    </w:p>
    <w:p w14:paraId="6C3910F6" w14:textId="38BF5B9F" w:rsidR="00914AA7" w:rsidRPr="00A75EE5" w:rsidRDefault="00914AA7" w:rsidP="0098740D">
      <w:pPr>
        <w:pStyle w:val="BodyText"/>
      </w:pPr>
      <w:r w:rsidRPr="00A75EE5">
        <w:t>The following is a detailed description of the actors and transactions initiated. This transaction creates a new data set (e.g., FHIR Resource) using a synchronous call (e.g., REST</w:t>
      </w:r>
      <w:r w:rsidR="008F5EE8">
        <w:t>ful</w:t>
      </w:r>
      <w:r w:rsidRPr="00A75EE5">
        <w:t xml:space="preserve"> service). </w:t>
      </w:r>
    </w:p>
    <w:p w14:paraId="644C8EB2" w14:textId="3FB05B1A" w:rsidR="009F78AD" w:rsidRPr="00A75EE5" w:rsidRDefault="00FB4B9D" w:rsidP="0098740D">
      <w:pPr>
        <w:pStyle w:val="BodyText"/>
      </w:pPr>
      <w:r w:rsidRPr="00A75EE5">
        <w:rPr>
          <w:noProof/>
        </w:rPr>
        <w:lastRenderedPageBreak/>
        <mc:AlternateContent>
          <mc:Choice Requires="wpc">
            <w:drawing>
              <wp:inline distT="0" distB="0" distL="0" distR="0" wp14:anchorId="58BB2BCC" wp14:editId="04F4B1A6">
                <wp:extent cx="5943600" cy="4754880"/>
                <wp:effectExtent l="0" t="0" r="0" b="0"/>
                <wp:docPr id="1124" name="Canvas 11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3" name="Text Box 75"/>
                        <wps:cNvSpPr txBox="1">
                          <a:spLocks noChangeArrowheads="1"/>
                        </wps:cNvSpPr>
                        <wps:spPr bwMode="auto">
                          <a:xfrm>
                            <a:off x="1249000" y="300905"/>
                            <a:ext cx="1159500" cy="534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D79161" w14:textId="77777777" w:rsidR="007C6B36" w:rsidRPr="00BC1D7A" w:rsidRDefault="007C6B36" w:rsidP="006516E2">
                              <w:pPr>
                                <w:jc w:val="center"/>
                                <w:rPr>
                                  <w:b/>
                                  <w:sz w:val="22"/>
                                  <w:szCs w:val="22"/>
                                </w:rPr>
                              </w:pPr>
                              <w:r w:rsidRPr="00BC1D7A">
                                <w:rPr>
                                  <w:b/>
                                  <w:sz w:val="22"/>
                                  <w:szCs w:val="22"/>
                                </w:rPr>
                                <w:t>Medical Device Reporter</w:t>
                              </w:r>
                            </w:p>
                          </w:txbxContent>
                        </wps:txbx>
                        <wps:bodyPr rot="0" vert="horz" wrap="square" lIns="91440" tIns="45720" rIns="91440" bIns="45720" anchor="t" anchorCtr="0" upright="1">
                          <a:noAutofit/>
                        </wps:bodyPr>
                      </wps:wsp>
                      <wps:wsp>
                        <wps:cNvPr id="1044" name="Line 76"/>
                        <wps:cNvCnPr>
                          <a:cxnSpLocks noChangeShapeType="1"/>
                        </wps:cNvCnPr>
                        <wps:spPr bwMode="auto">
                          <a:xfrm flipH="1">
                            <a:off x="1880800" y="746713"/>
                            <a:ext cx="0" cy="3779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45" name="Text Box 77"/>
                        <wps:cNvSpPr txBox="1">
                          <a:spLocks noChangeArrowheads="1"/>
                        </wps:cNvSpPr>
                        <wps:spPr bwMode="auto">
                          <a:xfrm>
                            <a:off x="2169100" y="1158846"/>
                            <a:ext cx="1851000" cy="313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21A28" w14:textId="3A592ACF" w:rsidR="007C6B36" w:rsidRPr="00F97417" w:rsidRDefault="007C6B36" w:rsidP="006516E2">
                              <w:pPr>
                                <w:rPr>
                                  <w:sz w:val="16"/>
                                  <w:szCs w:val="16"/>
                                </w:rPr>
                              </w:pPr>
                              <w:r w:rsidRPr="00F97417">
                                <w:rPr>
                                  <w:sz w:val="16"/>
                                  <w:szCs w:val="16"/>
                                </w:rPr>
                                <w:t xml:space="preserve">Start </w:t>
                              </w:r>
                              <w:r>
                                <w:rPr>
                                  <w:sz w:val="16"/>
                                  <w:szCs w:val="16"/>
                                </w:rPr>
                                <w:t xml:space="preserve">Point-of-Care Device </w:t>
                              </w:r>
                              <w:r w:rsidRPr="00F97417">
                                <w:rPr>
                                  <w:sz w:val="16"/>
                                  <w:szCs w:val="16"/>
                                </w:rPr>
                                <w:t>Procedure (Procedure, Device, Patient</w:t>
                              </w:r>
                              <w:r>
                                <w:rPr>
                                  <w:sz w:val="16"/>
                                  <w:szCs w:val="16"/>
                                </w:rPr>
                                <w:t xml:space="preserve"> [PCC-52]</w:t>
                              </w:r>
                            </w:p>
                          </w:txbxContent>
                        </wps:txbx>
                        <wps:bodyPr rot="0" vert="horz" wrap="square" lIns="0" tIns="0" rIns="0" bIns="0" anchor="t" anchorCtr="0" upright="1">
                          <a:noAutofit/>
                        </wps:bodyPr>
                      </wps:wsp>
                      <wps:wsp>
                        <wps:cNvPr id="1046" name="Line 78"/>
                        <wps:cNvCnPr>
                          <a:cxnSpLocks noChangeShapeType="1"/>
                        </wps:cNvCnPr>
                        <wps:spPr bwMode="auto">
                          <a:xfrm>
                            <a:off x="4089400" y="684512"/>
                            <a:ext cx="0" cy="37941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47" name="Rectangle 79"/>
                        <wps:cNvSpPr>
                          <a:spLocks noChangeArrowheads="1"/>
                        </wps:cNvSpPr>
                        <wps:spPr bwMode="auto">
                          <a:xfrm>
                            <a:off x="1808400" y="919415"/>
                            <a:ext cx="149900" cy="1489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8" name="Rectangle 80"/>
                        <wps:cNvSpPr>
                          <a:spLocks noChangeArrowheads="1"/>
                        </wps:cNvSpPr>
                        <wps:spPr bwMode="auto">
                          <a:xfrm>
                            <a:off x="4006800" y="1471925"/>
                            <a:ext cx="154900" cy="5524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9" name="Line 81"/>
                        <wps:cNvCnPr>
                          <a:cxnSpLocks noChangeShapeType="1"/>
                        </wps:cNvCnPr>
                        <wps:spPr bwMode="auto">
                          <a:xfrm>
                            <a:off x="1978000" y="1471925"/>
                            <a:ext cx="20078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0" name="Text Box 82"/>
                        <wps:cNvSpPr txBox="1">
                          <a:spLocks noChangeArrowheads="1"/>
                        </wps:cNvSpPr>
                        <wps:spPr bwMode="auto">
                          <a:xfrm>
                            <a:off x="3586400" y="291405"/>
                            <a:ext cx="1057900" cy="5347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FF452" w14:textId="77777777" w:rsidR="007C6B36" w:rsidRPr="00BC1D7A" w:rsidRDefault="007C6B36" w:rsidP="006516E2">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1051" name="Line 83"/>
                        <wps:cNvCnPr>
                          <a:cxnSpLocks noChangeShapeType="1"/>
                        </wps:cNvCnPr>
                        <wps:spPr bwMode="auto">
                          <a:xfrm flipH="1">
                            <a:off x="1978000" y="2023734"/>
                            <a:ext cx="20078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052" name="Text Box 84"/>
                        <wps:cNvSpPr txBox="1">
                          <a:spLocks noChangeArrowheads="1"/>
                        </wps:cNvSpPr>
                        <wps:spPr bwMode="auto">
                          <a:xfrm>
                            <a:off x="2082100" y="1790030"/>
                            <a:ext cx="1882200" cy="23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5E0F7" w14:textId="77777777" w:rsidR="007C6B36" w:rsidRPr="007C1AAC" w:rsidRDefault="007C6B36" w:rsidP="006516E2">
                              <w:pPr>
                                <w:rPr>
                                  <w:sz w:val="22"/>
                                  <w:szCs w:val="22"/>
                                </w:rPr>
                              </w:pPr>
                              <w:r>
                                <w:rPr>
                                  <w:sz w:val="16"/>
                                  <w:szCs w:val="16"/>
                                </w:rPr>
                                <w:t>HTTP status error code = 400 bad request ( )</w:t>
                              </w:r>
                            </w:p>
                          </w:txbxContent>
                        </wps:txbx>
                        <wps:bodyPr rot="0" vert="horz" wrap="square" lIns="0" tIns="0" rIns="0" bIns="0" anchor="t" anchorCtr="0" upright="1">
                          <a:noAutofit/>
                        </wps:bodyPr>
                      </wps:wsp>
                      <wpg:wgp>
                        <wpg:cNvPr id="1053" name="Group 85"/>
                        <wpg:cNvGrpSpPr>
                          <a:grpSpLocks/>
                        </wpg:cNvGrpSpPr>
                        <wpg:grpSpPr bwMode="auto">
                          <a:xfrm>
                            <a:off x="1960800" y="995017"/>
                            <a:ext cx="216600" cy="156203"/>
                            <a:chOff x="5175" y="7275"/>
                            <a:chExt cx="480" cy="405"/>
                          </a:xfrm>
                        </wpg:grpSpPr>
                        <wps:wsp>
                          <wps:cNvPr id="1054" name="Line 8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5" name="Line 8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6" name="Line 8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377" name="Text Box 89"/>
                        <wps:cNvSpPr txBox="1">
                          <a:spLocks noChangeArrowheads="1"/>
                        </wps:cNvSpPr>
                        <wps:spPr bwMode="auto">
                          <a:xfrm>
                            <a:off x="2205900" y="835614"/>
                            <a:ext cx="1317000" cy="389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23606" w14:textId="77777777" w:rsidR="007C6B36" w:rsidRPr="001715F6" w:rsidRDefault="007C6B36" w:rsidP="006516E2">
                              <w:pPr>
                                <w:rPr>
                                  <w:sz w:val="16"/>
                                  <w:szCs w:val="16"/>
                                </w:rPr>
                              </w:pPr>
                              <w:r>
                                <w:rPr>
                                  <w:sz w:val="16"/>
                                  <w:szCs w:val="16"/>
                                </w:rPr>
                                <w:t>Send Start</w:t>
                              </w:r>
                              <w:r w:rsidRPr="001715F6">
                                <w:rPr>
                                  <w:sz w:val="16"/>
                                  <w:szCs w:val="16"/>
                                </w:rPr>
                                <w:t xml:space="preserve"> </w:t>
                              </w:r>
                              <w:r>
                                <w:rPr>
                                  <w:sz w:val="16"/>
                                  <w:szCs w:val="16"/>
                                </w:rPr>
                                <w:t xml:space="preserve">Procedure  </w:t>
                              </w:r>
                              <w:r w:rsidRPr="001715F6">
                                <w:rPr>
                                  <w:sz w:val="16"/>
                                  <w:szCs w:val="16"/>
                                </w:rPr>
                                <w:t xml:space="preserve"> (</w:t>
                              </w:r>
                              <w:r>
                                <w:rPr>
                                  <w:sz w:val="16"/>
                                  <w:szCs w:val="16"/>
                                </w:rPr>
                                <w:t xml:space="preserve">Procedure, </w:t>
                              </w:r>
                              <w:r w:rsidRPr="001715F6">
                                <w:rPr>
                                  <w:sz w:val="16"/>
                                  <w:szCs w:val="16"/>
                                </w:rPr>
                                <w:t>Device, Patient)</w:t>
                              </w:r>
                            </w:p>
                            <w:p w14:paraId="567F5673" w14:textId="77777777" w:rsidR="007C6B36" w:rsidRPr="007C1AAC" w:rsidRDefault="007C6B36" w:rsidP="006516E2">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378" name="Text Box 90"/>
                        <wps:cNvSpPr txBox="1">
                          <a:spLocks noChangeArrowheads="1"/>
                        </wps:cNvSpPr>
                        <wps:spPr bwMode="auto">
                          <a:xfrm>
                            <a:off x="2205900" y="2076435"/>
                            <a:ext cx="593800" cy="278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248D9" w14:textId="77777777" w:rsidR="007C6B36" w:rsidRPr="00D753E0" w:rsidRDefault="007C6B36" w:rsidP="006516E2">
                              <w:pPr>
                                <w:rPr>
                                  <w:sz w:val="16"/>
                                  <w:szCs w:val="16"/>
                                </w:rPr>
                              </w:pPr>
                              <w:r>
                                <w:rPr>
                                  <w:sz w:val="16"/>
                                  <w:szCs w:val="16"/>
                                </w:rPr>
                                <w:t>Correct Error</w:t>
                              </w:r>
                            </w:p>
                            <w:p w14:paraId="75215537" w14:textId="77777777" w:rsidR="007C6B36" w:rsidRDefault="007C6B36" w:rsidP="006516E2"/>
                            <w:p w14:paraId="1ACF1B84" w14:textId="77777777" w:rsidR="007C6B36" w:rsidRPr="007C1AAC" w:rsidRDefault="007C6B36" w:rsidP="006516E2">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379" name="Text Box 91"/>
                        <wps:cNvSpPr txBox="1">
                          <a:spLocks noChangeArrowheads="1"/>
                        </wps:cNvSpPr>
                        <wps:spPr bwMode="auto">
                          <a:xfrm>
                            <a:off x="4431000" y="1471925"/>
                            <a:ext cx="1026800" cy="377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636E0" w14:textId="77777777" w:rsidR="007C6B36" w:rsidRPr="007C1AAC" w:rsidRDefault="007C6B36" w:rsidP="006516E2">
                              <w:pPr>
                                <w:rPr>
                                  <w:sz w:val="22"/>
                                  <w:szCs w:val="22"/>
                                </w:rPr>
                              </w:pPr>
                              <w:r>
                                <w:rPr>
                                  <w:sz w:val="16"/>
                                  <w:szCs w:val="16"/>
                                </w:rPr>
                                <w:t xml:space="preserve">Validate </w:t>
                              </w:r>
                              <w:r w:rsidRPr="001715F6">
                                <w:rPr>
                                  <w:sz w:val="16"/>
                                  <w:szCs w:val="16"/>
                                </w:rPr>
                                <w:t>(</w:t>
                              </w:r>
                              <w:r>
                                <w:rPr>
                                  <w:sz w:val="16"/>
                                  <w:szCs w:val="16"/>
                                </w:rPr>
                                <w:t xml:space="preserve">Procedure, </w:t>
                              </w:r>
                              <w:r w:rsidRPr="001715F6">
                                <w:rPr>
                                  <w:sz w:val="16"/>
                                  <w:szCs w:val="16"/>
                                </w:rPr>
                                <w:t>Device, Patient)</w:t>
                              </w:r>
                            </w:p>
                          </w:txbxContent>
                        </wps:txbx>
                        <wps:bodyPr rot="0" vert="horz" wrap="square" lIns="0" tIns="0" rIns="0" bIns="0" anchor="t" anchorCtr="0" upright="1">
                          <a:noAutofit/>
                        </wps:bodyPr>
                      </wps:wsp>
                      <wpg:wgp>
                        <wpg:cNvPr id="1380" name="Group 92"/>
                        <wpg:cNvGrpSpPr>
                          <a:grpSpLocks/>
                        </wpg:cNvGrpSpPr>
                        <wpg:grpSpPr bwMode="auto">
                          <a:xfrm>
                            <a:off x="4161700" y="1560126"/>
                            <a:ext cx="216600" cy="172103"/>
                            <a:chOff x="5175" y="7275"/>
                            <a:chExt cx="480" cy="405"/>
                          </a:xfrm>
                        </wpg:grpSpPr>
                        <wps:wsp>
                          <wps:cNvPr id="1381"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82"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3"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384" name="Group 96"/>
                        <wpg:cNvGrpSpPr>
                          <a:grpSpLocks/>
                        </wpg:cNvGrpSpPr>
                        <wpg:grpSpPr bwMode="auto">
                          <a:xfrm>
                            <a:off x="1960800" y="2166636"/>
                            <a:ext cx="216600" cy="132702"/>
                            <a:chOff x="5175" y="7275"/>
                            <a:chExt cx="480" cy="405"/>
                          </a:xfrm>
                        </wpg:grpSpPr>
                        <wps:wsp>
                          <wps:cNvPr id="1385" name="Line 9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86" name="Line 9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8" name="Line 9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389" name="Line 104"/>
                        <wps:cNvCnPr>
                          <a:cxnSpLocks noChangeShapeType="1"/>
                        </wps:cNvCnPr>
                        <wps:spPr bwMode="auto">
                          <a:xfrm>
                            <a:off x="1958300" y="2934349"/>
                            <a:ext cx="206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0" name="Rectangle 106"/>
                        <wps:cNvSpPr>
                          <a:spLocks noChangeArrowheads="1"/>
                        </wps:cNvSpPr>
                        <wps:spPr bwMode="auto">
                          <a:xfrm>
                            <a:off x="1805900" y="2934349"/>
                            <a:ext cx="172100" cy="10198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91" name="Text Box 108"/>
                        <wps:cNvSpPr txBox="1">
                          <a:spLocks noChangeArrowheads="1"/>
                        </wps:cNvSpPr>
                        <wps:spPr bwMode="auto">
                          <a:xfrm>
                            <a:off x="4431000" y="2934349"/>
                            <a:ext cx="1081400" cy="23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81466" w14:textId="77777777" w:rsidR="007C6B36" w:rsidRPr="001E7B81" w:rsidRDefault="007C6B36" w:rsidP="006516E2">
                              <w:pPr>
                                <w:rPr>
                                  <w:sz w:val="16"/>
                                  <w:szCs w:val="16"/>
                                </w:rPr>
                              </w:pPr>
                              <w:r>
                                <w:rPr>
                                  <w:sz w:val="16"/>
                                  <w:szCs w:val="16"/>
                                </w:rPr>
                                <w:t>Validate (Device, Patient)</w:t>
                              </w:r>
                            </w:p>
                            <w:p w14:paraId="1CA337D7" w14:textId="77777777" w:rsidR="007C6B36" w:rsidRPr="007C1AAC" w:rsidRDefault="007C6B36" w:rsidP="006516E2">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392" name="Text Box 109"/>
                        <wps:cNvSpPr txBox="1">
                          <a:spLocks noChangeArrowheads="1"/>
                        </wps:cNvSpPr>
                        <wps:spPr bwMode="auto">
                          <a:xfrm>
                            <a:off x="2317100" y="3689962"/>
                            <a:ext cx="1426200" cy="264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6B2BA" w14:textId="77777777" w:rsidR="007C6B36" w:rsidRPr="001E7B81" w:rsidRDefault="007C6B36" w:rsidP="006516E2">
                              <w:pPr>
                                <w:rPr>
                                  <w:sz w:val="16"/>
                                  <w:szCs w:val="16"/>
                                </w:rPr>
                              </w:pPr>
                              <w:r>
                                <w:rPr>
                                  <w:sz w:val="16"/>
                                  <w:szCs w:val="16"/>
                                </w:rPr>
                                <w:t>HTTP Status Code = 200 OK ( )</w:t>
                              </w:r>
                            </w:p>
                          </w:txbxContent>
                        </wps:txbx>
                        <wps:bodyPr rot="0" vert="horz" wrap="square" lIns="0" tIns="0" rIns="0" bIns="0" anchor="t" anchorCtr="0" upright="1">
                          <a:noAutofit/>
                        </wps:bodyPr>
                      </wps:wsp>
                      <wps:wsp>
                        <wps:cNvPr id="1393" name="Rectangle 111"/>
                        <wps:cNvSpPr>
                          <a:spLocks noChangeArrowheads="1"/>
                        </wps:cNvSpPr>
                        <wps:spPr bwMode="auto">
                          <a:xfrm>
                            <a:off x="4006800" y="2934349"/>
                            <a:ext cx="168300" cy="101091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94" name="Text Box 113"/>
                        <wps:cNvSpPr txBox="1">
                          <a:spLocks noChangeArrowheads="1"/>
                        </wps:cNvSpPr>
                        <wps:spPr bwMode="auto">
                          <a:xfrm>
                            <a:off x="2082100" y="2597744"/>
                            <a:ext cx="1804100" cy="336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089EE" w14:textId="6C577295" w:rsidR="007C6B36" w:rsidRPr="00F97417" w:rsidRDefault="007C6B36" w:rsidP="006516E2">
                              <w:pPr>
                                <w:rPr>
                                  <w:sz w:val="16"/>
                                  <w:szCs w:val="16"/>
                                </w:rPr>
                              </w:pPr>
                              <w:r w:rsidRPr="00F97417">
                                <w:rPr>
                                  <w:sz w:val="16"/>
                                  <w:szCs w:val="16"/>
                                </w:rPr>
                                <w:t xml:space="preserve">Start </w:t>
                              </w:r>
                              <w:r>
                                <w:rPr>
                                  <w:sz w:val="16"/>
                                  <w:szCs w:val="16"/>
                                </w:rPr>
                                <w:t xml:space="preserve">Point-of-Care Device </w:t>
                              </w:r>
                              <w:r w:rsidRPr="00F97417">
                                <w:rPr>
                                  <w:sz w:val="16"/>
                                  <w:szCs w:val="16"/>
                                </w:rPr>
                                <w:t>Procedure (Procedure, Device, Patient</w:t>
                              </w:r>
                              <w:r>
                                <w:rPr>
                                  <w:sz w:val="16"/>
                                  <w:szCs w:val="16"/>
                                </w:rPr>
                                <w:t xml:space="preserve"> [PCC-52]</w:t>
                              </w:r>
                            </w:p>
                          </w:txbxContent>
                        </wps:txbx>
                        <wps:bodyPr rot="0" vert="horz" wrap="square" lIns="0" tIns="0" rIns="0" bIns="0" anchor="t" anchorCtr="0" upright="1">
                          <a:noAutofit/>
                        </wps:bodyPr>
                      </wps:wsp>
                      <wps:wsp>
                        <wps:cNvPr id="1395" name="Line 123"/>
                        <wps:cNvCnPr>
                          <a:cxnSpLocks noChangeShapeType="1"/>
                        </wps:cNvCnPr>
                        <wps:spPr bwMode="auto">
                          <a:xfrm flipH="1">
                            <a:off x="1958300" y="3945266"/>
                            <a:ext cx="2061800"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wpg:cNvPr id="1396" name="Group 92"/>
                        <wpg:cNvGrpSpPr>
                          <a:grpSpLocks/>
                        </wpg:cNvGrpSpPr>
                        <wpg:grpSpPr bwMode="auto">
                          <a:xfrm>
                            <a:off x="4161700" y="2993350"/>
                            <a:ext cx="216600" cy="172103"/>
                            <a:chOff x="5175" y="7275"/>
                            <a:chExt cx="480" cy="405"/>
                          </a:xfrm>
                        </wpg:grpSpPr>
                        <wps:wsp>
                          <wps:cNvPr id="1397"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98"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9"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8BB2BCC" id="Canvas 1124" o:spid="_x0000_s1311" editas="canvas" style="width:468pt;height:374.4pt;mso-position-horizontal-relative:char;mso-position-vertical-relative:line" coordsize="59436,4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">
                <v:shape id="_x0000_s1312" type="#_x0000_t75" style="position:absolute;width:59436;height:47548;visibility:visible;mso-wrap-style:square">
                  <v:fill o:detectmouseclick="t"/>
                  <v:path o:connecttype="none"/>
                </v:shape>
                <v:shape id="Text Box 75" o:spid="_x0000_s1313" type="#_x0000_t202" style="position:absolute;left:12490;top:3009;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u08MA&#10;AADdAAAADwAAAGRycy9kb3ducmV2LnhtbERPyWrDMBC9F/oPYgq9lFhu68SJEyW0hZRcs3zA2Bov&#10;1BoZS43tv68Chdzm8dbZ7EbTiiv1rrGs4DWKQRAXVjdcKbic97MlCOeRNbaWScFEDnbbx4cNZtoO&#10;fKTryVcihLDLUEHtfZdJ6YqaDLrIdsSBK21v0AfYV1L3OIRw08q3OF5Igw2Hhho7+qqp+Dn9GgXl&#10;YXiZr4b821/SY7L4xCbN7aTU89P4sQbhafR38b/7oMP8OHmH2zfh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u08MAAADdAAAADwAAAAAAAAAAAAAAAACYAgAAZHJzL2Rv&#10;d25yZXYueG1sUEsFBgAAAAAEAAQA9QAAAIgDAAAAAA==&#10;" stroked="f">
                  <v:textbox>
                    <w:txbxContent>
                      <w:p w14:paraId="24D79161" w14:textId="77777777" w:rsidR="007C6B36" w:rsidRPr="00BC1D7A" w:rsidRDefault="007C6B36" w:rsidP="006516E2">
                        <w:pPr>
                          <w:jc w:val="center"/>
                          <w:rPr>
                            <w:b/>
                            <w:sz w:val="22"/>
                            <w:szCs w:val="22"/>
                          </w:rPr>
                        </w:pPr>
                        <w:r w:rsidRPr="00BC1D7A">
                          <w:rPr>
                            <w:b/>
                            <w:sz w:val="22"/>
                            <w:szCs w:val="22"/>
                          </w:rPr>
                          <w:t>Medical Device Reporter</w:t>
                        </w:r>
                      </w:p>
                    </w:txbxContent>
                  </v:textbox>
                </v:shape>
                <v:line id="Line 76" o:spid="_x0000_s1314" style="position:absolute;flip:x;visibility:visible;mso-wrap-style:square" from="18808,7467" to="18808,45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ghsAAAADdAAAADwAAAGRycy9kb3ducmV2LnhtbERPTYvCMBC9L/gfwgje1lRxRapRRHSR&#10;xYtV79NmTIvNpDRZ7f77jSB4m8f7nMWqs7W4U+srxwpGwwQEceF0xUbB+bT7nIHwAVlj7ZgU/JGH&#10;1bL3scBUuwcf6Z4FI2II+xQVlCE0qZS+KMmiH7qGOHJX11oMEbZG6hYfMdzWcpwkU2mx4thQYkOb&#10;kopb9msV5Nv1xfzkl60d80F/m68sZ5kpNeh36zmIQF14i1/uvY7zk8kEnt/EE+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s4IbAAAAA3QAAAA8AAAAAAAAAAAAAAAAA&#10;oQIAAGRycy9kb3ducmV2LnhtbFBLBQYAAAAABAAEAPkAAACOAwAAAAA=&#10;">
                  <v:stroke dashstyle="dash"/>
                </v:line>
                <v:shape id="Text Box 77" o:spid="_x0000_s1315" type="#_x0000_t202" style="position:absolute;left:21691;top:11588;width:18510;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74MQA&#10;AADdAAAADwAAAGRycy9kb3ducmV2LnhtbERPTWsCMRC9F/wPYQq91aTSSrs1ioiCUJCu20OP0824&#10;G9xM1k3U9d8boeBtHu9zJrPeNeJEXbCeNbwMFQji0hvLlYafYvX8DiJEZIONZ9JwoQCz6eBhgpnx&#10;Z87ptI2VSCEcMtRQx9hmUoayJodh6FvixO185zAm2FXSdHhO4a6RI6XG0qHl1FBjS4uayv326DTM&#10;fzlf2sPm7zvf5bYoPhR/jfdaPz32808Qkfp4F/+71ybNV69vcPsmnS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Fe+DEAAAA3QAAAA8AAAAAAAAAAAAAAAAAmAIAAGRycy9k&#10;b3ducmV2LnhtbFBLBQYAAAAABAAEAPUAAACJAwAAAAA=&#10;" filled="f" stroked="f">
                  <v:textbox inset="0,0,0,0">
                    <w:txbxContent>
                      <w:p w14:paraId="44D21A28" w14:textId="3A592ACF" w:rsidR="007C6B36" w:rsidRPr="00F97417" w:rsidRDefault="007C6B36" w:rsidP="006516E2">
                        <w:pPr>
                          <w:rPr>
                            <w:sz w:val="16"/>
                            <w:szCs w:val="16"/>
                          </w:rPr>
                        </w:pPr>
                        <w:r w:rsidRPr="00F97417">
                          <w:rPr>
                            <w:sz w:val="16"/>
                            <w:szCs w:val="16"/>
                          </w:rPr>
                          <w:t xml:space="preserve">Start </w:t>
                        </w:r>
                        <w:r>
                          <w:rPr>
                            <w:sz w:val="16"/>
                            <w:szCs w:val="16"/>
                          </w:rPr>
                          <w:t xml:space="preserve">Point-of-Care Device </w:t>
                        </w:r>
                        <w:r w:rsidRPr="00F97417">
                          <w:rPr>
                            <w:sz w:val="16"/>
                            <w:szCs w:val="16"/>
                          </w:rPr>
                          <w:t>Procedure (Procedure, Device, Patient</w:t>
                        </w:r>
                        <w:r>
                          <w:rPr>
                            <w:sz w:val="16"/>
                            <w:szCs w:val="16"/>
                          </w:rPr>
                          <w:t xml:space="preserve"> [PCC-52]</w:t>
                        </w:r>
                      </w:p>
                    </w:txbxContent>
                  </v:textbox>
                </v:shape>
                <v:line id="Line 78" o:spid="_x0000_s1316" style="position:absolute;visibility:visible;mso-wrap-style:square" from="40894,6845" to="40894,44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OjfsYAAADdAAAADwAAAGRycy9kb3ducmV2LnhtbESPQWvCQBCF7wX/wzJCb3VjKaGNriIF&#10;wUNqaRTPQ3ZMotnZuLtN4r/vFgq9zfDevO/Ncj2aVvTkfGNZwXyWgCAurW64UnA8bJ9eQfiArLG1&#10;TAru5GG9mjwsMdN24C/qi1CJGMI+QwV1CF0mpS9rMuhntiOO2tk6gyGurpLa4RDDTSufkySVBhuO&#10;hBo7eq+pvBbfJnLLKne30+U67s4f+fbG/dv+8KnU43TcLEAEGsO/+e96p2P95CWF32/iCH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zo37GAAAA3QAAAA8AAAAAAAAA&#10;AAAAAAAAoQIAAGRycy9kb3ducmV2LnhtbFBLBQYAAAAABAAEAPkAAACUAwAAAAA=&#10;">
                  <v:stroke dashstyle="dash"/>
                </v:line>
                <v:rect id="Rectangle 79" o:spid="_x0000_s1317" style="position:absolute;left:18084;top:9194;width:1499;height:14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3qcMA&#10;AADdAAAADwAAAGRycy9kb3ducmV2LnhtbERPS4vCMBC+L/gfwgje1kRX9lGNIi6Ke9R62dvYjG21&#10;mZQmavXXbxYEb/PxPWcya20lLtT40rGGQV+BIM6cKTnXsEuXr58gfEA2WDkmDTfyMJt2XiaYGHfl&#10;DV22IRcxhH2CGooQ6kRKnxVk0fddTRy5g2sshgibXJoGrzHcVnKo1Lu0WHJsKLCmRUHZaXu2Gvbl&#10;cIf3TbpS9mv5Fn7a9Hj+/da6123nYxCB2vAUP9xrE+er0Qf8fxN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A3qcMAAADdAAAADwAAAAAAAAAAAAAAAACYAgAAZHJzL2Rv&#10;d25yZXYueG1sUEsFBgAAAAAEAAQA9QAAAIgDAAAAAA==&#10;"/>
                <v:rect id="Rectangle 80" o:spid="_x0000_s1318" style="position:absolute;left:40068;top:14719;width:154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28UA&#10;AADdAAAADwAAAGRycy9kb3ducmV2LnhtbESPQW/CMAyF75P4D5GRdhvJYJpYR0AIxARHKJfdvMZr&#10;uzVO1QQo+/X4MImbrff83ufZoveNOlMX68AWnkcGFHERXM2lhWO+eZqCignZYROYLFwpwmI+eJhh&#10;5sKF93Q+pFJJCMcMLVQptZnWsajIYxyFlli079B5TLJ2pXYdXiTcN3pszKv2WLM0VNjSqqLi93Dy&#10;Fr7q8RH/9vmH8W+bSdr1+c/pc23t47BfvoNK1Ke7+f966wTfvAi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6PbxQAAAN0AAAAPAAAAAAAAAAAAAAAAAJgCAABkcnMv&#10;ZG93bnJldi54bWxQSwUGAAAAAAQABAD1AAAAigMAAAAA&#10;"/>
                <v:line id="Line 81" o:spid="_x0000_s1319" style="position:absolute;visibility:visible;mso-wrap-style:square" from="19780,14719" to="39858,1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IM0sQAAADdAAAADwAAAGRycy9kb3ducmV2LnhtbERPS2sCMRC+F/wPYYTeatYi1V2NUroI&#10;PdSCDzyPm+lm6WaybNI1/feNUPA2H99zVptoWzFQ7xvHCqaTDARx5XTDtYLTcfu0AOEDssbWMSn4&#10;JQ+b9ehhhYV2V97TcAi1SCHsC1RgQugKKX1lyKKfuI44cV+utxgS7Gupe7ymcNvK5yx7kRYbTg0G&#10;O3ozVH0ffqyCuSn3ci7Lj+NnOTTTPO7i+ZIr9TiOr0sQgWK4i//d7zrNz2Y53L5JJ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cgzSxAAAAN0AAAAPAAAAAAAAAAAA&#10;AAAAAKECAABkcnMvZG93bnJldi54bWxQSwUGAAAAAAQABAD5AAAAkgMAAAAA&#10;">
                  <v:stroke endarrow="block"/>
                </v:line>
                <v:shape id="Text Box 82" o:spid="_x0000_s1320" type="#_x0000_t202" style="position:absolute;left:35864;top:2914;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mecQA&#10;AADdAAAADwAAAGRycy9kb3ducmV2LnhtbESPzW7CQAyE75V4h5WReqlgA+I3sKBSqYgrPw9gsiaJ&#10;yHqj7JaEt68PSNxszXjm83rbuUo9qAmlZwOjYQKKOPO25NzA5fw7WIAKEdli5ZkMPCnAdtP7WGNq&#10;fctHepxiriSEQ4oGihjrVOuQFeQwDH1NLNrNNw6jrE2ubYOthLtKj5Nkph2WLA0F1vRTUHY//TkD&#10;t0P7NV221328zI+T2Q7L+dU/jfnsd98rUJG6+Da/rg9W8JOp8Ms3MoL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4ZnnEAAAA3QAAAA8AAAAAAAAAAAAAAAAAmAIAAGRycy9k&#10;b3ducmV2LnhtbFBLBQYAAAAABAAEAPUAAACJAwAAAAA=&#10;" stroked="f">
                  <v:textbox>
                    <w:txbxContent>
                      <w:p w14:paraId="48CFF452" w14:textId="77777777" w:rsidR="007C6B36" w:rsidRPr="00BC1D7A" w:rsidRDefault="007C6B36" w:rsidP="006516E2">
                        <w:pPr>
                          <w:jc w:val="center"/>
                          <w:rPr>
                            <w:b/>
                            <w:sz w:val="22"/>
                            <w:szCs w:val="22"/>
                          </w:rPr>
                        </w:pPr>
                        <w:r w:rsidRPr="00BC1D7A">
                          <w:rPr>
                            <w:b/>
                            <w:sz w:val="22"/>
                            <w:szCs w:val="22"/>
                          </w:rPr>
                          <w:t>Medical Device Server</w:t>
                        </w:r>
                      </w:p>
                    </w:txbxContent>
                  </v:textbox>
                </v:shape>
                <v:line id="Line 83" o:spid="_x0000_s1321" style="position:absolute;flip:x;visibility:visible;mso-wrap-style:square" from="19780,20237" to="39858,20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JnNsQAAADdAAAADwAAAGRycy9kb3ducmV2LnhtbESPQYvCMBCF78L+hzAL3mxawUWqUZYF&#10;wYMoVg8eh2Zsu9tMSpNq/PdGWPA2w3vfmzfLdTCtuFHvGssKsiQFQVxa3XCl4HzaTOYgnEfW2Fom&#10;BQ9ysF59jJaYa3vnI90KX4kYwi5HBbX3XS6lK2sy6BLbEUftanuDPq59JXWP9xhuWjlN0y9psOF4&#10;ocaOfmoq/4rBxBqzoT2FbNhN8RKqo90X18PvQ6nxZ/hegPAU/Nv8T2915NJZBq9v4gh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Qmc2xAAAAN0AAAAPAAAAAAAAAAAA&#10;AAAAAKECAABkcnMvZG93bnJldi54bWxQSwUGAAAAAAQABAD5AAAAkgMAAAAA&#10;">
                  <v:stroke dashstyle="dash" endarrow="block"/>
                </v:line>
                <v:shape id="Text Box 84" o:spid="_x0000_s1322" type="#_x0000_t202" style="position:absolute;left:20821;top:17900;width:18822;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V1ScMA&#10;AADdAAAADwAAAGRycy9kb3ducmV2LnhtbERPTWsCMRC9F/wPYQRvNamg1K1RRFoQhNJ1PfQ43Yy7&#10;wc1k3URd/31TKHibx/ucxap3jbhSF6xnDS9jBYK49MZypeFQfDy/gggR2WDjmTTcKcBqOXhaYGb8&#10;jXO67mMlUgiHDDXUMbaZlKGsyWEY+5Y4cUffOYwJdpU0Hd5SuGvkRKmZdGg5NdTY0qam8rS/OA3r&#10;b87f7fnz5ys/5rYo5op3s5PWo2G/fgMRqY8P8b97a9J8NZ3A3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V1ScMAAADdAAAADwAAAAAAAAAAAAAAAACYAgAAZHJzL2Rv&#10;d25yZXYueG1sUEsFBgAAAAAEAAQA9QAAAIgDAAAAAA==&#10;" filled="f" stroked="f">
                  <v:textbox inset="0,0,0,0">
                    <w:txbxContent>
                      <w:p w14:paraId="6F55E0F7" w14:textId="77777777" w:rsidR="007C6B36" w:rsidRPr="007C1AAC" w:rsidRDefault="007C6B36" w:rsidP="006516E2">
                        <w:pPr>
                          <w:rPr>
                            <w:sz w:val="22"/>
                            <w:szCs w:val="22"/>
                          </w:rPr>
                        </w:pPr>
                        <w:r>
                          <w:rPr>
                            <w:sz w:val="16"/>
                            <w:szCs w:val="16"/>
                          </w:rPr>
                          <w:t>HTTP status error code = 400 bad request ( )</w:t>
                        </w:r>
                      </w:p>
                    </w:txbxContent>
                  </v:textbox>
                </v:shape>
                <v:group id="Group 85" o:spid="_x0000_s1323" style="position:absolute;left:19608;top:9950;width:2166;height:1562"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PvYCcMAAADdAAAADwAAAGRycy9kb3ducmV2LnhtbERPTYvCMBC9C/6HMMLe&#10;NO2KItUoIuuyBxGsC4u3oRnbYjMpTWzrv98Igrd5vM9ZbXpTiZYaV1pWEE8iEMSZ1SXnCn7P+/EC&#10;hPPIGivLpOBBDjbr4WCFibYdn6hNfS5CCLsEFRTe14mULivIoJvYmjhwV9sY9AE2udQNdiHcVPIz&#10;iubSYMmhocCadgVlt/RuFHx32G2n8Vd7uF13j8t5dvw7xKTUx6jfLkF46v1b/HL/6DA/mk3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M+9gJwwAAAN0AAAAP&#10;AAAAAAAAAAAAAAAAAKoCAABkcnMvZG93bnJldi54bWxQSwUGAAAAAAQABAD6AAAAmgMAAAAA&#10;">
                  <v:line id="Line 86" o:spid="_x0000_s1324"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xUH8IAAADdAAAADwAAAGRycy9kb3ducmV2LnhtbERPy6rCMBDdC/5DGMGdpopXtBpFhAvi&#10;BcEXuBybsS02k9LkavXrjSC4m8N5znRem0LcqHK5ZQW9bgSCOLE651TBYf/bGYFwHlljYZkUPMjB&#10;fNZsTDHW9s5buu18KkIIuxgVZN6XsZQuycig69qSOHAXWxn0AVap1BXeQ7gpZD+KhtJgzqEhw5KW&#10;GSXX3b9RgHL59KNt/TcYH408bRbD4/m5VqrdqhcTEJ5q/xV/3Csd5kc/A3h/E06Qs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xUH8IAAADdAAAADwAAAAAAAAAAAAAA&#10;AAChAgAAZHJzL2Rvd25yZXYueG1sUEsFBgAAAAAEAAQA+QAAAJADAAAAAA==&#10;">
                    <v:stroke startarrow="block"/>
                  </v:line>
                  <v:line id="Line 87" o:spid="_x0000_s1325"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F14cUAAADdAAAADwAAAGRycy9kb3ducmV2LnhtbERPTWsCMRC9C/6HMAUvpWYVLXZrFCkI&#10;HrxUZaW36Wa6WXYz2SZRt/++KRS8zeN9znLd21ZcyYfasYLJOANBXDpdc6XgdNw+LUCEiKyxdUwK&#10;fijAejUcLDHX7sbvdD3ESqQQDjkqMDF2uZShNGQxjF1HnLgv5y3GBH0ltcdbCretnGbZs7RYc2ow&#10;2NGbobI5XKwCudg/fvvN56wpmvP5xRRl0X3slRo99JtXEJH6eBf/u3c6zc/mc/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F14cUAAADdAAAADwAAAAAAAAAA&#10;AAAAAAChAgAAZHJzL2Rvd25yZXYueG1sUEsFBgAAAAAEAAQA+QAAAJMDAAAAAA==&#10;"/>
                  <v:line id="Line 88" o:spid="_x0000_s1326"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imdcUAAADdAAAADwAAAGRycy9kb3ducmV2LnhtbERPS2vCQBC+C/6HZYTedGOFVFJXEUtB&#10;eyj1Ae1xzE6TaHY27G6T9N93C4K3+fies1j1phYtOV9ZVjCdJCCIc6srLhScjq/jOQgfkDXWlknB&#10;L3lYLYeDBWbadryn9hAKEUPYZ6igDKHJpPR5SQb9xDbEkfu2zmCI0BVSO+xiuKnlY5Kk0mDFsaHE&#10;hjYl5dfDj1HwPvtI2/Xubdt/7tJz/rI/f106p9TDqF8/gwjUh7v45t7qOH/2lML/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imdcUAAADdAAAADwAAAAAAAAAA&#10;AAAAAAChAgAAZHJzL2Rvd25yZXYueG1sUEsFBgAAAAAEAAQA+QAAAJMDAAAAAA==&#10;"/>
                </v:group>
                <v:shape id="Text Box 89" o:spid="_x0000_s1327" type="#_x0000_t202" style="position:absolute;left:22059;top:8356;width:13170;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LrzcQA&#10;AADdAAAADwAAAGRycy9kb3ducmV2LnhtbERPTWvCQBC9F/oflil4q5tWUJu6ESkKglAa00OP0+yY&#10;LMnOxuyq8d+7hYK3ebzPWSwH24oz9d44VvAyTkAQl04brhR8F5vnOQgfkDW2jknBlTwss8eHBaba&#10;XTin8z5UIoawT1FBHUKXSunLmiz6seuII3dwvcUQYV9J3eMlhttWvibJVFo0HBtq7OijprLZn6yC&#10;1Q/na3P8/P3KD7kpireEd9NGqdHTsHoHEWgId/G/e6vj/MlsBn/fx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S683EAAAA3QAAAA8AAAAAAAAAAAAAAAAAmAIAAGRycy9k&#10;b3ducmV2LnhtbFBLBQYAAAAABAAEAPUAAACJAwAAAAA=&#10;" filled="f" stroked="f">
                  <v:textbox inset="0,0,0,0">
                    <w:txbxContent>
                      <w:p w14:paraId="57223606" w14:textId="77777777" w:rsidR="007C6B36" w:rsidRPr="001715F6" w:rsidRDefault="007C6B36" w:rsidP="006516E2">
                        <w:pPr>
                          <w:rPr>
                            <w:sz w:val="16"/>
                            <w:szCs w:val="16"/>
                          </w:rPr>
                        </w:pPr>
                        <w:r>
                          <w:rPr>
                            <w:sz w:val="16"/>
                            <w:szCs w:val="16"/>
                          </w:rPr>
                          <w:t>Send Start</w:t>
                        </w:r>
                        <w:r w:rsidRPr="001715F6">
                          <w:rPr>
                            <w:sz w:val="16"/>
                            <w:szCs w:val="16"/>
                          </w:rPr>
                          <w:t xml:space="preserve"> </w:t>
                        </w:r>
                        <w:r>
                          <w:rPr>
                            <w:sz w:val="16"/>
                            <w:szCs w:val="16"/>
                          </w:rPr>
                          <w:t xml:space="preserve">Procedure  </w:t>
                        </w:r>
                        <w:r w:rsidRPr="001715F6">
                          <w:rPr>
                            <w:sz w:val="16"/>
                            <w:szCs w:val="16"/>
                          </w:rPr>
                          <w:t xml:space="preserve"> (</w:t>
                        </w:r>
                        <w:r>
                          <w:rPr>
                            <w:sz w:val="16"/>
                            <w:szCs w:val="16"/>
                          </w:rPr>
                          <w:t xml:space="preserve">Procedure, </w:t>
                        </w:r>
                        <w:r w:rsidRPr="001715F6">
                          <w:rPr>
                            <w:sz w:val="16"/>
                            <w:szCs w:val="16"/>
                          </w:rPr>
                          <w:t>Device, Patient)</w:t>
                        </w:r>
                      </w:p>
                      <w:p w14:paraId="567F5673" w14:textId="77777777" w:rsidR="007C6B36" w:rsidRPr="007C1AAC" w:rsidRDefault="007C6B36" w:rsidP="006516E2">
                        <w:pPr>
                          <w:rPr>
                            <w:sz w:val="22"/>
                            <w:szCs w:val="22"/>
                          </w:rPr>
                        </w:pPr>
                        <w:r>
                          <w:rPr>
                            <w:sz w:val="22"/>
                            <w:szCs w:val="22"/>
                          </w:rPr>
                          <w:t xml:space="preserve">Message </w:t>
                        </w:r>
                        <w:r w:rsidRPr="007C1AAC">
                          <w:rPr>
                            <w:sz w:val="22"/>
                            <w:szCs w:val="22"/>
                          </w:rPr>
                          <w:t>2</w:t>
                        </w:r>
                      </w:p>
                    </w:txbxContent>
                  </v:textbox>
                </v:shape>
                <v:shape id="Text Box 90" o:spid="_x0000_s1328" type="#_x0000_t202" style="position:absolute;left:22059;top:20764;width:593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1/v8cA&#10;AADdAAAADwAAAGRycy9kb3ducmV2LnhtbESPQWvCQBCF74X+h2UKvdWNLdgaXUVKC4WCNMaDxzE7&#10;JovZ2TS71fjvnYPQ2wzvzXvfzJeDb9WJ+ugCGxiPMlDEVbCOawPb8vPpDVRMyBbbwGTgQhGWi/u7&#10;OeY2nLmg0ybVSkI45migSanLtY5VQx7jKHTEoh1C7zHJ2tfa9niWcN/q5yybaI+OpaHBjt4bqo6b&#10;P29gtePiw/2u9z/FoXBlOc34e3I05vFhWM1AJRrSv/l2/WUF/+VVcOUbGUE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Nf7/HAAAA3QAAAA8AAAAAAAAAAAAAAAAAmAIAAGRy&#10;cy9kb3ducmV2LnhtbFBLBQYAAAAABAAEAPUAAACMAwAAAAA=&#10;" filled="f" stroked="f">
                  <v:textbox inset="0,0,0,0">
                    <w:txbxContent>
                      <w:p w14:paraId="053248D9" w14:textId="77777777" w:rsidR="007C6B36" w:rsidRPr="00D753E0" w:rsidRDefault="007C6B36" w:rsidP="006516E2">
                        <w:pPr>
                          <w:rPr>
                            <w:sz w:val="16"/>
                            <w:szCs w:val="16"/>
                          </w:rPr>
                        </w:pPr>
                        <w:r>
                          <w:rPr>
                            <w:sz w:val="16"/>
                            <w:szCs w:val="16"/>
                          </w:rPr>
                          <w:t>Correct Error</w:t>
                        </w:r>
                      </w:p>
                      <w:p w14:paraId="75215537" w14:textId="77777777" w:rsidR="007C6B36" w:rsidRDefault="007C6B36" w:rsidP="006516E2"/>
                      <w:p w14:paraId="1ACF1B84" w14:textId="77777777" w:rsidR="007C6B36" w:rsidRPr="007C1AAC" w:rsidRDefault="007C6B36" w:rsidP="006516E2">
                        <w:pPr>
                          <w:rPr>
                            <w:sz w:val="22"/>
                            <w:szCs w:val="22"/>
                          </w:rPr>
                        </w:pPr>
                        <w:r>
                          <w:rPr>
                            <w:sz w:val="22"/>
                            <w:szCs w:val="22"/>
                          </w:rPr>
                          <w:t xml:space="preserve">Message </w:t>
                        </w:r>
                        <w:r w:rsidRPr="007C1AAC">
                          <w:rPr>
                            <w:sz w:val="22"/>
                            <w:szCs w:val="22"/>
                          </w:rPr>
                          <w:t>2</w:t>
                        </w:r>
                      </w:p>
                    </w:txbxContent>
                  </v:textbox>
                </v:shape>
                <v:shape id="Text Box 91" o:spid="_x0000_s1329" type="#_x0000_t202" style="position:absolute;left:44310;top:14719;width:1026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aJMMA&#10;AADdAAAADwAAAGRycy9kb3ducmV2LnhtbERPTWvCQBC9C/6HZYTedGMLVlNXEVEoCGJMDz1Os2Oy&#10;mJ1Ns1uN/94VCt7m8T5nvuxsLS7UeuNYwXiUgCAunDZcKvjKt8MpCB+QNdaOScGNPCwX/d4cU+2u&#10;nNHlGEoRQ9inqKAKoUml9EVFFv3INcSRO7nWYoiwLaVu8RrDbS1fk2QiLRqODRU2tK6oOB//rILV&#10;N2cb87v/OWSnzOT5LOHd5KzUy6BbfYAI1IWn+N/9qeP8t/cZ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HaJMMAAADdAAAADwAAAAAAAAAAAAAAAACYAgAAZHJzL2Rv&#10;d25yZXYueG1sUEsFBgAAAAAEAAQA9QAAAIgDAAAAAA==&#10;" filled="f" stroked="f">
                  <v:textbox inset="0,0,0,0">
                    <w:txbxContent>
                      <w:p w14:paraId="601636E0" w14:textId="77777777" w:rsidR="007C6B36" w:rsidRPr="007C1AAC" w:rsidRDefault="007C6B36" w:rsidP="006516E2">
                        <w:pPr>
                          <w:rPr>
                            <w:sz w:val="22"/>
                            <w:szCs w:val="22"/>
                          </w:rPr>
                        </w:pPr>
                        <w:r>
                          <w:rPr>
                            <w:sz w:val="16"/>
                            <w:szCs w:val="16"/>
                          </w:rPr>
                          <w:t xml:space="preserve">Validate </w:t>
                        </w:r>
                        <w:r w:rsidRPr="001715F6">
                          <w:rPr>
                            <w:sz w:val="16"/>
                            <w:szCs w:val="16"/>
                          </w:rPr>
                          <w:t>(</w:t>
                        </w:r>
                        <w:r>
                          <w:rPr>
                            <w:sz w:val="16"/>
                            <w:szCs w:val="16"/>
                          </w:rPr>
                          <w:t xml:space="preserve">Procedure, </w:t>
                        </w:r>
                        <w:r w:rsidRPr="001715F6">
                          <w:rPr>
                            <w:sz w:val="16"/>
                            <w:szCs w:val="16"/>
                          </w:rPr>
                          <w:t>Device, Patient)</w:t>
                        </w:r>
                      </w:p>
                    </w:txbxContent>
                  </v:textbox>
                </v:shape>
                <v:group id="Group 92" o:spid="_x0000_s1330" style="position:absolute;left:41617;top:15601;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bAtFxgAAAN0A&#10;AAAPAAAAAAAAAAAAAAAAAKoCAABkcnMvZG93bnJldi54bWxQSwUGAAAAAAQABAD6AAAAnQMAAAAA&#10;">
                  <v:line id="Line 93" o:spid="_x0000_s133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6vMQAAADdAAAADwAAAGRycy9kb3ducmV2LnhtbERP22rCQBB9L/Qflin4VjdqkRizighC&#10;sVDwEvBxzE6T0OxsyG6T6Nd3CwXf5nCuk64HU4uOWldZVjAZRyCIc6srLhScT7vXGITzyBpry6Tg&#10;Rg7Wq+enFBNtez5Qd/SFCCHsElRQet8kUrq8JINubBviwH3Z1qAPsC2kbrEP4aaW0yiaS4MVh4YS&#10;G9qWlH8ff4wClNu7jw/Dx9siM/LyuZln1/teqdHLsFmC8DT4h/jf/a7D/Fk8gb9vwgl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rq8xAAAAN0AAAAPAAAAAAAAAAAA&#10;AAAAAKECAABkcnMvZG93bnJldi54bWxQSwUGAAAAAAQABAD5AAAAkgMAAAAA&#10;">
                    <v:stroke startarrow="block"/>
                  </v:line>
                  <v:line id="Line 94" o:spid="_x0000_s133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2grsUAAADdAAAADwAAAGRycy9kb3ducmV2LnhtbERPTWsCMRC9F/ofwgi9lJqtLWVdjSJC&#10;oQcvVVnxNm7GzbKbyZqkuv33TaHQ2zze58yXg+3ElXxoHCt4HmcgiCunG64V7HfvTzmIEJE1do5J&#10;wTcFWC7u7+ZYaHfjT7puYy1SCIcCFZgY+0LKUBmyGMauJ07c2XmLMUFfS+3xlsJtJydZ9iYtNpwa&#10;DPa0NlS12y+rQOabx4tfnV7bsj0cpqasyv64UephNKxmICIN8V/85/7Qaf5LPoHfb9IJ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2grsUAAADdAAAADwAAAAAAAAAA&#10;AAAAAAChAgAAZHJzL2Rvd25yZXYueG1sUEsFBgAAAAAEAAQA+QAAAJMDAAAAAA==&#10;"/>
                  <v:line id="Line 95" o:spid="_x0000_s133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p1ysUAAADdAAAADwAAAGRycy9kb3ducmV2LnhtbERPS2vCQBC+C/0PyxR6040NBEldRSwF&#10;9VDqA+pxzI5J2uxs2F2T9N93CwVv8/E9Z74cTCM6cr62rGA6SUAQF1bXXCo4Hd/GMxA+IGtsLJOC&#10;H/KwXDyM5phr2/OeukMoRQxhn6OCKoQ2l9IXFRn0E9sSR+5qncEQoSuldtjHcNPI5yTJpMGaY0OF&#10;La0rKr4PN6PgPf3IutV2txk+t9mleN1fzl+9U+rpcVi9gAg0hLv4373RcX46S+Hvm3iC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p1ysUAAADdAAAADwAAAAAAAAAA&#10;AAAAAAChAgAAZHJzL2Rvd25yZXYueG1sUEsFBgAAAAAEAAQA+QAAAJMDAAAAAA==&#10;"/>
                </v:group>
                <v:group id="Group 96" o:spid="_x0000_s1334" style="position:absolute;left:19608;top:21666;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cNRsUAAADdAAAADwAAAGRycy9kb3ducmV2LnhtbERPS2vCQBC+F/wPywi9&#10;1U1MWyR1FQm29BCEqiC9DdkxCWZnQ3abx7/vFoTe5uN7zno7mkb01LnasoJ4EYEgLqyuuVRwPr0/&#10;rUA4j6yxsUwKJnKw3cwe1phqO/AX9UdfihDCLkUFlfdtKqUrKjLoFrYlDtzVdgZ9gF0pdYdDCDeN&#10;XEbRqzRYc2iosKWsouJ2/DEKPgYcdkm87/PbNZu+Ty+HSx6TUo/zcfcGwtPo/8V396cO85PVM/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XDUbFAAAA3QAA&#10;AA8AAAAAAAAAAAAAAAAAqgIAAGRycy9kb3ducmV2LnhtbFBLBQYAAAAABAAEAPoAAACcAwAAAAA=&#10;">
                  <v:line id="Line 97" o:spid="_x0000_s133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8v8MAAADdAAAADwAAAGRycy9kb3ducmV2LnhtbERP24rCMBB9F/yHMIJvmnpZ6VajiCCI&#10;woK6wj7ONmNbbCaliVr9+s2C4NscznVmi8aU4ka1KywrGPQjEMSp1QVnCr6P614MwnlkjaVlUvAg&#10;B4t5uzXDRNs77+l28JkIIewSVJB7XyVSujQng65vK+LAnW1t0AdYZ1LXeA/hppTDKJpIgwWHhhwr&#10;WuWUXg5XowDl6unjfbMbf56M/PlaTk6/z61S3U6znILw1Pi3+OXe6DB/FH/A/zfhB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FvL/DAAAA3QAAAA8AAAAAAAAAAAAA&#10;AAAAoQIAAGRycy9kb3ducmV2LnhtbFBLBQYAAAAABAAEAPkAAACRAwAAAAA=&#10;">
                    <v:stroke startarrow="block"/>
                  </v:line>
                  <v:line id="Line 98" o:spid="_x0000_s133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amrcUAAADdAAAADwAAAGRycy9kb3ducmV2LnhtbERPTWsCMRC9F/ofwhS8SM3WFlm3RhFB&#10;8OCltqz0Nm6mm2U3k20Sdfvvm4LQ2zze5yxWg+3EhXxoHCt4mmQgiCunG64VfLxvH3MQISJr7ByT&#10;gh8KsFre3y2w0O7Kb3Q5xFqkEA4FKjAx9oWUoTJkMUxcT5y4L+ctxgR9LbXHawq3nZxm2UxabDg1&#10;GOxpY6hqD2erQOb78bdfn17asj0e56asyv5zr9ToYVi/gog0xH/xzb3Taf5zPoO/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amrcUAAADdAAAADwAAAAAAAAAA&#10;AAAAAAChAgAAZHJzL2Rvd25yZXYueG1sUEsFBgAAAAAEAAQA+QAAAJMDAAAAAA==&#10;"/>
                  <v:line id="Line 99" o:spid="_x0000_s133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7nu8gAAADdAAAADwAAAGRycy9kb3ducmV2LnhtbESPQUvDQBCF70L/wzIFb3ZTC6Gk3ZZi&#10;EVoPYqtgj9PsmESzs2F3TeK/dw6Ctxnem/e+WW9H16qeQmw8G5jPMlDEpbcNVwbeXh/vlqBiQrbY&#10;eiYDPxRhu5ncrLGwfuAT9edUKQnhWKCBOqWu0DqWNTmMM98Ri/bhg8Mka6i0DThIuGv1fZbl2mHD&#10;0lBjRw81lV/nb2fgefGS97vj02F8P+bXcn+6Xj6HYMztdNytQCUa07/57/pgBX+xFFz5RkbQm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y7nu8gAAADdAAAADwAAAAAA&#10;AAAAAAAAAAChAgAAZHJzL2Rvd25yZXYueG1sUEsFBgAAAAAEAAQA+QAAAJYDAAAAAA==&#10;"/>
                </v:group>
                <v:line id="Line 104" o:spid="_x0000_s1338" style="position:absolute;visibility:visible;mso-wrap-style:square" from="19583,29343" to="40201,29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XNMQAAADdAAAADwAAAGRycy9kb3ducmV2LnhtbERPS2sCMRC+F/wPYYTeatYWqrsaRVwK&#10;PbQFH3geN+NmcTNZNuma/vumUPA2H99zlutoWzFQ7xvHCqaTDARx5XTDtYLj4e1pDsIHZI2tY1Lw&#10;Qx7Wq9HDEgvtbryjYR9qkULYF6jAhNAVUvrKkEU/cR1x4i6utxgS7Gupe7ylcNvK5yx7lRYbTg0G&#10;O9oaqq77b6tgZsqdnMny4/BVDs00j5/xdM6VehzHzQJEoBju4n/3u07zX+Y5/H2TT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7tc0xAAAAN0AAAAPAAAAAAAAAAAA&#10;AAAAAKECAABkcnMvZG93bnJldi54bWxQSwUGAAAAAAQABAD5AAAAkgMAAAAA&#10;">
                  <v:stroke endarrow="block"/>
                </v:line>
                <v:rect id="Rectangle 106" o:spid="_x0000_s1339" style="position:absolute;left:18059;top:29343;width:1721;height:10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i5sUA&#10;AADdAAAADwAAAGRycy9kb3ducmV2LnhtbESPQW/CMAyF70j8h8hIu0EKSNMoBISYmLYjlAs305i2&#10;0DhVE6Dw6+fDpN1svef3Pi9WnavVndpQeTYwHiWgiHNvKy4MHLLt8ANUiMgWa89k4EkBVst+b4Gp&#10;9Q/e0X0fCyUhHFI0UMbYpFqHvCSHYeQbYtHOvnUYZW0LbVt8SLir9SRJ3rXDiqWhxIY2JeXX/c0Z&#10;OFWTA7522VfiZttp/Omyy+34aczboFvPQUXq4r/57/rbCv50Jv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OLmxQAAAN0AAAAPAAAAAAAAAAAAAAAAAJgCAABkcnMv&#10;ZG93bnJldi54bWxQSwUGAAAAAAQABAD1AAAAigMAAAAA&#10;"/>
                <v:shape id="Text Box 108" o:spid="_x0000_s1340" type="#_x0000_t202" style="position:absolute;left:44310;top:29343;width:1081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2MQA&#10;AADdAAAADwAAAGRycy9kb3ducmV2LnhtbERPTWvCQBC9F/wPywje6sYKUqMbEWmhIBRjevA4ZifJ&#10;YnY2zW41/vuuUOhtHu9z1pvBtuJKvTeOFcymCQji0mnDtYKv4v35FYQPyBpbx6TgTh422ehpjal2&#10;N87pegy1iCHsU1TQhNClUvqyIYt+6jriyFWutxgi7Gupe7zFcNvKlyRZSIuGY0ODHe0aKi/HH6tg&#10;e+L8zXx/ng95lZuiWCa8X1yUmoyH7QpEoCH8i//cHzrOny9n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MNjEAAAA3QAAAA8AAAAAAAAAAAAAAAAAmAIAAGRycy9k&#10;b3ducmV2LnhtbFBLBQYAAAAABAAEAPUAAACJAwAAAAA=&#10;" filled="f" stroked="f">
                  <v:textbox inset="0,0,0,0">
                    <w:txbxContent>
                      <w:p w14:paraId="00281466" w14:textId="77777777" w:rsidR="007C6B36" w:rsidRPr="001E7B81" w:rsidRDefault="007C6B36" w:rsidP="006516E2">
                        <w:pPr>
                          <w:rPr>
                            <w:sz w:val="16"/>
                            <w:szCs w:val="16"/>
                          </w:rPr>
                        </w:pPr>
                        <w:r>
                          <w:rPr>
                            <w:sz w:val="16"/>
                            <w:szCs w:val="16"/>
                          </w:rPr>
                          <w:t>Validate (Device, Patient)</w:t>
                        </w:r>
                      </w:p>
                      <w:p w14:paraId="1CA337D7" w14:textId="77777777" w:rsidR="007C6B36" w:rsidRPr="007C1AAC" w:rsidRDefault="007C6B36" w:rsidP="006516E2">
                        <w:pPr>
                          <w:rPr>
                            <w:sz w:val="22"/>
                            <w:szCs w:val="22"/>
                          </w:rPr>
                        </w:pPr>
                        <w:r>
                          <w:rPr>
                            <w:sz w:val="22"/>
                            <w:szCs w:val="22"/>
                          </w:rPr>
                          <w:t xml:space="preserve">Message </w:t>
                        </w:r>
                        <w:r w:rsidRPr="007C1AAC">
                          <w:rPr>
                            <w:sz w:val="22"/>
                            <w:szCs w:val="22"/>
                          </w:rPr>
                          <w:t>2</w:t>
                        </w:r>
                      </w:p>
                    </w:txbxContent>
                  </v:textbox>
                </v:shape>
                <v:shape id="Text Box 109" o:spid="_x0000_s1341" type="#_x0000_t202" style="position:absolute;left:23171;top:36899;width:14262;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ur8MA&#10;AADdAAAADwAAAGRycy9kb3ducmV2LnhtbERPTYvCMBC9C/6HMII3TVUQrUaRRWFBWLbWwx5nm7EN&#10;NpNuk9X67zcLgrd5vM9Zbztbixu13jhWMBknIIgLpw2XCs75YbQA4QOyxtoxKXiQh+2m31tjqt2d&#10;M7qdQiliCPsUFVQhNKmUvqjIoh+7hjhyF9daDBG2pdQt3mO4reU0SebSouHYUGFDbxUV19OvVbD7&#10;4mxvfj6+P7NLZvJ8mfBxflVqOOh2KxCBuvASP93vOs6fLaf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mur8MAAADdAAAADwAAAAAAAAAAAAAAAACYAgAAZHJzL2Rv&#10;d25yZXYueG1sUEsFBgAAAAAEAAQA9QAAAIgDAAAAAA==&#10;" filled="f" stroked="f">
                  <v:textbox inset="0,0,0,0">
                    <w:txbxContent>
                      <w:p w14:paraId="2E36B2BA" w14:textId="77777777" w:rsidR="007C6B36" w:rsidRPr="001E7B81" w:rsidRDefault="007C6B36" w:rsidP="006516E2">
                        <w:pPr>
                          <w:rPr>
                            <w:sz w:val="16"/>
                            <w:szCs w:val="16"/>
                          </w:rPr>
                        </w:pPr>
                        <w:r>
                          <w:rPr>
                            <w:sz w:val="16"/>
                            <w:szCs w:val="16"/>
                          </w:rPr>
                          <w:t>HTTP Status Code = 200 OK ( )</w:t>
                        </w:r>
                      </w:p>
                    </w:txbxContent>
                  </v:textbox>
                </v:shape>
                <v:rect id="Rectangle 111" o:spid="_x0000_s1342" style="position:absolute;left:40068;top:29343;width:1683;height:10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58kcEA&#10;AADdAAAADwAAAGRycy9kb3ducmV2LnhtbERPTYvCMBC9C/6HMII3TbUg2jWKuLjoUevF22wz23Zt&#10;JqWJWv31RhC8zeN9znzZmkpcqXGlZQWjYQSCOLO65FzBMd0MpiCcR9ZYWSYFd3KwXHQ7c0y0vfGe&#10;rgefixDCLkEFhfd1IqXLCjLohrYmDtyfbQz6AJtc6gZvIdxUchxFE2mw5NBQYE3rgrLz4WIU/Jbj&#10;Iz726U9kZpvY79r0/3L6Vqrfa1dfIDy1/iN+u7c6zI9nMby+CS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fJHBAAAA3QAAAA8AAAAAAAAAAAAAAAAAmAIAAGRycy9kb3du&#10;cmV2LnhtbFBLBQYAAAAABAAEAPUAAACGAwAAAAA=&#10;"/>
                <v:shape id="Text Box 113" o:spid="_x0000_s1343" type="#_x0000_t202" style="position:absolute;left:20821;top:25977;width:1804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yTQMMA&#10;AADdAAAADwAAAGRycy9kb3ducmV2LnhtbERPTWvCQBC9F/wPywi91Y2tiKauIqJQEMSYHnqcZsdk&#10;MTubZrca/70rCN7m8T5ntuhsLc7UeuNYwXCQgCAunDZcKvjON28TED4ga6wdk4IreVjMey8zTLW7&#10;cEbnQyhFDGGfooIqhCaV0hcVWfQD1xBH7uhaiyHCtpS6xUsMt7V8T5KxtGg4NlTY0Kqi4nT4twqW&#10;P5ytzd/ud58dM5Pn04S345NSr/1u+QkiUBee4of7S8f5H9MR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yTQMMAAADdAAAADwAAAAAAAAAAAAAAAACYAgAAZHJzL2Rv&#10;d25yZXYueG1sUEsFBgAAAAAEAAQA9QAAAIgDAAAAAA==&#10;" filled="f" stroked="f">
                  <v:textbox inset="0,0,0,0">
                    <w:txbxContent>
                      <w:p w14:paraId="798089EE" w14:textId="6C577295" w:rsidR="007C6B36" w:rsidRPr="00F97417" w:rsidRDefault="007C6B36" w:rsidP="006516E2">
                        <w:pPr>
                          <w:rPr>
                            <w:sz w:val="16"/>
                            <w:szCs w:val="16"/>
                          </w:rPr>
                        </w:pPr>
                        <w:r w:rsidRPr="00F97417">
                          <w:rPr>
                            <w:sz w:val="16"/>
                            <w:szCs w:val="16"/>
                          </w:rPr>
                          <w:t xml:space="preserve">Start </w:t>
                        </w:r>
                        <w:r>
                          <w:rPr>
                            <w:sz w:val="16"/>
                            <w:szCs w:val="16"/>
                          </w:rPr>
                          <w:t xml:space="preserve">Point-of-Care Device </w:t>
                        </w:r>
                        <w:r w:rsidRPr="00F97417">
                          <w:rPr>
                            <w:sz w:val="16"/>
                            <w:szCs w:val="16"/>
                          </w:rPr>
                          <w:t>Procedure (Procedure, Device, Patient</w:t>
                        </w:r>
                        <w:r>
                          <w:rPr>
                            <w:sz w:val="16"/>
                            <w:szCs w:val="16"/>
                          </w:rPr>
                          <w:t xml:space="preserve"> [PCC-52]</w:t>
                        </w:r>
                      </w:p>
                    </w:txbxContent>
                  </v:textbox>
                </v:shape>
                <v:line id="Line 123" o:spid="_x0000_s1344" style="position:absolute;flip:x;visibility:visible;mso-wrap-style:square" from="19583,39452" to="40201,3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W608YAAADdAAAADwAAAGRycy9kb3ducmV2LnhtbESPQWvDMAyF74P+B6NCb4vTlo4uq1tK&#10;YbDD2GjSQ48iVpNssRxiJ3H//TwY7Cbx3vf0tDsE04qRetdYVrBMUhDEpdUNVwouxevjFoTzyBpb&#10;y6TgTg4O+9nDDjNtJz7TmPtKxBB2GSqove8yKV1Zk0GX2I44ajfbG/Rx7Supe5xiuGnlKk2fpMGG&#10;44UaOzrVVH7ng4k1NkNbhOXwvsJrqM72I799ft2VWszD8QWEp+D/zX/0m47c+nkDv9/EEe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lutPGAAAA3QAAAA8AAAAAAAAA&#10;AAAAAAAAoQIAAGRycy9kb3ducmV2LnhtbFBLBQYAAAAABAAEAPkAAACUAwAAAAA=&#10;">
                  <v:stroke dashstyle="dash" endarrow="block"/>
                </v:line>
                <v:group id="Group 92" o:spid="_x0000_s1345" style="position:absolute;left:41617;top:29933;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Cgd8UAAADdAAAADwAAAGRycy9kb3ducmV2LnhtbERPTWvCQBC9F/wPyxS8&#10;NZsoDTXNKiJVPIRCVSi9DdkxCWZnQ3abxH/fLRR6m8f7nHwzmVYM1LvGsoIkikEQl1Y3XCm4nPdP&#10;LyCcR9bYWiYFd3KwWc8ecsy0HfmDhpOvRAhhl6GC2vsuk9KVNRl0ke2IA3e1vUEfYF9J3eMYwk0r&#10;F3GcSoMNh4YaO9rVVN5O30bBYcRxu0zehuJ23d2/zs/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wQoHfFAAAA3QAA&#10;AA8AAAAAAAAAAAAAAAAAqgIAAGRycy9kb3ducmV2LnhtbFBLBQYAAAAABAAEAPoAAACcAwAAAAA=&#10;">
                  <v:line id="Line 93" o:spid="_x0000_s134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RjsUAAADdAAAADwAAAGRycy9kb3ducmV2LnhtbERPTWvCQBC9C/0Pywi9mY1tsRrdBBEK&#10;YkEwrdDjmJ0modnZkN3G1F/vFgRv83ifs8oG04ieOldbVjCNYhDEhdU1lwo+P94mcxDOI2tsLJOC&#10;P3KQpQ+jFSbanvlAfe5LEULYJaig8r5NpHRFRQZdZFviwH3bzqAPsCul7vAcwk0jn+J4Jg3WHBoq&#10;bGlTUfGT/xoFKDcXPz8M7y+Lo5Ff+/XseLrslHocD+slCE+Dv4tv7q0O858Xr/D/TThBp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RjsUAAADdAAAADwAAAAAAAAAA&#10;AAAAAAChAgAAZHJzL2Rvd25yZXYueG1sUEsFBgAAAAAEAAQA+QAAAJMDAAAAAA==&#10;">
                    <v:stroke startarrow="block"/>
                  </v:line>
                  <v:line id="Line 94" o:spid="_x0000_s134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wBmcgAAADdAAAADwAAAGRycy9kb3ducmV2LnhtbESPQUsDMRCF70L/QxjBi9hsVUq7Ni1F&#10;EDz0Ylu2eBs342bZzWRNYrv+e+cgeJvhvXnvm9Vm9L06U0xtYAOzaQGKuA625cbA8fBytwCVMrLF&#10;PjAZ+KEEm/XkaoWlDRd+o/M+N0pCOJVowOU8lFqn2pHHNA0DsWifIXrMssZG24gXCfe9vi+KufbY&#10;sjQ4HOjZUd3tv70BvdjdfsXtx2NXdafT0lV1NbzvjLm5HrdPoDKN+d/8d/1qBf9hKbj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hwBmcgAAADdAAAADwAAAAAA&#10;AAAAAAAAAAChAgAAZHJzL2Rvd25yZXYueG1sUEsFBgAAAAAEAAQA+QAAAJYDAAAAAA==&#10;"/>
                  <v:line id="Line 95" o:spid="_x0000_s134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cUAAADdAAAADwAAAGRycy9kb3ducmV2LnhtbERPS2vCQBC+F/wPywi91U0rhBpdRVoK&#10;2kOpD9DjmB2TtNnZsLtN0n/vCoK3+fieM1v0phYtOV9ZVvA8SkAQ51ZXXCjY7z6eXkH4gKyxtkwK&#10;/snDYj54mGGmbccbarehEDGEfYYKyhCaTEqfl2TQj2xDHLmzdQZDhK6Q2mEXw00tX5IklQYrjg0l&#10;NvRWUv67/TMKvsbfabtcf676wzo95e+b0/Gnc0o9DvvlFESgPtzFN/dKx/njyQSu38QT5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vU/cUAAADdAAAADwAAAAAAAAAA&#10;AAAAAAChAgAAZHJzL2Rvd25yZXYueG1sUEsFBgAAAAAEAAQA+QAAAJMDAAAAAA==&#10;"/>
                </v:group>
                <w10:anchorlock/>
              </v:group>
            </w:pict>
          </mc:Fallback>
        </mc:AlternateContent>
      </w:r>
    </w:p>
    <w:p w14:paraId="680B4111" w14:textId="77777777" w:rsidR="003F3428" w:rsidRPr="00A75EE5" w:rsidRDefault="003F3428" w:rsidP="0098740D">
      <w:pPr>
        <w:pStyle w:val="BodyText"/>
      </w:pPr>
    </w:p>
    <w:p w14:paraId="12CC136D" w14:textId="202ABD0D" w:rsidR="00956ABB" w:rsidRPr="00A75EE5" w:rsidRDefault="00956ABB" w:rsidP="0098740D">
      <w:pPr>
        <w:pStyle w:val="Heading4"/>
        <w:rPr>
          <w:noProof w:val="0"/>
        </w:rPr>
      </w:pPr>
      <w:bookmarkStart w:id="177" w:name="_Toc492638948"/>
      <w:r w:rsidRPr="00A75EE5">
        <w:rPr>
          <w:noProof w:val="0"/>
        </w:rPr>
        <w:t>3.</w:t>
      </w:r>
      <w:r w:rsidR="007B451F">
        <w:rPr>
          <w:noProof w:val="0"/>
        </w:rPr>
        <w:t>52</w:t>
      </w:r>
      <w:r w:rsidR="00901F3F" w:rsidRPr="00A75EE5">
        <w:rPr>
          <w:noProof w:val="0"/>
        </w:rPr>
        <w:t>.4.1 Start Point-of-Care Device Procedure</w:t>
      </w:r>
      <w:bookmarkEnd w:id="177"/>
      <w:r w:rsidR="00901F3F" w:rsidRPr="00A75EE5">
        <w:rPr>
          <w:noProof w:val="0"/>
        </w:rPr>
        <w:t xml:space="preserve"> </w:t>
      </w:r>
    </w:p>
    <w:p w14:paraId="60757511" w14:textId="79B53BE9" w:rsidR="00E868AC" w:rsidRPr="00A75EE5" w:rsidRDefault="00246702" w:rsidP="0098740D">
      <w:pPr>
        <w:pStyle w:val="BodyText"/>
      </w:pPr>
      <w:r w:rsidRPr="00A75EE5">
        <w:t>The Start Point-of-Care Device Procedure transaction sends UDI, procedure, and patient data to the Medical Device Server to support queries for medical devices based on the device</w:t>
      </w:r>
      <w:r w:rsidR="009F6A65" w:rsidRPr="00A75EE5">
        <w:t>’</w:t>
      </w:r>
      <w:r w:rsidRPr="00A75EE5">
        <w:t xml:space="preserve">s UDI </w:t>
      </w:r>
      <w:r w:rsidR="00663F86" w:rsidRPr="00A75EE5">
        <w:t>used during</w:t>
      </w:r>
      <w:r w:rsidRPr="00A75EE5">
        <w:t xml:space="preserve"> the procedure</w:t>
      </w:r>
      <w:r w:rsidR="00664C92" w:rsidRPr="00A75EE5">
        <w:t xml:space="preserve"> performed</w:t>
      </w:r>
      <w:r w:rsidRPr="00A75EE5">
        <w:t xml:space="preserve">. </w:t>
      </w:r>
    </w:p>
    <w:p w14:paraId="15190716" w14:textId="22A370D8" w:rsidR="00956ABB" w:rsidRPr="00A75EE5" w:rsidRDefault="00956ABB" w:rsidP="0098740D">
      <w:pPr>
        <w:pStyle w:val="Heading5"/>
        <w:rPr>
          <w:noProof w:val="0"/>
        </w:rPr>
      </w:pPr>
      <w:bookmarkStart w:id="178" w:name="_Toc492638949"/>
      <w:r w:rsidRPr="00A75EE5">
        <w:rPr>
          <w:noProof w:val="0"/>
        </w:rPr>
        <w:t>3.</w:t>
      </w:r>
      <w:r w:rsidR="007B451F">
        <w:rPr>
          <w:noProof w:val="0"/>
        </w:rPr>
        <w:t>52</w:t>
      </w:r>
      <w:r w:rsidRPr="00A75EE5">
        <w:rPr>
          <w:noProof w:val="0"/>
        </w:rPr>
        <w:t>.4.1.1 Trigger Events</w:t>
      </w:r>
      <w:bookmarkEnd w:id="178"/>
    </w:p>
    <w:p w14:paraId="7C319EC5" w14:textId="77777777" w:rsidR="00901F3F" w:rsidRPr="00A75EE5" w:rsidRDefault="00901F3F" w:rsidP="0098740D">
      <w:pPr>
        <w:pStyle w:val="BodyText"/>
        <w:rPr>
          <w:rFonts w:eastAsia="Verdana"/>
        </w:rPr>
      </w:pPr>
      <w:r w:rsidRPr="00A75EE5">
        <w:rPr>
          <w:rFonts w:eastAsia="Verdana"/>
        </w:rPr>
        <w:t xml:space="preserve">This transaction is initiated when a device is associated with a patient at the point-of-care </w:t>
      </w:r>
      <w:r w:rsidR="00E868AC" w:rsidRPr="00A75EE5">
        <w:rPr>
          <w:rFonts w:eastAsia="Verdana"/>
        </w:rPr>
        <w:t xml:space="preserve">as </w:t>
      </w:r>
      <w:r w:rsidRPr="00A75EE5">
        <w:rPr>
          <w:rFonts w:eastAsia="Verdana"/>
        </w:rPr>
        <w:t>part of a surgical, monitoring, or diagnostic procedure</w:t>
      </w:r>
      <w:r w:rsidR="00BB416E" w:rsidRPr="00A75EE5">
        <w:rPr>
          <w:rFonts w:eastAsia="Verdana"/>
        </w:rPr>
        <w:t xml:space="preserve">. </w:t>
      </w:r>
      <w:bookmarkStart w:id="179" w:name="BKM_1C7D2F79_2577_4A30_9125_4E5E045B6CD1"/>
      <w:bookmarkEnd w:id="179"/>
    </w:p>
    <w:p w14:paraId="5006F589" w14:textId="732CCF21" w:rsidR="00956ABB" w:rsidRPr="00A75EE5" w:rsidRDefault="00956ABB" w:rsidP="0098740D">
      <w:pPr>
        <w:pStyle w:val="Heading5"/>
        <w:rPr>
          <w:b w:val="0"/>
          <w:noProof w:val="0"/>
        </w:rPr>
      </w:pPr>
      <w:bookmarkStart w:id="180" w:name="_Toc492638950"/>
      <w:r w:rsidRPr="00A75EE5">
        <w:rPr>
          <w:noProof w:val="0"/>
        </w:rPr>
        <w:t>3.</w:t>
      </w:r>
      <w:r w:rsidR="007B451F">
        <w:rPr>
          <w:noProof w:val="0"/>
        </w:rPr>
        <w:t>52</w:t>
      </w:r>
      <w:r w:rsidRPr="00A75EE5">
        <w:rPr>
          <w:noProof w:val="0"/>
        </w:rPr>
        <w:t>.4.1.2 Message Semantics</w:t>
      </w:r>
      <w:bookmarkEnd w:id="180"/>
    </w:p>
    <w:p w14:paraId="36428A45" w14:textId="6D9BD9FB" w:rsidR="00395972" w:rsidRPr="00A75EE5" w:rsidRDefault="00395972" w:rsidP="00395972">
      <w:pPr>
        <w:rPr>
          <w:rFonts w:eastAsia="Verdana"/>
          <w:color w:val="000000"/>
          <w:szCs w:val="24"/>
        </w:rPr>
      </w:pPr>
      <w:r w:rsidRPr="00A75EE5">
        <w:rPr>
          <w:rFonts w:eastAsia="Verdana"/>
          <w:color w:val="000000"/>
          <w:szCs w:val="24"/>
        </w:rPr>
        <w:t xml:space="preserve">The transaction </w:t>
      </w:r>
      <w:r w:rsidR="00A75372" w:rsidRPr="001E1027">
        <w:rPr>
          <w:rFonts w:eastAsia="Verdana"/>
          <w:color w:val="000000"/>
          <w:szCs w:val="24"/>
        </w:rPr>
        <w:t>cvonsist</w:t>
      </w:r>
      <w:r w:rsidR="00DA6409">
        <w:rPr>
          <w:rFonts w:eastAsia="Verdana"/>
          <w:color w:val="000000"/>
          <w:szCs w:val="24"/>
        </w:rPr>
        <w:t xml:space="preserve"> consists</w:t>
      </w:r>
      <w:r w:rsidR="00A75372" w:rsidRPr="00A75EE5">
        <w:rPr>
          <w:rFonts w:eastAsia="Verdana"/>
          <w:color w:val="000000"/>
          <w:szCs w:val="24"/>
        </w:rPr>
        <w:t xml:space="preserve"> of a Procedure “create” operation</w:t>
      </w:r>
      <w:r w:rsidRPr="00A75EE5">
        <w:rPr>
          <w:rFonts w:eastAsia="Verdana"/>
          <w:color w:val="000000"/>
          <w:szCs w:val="24"/>
        </w:rPr>
        <w:t xml:space="preserve"> </w:t>
      </w:r>
      <w:r w:rsidR="00A75372" w:rsidRPr="00A75EE5">
        <w:rPr>
          <w:rFonts w:eastAsia="Verdana"/>
          <w:color w:val="000000"/>
          <w:szCs w:val="24"/>
        </w:rPr>
        <w:t xml:space="preserve">using </w:t>
      </w:r>
      <w:r w:rsidRPr="00A75EE5">
        <w:rPr>
          <w:rFonts w:eastAsia="Verdana"/>
          <w:color w:val="000000"/>
          <w:szCs w:val="24"/>
        </w:rPr>
        <w:t>an HTTP</w:t>
      </w:r>
      <w:r w:rsidR="00A75372" w:rsidRPr="00A75EE5">
        <w:rPr>
          <w:rFonts w:eastAsia="Verdana"/>
          <w:color w:val="000000"/>
          <w:szCs w:val="24"/>
        </w:rPr>
        <w:t>/</w:t>
      </w:r>
      <w:r w:rsidRPr="00A75EE5">
        <w:rPr>
          <w:rFonts w:eastAsia="Verdana"/>
          <w:color w:val="000000"/>
          <w:szCs w:val="24"/>
        </w:rPr>
        <w:t>HTTPS PUT of a Procedure Resource, as constrained by this profile to specify a point-of-care procedure</w:t>
      </w:r>
      <w:r w:rsidR="00A75EE5" w:rsidRPr="00A75EE5">
        <w:rPr>
          <w:rFonts w:eastAsia="Verdana"/>
          <w:color w:val="000000"/>
          <w:szCs w:val="24"/>
        </w:rPr>
        <w:t>.</w:t>
      </w:r>
      <w:bookmarkStart w:id="181" w:name="3_Y3_4_1_2_MESSAGE_SEMANTICS_END"/>
      <w:bookmarkStart w:id="182" w:name="BKM_718C7F1A_E590_4781_8312_898864F9DFB1"/>
      <w:bookmarkEnd w:id="181"/>
      <w:bookmarkEnd w:id="182"/>
    </w:p>
    <w:p w14:paraId="3107098E" w14:textId="353A2AF9" w:rsidR="00956ABB" w:rsidRPr="00A75EE5" w:rsidRDefault="00EB3448" w:rsidP="0098740D">
      <w:pPr>
        <w:pStyle w:val="BodyText"/>
      </w:pPr>
      <w:r w:rsidRPr="00A75EE5">
        <w:rPr>
          <w:rFonts w:eastAsia="Verdana"/>
        </w:rPr>
        <w:lastRenderedPageBreak/>
        <w:t>The semantics of a Start Point-of-Care Device Procedure</w:t>
      </w:r>
      <w:r w:rsidR="004B4AE9" w:rsidRPr="00A75EE5">
        <w:rPr>
          <w:rFonts w:eastAsia="Verdana"/>
        </w:rPr>
        <w:t xml:space="preserve"> focuses on the use of </w:t>
      </w:r>
      <w:r w:rsidRPr="00A75EE5">
        <w:rPr>
          <w:rFonts w:eastAsia="Verdana"/>
        </w:rPr>
        <w:t xml:space="preserve">the FHIR Procedure </w:t>
      </w:r>
      <w:r w:rsidR="001346FB" w:rsidRPr="00A75EE5">
        <w:rPr>
          <w:rFonts w:eastAsia="Verdana"/>
        </w:rPr>
        <w:t xml:space="preserve">Resource </w:t>
      </w:r>
      <w:r w:rsidRPr="00A75EE5">
        <w:rPr>
          <w:rFonts w:eastAsia="Verdana"/>
        </w:rPr>
        <w:t>pa</w:t>
      </w:r>
      <w:r w:rsidR="004B4AE9" w:rsidRPr="00A75EE5">
        <w:rPr>
          <w:rFonts w:eastAsia="Verdana"/>
        </w:rPr>
        <w:t>rameters</w:t>
      </w:r>
      <w:r w:rsidRPr="00A75EE5">
        <w:rPr>
          <w:rFonts w:eastAsia="Verdana"/>
        </w:rPr>
        <w:t>. The Start Point-of-Care Device Procedure will register the Procedure specific parameter</w:t>
      </w:r>
      <w:r w:rsidR="00664C92" w:rsidRPr="00A75EE5">
        <w:rPr>
          <w:rFonts w:eastAsia="Verdana"/>
        </w:rPr>
        <w:t xml:space="preserve"> in the Medical Device Server for </w:t>
      </w:r>
      <w:r w:rsidR="00BF0406" w:rsidRPr="00A75EE5">
        <w:rPr>
          <w:rFonts w:eastAsia="Verdana"/>
        </w:rPr>
        <w:t>querying</w:t>
      </w:r>
      <w:r w:rsidRPr="00A75EE5">
        <w:rPr>
          <w:rFonts w:eastAsia="Verdana"/>
        </w:rPr>
        <w:t xml:space="preserve">. </w:t>
      </w:r>
      <w:r w:rsidR="004B4AE9" w:rsidRPr="00A75EE5">
        <w:rPr>
          <w:rFonts w:eastAsia="Verdana"/>
        </w:rPr>
        <w:t>See</w:t>
      </w:r>
      <w:r w:rsidRPr="00A75EE5">
        <w:rPr>
          <w:rFonts w:eastAsia="Verdana"/>
        </w:rPr>
        <w:t xml:space="preserve"> </w:t>
      </w:r>
      <w:hyperlink r:id="rId43" w:history="1">
        <w:r w:rsidRPr="00A75EE5">
          <w:rPr>
            <w:rStyle w:val="Hyperlink"/>
            <w:rFonts w:eastAsia="Verdana"/>
            <w:szCs w:val="24"/>
          </w:rPr>
          <w:t>https://www.hl7.org/fhir/procedure.html</w:t>
        </w:r>
      </w:hyperlink>
      <w:r w:rsidR="00BB416E" w:rsidRPr="00A75EE5">
        <w:rPr>
          <w:rFonts w:eastAsia="Verdana"/>
        </w:rPr>
        <w:t xml:space="preserve">. </w:t>
      </w:r>
    </w:p>
    <w:p w14:paraId="760669F2" w14:textId="0F0662CE" w:rsidR="00956ABB" w:rsidRPr="00A75EE5" w:rsidRDefault="00956ABB" w:rsidP="0098740D">
      <w:pPr>
        <w:pStyle w:val="Heading5"/>
        <w:rPr>
          <w:noProof w:val="0"/>
        </w:rPr>
      </w:pPr>
      <w:bookmarkStart w:id="183" w:name="_Toc492638951"/>
      <w:r w:rsidRPr="00A75EE5">
        <w:rPr>
          <w:noProof w:val="0"/>
        </w:rPr>
        <w:t>3.</w:t>
      </w:r>
      <w:r w:rsidR="007B451F">
        <w:rPr>
          <w:noProof w:val="0"/>
        </w:rPr>
        <w:t>52</w:t>
      </w:r>
      <w:r w:rsidRPr="00A75EE5">
        <w:rPr>
          <w:noProof w:val="0"/>
        </w:rPr>
        <w:t>.4.1.3 Expected Actions</w:t>
      </w:r>
      <w:bookmarkEnd w:id="183"/>
    </w:p>
    <w:p w14:paraId="05B9E265" w14:textId="03092C9E" w:rsidR="00E868AC" w:rsidRPr="00A75EE5" w:rsidRDefault="00664C92" w:rsidP="0098740D">
      <w:pPr>
        <w:pStyle w:val="BodyText"/>
      </w:pPr>
      <w:r w:rsidRPr="00A75EE5">
        <w:rPr>
          <w:rFonts w:eastAsia="Verdana"/>
        </w:rPr>
        <w:t xml:space="preserve">The Medical Device </w:t>
      </w:r>
      <w:r w:rsidR="00663F86" w:rsidRPr="00A75EE5">
        <w:rPr>
          <w:rFonts w:eastAsia="Verdana"/>
        </w:rPr>
        <w:t xml:space="preserve">Reporter is intended to </w:t>
      </w:r>
      <w:r w:rsidR="00905070" w:rsidRPr="00A75EE5">
        <w:rPr>
          <w:rFonts w:eastAsia="Verdana"/>
        </w:rPr>
        <w:t xml:space="preserve">send a </w:t>
      </w:r>
      <w:r w:rsidR="00011761" w:rsidRPr="00A75EE5">
        <w:rPr>
          <w:rFonts w:eastAsia="Verdana"/>
        </w:rPr>
        <w:t>P</w:t>
      </w:r>
      <w:r w:rsidR="00905070" w:rsidRPr="00A75EE5">
        <w:rPr>
          <w:rFonts w:eastAsia="Verdana"/>
        </w:rPr>
        <w:t>rocedure</w:t>
      </w:r>
      <w:r w:rsidR="00011761" w:rsidRPr="00A75EE5">
        <w:rPr>
          <w:rFonts w:eastAsia="Verdana"/>
        </w:rPr>
        <w:t>.</w:t>
      </w:r>
      <w:r w:rsidR="00905070" w:rsidRPr="00A75EE5">
        <w:rPr>
          <w:rFonts w:eastAsia="Verdana"/>
        </w:rPr>
        <w:t xml:space="preserve">status </w:t>
      </w:r>
      <w:r w:rsidR="001A1DCB" w:rsidRPr="00A75EE5">
        <w:rPr>
          <w:rFonts w:eastAsia="Verdana"/>
        </w:rPr>
        <w:t xml:space="preserve">of </w:t>
      </w:r>
      <w:r w:rsidR="00905070" w:rsidRPr="00A75EE5">
        <w:rPr>
          <w:rFonts w:eastAsia="Verdana"/>
        </w:rPr>
        <w:t>“</w:t>
      </w:r>
      <w:r w:rsidR="008A0468" w:rsidRPr="00A75EE5">
        <w:rPr>
          <w:rFonts w:eastAsia="Verdana"/>
        </w:rPr>
        <w:t>in-progress</w:t>
      </w:r>
      <w:r w:rsidR="00905070" w:rsidRPr="00A75EE5">
        <w:rPr>
          <w:rFonts w:eastAsia="Verdana"/>
        </w:rPr>
        <w:t>” to the Medical Device Server for storage. The Medical Device Server validates the information about the medical device</w:t>
      </w:r>
      <w:r w:rsidR="009F6A65" w:rsidRPr="00A75EE5">
        <w:rPr>
          <w:rFonts w:eastAsia="Verdana"/>
        </w:rPr>
        <w:t>’s</w:t>
      </w:r>
      <w:r w:rsidR="00905070" w:rsidRPr="00A75EE5">
        <w:rPr>
          <w:rFonts w:eastAsia="Verdana"/>
        </w:rPr>
        <w:t xml:space="preserve"> </w:t>
      </w:r>
      <w:r w:rsidR="00E228CA" w:rsidRPr="00A75EE5">
        <w:rPr>
          <w:rFonts w:eastAsia="Verdana"/>
        </w:rPr>
        <w:t xml:space="preserve">UDI, </w:t>
      </w:r>
      <w:r w:rsidR="00905070" w:rsidRPr="00A75EE5">
        <w:rPr>
          <w:rFonts w:eastAsia="Verdana"/>
        </w:rPr>
        <w:t>the referenced patient identity</w:t>
      </w:r>
      <w:r w:rsidR="00E228CA" w:rsidRPr="00A75EE5">
        <w:rPr>
          <w:rFonts w:eastAsia="Verdana"/>
        </w:rPr>
        <w:t>,</w:t>
      </w:r>
      <w:r w:rsidR="00905070" w:rsidRPr="00A75EE5">
        <w:rPr>
          <w:rFonts w:eastAsia="Verdana"/>
        </w:rPr>
        <w:t xml:space="preserve"> </w:t>
      </w:r>
      <w:r w:rsidR="00E228CA" w:rsidRPr="00A75EE5">
        <w:rPr>
          <w:rFonts w:eastAsia="Verdana"/>
        </w:rPr>
        <w:t xml:space="preserve">and </w:t>
      </w:r>
      <w:r w:rsidR="00905070" w:rsidRPr="00A75EE5">
        <w:rPr>
          <w:rFonts w:eastAsia="Verdana"/>
        </w:rPr>
        <w:t xml:space="preserve">the </w:t>
      </w:r>
      <w:r w:rsidR="00011761" w:rsidRPr="00A75EE5">
        <w:rPr>
          <w:rFonts w:eastAsia="Verdana"/>
        </w:rPr>
        <w:t>P</w:t>
      </w:r>
      <w:r w:rsidR="00905070" w:rsidRPr="00A75EE5">
        <w:rPr>
          <w:rFonts w:eastAsia="Verdana"/>
        </w:rPr>
        <w:t>rocedure</w:t>
      </w:r>
      <w:r w:rsidR="00E228CA" w:rsidRPr="00A75EE5">
        <w:rPr>
          <w:rFonts w:eastAsia="Verdana"/>
        </w:rPr>
        <w:t xml:space="preserve"> prior to</w:t>
      </w:r>
      <w:r w:rsidR="00A75372" w:rsidRPr="00A75EE5">
        <w:rPr>
          <w:rFonts w:eastAsia="Verdana"/>
        </w:rPr>
        <w:t xml:space="preserve"> setting</w:t>
      </w:r>
      <w:r w:rsidR="003F4B5B" w:rsidRPr="00A75EE5">
        <w:rPr>
          <w:rFonts w:eastAsia="Verdana"/>
        </w:rPr>
        <w:t xml:space="preserve"> </w:t>
      </w:r>
      <w:r w:rsidR="00E228CA" w:rsidRPr="00A75EE5">
        <w:rPr>
          <w:rFonts w:eastAsia="Verdana"/>
        </w:rPr>
        <w:t xml:space="preserve">the </w:t>
      </w:r>
      <w:r w:rsidR="00011761" w:rsidRPr="00A75EE5">
        <w:rPr>
          <w:rFonts w:eastAsia="Verdana"/>
        </w:rPr>
        <w:t>P</w:t>
      </w:r>
      <w:r w:rsidR="00E228CA" w:rsidRPr="00A75EE5">
        <w:rPr>
          <w:rFonts w:eastAsia="Verdana"/>
        </w:rPr>
        <w:t>rocedure</w:t>
      </w:r>
      <w:r w:rsidR="00011761" w:rsidRPr="00A75EE5">
        <w:rPr>
          <w:rFonts w:eastAsia="Verdana"/>
        </w:rPr>
        <w:t>.</w:t>
      </w:r>
      <w:r w:rsidR="00E228CA" w:rsidRPr="00A75EE5">
        <w:rPr>
          <w:rFonts w:eastAsia="Verdana"/>
        </w:rPr>
        <w:t>status</w:t>
      </w:r>
      <w:r w:rsidR="008B6A72" w:rsidRPr="00A75EE5">
        <w:rPr>
          <w:rFonts w:eastAsia="Verdana"/>
        </w:rPr>
        <w:t>.</w:t>
      </w:r>
      <w:r w:rsidR="00BB416E" w:rsidRPr="00A75EE5">
        <w:rPr>
          <w:rFonts w:eastAsia="Verdana"/>
        </w:rPr>
        <w:t xml:space="preserve"> </w:t>
      </w:r>
    </w:p>
    <w:p w14:paraId="472EFD34" w14:textId="12014A38" w:rsidR="00956ABB" w:rsidRPr="00A75EE5" w:rsidRDefault="00956ABB" w:rsidP="0098740D">
      <w:pPr>
        <w:pStyle w:val="Heading3"/>
        <w:numPr>
          <w:ilvl w:val="0"/>
          <w:numId w:val="0"/>
        </w:numPr>
        <w:rPr>
          <w:noProof w:val="0"/>
        </w:rPr>
      </w:pPr>
      <w:bookmarkStart w:id="184" w:name="_Toc492638952"/>
      <w:r w:rsidRPr="00A75EE5">
        <w:rPr>
          <w:noProof w:val="0"/>
        </w:rPr>
        <w:t>3.</w:t>
      </w:r>
      <w:r w:rsidR="007B451F">
        <w:rPr>
          <w:noProof w:val="0"/>
        </w:rPr>
        <w:t>52</w:t>
      </w:r>
      <w:r w:rsidRPr="00A75EE5">
        <w:rPr>
          <w:noProof w:val="0"/>
        </w:rPr>
        <w:t>.5 Security Considerations</w:t>
      </w:r>
      <w:bookmarkEnd w:id="184"/>
    </w:p>
    <w:p w14:paraId="5BEFD69C" w14:textId="1112D035" w:rsidR="00E868AC" w:rsidRPr="00A75EE5" w:rsidRDefault="00960410" w:rsidP="0098740D">
      <w:pPr>
        <w:pStyle w:val="BodyText"/>
      </w:pPr>
      <w:r w:rsidRPr="00A75EE5">
        <w:rPr>
          <w:rFonts w:eastAsia="Verdana"/>
        </w:rPr>
        <w:t>For security considerations r</w:t>
      </w:r>
      <w:r w:rsidR="004B4AE9" w:rsidRPr="00A75EE5">
        <w:rPr>
          <w:rFonts w:eastAsia="Verdana"/>
        </w:rPr>
        <w:t xml:space="preserve">efer to </w:t>
      </w:r>
      <w:r w:rsidR="00F0223E" w:rsidRPr="00A75EE5">
        <w:rPr>
          <w:rFonts w:eastAsia="Verdana"/>
        </w:rPr>
        <w:t>S</w:t>
      </w:r>
      <w:r w:rsidR="004B4AE9" w:rsidRPr="00A75EE5">
        <w:rPr>
          <w:rFonts w:eastAsia="Verdana"/>
        </w:rPr>
        <w:t xml:space="preserve">ection X.5 Security Considerations in </w:t>
      </w:r>
      <w:r w:rsidR="00F0223E" w:rsidRPr="00A75EE5">
        <w:rPr>
          <w:rFonts w:eastAsia="Verdana"/>
        </w:rPr>
        <w:t>V</w:t>
      </w:r>
      <w:r w:rsidR="004B4AE9" w:rsidRPr="00A75EE5">
        <w:rPr>
          <w:rFonts w:eastAsia="Verdana"/>
        </w:rPr>
        <w:t xml:space="preserve">olume 1. </w:t>
      </w:r>
    </w:p>
    <w:p w14:paraId="1B0907CD" w14:textId="56890F40" w:rsidR="00956ABB" w:rsidRPr="00A75EE5" w:rsidRDefault="00956ABB" w:rsidP="0098740D">
      <w:pPr>
        <w:pStyle w:val="Heading4"/>
        <w:rPr>
          <w:noProof w:val="0"/>
        </w:rPr>
      </w:pPr>
      <w:bookmarkStart w:id="185" w:name="_Toc492638953"/>
      <w:r w:rsidRPr="00A75EE5">
        <w:rPr>
          <w:noProof w:val="0"/>
        </w:rPr>
        <w:t>3.</w:t>
      </w:r>
      <w:r w:rsidR="007B451F">
        <w:rPr>
          <w:noProof w:val="0"/>
        </w:rPr>
        <w:t>52</w:t>
      </w:r>
      <w:r w:rsidRPr="00A75EE5">
        <w:rPr>
          <w:noProof w:val="0"/>
        </w:rPr>
        <w:t>.5.1 Security Audit Considerations</w:t>
      </w:r>
      <w:bookmarkEnd w:id="185"/>
    </w:p>
    <w:p w14:paraId="0831C46E" w14:textId="631AF0FA" w:rsidR="00E868AC" w:rsidRPr="00A75EE5" w:rsidRDefault="00E868AC" w:rsidP="0098740D">
      <w:pPr>
        <w:pStyle w:val="BodyText"/>
      </w:pPr>
      <w:r w:rsidRPr="00A75EE5">
        <w:rPr>
          <w:rFonts w:eastAsia="Verdana"/>
        </w:rPr>
        <w:t xml:space="preserve">None, this transaction does not need to be audited </w:t>
      </w:r>
      <w:r w:rsidR="00C429B2">
        <w:rPr>
          <w:rFonts w:eastAsia="Verdana"/>
        </w:rPr>
        <w:t xml:space="preserve">as it is </w:t>
      </w:r>
      <w:r w:rsidRPr="00A75EE5">
        <w:rPr>
          <w:rFonts w:eastAsia="Verdana"/>
        </w:rPr>
        <w:t>explicitly persisted by the server</w:t>
      </w:r>
      <w:r w:rsidR="00BB416E" w:rsidRPr="00A75EE5">
        <w:rPr>
          <w:rFonts w:eastAsia="Verdana"/>
        </w:rPr>
        <w:t xml:space="preserve">. </w:t>
      </w:r>
      <w:bookmarkStart w:id="186" w:name="BKM_9B6B1E36_5D0A_45D5_9391_1DF44BFF7FD6"/>
      <w:bookmarkStart w:id="187" w:name="BKM_3ACF3B23_8003_4650_A553_F909AA55F42D"/>
      <w:bookmarkStart w:id="188" w:name="2_3_START_POINT_OF_CARE_DEVICE_PROCEDURE"/>
      <w:bookmarkStart w:id="189" w:name="BKM_43CF9406_C705_4B6C_8908_24BA3F4FE79D"/>
      <w:bookmarkEnd w:id="186"/>
      <w:bookmarkEnd w:id="187"/>
      <w:bookmarkEnd w:id="188"/>
      <w:bookmarkEnd w:id="189"/>
    </w:p>
    <w:p w14:paraId="58B18B45" w14:textId="1B9B81C9" w:rsidR="00956ABB" w:rsidRPr="00A75EE5" w:rsidRDefault="00956ABB" w:rsidP="0098740D">
      <w:pPr>
        <w:pStyle w:val="Heading2"/>
        <w:numPr>
          <w:ilvl w:val="0"/>
          <w:numId w:val="0"/>
        </w:numPr>
        <w:rPr>
          <w:noProof w:val="0"/>
        </w:rPr>
      </w:pPr>
      <w:bookmarkStart w:id="190" w:name="_Toc492638954"/>
      <w:r w:rsidRPr="00A75EE5">
        <w:rPr>
          <w:noProof w:val="0"/>
        </w:rPr>
        <w:t>3.</w:t>
      </w:r>
      <w:r w:rsidR="00942224">
        <w:rPr>
          <w:noProof w:val="0"/>
        </w:rPr>
        <w:t>53</w:t>
      </w:r>
      <w:r w:rsidR="004D02E9" w:rsidRPr="00A75EE5">
        <w:rPr>
          <w:noProof w:val="0"/>
        </w:rPr>
        <w:t xml:space="preserve"> Complete Point-of-Care Device Procedure [</w:t>
      </w:r>
      <w:r w:rsidR="00D172A3" w:rsidRPr="00A75EE5">
        <w:rPr>
          <w:noProof w:val="0"/>
        </w:rPr>
        <w:t>PCC-</w:t>
      </w:r>
      <w:r w:rsidR="00D147D8" w:rsidRPr="00A75EE5">
        <w:rPr>
          <w:noProof w:val="0"/>
        </w:rPr>
        <w:t>53</w:t>
      </w:r>
      <w:r w:rsidRPr="00A75EE5">
        <w:rPr>
          <w:noProof w:val="0"/>
        </w:rPr>
        <w:t>]</w:t>
      </w:r>
      <w:bookmarkEnd w:id="190"/>
    </w:p>
    <w:p w14:paraId="2E38BC6B" w14:textId="37CEC321" w:rsidR="00956ABB" w:rsidRPr="00A75EE5" w:rsidRDefault="00956ABB" w:rsidP="0098740D">
      <w:pPr>
        <w:pStyle w:val="Heading3"/>
        <w:numPr>
          <w:ilvl w:val="0"/>
          <w:numId w:val="0"/>
        </w:numPr>
        <w:rPr>
          <w:noProof w:val="0"/>
        </w:rPr>
      </w:pPr>
      <w:bookmarkStart w:id="191" w:name="_Toc492638955"/>
      <w:r w:rsidRPr="00A75EE5">
        <w:rPr>
          <w:noProof w:val="0"/>
        </w:rPr>
        <w:t>3.</w:t>
      </w:r>
      <w:r w:rsidR="00942224">
        <w:rPr>
          <w:noProof w:val="0"/>
        </w:rPr>
        <w:t>53</w:t>
      </w:r>
      <w:r w:rsidRPr="00A75EE5">
        <w:rPr>
          <w:noProof w:val="0"/>
        </w:rPr>
        <w:t>.1 Scope</w:t>
      </w:r>
      <w:bookmarkEnd w:id="191"/>
    </w:p>
    <w:p w14:paraId="303C05C6" w14:textId="7BA5F21B" w:rsidR="004D02E9" w:rsidRPr="00A75EE5" w:rsidRDefault="004D02E9" w:rsidP="0098740D">
      <w:pPr>
        <w:pStyle w:val="BodyText"/>
      </w:pPr>
      <w:r w:rsidRPr="00A75EE5">
        <w:rPr>
          <w:rFonts w:eastAsia="Verdana"/>
        </w:rPr>
        <w:t>This transaction is intended to record information about the completion of a new device-related procedure. This transaction relies on patient and device identity information scanned/entered at the point-of-care by the front-line clinicians. It also allows clinicians to record information about the type of procedure in which the device was used or implanted</w:t>
      </w:r>
      <w:r w:rsidR="00BB416E" w:rsidRPr="00A75EE5">
        <w:rPr>
          <w:rFonts w:eastAsia="Verdana"/>
        </w:rPr>
        <w:t xml:space="preserve">. </w:t>
      </w:r>
    </w:p>
    <w:p w14:paraId="09B63CFF" w14:textId="12208AEE" w:rsidR="00956ABB" w:rsidRPr="00A75EE5" w:rsidRDefault="00956ABB" w:rsidP="0098740D">
      <w:pPr>
        <w:pStyle w:val="Heading3"/>
        <w:numPr>
          <w:ilvl w:val="0"/>
          <w:numId w:val="0"/>
        </w:numPr>
        <w:rPr>
          <w:noProof w:val="0"/>
        </w:rPr>
      </w:pPr>
      <w:bookmarkStart w:id="192" w:name="_Toc492638956"/>
      <w:r w:rsidRPr="00A75EE5">
        <w:rPr>
          <w:noProof w:val="0"/>
        </w:rPr>
        <w:t>3.</w:t>
      </w:r>
      <w:r w:rsidR="00942224">
        <w:rPr>
          <w:noProof w:val="0"/>
        </w:rPr>
        <w:t>53</w:t>
      </w:r>
      <w:r w:rsidRPr="00A75EE5">
        <w:rPr>
          <w:noProof w:val="0"/>
        </w:rPr>
        <w:t>.2 Actor Roles</w:t>
      </w:r>
      <w:bookmarkEnd w:id="192"/>
    </w:p>
    <w:p w14:paraId="4C5A0FB2" w14:textId="057E79F2" w:rsidR="00C447B9" w:rsidRPr="00A75EE5" w:rsidRDefault="004D02E9" w:rsidP="0098740D">
      <w:pPr>
        <w:pStyle w:val="BodyText"/>
      </w:pPr>
      <w:r w:rsidRPr="00A75EE5">
        <w:rPr>
          <w:rFonts w:eastAsia="Verdana"/>
        </w:rPr>
        <w:t>The following dia</w:t>
      </w:r>
      <w:r w:rsidR="00C07AA3" w:rsidRPr="00A75EE5">
        <w:rPr>
          <w:rFonts w:eastAsia="Verdana"/>
        </w:rPr>
        <w:t>gram identifies the transaction</w:t>
      </w:r>
      <w:r w:rsidRPr="00A75EE5">
        <w:rPr>
          <w:rFonts w:eastAsia="Verdana"/>
        </w:rPr>
        <w:t xml:space="preserve"> and actors participating in this transaction.</w:t>
      </w:r>
    </w:p>
    <w:p w14:paraId="36190199" w14:textId="678F24DB" w:rsidR="00956ABB" w:rsidRPr="00A75EE5" w:rsidRDefault="00FB4B9D" w:rsidP="0098740D">
      <w:pPr>
        <w:pStyle w:val="BodyText"/>
        <w:jc w:val="center"/>
      </w:pPr>
      <w:r w:rsidRPr="00A75EE5">
        <w:rPr>
          <w:noProof/>
        </w:rPr>
        <mc:AlternateContent>
          <mc:Choice Requires="wpc">
            <w:drawing>
              <wp:inline distT="0" distB="0" distL="0" distR="0" wp14:anchorId="5E35F3CA" wp14:editId="21AC3C39">
                <wp:extent cx="3726180" cy="1729105"/>
                <wp:effectExtent l="3810" t="0" r="3810" b="4445"/>
                <wp:docPr id="1042"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7" name="Oval 68"/>
                        <wps:cNvSpPr>
                          <a:spLocks noChangeArrowheads="1"/>
                        </wps:cNvSpPr>
                        <wps:spPr bwMode="auto">
                          <a:xfrm>
                            <a:off x="1086423" y="901003"/>
                            <a:ext cx="1491032" cy="714402"/>
                          </a:xfrm>
                          <a:prstGeom prst="ellipse">
                            <a:avLst/>
                          </a:prstGeom>
                          <a:solidFill>
                            <a:srgbClr val="FFFFFF"/>
                          </a:solidFill>
                          <a:ln w="9525">
                            <a:solidFill>
                              <a:srgbClr val="000000"/>
                            </a:solidFill>
                            <a:round/>
                            <a:headEnd/>
                            <a:tailEnd/>
                          </a:ln>
                        </wps:spPr>
                        <wps:txbx>
                          <w:txbxContent>
                            <w:p w14:paraId="36154A9C" w14:textId="0A0CB885" w:rsidR="007C6B36" w:rsidRDefault="007C6B36" w:rsidP="004D02E9">
                              <w:pPr>
                                <w:jc w:val="center"/>
                                <w:rPr>
                                  <w:sz w:val="18"/>
                                </w:rPr>
                              </w:pPr>
                              <w:r>
                                <w:rPr>
                                  <w:b/>
                                  <w:sz w:val="18"/>
                                </w:rPr>
                                <w:t>Complete Point-of-Care Device Procedure [PCC-53]</w:t>
                              </w:r>
                            </w:p>
                          </w:txbxContent>
                        </wps:txbx>
                        <wps:bodyPr rot="0" vert="horz" wrap="square" lIns="0" tIns="9144" rIns="0" bIns="9144" anchor="t" anchorCtr="0" upright="1">
                          <a:noAutofit/>
                        </wps:bodyPr>
                      </wps:wsp>
                      <wps:wsp>
                        <wps:cNvPr id="1038" name="Text Box 69"/>
                        <wps:cNvSpPr txBox="1">
                          <a:spLocks noChangeArrowheads="1"/>
                        </wps:cNvSpPr>
                        <wps:spPr bwMode="auto">
                          <a:xfrm>
                            <a:off x="171604" y="168300"/>
                            <a:ext cx="974921" cy="457301"/>
                          </a:xfrm>
                          <a:prstGeom prst="rect">
                            <a:avLst/>
                          </a:prstGeom>
                          <a:solidFill>
                            <a:srgbClr val="FFFFFF"/>
                          </a:solidFill>
                          <a:ln w="9525">
                            <a:solidFill>
                              <a:srgbClr val="000000"/>
                            </a:solidFill>
                            <a:miter lim="800000"/>
                            <a:headEnd/>
                            <a:tailEnd/>
                          </a:ln>
                        </wps:spPr>
                        <wps:txbx>
                          <w:txbxContent>
                            <w:p w14:paraId="2A438DD4" w14:textId="4A5C46F4" w:rsidR="007C6B36" w:rsidRDefault="007C6B36" w:rsidP="0098740D">
                              <w:pPr>
                                <w:jc w:val="center"/>
                                <w:rPr>
                                  <w:sz w:val="18"/>
                                </w:rPr>
                              </w:pPr>
                              <w:r w:rsidRPr="005A715E">
                                <w:rPr>
                                  <w:b/>
                                  <w:sz w:val="18"/>
                                </w:rPr>
                                <w:t>Medical Device Reporter</w:t>
                              </w:r>
                            </w:p>
                          </w:txbxContent>
                        </wps:txbx>
                        <wps:bodyPr rot="0" vert="horz" wrap="square" lIns="91440" tIns="45720" rIns="91440" bIns="45720" anchor="t" anchorCtr="0" upright="1">
                          <a:noAutofit/>
                        </wps:bodyPr>
                      </wps:wsp>
                      <wps:wsp>
                        <wps:cNvPr id="1039" name="Line 70"/>
                        <wps:cNvCnPr>
                          <a:cxnSpLocks noChangeShapeType="1"/>
                        </wps:cNvCnPr>
                        <wps:spPr bwMode="auto">
                          <a:xfrm>
                            <a:off x="1086323" y="625602"/>
                            <a:ext cx="352408" cy="3408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0" name="Text Box 71"/>
                        <wps:cNvSpPr txBox="1">
                          <a:spLocks noChangeArrowheads="1"/>
                        </wps:cNvSpPr>
                        <wps:spPr bwMode="auto">
                          <a:xfrm>
                            <a:off x="2648157" y="168300"/>
                            <a:ext cx="914620" cy="457301"/>
                          </a:xfrm>
                          <a:prstGeom prst="rect">
                            <a:avLst/>
                          </a:prstGeom>
                          <a:solidFill>
                            <a:srgbClr val="FFFFFF"/>
                          </a:solidFill>
                          <a:ln w="9525">
                            <a:solidFill>
                              <a:srgbClr val="000000"/>
                            </a:solidFill>
                            <a:miter lim="800000"/>
                            <a:headEnd/>
                            <a:tailEnd/>
                          </a:ln>
                        </wps:spPr>
                        <wps:txbx>
                          <w:txbxContent>
                            <w:p w14:paraId="62AB2DEF" w14:textId="48793C06" w:rsidR="007C6B36" w:rsidRDefault="007C6B36"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1041" name="Line 72"/>
                        <wps:cNvCnPr>
                          <a:cxnSpLocks noChangeShapeType="1"/>
                        </wps:cNvCnPr>
                        <wps:spPr bwMode="auto">
                          <a:xfrm flipH="1">
                            <a:off x="2333650" y="625602"/>
                            <a:ext cx="314507" cy="3408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E35F3CA" id="Canvas 118" o:spid="_x0000_s1349" editas="canvas" style="width:293.4pt;height:136.15pt;mso-position-horizontal-relative:char;mso-position-vertical-relative:line" coordsize="37261,17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">
                <v:shape id="_x0000_s1350" type="#_x0000_t75" style="position:absolute;width:37261;height:17291;visibility:visible;mso-wrap-style:square">
                  <v:fill o:detectmouseclick="t"/>
                  <v:path o:connecttype="none"/>
                </v:shape>
                <v:oval id="Oval 68" o:spid="_x0000_s1351" style="position:absolute;left:10864;top:9010;width:14910;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8sKsQA&#10;AADdAAAADwAAAGRycy9kb3ducmV2LnhtbERPTWsCMRC9F/wPYYReSjerra6sRhGLUOpJLXgdNuNu&#10;cDNZNlHTf98UCt7m8T5nsYq2FTfqvXGsYJTlIIgrpw3XCr6P29cZCB+QNbaOScEPeVgtB08LLLW7&#10;855uh1CLFMK+RAVNCF0ppa8asugz1xEn7ux6iyHBvpa6x3sKt60c5/lUWjScGhrsaNNQdTlcrYL3&#10;bj2dxNHOvHydP4qJO+23YxOVeh7G9RxEoBge4n/3p07z87cC/r5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vLCrEAAAA3QAAAA8AAAAAAAAAAAAAAAAAmAIAAGRycy9k&#10;b3ducmV2LnhtbFBLBQYAAAAABAAEAPUAAACJAwAAAAA=&#10;">
                  <v:textbox inset="0,.72pt,0,.72pt">
                    <w:txbxContent>
                      <w:p w14:paraId="36154A9C" w14:textId="0A0CB885" w:rsidR="007C6B36" w:rsidRDefault="007C6B36" w:rsidP="004D02E9">
                        <w:pPr>
                          <w:jc w:val="center"/>
                          <w:rPr>
                            <w:sz w:val="18"/>
                          </w:rPr>
                        </w:pPr>
                        <w:r>
                          <w:rPr>
                            <w:b/>
                            <w:sz w:val="18"/>
                          </w:rPr>
                          <w:t>Complete Point-of-Care Device Procedure [PCC-53]</w:t>
                        </w:r>
                      </w:p>
                    </w:txbxContent>
                  </v:textbox>
                </v:oval>
                <v:shape id="Text Box 69" o:spid="_x0000_s1352" type="#_x0000_t202" style="position:absolute;left:1716;top:1683;width:9749;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XRlscA&#10;AADdAAAADwAAAGRycy9kb3ducmV2LnhtbESPQW/CMAyF75P4D5En7TJBypgYFAKaJoHYbWMIrlZj&#10;2mqN0yVZKf8eHybtZus9v/d5ue5dozoKsfZsYDzKQBEX3tZcGjh8bYYzUDEhW2w8k4ErRVivBndL&#10;zK2/8Cd1+1QqCeGYo4EqpTbXOhYVOYwj3xKLdvbBYZI1lNoGvEi4a/RTlk21w5qlocKW3ioqvve/&#10;zsDseded4vvk41hMz808Pb50259gzMN9/7oAlahP/+a/650V/Gwiu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0ZbHAAAA3QAAAA8AAAAAAAAAAAAAAAAAmAIAAGRy&#10;cy9kb3ducmV2LnhtbFBLBQYAAAAABAAEAPUAAACMAwAAAAA=&#10;">
                  <v:textbox>
                    <w:txbxContent>
                      <w:p w14:paraId="2A438DD4" w14:textId="4A5C46F4" w:rsidR="007C6B36" w:rsidRDefault="007C6B36" w:rsidP="0098740D">
                        <w:pPr>
                          <w:jc w:val="center"/>
                          <w:rPr>
                            <w:sz w:val="18"/>
                          </w:rPr>
                        </w:pPr>
                        <w:r w:rsidRPr="005A715E">
                          <w:rPr>
                            <w:b/>
                            <w:sz w:val="18"/>
                          </w:rPr>
                          <w:t>Medical Device Reporter</w:t>
                        </w:r>
                      </w:p>
                    </w:txbxContent>
                  </v:textbox>
                </v:shape>
                <v:line id="Line 70" o:spid="_x0000_s1353" style="position:absolute;visibility:visible;mso-wrap-style:square" from="10863,6256" to="14387,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jqu8UAAADdAAAADwAAAGRycy9kb3ducmV2LnhtbERPS2vCQBC+C/6HZYTedGOFUFNXEUtB&#10;eyj1Ae1xzE6TaHY27G6T9N93C4K3+fies1j1phYtOV9ZVjCdJCCIc6srLhScjq/jJxA+IGusLZOC&#10;X/KwWg4HC8y07XhP7SEUIoawz1BBGUKTSenzkgz6iW2II/dtncEQoSukdtjFcFPLxyRJpcGKY0OJ&#10;DW1Kyq+HH6PgffaRtuvd27b/3KXn/GV//rp0TqmHUb9+BhGoD3fxzb3VcX4ym8P/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jqu8UAAADdAAAADwAAAAAAAAAA&#10;AAAAAAChAgAAZHJzL2Rvd25yZXYueG1sUEsFBgAAAAAEAAQA+QAAAJMDAAAAAA==&#10;"/>
                <v:shape id="Text Box 71" o:spid="_x0000_s1354" type="#_x0000_t202" style="position:absolute;left:26481;top:1683;width:9146;height: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u7ccA&#10;AADdAAAADwAAAGRycy9kb3ducmV2LnhtbESPQW/CMAyF75P4D5En7TJByoYYFAKaJoHgtjEEV6sx&#10;bbXG6ZKsdP8eHybtZus9v/d5ue5dozoKsfZsYDzKQBEX3tZcGjh+boYzUDEhW2w8k4FfirBeDe6W&#10;mFt/5Q/qDqlUEsIxRwNVSm2udSwqchhHviUW7eKDwyRrKLUNeJVw1+inLJtqhzVLQ4UtvVVUfB1+&#10;nIHZZNed4/75/VRML808Pb502+9gzMN9/7oAlahP/+a/650V/Gwi/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Vru3HAAAA3QAAAA8AAAAAAAAAAAAAAAAAmAIAAGRy&#10;cy9kb3ducmV2LnhtbFBLBQYAAAAABAAEAPUAAACMAwAAAAA=&#10;">
                  <v:textbox>
                    <w:txbxContent>
                      <w:p w14:paraId="62AB2DEF" w14:textId="48793C06" w:rsidR="007C6B36" w:rsidRDefault="007C6B36" w:rsidP="0098740D">
                        <w:pPr>
                          <w:jc w:val="center"/>
                          <w:rPr>
                            <w:sz w:val="18"/>
                          </w:rPr>
                        </w:pPr>
                        <w:r w:rsidRPr="005A715E">
                          <w:rPr>
                            <w:b/>
                            <w:sz w:val="18"/>
                          </w:rPr>
                          <w:t>Medical Device Server</w:t>
                        </w:r>
                      </w:p>
                    </w:txbxContent>
                  </v:textbox>
                </v:shape>
                <v:line id="Line 72" o:spid="_x0000_s1355" style="position:absolute;flip:x;visibility:visible;mso-wrap-style:square" from="23336,6256" to="26481,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PlP8UAAADdAAAADwAAAGRycy9kb3ducmV2LnhtbERPTWsCMRC9F/ofwhR6KTVrEbFbo4gg&#10;9OClKrv0Nt1MN8tuJmsSdfvvG0HwNo/3OfPlYDtxJh8axwrGowwEceV0w7WCw37zOgMRIrLGzjEp&#10;+KMAy8Xjwxxz7S78ReddrEUK4ZCjAhNjn0sZKkMWw8j1xIn7dd5iTNDXUnu8pHDbybcsm0qLDacG&#10;gz2tDVXt7mQVyNn25ehXP5O2aMvy3RRV0X9vlXp+GlYfICIN8S6+uT91mp9NxnD9Jp0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PlP8UAAADdAAAADwAAAAAAAAAA&#10;AAAAAAChAgAAZHJzL2Rvd25yZXYueG1sUEsFBgAAAAAEAAQA+QAAAJMDAAAAAA==&#10;"/>
                <w10:anchorlock/>
              </v:group>
            </w:pict>
          </mc:Fallback>
        </mc:AlternateContent>
      </w:r>
    </w:p>
    <w:p w14:paraId="785F0D91" w14:textId="77777777" w:rsidR="00031143" w:rsidRPr="00A75EE5" w:rsidRDefault="00031143" w:rsidP="0098740D">
      <w:pPr>
        <w:pStyle w:val="BodyText"/>
      </w:pPr>
    </w:p>
    <w:p w14:paraId="71985C59" w14:textId="6018F634" w:rsidR="00956ABB" w:rsidRPr="00A75EE5" w:rsidRDefault="00956ABB" w:rsidP="0098740D">
      <w:pPr>
        <w:pStyle w:val="FigureTitle"/>
      </w:pPr>
      <w:r w:rsidRPr="00A75EE5">
        <w:t>Figure 3.</w:t>
      </w:r>
      <w:r w:rsidR="00942224">
        <w:t>53</w:t>
      </w:r>
      <w:r w:rsidRPr="00A75EE5">
        <w:t>.2-1: Use Case Diagram</w:t>
      </w:r>
    </w:p>
    <w:p w14:paraId="2B98A3D0" w14:textId="38AA190F" w:rsidR="00956ABB" w:rsidRPr="00A75EE5" w:rsidRDefault="00956ABB" w:rsidP="0098740D">
      <w:pPr>
        <w:pStyle w:val="TableTitle"/>
      </w:pPr>
      <w:r w:rsidRPr="00A75EE5">
        <w:lastRenderedPageBreak/>
        <w:t>Table 3.</w:t>
      </w:r>
      <w:r w:rsidR="00942224">
        <w:t>53</w:t>
      </w:r>
      <w:r w:rsidRPr="00A75EE5">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956ABB" w:rsidRPr="00A75EE5" w14:paraId="0B4BF926" w14:textId="77777777" w:rsidTr="00956ABB">
        <w:tc>
          <w:tcPr>
            <w:tcW w:w="1008" w:type="dxa"/>
            <w:shd w:val="clear" w:color="auto" w:fill="auto"/>
          </w:tcPr>
          <w:p w14:paraId="19D1312A" w14:textId="77777777" w:rsidR="00956ABB" w:rsidRPr="00A75EE5" w:rsidRDefault="00956ABB" w:rsidP="00956ABB">
            <w:pPr>
              <w:rPr>
                <w:b/>
              </w:rPr>
            </w:pPr>
            <w:r w:rsidRPr="00A75EE5">
              <w:rPr>
                <w:b/>
              </w:rPr>
              <w:t>Actor:</w:t>
            </w:r>
          </w:p>
        </w:tc>
        <w:tc>
          <w:tcPr>
            <w:tcW w:w="8568" w:type="dxa"/>
            <w:shd w:val="clear" w:color="auto" w:fill="auto"/>
          </w:tcPr>
          <w:p w14:paraId="0957E07E" w14:textId="77777777" w:rsidR="00956ABB" w:rsidRPr="00A75EE5" w:rsidRDefault="004D02E9" w:rsidP="004D02E9">
            <w:r w:rsidRPr="00A75EE5">
              <w:t>Medical Device Reporter</w:t>
            </w:r>
          </w:p>
        </w:tc>
      </w:tr>
      <w:tr w:rsidR="00956ABB" w:rsidRPr="00A75EE5" w14:paraId="35835078" w14:textId="77777777" w:rsidTr="00956ABB">
        <w:tc>
          <w:tcPr>
            <w:tcW w:w="1008" w:type="dxa"/>
            <w:shd w:val="clear" w:color="auto" w:fill="auto"/>
          </w:tcPr>
          <w:p w14:paraId="7CA1E332" w14:textId="77777777" w:rsidR="00956ABB" w:rsidRPr="00A75EE5" w:rsidRDefault="00956ABB" w:rsidP="00956ABB">
            <w:pPr>
              <w:rPr>
                <w:b/>
              </w:rPr>
            </w:pPr>
            <w:r w:rsidRPr="00A75EE5">
              <w:rPr>
                <w:b/>
              </w:rPr>
              <w:t>Role:</w:t>
            </w:r>
          </w:p>
        </w:tc>
        <w:tc>
          <w:tcPr>
            <w:tcW w:w="8568" w:type="dxa"/>
            <w:shd w:val="clear" w:color="auto" w:fill="auto"/>
          </w:tcPr>
          <w:p w14:paraId="6995DE70" w14:textId="77777777" w:rsidR="00956ABB" w:rsidRPr="00A75EE5" w:rsidRDefault="00B51779" w:rsidP="00B51779">
            <w:r w:rsidRPr="00A75EE5">
              <w:t>Initiates the transaction to create/update a procedure record as end/completed.</w:t>
            </w:r>
          </w:p>
        </w:tc>
      </w:tr>
      <w:tr w:rsidR="00956ABB" w:rsidRPr="00A75EE5" w14:paraId="6B4553BA" w14:textId="77777777" w:rsidTr="00956ABB">
        <w:tc>
          <w:tcPr>
            <w:tcW w:w="1008" w:type="dxa"/>
            <w:shd w:val="clear" w:color="auto" w:fill="auto"/>
          </w:tcPr>
          <w:p w14:paraId="09B2E703" w14:textId="77777777" w:rsidR="00956ABB" w:rsidRPr="00A75EE5" w:rsidRDefault="00956ABB" w:rsidP="00956ABB">
            <w:pPr>
              <w:rPr>
                <w:b/>
              </w:rPr>
            </w:pPr>
            <w:r w:rsidRPr="00A75EE5">
              <w:rPr>
                <w:b/>
              </w:rPr>
              <w:t>Actor:</w:t>
            </w:r>
          </w:p>
        </w:tc>
        <w:tc>
          <w:tcPr>
            <w:tcW w:w="8568" w:type="dxa"/>
            <w:shd w:val="clear" w:color="auto" w:fill="auto"/>
          </w:tcPr>
          <w:p w14:paraId="2F550248" w14:textId="77777777" w:rsidR="00956ABB" w:rsidRPr="00A75EE5" w:rsidRDefault="00B51779" w:rsidP="00956ABB">
            <w:r w:rsidRPr="00A75EE5">
              <w:t xml:space="preserve">Medical Device Server </w:t>
            </w:r>
          </w:p>
        </w:tc>
      </w:tr>
      <w:tr w:rsidR="00956ABB" w:rsidRPr="00A75EE5" w14:paraId="49503DAC" w14:textId="77777777" w:rsidTr="00956ABB">
        <w:tc>
          <w:tcPr>
            <w:tcW w:w="1008" w:type="dxa"/>
            <w:shd w:val="clear" w:color="auto" w:fill="auto"/>
          </w:tcPr>
          <w:p w14:paraId="5DAA0306" w14:textId="77777777" w:rsidR="00956ABB" w:rsidRPr="00A75EE5" w:rsidRDefault="00956ABB" w:rsidP="00956ABB">
            <w:pPr>
              <w:rPr>
                <w:b/>
              </w:rPr>
            </w:pPr>
            <w:r w:rsidRPr="00A75EE5">
              <w:rPr>
                <w:b/>
              </w:rPr>
              <w:t>Role:</w:t>
            </w:r>
          </w:p>
        </w:tc>
        <w:tc>
          <w:tcPr>
            <w:tcW w:w="8568" w:type="dxa"/>
            <w:shd w:val="clear" w:color="auto" w:fill="auto"/>
          </w:tcPr>
          <w:p w14:paraId="5E42F224" w14:textId="77777777" w:rsidR="00956ABB" w:rsidRPr="00A75EE5" w:rsidRDefault="00B51779" w:rsidP="00B51779">
            <w:r w:rsidRPr="00A75EE5">
              <w:t>Receives, validates, and stores the information, if it’s valid. If the information is not valid the request is rejected. If the procedure record does not exist, a new record is added. If a procedure record exists, the record is updated.</w:t>
            </w:r>
          </w:p>
        </w:tc>
      </w:tr>
    </w:tbl>
    <w:p w14:paraId="265ACD39" w14:textId="77777777" w:rsidR="00956ABB" w:rsidRPr="00A75EE5" w:rsidRDefault="00956ABB" w:rsidP="0098740D">
      <w:pPr>
        <w:pStyle w:val="BodyText"/>
      </w:pPr>
    </w:p>
    <w:p w14:paraId="047FC01A" w14:textId="70902B10" w:rsidR="00956ABB" w:rsidRPr="00A75EE5" w:rsidRDefault="00956ABB" w:rsidP="0098740D">
      <w:pPr>
        <w:pStyle w:val="Heading3"/>
        <w:numPr>
          <w:ilvl w:val="0"/>
          <w:numId w:val="0"/>
        </w:numPr>
        <w:rPr>
          <w:noProof w:val="0"/>
        </w:rPr>
      </w:pPr>
      <w:bookmarkStart w:id="193" w:name="_Toc492638957"/>
      <w:r w:rsidRPr="00A75EE5">
        <w:rPr>
          <w:noProof w:val="0"/>
        </w:rPr>
        <w:t>3.</w:t>
      </w:r>
      <w:r w:rsidR="00942224">
        <w:rPr>
          <w:noProof w:val="0"/>
        </w:rPr>
        <w:t>53</w:t>
      </w:r>
      <w:r w:rsidRPr="00A75EE5">
        <w:rPr>
          <w:noProof w:val="0"/>
        </w:rPr>
        <w:t>.3 Referenced Standards</w:t>
      </w:r>
      <w:bookmarkEnd w:id="193"/>
    </w:p>
    <w:p w14:paraId="33F9685B" w14:textId="19F3F4AB" w:rsidR="00956ABB" w:rsidRPr="00A75EE5" w:rsidRDefault="00B51779" w:rsidP="00B84D77">
      <w:pPr>
        <w:pStyle w:val="BodyText"/>
      </w:pPr>
      <w:r w:rsidRPr="00A75EE5">
        <w:t>This transaction us</w:t>
      </w:r>
      <w:r w:rsidR="00B84D77" w:rsidRPr="00A75EE5">
        <w:t xml:space="preserve">es HL7 FHIR </w:t>
      </w:r>
      <w:r w:rsidR="006C3748" w:rsidRPr="00A75EE5">
        <w:t>Standard for Trial Use Release 3 (STU3)</w:t>
      </w:r>
      <w:r w:rsidR="00B84D77" w:rsidRPr="00A75EE5">
        <w:t xml:space="preserve"> P</w:t>
      </w:r>
      <w:r w:rsidRPr="00A75EE5">
        <w:t xml:space="preserve">rocedure Resource, SNOMED-CT, ICD-10, and CPT-4 procedure codes. </w:t>
      </w:r>
    </w:p>
    <w:p w14:paraId="02254CC5" w14:textId="65D1041D" w:rsidR="00914AA7" w:rsidRPr="00A75EE5" w:rsidRDefault="00956ABB" w:rsidP="0098740D">
      <w:pPr>
        <w:pStyle w:val="Heading3"/>
        <w:numPr>
          <w:ilvl w:val="0"/>
          <w:numId w:val="0"/>
        </w:numPr>
        <w:rPr>
          <w:noProof w:val="0"/>
        </w:rPr>
      </w:pPr>
      <w:bookmarkStart w:id="194" w:name="_Toc492638958"/>
      <w:r w:rsidRPr="00A75EE5">
        <w:rPr>
          <w:noProof w:val="0"/>
        </w:rPr>
        <w:t>3.</w:t>
      </w:r>
      <w:r w:rsidR="00942224">
        <w:rPr>
          <w:noProof w:val="0"/>
        </w:rPr>
        <w:t>53</w:t>
      </w:r>
      <w:r w:rsidRPr="00A75EE5">
        <w:rPr>
          <w:noProof w:val="0"/>
        </w:rPr>
        <w:t>.4 Interaction Diagram</w:t>
      </w:r>
      <w:bookmarkEnd w:id="194"/>
    </w:p>
    <w:p w14:paraId="6BFECFA5" w14:textId="1E97BDC1" w:rsidR="00914AA7" w:rsidRPr="00A75EE5" w:rsidRDefault="00914AA7" w:rsidP="0098740D">
      <w:pPr>
        <w:pStyle w:val="BodyText"/>
      </w:pPr>
      <w:r w:rsidRPr="00A75EE5">
        <w:t>The following is a detailed description of the actors and transactions initiated. This transaction creates a new data set (e.g., FHIR Resource) using a synchronous call (e.g., REST</w:t>
      </w:r>
      <w:r w:rsidR="008F5EE8">
        <w:t>ful</w:t>
      </w:r>
      <w:r w:rsidRPr="00A75EE5">
        <w:t xml:space="preserve"> service). </w:t>
      </w:r>
    </w:p>
    <w:p w14:paraId="2970E1FC" w14:textId="77777777" w:rsidR="00914AA7" w:rsidRPr="00A75EE5" w:rsidRDefault="00914AA7" w:rsidP="0098740D">
      <w:pPr>
        <w:pStyle w:val="BodyText"/>
      </w:pPr>
    </w:p>
    <w:p w14:paraId="6A9A4075" w14:textId="23546E82" w:rsidR="00914AA7" w:rsidRPr="00A75EE5" w:rsidRDefault="00FB4B9D" w:rsidP="0098740D">
      <w:pPr>
        <w:pStyle w:val="BodyText"/>
      </w:pPr>
      <w:r w:rsidRPr="00A75EE5">
        <w:rPr>
          <w:noProof/>
        </w:rPr>
        <w:lastRenderedPageBreak/>
        <mc:AlternateContent>
          <mc:Choice Requires="wpc">
            <w:drawing>
              <wp:inline distT="0" distB="0" distL="0" distR="0" wp14:anchorId="79EE6C72" wp14:editId="7D899CE1">
                <wp:extent cx="5943600" cy="4498975"/>
                <wp:effectExtent l="0" t="3810" r="0" b="2540"/>
                <wp:docPr id="1387" name="Canvas 1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 name="Text Box 75"/>
                        <wps:cNvSpPr txBox="1">
                          <a:spLocks noChangeArrowheads="1"/>
                        </wps:cNvSpPr>
                        <wps:spPr bwMode="auto">
                          <a:xfrm>
                            <a:off x="1249000" y="300898"/>
                            <a:ext cx="1159500" cy="534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B2CA2" w14:textId="77777777" w:rsidR="007C6B36" w:rsidRPr="00BC1D7A" w:rsidRDefault="007C6B36" w:rsidP="00914AA7">
                              <w:pPr>
                                <w:jc w:val="center"/>
                                <w:rPr>
                                  <w:b/>
                                  <w:sz w:val="22"/>
                                  <w:szCs w:val="22"/>
                                </w:rPr>
                              </w:pPr>
                              <w:r w:rsidRPr="00BC1D7A">
                                <w:rPr>
                                  <w:b/>
                                  <w:sz w:val="22"/>
                                  <w:szCs w:val="22"/>
                                </w:rPr>
                                <w:t>Medical Device Reporter</w:t>
                              </w:r>
                            </w:p>
                          </w:txbxContent>
                        </wps:txbx>
                        <wps:bodyPr rot="0" vert="horz" wrap="square" lIns="91440" tIns="45720" rIns="91440" bIns="45720" anchor="t" anchorCtr="0" upright="1">
                          <a:noAutofit/>
                        </wps:bodyPr>
                      </wps:wsp>
                      <wps:wsp>
                        <wps:cNvPr id="41" name="Line 76"/>
                        <wps:cNvCnPr>
                          <a:cxnSpLocks noChangeShapeType="1"/>
                        </wps:cNvCnPr>
                        <wps:spPr bwMode="auto">
                          <a:xfrm flipH="1">
                            <a:off x="1880800" y="761296"/>
                            <a:ext cx="0" cy="347468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 name="Text Box 77"/>
                        <wps:cNvSpPr txBox="1">
                          <a:spLocks noChangeArrowheads="1"/>
                        </wps:cNvSpPr>
                        <wps:spPr bwMode="auto">
                          <a:xfrm>
                            <a:off x="2169100" y="1151194"/>
                            <a:ext cx="1851000" cy="360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07245" w14:textId="145F3627" w:rsidR="007C6B36" w:rsidRPr="00960410" w:rsidRDefault="007C6B36" w:rsidP="00914AA7">
                              <w:pPr>
                                <w:rPr>
                                  <w:sz w:val="16"/>
                                  <w:szCs w:val="16"/>
                                </w:rPr>
                              </w:pPr>
                              <w:r w:rsidRPr="00960410">
                                <w:rPr>
                                  <w:sz w:val="16"/>
                                  <w:szCs w:val="16"/>
                                </w:rPr>
                                <w:t xml:space="preserve">Complete </w:t>
                              </w:r>
                              <w:r>
                                <w:rPr>
                                  <w:sz w:val="16"/>
                                  <w:szCs w:val="16"/>
                                </w:rPr>
                                <w:t xml:space="preserve">Point-of-Care Device </w:t>
                              </w:r>
                              <w:r w:rsidRPr="00960410">
                                <w:rPr>
                                  <w:sz w:val="16"/>
                                  <w:szCs w:val="16"/>
                                </w:rPr>
                                <w:t>Procedure (Procedure, Device, Patient</w:t>
                              </w:r>
                              <w:r>
                                <w:rPr>
                                  <w:sz w:val="16"/>
                                  <w:szCs w:val="16"/>
                                </w:rPr>
                                <w:t xml:space="preserve"> [PCC-53])</w:t>
                              </w:r>
                            </w:p>
                          </w:txbxContent>
                        </wps:txbx>
                        <wps:bodyPr rot="0" vert="horz" wrap="square" lIns="0" tIns="0" rIns="0" bIns="0" anchor="t" anchorCtr="0" upright="1">
                          <a:noAutofit/>
                        </wps:bodyPr>
                      </wps:wsp>
                      <wps:wsp>
                        <wps:cNvPr id="43" name="Line 78"/>
                        <wps:cNvCnPr>
                          <a:cxnSpLocks noChangeShapeType="1"/>
                        </wps:cNvCnPr>
                        <wps:spPr bwMode="auto">
                          <a:xfrm>
                            <a:off x="4089400" y="826095"/>
                            <a:ext cx="0" cy="340988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 name="Rectangle 79"/>
                        <wps:cNvSpPr>
                          <a:spLocks noChangeArrowheads="1"/>
                        </wps:cNvSpPr>
                        <wps:spPr bwMode="auto">
                          <a:xfrm>
                            <a:off x="1808400" y="919395"/>
                            <a:ext cx="149900" cy="151199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Rectangle 80"/>
                        <wps:cNvSpPr>
                          <a:spLocks noChangeArrowheads="1"/>
                        </wps:cNvSpPr>
                        <wps:spPr bwMode="auto">
                          <a:xfrm>
                            <a:off x="4006800" y="1471892"/>
                            <a:ext cx="154900" cy="55239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 name="Line 81"/>
                        <wps:cNvCnPr>
                          <a:cxnSpLocks noChangeShapeType="1"/>
                        </wps:cNvCnPr>
                        <wps:spPr bwMode="auto">
                          <a:xfrm>
                            <a:off x="1978000" y="1471892"/>
                            <a:ext cx="20078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Text Box 82"/>
                        <wps:cNvSpPr txBox="1">
                          <a:spLocks noChangeArrowheads="1"/>
                        </wps:cNvSpPr>
                        <wps:spPr bwMode="auto">
                          <a:xfrm>
                            <a:off x="3586400" y="291398"/>
                            <a:ext cx="1057900" cy="534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BEEA8B" w14:textId="77777777" w:rsidR="007C6B36" w:rsidRPr="00BC1D7A" w:rsidRDefault="007C6B36" w:rsidP="00914AA7">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48" name="Line 83"/>
                        <wps:cNvCnPr>
                          <a:cxnSpLocks noChangeShapeType="1"/>
                        </wps:cNvCnPr>
                        <wps:spPr bwMode="auto">
                          <a:xfrm flipH="1">
                            <a:off x="1978000" y="2023689"/>
                            <a:ext cx="20078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9" name="Text Box 84"/>
                        <wps:cNvSpPr txBox="1">
                          <a:spLocks noChangeArrowheads="1"/>
                        </wps:cNvSpPr>
                        <wps:spPr bwMode="auto">
                          <a:xfrm>
                            <a:off x="2082100" y="1789990"/>
                            <a:ext cx="1882200" cy="234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A3A20" w14:textId="77777777" w:rsidR="007C6B36" w:rsidRPr="007C1AAC" w:rsidRDefault="007C6B36" w:rsidP="00914AA7">
                              <w:pPr>
                                <w:rPr>
                                  <w:sz w:val="22"/>
                                  <w:szCs w:val="22"/>
                                </w:rPr>
                              </w:pPr>
                              <w:r>
                                <w:rPr>
                                  <w:sz w:val="16"/>
                                  <w:szCs w:val="16"/>
                                </w:rPr>
                                <w:t>HTTP status error code = 400 bad request ( )</w:t>
                              </w:r>
                            </w:p>
                          </w:txbxContent>
                        </wps:txbx>
                        <wps:bodyPr rot="0" vert="horz" wrap="square" lIns="0" tIns="0" rIns="0" bIns="0" anchor="t" anchorCtr="0" upright="1">
                          <a:noAutofit/>
                        </wps:bodyPr>
                      </wps:wsp>
                      <wpg:wgp>
                        <wpg:cNvPr id="50" name="Group 85"/>
                        <wpg:cNvGrpSpPr>
                          <a:grpSpLocks/>
                        </wpg:cNvGrpSpPr>
                        <wpg:grpSpPr bwMode="auto">
                          <a:xfrm>
                            <a:off x="1958300" y="989894"/>
                            <a:ext cx="247600" cy="161299"/>
                            <a:chOff x="5175" y="7275"/>
                            <a:chExt cx="480" cy="405"/>
                          </a:xfrm>
                        </wpg:grpSpPr>
                        <wps:wsp>
                          <wps:cNvPr id="51" name="Line 86"/>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 name="Line 87"/>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88"/>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4" name="Text Box 89"/>
                        <wps:cNvSpPr txBox="1">
                          <a:spLocks noChangeArrowheads="1"/>
                        </wps:cNvSpPr>
                        <wps:spPr bwMode="auto">
                          <a:xfrm>
                            <a:off x="2269400" y="826095"/>
                            <a:ext cx="1317000" cy="325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03BC5" w14:textId="77777777" w:rsidR="007C6B36" w:rsidRPr="001715F6" w:rsidRDefault="007C6B36" w:rsidP="00914AA7">
                              <w:pPr>
                                <w:rPr>
                                  <w:sz w:val="16"/>
                                  <w:szCs w:val="16"/>
                                </w:rPr>
                              </w:pPr>
                              <w:r>
                                <w:rPr>
                                  <w:sz w:val="16"/>
                                  <w:szCs w:val="16"/>
                                </w:rPr>
                                <w:t>Send End</w:t>
                              </w:r>
                              <w:r w:rsidRPr="001715F6">
                                <w:rPr>
                                  <w:sz w:val="16"/>
                                  <w:szCs w:val="16"/>
                                </w:rPr>
                                <w:t xml:space="preserve"> </w:t>
                              </w:r>
                              <w:r>
                                <w:rPr>
                                  <w:sz w:val="16"/>
                                  <w:szCs w:val="16"/>
                                </w:rPr>
                                <w:t xml:space="preserve">Procedure  </w:t>
                              </w:r>
                              <w:r w:rsidRPr="001715F6">
                                <w:rPr>
                                  <w:sz w:val="16"/>
                                  <w:szCs w:val="16"/>
                                </w:rPr>
                                <w:t xml:space="preserve"> (</w:t>
                              </w:r>
                              <w:r>
                                <w:rPr>
                                  <w:sz w:val="16"/>
                                  <w:szCs w:val="16"/>
                                </w:rPr>
                                <w:t xml:space="preserve">Procedure, </w:t>
                              </w:r>
                              <w:r w:rsidRPr="001715F6">
                                <w:rPr>
                                  <w:sz w:val="16"/>
                                  <w:szCs w:val="16"/>
                                </w:rPr>
                                <w:t>Device, Patient)</w:t>
                              </w:r>
                            </w:p>
                            <w:p w14:paraId="7DD1BA2C" w14:textId="77777777" w:rsidR="007C6B36" w:rsidRPr="007C1AAC" w:rsidRDefault="007C6B36" w:rsidP="00914AA7">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55" name="Text Box 90"/>
                        <wps:cNvSpPr txBox="1">
                          <a:spLocks noChangeArrowheads="1"/>
                        </wps:cNvSpPr>
                        <wps:spPr bwMode="auto">
                          <a:xfrm>
                            <a:off x="2205900" y="2076388"/>
                            <a:ext cx="593800" cy="278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6B60D" w14:textId="77777777" w:rsidR="007C6B36" w:rsidRPr="00D753E0" w:rsidRDefault="007C6B36" w:rsidP="00914AA7">
                              <w:pPr>
                                <w:rPr>
                                  <w:sz w:val="16"/>
                                  <w:szCs w:val="16"/>
                                </w:rPr>
                              </w:pPr>
                              <w:r>
                                <w:rPr>
                                  <w:sz w:val="16"/>
                                  <w:szCs w:val="16"/>
                                </w:rPr>
                                <w:t>Correct Error</w:t>
                              </w:r>
                            </w:p>
                            <w:p w14:paraId="39C2ECF6" w14:textId="77777777" w:rsidR="007C6B36" w:rsidRDefault="007C6B36" w:rsidP="00914AA7"/>
                            <w:p w14:paraId="060963DA" w14:textId="77777777" w:rsidR="007C6B36" w:rsidRPr="007C1AAC" w:rsidRDefault="007C6B36" w:rsidP="00914AA7">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56" name="Text Box 91"/>
                        <wps:cNvSpPr txBox="1">
                          <a:spLocks noChangeArrowheads="1"/>
                        </wps:cNvSpPr>
                        <wps:spPr bwMode="auto">
                          <a:xfrm>
                            <a:off x="4431000" y="1471892"/>
                            <a:ext cx="1026800" cy="318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656E7" w14:textId="77777777" w:rsidR="007C6B36" w:rsidRPr="007C1AAC" w:rsidRDefault="007C6B36" w:rsidP="00914AA7">
                              <w:pPr>
                                <w:rPr>
                                  <w:sz w:val="22"/>
                                  <w:szCs w:val="22"/>
                                </w:rPr>
                              </w:pPr>
                              <w:r>
                                <w:rPr>
                                  <w:sz w:val="16"/>
                                  <w:szCs w:val="16"/>
                                </w:rPr>
                                <w:t xml:space="preserve">Validate </w:t>
                              </w:r>
                              <w:r w:rsidRPr="001715F6">
                                <w:rPr>
                                  <w:sz w:val="16"/>
                                  <w:szCs w:val="16"/>
                                </w:rPr>
                                <w:t>(</w:t>
                              </w:r>
                              <w:r>
                                <w:rPr>
                                  <w:sz w:val="16"/>
                                  <w:szCs w:val="16"/>
                                </w:rPr>
                                <w:t xml:space="preserve">Procedure, </w:t>
                              </w:r>
                              <w:r w:rsidRPr="001715F6">
                                <w:rPr>
                                  <w:sz w:val="16"/>
                                  <w:szCs w:val="16"/>
                                </w:rPr>
                                <w:t>Device, Patient)</w:t>
                              </w:r>
                            </w:p>
                          </w:txbxContent>
                        </wps:txbx>
                        <wps:bodyPr rot="0" vert="horz" wrap="square" lIns="0" tIns="0" rIns="0" bIns="0" anchor="t" anchorCtr="0" upright="1">
                          <a:noAutofit/>
                        </wps:bodyPr>
                      </wps:wsp>
                      <wpg:wgp>
                        <wpg:cNvPr id="57" name="Group 92"/>
                        <wpg:cNvGrpSpPr>
                          <a:grpSpLocks/>
                        </wpg:cNvGrpSpPr>
                        <wpg:grpSpPr bwMode="auto">
                          <a:xfrm>
                            <a:off x="4161700" y="1565191"/>
                            <a:ext cx="216600" cy="172099"/>
                            <a:chOff x="5175" y="7275"/>
                            <a:chExt cx="480" cy="405"/>
                          </a:xfrm>
                        </wpg:grpSpPr>
                        <wps:wsp>
                          <wps:cNvPr id="58"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9"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1" name="Group 96"/>
                        <wpg:cNvGrpSpPr>
                          <a:grpSpLocks/>
                        </wpg:cNvGrpSpPr>
                        <wpg:grpSpPr bwMode="auto">
                          <a:xfrm>
                            <a:off x="1960800" y="2166588"/>
                            <a:ext cx="216600" cy="132699"/>
                            <a:chOff x="5175" y="7275"/>
                            <a:chExt cx="480" cy="405"/>
                          </a:xfrm>
                        </wpg:grpSpPr>
                        <wps:wsp>
                          <wps:cNvPr id="62" name="Line 9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3" name="Line 9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4" name="Line 9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025" name="Line 104"/>
                        <wps:cNvCnPr>
                          <a:cxnSpLocks noChangeShapeType="1"/>
                        </wps:cNvCnPr>
                        <wps:spPr bwMode="auto">
                          <a:xfrm>
                            <a:off x="1958300" y="2934284"/>
                            <a:ext cx="206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Rectangle 106"/>
                        <wps:cNvSpPr>
                          <a:spLocks noChangeArrowheads="1"/>
                        </wps:cNvSpPr>
                        <wps:spPr bwMode="auto">
                          <a:xfrm>
                            <a:off x="1805900" y="2934284"/>
                            <a:ext cx="157500" cy="10197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27" name="Text Box 108"/>
                        <wps:cNvSpPr txBox="1">
                          <a:spLocks noChangeArrowheads="1"/>
                        </wps:cNvSpPr>
                        <wps:spPr bwMode="auto">
                          <a:xfrm>
                            <a:off x="4431000" y="2934284"/>
                            <a:ext cx="1081400" cy="231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3954" w14:textId="77777777" w:rsidR="007C6B36" w:rsidRPr="001E7B81" w:rsidRDefault="007C6B36" w:rsidP="00914AA7">
                              <w:pPr>
                                <w:rPr>
                                  <w:sz w:val="16"/>
                                  <w:szCs w:val="16"/>
                                </w:rPr>
                              </w:pPr>
                              <w:r>
                                <w:rPr>
                                  <w:sz w:val="16"/>
                                  <w:szCs w:val="16"/>
                                </w:rPr>
                                <w:t>Validate (Device, Patient)</w:t>
                              </w:r>
                            </w:p>
                            <w:p w14:paraId="2DD8F541" w14:textId="77777777" w:rsidR="007C6B36" w:rsidRPr="007C1AAC" w:rsidRDefault="007C6B36" w:rsidP="00914AA7">
                              <w:pPr>
                                <w:rPr>
                                  <w:sz w:val="22"/>
                                  <w:szCs w:val="22"/>
                                </w:rPr>
                              </w:pPr>
                              <w:r>
                                <w:rPr>
                                  <w:sz w:val="22"/>
                                  <w:szCs w:val="22"/>
                                </w:rPr>
                                <w:t xml:space="preserve">Message </w:t>
                              </w:r>
                              <w:r w:rsidRPr="007C1AAC">
                                <w:rPr>
                                  <w:sz w:val="22"/>
                                  <w:szCs w:val="22"/>
                                </w:rPr>
                                <w:t>2</w:t>
                              </w:r>
                            </w:p>
                          </w:txbxContent>
                        </wps:txbx>
                        <wps:bodyPr rot="0" vert="horz" wrap="square" lIns="0" tIns="0" rIns="0" bIns="0" anchor="t" anchorCtr="0" upright="1">
                          <a:noAutofit/>
                        </wps:bodyPr>
                      </wps:wsp>
                      <wps:wsp>
                        <wps:cNvPr id="1028" name="Text Box 109"/>
                        <wps:cNvSpPr txBox="1">
                          <a:spLocks noChangeArrowheads="1"/>
                        </wps:cNvSpPr>
                        <wps:spPr bwMode="auto">
                          <a:xfrm>
                            <a:off x="2317100" y="3689879"/>
                            <a:ext cx="1426200" cy="264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68285" w14:textId="77777777" w:rsidR="007C6B36" w:rsidRPr="001E7B81" w:rsidRDefault="007C6B36" w:rsidP="00914AA7">
                              <w:pPr>
                                <w:rPr>
                                  <w:sz w:val="16"/>
                                  <w:szCs w:val="16"/>
                                </w:rPr>
                              </w:pPr>
                              <w:r>
                                <w:rPr>
                                  <w:sz w:val="16"/>
                                  <w:szCs w:val="16"/>
                                </w:rPr>
                                <w:t>HTTP Status Code = 200 OK ( )</w:t>
                              </w:r>
                            </w:p>
                          </w:txbxContent>
                        </wps:txbx>
                        <wps:bodyPr rot="0" vert="horz" wrap="square" lIns="0" tIns="0" rIns="0" bIns="0" anchor="t" anchorCtr="0" upright="1">
                          <a:noAutofit/>
                        </wps:bodyPr>
                      </wps:wsp>
                      <wps:wsp>
                        <wps:cNvPr id="1029" name="Rectangle 111"/>
                        <wps:cNvSpPr>
                          <a:spLocks noChangeArrowheads="1"/>
                        </wps:cNvSpPr>
                        <wps:spPr bwMode="auto">
                          <a:xfrm>
                            <a:off x="4020100" y="2934284"/>
                            <a:ext cx="155000" cy="10197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30" name="Text Box 113"/>
                        <wps:cNvSpPr txBox="1">
                          <a:spLocks noChangeArrowheads="1"/>
                        </wps:cNvSpPr>
                        <wps:spPr bwMode="auto">
                          <a:xfrm>
                            <a:off x="2082100" y="2597686"/>
                            <a:ext cx="1804100" cy="336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A2FF8" w14:textId="6971652F" w:rsidR="007C6B36" w:rsidRPr="00960410" w:rsidRDefault="007C6B36" w:rsidP="00914AA7">
                              <w:pPr>
                                <w:rPr>
                                  <w:sz w:val="16"/>
                                  <w:szCs w:val="16"/>
                                </w:rPr>
                              </w:pPr>
                              <w:r w:rsidRPr="00960410">
                                <w:rPr>
                                  <w:sz w:val="16"/>
                                  <w:szCs w:val="16"/>
                                </w:rPr>
                                <w:t xml:space="preserve">Complete </w:t>
                              </w:r>
                              <w:r>
                                <w:rPr>
                                  <w:sz w:val="16"/>
                                  <w:szCs w:val="16"/>
                                </w:rPr>
                                <w:t xml:space="preserve">Point-of-Care Device </w:t>
                              </w:r>
                              <w:r w:rsidRPr="00960410">
                                <w:rPr>
                                  <w:sz w:val="16"/>
                                  <w:szCs w:val="16"/>
                                </w:rPr>
                                <w:t>Procedure (Procedure, Device, Patient</w:t>
                              </w:r>
                              <w:r>
                                <w:rPr>
                                  <w:sz w:val="16"/>
                                  <w:szCs w:val="16"/>
                                </w:rPr>
                                <w:t xml:space="preserve"> [PCC-53])</w:t>
                              </w:r>
                            </w:p>
                          </w:txbxContent>
                        </wps:txbx>
                        <wps:bodyPr rot="0" vert="horz" wrap="square" lIns="0" tIns="0" rIns="0" bIns="0" anchor="t" anchorCtr="0" upright="1">
                          <a:noAutofit/>
                        </wps:bodyPr>
                      </wps:wsp>
                      <wps:wsp>
                        <wps:cNvPr id="1031" name="Line 123"/>
                        <wps:cNvCnPr>
                          <a:cxnSpLocks noChangeShapeType="1"/>
                        </wps:cNvCnPr>
                        <wps:spPr bwMode="auto">
                          <a:xfrm flipH="1">
                            <a:off x="1958300" y="3945178"/>
                            <a:ext cx="2061800"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wpg:cNvPr id="1032" name="Group 92"/>
                        <wpg:cNvGrpSpPr>
                          <a:grpSpLocks/>
                        </wpg:cNvGrpSpPr>
                        <wpg:grpSpPr bwMode="auto">
                          <a:xfrm>
                            <a:off x="4161700" y="2993283"/>
                            <a:ext cx="216600" cy="172099"/>
                            <a:chOff x="5175" y="7275"/>
                            <a:chExt cx="480" cy="405"/>
                          </a:xfrm>
                        </wpg:grpSpPr>
                        <wps:wsp>
                          <wps:cNvPr id="1033" name="Line 93"/>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34" name="Line 94"/>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5" name="Line 95"/>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79EE6C72" id="Canvas 112" o:spid="_x0000_s1356" editas="canvas" style="width:468pt;height:354.25pt;mso-position-horizontal-relative:char;mso-position-vertical-relative:line" coordsize="59436,4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">
                <v:shape id="_x0000_s1357" type="#_x0000_t75" style="position:absolute;width:59436;height:44989;visibility:visible;mso-wrap-style:square">
                  <v:fill o:detectmouseclick="t"/>
                  <v:path o:connecttype="none"/>
                </v:shape>
                <v:shape id="Text Box 75" o:spid="_x0000_s1358" type="#_x0000_t202" style="position:absolute;left:12490;top:3008;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14:paraId="255B2CA2" w14:textId="77777777" w:rsidR="007C6B36" w:rsidRPr="00BC1D7A" w:rsidRDefault="007C6B36" w:rsidP="00914AA7">
                        <w:pPr>
                          <w:jc w:val="center"/>
                          <w:rPr>
                            <w:b/>
                            <w:sz w:val="22"/>
                            <w:szCs w:val="22"/>
                          </w:rPr>
                        </w:pPr>
                        <w:r w:rsidRPr="00BC1D7A">
                          <w:rPr>
                            <w:b/>
                            <w:sz w:val="22"/>
                            <w:szCs w:val="22"/>
                          </w:rPr>
                          <w:t>Medical Device Reporter</w:t>
                        </w:r>
                      </w:p>
                    </w:txbxContent>
                  </v:textbox>
                </v:shape>
                <v:line id="Line 76" o:spid="_x0000_s1359" style="position:absolute;flip:x;visibility:visible;mso-wrap-style:square" from="18808,7612" to="18808,4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j5XsMAAADbAAAADwAAAGRycy9kb3ducmV2LnhtbESPQWvCQBSE7wX/w/KE3uomYovEbIKI&#10;lVJ6adT7S/a5CWbfhuxW03/fLRR6HGbmGyYvJ9uLG42+c6wgXSQgiBunOzYKTsfXpzUIH5A19o5J&#10;wTd5KIvZQ46Zdnf+pFsVjIgQ9hkqaEMYMil905JFv3ADcfQubrQYohyN1CPeI9z2cpkkL9Jix3Gh&#10;xYF2LTXX6ssqqPfbs3mvz3u75A99MM9VzbJS6nE+bTcgAk3hP/zXftMKVin8fok/QB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Y+V7DAAAA2wAAAA8AAAAAAAAAAAAA&#10;AAAAoQIAAGRycy9kb3ducmV2LnhtbFBLBQYAAAAABAAEAPkAAACRAwAAAAA=&#10;">
                  <v:stroke dashstyle="dash"/>
                </v:line>
                <v:shape id="Text Box 77" o:spid="_x0000_s1360" type="#_x0000_t202" style="position:absolute;left:21691;top:11511;width:18510;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14:paraId="6E707245" w14:textId="145F3627" w:rsidR="007C6B36" w:rsidRPr="00960410" w:rsidRDefault="007C6B36" w:rsidP="00914AA7">
                        <w:pPr>
                          <w:rPr>
                            <w:sz w:val="16"/>
                            <w:szCs w:val="16"/>
                          </w:rPr>
                        </w:pPr>
                        <w:r w:rsidRPr="00960410">
                          <w:rPr>
                            <w:sz w:val="16"/>
                            <w:szCs w:val="16"/>
                          </w:rPr>
                          <w:t xml:space="preserve">Complete </w:t>
                        </w:r>
                        <w:r>
                          <w:rPr>
                            <w:sz w:val="16"/>
                            <w:szCs w:val="16"/>
                          </w:rPr>
                          <w:t xml:space="preserve">Point-of-Care Device </w:t>
                        </w:r>
                        <w:r w:rsidRPr="00960410">
                          <w:rPr>
                            <w:sz w:val="16"/>
                            <w:szCs w:val="16"/>
                          </w:rPr>
                          <w:t>Procedure (Procedure, Device, Patient</w:t>
                        </w:r>
                        <w:r>
                          <w:rPr>
                            <w:sz w:val="16"/>
                            <w:szCs w:val="16"/>
                          </w:rPr>
                          <w:t xml:space="preserve"> [PCC-53])</w:t>
                        </w:r>
                      </w:p>
                    </w:txbxContent>
                  </v:textbox>
                </v:shape>
                <v:line id="Line 78" o:spid="_x0000_s1361" style="position:absolute;visibility:visible;mso-wrap-style:square" from="40894,8260" to="40894,4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41s8QAAADbAAAADwAAAGRycy9kb3ducmV2LnhtbESPS2sCMRSF90L/Q7iF7mqmrYgdJ0op&#10;CC584FhcXyZ3HnVyMybpOP33jVBweTiPj5MtB9OKnpxvLCt4GScgiAurG64UfB1XzzMQPiBrbC2T&#10;gl/ysFw8jDJMtb3ygfo8VCKOsE9RQR1Cl0rpi5oM+rHtiKNXWmcwROkqqR1e47hp5WuSTKXBhiOh&#10;xo4+ayrO+Y+J3KLauMvp+zysy+1mdeH+fXfcK/X0OHzMQQQawj38315rBZM3uH2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jWzxAAAANsAAAAPAAAAAAAAAAAA&#10;AAAAAKECAABkcnMvZG93bnJldi54bWxQSwUGAAAAAAQABAD5AAAAkgMAAAAA&#10;">
                  <v:stroke dashstyle="dash"/>
                </v:line>
                <v:rect id="Rectangle 79" o:spid="_x0000_s1362" style="position:absolute;left:18084;top:9193;width:1499;height:15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rect id="Rectangle 80" o:spid="_x0000_s1363" style="position:absolute;left:40068;top:14718;width:154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line id="Line 81" o:spid="_x0000_s1364" style="position:absolute;visibility:visible;mso-wrap-style:square" from="19780,14718" to="39858,14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shape id="Text Box 82" o:spid="_x0000_s1365" type="#_x0000_t202" style="position:absolute;left:35864;top:2913;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14:paraId="2EBEEA8B" w14:textId="77777777" w:rsidR="007C6B36" w:rsidRPr="00BC1D7A" w:rsidRDefault="007C6B36" w:rsidP="00914AA7">
                        <w:pPr>
                          <w:jc w:val="center"/>
                          <w:rPr>
                            <w:b/>
                            <w:sz w:val="22"/>
                            <w:szCs w:val="22"/>
                          </w:rPr>
                        </w:pPr>
                        <w:r w:rsidRPr="00BC1D7A">
                          <w:rPr>
                            <w:b/>
                            <w:sz w:val="22"/>
                            <w:szCs w:val="22"/>
                          </w:rPr>
                          <w:t>Medical Device Server</w:t>
                        </w:r>
                      </w:p>
                    </w:txbxContent>
                  </v:textbox>
                </v:shape>
                <v:line id="Line 83" o:spid="_x0000_s1366" style="position:absolute;flip:x;visibility:visible;mso-wrap-style:square" from="19780,20236" to="39858,20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kNusMAAADbAAAADwAAAGRycy9kb3ducmV2LnhtbESPwWrCQBCG7wXfYRnBW90oVkrqKiII&#10;HsRi7KHHITsmabOzIbvR9e07h4LH4Z//m29Wm+RadaM+NJ4NzKYZKOLS24YrA1+X/es7qBCRLbae&#10;ycCDAmzWo5cV5tbf+Uy3IlZKIBxyNFDH2OVah7Imh2HqO2LJrr53GGXsK217vAvctXqeZUvtsGG5&#10;UGNHu5rK32JwovE2tJc0G45z/E7V2Z+K6+fPw5jJOG0/QEVK8bn83z5YAwuRlV8EAHr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pDbrDAAAA2wAAAA8AAAAAAAAAAAAA&#10;AAAAoQIAAGRycy9kb3ducmV2LnhtbFBLBQYAAAAABAAEAPkAAACRAwAAAAA=&#10;">
                  <v:stroke dashstyle="dash" endarrow="block"/>
                </v:line>
                <v:shape id="Text Box 84" o:spid="_x0000_s1367" type="#_x0000_t202" style="position:absolute;left:20821;top:17899;width:18822;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30FA3A20" w14:textId="77777777" w:rsidR="007C6B36" w:rsidRPr="007C1AAC" w:rsidRDefault="007C6B36" w:rsidP="00914AA7">
                        <w:pPr>
                          <w:rPr>
                            <w:sz w:val="22"/>
                            <w:szCs w:val="22"/>
                          </w:rPr>
                        </w:pPr>
                        <w:r>
                          <w:rPr>
                            <w:sz w:val="16"/>
                            <w:szCs w:val="16"/>
                          </w:rPr>
                          <w:t>HTTP status error code = 400 bad request ( )</w:t>
                        </w:r>
                      </w:p>
                    </w:txbxContent>
                  </v:textbox>
                </v:shape>
                <v:group id="Group 85" o:spid="_x0000_s1368" style="position:absolute;left:19583;top:9898;width:2476;height:1613"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line id="Line 86" o:spid="_x0000_s1369"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MjsUAAADbAAAADwAAAGRycy9kb3ducmV2LnhtbESPzWrDMBCE74G+g9hCb7Gc0gTXiWxC&#10;oFAaCOQPetxYW9vUWhlLtd08fVQo5DjMzDfMKh9NI3rqXG1ZwSyKQRAXVtdcKjgd36YJCOeRNTaW&#10;ScEvOcizh8kKU20H3lN/8KUIEHYpKqi8b1MpXVGRQRfZljh4X7Yz6IPsSqk7HALcNPI5jhfSYM1h&#10;ocKWNhUV34cfowDl5uqT/bh9eT0b+blbL86X64dST4/jegnC0+jv4f/2u1Ywn8Hfl/AD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MjsUAAADbAAAADwAAAAAAAAAA&#10;AAAAAAChAgAAZHJzL2Rvd25yZXYueG1sUEsFBgAAAAAEAAQA+QAAAJMDAAAAAA==&#10;">
                    <v:stroke startarrow="block"/>
                  </v:line>
                  <v:line id="Line 87" o:spid="_x0000_s1370"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T8YAAADbAAAADwAAAGRycy9kb3ducmV2LnhtbESPT2sCMRTE74LfIbxCL6VmlbbYrVFE&#10;KHjw4h9WenvdvG6W3bysSdTttzeFgsdhZn7DzBa9bcWFfKgdKxiPMhDEpdM1VwoO+8/nKYgQkTW2&#10;jknBLwVYzIeDGebaXXlLl12sRIJwyFGBibHLpQylIYth5Dri5P04bzEm6SupPV4T3LZykmVv0mLN&#10;acFgRytDZbM7WwVyunk6+eX3S1M0x+O7Kcqi+9oo9fjQLz9AROrjPfzfXmsFr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oE/GAAAA2wAAAA8AAAAAAAAA&#10;AAAAAAAAoQIAAGRycy9kb3ducmV2LnhtbFBLBQYAAAAABAAEAPkAAACUAwAAAAA=&#10;"/>
                  <v:line id="Line 88" o:spid="_x0000_s1371"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group>
                <v:shape id="Text Box 89" o:spid="_x0000_s1372" type="#_x0000_t202" style="position:absolute;left:22694;top:8260;width:13170;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14:paraId="04103BC5" w14:textId="77777777" w:rsidR="007C6B36" w:rsidRPr="001715F6" w:rsidRDefault="007C6B36" w:rsidP="00914AA7">
                        <w:pPr>
                          <w:rPr>
                            <w:sz w:val="16"/>
                            <w:szCs w:val="16"/>
                          </w:rPr>
                        </w:pPr>
                        <w:r>
                          <w:rPr>
                            <w:sz w:val="16"/>
                            <w:szCs w:val="16"/>
                          </w:rPr>
                          <w:t>Send End</w:t>
                        </w:r>
                        <w:r w:rsidRPr="001715F6">
                          <w:rPr>
                            <w:sz w:val="16"/>
                            <w:szCs w:val="16"/>
                          </w:rPr>
                          <w:t xml:space="preserve"> </w:t>
                        </w:r>
                        <w:r>
                          <w:rPr>
                            <w:sz w:val="16"/>
                            <w:szCs w:val="16"/>
                          </w:rPr>
                          <w:t xml:space="preserve">Procedure  </w:t>
                        </w:r>
                        <w:r w:rsidRPr="001715F6">
                          <w:rPr>
                            <w:sz w:val="16"/>
                            <w:szCs w:val="16"/>
                          </w:rPr>
                          <w:t xml:space="preserve"> (</w:t>
                        </w:r>
                        <w:r>
                          <w:rPr>
                            <w:sz w:val="16"/>
                            <w:szCs w:val="16"/>
                          </w:rPr>
                          <w:t xml:space="preserve">Procedure, </w:t>
                        </w:r>
                        <w:r w:rsidRPr="001715F6">
                          <w:rPr>
                            <w:sz w:val="16"/>
                            <w:szCs w:val="16"/>
                          </w:rPr>
                          <w:t>Device, Patient)</w:t>
                        </w:r>
                      </w:p>
                      <w:p w14:paraId="7DD1BA2C" w14:textId="77777777" w:rsidR="007C6B36" w:rsidRPr="007C1AAC" w:rsidRDefault="007C6B36" w:rsidP="00914AA7">
                        <w:pPr>
                          <w:rPr>
                            <w:sz w:val="22"/>
                            <w:szCs w:val="22"/>
                          </w:rPr>
                        </w:pPr>
                        <w:r>
                          <w:rPr>
                            <w:sz w:val="22"/>
                            <w:szCs w:val="22"/>
                          </w:rPr>
                          <w:t xml:space="preserve">Message </w:t>
                        </w:r>
                        <w:r w:rsidRPr="007C1AAC">
                          <w:rPr>
                            <w:sz w:val="22"/>
                            <w:szCs w:val="22"/>
                          </w:rPr>
                          <w:t>2</w:t>
                        </w:r>
                      </w:p>
                    </w:txbxContent>
                  </v:textbox>
                </v:shape>
                <v:shape id="Text Box 90" o:spid="_x0000_s1373" type="#_x0000_t202" style="position:absolute;left:22059;top:20763;width:593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14:paraId="3E46B60D" w14:textId="77777777" w:rsidR="007C6B36" w:rsidRPr="00D753E0" w:rsidRDefault="007C6B36" w:rsidP="00914AA7">
                        <w:pPr>
                          <w:rPr>
                            <w:sz w:val="16"/>
                            <w:szCs w:val="16"/>
                          </w:rPr>
                        </w:pPr>
                        <w:r>
                          <w:rPr>
                            <w:sz w:val="16"/>
                            <w:szCs w:val="16"/>
                          </w:rPr>
                          <w:t>Correct Error</w:t>
                        </w:r>
                      </w:p>
                      <w:p w14:paraId="39C2ECF6" w14:textId="77777777" w:rsidR="007C6B36" w:rsidRDefault="007C6B36" w:rsidP="00914AA7"/>
                      <w:p w14:paraId="060963DA" w14:textId="77777777" w:rsidR="007C6B36" w:rsidRPr="007C1AAC" w:rsidRDefault="007C6B36" w:rsidP="00914AA7">
                        <w:pPr>
                          <w:rPr>
                            <w:sz w:val="22"/>
                            <w:szCs w:val="22"/>
                          </w:rPr>
                        </w:pPr>
                        <w:r>
                          <w:rPr>
                            <w:sz w:val="22"/>
                            <w:szCs w:val="22"/>
                          </w:rPr>
                          <w:t xml:space="preserve">Message </w:t>
                        </w:r>
                        <w:r w:rsidRPr="007C1AAC">
                          <w:rPr>
                            <w:sz w:val="22"/>
                            <w:szCs w:val="22"/>
                          </w:rPr>
                          <w:t>2</w:t>
                        </w:r>
                      </w:p>
                    </w:txbxContent>
                  </v:textbox>
                </v:shape>
                <v:shape id="Text Box 91" o:spid="_x0000_s1374" type="#_x0000_t202" style="position:absolute;left:44310;top:14718;width:10268;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14:paraId="3C7656E7" w14:textId="77777777" w:rsidR="007C6B36" w:rsidRPr="007C1AAC" w:rsidRDefault="007C6B36" w:rsidP="00914AA7">
                        <w:pPr>
                          <w:rPr>
                            <w:sz w:val="22"/>
                            <w:szCs w:val="22"/>
                          </w:rPr>
                        </w:pPr>
                        <w:r>
                          <w:rPr>
                            <w:sz w:val="16"/>
                            <w:szCs w:val="16"/>
                          </w:rPr>
                          <w:t xml:space="preserve">Validate </w:t>
                        </w:r>
                        <w:r w:rsidRPr="001715F6">
                          <w:rPr>
                            <w:sz w:val="16"/>
                            <w:szCs w:val="16"/>
                          </w:rPr>
                          <w:t>(</w:t>
                        </w:r>
                        <w:r>
                          <w:rPr>
                            <w:sz w:val="16"/>
                            <w:szCs w:val="16"/>
                          </w:rPr>
                          <w:t xml:space="preserve">Procedure, </w:t>
                        </w:r>
                        <w:r w:rsidRPr="001715F6">
                          <w:rPr>
                            <w:sz w:val="16"/>
                            <w:szCs w:val="16"/>
                          </w:rPr>
                          <w:t>Device, Patient)</w:t>
                        </w:r>
                      </w:p>
                    </w:txbxContent>
                  </v:textbox>
                </v:shape>
                <v:group id="Group 92" o:spid="_x0000_s1375" style="position:absolute;left:41617;top:15651;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Line 93" o:spid="_x0000_s1376"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vlE8EAAADbAAAADwAAAGRycy9kb3ducmV2LnhtbERPy4rCMBTdC/MP4Q6403QGR2ptKiII&#10;oiD4ApfX5k5bprkpTdTq108WgsvDeaezztTiRq2rLCv4GkYgiHOrKy4UHA/LQQzCeWSNtWVS8CAH&#10;s+yjl2Ki7Z13dNv7QoQQdgkqKL1vEildXpJBN7QNceB+bWvQB9gWUrd4D+Gmlt9RNJYGKw4NJTa0&#10;KCn/21+NApSLp4933WY0ORl53s7Hp8tzrVT/s5tPQXjq/Fv8cq+0gp8wN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UTwQAAANsAAAAPAAAAAAAAAAAAAAAA&#10;AKECAABkcnMvZG93bnJldi54bWxQSwUGAAAAAAQABAD5AAAAjwMAAAAA&#10;">
                    <v:stroke startarrow="block"/>
                  </v:line>
                  <v:line id="Line 94" o:spid="_x0000_s1377"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MyPs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L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Mj7GAAAA2wAAAA8AAAAAAAAA&#10;AAAAAAAAoQIAAGRycy9kb3ducmV2LnhtbFBLBQYAAAAABAAEAPkAAACUAwAAAAA=&#10;"/>
                  <v:line id="Line 95" o:spid="_x0000_s1378"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group>
                <v:group id="Group 96" o:spid="_x0000_s1379" style="position:absolute;left:19608;top:21665;width:2166;height:1327"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line id="Line 97" o:spid="_x0000_s1380"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8YRMMAAADbAAAADwAAAGRycy9kb3ducmV2LnhtbESP3YrCMBSE7wXfIZwF7zRdkeJ2jaUI&#10;gigI/sFenm3OtmWbk9JErT69EQQvh5n5hpmlnanFhVpXWVbwOYpAEOdWV1woOB6WwykI55E11pZJ&#10;wY0cpPN+b4aJtlfe0WXvCxEg7BJUUHrfJFK6vCSDbmQb4uD92dagD7ItpG7xGuCmluMoiqXBisNC&#10;iQ0tSsr/92ejAOXi7qe7bjP5Ohn5s83i0+99rdTgo8u+QXjq/Dv8aq+0gngM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GETDAAAA2wAAAA8AAAAAAAAAAAAA&#10;AAAAoQIAAGRycy9kb3ducmV2LnhtbFBLBQYAAAAABAAEAPkAAACRAwAAAAA=&#10;">
                    <v:stroke startarrow="block"/>
                  </v:line>
                  <v:line id="Line 98" o:spid="_x0000_s1381"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fPacUAAADbAAAADwAAAGRycy9kb3ducmV2LnhtbESPQWsCMRSE7wX/Q3hCL0WztkV0NYoI&#10;Qg9easuKt+fmuVl287ImqW7/fVMo9DjMzDfMct3bVtzIh9qxgsk4A0FcOl1zpeDzYzeagQgRWWPr&#10;mBR8U4D1avCwxFy7O7/T7RArkSAcclRgYuxyKUNpyGIYu444eRfnLcYkfSW1x3uC21Y+Z9lUWqw5&#10;LRjsaGuobA5fVoGc7Z+ufnN+bYrmeJyboiy6016px2G/WYCI1Mf/8F/7TSuYvsDvl/QD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fPacUAAADbAAAADwAAAAAAAAAA&#10;AAAAAAChAgAAZHJzL2Rvd25yZXYueG1sUEsFBgAAAAAEAAQA+QAAAJMDAAAAAA==&#10;"/>
                  <v:line id="Line 99" o:spid="_x0000_s1382"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T+MUAAADdAAAADwAAAGRycy9kb3ducmV2LnhtbERPTWvCQBC9F/wPywje6qZaQomuIpaC&#10;eijVFvQ4ZsckNTsbdtck/ffdgtDbPN7nzJe9qUVLzleWFTyNExDEudUVFwq+Pt8eX0D4gKyxtkwK&#10;fsjDcjF4mGOmbcd7ag+hEDGEfYYKyhCaTEqfl2TQj21DHLmLdQZDhK6Q2mEXw00tJ0mSSoMVx4YS&#10;G1qXlF8PN6PgffqRtqvtbtMft+k5f92fT9+dU2o07FczEIH68C++uzc6zk8mz/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T+MUAAADdAAAADwAAAAAAAAAA&#10;AAAAAAChAgAAZHJzL2Rvd25yZXYueG1sUEsFBgAAAAAEAAQA+QAAAJMDAAAAAA==&#10;"/>
                </v:group>
                <v:line id="Line 104" o:spid="_x0000_s1383" style="position:absolute;visibility:visible;mso-wrap-style:square" from="19583,29342" to="40201,29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jd8MAAADdAAAADwAAAGRycy9kb3ducmV2LnhtbERPS2sCMRC+F/ofwhS81ayCVVejlC6C&#10;B1vwgedxM26WbibLJl3jv28KBW/z8T1nuY62ET11vnasYDTMQBCXTtdcKTgdN68zED4ga2wck4I7&#10;eVivnp+WmGt34z31h1CJFMI+RwUmhDaX0peGLPqha4kTd3WdxZBgV0nd4S2F20aOs+xNWqw5NRhs&#10;6cNQ+X34sQqmptjLqSx2x6+ir0fz+BnPl7lSg5f4vgARKIaH+N+91Wl+Np7A3zfpB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g43fDAAAA3QAAAA8AAAAAAAAAAAAA&#10;AAAAoQIAAGRycy9kb3ducmV2LnhtbFBLBQYAAAAABAAEAPkAAACRAwAAAAA=&#10;">
                  <v:stroke endarrow="block"/>
                </v:line>
                <v:rect id="Rectangle 106" o:spid="_x0000_s1384" style="position:absolute;left:18059;top:29342;width:1575;height:10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3ksMA&#10;AADdAAAADwAAAGRycy9kb3ducmV2LnhtbERPTWvCQBC9F/wPyxR6q7tNQWrqJhRFsUdNLt6m2WmS&#10;NjsbsqvG/npXKHibx/ucRT7aTpxo8K1jDS9TBYK4cqblWkNZrJ/fQPiAbLBzTBou5CHPJg8LTI07&#10;845O+1CLGMI+RQ1NCH0qpa8asuinrieO3LcbLIYIh1qaAc8x3HYyUWomLbYcGxrsadlQ9bs/Wg1f&#10;bVLi367YKDtfv4bPsfg5HlZaPz2OH+8gAo3hLv53b02cr5IZ3L6JJ8j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3ksMAAADdAAAADwAAAAAAAAAAAAAAAACYAgAAZHJzL2Rv&#10;d25yZXYueG1sUEsFBgAAAAAEAAQA9QAAAIgDAAAAAA==&#10;"/>
                <v:shape id="Text Box 108" o:spid="_x0000_s1385" type="#_x0000_t202" style="position:absolute;left:44310;top:29342;width:1081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SlrMMA&#10;AADdAAAADwAAAGRycy9kb3ducmV2LnhtbERPTWsCMRC9C/0PYQq9aVIPWrdGEVEoFIrreuhxuhl3&#10;g5vJukl1+++NUPA2j/c582XvGnGhLljPGl5HCgRx6Y3lSsOh2A7fQISIbLDxTBr+KMBy8TSYY2b8&#10;lXO67GMlUgiHDDXUMbaZlKGsyWEY+ZY4cUffOYwJdpU0HV5TuGvkWKmJdGg5NdTY0rqm8rT/dRpW&#10;35xv7PnrZ5cfc1sUM8Wfk5PWL8/96h1EpD4+xP/uD5Pmq/EU7t+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SlrMMAAADdAAAADwAAAAAAAAAAAAAAAACYAgAAZHJzL2Rv&#10;d25yZXYueG1sUEsFBgAAAAAEAAQA9QAAAIgDAAAAAA==&#10;" filled="f" stroked="f">
                  <v:textbox inset="0,0,0,0">
                    <w:txbxContent>
                      <w:p w14:paraId="05B93954" w14:textId="77777777" w:rsidR="007C6B36" w:rsidRPr="001E7B81" w:rsidRDefault="007C6B36" w:rsidP="00914AA7">
                        <w:pPr>
                          <w:rPr>
                            <w:sz w:val="16"/>
                            <w:szCs w:val="16"/>
                          </w:rPr>
                        </w:pPr>
                        <w:r>
                          <w:rPr>
                            <w:sz w:val="16"/>
                            <w:szCs w:val="16"/>
                          </w:rPr>
                          <w:t>Validate (Device, Patient)</w:t>
                        </w:r>
                      </w:p>
                      <w:p w14:paraId="2DD8F541" w14:textId="77777777" w:rsidR="007C6B36" w:rsidRPr="007C1AAC" w:rsidRDefault="007C6B36" w:rsidP="00914AA7">
                        <w:pPr>
                          <w:rPr>
                            <w:sz w:val="22"/>
                            <w:szCs w:val="22"/>
                          </w:rPr>
                        </w:pPr>
                        <w:r>
                          <w:rPr>
                            <w:sz w:val="22"/>
                            <w:szCs w:val="22"/>
                          </w:rPr>
                          <w:t xml:space="preserve">Message </w:t>
                        </w:r>
                        <w:r w:rsidRPr="007C1AAC">
                          <w:rPr>
                            <w:sz w:val="22"/>
                            <w:szCs w:val="22"/>
                          </w:rPr>
                          <w:t>2</w:t>
                        </w:r>
                      </w:p>
                    </w:txbxContent>
                  </v:textbox>
                </v:shape>
                <v:shape id="Text Box 109" o:spid="_x0000_s1386" type="#_x0000_t202" style="position:absolute;left:23171;top:36898;width:14262;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x3sYA&#10;AADdAAAADwAAAGRycy9kb3ducmV2LnhtbESPQWvDMAyF74P9B6PCbqvdHsqW1i1lbFAYjKXpoUct&#10;VhPTWM5it83+/XQY7Cbxnt77tNqMoVNXGpKPbGE2NaCI6+g8NxYO1dvjE6iUkR12kcnCDyXYrO/v&#10;Vli4eOOSrvvcKAnhVKCFNue+0DrVLQVM09gTi3aKQ8As69BoN+BNwkOn58YsdEDP0tBiTy8t1ef9&#10;JVjYHrl89d8fX5/lqfRV9Wz4fXG29mEybpegMo353/x3vXOCb+aCK9/IC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sx3sYAAADdAAAADwAAAAAAAAAAAAAAAACYAgAAZHJz&#10;L2Rvd25yZXYueG1sUEsFBgAAAAAEAAQA9QAAAIsDAAAAAA==&#10;" filled="f" stroked="f">
                  <v:textbox inset="0,0,0,0">
                    <w:txbxContent>
                      <w:p w14:paraId="3F368285" w14:textId="77777777" w:rsidR="007C6B36" w:rsidRPr="001E7B81" w:rsidRDefault="007C6B36" w:rsidP="00914AA7">
                        <w:pPr>
                          <w:rPr>
                            <w:sz w:val="16"/>
                            <w:szCs w:val="16"/>
                          </w:rPr>
                        </w:pPr>
                        <w:r>
                          <w:rPr>
                            <w:sz w:val="16"/>
                            <w:szCs w:val="16"/>
                          </w:rPr>
                          <w:t>HTTP Status Code = 200 OK ( )</w:t>
                        </w:r>
                      </w:p>
                    </w:txbxContent>
                  </v:textbox>
                </v:shape>
                <v:rect id="Rectangle 111" o:spid="_x0000_s1387" style="position:absolute;left:40201;top:29342;width:1550;height:10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zj4MIA&#10;AADdAAAADwAAAGRycy9kb3ducmV2LnhtbERPTYvCMBC9L/gfwgje1sQKi3aNIoriHrVevI3NbNvd&#10;ZlKaqNVfv1kQvM3jfc5s0dlaXKn1lWMNo6ECQZw7U3Gh4Zht3icgfEA2WDsmDXfysJj33maYGnfj&#10;PV0PoRAxhH2KGsoQmlRKn5dk0Q9dQxy5b9daDBG2hTQt3mK4rWWi1Ie0WHFsKLGhVUn57+FiNZyr&#10;5IiPfbZVdroZh68u+7mc1loP+t3yE0SgLrzET/fOxPkqmcL/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jOPgwgAAAN0AAAAPAAAAAAAAAAAAAAAAAJgCAABkcnMvZG93&#10;bnJldi54bWxQSwUGAAAAAAQABAD1AAAAhwMAAAAA&#10;"/>
                <v:shape id="Text Box 113" o:spid="_x0000_s1388" type="#_x0000_t202" style="position:absolute;left:20821;top:25976;width:1804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rBcYA&#10;AADdAAAADwAAAGRycy9kb3ducmV2LnhtbESPQUsDMRCF70L/Q5iCN5tUodi1aSlFQRDE7fbQ47iZ&#10;7oZuJusmtuu/dw6Ctxnem/e+WW3G0KkLDclHtjCfGVDEdXSeGwuH6uXuEVTKyA67yGThhxJs1pOb&#10;FRYuXrmkyz43SkI4FWihzbkvtE51SwHTLPbEop3iEDDLOjTaDXiV8NDpe2MWOqBnaWixp11L9Xn/&#10;HSxsj1w++6/3z4/yVPqqWhp+W5ytvZ2O2ydQmcb8b/67fnWCbx6E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SrBcYAAADdAAAADwAAAAAAAAAAAAAAAACYAgAAZHJz&#10;L2Rvd25yZXYueG1sUEsFBgAAAAAEAAQA9QAAAIsDAAAAAA==&#10;" filled="f" stroked="f">
                  <v:textbox inset="0,0,0,0">
                    <w:txbxContent>
                      <w:p w14:paraId="2E2A2FF8" w14:textId="6971652F" w:rsidR="007C6B36" w:rsidRPr="00960410" w:rsidRDefault="007C6B36" w:rsidP="00914AA7">
                        <w:pPr>
                          <w:rPr>
                            <w:sz w:val="16"/>
                            <w:szCs w:val="16"/>
                          </w:rPr>
                        </w:pPr>
                        <w:r w:rsidRPr="00960410">
                          <w:rPr>
                            <w:sz w:val="16"/>
                            <w:szCs w:val="16"/>
                          </w:rPr>
                          <w:t xml:space="preserve">Complete </w:t>
                        </w:r>
                        <w:r>
                          <w:rPr>
                            <w:sz w:val="16"/>
                            <w:szCs w:val="16"/>
                          </w:rPr>
                          <w:t xml:space="preserve">Point-of-Care Device </w:t>
                        </w:r>
                        <w:r w:rsidRPr="00960410">
                          <w:rPr>
                            <w:sz w:val="16"/>
                            <w:szCs w:val="16"/>
                          </w:rPr>
                          <w:t>Procedure (Procedure, Device, Patient</w:t>
                        </w:r>
                        <w:r>
                          <w:rPr>
                            <w:sz w:val="16"/>
                            <w:szCs w:val="16"/>
                          </w:rPr>
                          <w:t xml:space="preserve"> [PCC-53])</w:t>
                        </w:r>
                      </w:p>
                    </w:txbxContent>
                  </v:textbox>
                </v:shape>
                <v:line id="Line 123" o:spid="_x0000_s1389" style="position:absolute;flip:x;visibility:visible;mso-wrap-style:square" from="19583,39451" to="40201,39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2ClsYAAADdAAAADwAAAGRycy9kb3ducmV2LnhtbESPQWvDMAyF74P+B6NCb6uTlI2S1S2j&#10;UNhhbDTtoUcRq0m2WA6xkzj/fh4MdpN473t62h2CacVIvWssK0jXCQji0uqGKwXXy+lxC8J5ZI2t&#10;ZVIwk4PDfvGww1zbic80Fr4SMYRdjgpq77tcSlfWZNCtbUcctbvtDfq49pXUPU4x3LQyS5JnabDh&#10;eKHGjo41ld/FYGKNp6G9hHR4z/AWqrP9KO6fX7NSq2V4fQHhKfh/8x/9piOXbFL4/SaOIP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dgpbGAAAA3QAAAA8AAAAAAAAA&#10;AAAAAAAAoQIAAGRycy9kb3ducmV2LnhtbFBLBQYAAAAABAAEAPkAAACUAwAAAAA=&#10;">
                  <v:stroke dashstyle="dash" endarrow="block"/>
                </v:line>
                <v:group id="Group 92" o:spid="_x0000_s1390" style="position:absolute;left:41617;top:29932;width:2166;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line id="Line 93" o:spid="_x0000_s1391"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opy8IAAADdAAAADwAAAGRycy9kb3ducmV2LnhtbERPy6rCMBDdC/5DGMGdpupFtBpFhAvi&#10;BcEXuBybsS02k9LkavXrjSC4m8N5znRem0LcqHK5ZQW9bgSCOLE651TBYf/bGYFwHlljYZkUPMjB&#10;fNZsTDHW9s5buu18KkIIuxgVZN6XsZQuycig69qSOHAXWxn0AVap1BXeQ7gpZD+KhtJgzqEhw5KW&#10;GSXX3b9RgHL59KNt/fczPhp52iyGx/NzrVS7VS8mIDzV/iv+uFc6zI8GA3h/E06Qs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opy8IAAADdAAAADwAAAAAAAAAAAAAA&#10;AAChAgAAZHJzL2Rvd25yZXYueG1sUEsFBgAAAAAEAAQA+QAAAJADAAAAAA==&#10;">
                    <v:stroke startarrow="block"/>
                  </v:line>
                  <v:line id="Line 94" o:spid="_x0000_s1392"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I12sUAAADdAAAADwAAAGRycy9kb3ducmV2LnhtbERPS2sCMRC+C/6HMAUvpWZ9UOzWKFIQ&#10;PHipykpv0810s+xmsk2ibv99Uyh4m4/vOct1b1txJR9qxwom4wwEcel0zZWC03H7tAARIrLG1jEp&#10;+KEA69VwsMRcuxu/0/UQK5FCOOSowMTY5VKG0pDFMHYdceK+nLcYE/SV1B5vKdy2cpplz9JizanB&#10;YEdvhsrmcLEK5GL/+O03n/OmaM7nF1OURfexV2r00G9eQUTq4138797pND+bzeHvm3SC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I12sUAAADdAAAADwAAAAAAAAAA&#10;AAAAAAChAgAAZHJzL2Rvd25yZXYueG1sUEsFBgAAAAAEAAQA+QAAAJMDAAAAAA==&#10;"/>
                  <v:line id="Line 95" o:spid="_x0000_s1393"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XgvsUAAADdAAAADwAAAGRycy9kb3ducmV2LnhtbERPS2vCQBC+C/6HZYTedGOlQVJXEUtB&#10;eyj1Ae1xzE6TaHY27G6T9N93C4K3+fies1j1phYtOV9ZVjCdJCCIc6srLhScjq/jOQgfkDXWlknB&#10;L3lYLYeDBWbadryn9hAKEUPYZ6igDKHJpPR5SQb9xDbEkfu2zmCI0BVSO+xiuKnlY5Kk0mDFsaHE&#10;hjYl5dfDj1HwPvtI2/Xubdt/7tJz/rI/f106p9TDqF8/gwjUh7v45t7qOD+ZPc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XgvsUAAADdAAAADwAAAAAAAAAA&#10;AAAAAAChAgAAZHJzL2Rvd25yZXYueG1sUEsFBgAAAAAEAAQA+QAAAJMDAAAAAA==&#10;"/>
                </v:group>
                <w10:anchorlock/>
              </v:group>
            </w:pict>
          </mc:Fallback>
        </mc:AlternateContent>
      </w:r>
    </w:p>
    <w:p w14:paraId="51727D6F" w14:textId="3E575A33" w:rsidR="00956ABB" w:rsidRPr="00A75EE5" w:rsidRDefault="00956ABB" w:rsidP="0098740D">
      <w:pPr>
        <w:pStyle w:val="Heading4"/>
        <w:rPr>
          <w:noProof w:val="0"/>
        </w:rPr>
      </w:pPr>
      <w:bookmarkStart w:id="195" w:name="_Toc492638959"/>
      <w:r w:rsidRPr="00A75EE5">
        <w:rPr>
          <w:noProof w:val="0"/>
        </w:rPr>
        <w:t>3.</w:t>
      </w:r>
      <w:r w:rsidR="00942224">
        <w:rPr>
          <w:noProof w:val="0"/>
        </w:rPr>
        <w:t>53</w:t>
      </w:r>
      <w:r w:rsidR="006203AE" w:rsidRPr="00A75EE5">
        <w:rPr>
          <w:noProof w:val="0"/>
        </w:rPr>
        <w:t>.4.1 Complete Point-of-Care Device Procedure</w:t>
      </w:r>
      <w:bookmarkEnd w:id="195"/>
      <w:r w:rsidR="006203AE" w:rsidRPr="00A75EE5">
        <w:rPr>
          <w:noProof w:val="0"/>
        </w:rPr>
        <w:t xml:space="preserve"> </w:t>
      </w:r>
    </w:p>
    <w:p w14:paraId="3042F161" w14:textId="73C3BC98" w:rsidR="00960410" w:rsidRPr="00A75EE5" w:rsidRDefault="00960410" w:rsidP="0098740D">
      <w:pPr>
        <w:pStyle w:val="BodyText"/>
      </w:pPr>
      <w:r w:rsidRPr="00A75EE5">
        <w:t xml:space="preserve">The Complete Point-of-Care Device Procedure transaction sends </w:t>
      </w:r>
      <w:r w:rsidR="004E017F" w:rsidRPr="00A75EE5">
        <w:t xml:space="preserve">the updated </w:t>
      </w:r>
      <w:r w:rsidRPr="00A75EE5">
        <w:t>procedure</w:t>
      </w:r>
      <w:r w:rsidR="004E017F" w:rsidRPr="00A75EE5">
        <w:t xml:space="preserve"> status along with the medical devices UDI </w:t>
      </w:r>
      <w:r w:rsidRPr="00A75EE5">
        <w:t>and patient data to the Medical Device Server to support queries for medical devices based on the device</w:t>
      </w:r>
      <w:r w:rsidR="003F4B5B" w:rsidRPr="00A75EE5">
        <w:t>’</w:t>
      </w:r>
      <w:r w:rsidRPr="00A75EE5">
        <w:t xml:space="preserve">s UDI or the procedure performed. </w:t>
      </w:r>
    </w:p>
    <w:p w14:paraId="1332D8DA" w14:textId="382C1C23" w:rsidR="00956ABB" w:rsidRPr="00A75EE5" w:rsidRDefault="00956ABB" w:rsidP="0098740D">
      <w:pPr>
        <w:pStyle w:val="Heading5"/>
        <w:rPr>
          <w:noProof w:val="0"/>
        </w:rPr>
      </w:pPr>
      <w:bookmarkStart w:id="196" w:name="_Toc492638960"/>
      <w:r w:rsidRPr="00A75EE5">
        <w:rPr>
          <w:noProof w:val="0"/>
        </w:rPr>
        <w:t>3.</w:t>
      </w:r>
      <w:r w:rsidR="00942224">
        <w:rPr>
          <w:noProof w:val="0"/>
        </w:rPr>
        <w:t>53</w:t>
      </w:r>
      <w:r w:rsidRPr="00A75EE5">
        <w:rPr>
          <w:noProof w:val="0"/>
        </w:rPr>
        <w:t>.4.1.1 Trigger Events</w:t>
      </w:r>
      <w:bookmarkEnd w:id="196"/>
    </w:p>
    <w:p w14:paraId="7DB99678" w14:textId="586D4E78" w:rsidR="006203AE" w:rsidRPr="00A75EE5" w:rsidRDefault="006203AE" w:rsidP="0098740D">
      <w:pPr>
        <w:pStyle w:val="BodyText"/>
        <w:rPr>
          <w:rFonts w:eastAsia="Verdana"/>
        </w:rPr>
      </w:pPr>
      <w:r w:rsidRPr="00A75EE5">
        <w:rPr>
          <w:rFonts w:eastAsia="Verdana"/>
        </w:rPr>
        <w:t>This transaction is triggered by the end of surgical, monitoring, or diagnostic procedure involving one or more medical devices</w:t>
      </w:r>
      <w:r w:rsidR="00BB416E" w:rsidRPr="00A75EE5">
        <w:rPr>
          <w:rFonts w:eastAsia="Verdana"/>
        </w:rPr>
        <w:t xml:space="preserve">. </w:t>
      </w:r>
      <w:bookmarkStart w:id="197" w:name="2_4_4_1_1_TRIGGER_EVENTS_END"/>
      <w:bookmarkStart w:id="198" w:name="BKM_A6E381E0_512B_41C4_85E1_D779E0BF8277"/>
      <w:bookmarkEnd w:id="197"/>
      <w:bookmarkEnd w:id="198"/>
    </w:p>
    <w:p w14:paraId="53CE6D22" w14:textId="0F403ABE" w:rsidR="00956ABB" w:rsidRPr="00A75EE5" w:rsidRDefault="00956ABB" w:rsidP="0098740D">
      <w:pPr>
        <w:pStyle w:val="Heading5"/>
        <w:rPr>
          <w:noProof w:val="0"/>
        </w:rPr>
      </w:pPr>
      <w:bookmarkStart w:id="199" w:name="_Toc492638961"/>
      <w:r w:rsidRPr="00A75EE5">
        <w:rPr>
          <w:noProof w:val="0"/>
        </w:rPr>
        <w:t>3.</w:t>
      </w:r>
      <w:r w:rsidR="00942224">
        <w:rPr>
          <w:noProof w:val="0"/>
        </w:rPr>
        <w:t>53</w:t>
      </w:r>
      <w:r w:rsidRPr="00A75EE5">
        <w:rPr>
          <w:noProof w:val="0"/>
        </w:rPr>
        <w:t>.4.1.2 Message Semantics</w:t>
      </w:r>
      <w:bookmarkEnd w:id="199"/>
    </w:p>
    <w:p w14:paraId="31262B24" w14:textId="6A547BBB" w:rsidR="001346FB" w:rsidRPr="00A75EE5" w:rsidRDefault="001346FB" w:rsidP="001346FB">
      <w:pPr>
        <w:rPr>
          <w:color w:val="000000"/>
          <w:sz w:val="18"/>
        </w:rPr>
      </w:pPr>
      <w:r w:rsidRPr="00A75EE5">
        <w:rPr>
          <w:rFonts w:eastAsia="Verdana"/>
          <w:color w:val="000000"/>
          <w:szCs w:val="24"/>
        </w:rPr>
        <w:t>The transaction</w:t>
      </w:r>
      <w:r w:rsidR="00A75372" w:rsidRPr="00A75EE5">
        <w:rPr>
          <w:rFonts w:eastAsia="Verdana"/>
          <w:color w:val="000000"/>
          <w:szCs w:val="24"/>
        </w:rPr>
        <w:t xml:space="preserve"> consists of updating </w:t>
      </w:r>
      <w:r w:rsidRPr="00A75EE5">
        <w:rPr>
          <w:rFonts w:eastAsia="Verdana"/>
          <w:color w:val="000000"/>
          <w:szCs w:val="24"/>
        </w:rPr>
        <w:t>a FHIR STU3 "Procedure"</w:t>
      </w:r>
      <w:r w:rsidR="00A75372" w:rsidRPr="00A75EE5">
        <w:rPr>
          <w:rFonts w:eastAsia="Verdana"/>
          <w:color w:val="000000"/>
          <w:szCs w:val="24"/>
        </w:rPr>
        <w:t xml:space="preserve"> using HTTP/HTTPS PUT. The </w:t>
      </w:r>
      <w:r w:rsidR="00792C8E" w:rsidRPr="00A75EE5">
        <w:rPr>
          <w:rFonts w:eastAsia="Verdana"/>
          <w:color w:val="000000"/>
          <w:szCs w:val="24"/>
        </w:rPr>
        <w:t>Procedure</w:t>
      </w:r>
      <w:r w:rsidR="00A75372" w:rsidRPr="00A75EE5">
        <w:rPr>
          <w:rFonts w:eastAsia="Verdana"/>
          <w:color w:val="000000"/>
          <w:szCs w:val="24"/>
        </w:rPr>
        <w:t xml:space="preserve"> resource is </w:t>
      </w:r>
      <w:r w:rsidRPr="00A75EE5">
        <w:rPr>
          <w:rFonts w:eastAsia="Verdana"/>
          <w:color w:val="000000"/>
          <w:szCs w:val="24"/>
        </w:rPr>
        <w:t>constrained by the</w:t>
      </w:r>
      <w:r w:rsidRPr="0011661F">
        <w:rPr>
          <w:rStyle w:val="BodyTextChar"/>
          <w:rFonts w:eastAsia="Verdana"/>
        </w:rPr>
        <w:t xml:space="preserve"> FHIR Procedure content profiles</w:t>
      </w:r>
      <w:r w:rsidRPr="00A75EE5">
        <w:rPr>
          <w:rFonts w:eastAsia="Verdana"/>
          <w:color w:val="000000"/>
          <w:szCs w:val="24"/>
        </w:rPr>
        <w:t xml:space="preserve">. The associated profile specify data elements required to specify the completion of point-of-care procedure using a FHIR Procedure. This transaction </w:t>
      </w:r>
      <w:r w:rsidR="00687419" w:rsidRPr="00A75EE5">
        <w:rPr>
          <w:rFonts w:eastAsia="Verdana"/>
          <w:color w:val="000000"/>
          <w:szCs w:val="24"/>
        </w:rPr>
        <w:t xml:space="preserve">provides </w:t>
      </w:r>
      <w:r w:rsidRPr="00A75EE5">
        <w:rPr>
          <w:rFonts w:eastAsia="Verdana"/>
          <w:color w:val="000000"/>
          <w:szCs w:val="24"/>
        </w:rPr>
        <w:t xml:space="preserve">two content profile variations to specify the </w:t>
      </w:r>
      <w:r w:rsidRPr="00A75EE5">
        <w:rPr>
          <w:rFonts w:eastAsia="Verdana"/>
          <w:color w:val="000000"/>
          <w:szCs w:val="24"/>
        </w:rPr>
        <w:lastRenderedPageBreak/>
        <w:t>completion of a patient monitoring session or implanting a new device</w:t>
      </w:r>
      <w:r w:rsidR="00687419" w:rsidRPr="00A75EE5">
        <w:rPr>
          <w:rFonts w:eastAsia="Verdana"/>
          <w:color w:val="000000"/>
          <w:szCs w:val="24"/>
        </w:rPr>
        <w:t>: a “contained” reference to the Device resource or a</w:t>
      </w:r>
      <w:r w:rsidR="005C0F9A" w:rsidRPr="00A75EE5">
        <w:rPr>
          <w:rFonts w:eastAsia="Verdana"/>
          <w:color w:val="000000"/>
          <w:szCs w:val="24"/>
        </w:rPr>
        <w:t>n</w:t>
      </w:r>
      <w:r w:rsidR="00687419" w:rsidRPr="00A75EE5">
        <w:rPr>
          <w:rFonts w:eastAsia="Verdana"/>
          <w:color w:val="000000"/>
          <w:szCs w:val="24"/>
        </w:rPr>
        <w:t xml:space="preserve"> external reference (see </w:t>
      </w:r>
      <w:hyperlink r:id="rId44" w:history="1">
        <w:r w:rsidR="00687419" w:rsidRPr="00A75EE5">
          <w:rPr>
            <w:rStyle w:val="Hyperlink"/>
            <w:rFonts w:eastAsia="Verdana"/>
            <w:szCs w:val="24"/>
          </w:rPr>
          <w:t>http://hl7.org/fhir/references.html</w:t>
        </w:r>
      </w:hyperlink>
      <w:r w:rsidR="00687419" w:rsidRPr="00A75EE5">
        <w:rPr>
          <w:rFonts w:eastAsia="Verdana"/>
          <w:color w:val="000000"/>
          <w:szCs w:val="24"/>
        </w:rPr>
        <w:t>)</w:t>
      </w:r>
      <w:r w:rsidRPr="00A75EE5">
        <w:rPr>
          <w:rFonts w:eastAsia="Verdana"/>
          <w:color w:val="000000"/>
          <w:szCs w:val="24"/>
        </w:rPr>
        <w:t>.</w:t>
      </w:r>
      <w:bookmarkStart w:id="200" w:name="3_Y4_4_1_2_MESSAGE_SEMANTICS_END"/>
      <w:bookmarkStart w:id="201" w:name="BKM_0FB32162_719C_4068_9461_653B49DF898B"/>
      <w:bookmarkEnd w:id="200"/>
      <w:bookmarkEnd w:id="201"/>
    </w:p>
    <w:p w14:paraId="313D8ECA" w14:textId="461BA746" w:rsidR="006203AE" w:rsidRPr="00A75EE5" w:rsidRDefault="006203AE" w:rsidP="0098740D">
      <w:pPr>
        <w:pStyle w:val="BodyText"/>
      </w:pPr>
      <w:r w:rsidRPr="00A75EE5">
        <w:t>The FHIR Procedure Resource is used to specify the point-of-care procedure, whether it be a surgical, a monitoring, or a treatment procedure that was completed by a clinician at the point-of-care. The Procedure Resource may also be used to specify the associated patient diagnosis as the “reason” for the procedure</w:t>
      </w:r>
      <w:r w:rsidR="00687419" w:rsidRPr="00A75EE5">
        <w:t xml:space="preserve"> (s</w:t>
      </w:r>
      <w:r w:rsidR="00BF0406" w:rsidRPr="00A75EE5">
        <w:t xml:space="preserve">ee </w:t>
      </w:r>
      <w:hyperlink r:id="rId45" w:history="1">
        <w:r w:rsidR="00687419" w:rsidRPr="00A75EE5">
          <w:rPr>
            <w:rStyle w:val="Hyperlink"/>
          </w:rPr>
          <w:t>http://hl7.org/fhir/procedure.html</w:t>
        </w:r>
      </w:hyperlink>
      <w:r w:rsidR="00687419" w:rsidRPr="00A75EE5">
        <w:t>).</w:t>
      </w:r>
    </w:p>
    <w:p w14:paraId="219BA244" w14:textId="2DED0950" w:rsidR="00956ABB" w:rsidRPr="00A75EE5" w:rsidRDefault="00956ABB" w:rsidP="0098740D">
      <w:pPr>
        <w:pStyle w:val="Heading5"/>
        <w:rPr>
          <w:noProof w:val="0"/>
        </w:rPr>
      </w:pPr>
      <w:bookmarkStart w:id="202" w:name="_Toc492638962"/>
      <w:r w:rsidRPr="00A75EE5">
        <w:rPr>
          <w:noProof w:val="0"/>
        </w:rPr>
        <w:t>3.</w:t>
      </w:r>
      <w:r w:rsidR="00942224">
        <w:rPr>
          <w:noProof w:val="0"/>
        </w:rPr>
        <w:t>53</w:t>
      </w:r>
      <w:r w:rsidRPr="00A75EE5">
        <w:rPr>
          <w:noProof w:val="0"/>
        </w:rPr>
        <w:t>.4.1.3 Expected Actions</w:t>
      </w:r>
      <w:bookmarkEnd w:id="202"/>
    </w:p>
    <w:p w14:paraId="04D1454B" w14:textId="798B1694" w:rsidR="006203AE" w:rsidRPr="00A75EE5" w:rsidRDefault="00E228CA" w:rsidP="0098740D">
      <w:pPr>
        <w:pStyle w:val="BodyText"/>
      </w:pPr>
      <w:r w:rsidRPr="00A75EE5">
        <w:rPr>
          <w:rFonts w:eastAsia="Verdana"/>
        </w:rPr>
        <w:t xml:space="preserve">The Medical Device Reporter is intended to send a procedure status update </w:t>
      </w:r>
      <w:r w:rsidR="003F4B5B" w:rsidRPr="00A75EE5">
        <w:rPr>
          <w:rFonts w:eastAsia="Verdana"/>
        </w:rPr>
        <w:t xml:space="preserve">of </w:t>
      </w:r>
      <w:r w:rsidRPr="00A75EE5">
        <w:rPr>
          <w:rFonts w:eastAsia="Verdana"/>
        </w:rPr>
        <w:t>“complete</w:t>
      </w:r>
      <w:r w:rsidR="008A0468" w:rsidRPr="00A75EE5">
        <w:rPr>
          <w:rFonts w:eastAsia="Verdana"/>
        </w:rPr>
        <w:t>d</w:t>
      </w:r>
      <w:r w:rsidRPr="00A75EE5">
        <w:rPr>
          <w:rFonts w:eastAsia="Verdana"/>
        </w:rPr>
        <w:t>” to the Medical Device Server for storage. The Medical Device Server validates the information about the medical device</w:t>
      </w:r>
      <w:r w:rsidR="003F4B5B" w:rsidRPr="00A75EE5">
        <w:rPr>
          <w:rFonts w:eastAsia="Verdana"/>
        </w:rPr>
        <w:t>’s</w:t>
      </w:r>
      <w:r w:rsidRPr="00A75EE5">
        <w:rPr>
          <w:rFonts w:eastAsia="Verdana"/>
        </w:rPr>
        <w:t xml:space="preserve"> UDI, the referenced patient identity, and the procedure prior to </w:t>
      </w:r>
      <w:r w:rsidR="00687419" w:rsidRPr="00A75EE5">
        <w:rPr>
          <w:rFonts w:eastAsia="Verdana"/>
        </w:rPr>
        <w:t>setting</w:t>
      </w:r>
      <w:r w:rsidRPr="00A75EE5">
        <w:rPr>
          <w:rFonts w:eastAsia="Verdana"/>
        </w:rPr>
        <w:t xml:space="preserve"> the procedure status</w:t>
      </w:r>
      <w:r w:rsidR="00BB416E" w:rsidRPr="00A75EE5">
        <w:rPr>
          <w:rFonts w:eastAsia="Verdana"/>
        </w:rPr>
        <w:t xml:space="preserve">. </w:t>
      </w:r>
    </w:p>
    <w:p w14:paraId="6B5C0A69" w14:textId="67EE27C5" w:rsidR="00956ABB" w:rsidRPr="00A75EE5" w:rsidRDefault="00956ABB" w:rsidP="0098740D">
      <w:pPr>
        <w:pStyle w:val="Heading3"/>
        <w:numPr>
          <w:ilvl w:val="0"/>
          <w:numId w:val="0"/>
        </w:numPr>
        <w:rPr>
          <w:noProof w:val="0"/>
        </w:rPr>
      </w:pPr>
      <w:bookmarkStart w:id="203" w:name="_Toc492638963"/>
      <w:r w:rsidRPr="00A75EE5">
        <w:rPr>
          <w:noProof w:val="0"/>
        </w:rPr>
        <w:t>3.</w:t>
      </w:r>
      <w:r w:rsidR="00942224">
        <w:rPr>
          <w:noProof w:val="0"/>
        </w:rPr>
        <w:t>53</w:t>
      </w:r>
      <w:r w:rsidRPr="00A75EE5">
        <w:rPr>
          <w:noProof w:val="0"/>
        </w:rPr>
        <w:t>.5 Security Considerations</w:t>
      </w:r>
      <w:bookmarkEnd w:id="203"/>
    </w:p>
    <w:p w14:paraId="6C467798" w14:textId="73E38DB9" w:rsidR="00DA5A69" w:rsidRPr="00A75EE5" w:rsidRDefault="00E228CA" w:rsidP="0098740D">
      <w:pPr>
        <w:pStyle w:val="BodyText"/>
      </w:pPr>
      <w:r w:rsidRPr="00A75EE5">
        <w:rPr>
          <w:rFonts w:eastAsia="Verdana"/>
        </w:rPr>
        <w:t xml:space="preserve">For security considerations refer to </w:t>
      </w:r>
      <w:r w:rsidR="00F0223E" w:rsidRPr="00A75EE5">
        <w:rPr>
          <w:rFonts w:eastAsia="Verdana"/>
        </w:rPr>
        <w:t>S</w:t>
      </w:r>
      <w:r w:rsidRPr="00A75EE5">
        <w:rPr>
          <w:rFonts w:eastAsia="Verdana"/>
        </w:rPr>
        <w:t xml:space="preserve">ection X.5 Security Considerations in </w:t>
      </w:r>
      <w:r w:rsidR="001113AD" w:rsidRPr="00A75EE5">
        <w:rPr>
          <w:rFonts w:eastAsia="Verdana"/>
        </w:rPr>
        <w:t>V</w:t>
      </w:r>
      <w:r w:rsidRPr="00A75EE5">
        <w:rPr>
          <w:rFonts w:eastAsia="Verdana"/>
        </w:rPr>
        <w:t xml:space="preserve">olume 1. </w:t>
      </w:r>
    </w:p>
    <w:p w14:paraId="6666E379" w14:textId="3678A215" w:rsidR="00956ABB" w:rsidRPr="00A75EE5" w:rsidRDefault="00956ABB" w:rsidP="0098740D">
      <w:pPr>
        <w:pStyle w:val="Heading4"/>
        <w:rPr>
          <w:noProof w:val="0"/>
        </w:rPr>
      </w:pPr>
      <w:bookmarkStart w:id="204" w:name="_Toc492638964"/>
      <w:r w:rsidRPr="00A75EE5">
        <w:rPr>
          <w:noProof w:val="0"/>
        </w:rPr>
        <w:t>3.</w:t>
      </w:r>
      <w:r w:rsidR="00942224">
        <w:rPr>
          <w:noProof w:val="0"/>
        </w:rPr>
        <w:t>53</w:t>
      </w:r>
      <w:r w:rsidRPr="00A75EE5">
        <w:rPr>
          <w:noProof w:val="0"/>
        </w:rPr>
        <w:t>.5.1 Security Audit Considerations</w:t>
      </w:r>
      <w:bookmarkEnd w:id="204"/>
    </w:p>
    <w:p w14:paraId="4C801A91" w14:textId="7BC0E332" w:rsidR="006203AE" w:rsidRPr="00A75EE5" w:rsidRDefault="006203AE" w:rsidP="0098740D">
      <w:pPr>
        <w:pStyle w:val="BodyText"/>
      </w:pPr>
      <w:r w:rsidRPr="00A75EE5">
        <w:rPr>
          <w:rFonts w:eastAsia="Verdana"/>
        </w:rPr>
        <w:t>None, these transactions do not need to be audited as they are explicitly persisted by the server</w:t>
      </w:r>
      <w:r w:rsidR="00BB416E" w:rsidRPr="00A75EE5">
        <w:rPr>
          <w:rFonts w:eastAsia="Verdana"/>
        </w:rPr>
        <w:t xml:space="preserve">. </w:t>
      </w:r>
      <w:bookmarkStart w:id="205" w:name="2_4_5_1_SECURITY_AUDIT_CONSIDERATIONS_EN"/>
      <w:bookmarkStart w:id="206" w:name="BKM_D342EFD5_589F_40C9_8C31_3A7BC0458BCB"/>
      <w:bookmarkStart w:id="207" w:name="2_4_5_SECURITY_CONSIDERATIONS_END"/>
      <w:bookmarkStart w:id="208" w:name="BKM_8CF3C8ED_3B9E_435F_B7F0_95049D783C89"/>
      <w:bookmarkStart w:id="209" w:name="2_4_COMPLETE_POINT_OF_CARE_DEVICE_PROCED"/>
      <w:bookmarkStart w:id="210" w:name="BKM_90C0BD93_48F2_47AA_BC0F_06E5AE8D8C46"/>
      <w:bookmarkEnd w:id="205"/>
      <w:bookmarkEnd w:id="206"/>
      <w:bookmarkEnd w:id="207"/>
      <w:bookmarkEnd w:id="208"/>
      <w:bookmarkEnd w:id="209"/>
      <w:bookmarkEnd w:id="210"/>
    </w:p>
    <w:p w14:paraId="30488AD1" w14:textId="4CEEE096" w:rsidR="00956ABB" w:rsidRPr="00A75EE5" w:rsidRDefault="00956ABB" w:rsidP="0098740D">
      <w:pPr>
        <w:pStyle w:val="Heading2"/>
        <w:numPr>
          <w:ilvl w:val="0"/>
          <w:numId w:val="0"/>
        </w:numPr>
        <w:rPr>
          <w:noProof w:val="0"/>
        </w:rPr>
      </w:pPr>
      <w:bookmarkStart w:id="211" w:name="_Toc492638965"/>
      <w:r w:rsidRPr="00A75EE5">
        <w:rPr>
          <w:noProof w:val="0"/>
        </w:rPr>
        <w:t>3.</w:t>
      </w:r>
      <w:r w:rsidR="00942224">
        <w:rPr>
          <w:noProof w:val="0"/>
        </w:rPr>
        <w:t>54</w:t>
      </w:r>
      <w:r w:rsidR="00C07AA3" w:rsidRPr="00A75EE5">
        <w:rPr>
          <w:noProof w:val="0"/>
        </w:rPr>
        <w:t xml:space="preserve"> Search Point-of-Care Device Procedures </w:t>
      </w:r>
      <w:r w:rsidRPr="00A75EE5">
        <w:rPr>
          <w:noProof w:val="0"/>
        </w:rPr>
        <w:t>[</w:t>
      </w:r>
      <w:r w:rsidR="00D172A3" w:rsidRPr="00A75EE5">
        <w:rPr>
          <w:noProof w:val="0"/>
        </w:rPr>
        <w:t>PCC-</w:t>
      </w:r>
      <w:r w:rsidR="00D147D8" w:rsidRPr="00A75EE5">
        <w:rPr>
          <w:noProof w:val="0"/>
        </w:rPr>
        <w:t>54</w:t>
      </w:r>
      <w:r w:rsidRPr="00A75EE5">
        <w:rPr>
          <w:noProof w:val="0"/>
        </w:rPr>
        <w:t>]</w:t>
      </w:r>
      <w:bookmarkEnd w:id="211"/>
    </w:p>
    <w:p w14:paraId="6A023B55" w14:textId="032AB5FC" w:rsidR="00956ABB" w:rsidRPr="00A75EE5" w:rsidRDefault="00956ABB" w:rsidP="0098740D">
      <w:pPr>
        <w:pStyle w:val="Heading3"/>
        <w:numPr>
          <w:ilvl w:val="0"/>
          <w:numId w:val="0"/>
        </w:numPr>
        <w:rPr>
          <w:noProof w:val="0"/>
        </w:rPr>
      </w:pPr>
      <w:bookmarkStart w:id="212" w:name="_Toc492638966"/>
      <w:r w:rsidRPr="00A75EE5">
        <w:rPr>
          <w:noProof w:val="0"/>
        </w:rPr>
        <w:t>3.</w:t>
      </w:r>
      <w:r w:rsidR="00942224">
        <w:rPr>
          <w:noProof w:val="0"/>
        </w:rPr>
        <w:t>54</w:t>
      </w:r>
      <w:r w:rsidRPr="00A75EE5">
        <w:rPr>
          <w:noProof w:val="0"/>
        </w:rPr>
        <w:t>.1 Scope</w:t>
      </w:r>
      <w:bookmarkEnd w:id="212"/>
    </w:p>
    <w:p w14:paraId="269F8EAA" w14:textId="6CE6504B" w:rsidR="00956ABB" w:rsidRPr="00A75EE5" w:rsidRDefault="00C07AA3" w:rsidP="0098740D">
      <w:pPr>
        <w:pStyle w:val="BodyText"/>
      </w:pPr>
      <w:r w:rsidRPr="00A75EE5">
        <w:rPr>
          <w:rFonts w:eastAsia="Verdana"/>
        </w:rPr>
        <w:t>This section describes the transaction used to query information about procedures performed at the point-of-care and reported from the point-of-care</w:t>
      </w:r>
      <w:r w:rsidR="00BB416E" w:rsidRPr="00A75EE5">
        <w:rPr>
          <w:rFonts w:eastAsia="Verdana"/>
        </w:rPr>
        <w:t xml:space="preserve">. </w:t>
      </w:r>
      <w:bookmarkStart w:id="213" w:name="2_5_1_SCOPE_END"/>
      <w:bookmarkStart w:id="214" w:name="BKM_5B77211D_3D9F_4AC7_A723_84FA7BB74CDF"/>
      <w:bookmarkEnd w:id="213"/>
      <w:bookmarkEnd w:id="214"/>
    </w:p>
    <w:p w14:paraId="5230CE9F" w14:textId="07F6FE36" w:rsidR="00956ABB" w:rsidRPr="00A75EE5" w:rsidRDefault="00956ABB" w:rsidP="0098740D">
      <w:pPr>
        <w:pStyle w:val="Heading3"/>
        <w:numPr>
          <w:ilvl w:val="0"/>
          <w:numId w:val="0"/>
        </w:numPr>
        <w:rPr>
          <w:noProof w:val="0"/>
        </w:rPr>
      </w:pPr>
      <w:bookmarkStart w:id="215" w:name="_Toc492638967"/>
      <w:r w:rsidRPr="00A75EE5">
        <w:rPr>
          <w:noProof w:val="0"/>
        </w:rPr>
        <w:t>3.</w:t>
      </w:r>
      <w:r w:rsidR="00942224">
        <w:rPr>
          <w:noProof w:val="0"/>
        </w:rPr>
        <w:t>54</w:t>
      </w:r>
      <w:r w:rsidRPr="00A75EE5">
        <w:rPr>
          <w:noProof w:val="0"/>
        </w:rPr>
        <w:t>.2 Actor Roles</w:t>
      </w:r>
      <w:bookmarkEnd w:id="215"/>
    </w:p>
    <w:p w14:paraId="357392D0" w14:textId="77777777" w:rsidR="00C07AA3" w:rsidRDefault="00C07AA3" w:rsidP="0098740D">
      <w:pPr>
        <w:pStyle w:val="BodyText"/>
        <w:rPr>
          <w:rFonts w:eastAsia="Verdana"/>
        </w:rPr>
      </w:pPr>
      <w:r w:rsidRPr="00A75EE5">
        <w:rPr>
          <w:rFonts w:eastAsia="Verdana"/>
        </w:rPr>
        <w:t>The following diagram identifies the transaction and actors participating in this transaction.</w:t>
      </w:r>
    </w:p>
    <w:p w14:paraId="7E6C7972" w14:textId="77777777" w:rsidR="00750F1D" w:rsidRDefault="00750F1D" w:rsidP="0098740D">
      <w:pPr>
        <w:pStyle w:val="BodyText"/>
        <w:rPr>
          <w:rFonts w:eastAsia="Verdana"/>
        </w:rPr>
      </w:pPr>
    </w:p>
    <w:p w14:paraId="74FB67EC" w14:textId="77777777" w:rsidR="00750F1D" w:rsidRPr="00A75EE5" w:rsidRDefault="00750F1D" w:rsidP="0098740D">
      <w:pPr>
        <w:pStyle w:val="BodyText"/>
        <w:rPr>
          <w:rFonts w:eastAsia="Verdana"/>
        </w:rPr>
      </w:pPr>
    </w:p>
    <w:p w14:paraId="396B8A98" w14:textId="63D14458" w:rsidR="00C07AA3" w:rsidRPr="00A75EE5" w:rsidRDefault="00FB4B9D" w:rsidP="0098740D">
      <w:pPr>
        <w:pStyle w:val="BodyText"/>
        <w:jc w:val="center"/>
      </w:pPr>
      <w:r w:rsidRPr="00A75EE5">
        <w:rPr>
          <w:noProof/>
        </w:rPr>
        <w:lastRenderedPageBreak/>
        <mc:AlternateContent>
          <mc:Choice Requires="wpc">
            <w:drawing>
              <wp:inline distT="0" distB="0" distL="0" distR="0" wp14:anchorId="406FBF8B" wp14:editId="317B574F">
                <wp:extent cx="3924935" cy="1832610"/>
                <wp:effectExtent l="0" t="0" r="0" b="0"/>
                <wp:docPr id="1036" name="Canvas 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 name="Oval 61"/>
                        <wps:cNvSpPr>
                          <a:spLocks noChangeArrowheads="1"/>
                        </wps:cNvSpPr>
                        <wps:spPr bwMode="auto">
                          <a:xfrm>
                            <a:off x="1205111" y="901005"/>
                            <a:ext cx="1681515" cy="731504"/>
                          </a:xfrm>
                          <a:prstGeom prst="ellipse">
                            <a:avLst/>
                          </a:prstGeom>
                          <a:solidFill>
                            <a:srgbClr val="FFFFFF"/>
                          </a:solidFill>
                          <a:ln w="9525">
                            <a:solidFill>
                              <a:srgbClr val="000000"/>
                            </a:solidFill>
                            <a:round/>
                            <a:headEnd/>
                            <a:tailEnd/>
                          </a:ln>
                        </wps:spPr>
                        <wps:txbx>
                          <w:txbxContent>
                            <w:p w14:paraId="59EB0B2C" w14:textId="77777777" w:rsidR="007C6B36" w:rsidRDefault="007C6B36" w:rsidP="00031143">
                              <w:pPr>
                                <w:spacing w:before="0"/>
                                <w:jc w:val="center"/>
                                <w:rPr>
                                  <w:b/>
                                  <w:sz w:val="18"/>
                                </w:rPr>
                              </w:pPr>
                            </w:p>
                            <w:p w14:paraId="2918819C" w14:textId="6CB7BAAA" w:rsidR="007C6B36" w:rsidRDefault="007C6B36" w:rsidP="00031143">
                              <w:pPr>
                                <w:spacing w:before="0"/>
                                <w:jc w:val="center"/>
                                <w:rPr>
                                  <w:b/>
                                  <w:sz w:val="18"/>
                                </w:rPr>
                              </w:pPr>
                              <w:r>
                                <w:rPr>
                                  <w:b/>
                                  <w:sz w:val="18"/>
                                </w:rPr>
                                <w:t>Search</w:t>
                              </w:r>
                              <w:r w:rsidRPr="005A715E">
                                <w:rPr>
                                  <w:b/>
                                  <w:sz w:val="18"/>
                                </w:rPr>
                                <w:t xml:space="preserve"> </w:t>
                              </w:r>
                              <w:r>
                                <w:rPr>
                                  <w:b/>
                                  <w:sz w:val="18"/>
                                </w:rPr>
                                <w:t>Point-of-Care Device Procedure</w:t>
                              </w:r>
                            </w:p>
                            <w:p w14:paraId="2C31035B" w14:textId="2FEBE4B6" w:rsidR="007C6B36" w:rsidRPr="00031143" w:rsidRDefault="007C6B36" w:rsidP="00031143">
                              <w:pPr>
                                <w:spacing w:before="0"/>
                                <w:jc w:val="center"/>
                                <w:rPr>
                                  <w:b/>
                                  <w:sz w:val="18"/>
                                  <w:szCs w:val="18"/>
                                </w:rPr>
                              </w:pPr>
                              <w:r>
                                <w:rPr>
                                  <w:b/>
                                  <w:sz w:val="18"/>
                                </w:rPr>
                                <w:t>[</w:t>
                              </w:r>
                              <w:r w:rsidRPr="00031143">
                                <w:rPr>
                                  <w:b/>
                                  <w:sz w:val="18"/>
                                  <w:szCs w:val="18"/>
                                </w:rPr>
                                <w:t>PCC</w:t>
                              </w:r>
                              <w:r>
                                <w:rPr>
                                  <w:b/>
                                  <w:sz w:val="18"/>
                                  <w:szCs w:val="18"/>
                                </w:rPr>
                                <w:t>-54</w:t>
                              </w:r>
                              <w:r w:rsidRPr="00031143">
                                <w:rPr>
                                  <w:b/>
                                  <w:sz w:val="18"/>
                                  <w:szCs w:val="18"/>
                                </w:rPr>
                                <w:t>]</w:t>
                              </w:r>
                            </w:p>
                          </w:txbxContent>
                        </wps:txbx>
                        <wps:bodyPr rot="0" vert="horz" wrap="square" lIns="0" tIns="9144" rIns="0" bIns="9144" anchor="t" anchorCtr="0" upright="1">
                          <a:noAutofit/>
                        </wps:bodyPr>
                      </wps:wsp>
                      <wps:wsp>
                        <wps:cNvPr id="36" name="Text Box 62"/>
                        <wps:cNvSpPr txBox="1">
                          <a:spLocks noChangeArrowheads="1"/>
                        </wps:cNvSpPr>
                        <wps:spPr bwMode="auto">
                          <a:xfrm>
                            <a:off x="199902" y="168201"/>
                            <a:ext cx="1065610" cy="457202"/>
                          </a:xfrm>
                          <a:prstGeom prst="rect">
                            <a:avLst/>
                          </a:prstGeom>
                          <a:solidFill>
                            <a:srgbClr val="FFFFFF"/>
                          </a:solidFill>
                          <a:ln w="9525">
                            <a:solidFill>
                              <a:srgbClr val="000000"/>
                            </a:solidFill>
                            <a:miter lim="800000"/>
                            <a:headEnd/>
                            <a:tailEnd/>
                          </a:ln>
                        </wps:spPr>
                        <wps:txbx>
                          <w:txbxContent>
                            <w:p w14:paraId="77BBE763" w14:textId="1C6B5EA6" w:rsidR="007C6B36" w:rsidRDefault="007C6B36" w:rsidP="0098740D">
                              <w:pPr>
                                <w:jc w:val="center"/>
                                <w:rPr>
                                  <w:sz w:val="18"/>
                                </w:rPr>
                              </w:pPr>
                              <w:r>
                                <w:rPr>
                                  <w:b/>
                                  <w:sz w:val="18"/>
                                </w:rPr>
                                <w:t>Medical Device Requester</w:t>
                              </w:r>
                            </w:p>
                          </w:txbxContent>
                        </wps:txbx>
                        <wps:bodyPr rot="0" vert="horz" wrap="square" lIns="91440" tIns="45720" rIns="91440" bIns="45720" anchor="t" anchorCtr="0" upright="1">
                          <a:noAutofit/>
                        </wps:bodyPr>
                      </wps:wsp>
                      <wps:wsp>
                        <wps:cNvPr id="37" name="Line 63"/>
                        <wps:cNvCnPr>
                          <a:cxnSpLocks noChangeShapeType="1"/>
                        </wps:cNvCnPr>
                        <wps:spPr bwMode="auto">
                          <a:xfrm>
                            <a:off x="1205011" y="625603"/>
                            <a:ext cx="352403" cy="3408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64"/>
                        <wps:cNvSpPr txBox="1">
                          <a:spLocks noChangeArrowheads="1"/>
                        </wps:cNvSpPr>
                        <wps:spPr bwMode="auto">
                          <a:xfrm>
                            <a:off x="2677724" y="168201"/>
                            <a:ext cx="1075110" cy="457202"/>
                          </a:xfrm>
                          <a:prstGeom prst="rect">
                            <a:avLst/>
                          </a:prstGeom>
                          <a:solidFill>
                            <a:srgbClr val="FFFFFF"/>
                          </a:solidFill>
                          <a:ln w="9525">
                            <a:solidFill>
                              <a:srgbClr val="000000"/>
                            </a:solidFill>
                            <a:miter lim="800000"/>
                            <a:headEnd/>
                            <a:tailEnd/>
                          </a:ln>
                        </wps:spPr>
                        <wps:txbx>
                          <w:txbxContent>
                            <w:p w14:paraId="745D3406" w14:textId="63D5EA17" w:rsidR="007C6B36" w:rsidRDefault="007C6B36" w:rsidP="0098740D">
                              <w:pPr>
                                <w:jc w:val="center"/>
                                <w:rPr>
                                  <w:sz w:val="18"/>
                                </w:rPr>
                              </w:pPr>
                              <w:r w:rsidRPr="005A715E">
                                <w:rPr>
                                  <w:b/>
                                  <w:sz w:val="18"/>
                                </w:rPr>
                                <w:t>Medical Device Server</w:t>
                              </w:r>
                            </w:p>
                          </w:txbxContent>
                        </wps:txbx>
                        <wps:bodyPr rot="0" vert="horz" wrap="square" lIns="91440" tIns="45720" rIns="91440" bIns="45720" anchor="t" anchorCtr="0" upright="1">
                          <a:noAutofit/>
                        </wps:bodyPr>
                      </wps:wsp>
                      <wps:wsp>
                        <wps:cNvPr id="39" name="Line 65"/>
                        <wps:cNvCnPr>
                          <a:cxnSpLocks noChangeShapeType="1"/>
                        </wps:cNvCnPr>
                        <wps:spPr bwMode="auto">
                          <a:xfrm flipH="1">
                            <a:off x="2452322" y="625603"/>
                            <a:ext cx="314503" cy="3408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06FBF8B" id="_x0000_s1394" editas="canvas" style="width:309.05pt;height:144.3pt;mso-position-horizontal-relative:char;mso-position-vertical-relative:line" coordsize="39249,18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">
                <v:shape id="_x0000_s1395" type="#_x0000_t75" style="position:absolute;width:39249;height:18326;visibility:visible;mso-wrap-style:square">
                  <v:fill o:detectmouseclick="t"/>
                  <v:path o:connecttype="none"/>
                </v:shape>
                <v:oval id="Oval 61" o:spid="_x0000_s1396" style="position:absolute;left:12051;top:9010;width:16815;height:7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KssQA&#10;AADbAAAADwAAAGRycy9kb3ducmV2LnhtbESPT2sCMRTE74V+h/AKXopm1a4tW6NIRZB68g94fWye&#10;u6Gbl2WTavz2RhA8DjPzG2Y6j7YRZ+q8caxgOMhAEJdOG64UHPar/hcIH5A1No5JwZU8zGevL1Ms&#10;tLvwls67UIkEYV+ggjqEtpDSlzVZ9APXEifv5DqLIcmukrrDS4LbRo6ybCItGk4LNbb0U1P5t/u3&#10;Cj7axSSPw415/z0tP3N33K5GJirVe4uLbxCBYniGH+21VjDO4f4l/Q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vyrLEAAAA2wAAAA8AAAAAAAAAAAAAAAAAmAIAAGRycy9k&#10;b3ducmV2LnhtbFBLBQYAAAAABAAEAPUAAACJAwAAAAA=&#10;">
                  <v:textbox inset="0,.72pt,0,.72pt">
                    <w:txbxContent>
                      <w:p w14:paraId="59EB0B2C" w14:textId="77777777" w:rsidR="007C6B36" w:rsidRDefault="007C6B36" w:rsidP="00031143">
                        <w:pPr>
                          <w:spacing w:before="0"/>
                          <w:jc w:val="center"/>
                          <w:rPr>
                            <w:b/>
                            <w:sz w:val="18"/>
                          </w:rPr>
                        </w:pPr>
                      </w:p>
                      <w:p w14:paraId="2918819C" w14:textId="6CB7BAAA" w:rsidR="007C6B36" w:rsidRDefault="007C6B36" w:rsidP="00031143">
                        <w:pPr>
                          <w:spacing w:before="0"/>
                          <w:jc w:val="center"/>
                          <w:rPr>
                            <w:b/>
                            <w:sz w:val="18"/>
                          </w:rPr>
                        </w:pPr>
                        <w:r>
                          <w:rPr>
                            <w:b/>
                            <w:sz w:val="18"/>
                          </w:rPr>
                          <w:t>Search</w:t>
                        </w:r>
                        <w:r w:rsidRPr="005A715E">
                          <w:rPr>
                            <w:b/>
                            <w:sz w:val="18"/>
                          </w:rPr>
                          <w:t xml:space="preserve"> </w:t>
                        </w:r>
                        <w:r>
                          <w:rPr>
                            <w:b/>
                            <w:sz w:val="18"/>
                          </w:rPr>
                          <w:t>Point-of-Care Device Procedure</w:t>
                        </w:r>
                      </w:p>
                      <w:p w14:paraId="2C31035B" w14:textId="2FEBE4B6" w:rsidR="007C6B36" w:rsidRPr="00031143" w:rsidRDefault="007C6B36" w:rsidP="00031143">
                        <w:pPr>
                          <w:spacing w:before="0"/>
                          <w:jc w:val="center"/>
                          <w:rPr>
                            <w:b/>
                            <w:sz w:val="18"/>
                            <w:szCs w:val="18"/>
                          </w:rPr>
                        </w:pPr>
                        <w:r>
                          <w:rPr>
                            <w:b/>
                            <w:sz w:val="18"/>
                          </w:rPr>
                          <w:t>[</w:t>
                        </w:r>
                        <w:r w:rsidRPr="00031143">
                          <w:rPr>
                            <w:b/>
                            <w:sz w:val="18"/>
                            <w:szCs w:val="18"/>
                          </w:rPr>
                          <w:t>PCC</w:t>
                        </w:r>
                        <w:r>
                          <w:rPr>
                            <w:b/>
                            <w:sz w:val="18"/>
                            <w:szCs w:val="18"/>
                          </w:rPr>
                          <w:t>-54</w:t>
                        </w:r>
                        <w:r w:rsidRPr="00031143">
                          <w:rPr>
                            <w:b/>
                            <w:sz w:val="18"/>
                            <w:szCs w:val="18"/>
                          </w:rPr>
                          <w:t>]</w:t>
                        </w:r>
                      </w:p>
                    </w:txbxContent>
                  </v:textbox>
                </v:oval>
                <v:shape id="Text Box 62" o:spid="_x0000_s1397" type="#_x0000_t202" style="position:absolute;left:1999;top:1682;width:10656;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14:paraId="77BBE763" w14:textId="1C6B5EA6" w:rsidR="007C6B36" w:rsidRDefault="007C6B36" w:rsidP="0098740D">
                        <w:pPr>
                          <w:jc w:val="center"/>
                          <w:rPr>
                            <w:sz w:val="18"/>
                          </w:rPr>
                        </w:pPr>
                        <w:r>
                          <w:rPr>
                            <w:b/>
                            <w:sz w:val="18"/>
                          </w:rPr>
                          <w:t>Medical Device Requester</w:t>
                        </w:r>
                      </w:p>
                    </w:txbxContent>
                  </v:textbox>
                </v:shape>
                <v:line id="Line 63" o:spid="_x0000_s1398" style="position:absolute;visibility:visible;mso-wrap-style:square" from="12050,6256" to="15574,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shape id="Text Box 64" o:spid="_x0000_s1399" type="#_x0000_t202" style="position:absolute;left:26777;top:1682;width:10751;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14:paraId="745D3406" w14:textId="63D5EA17" w:rsidR="007C6B36" w:rsidRDefault="007C6B36" w:rsidP="0098740D">
                        <w:pPr>
                          <w:jc w:val="center"/>
                          <w:rPr>
                            <w:sz w:val="18"/>
                          </w:rPr>
                        </w:pPr>
                        <w:r w:rsidRPr="005A715E">
                          <w:rPr>
                            <w:b/>
                            <w:sz w:val="18"/>
                          </w:rPr>
                          <w:t>Medical Device Server</w:t>
                        </w:r>
                      </w:p>
                    </w:txbxContent>
                  </v:textbox>
                </v:shape>
                <v:line id="Line 65" o:spid="_x0000_s1400" style="position:absolute;flip:x;visibility:visible;mso-wrap-style:square" from="24523,6256" to="27668,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XnsYAAADbAAAADwAAAGRycy9kb3ducmV2LnhtbESPT2sCMRTE74LfITzBS6nZ2lJ0axQR&#10;hB68+IeV3l43r5tlNy/bJNXttzeFgsdhZn7DLFa9bcWFfKgdK3iaZCCIS6drrhScjtvHGYgQkTW2&#10;jknBLwVYLYeDBebaXXlPl0OsRIJwyFGBibHLpQylIYth4jri5H05bzEm6SupPV4T3LZymmWv0mLN&#10;acFgRxtDZXP4sQrkbPfw7defL03RnM9zU5RF97FTajzq128gIvXxHv5vv2sFz3P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M157GAAAA2wAAAA8AAAAAAAAA&#10;AAAAAAAAoQIAAGRycy9kb3ducmV2LnhtbFBLBQYAAAAABAAEAPkAAACUAwAAAAA=&#10;"/>
                <w10:anchorlock/>
              </v:group>
            </w:pict>
          </mc:Fallback>
        </mc:AlternateContent>
      </w:r>
    </w:p>
    <w:p w14:paraId="6DB0B6C4" w14:textId="77777777" w:rsidR="00031143" w:rsidRPr="00A75EE5" w:rsidRDefault="00031143" w:rsidP="0098740D">
      <w:pPr>
        <w:pStyle w:val="BodyText"/>
      </w:pPr>
    </w:p>
    <w:p w14:paraId="2F607D55" w14:textId="298324BA" w:rsidR="00956ABB" w:rsidRPr="00A75EE5" w:rsidRDefault="00D97D1B" w:rsidP="0098740D">
      <w:pPr>
        <w:pStyle w:val="FigureTitle"/>
      </w:pPr>
      <w:r w:rsidRPr="00A75EE5">
        <w:t>Figure 3.</w:t>
      </w:r>
      <w:r w:rsidR="00942224">
        <w:t>54</w:t>
      </w:r>
      <w:r w:rsidR="00956ABB" w:rsidRPr="00A75EE5">
        <w:t>.2-1: Use Case Diagram</w:t>
      </w:r>
    </w:p>
    <w:p w14:paraId="6F842161" w14:textId="46541012" w:rsidR="00956ABB" w:rsidRPr="00A75EE5" w:rsidRDefault="00956ABB" w:rsidP="0098740D">
      <w:pPr>
        <w:pStyle w:val="TableTitle"/>
      </w:pPr>
      <w:r w:rsidRPr="00A75EE5">
        <w:t>Table 3.</w:t>
      </w:r>
      <w:r w:rsidR="00942224">
        <w:t>54</w:t>
      </w:r>
      <w:r w:rsidRPr="00A75EE5">
        <w:t>.2-1: Actor Roles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08"/>
        <w:gridCol w:w="8568"/>
      </w:tblGrid>
      <w:tr w:rsidR="00956ABB" w:rsidRPr="00A75EE5" w14:paraId="7F56B9FC" w14:textId="77777777" w:rsidTr="00956ABB">
        <w:tc>
          <w:tcPr>
            <w:tcW w:w="1008" w:type="dxa"/>
            <w:shd w:val="clear" w:color="auto" w:fill="auto"/>
          </w:tcPr>
          <w:p w14:paraId="3B017236" w14:textId="77777777" w:rsidR="00956ABB" w:rsidRPr="00A75EE5" w:rsidRDefault="00956ABB" w:rsidP="00956ABB">
            <w:pPr>
              <w:rPr>
                <w:b/>
              </w:rPr>
            </w:pPr>
            <w:r w:rsidRPr="00A75EE5">
              <w:rPr>
                <w:b/>
              </w:rPr>
              <w:t>Actor:</w:t>
            </w:r>
          </w:p>
        </w:tc>
        <w:tc>
          <w:tcPr>
            <w:tcW w:w="8568" w:type="dxa"/>
            <w:shd w:val="clear" w:color="auto" w:fill="auto"/>
          </w:tcPr>
          <w:p w14:paraId="418751B7" w14:textId="77777777" w:rsidR="00956ABB" w:rsidRPr="00A75EE5" w:rsidRDefault="00C07AA3" w:rsidP="00956ABB">
            <w:r w:rsidRPr="00A75EE5">
              <w:t>Medical Device Requester</w:t>
            </w:r>
          </w:p>
        </w:tc>
      </w:tr>
      <w:tr w:rsidR="00956ABB" w:rsidRPr="00A75EE5" w14:paraId="59178E1E" w14:textId="77777777" w:rsidTr="00956ABB">
        <w:tc>
          <w:tcPr>
            <w:tcW w:w="1008" w:type="dxa"/>
            <w:shd w:val="clear" w:color="auto" w:fill="auto"/>
          </w:tcPr>
          <w:p w14:paraId="3D29F6F4" w14:textId="77777777" w:rsidR="00956ABB" w:rsidRPr="00A75EE5" w:rsidRDefault="00956ABB" w:rsidP="00956ABB">
            <w:pPr>
              <w:rPr>
                <w:b/>
              </w:rPr>
            </w:pPr>
            <w:r w:rsidRPr="00A75EE5">
              <w:rPr>
                <w:b/>
              </w:rPr>
              <w:t>Role:</w:t>
            </w:r>
          </w:p>
        </w:tc>
        <w:tc>
          <w:tcPr>
            <w:tcW w:w="8568" w:type="dxa"/>
            <w:shd w:val="clear" w:color="auto" w:fill="auto"/>
          </w:tcPr>
          <w:p w14:paraId="0DF3B29B" w14:textId="5AA33AF1" w:rsidR="00956ABB" w:rsidRPr="00A75EE5" w:rsidRDefault="00C07AA3" w:rsidP="00C07AA3">
            <w:pPr>
              <w:rPr>
                <w:rFonts w:eastAsia="Verdana"/>
                <w:color w:val="000000"/>
                <w:szCs w:val="24"/>
              </w:rPr>
            </w:pPr>
            <w:r w:rsidRPr="00A75EE5">
              <w:rPr>
                <w:rFonts w:eastAsia="Verdana"/>
                <w:color w:val="000000"/>
                <w:szCs w:val="24"/>
              </w:rPr>
              <w:t>Requests procedure records matching a specific set of criteria (</w:t>
            </w:r>
            <w:r w:rsidR="006B14F5" w:rsidRPr="00A75EE5">
              <w:rPr>
                <w:rFonts w:eastAsia="Verdana"/>
                <w:color w:val="000000"/>
                <w:szCs w:val="24"/>
              </w:rPr>
              <w:t xml:space="preserve">i.e., </w:t>
            </w:r>
            <w:r w:rsidRPr="00A75EE5">
              <w:rPr>
                <w:rFonts w:eastAsia="Verdana"/>
                <w:color w:val="000000"/>
                <w:szCs w:val="24"/>
              </w:rPr>
              <w:t xml:space="preserve">search parameters). </w:t>
            </w:r>
          </w:p>
        </w:tc>
      </w:tr>
      <w:tr w:rsidR="00956ABB" w:rsidRPr="00A75EE5" w14:paraId="5F6ED05E" w14:textId="77777777" w:rsidTr="00956ABB">
        <w:tc>
          <w:tcPr>
            <w:tcW w:w="1008" w:type="dxa"/>
            <w:shd w:val="clear" w:color="auto" w:fill="auto"/>
          </w:tcPr>
          <w:p w14:paraId="77B3FC5F" w14:textId="77777777" w:rsidR="00956ABB" w:rsidRPr="00A75EE5" w:rsidRDefault="00956ABB" w:rsidP="00956ABB">
            <w:pPr>
              <w:rPr>
                <w:b/>
              </w:rPr>
            </w:pPr>
            <w:r w:rsidRPr="00A75EE5">
              <w:rPr>
                <w:b/>
              </w:rPr>
              <w:t>Actor:</w:t>
            </w:r>
          </w:p>
        </w:tc>
        <w:tc>
          <w:tcPr>
            <w:tcW w:w="8568" w:type="dxa"/>
            <w:shd w:val="clear" w:color="auto" w:fill="auto"/>
          </w:tcPr>
          <w:p w14:paraId="4EE5C2CB" w14:textId="77777777" w:rsidR="00956ABB" w:rsidRPr="00A75EE5" w:rsidRDefault="00C07AA3" w:rsidP="00956ABB">
            <w:pPr>
              <w:rPr>
                <w:szCs w:val="24"/>
              </w:rPr>
            </w:pPr>
            <w:r w:rsidRPr="00A75EE5">
              <w:rPr>
                <w:szCs w:val="24"/>
              </w:rPr>
              <w:t>Medical Device Server</w:t>
            </w:r>
          </w:p>
        </w:tc>
      </w:tr>
      <w:tr w:rsidR="00956ABB" w:rsidRPr="00A75EE5" w14:paraId="0C6C56F4" w14:textId="77777777" w:rsidTr="00956ABB">
        <w:tc>
          <w:tcPr>
            <w:tcW w:w="1008" w:type="dxa"/>
            <w:shd w:val="clear" w:color="auto" w:fill="auto"/>
          </w:tcPr>
          <w:p w14:paraId="393C9232" w14:textId="77777777" w:rsidR="00956ABB" w:rsidRPr="00A75EE5" w:rsidRDefault="00956ABB" w:rsidP="00956ABB">
            <w:pPr>
              <w:rPr>
                <w:b/>
              </w:rPr>
            </w:pPr>
            <w:r w:rsidRPr="00A75EE5">
              <w:rPr>
                <w:b/>
              </w:rPr>
              <w:t>Role:</w:t>
            </w:r>
          </w:p>
        </w:tc>
        <w:tc>
          <w:tcPr>
            <w:tcW w:w="8568" w:type="dxa"/>
            <w:shd w:val="clear" w:color="auto" w:fill="auto"/>
          </w:tcPr>
          <w:p w14:paraId="63C15F27" w14:textId="77777777" w:rsidR="00956ABB" w:rsidRPr="00A75EE5" w:rsidRDefault="00123D6B" w:rsidP="00956ABB">
            <w:pPr>
              <w:rPr>
                <w:rFonts w:eastAsia="Verdana"/>
                <w:color w:val="000000"/>
                <w:szCs w:val="24"/>
              </w:rPr>
            </w:pPr>
            <w:r w:rsidRPr="00A75EE5">
              <w:rPr>
                <w:rFonts w:eastAsia="Verdana"/>
                <w:color w:val="000000"/>
                <w:szCs w:val="24"/>
              </w:rPr>
              <w:t>Receives the request, processes the search parameters and returns matching procedure records to the initiating actor. If the criteria are invalid an error status and error detail structure will be returned.</w:t>
            </w:r>
          </w:p>
        </w:tc>
      </w:tr>
    </w:tbl>
    <w:p w14:paraId="335084D1" w14:textId="77777777" w:rsidR="00956ABB" w:rsidRPr="00A75EE5" w:rsidRDefault="00956ABB" w:rsidP="00956ABB"/>
    <w:p w14:paraId="330405EA" w14:textId="77D255F7" w:rsidR="00956ABB" w:rsidRPr="00A75EE5" w:rsidRDefault="00956ABB" w:rsidP="0098740D">
      <w:pPr>
        <w:pStyle w:val="Heading3"/>
        <w:numPr>
          <w:ilvl w:val="0"/>
          <w:numId w:val="0"/>
        </w:numPr>
        <w:rPr>
          <w:noProof w:val="0"/>
        </w:rPr>
      </w:pPr>
      <w:bookmarkStart w:id="216" w:name="_Toc492638968"/>
      <w:r w:rsidRPr="00A75EE5">
        <w:rPr>
          <w:noProof w:val="0"/>
        </w:rPr>
        <w:t>3.</w:t>
      </w:r>
      <w:r w:rsidR="00942224">
        <w:rPr>
          <w:noProof w:val="0"/>
        </w:rPr>
        <w:t>54</w:t>
      </w:r>
      <w:r w:rsidRPr="00A75EE5">
        <w:rPr>
          <w:noProof w:val="0"/>
        </w:rPr>
        <w:t>.3 Referenced Standards</w:t>
      </w:r>
      <w:bookmarkEnd w:id="216"/>
    </w:p>
    <w:p w14:paraId="59DC7D7C" w14:textId="2F74270D" w:rsidR="00956ABB" w:rsidRPr="00A75EE5" w:rsidRDefault="00123D6B" w:rsidP="0098740D">
      <w:pPr>
        <w:pStyle w:val="BodyText"/>
      </w:pPr>
      <w:r w:rsidRPr="00A75EE5">
        <w:t xml:space="preserve">This transaction uses </w:t>
      </w:r>
      <w:r w:rsidR="00B84D77" w:rsidRPr="00A75EE5">
        <w:t xml:space="preserve">HL7 FHIR </w:t>
      </w:r>
      <w:r w:rsidR="006C3748" w:rsidRPr="00A75EE5">
        <w:t>Standard for Trial Use Release 3 (STU3)</w:t>
      </w:r>
      <w:r w:rsidR="00B84D77" w:rsidRPr="00A75EE5">
        <w:t xml:space="preserve"> </w:t>
      </w:r>
      <w:r w:rsidRPr="00A75EE5">
        <w:rPr>
          <w:rFonts w:eastAsia="Verdana"/>
        </w:rPr>
        <w:t>Procedure Resource, SNOMED-CT, ICD-10, and CPT-4 codes</w:t>
      </w:r>
      <w:r w:rsidR="00BB416E" w:rsidRPr="00A75EE5">
        <w:rPr>
          <w:rFonts w:eastAsia="Verdana"/>
        </w:rPr>
        <w:t>.</w:t>
      </w:r>
      <w:bookmarkStart w:id="217" w:name="2_5_3_REFERENCED_STANDARDS_END"/>
      <w:bookmarkStart w:id="218" w:name="BKM_A06D315E_BF47_46FF_9435_ED0CB96E5AA2"/>
      <w:bookmarkEnd w:id="217"/>
      <w:bookmarkEnd w:id="218"/>
    </w:p>
    <w:p w14:paraId="7AC6E478" w14:textId="3037DC0F" w:rsidR="00956ABB" w:rsidRPr="00A75EE5" w:rsidRDefault="00956ABB" w:rsidP="0098740D">
      <w:pPr>
        <w:pStyle w:val="Heading3"/>
        <w:numPr>
          <w:ilvl w:val="0"/>
          <w:numId w:val="0"/>
        </w:numPr>
        <w:rPr>
          <w:noProof w:val="0"/>
        </w:rPr>
      </w:pPr>
      <w:bookmarkStart w:id="219" w:name="_Toc492638969"/>
      <w:r w:rsidRPr="00A75EE5">
        <w:rPr>
          <w:noProof w:val="0"/>
        </w:rPr>
        <w:t>3.</w:t>
      </w:r>
      <w:r w:rsidR="00942224">
        <w:rPr>
          <w:noProof w:val="0"/>
        </w:rPr>
        <w:t>54</w:t>
      </w:r>
      <w:r w:rsidRPr="00A75EE5">
        <w:rPr>
          <w:noProof w:val="0"/>
        </w:rPr>
        <w:t>.4 Interaction Diagram</w:t>
      </w:r>
      <w:bookmarkEnd w:id="219"/>
    </w:p>
    <w:p w14:paraId="52EC2CD7" w14:textId="6A01F63A" w:rsidR="00956ABB" w:rsidRPr="00A75EE5" w:rsidRDefault="00914AA7" w:rsidP="0098740D">
      <w:pPr>
        <w:pStyle w:val="BodyText"/>
      </w:pPr>
      <w:r w:rsidRPr="00A75EE5">
        <w:t>The following is a detailed description of the actors and transactions initiated. This transaction creates a new data set (e.g., FHIR Resource) using a synchronous call (e.g., REST</w:t>
      </w:r>
      <w:r w:rsidR="008F5EE8">
        <w:t>ful</w:t>
      </w:r>
      <w:r w:rsidRPr="00A75EE5">
        <w:t xml:space="preserve"> service).</w:t>
      </w:r>
    </w:p>
    <w:p w14:paraId="49810DCB" w14:textId="0C21A5F9" w:rsidR="00956ABB" w:rsidRPr="00A75EE5" w:rsidRDefault="00FB4B9D" w:rsidP="0098740D">
      <w:pPr>
        <w:pStyle w:val="BodyText"/>
        <w:jc w:val="center"/>
      </w:pPr>
      <w:r w:rsidRPr="00A75EE5">
        <w:rPr>
          <w:noProof/>
        </w:rPr>
        <w:lastRenderedPageBreak/>
        <mc:AlternateContent>
          <mc:Choice Requires="wpc">
            <w:drawing>
              <wp:inline distT="0" distB="0" distL="0" distR="0" wp14:anchorId="108AAF2A" wp14:editId="6184841E">
                <wp:extent cx="5943600" cy="3541478"/>
                <wp:effectExtent l="0" t="0" r="0" b="0"/>
                <wp:docPr id="1067" name="Canvas 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Text Box 4"/>
                        <wps:cNvSpPr txBox="1">
                          <a:spLocks noChangeArrowheads="1"/>
                        </wps:cNvSpPr>
                        <wps:spPr bwMode="auto">
                          <a:xfrm>
                            <a:off x="1249000" y="9501"/>
                            <a:ext cx="1159500" cy="5347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797362" w14:textId="77777777" w:rsidR="007C6B36" w:rsidRPr="00BC1D7A" w:rsidRDefault="007C6B36" w:rsidP="00123D6B">
                              <w:pPr>
                                <w:jc w:val="center"/>
                                <w:rPr>
                                  <w:b/>
                                  <w:sz w:val="22"/>
                                  <w:szCs w:val="22"/>
                                </w:rPr>
                              </w:pPr>
                              <w:r w:rsidRPr="00BC1D7A">
                                <w:rPr>
                                  <w:b/>
                                  <w:sz w:val="22"/>
                                  <w:szCs w:val="22"/>
                                </w:rPr>
                                <w:t>Medical Device Re</w:t>
                              </w:r>
                              <w:r>
                                <w:rPr>
                                  <w:b/>
                                  <w:sz w:val="22"/>
                                  <w:szCs w:val="22"/>
                                </w:rPr>
                                <w:t>quester</w:t>
                              </w:r>
                            </w:p>
                          </w:txbxContent>
                        </wps:txbx>
                        <wps:bodyPr rot="0" vert="horz" wrap="square" lIns="91440" tIns="45720" rIns="91440" bIns="45720" anchor="t" anchorCtr="0" upright="1">
                          <a:noAutofit/>
                        </wps:bodyPr>
                      </wps:wsp>
                      <wps:wsp>
                        <wps:cNvPr id="4" name="Line 5"/>
                        <wps:cNvCnPr>
                          <a:cxnSpLocks noChangeShapeType="1"/>
                        </wps:cNvCnPr>
                        <wps:spPr bwMode="auto">
                          <a:xfrm flipH="1">
                            <a:off x="1880800" y="1008423"/>
                            <a:ext cx="0" cy="228545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 name="Text Box 6"/>
                        <wps:cNvSpPr txBox="1">
                          <a:spLocks noChangeArrowheads="1"/>
                        </wps:cNvSpPr>
                        <wps:spPr bwMode="auto">
                          <a:xfrm>
                            <a:off x="2095500" y="1008422"/>
                            <a:ext cx="2038350" cy="490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8506A" w14:textId="1539B806" w:rsidR="007C6B36" w:rsidRPr="0011661F" w:rsidRDefault="007C6B36" w:rsidP="00123D6B">
                              <w:pPr>
                                <w:rPr>
                                  <w:sz w:val="16"/>
                                  <w:szCs w:val="16"/>
                                </w:rPr>
                              </w:pPr>
                              <w:r w:rsidRPr="0011661F">
                                <w:rPr>
                                  <w:sz w:val="16"/>
                                  <w:szCs w:val="16"/>
                                </w:rPr>
                                <w:t>Search Point-of-Care Device Procedure (Procedure Search Parameters [PCC-54])</w:t>
                              </w:r>
                            </w:p>
                          </w:txbxContent>
                        </wps:txbx>
                        <wps:bodyPr rot="0" vert="horz" wrap="square" lIns="0" tIns="0" rIns="0" bIns="0" anchor="t" anchorCtr="0" upright="1">
                          <a:noAutofit/>
                        </wps:bodyPr>
                      </wps:wsp>
                      <wps:wsp>
                        <wps:cNvPr id="12" name="Line 7"/>
                        <wps:cNvCnPr>
                          <a:cxnSpLocks noChangeShapeType="1"/>
                        </wps:cNvCnPr>
                        <wps:spPr bwMode="auto">
                          <a:xfrm>
                            <a:off x="4089400" y="393109"/>
                            <a:ext cx="600" cy="29007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 name="Rectangle 8"/>
                        <wps:cNvSpPr>
                          <a:spLocks noChangeArrowheads="1"/>
                        </wps:cNvSpPr>
                        <wps:spPr bwMode="auto">
                          <a:xfrm>
                            <a:off x="1808400" y="628014"/>
                            <a:ext cx="182900" cy="7284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Rectangle 9"/>
                        <wps:cNvSpPr>
                          <a:spLocks noChangeArrowheads="1"/>
                        </wps:cNvSpPr>
                        <wps:spPr bwMode="auto">
                          <a:xfrm>
                            <a:off x="4033500" y="1294829"/>
                            <a:ext cx="168200" cy="13894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Line 10"/>
                        <wps:cNvCnPr>
                          <a:cxnSpLocks noChangeShapeType="1"/>
                        </wps:cNvCnPr>
                        <wps:spPr bwMode="auto">
                          <a:xfrm>
                            <a:off x="2012300" y="1355730"/>
                            <a:ext cx="2007800"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Text Box 11"/>
                        <wps:cNvSpPr txBox="1">
                          <a:spLocks noChangeArrowheads="1"/>
                        </wps:cNvSpPr>
                        <wps:spPr bwMode="auto">
                          <a:xfrm>
                            <a:off x="3586400" y="0"/>
                            <a:ext cx="1057900" cy="5347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58C7D" w14:textId="77777777" w:rsidR="007C6B36" w:rsidRPr="00BC1D7A" w:rsidRDefault="007C6B36" w:rsidP="00123D6B">
                              <w:pPr>
                                <w:jc w:val="center"/>
                                <w:rPr>
                                  <w:b/>
                                  <w:sz w:val="22"/>
                                  <w:szCs w:val="22"/>
                                </w:rPr>
                              </w:pPr>
                              <w:r w:rsidRPr="00BC1D7A">
                                <w:rPr>
                                  <w:b/>
                                  <w:sz w:val="22"/>
                                  <w:szCs w:val="22"/>
                                </w:rPr>
                                <w:t>Medical Device Server</w:t>
                              </w:r>
                            </w:p>
                          </w:txbxContent>
                        </wps:txbx>
                        <wps:bodyPr rot="0" vert="horz" wrap="square" lIns="91440" tIns="45720" rIns="91440" bIns="45720" anchor="t" anchorCtr="0" upright="1">
                          <a:noAutofit/>
                        </wps:bodyPr>
                      </wps:wsp>
                      <wps:wsp>
                        <wps:cNvPr id="17" name="Line 12"/>
                        <wps:cNvCnPr>
                          <a:cxnSpLocks noChangeShapeType="1"/>
                        </wps:cNvCnPr>
                        <wps:spPr bwMode="auto">
                          <a:xfrm flipH="1">
                            <a:off x="1956400" y="2221950"/>
                            <a:ext cx="2077100" cy="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g:wgp>
                        <wpg:cNvPr id="18" name="Group 14"/>
                        <wpg:cNvGrpSpPr>
                          <a:grpSpLocks/>
                        </wpg:cNvGrpSpPr>
                        <wpg:grpSpPr bwMode="auto">
                          <a:xfrm>
                            <a:off x="1991300" y="628014"/>
                            <a:ext cx="216500" cy="210905"/>
                            <a:chOff x="5175" y="7275"/>
                            <a:chExt cx="480" cy="405"/>
                          </a:xfrm>
                        </wpg:grpSpPr>
                        <wps:wsp>
                          <wps:cNvPr id="19" name="Line 1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 name="Line 1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1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2" name="Text Box 20"/>
                        <wps:cNvSpPr txBox="1">
                          <a:spLocks noChangeArrowheads="1"/>
                        </wps:cNvSpPr>
                        <wps:spPr bwMode="auto">
                          <a:xfrm>
                            <a:off x="4452600" y="1294829"/>
                            <a:ext cx="786700" cy="227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8B1DF" w14:textId="77777777" w:rsidR="007C6B36" w:rsidRPr="007C1AAC" w:rsidRDefault="007C6B36" w:rsidP="00123D6B">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w:t>
                              </w:r>
                            </w:p>
                          </w:txbxContent>
                        </wps:txbx>
                        <wps:bodyPr rot="0" vert="horz" wrap="square" lIns="0" tIns="0" rIns="0" bIns="0" anchor="t" anchorCtr="0" upright="1">
                          <a:noAutofit/>
                        </wps:bodyPr>
                      </wps:wsp>
                      <wpg:wgp>
                        <wpg:cNvPr id="23" name="Group 21"/>
                        <wpg:cNvGrpSpPr>
                          <a:grpSpLocks/>
                        </wpg:cNvGrpSpPr>
                        <wpg:grpSpPr bwMode="auto">
                          <a:xfrm>
                            <a:off x="4188400" y="1356430"/>
                            <a:ext cx="216500" cy="172104"/>
                            <a:chOff x="5175" y="7275"/>
                            <a:chExt cx="480" cy="405"/>
                          </a:xfrm>
                        </wpg:grpSpPr>
                        <wps:wsp>
                          <wps:cNvPr id="24" name="Line 22"/>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5" name="Line 23"/>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4"/>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7" name="Rectangle 34"/>
                        <wps:cNvSpPr>
                          <a:spLocks noChangeArrowheads="1"/>
                        </wps:cNvSpPr>
                        <wps:spPr bwMode="auto">
                          <a:xfrm>
                            <a:off x="1800800" y="2221950"/>
                            <a:ext cx="155000" cy="5524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Text Box 36"/>
                        <wps:cNvSpPr txBox="1">
                          <a:spLocks noChangeArrowheads="1"/>
                        </wps:cNvSpPr>
                        <wps:spPr bwMode="auto">
                          <a:xfrm>
                            <a:off x="4452600" y="2341352"/>
                            <a:ext cx="950600" cy="27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DB1AE" w14:textId="77777777" w:rsidR="007C6B36" w:rsidRPr="001E7B81" w:rsidRDefault="007C6B36" w:rsidP="00123D6B">
                              <w:pPr>
                                <w:rPr>
                                  <w:sz w:val="16"/>
                                  <w:szCs w:val="16"/>
                                </w:rPr>
                              </w:pPr>
                              <w:r>
                                <w:rPr>
                                  <w:sz w:val="16"/>
                                  <w:szCs w:val="16"/>
                                </w:rPr>
                                <w:t>Query Repository</w:t>
                              </w:r>
                            </w:p>
                          </w:txbxContent>
                        </wps:txbx>
                        <wps:bodyPr rot="0" vert="horz" wrap="square" lIns="0" tIns="0" rIns="0" bIns="0" anchor="t" anchorCtr="0" upright="1">
                          <a:noAutofit/>
                        </wps:bodyPr>
                      </wps:wsp>
                      <wps:wsp>
                        <wps:cNvPr id="29" name="Text Box 38"/>
                        <wps:cNvSpPr txBox="1">
                          <a:spLocks noChangeArrowheads="1"/>
                        </wps:cNvSpPr>
                        <wps:spPr bwMode="auto">
                          <a:xfrm>
                            <a:off x="2095500" y="1889842"/>
                            <a:ext cx="1831300" cy="3397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AFAC6" w14:textId="77777777" w:rsidR="007C6B36" w:rsidRPr="001E7B81" w:rsidRDefault="007C6B36" w:rsidP="00123D6B">
                              <w:pPr>
                                <w:rPr>
                                  <w:sz w:val="16"/>
                                  <w:szCs w:val="16"/>
                                </w:rPr>
                              </w:pPr>
                              <w:r>
                                <w:rPr>
                                  <w:sz w:val="16"/>
                                  <w:szCs w:val="16"/>
                                </w:rPr>
                                <w:t>Procedure Bundle, HTTP Status Code = 200 OK</w:t>
                              </w:r>
                            </w:p>
                          </w:txbxContent>
                        </wps:txbx>
                        <wps:bodyPr rot="0" vert="horz" wrap="square" lIns="0" tIns="0" rIns="0" bIns="0" anchor="t" anchorCtr="0" upright="1">
                          <a:noAutofit/>
                        </wps:bodyPr>
                      </wps:wsp>
                      <wpg:wgp>
                        <wpg:cNvPr id="30" name="Group 44"/>
                        <wpg:cNvGrpSpPr>
                          <a:grpSpLocks/>
                        </wpg:cNvGrpSpPr>
                        <wpg:grpSpPr bwMode="auto">
                          <a:xfrm>
                            <a:off x="4188400" y="2413054"/>
                            <a:ext cx="216500" cy="198804"/>
                            <a:chOff x="5175" y="7275"/>
                            <a:chExt cx="480" cy="405"/>
                          </a:xfrm>
                        </wpg:grpSpPr>
                        <wps:wsp>
                          <wps:cNvPr id="31" name="Line 45"/>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2" name="Line 46"/>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47"/>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34" name="Text Box 53"/>
                        <wps:cNvSpPr txBox="1">
                          <a:spLocks noChangeArrowheads="1"/>
                        </wps:cNvSpPr>
                        <wps:spPr bwMode="auto">
                          <a:xfrm>
                            <a:off x="2269400" y="534712"/>
                            <a:ext cx="1715200" cy="389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9F37B" w14:textId="77777777" w:rsidR="007C6B36" w:rsidRPr="007C1AAC" w:rsidRDefault="007C6B36" w:rsidP="00123D6B">
                              <w:pPr>
                                <w:rPr>
                                  <w:sz w:val="22"/>
                                  <w:szCs w:val="22"/>
                                </w:rPr>
                              </w:pPr>
                              <w:r>
                                <w:rPr>
                                  <w:sz w:val="16"/>
                                  <w:szCs w:val="16"/>
                                </w:rPr>
                                <w:t xml:space="preserve">Send Search Procedure </w:t>
                              </w:r>
                              <w:r w:rsidRPr="001715F6">
                                <w:rPr>
                                  <w:sz w:val="16"/>
                                  <w:szCs w:val="16"/>
                                </w:rPr>
                                <w:t>(</w:t>
                              </w:r>
                              <w:r>
                                <w:rPr>
                                  <w:sz w:val="16"/>
                                  <w:szCs w:val="16"/>
                                </w:rPr>
                                <w:t>Procedure Search Parameters): Procedure</w:t>
                              </w:r>
                            </w:p>
                          </w:txbxContent>
                        </wps:txbx>
                        <wps:bodyPr rot="0" vert="horz" wrap="square" lIns="0" tIns="0" rIns="0" bIns="0" anchor="t" anchorCtr="0" upright="1">
                          <a:noAutofit/>
                        </wps:bodyPr>
                      </wps:wsp>
                    </wpc:wpc>
                  </a:graphicData>
                </a:graphic>
              </wp:inline>
            </w:drawing>
          </mc:Choice>
          <mc:Fallback>
            <w:pict>
              <v:group w14:anchorId="108AAF2A" id="Canvas 56" o:spid="_x0000_s1401" editas="canvas" style="width:468pt;height:278.85pt;mso-position-horizontal-relative:char;mso-position-vertical-relative:line" coordsize="59436,35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">
                <v:shape id="_x0000_s1402" type="#_x0000_t75" style="position:absolute;width:59436;height:35413;visibility:visible;mso-wrap-style:square">
                  <v:fill o:detectmouseclick="t"/>
                  <v:path o:connecttype="none"/>
                </v:shape>
                <v:shape id="Text Box 4" o:spid="_x0000_s1403" type="#_x0000_t202" style="position:absolute;left:12490;top:95;width:11595;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14:paraId="76797362" w14:textId="77777777" w:rsidR="007C6B36" w:rsidRPr="00BC1D7A" w:rsidRDefault="007C6B36" w:rsidP="00123D6B">
                        <w:pPr>
                          <w:jc w:val="center"/>
                          <w:rPr>
                            <w:b/>
                            <w:sz w:val="22"/>
                            <w:szCs w:val="22"/>
                          </w:rPr>
                        </w:pPr>
                        <w:r w:rsidRPr="00BC1D7A">
                          <w:rPr>
                            <w:b/>
                            <w:sz w:val="22"/>
                            <w:szCs w:val="22"/>
                          </w:rPr>
                          <w:t>Medical Device Re</w:t>
                        </w:r>
                        <w:r>
                          <w:rPr>
                            <w:b/>
                            <w:sz w:val="22"/>
                            <w:szCs w:val="22"/>
                          </w:rPr>
                          <w:t>quester</w:t>
                        </w:r>
                      </w:p>
                    </w:txbxContent>
                  </v:textbox>
                </v:shape>
                <v:line id="Line 5" o:spid="_x0000_s1404" style="position:absolute;flip:x;visibility:visible;mso-wrap-style:square" from="18808,10084" to="18808,32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HD1cIAAADaAAAADwAAAGRycy9kb3ducmV2LnhtbESPQWvCQBSE7wX/w/IEb81GaaWkriJi&#10;ixQvbpv7S/Z1E5p9G7Jbjf/eFQo9DjPzDbPajK4TZxpC61nBPMtBENfetGwVfH2+Pb6ACBHZYOeZ&#10;FFwpwGY9eVhhYfyFT3TW0YoE4VCggibGvpAy1A05DJnviZP37QeHMcnBSjPgJcFdJxd5vpQOW04L&#10;Dfa0a6j+0b9OQbXflvajKvduwUfzbp91xVIrNZuO21cQkcb4H/5rH4yCJ7hfSTdAr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nHD1cIAAADaAAAADwAAAAAAAAAAAAAA&#10;AAChAgAAZHJzL2Rvd25yZXYueG1sUEsFBgAAAAAEAAQA+QAAAJADAAAAAA==&#10;">
                  <v:stroke dashstyle="dash"/>
                </v:line>
                <v:shape id="Text Box 6" o:spid="_x0000_s1405" type="#_x0000_t202" style="position:absolute;left:20955;top:10084;width:2038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HLMEA&#10;AADbAAAADwAAAGRycy9kb3ducmV2LnhtbERPTYvCMBC9C/sfwgh701QPol2jiKwgLCzWevA424xt&#10;sJnUJqv13xtB8DaP9znzZWdrcaXWG8cKRsMEBHHhtOFSwSHfDKYgfEDWWDsmBXfysFx89OaYanfj&#10;jK77UIoYwj5FBVUITSqlLyqy6IeuIY7cybUWQ4RtKXWLtxhuazlOkom0aDg2VNjQuqLivP+3ClZH&#10;zr7N5fdvl50yk+ezhH8mZ6U++93qC0SgLrzFL/dWx/kjeP4S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1ByzBAAAA2wAAAA8AAAAAAAAAAAAAAAAAmAIAAGRycy9kb3du&#10;cmV2LnhtbFBLBQYAAAAABAAEAPUAAACGAwAAAAA=&#10;" filled="f" stroked="f">
                  <v:textbox inset="0,0,0,0">
                    <w:txbxContent>
                      <w:p w14:paraId="0988506A" w14:textId="1539B806" w:rsidR="007C6B36" w:rsidRPr="0011661F" w:rsidRDefault="007C6B36" w:rsidP="00123D6B">
                        <w:pPr>
                          <w:rPr>
                            <w:sz w:val="16"/>
                            <w:szCs w:val="16"/>
                          </w:rPr>
                        </w:pPr>
                        <w:r w:rsidRPr="0011661F">
                          <w:rPr>
                            <w:sz w:val="16"/>
                            <w:szCs w:val="16"/>
                          </w:rPr>
                          <w:t>Search Point-of-Care Device Procedure (Procedure Search Parameters [PCC-54])</w:t>
                        </w:r>
                      </w:p>
                    </w:txbxContent>
                  </v:textbox>
                </v:shape>
                <v:line id="Line 7" o:spid="_x0000_s1406" style="position:absolute;visibility:visible;mso-wrap-style:square" from="40894,3931" to="40900,32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G/NcQAAADbAAAADwAAAGRycy9kb3ducmV2LnhtbESPQWvCQBCF7wX/wzKCt7qpB2mjq0gh&#10;4CG1VMXzkB2TaHY22d0m8d93C4XeZnhv3vdmvR1NI3pyvras4GWegCAurK65VHA+Zc+vIHxA1thY&#10;JgUP8rDdTJ7WmGo78Bf1x1CKGMI+RQVVCG0qpS8qMujntiWO2tU6gyGurpTa4RDDTSMXSbKUBmuO&#10;hApbeq+ouB+/TeQWZe66y+0+7q8fedZx/3Y4fSo1m467FYhAY/g3/13vday/gN9f4gB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Ab81xAAAANsAAAAPAAAAAAAAAAAA&#10;AAAAAKECAABkcnMvZG93bnJldi54bWxQSwUGAAAAAAQABAD5AAAAkgMAAAAA&#10;">
                  <v:stroke dashstyle="dash"/>
                </v:line>
                <v:rect id="Rectangle 8" o:spid="_x0000_s1407" style="position:absolute;left:18084;top:6280;width:1829;height:7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rect id="Rectangle 9" o:spid="_x0000_s1408" style="position:absolute;left:40335;top:12948;width:1682;height:13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line id="Line 10" o:spid="_x0000_s1409" style="position:absolute;visibility:visible;mso-wrap-style:square" from="20123,13557" to="40201,1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6rpMIAAADbAAAADwAAAGRycy9kb3ducmV2LnhtbERP32vCMBB+F/wfwgl709TB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6rpMIAAADbAAAADwAAAAAAAAAAAAAA&#10;AAChAgAAZHJzL2Rvd25yZXYueG1sUEsFBgAAAAAEAAQA+QAAAJADAAAAAA==&#10;">
                  <v:stroke endarrow="block"/>
                </v:line>
                <v:shape id="Text Box 11" o:spid="_x0000_s1410" type="#_x0000_t202" style="position:absolute;left:35864;width:10579;height:5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14:paraId="04058C7D" w14:textId="77777777" w:rsidR="007C6B36" w:rsidRPr="00BC1D7A" w:rsidRDefault="007C6B36" w:rsidP="00123D6B">
                        <w:pPr>
                          <w:jc w:val="center"/>
                          <w:rPr>
                            <w:b/>
                            <w:sz w:val="22"/>
                            <w:szCs w:val="22"/>
                          </w:rPr>
                        </w:pPr>
                        <w:r w:rsidRPr="00BC1D7A">
                          <w:rPr>
                            <w:b/>
                            <w:sz w:val="22"/>
                            <w:szCs w:val="22"/>
                          </w:rPr>
                          <w:t>Medical Device Server</w:t>
                        </w:r>
                      </w:p>
                    </w:txbxContent>
                  </v:textbox>
                </v:shape>
                <v:line id="Line 12" o:spid="_x0000_s1411" style="position:absolute;flip:x;visibility:visible;mso-wrap-style:square" from="19564,22219" to="40335,2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W21cMAAADbAAAADwAAAGRycy9kb3ducmV2LnhtbESPQYvCMBCF78L+hzAL3jRVUJeuUWRh&#10;wYMoth72ODRj27WZlCbV+O+NIHib4b3vzZvlOphGXKlztWUFk3ECgriwuuZSwSn/HX2BcB5ZY2OZ&#10;FNzJwXr1MVhiqu2Nj3TNfCliCLsUFVTet6mUrqjIoBvbljhqZ9sZ9HHtSqk7vMVw08hpksylwZrj&#10;hQpb+qmouGS9iTVmfZOHSb+b4l8oj3afnQ//d6WGn2HzDcJT8G/zi97qyC3g+Usc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FttXDAAAA2wAAAA8AAAAAAAAAAAAA&#10;AAAAoQIAAGRycy9kb3ducmV2LnhtbFBLBQYAAAAABAAEAPkAAACRAwAAAAA=&#10;">
                  <v:stroke dashstyle="dash" endarrow="block"/>
                </v:line>
                <v:group id="Group 14" o:spid="_x0000_s1412" style="position:absolute;left:19913;top:6280;width:2165;height:2109"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line id="Line 15" o:spid="_x0000_s1413"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35SMAAAADbAAAADwAAAGRycy9kb3ducmV2LnhtbERPTYvCMBC9C/6HMII3TRUR7TYVEQRR&#10;WNBdwePYzLbFZlKaqF1/vREEb/N4n5MsWlOJGzWutKxgNIxAEGdWl5wr+P1ZD2YgnEfWWFkmBf/k&#10;YJF2OwnG2t55T7eDz0UIYRejgsL7OpbSZQUZdENbEwfuzzYGfYBNLnWD9xBuKjmOoqk0WHJoKLCm&#10;VUHZ5XA1ClCuHn62b3eT+dHI0/dyejw/tkr1e+3yC4Sn1n/Eb/dGh/lzeP0SDpDp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UjAAAAA2wAAAA8AAAAAAAAAAAAAAAAA&#10;oQIAAGRycy9kb3ducmV2LnhtbFBLBQYAAAAABAAEAPkAAACOAwAAAAA=&#10;">
                    <v:stroke startarrow="block"/>
                  </v:line>
                  <v:line id="Line 16" o:spid="_x0000_s1414"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3sMAAADbAAAADwAAAGRycy9kb3ducmV2LnhtbERPz2vCMBS+D/wfwht4GTOdjOGqaZGB&#10;4MGLblR2ezZvTWnzUpOo9b9fDoMdP77fq3K0vbiSD61jBS+zDARx7XTLjYKvz83zAkSIyBp7x6Tg&#10;TgHKYvKwwly7G+/peoiNSCEcclRgYhxyKUNtyGKYuYE4cT/OW4wJ+kZqj7cUbns5z7I3abHl1GBw&#10;oA9DdXe4WAVysXs6+/Xptau64/HdVHU1fO+Umj6O6yWISGP8F/+5t1rBPK1P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v6N7DAAAA2wAAAA8AAAAAAAAAAAAA&#10;AAAAoQIAAGRycy9kb3ducmV2LnhtbFBLBQYAAAAABAAEAPkAAACRAwAAAAA=&#10;"/>
                  <v:line id="Line 17" o:spid="_x0000_s1415"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group>
                <v:shape id="Text Box 20" o:spid="_x0000_s1416" type="#_x0000_t202" style="position:absolute;left:44526;top:12948;width:7867;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14:paraId="5268B1DF" w14:textId="77777777" w:rsidR="007C6B36" w:rsidRPr="007C1AAC" w:rsidRDefault="007C6B36" w:rsidP="00123D6B">
                        <w:pPr>
                          <w:rPr>
                            <w:sz w:val="22"/>
                            <w:szCs w:val="22"/>
                          </w:rPr>
                        </w:pPr>
                        <w:r>
                          <w:rPr>
                            <w:sz w:val="16"/>
                            <w:szCs w:val="16"/>
                          </w:rPr>
                          <w:t>Validate</w:t>
                        </w:r>
                        <w:r w:rsidRPr="001715F6">
                          <w:rPr>
                            <w:sz w:val="16"/>
                            <w:szCs w:val="16"/>
                          </w:rPr>
                          <w:t xml:space="preserve"> </w:t>
                        </w:r>
                        <w:r>
                          <w:rPr>
                            <w:sz w:val="16"/>
                            <w:szCs w:val="16"/>
                          </w:rPr>
                          <w:t xml:space="preserve">( </w:t>
                        </w:r>
                        <w:r w:rsidRPr="001715F6">
                          <w:rPr>
                            <w:sz w:val="16"/>
                            <w:szCs w:val="16"/>
                          </w:rPr>
                          <w:t>)</w:t>
                        </w:r>
                      </w:p>
                    </w:txbxContent>
                  </v:textbox>
                </v:shape>
                <v:group id="Group 21" o:spid="_x0000_s1417" style="position:absolute;left:41884;top:13564;width:2165;height:1721"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Line 22" o:spid="_x0000_s1418"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Cca8MAAADbAAAADwAAAGRycy9kb3ducmV2LnhtbESP3YrCMBSE7xd8h3AE7zRVRLQaRQRB&#10;VhD8KXh5bI5tsTkpTVarT28EYS+HmfmGmS0aU4o71a6wrKDfi0AQp1YXnCk4HdfdMQjnkTWWlknB&#10;kxws5q2fGcbaPnhP94PPRICwi1FB7n0VS+nSnAy6nq2Ig3e1tUEfZJ1JXeMjwE0pB1E0kgYLDgs5&#10;VrTKKb0d/owClKuXH++b7XCSGHneLUfJ5fWrVKfdLKcgPDX+P/xtb7SCwRA+X8IPkP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nGvDAAAA2wAAAA8AAAAAAAAAAAAA&#10;AAAAoQIAAGRycy9kb3ducmV2LnhtbFBLBQYAAAAABAAEAPkAAACRAwAAAAA=&#10;">
                    <v:stroke startarrow="block"/>
                  </v:line>
                  <v:line id="Line 23" o:spid="_x0000_s1419"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LRsYAAADbAAAADwAAAGRycy9kb3ducmV2LnhtbESPT2sCMRTE74LfIbxCL6VmlbbYrVFE&#10;KHjw4h9WenvdvG6W3bysSdTttzeFgsdhZn7DzBa9bcWFfKgdKxiPMhDEpdM1VwoO+8/nKYgQkTW2&#10;jknBLwVYzIeDGebaXXlLl12sRIJwyFGBibHLpQylIYth5Dri5P04bzEm6SupPV4T3LZykmVv0mLN&#10;acFgRytDZbM7WwVyunk6+eX3S1M0x+O7Kcqi+9oo9fjQLz9AROrjPfzfXmsFk1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YS0bGAAAA2wAAAA8AAAAAAAAA&#10;AAAAAAAAoQIAAGRycy9kb3ducmV2LnhtbFBLBQYAAAAABAAEAPkAAACUAwAAAAA=&#10;"/>
                  <v:line id="Line 24" o:spid="_x0000_s1420"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group>
                <v:rect id="Rectangle 34" o:spid="_x0000_s1421" style="position:absolute;left:18008;top:22219;width:155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shape id="Text Box 36" o:spid="_x0000_s1422" type="#_x0000_t202" style="position:absolute;left:44526;top:23413;width:9506;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14:paraId="690DB1AE" w14:textId="77777777" w:rsidR="007C6B36" w:rsidRPr="001E7B81" w:rsidRDefault="007C6B36" w:rsidP="00123D6B">
                        <w:pPr>
                          <w:rPr>
                            <w:sz w:val="16"/>
                            <w:szCs w:val="16"/>
                          </w:rPr>
                        </w:pPr>
                        <w:r>
                          <w:rPr>
                            <w:sz w:val="16"/>
                            <w:szCs w:val="16"/>
                          </w:rPr>
                          <w:t>Query Repository</w:t>
                        </w:r>
                      </w:p>
                    </w:txbxContent>
                  </v:textbox>
                </v:shape>
                <v:shape id="Text Box 38" o:spid="_x0000_s1423" type="#_x0000_t202" style="position:absolute;left:20955;top:18898;width:18313;height:3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14:paraId="6AFAFAC6" w14:textId="77777777" w:rsidR="007C6B36" w:rsidRPr="001E7B81" w:rsidRDefault="007C6B36" w:rsidP="00123D6B">
                        <w:pPr>
                          <w:rPr>
                            <w:sz w:val="16"/>
                            <w:szCs w:val="16"/>
                          </w:rPr>
                        </w:pPr>
                        <w:r>
                          <w:rPr>
                            <w:sz w:val="16"/>
                            <w:szCs w:val="16"/>
                          </w:rPr>
                          <w:t>Procedure Bundle, HTTP Status Code = 200 OK</w:t>
                        </w:r>
                      </w:p>
                    </w:txbxContent>
                  </v:textbox>
                </v:shape>
                <v:group id="Group 44" o:spid="_x0000_s1424" style="position:absolute;left:41884;top:24130;width:2165;height:1988" coordorigin="5175,7275" coordsize="480,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Line 45" o:spid="_x0000_s1425" style="position:absolute;visibility:visible;mso-wrap-style:square" from="5175,7680" to="5655,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6pLsUAAADbAAAADwAAAGRycy9kb3ducmV2LnhtbESPzWrDMBCE74G+g9hCb7GcNgTXiWxC&#10;oFAaCOQPetxYW9vUWhlLtd08fVQo5DjMzDfMKh9NI3rqXG1ZwSyKQRAXVtdcKjgd36YJCOeRNTaW&#10;ScEvOcizh8kKU20H3lN/8KUIEHYpKqi8b1MpXVGRQRfZljh4X7Yz6IPsSqk7HALcNPI5jhfSYM1h&#10;ocKWNhUV34cfowDl5uqT/bidv56N/NytF+fL9UOpp8dxvQThafT38H/7XSt4mcHfl/AD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6pLsUAAADbAAAADwAAAAAAAAAA&#10;AAAAAAChAgAAZHJzL2Rvd25yZXYueG1sUEsFBgAAAAAEAAQA+QAAAJMDAAAAAA==&#10;">
                    <v:stroke startarrow="block"/>
                  </v:line>
                  <v:line id="Line 46" o:spid="_x0000_s1426" style="position:absolute;flip:x;visibility:visible;mso-wrap-style:square" from="5655,7290" to="5655,7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47" o:spid="_x0000_s1427" style="position:absolute;visibility:visible;mso-wrap-style:square" from="5205,7275" to="565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group>
                <v:shape id="Text Box 53" o:spid="_x0000_s1428" type="#_x0000_t202" style="position:absolute;left:22694;top:5347;width:17152;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1BA9F37B" w14:textId="77777777" w:rsidR="007C6B36" w:rsidRPr="007C1AAC" w:rsidRDefault="007C6B36" w:rsidP="00123D6B">
                        <w:pPr>
                          <w:rPr>
                            <w:sz w:val="22"/>
                            <w:szCs w:val="22"/>
                          </w:rPr>
                        </w:pPr>
                        <w:r>
                          <w:rPr>
                            <w:sz w:val="16"/>
                            <w:szCs w:val="16"/>
                          </w:rPr>
                          <w:t xml:space="preserve">Send Search Procedure </w:t>
                        </w:r>
                        <w:r w:rsidRPr="001715F6">
                          <w:rPr>
                            <w:sz w:val="16"/>
                            <w:szCs w:val="16"/>
                          </w:rPr>
                          <w:t>(</w:t>
                        </w:r>
                        <w:r>
                          <w:rPr>
                            <w:sz w:val="16"/>
                            <w:szCs w:val="16"/>
                          </w:rPr>
                          <w:t>Procedure Search Parameters): Procedure</w:t>
                        </w:r>
                      </w:p>
                    </w:txbxContent>
                  </v:textbox>
                </v:shape>
                <w10:anchorlock/>
              </v:group>
            </w:pict>
          </mc:Fallback>
        </mc:AlternateContent>
      </w:r>
    </w:p>
    <w:p w14:paraId="1875561A" w14:textId="5E3F31F3" w:rsidR="00956ABB" w:rsidRPr="00A75EE5" w:rsidRDefault="00956ABB" w:rsidP="0098740D">
      <w:pPr>
        <w:pStyle w:val="Heading4"/>
        <w:numPr>
          <w:ilvl w:val="0"/>
          <w:numId w:val="0"/>
        </w:numPr>
        <w:rPr>
          <w:noProof w:val="0"/>
        </w:rPr>
      </w:pPr>
      <w:bookmarkStart w:id="220" w:name="_Toc492638970"/>
      <w:r w:rsidRPr="00A75EE5">
        <w:rPr>
          <w:noProof w:val="0"/>
        </w:rPr>
        <w:t>3.</w:t>
      </w:r>
      <w:r w:rsidR="00942224">
        <w:rPr>
          <w:noProof w:val="0"/>
        </w:rPr>
        <w:t>54</w:t>
      </w:r>
      <w:r w:rsidR="00123D6B" w:rsidRPr="00A75EE5">
        <w:rPr>
          <w:noProof w:val="0"/>
        </w:rPr>
        <w:t>.4.1 Search</w:t>
      </w:r>
      <w:r w:rsidR="00914AA7" w:rsidRPr="00A75EE5">
        <w:rPr>
          <w:noProof w:val="0"/>
        </w:rPr>
        <w:t xml:space="preserve"> Point-of-Care Device Procedure</w:t>
      </w:r>
      <w:bookmarkEnd w:id="220"/>
      <w:r w:rsidR="00123D6B" w:rsidRPr="00A75EE5">
        <w:rPr>
          <w:noProof w:val="0"/>
        </w:rPr>
        <w:t xml:space="preserve"> </w:t>
      </w:r>
    </w:p>
    <w:p w14:paraId="6874F0FE" w14:textId="77777777" w:rsidR="00914AA7" w:rsidRPr="00A75EE5" w:rsidRDefault="00914AA7" w:rsidP="0098740D">
      <w:pPr>
        <w:pStyle w:val="BodyText"/>
      </w:pPr>
      <w:r w:rsidRPr="00A75EE5">
        <w:t>The Search Point-of-Care Medical Device Procedure transaction sends a query from the Medical Device Requester to the Medical Device Server querying the server for medical devices</w:t>
      </w:r>
      <w:r w:rsidR="007117DA" w:rsidRPr="00A75EE5">
        <w:t>,</w:t>
      </w:r>
      <w:r w:rsidRPr="00A75EE5">
        <w:t xml:space="preserve"> based on the medical devices UDI</w:t>
      </w:r>
      <w:r w:rsidR="007117DA" w:rsidRPr="00A75EE5">
        <w:t>,</w:t>
      </w:r>
      <w:r w:rsidRPr="00A75EE5">
        <w:t xml:space="preserve"> associated to a procedure. </w:t>
      </w:r>
    </w:p>
    <w:p w14:paraId="694E4066" w14:textId="77777777" w:rsidR="00914AA7" w:rsidRPr="00A75EE5" w:rsidRDefault="00914AA7" w:rsidP="0098740D">
      <w:pPr>
        <w:pStyle w:val="BodyText"/>
      </w:pPr>
      <w:r w:rsidRPr="00A75EE5">
        <w:t>The following sections describe the details of this transaction</w:t>
      </w:r>
      <w:r w:rsidR="00BC22B5" w:rsidRPr="00A75EE5">
        <w:t>.</w:t>
      </w:r>
    </w:p>
    <w:p w14:paraId="7A097A1E" w14:textId="06124CF3" w:rsidR="00956ABB" w:rsidRPr="00A75EE5" w:rsidRDefault="00956ABB" w:rsidP="0098740D">
      <w:pPr>
        <w:pStyle w:val="Heading5"/>
        <w:rPr>
          <w:noProof w:val="0"/>
        </w:rPr>
      </w:pPr>
      <w:bookmarkStart w:id="221" w:name="_Toc492638971"/>
      <w:r w:rsidRPr="00A75EE5">
        <w:rPr>
          <w:noProof w:val="0"/>
        </w:rPr>
        <w:t>3.</w:t>
      </w:r>
      <w:r w:rsidR="00942224">
        <w:rPr>
          <w:noProof w:val="0"/>
        </w:rPr>
        <w:t>54</w:t>
      </w:r>
      <w:r w:rsidRPr="00A75EE5">
        <w:rPr>
          <w:noProof w:val="0"/>
        </w:rPr>
        <w:t>.4.1.1 Trigger Events</w:t>
      </w:r>
      <w:bookmarkEnd w:id="221"/>
    </w:p>
    <w:p w14:paraId="589ED4C5" w14:textId="77777777" w:rsidR="00123D6B" w:rsidRPr="00A75EE5" w:rsidRDefault="00123D6B" w:rsidP="0098740D">
      <w:pPr>
        <w:pStyle w:val="BodyText"/>
        <w:rPr>
          <w:rFonts w:eastAsia="Verdana"/>
        </w:rPr>
      </w:pPr>
      <w:r w:rsidRPr="00A75EE5">
        <w:rPr>
          <w:rFonts w:eastAsia="Verdana"/>
        </w:rPr>
        <w:t>This transaction can be invoke</w:t>
      </w:r>
      <w:r w:rsidR="00BF6A9E" w:rsidRPr="00A75EE5">
        <w:rPr>
          <w:rFonts w:eastAsia="Verdana"/>
        </w:rPr>
        <w:t>d</w:t>
      </w:r>
      <w:r w:rsidRPr="00A75EE5">
        <w:rPr>
          <w:rFonts w:eastAsia="Verdana"/>
        </w:rPr>
        <w:t xml:space="preserve"> on-demand based on a user action, recall notice, or another type business trigger that requires specific medical device records</w:t>
      </w:r>
      <w:r w:rsidR="00BB416E" w:rsidRPr="00A75EE5">
        <w:rPr>
          <w:rFonts w:eastAsia="Verdana"/>
        </w:rPr>
        <w:t xml:space="preserve">. </w:t>
      </w:r>
      <w:bookmarkStart w:id="222" w:name="2_5_4_1_1_TRIGGER_EVENTS_END"/>
      <w:bookmarkStart w:id="223" w:name="BKM_A341B6A8_D630_480F_B3AD_3A9F3CF710E6"/>
      <w:bookmarkEnd w:id="222"/>
      <w:bookmarkEnd w:id="223"/>
    </w:p>
    <w:p w14:paraId="60557DC7" w14:textId="071EAA52" w:rsidR="00956ABB" w:rsidRPr="00A75EE5" w:rsidRDefault="00D97D1B" w:rsidP="0098740D">
      <w:pPr>
        <w:pStyle w:val="Heading5"/>
        <w:rPr>
          <w:noProof w:val="0"/>
        </w:rPr>
      </w:pPr>
      <w:bookmarkStart w:id="224" w:name="_Toc492638972"/>
      <w:r w:rsidRPr="00A75EE5">
        <w:rPr>
          <w:noProof w:val="0"/>
        </w:rPr>
        <w:t>3.</w:t>
      </w:r>
      <w:r w:rsidR="00942224">
        <w:rPr>
          <w:noProof w:val="0"/>
        </w:rPr>
        <w:t>54</w:t>
      </w:r>
      <w:r w:rsidR="00956ABB" w:rsidRPr="00A75EE5">
        <w:rPr>
          <w:noProof w:val="0"/>
        </w:rPr>
        <w:t>.4.1.2 Message Semantics</w:t>
      </w:r>
      <w:bookmarkEnd w:id="224"/>
    </w:p>
    <w:p w14:paraId="7F3B25FC" w14:textId="79901A99" w:rsidR="001346FB" w:rsidRPr="00A75EE5" w:rsidRDefault="001346FB" w:rsidP="001346FB">
      <w:pPr>
        <w:rPr>
          <w:rFonts w:eastAsia="Verdana"/>
          <w:color w:val="000000"/>
          <w:szCs w:val="24"/>
        </w:rPr>
      </w:pPr>
      <w:r w:rsidRPr="00A75EE5">
        <w:rPr>
          <w:rFonts w:eastAsia="Verdana"/>
          <w:color w:val="000000"/>
          <w:szCs w:val="24"/>
        </w:rPr>
        <w:t xml:space="preserve">The transaction </w:t>
      </w:r>
      <w:r w:rsidR="00A75372" w:rsidRPr="00A75EE5">
        <w:rPr>
          <w:rFonts w:eastAsia="Verdana"/>
          <w:color w:val="000000"/>
          <w:szCs w:val="24"/>
        </w:rPr>
        <w:t>consists in FHIR Proecedure“search”</w:t>
      </w:r>
      <w:r w:rsidRPr="00A75EE5">
        <w:rPr>
          <w:rFonts w:eastAsia="Verdana"/>
          <w:color w:val="000000"/>
          <w:szCs w:val="24"/>
        </w:rPr>
        <w:t xml:space="preserve"> </w:t>
      </w:r>
      <w:r w:rsidR="00A75372" w:rsidRPr="00A75EE5">
        <w:rPr>
          <w:rFonts w:eastAsia="Verdana"/>
          <w:color w:val="000000"/>
          <w:szCs w:val="24"/>
        </w:rPr>
        <w:t>usi</w:t>
      </w:r>
      <w:r w:rsidR="005C0F9A" w:rsidRPr="00A75EE5">
        <w:rPr>
          <w:rFonts w:eastAsia="Verdana"/>
          <w:color w:val="000000"/>
          <w:szCs w:val="24"/>
        </w:rPr>
        <w:t>n</w:t>
      </w:r>
      <w:r w:rsidR="00A75372" w:rsidRPr="00A75EE5">
        <w:rPr>
          <w:rFonts w:eastAsia="Verdana"/>
          <w:color w:val="000000"/>
          <w:szCs w:val="24"/>
        </w:rPr>
        <w:t xml:space="preserve">g </w:t>
      </w:r>
      <w:r w:rsidRPr="00A75EE5">
        <w:rPr>
          <w:rFonts w:eastAsia="Verdana"/>
          <w:color w:val="000000"/>
          <w:szCs w:val="24"/>
        </w:rPr>
        <w:t>HTTP</w:t>
      </w:r>
      <w:r w:rsidR="00A75372" w:rsidRPr="00A75EE5">
        <w:rPr>
          <w:rFonts w:eastAsia="Verdana"/>
          <w:color w:val="000000"/>
          <w:szCs w:val="24"/>
        </w:rPr>
        <w:t>/</w:t>
      </w:r>
      <w:r w:rsidRPr="00A75EE5">
        <w:rPr>
          <w:rFonts w:eastAsia="Verdana"/>
          <w:color w:val="000000"/>
          <w:szCs w:val="24"/>
        </w:rPr>
        <w:t>HTTPS GET</w:t>
      </w:r>
      <w:r w:rsidR="00A75372" w:rsidRPr="00A75EE5">
        <w:rPr>
          <w:rFonts w:eastAsia="Verdana"/>
          <w:color w:val="000000"/>
          <w:szCs w:val="24"/>
        </w:rPr>
        <w:t xml:space="preserve">. </w:t>
      </w:r>
      <w:bookmarkStart w:id="225" w:name="3_Y5_4_1_2_MESSAGE_SEMANTICS_END"/>
      <w:bookmarkStart w:id="226" w:name="BKM_5745D954_AE6D_4896_A7B6_E790F24E7CC1"/>
      <w:bookmarkEnd w:id="225"/>
      <w:bookmarkEnd w:id="226"/>
    </w:p>
    <w:p w14:paraId="56ACFB0B" w14:textId="19B50EAC" w:rsidR="00956ABB" w:rsidRPr="00A75EE5" w:rsidRDefault="00123D6B" w:rsidP="0098740D">
      <w:pPr>
        <w:pStyle w:val="BodyText"/>
      </w:pPr>
      <w:r w:rsidRPr="00A75EE5">
        <w:rPr>
          <w:rFonts w:eastAsia="Verdana"/>
        </w:rPr>
        <w:t>The semantics of this transaction refers to the search parameters supported by FHIR to search for Procedure Resources such as the associated diagnosis (i.e., Procedure.reasonCode or Procedure.reason)</w:t>
      </w:r>
      <w:r w:rsidR="00A75372" w:rsidRPr="00A75EE5">
        <w:rPr>
          <w:rFonts w:eastAsia="Verdana"/>
        </w:rPr>
        <w:t xml:space="preserve"> but the “search” operation may use the default search parameters specified by the FHIR STU3 specification: http://hl7.org/fhir/procedure.html</w:t>
      </w:r>
      <w:r w:rsidR="008B6A72" w:rsidRPr="00A75EE5">
        <w:rPr>
          <w:rFonts w:eastAsia="Verdana"/>
        </w:rPr>
        <w:t>.</w:t>
      </w:r>
    </w:p>
    <w:p w14:paraId="4527B401" w14:textId="28594E41" w:rsidR="00956ABB" w:rsidRPr="00A75EE5" w:rsidRDefault="00D97D1B" w:rsidP="0098740D">
      <w:pPr>
        <w:pStyle w:val="Heading5"/>
        <w:rPr>
          <w:noProof w:val="0"/>
        </w:rPr>
      </w:pPr>
      <w:bookmarkStart w:id="227" w:name="_Toc492638973"/>
      <w:r w:rsidRPr="00A75EE5">
        <w:rPr>
          <w:noProof w:val="0"/>
        </w:rPr>
        <w:lastRenderedPageBreak/>
        <w:t>3.</w:t>
      </w:r>
      <w:r w:rsidR="00942224">
        <w:rPr>
          <w:noProof w:val="0"/>
        </w:rPr>
        <w:t>54</w:t>
      </w:r>
      <w:r w:rsidRPr="00A75EE5">
        <w:rPr>
          <w:noProof w:val="0"/>
        </w:rPr>
        <w:t>.</w:t>
      </w:r>
      <w:r w:rsidR="00956ABB" w:rsidRPr="00A75EE5">
        <w:rPr>
          <w:noProof w:val="0"/>
        </w:rPr>
        <w:t>4.1.3 Expected Actions</w:t>
      </w:r>
      <w:bookmarkEnd w:id="227"/>
    </w:p>
    <w:p w14:paraId="46B55B5A" w14:textId="1070C9B0" w:rsidR="00123D6B" w:rsidRPr="00A75EE5" w:rsidRDefault="00123D6B" w:rsidP="0098740D">
      <w:pPr>
        <w:pStyle w:val="BodyText"/>
      </w:pPr>
      <w:r w:rsidRPr="00A75EE5">
        <w:rPr>
          <w:rFonts w:eastAsia="Verdana"/>
        </w:rPr>
        <w:t>If the server identifies matching procedures, it returns them in a bundle. Otherwise, the server may return a HTTP status code (e.g.</w:t>
      </w:r>
      <w:r w:rsidR="00E228CA" w:rsidRPr="00A75EE5">
        <w:rPr>
          <w:rFonts w:eastAsia="Verdana"/>
        </w:rPr>
        <w:t>,</w:t>
      </w:r>
      <w:r w:rsidRPr="00A75EE5">
        <w:rPr>
          <w:rFonts w:eastAsia="Verdana"/>
        </w:rPr>
        <w:t xml:space="preserve"> 400 for "bad request") and an error structure (e.g., "parameter x not supported")</w:t>
      </w:r>
      <w:r w:rsidR="00BB416E" w:rsidRPr="00A75EE5">
        <w:rPr>
          <w:rFonts w:eastAsia="Verdana"/>
        </w:rPr>
        <w:t xml:space="preserve">. </w:t>
      </w:r>
      <w:bookmarkStart w:id="228" w:name="2_5_4_1_3_EXPECTED_ACTIONS_END"/>
      <w:bookmarkStart w:id="229" w:name="BKM_180856A4_338C_4756_B144_ED3171C06465"/>
      <w:bookmarkStart w:id="230" w:name="2_5_4_1_SEARCH_POINT_OF_CARE_DEVICE_PROC"/>
      <w:bookmarkStart w:id="231" w:name="BKM_DAE27852_595C_4116_A1D3_5C671AE13BFC"/>
      <w:bookmarkStart w:id="232" w:name="2_5_4_INTERACTION_DIAGRAM_END"/>
      <w:bookmarkStart w:id="233" w:name="BKM_FA1BF168_5FF1_4092_8396_AB632A1AFAAC"/>
      <w:bookmarkEnd w:id="228"/>
      <w:bookmarkEnd w:id="229"/>
      <w:bookmarkEnd w:id="230"/>
      <w:bookmarkEnd w:id="231"/>
      <w:bookmarkEnd w:id="232"/>
      <w:bookmarkEnd w:id="233"/>
    </w:p>
    <w:p w14:paraId="367E73C6" w14:textId="051BD208" w:rsidR="00956ABB" w:rsidRPr="00A75EE5" w:rsidRDefault="00D97D1B" w:rsidP="0098740D">
      <w:pPr>
        <w:pStyle w:val="Heading3"/>
        <w:numPr>
          <w:ilvl w:val="0"/>
          <w:numId w:val="0"/>
        </w:numPr>
        <w:rPr>
          <w:noProof w:val="0"/>
        </w:rPr>
      </w:pPr>
      <w:bookmarkStart w:id="234" w:name="_Toc492638974"/>
      <w:r w:rsidRPr="00A75EE5">
        <w:rPr>
          <w:noProof w:val="0"/>
        </w:rPr>
        <w:t>3.</w:t>
      </w:r>
      <w:r w:rsidR="00942224">
        <w:rPr>
          <w:noProof w:val="0"/>
        </w:rPr>
        <w:t>54</w:t>
      </w:r>
      <w:r w:rsidR="00956ABB" w:rsidRPr="00A75EE5">
        <w:rPr>
          <w:noProof w:val="0"/>
        </w:rPr>
        <w:t>.5 Security Considerations</w:t>
      </w:r>
      <w:bookmarkEnd w:id="234"/>
    </w:p>
    <w:p w14:paraId="368201AB" w14:textId="152C289C" w:rsidR="00123D6B" w:rsidRPr="00A75EE5" w:rsidRDefault="00E228CA" w:rsidP="0098740D">
      <w:pPr>
        <w:pStyle w:val="BodyText"/>
        <w:rPr>
          <w:i/>
        </w:rPr>
      </w:pPr>
      <w:r w:rsidRPr="00A75EE5">
        <w:rPr>
          <w:rFonts w:eastAsia="Verdana"/>
        </w:rPr>
        <w:t xml:space="preserve">For security considerations refer to </w:t>
      </w:r>
      <w:r w:rsidR="001113AD" w:rsidRPr="00A75EE5">
        <w:rPr>
          <w:rFonts w:eastAsia="Verdana"/>
        </w:rPr>
        <w:t>S</w:t>
      </w:r>
      <w:r w:rsidRPr="00A75EE5">
        <w:rPr>
          <w:rFonts w:eastAsia="Verdana"/>
        </w:rPr>
        <w:t xml:space="preserve">ection X.5 Security Considerations in </w:t>
      </w:r>
      <w:r w:rsidR="00F0223E" w:rsidRPr="00A75EE5">
        <w:rPr>
          <w:rFonts w:eastAsia="Verdana"/>
        </w:rPr>
        <w:t>V</w:t>
      </w:r>
      <w:r w:rsidRPr="00A75EE5">
        <w:rPr>
          <w:rFonts w:eastAsia="Verdana"/>
        </w:rPr>
        <w:t xml:space="preserve">olume 1. </w:t>
      </w:r>
    </w:p>
    <w:p w14:paraId="3486C5CD" w14:textId="17553C26" w:rsidR="00956ABB" w:rsidRPr="00A75EE5" w:rsidRDefault="00D97D1B" w:rsidP="0098740D">
      <w:pPr>
        <w:pStyle w:val="Heading4"/>
        <w:rPr>
          <w:noProof w:val="0"/>
        </w:rPr>
      </w:pPr>
      <w:bookmarkStart w:id="235" w:name="_Toc492638975"/>
      <w:r w:rsidRPr="00A75EE5">
        <w:rPr>
          <w:noProof w:val="0"/>
        </w:rPr>
        <w:t>3.</w:t>
      </w:r>
      <w:r w:rsidR="00942224">
        <w:rPr>
          <w:noProof w:val="0"/>
        </w:rPr>
        <w:t>54</w:t>
      </w:r>
      <w:r w:rsidR="00956ABB" w:rsidRPr="00A75EE5">
        <w:rPr>
          <w:noProof w:val="0"/>
        </w:rPr>
        <w:t>.5.1 Security Audit Considerations</w:t>
      </w:r>
      <w:bookmarkEnd w:id="235"/>
    </w:p>
    <w:p w14:paraId="2AF43910" w14:textId="64DA5E25" w:rsidR="00123D6B" w:rsidRPr="00A75EE5" w:rsidRDefault="00E228CA" w:rsidP="0098740D">
      <w:pPr>
        <w:pStyle w:val="BodyText"/>
      </w:pPr>
      <w:r w:rsidRPr="00A75EE5">
        <w:rPr>
          <w:rFonts w:eastAsia="Verdana"/>
        </w:rPr>
        <w:t>None, this transaction does not need to be audited as they are explicitly persisted by the server</w:t>
      </w:r>
      <w:r w:rsidR="00BB416E" w:rsidRPr="00A75EE5">
        <w:rPr>
          <w:rFonts w:eastAsia="Verdana"/>
        </w:rPr>
        <w:t>.</w:t>
      </w:r>
    </w:p>
    <w:p w14:paraId="77E9C2A3" w14:textId="77777777" w:rsidR="00EA4EA1" w:rsidRPr="00A75EE5" w:rsidRDefault="00EA4EA1" w:rsidP="00EA4EA1">
      <w:pPr>
        <w:pStyle w:val="PartTitle"/>
        <w:rPr>
          <w:highlight w:val="yellow"/>
        </w:rPr>
      </w:pPr>
      <w:bookmarkStart w:id="236" w:name="_Toc492638976"/>
      <w:bookmarkEnd w:id="75"/>
      <w:bookmarkEnd w:id="76"/>
      <w:bookmarkEnd w:id="77"/>
      <w:bookmarkEnd w:id="78"/>
      <w:bookmarkEnd w:id="79"/>
      <w:r w:rsidRPr="00A75EE5">
        <w:lastRenderedPageBreak/>
        <w:t>Appendices</w:t>
      </w:r>
      <w:bookmarkEnd w:id="236"/>
      <w:r w:rsidRPr="00A75EE5">
        <w:rPr>
          <w:highlight w:val="yellow"/>
        </w:rPr>
        <w:t xml:space="preserve"> </w:t>
      </w:r>
    </w:p>
    <w:p w14:paraId="5945A1E9" w14:textId="77777777" w:rsidR="00447451" w:rsidRPr="00A75EE5" w:rsidRDefault="00B05DC0">
      <w:pPr>
        <w:pStyle w:val="BodyText"/>
      </w:pPr>
      <w:r w:rsidRPr="00A75EE5">
        <w:t>None</w:t>
      </w:r>
    </w:p>
    <w:p w14:paraId="5F615DCE" w14:textId="77777777" w:rsidR="00522F40" w:rsidRPr="00A75EE5" w:rsidRDefault="00F313A8" w:rsidP="0011661F">
      <w:pPr>
        <w:pStyle w:val="Heading1"/>
        <w:numPr>
          <w:ilvl w:val="0"/>
          <w:numId w:val="0"/>
        </w:numPr>
        <w:rPr>
          <w:noProof w:val="0"/>
        </w:rPr>
      </w:pPr>
      <w:bookmarkStart w:id="237" w:name="_Toc492638977"/>
      <w:r w:rsidRPr="00A75EE5">
        <w:rPr>
          <w:noProof w:val="0"/>
        </w:rPr>
        <w:lastRenderedPageBreak/>
        <w:t xml:space="preserve">Volume 2 </w:t>
      </w:r>
      <w:r w:rsidR="004541CC" w:rsidRPr="00A75EE5">
        <w:rPr>
          <w:noProof w:val="0"/>
        </w:rPr>
        <w:t>Name</w:t>
      </w:r>
      <w:r w:rsidR="00522F40" w:rsidRPr="00A75EE5">
        <w:rPr>
          <w:noProof w:val="0"/>
        </w:rPr>
        <w:t>s</w:t>
      </w:r>
      <w:r w:rsidR="004541CC" w:rsidRPr="00A75EE5">
        <w:rPr>
          <w:noProof w:val="0"/>
        </w:rPr>
        <w:t>pace Additions</w:t>
      </w:r>
      <w:bookmarkEnd w:id="237"/>
    </w:p>
    <w:p w14:paraId="355892D6" w14:textId="77777777" w:rsidR="00DD13DB" w:rsidRPr="00A75EE5" w:rsidRDefault="00DD13DB" w:rsidP="00DD13DB">
      <w:pPr>
        <w:pStyle w:val="EditorInstructions"/>
      </w:pPr>
      <w:r w:rsidRPr="00A75EE5">
        <w:t xml:space="preserve">Add the following terms </w:t>
      </w:r>
      <w:r w:rsidRPr="00A75EE5">
        <w:rPr>
          <w:iCs w:val="0"/>
        </w:rPr>
        <w:t xml:space="preserve">to the IHE </w:t>
      </w:r>
      <w:r w:rsidR="00CD4D46" w:rsidRPr="00A75EE5">
        <w:rPr>
          <w:iCs w:val="0"/>
        </w:rPr>
        <w:t>General Introduction Appendix G</w:t>
      </w:r>
      <w:r w:rsidRPr="00A75EE5">
        <w:t>:</w:t>
      </w:r>
    </w:p>
    <w:p w14:paraId="7711AA69" w14:textId="77777777" w:rsidR="00167DB7" w:rsidRPr="00A75EE5" w:rsidRDefault="00B05DC0">
      <w:pPr>
        <w:pStyle w:val="BodyText"/>
      </w:pPr>
      <w:r w:rsidRPr="00A75EE5">
        <w:t>None</w:t>
      </w:r>
    </w:p>
    <w:p w14:paraId="7BC36F6F" w14:textId="77777777" w:rsidR="00993FF5" w:rsidRPr="00A75EE5" w:rsidRDefault="00993FF5">
      <w:pPr>
        <w:pStyle w:val="BodyText"/>
      </w:pPr>
    </w:p>
    <w:p w14:paraId="1396E7BE" w14:textId="77777777" w:rsidR="00993FF5" w:rsidRPr="00A75EE5" w:rsidRDefault="00993FF5" w:rsidP="00993FF5">
      <w:pPr>
        <w:pStyle w:val="PartTitle"/>
      </w:pPr>
      <w:bookmarkStart w:id="238" w:name="_Toc492638978"/>
      <w:r w:rsidRPr="00A75EE5">
        <w:lastRenderedPageBreak/>
        <w:t>Volume 3 – Content Modules</w:t>
      </w:r>
      <w:bookmarkEnd w:id="238"/>
    </w:p>
    <w:p w14:paraId="1F452597" w14:textId="6D179239" w:rsidR="00170ED0" w:rsidRPr="00A75EE5" w:rsidRDefault="00170ED0" w:rsidP="0098740D">
      <w:pPr>
        <w:pStyle w:val="Heading1"/>
        <w:numPr>
          <w:ilvl w:val="0"/>
          <w:numId w:val="0"/>
        </w:numPr>
        <w:rPr>
          <w:noProof w:val="0"/>
        </w:rPr>
      </w:pPr>
      <w:bookmarkStart w:id="239" w:name="_Toc492638979"/>
      <w:r w:rsidRPr="00A75EE5">
        <w:rPr>
          <w:noProof w:val="0"/>
        </w:rPr>
        <w:lastRenderedPageBreak/>
        <w:t>5</w:t>
      </w:r>
      <w:r w:rsidR="00291725" w:rsidRPr="00A75EE5">
        <w:rPr>
          <w:noProof w:val="0"/>
        </w:rPr>
        <w:t xml:space="preserve"> </w:t>
      </w:r>
      <w:r w:rsidRPr="00A75EE5">
        <w:rPr>
          <w:noProof w:val="0"/>
        </w:rPr>
        <w:t>Namespaces and Vocabularies</w:t>
      </w:r>
      <w:bookmarkEnd w:id="239"/>
    </w:p>
    <w:p w14:paraId="3ABFC2DC" w14:textId="1FA17D2F" w:rsidR="00701B3A" w:rsidRPr="00A75EE5" w:rsidRDefault="00170ED0" w:rsidP="00170ED0">
      <w:pPr>
        <w:pStyle w:val="EditorInstructions"/>
      </w:pPr>
      <w:r w:rsidRPr="00A75EE5">
        <w:t xml:space="preserve">Add to </w:t>
      </w:r>
      <w:r w:rsidR="001113AD" w:rsidRPr="00A75EE5">
        <w:t>S</w:t>
      </w:r>
      <w:r w:rsidRPr="00A75EE5">
        <w:t>ection 5 Namespaces and Vocabularies</w:t>
      </w:r>
      <w:bookmarkStart w:id="240" w:name="_IHEActCode_Vocabulary"/>
      <w:bookmarkStart w:id="241" w:name="_IHERoleCode_Vocabulary"/>
      <w:bookmarkEnd w:id="240"/>
      <w:bookmarkEnd w:id="241"/>
    </w:p>
    <w:p w14:paraId="69A343D1" w14:textId="77777777" w:rsidR="00170ED0" w:rsidRPr="00A75EE5" w:rsidRDefault="00C76306" w:rsidP="0098740D">
      <w:pPr>
        <w:pStyle w:val="BodyText"/>
      </w:pPr>
      <w:r w:rsidRPr="00A75EE5">
        <w:t>Not applicable for this profile</w:t>
      </w:r>
      <w:r w:rsidR="00BB416E" w:rsidRPr="00A75EE5">
        <w:t xml:space="preserve">. </w:t>
      </w:r>
    </w:p>
    <w:p w14:paraId="376D9739" w14:textId="77777777" w:rsidR="00B05DC0" w:rsidRPr="00A75EE5" w:rsidRDefault="00B05DC0" w:rsidP="0098740D">
      <w:pPr>
        <w:pStyle w:val="BodyText"/>
      </w:pPr>
    </w:p>
    <w:p w14:paraId="024F2793" w14:textId="114C3377" w:rsidR="00170ED0" w:rsidRPr="00A75EE5" w:rsidRDefault="00170ED0" w:rsidP="00170ED0">
      <w:pPr>
        <w:pStyle w:val="EditorInstructions"/>
      </w:pPr>
      <w:r w:rsidRPr="00A75EE5">
        <w:t xml:space="preserve">Add to </w:t>
      </w:r>
      <w:r w:rsidR="001113AD" w:rsidRPr="00A75EE5">
        <w:t>S</w:t>
      </w:r>
      <w:r w:rsidRPr="00A75EE5">
        <w:t>ection 5.1.1 IHE Format Codes</w:t>
      </w:r>
    </w:p>
    <w:p w14:paraId="31ADD8EB" w14:textId="77777777" w:rsidR="00C76306" w:rsidRPr="00A75EE5" w:rsidRDefault="00C76306" w:rsidP="0098740D">
      <w:pPr>
        <w:pStyle w:val="BodyText"/>
      </w:pPr>
      <w:r w:rsidRPr="00A75EE5">
        <w:t>Not applicable for this profile</w:t>
      </w:r>
      <w:r w:rsidR="00BB416E" w:rsidRPr="00A75EE5">
        <w:t xml:space="preserve">. </w:t>
      </w:r>
    </w:p>
    <w:p w14:paraId="756770C8" w14:textId="77777777" w:rsidR="00170ED0" w:rsidRPr="00A75EE5" w:rsidRDefault="00170ED0">
      <w:pPr>
        <w:pStyle w:val="BodyText"/>
      </w:pPr>
    </w:p>
    <w:p w14:paraId="1C5EAF74" w14:textId="335F2955" w:rsidR="00170ED0" w:rsidRPr="00A75EE5" w:rsidRDefault="00170ED0" w:rsidP="00170ED0">
      <w:pPr>
        <w:pStyle w:val="EditorInstructions"/>
      </w:pPr>
      <w:r w:rsidRPr="00A75EE5">
        <w:t xml:space="preserve">Add to </w:t>
      </w:r>
      <w:r w:rsidR="001113AD" w:rsidRPr="00A75EE5">
        <w:t>S</w:t>
      </w:r>
      <w:r w:rsidRPr="00A75EE5">
        <w:t xml:space="preserve">ection </w:t>
      </w:r>
      <w:r w:rsidR="003F3E4A" w:rsidRPr="00A75EE5">
        <w:t>5.1.2 IHE</w:t>
      </w:r>
      <w:r w:rsidRPr="00A75EE5">
        <w:t xml:space="preserve"> ActCode Vocabulary</w:t>
      </w:r>
    </w:p>
    <w:p w14:paraId="777DC649" w14:textId="77777777" w:rsidR="00170ED0" w:rsidRPr="00A75EE5" w:rsidRDefault="00C76306" w:rsidP="0098740D">
      <w:pPr>
        <w:pStyle w:val="BodyText"/>
      </w:pPr>
      <w:r w:rsidRPr="00A75EE5">
        <w:t>Not applicable for this profile</w:t>
      </w:r>
      <w:r w:rsidR="00BB416E" w:rsidRPr="00A75EE5">
        <w:t xml:space="preserve">. </w:t>
      </w:r>
    </w:p>
    <w:p w14:paraId="2F2CD3DC" w14:textId="77777777" w:rsidR="00170ED0" w:rsidRPr="00A75EE5" w:rsidRDefault="00170ED0">
      <w:pPr>
        <w:pStyle w:val="BodyText"/>
      </w:pPr>
    </w:p>
    <w:p w14:paraId="65C863C7" w14:textId="64C17832" w:rsidR="00170ED0" w:rsidRPr="00A75EE5" w:rsidRDefault="00170ED0" w:rsidP="00170ED0">
      <w:pPr>
        <w:pStyle w:val="EditorInstructions"/>
      </w:pPr>
      <w:r w:rsidRPr="00A75EE5">
        <w:t xml:space="preserve">Add to </w:t>
      </w:r>
      <w:r w:rsidR="001113AD" w:rsidRPr="00A75EE5">
        <w:t>S</w:t>
      </w:r>
      <w:r w:rsidRPr="00A75EE5">
        <w:t xml:space="preserve">ection </w:t>
      </w:r>
      <w:r w:rsidR="003F3E4A" w:rsidRPr="00A75EE5">
        <w:t>5.1.3 IHE</w:t>
      </w:r>
      <w:r w:rsidRPr="00A75EE5">
        <w:t xml:space="preserve"> RoleCode Vocabulary</w:t>
      </w:r>
    </w:p>
    <w:p w14:paraId="53A8C6B9" w14:textId="77777777" w:rsidR="00C76306" w:rsidRPr="00A75EE5" w:rsidRDefault="00C76306" w:rsidP="0098740D">
      <w:pPr>
        <w:pStyle w:val="BodyText"/>
      </w:pPr>
      <w:r w:rsidRPr="00A75EE5">
        <w:t>Not applicable for this profile</w:t>
      </w:r>
      <w:r w:rsidR="00BB416E" w:rsidRPr="00A75EE5">
        <w:t xml:space="preserve">. </w:t>
      </w:r>
    </w:p>
    <w:p w14:paraId="0CDC8399" w14:textId="77777777" w:rsidR="00170ED0" w:rsidRPr="00A75EE5" w:rsidRDefault="00170ED0">
      <w:pPr>
        <w:pStyle w:val="BodyText"/>
      </w:pPr>
    </w:p>
    <w:p w14:paraId="02B136A3" w14:textId="6D2CF997" w:rsidR="003D5A68" w:rsidRPr="00A75EE5" w:rsidRDefault="00170ED0" w:rsidP="0098740D">
      <w:pPr>
        <w:pStyle w:val="Heading1"/>
        <w:numPr>
          <w:ilvl w:val="0"/>
          <w:numId w:val="0"/>
        </w:numPr>
        <w:rPr>
          <w:noProof w:val="0"/>
        </w:rPr>
      </w:pPr>
      <w:bookmarkStart w:id="242" w:name="_Toc492638980"/>
      <w:r w:rsidRPr="00A75EE5">
        <w:rPr>
          <w:noProof w:val="0"/>
        </w:rPr>
        <w:lastRenderedPageBreak/>
        <w:t>6</w:t>
      </w:r>
      <w:r w:rsidR="00291725" w:rsidRPr="00A75EE5">
        <w:rPr>
          <w:noProof w:val="0"/>
        </w:rPr>
        <w:t xml:space="preserve"> </w:t>
      </w:r>
      <w:r w:rsidR="008D45BC" w:rsidRPr="00A75EE5">
        <w:rPr>
          <w:noProof w:val="0"/>
        </w:rPr>
        <w:t>Content Modules</w:t>
      </w:r>
      <w:bookmarkEnd w:id="242"/>
    </w:p>
    <w:p w14:paraId="6389CB94" w14:textId="77777777" w:rsidR="00993FF5" w:rsidRPr="00A75EE5" w:rsidRDefault="008D45BC" w:rsidP="00993FF5">
      <w:pPr>
        <w:pStyle w:val="Heading2"/>
        <w:numPr>
          <w:ilvl w:val="0"/>
          <w:numId w:val="0"/>
        </w:numPr>
        <w:rPr>
          <w:noProof w:val="0"/>
        </w:rPr>
      </w:pPr>
      <w:bookmarkStart w:id="243" w:name="_Toc492638981"/>
      <w:r w:rsidRPr="00A75EE5">
        <w:rPr>
          <w:noProof w:val="0"/>
        </w:rPr>
        <w:t>6.3.</w:t>
      </w:r>
      <w:r w:rsidR="00F847E4" w:rsidRPr="00A75EE5">
        <w:rPr>
          <w:noProof w:val="0"/>
        </w:rPr>
        <w:t>1</w:t>
      </w:r>
      <w:r w:rsidR="003D5A68" w:rsidRPr="00A75EE5">
        <w:rPr>
          <w:noProof w:val="0"/>
        </w:rPr>
        <w:t xml:space="preserve"> CDA </w:t>
      </w:r>
      <w:r w:rsidR="004225C9" w:rsidRPr="00A75EE5">
        <w:rPr>
          <w:noProof w:val="0"/>
        </w:rPr>
        <w:t xml:space="preserve">Document </w:t>
      </w:r>
      <w:r w:rsidR="00147A61" w:rsidRPr="00A75EE5">
        <w:rPr>
          <w:noProof w:val="0"/>
        </w:rPr>
        <w:t>Content Module</w:t>
      </w:r>
      <w:r w:rsidR="00F847E4" w:rsidRPr="00A75EE5">
        <w:rPr>
          <w:noProof w:val="0"/>
        </w:rPr>
        <w:t>s</w:t>
      </w:r>
      <w:bookmarkEnd w:id="243"/>
    </w:p>
    <w:p w14:paraId="01222F0C" w14:textId="64DB653F" w:rsidR="00C76306" w:rsidRPr="00A75EE5" w:rsidRDefault="00C76306" w:rsidP="0098740D">
      <w:pPr>
        <w:pStyle w:val="BodyText"/>
        <w:rPr>
          <w:i/>
        </w:rPr>
      </w:pPr>
      <w:r w:rsidRPr="00A75EE5">
        <w:t xml:space="preserve">CDA Content Modules are not applicable to this HL7 FHIR </w:t>
      </w:r>
      <w:r w:rsidR="006C3748" w:rsidRPr="00A75EE5">
        <w:t>Standard for Trial Use Release 3 (STU3)</w:t>
      </w:r>
      <w:r w:rsidRPr="00A75EE5">
        <w:t xml:space="preserve"> profile. </w:t>
      </w:r>
    </w:p>
    <w:p w14:paraId="1773983C" w14:textId="46EC28A5" w:rsidR="00B9303B" w:rsidRPr="00A75EE5" w:rsidRDefault="00C76306" w:rsidP="00B9303B">
      <w:pPr>
        <w:pStyle w:val="Heading2"/>
        <w:numPr>
          <w:ilvl w:val="0"/>
          <w:numId w:val="0"/>
        </w:numPr>
        <w:rPr>
          <w:noProof w:val="0"/>
        </w:rPr>
      </w:pPr>
      <w:bookmarkStart w:id="244" w:name="_Toc492638982"/>
      <w:r w:rsidRPr="00A75EE5">
        <w:rPr>
          <w:noProof w:val="0"/>
        </w:rPr>
        <w:t>6.6</w:t>
      </w:r>
      <w:r w:rsidR="00291725" w:rsidRPr="00A75EE5">
        <w:rPr>
          <w:noProof w:val="0"/>
        </w:rPr>
        <w:t xml:space="preserve"> </w:t>
      </w:r>
      <w:r w:rsidRPr="00A75EE5">
        <w:rPr>
          <w:noProof w:val="0"/>
        </w:rPr>
        <w:t xml:space="preserve">HL7 FHIR </w:t>
      </w:r>
      <w:r w:rsidR="00B9303B" w:rsidRPr="00A75EE5">
        <w:rPr>
          <w:noProof w:val="0"/>
        </w:rPr>
        <w:t>Content Modules</w:t>
      </w:r>
      <w:bookmarkEnd w:id="244"/>
    </w:p>
    <w:p w14:paraId="5B9CF1D3" w14:textId="58612C98" w:rsidR="00585980" w:rsidRPr="00A75EE5" w:rsidRDefault="00585980" w:rsidP="00585980">
      <w:pPr>
        <w:pStyle w:val="Heading3"/>
        <w:numPr>
          <w:ilvl w:val="0"/>
          <w:numId w:val="0"/>
        </w:numPr>
        <w:rPr>
          <w:noProof w:val="0"/>
        </w:rPr>
      </w:pPr>
      <w:bookmarkStart w:id="245" w:name="_Toc492638983"/>
      <w:r w:rsidRPr="00A75EE5">
        <w:rPr>
          <w:noProof w:val="0"/>
        </w:rPr>
        <w:t>6.6.1 FHIR</w:t>
      </w:r>
      <w:r w:rsidR="00682070" w:rsidRPr="00A75EE5">
        <w:rPr>
          <w:noProof w:val="0"/>
        </w:rPr>
        <w:t xml:space="preserve"> Resources</w:t>
      </w:r>
      <w:bookmarkEnd w:id="245"/>
      <w:r w:rsidR="00682070" w:rsidRPr="00A75EE5">
        <w:rPr>
          <w:noProof w:val="0"/>
        </w:rPr>
        <w:t xml:space="preserve"> </w:t>
      </w:r>
    </w:p>
    <w:p w14:paraId="48A3E41B" w14:textId="2C87B1D2" w:rsidR="00DF668D" w:rsidRPr="00A75EE5" w:rsidRDefault="00DF668D">
      <w:pPr>
        <w:pStyle w:val="BodyText"/>
      </w:pPr>
      <w:r w:rsidRPr="00A75EE5">
        <w:rPr>
          <w:rFonts w:eastAsia="Verdana"/>
        </w:rPr>
        <w:t xml:space="preserve">The following section describes the </w:t>
      </w:r>
      <w:r w:rsidR="00682070" w:rsidRPr="00A75EE5">
        <w:rPr>
          <w:rFonts w:eastAsia="Verdana"/>
        </w:rPr>
        <w:t xml:space="preserve">content profiles </w:t>
      </w:r>
      <w:r w:rsidRPr="00A75EE5">
        <w:rPr>
          <w:rFonts w:eastAsia="Verdana"/>
        </w:rPr>
        <w:t xml:space="preserve">structure and built-in value sets used </w:t>
      </w:r>
      <w:r w:rsidR="00682070" w:rsidRPr="00A75EE5">
        <w:rPr>
          <w:rFonts w:eastAsia="Verdana"/>
        </w:rPr>
        <w:t xml:space="preserve">required to manage procedures records and medical device records (including implantables) </w:t>
      </w:r>
      <w:r w:rsidRPr="00A75EE5">
        <w:rPr>
          <w:rFonts w:eastAsia="Verdana"/>
        </w:rPr>
        <w:t xml:space="preserve">using </w:t>
      </w:r>
      <w:r w:rsidRPr="00A75EE5">
        <w:t xml:space="preserve">HL7 FHIR </w:t>
      </w:r>
      <w:r w:rsidR="00682070" w:rsidRPr="00A75EE5">
        <w:t>S</w:t>
      </w:r>
      <w:r w:rsidRPr="00A75EE5">
        <w:t xml:space="preserve">tandard </w:t>
      </w:r>
      <w:r w:rsidR="00682070" w:rsidRPr="00A75EE5">
        <w:t>for Trial Use R</w:t>
      </w:r>
      <w:r w:rsidRPr="00A75EE5">
        <w:t>elease 3 (STU)</w:t>
      </w:r>
      <w:r w:rsidRPr="00A75EE5">
        <w:rPr>
          <w:rFonts w:eastAsia="Verdana"/>
        </w:rPr>
        <w:t>.</w:t>
      </w:r>
    </w:p>
    <w:p w14:paraId="083DC653" w14:textId="6CBD95C2" w:rsidR="00CB5E9C" w:rsidRPr="00A75EE5" w:rsidRDefault="00CB5E9C" w:rsidP="0098740D">
      <w:pPr>
        <w:pStyle w:val="BodyText"/>
        <w:rPr>
          <w:rFonts w:eastAsia="Verdana"/>
        </w:rPr>
      </w:pPr>
      <w:r w:rsidRPr="00A75EE5">
        <w:rPr>
          <w:rFonts w:eastAsia="Verdana"/>
        </w:rPr>
        <w:t xml:space="preserve">This PMDT </w:t>
      </w:r>
      <w:r w:rsidR="00A86BFA">
        <w:rPr>
          <w:rFonts w:eastAsia="Verdana"/>
        </w:rPr>
        <w:t>P</w:t>
      </w:r>
      <w:r w:rsidRPr="00A75EE5">
        <w:rPr>
          <w:rFonts w:eastAsia="Verdana"/>
        </w:rPr>
        <w:t>rofile requires creation/update of two resources:</w:t>
      </w:r>
    </w:p>
    <w:p w14:paraId="7167D1E5" w14:textId="79D16188" w:rsidR="00CB5E9C" w:rsidRPr="001E1027" w:rsidRDefault="00CB5E9C" w:rsidP="0011661F">
      <w:pPr>
        <w:pStyle w:val="ListBullet2"/>
      </w:pPr>
      <w:r w:rsidRPr="001E1027">
        <w:t>Procedure</w:t>
      </w:r>
    </w:p>
    <w:p w14:paraId="3C56466F" w14:textId="0CA113D1" w:rsidR="00CB5E9C" w:rsidRPr="001E1027" w:rsidRDefault="00CB5E9C" w:rsidP="0011661F">
      <w:pPr>
        <w:pStyle w:val="ListBullet2"/>
      </w:pPr>
      <w:r w:rsidRPr="001E1027">
        <w:t>Device</w:t>
      </w:r>
    </w:p>
    <w:p w14:paraId="1A81EC1B" w14:textId="6E6A9B86" w:rsidR="00CB5E9C" w:rsidRPr="00A75EE5" w:rsidRDefault="00CB5E9C" w:rsidP="00CB5E9C">
      <w:pPr>
        <w:pStyle w:val="BodyText"/>
      </w:pPr>
      <w:r w:rsidRPr="00A75EE5">
        <w:t>This profile also references other resources:</w:t>
      </w:r>
    </w:p>
    <w:p w14:paraId="0ADD495C" w14:textId="402736D4" w:rsidR="00CB5E9C" w:rsidRPr="001E1027" w:rsidRDefault="00CB5E9C" w:rsidP="0011661F">
      <w:pPr>
        <w:pStyle w:val="ListBullet2"/>
      </w:pPr>
      <w:r w:rsidRPr="001E1027">
        <w:t>Patient: mandatory contextual for Procedure and</w:t>
      </w:r>
      <w:r w:rsidR="00BC7B22" w:rsidRPr="001E1027">
        <w:t xml:space="preserve"> Device</w:t>
      </w:r>
      <w:r w:rsidRPr="001E1027">
        <w:t xml:space="preserve"> </w:t>
      </w:r>
    </w:p>
    <w:p w14:paraId="6047C443" w14:textId="7EA414C8" w:rsidR="00CB5E9C" w:rsidRPr="001E1027" w:rsidRDefault="00CB5E9C" w:rsidP="0011661F">
      <w:pPr>
        <w:pStyle w:val="ListBullet2"/>
      </w:pPr>
      <w:r w:rsidRPr="001E1027">
        <w:t>Practitioner: option</w:t>
      </w:r>
      <w:r w:rsidR="00BC7B22" w:rsidRPr="001E1027">
        <w:t>al</w:t>
      </w:r>
    </w:p>
    <w:p w14:paraId="789D96C6" w14:textId="6A3CCABC" w:rsidR="00CB5E9C" w:rsidRPr="001E1027" w:rsidRDefault="00CB5E9C" w:rsidP="0011661F">
      <w:pPr>
        <w:pStyle w:val="ListBullet2"/>
      </w:pPr>
      <w:r w:rsidRPr="001E1027">
        <w:t>Organization: optional reference</w:t>
      </w:r>
    </w:p>
    <w:p w14:paraId="393A861C" w14:textId="3B6F2687" w:rsidR="006C3748" w:rsidRPr="00A75EE5" w:rsidRDefault="006C3748" w:rsidP="006C3748">
      <w:pPr>
        <w:pStyle w:val="BodyText"/>
      </w:pPr>
      <w:r w:rsidRPr="00A75EE5">
        <w:t xml:space="preserve">Mandatory data elements are identified by the “must support” (“S”) conformance flag (see </w:t>
      </w:r>
      <w:hyperlink r:id="rId46" w:history="1">
        <w:r w:rsidRPr="00A75EE5">
          <w:rPr>
            <w:rStyle w:val="Hyperlink"/>
          </w:rPr>
          <w:t>http://hl7.org/fhir/profiling.html</w:t>
        </w:r>
      </w:hyperlink>
      <w:r w:rsidRPr="00A75EE5">
        <w:t xml:space="preserve"> ).</w:t>
      </w:r>
    </w:p>
    <w:p w14:paraId="17F9CA22" w14:textId="506ADE6A" w:rsidR="00C54FCB" w:rsidRPr="00A75EE5" w:rsidRDefault="00C54FCB" w:rsidP="0011661F">
      <w:pPr>
        <w:pStyle w:val="Heading4"/>
      </w:pPr>
      <w:bookmarkStart w:id="246" w:name="_Toc492638984"/>
      <w:r w:rsidRPr="00A75EE5">
        <w:t>6.6.1</w:t>
      </w:r>
      <w:r w:rsidR="00585980" w:rsidRPr="00A75EE5">
        <w:t>.1</w:t>
      </w:r>
      <w:r w:rsidRPr="00A75EE5">
        <w:t xml:space="preserve"> FHIR </w:t>
      </w:r>
      <w:r w:rsidR="00496B82" w:rsidRPr="00A75EE5">
        <w:t xml:space="preserve">Patient </w:t>
      </w:r>
      <w:r w:rsidRPr="00A75EE5">
        <w:t>Resource</w:t>
      </w:r>
      <w:bookmarkEnd w:id="246"/>
      <w:r w:rsidRPr="00A75EE5">
        <w:t xml:space="preserve"> </w:t>
      </w:r>
    </w:p>
    <w:p w14:paraId="5BFCA3A1" w14:textId="3225D5C5" w:rsidR="006C3748" w:rsidRPr="00A75EE5" w:rsidRDefault="00496B82" w:rsidP="0098740D">
      <w:pPr>
        <w:pStyle w:val="BodyText"/>
        <w:rPr>
          <w:rFonts w:eastAsia="Verdana"/>
        </w:rPr>
      </w:pPr>
      <w:r w:rsidRPr="00A75EE5">
        <w:rPr>
          <w:rFonts w:eastAsia="Verdana"/>
        </w:rPr>
        <w:t>The patient information captured at the point-of-care may be very brief</w:t>
      </w:r>
      <w:r w:rsidR="00246F20" w:rsidRPr="00A75EE5">
        <w:rPr>
          <w:rFonts w:eastAsia="Verdana"/>
        </w:rPr>
        <w:t xml:space="preserve"> and include only one </w:t>
      </w:r>
      <w:r w:rsidR="00AB1FB9" w:rsidRPr="00A75EE5">
        <w:rPr>
          <w:rFonts w:eastAsia="Verdana"/>
        </w:rPr>
        <w:t>Patient.identifier</w:t>
      </w:r>
      <w:r w:rsidR="0091364A" w:rsidRPr="00A75EE5">
        <w:rPr>
          <w:rFonts w:eastAsia="Verdana"/>
        </w:rPr>
        <w:t xml:space="preserve"> instance</w:t>
      </w:r>
      <w:r w:rsidRPr="00A75EE5">
        <w:rPr>
          <w:rFonts w:eastAsia="Verdana"/>
        </w:rPr>
        <w:t>.</w:t>
      </w:r>
      <w:r w:rsidR="00AB1FB9" w:rsidRPr="00A75EE5">
        <w:rPr>
          <w:rFonts w:eastAsia="Verdana"/>
        </w:rPr>
        <w:t xml:space="preserve"> However, this information is sufficient to lookup the patient record using a “search” operation</w:t>
      </w:r>
      <w:r w:rsidR="0091364A" w:rsidRPr="00A75EE5">
        <w:rPr>
          <w:rFonts w:eastAsia="Verdana"/>
        </w:rPr>
        <w:t xml:space="preserve"> and retrieve an external reference or, alternatively, create “contained” Patient reference to convey the business identifier captured at the </w:t>
      </w:r>
      <w:r w:rsidR="006C3748" w:rsidRPr="00A75EE5">
        <w:rPr>
          <w:rFonts w:eastAsia="Verdana"/>
        </w:rPr>
        <w:t xml:space="preserve">point of care using </w:t>
      </w:r>
      <w:r w:rsidR="00DA6409">
        <w:rPr>
          <w:rFonts w:eastAsia="Verdana"/>
        </w:rPr>
        <w:t xml:space="preserve"> a barcode scanner</w:t>
      </w:r>
      <w:r w:rsidR="00A75EE5" w:rsidRPr="00A75EE5">
        <w:rPr>
          <w:rFonts w:eastAsia="Verdana"/>
        </w:rPr>
        <w:t xml:space="preserve"> </w:t>
      </w:r>
    </w:p>
    <w:p w14:paraId="07859583" w14:textId="7086C067" w:rsidR="00496B82" w:rsidRPr="00A75EE5" w:rsidRDefault="00496B82" w:rsidP="0098740D">
      <w:pPr>
        <w:pStyle w:val="BodyText"/>
        <w:rPr>
          <w:rFonts w:eastAsia="Verdana"/>
        </w:rPr>
      </w:pPr>
      <w:r w:rsidRPr="00A75EE5">
        <w:rPr>
          <w:rFonts w:eastAsia="Verdana"/>
        </w:rPr>
        <w:t xml:space="preserve">The following section describes the identifiers that may have been captured at the point-of-care (e.g., by </w:t>
      </w:r>
      <w:r w:rsidR="00EE78B6" w:rsidRPr="00A75EE5">
        <w:rPr>
          <w:rFonts w:eastAsia="Verdana"/>
        </w:rPr>
        <w:t xml:space="preserve">scanning a </w:t>
      </w:r>
      <w:r w:rsidR="00DA6409">
        <w:rPr>
          <w:rFonts w:eastAsia="Verdana"/>
        </w:rPr>
        <w:t xml:space="preserve">barcoded </w:t>
      </w:r>
      <w:r w:rsidR="00EE78B6" w:rsidRPr="00A75EE5">
        <w:rPr>
          <w:rFonts w:eastAsia="Verdana"/>
        </w:rPr>
        <w:t>wristband)</w:t>
      </w:r>
      <w:r w:rsidR="006B32FB" w:rsidRPr="00A75EE5">
        <w:rPr>
          <w:rFonts w:eastAsia="Verdana"/>
        </w:rPr>
        <w:t xml:space="preserve"> </w:t>
      </w:r>
      <w:r w:rsidR="00DA6409">
        <w:rPr>
          <w:rFonts w:eastAsia="Verdana"/>
        </w:rPr>
        <w:t xml:space="preserve">and </w:t>
      </w:r>
      <w:r w:rsidR="006B32FB" w:rsidRPr="00A75EE5">
        <w:rPr>
          <w:rFonts w:eastAsia="Verdana"/>
        </w:rPr>
        <w:t>can be used to search and reference the Patient record using either a “contained” or ex</w:t>
      </w:r>
      <w:r w:rsidR="00445213" w:rsidRPr="00A75EE5">
        <w:rPr>
          <w:rFonts w:eastAsia="Verdana"/>
        </w:rPr>
        <w:t>ternally-referenced patient logical identity metadata – the “id” element (see http://hl7.org/fhir/resource.html#metadata)</w:t>
      </w:r>
      <w:r w:rsidR="00EE78B6" w:rsidRPr="00A75EE5">
        <w:rPr>
          <w:rFonts w:eastAsia="Verdana"/>
        </w:rPr>
        <w:t>.</w:t>
      </w:r>
    </w:p>
    <w:p w14:paraId="2AC56F40" w14:textId="43321D00" w:rsidR="00496B82" w:rsidRPr="00A75EE5" w:rsidRDefault="00496B82" w:rsidP="0098740D">
      <w:pPr>
        <w:pStyle w:val="Heading4"/>
        <w:rPr>
          <w:noProof w:val="0"/>
        </w:rPr>
      </w:pPr>
      <w:bookmarkStart w:id="247" w:name="_Toc492638985"/>
      <w:r w:rsidRPr="00A75EE5">
        <w:rPr>
          <w:noProof w:val="0"/>
        </w:rPr>
        <w:t>6.6.1.</w:t>
      </w:r>
      <w:r w:rsidR="00585980" w:rsidRPr="00A75EE5">
        <w:rPr>
          <w:noProof w:val="0"/>
        </w:rPr>
        <w:t>2</w:t>
      </w:r>
      <w:r w:rsidRPr="00A75EE5">
        <w:rPr>
          <w:noProof w:val="0"/>
        </w:rPr>
        <w:t xml:space="preserve"> </w:t>
      </w:r>
      <w:r w:rsidR="00536A75" w:rsidRPr="00A75EE5">
        <w:rPr>
          <w:noProof w:val="0"/>
        </w:rPr>
        <w:t>Referencing a FHIR Patient Resource</w:t>
      </w:r>
      <w:bookmarkEnd w:id="247"/>
    </w:p>
    <w:p w14:paraId="0583BAD1" w14:textId="682E78A1" w:rsidR="00005271" w:rsidRPr="00A75EE5" w:rsidRDefault="00496B82" w:rsidP="0098740D">
      <w:pPr>
        <w:pStyle w:val="BodyText"/>
      </w:pPr>
      <w:bookmarkStart w:id="248" w:name="BKM_F4C4A3E7_6591_4E93_A83C_337340688329"/>
      <w:bookmarkEnd w:id="248"/>
      <w:r w:rsidRPr="00A75EE5">
        <w:rPr>
          <w:rFonts w:eastAsia="Verdana"/>
        </w:rPr>
        <w:t xml:space="preserve">The Patient resource is used to </w:t>
      </w:r>
      <w:r w:rsidR="00AB5BDA" w:rsidRPr="00A75EE5">
        <w:rPr>
          <w:rFonts w:eastAsia="Verdana"/>
        </w:rPr>
        <w:t xml:space="preserve">reference </w:t>
      </w:r>
      <w:r w:rsidRPr="00A75EE5">
        <w:rPr>
          <w:rFonts w:eastAsia="Verdana"/>
        </w:rPr>
        <w:t>the patient identity acquired at the point-of-care</w:t>
      </w:r>
      <w:r w:rsidR="00BB416E" w:rsidRPr="00A75EE5">
        <w:rPr>
          <w:rFonts w:eastAsia="Verdana"/>
        </w:rPr>
        <w:t xml:space="preserve">. </w:t>
      </w:r>
    </w:p>
    <w:p w14:paraId="39C13133" w14:textId="7C902773" w:rsidR="00496B82" w:rsidRPr="00A75EE5" w:rsidRDefault="00475AA7" w:rsidP="0098740D">
      <w:pPr>
        <w:pStyle w:val="TableTitle"/>
      </w:pPr>
      <w:r w:rsidRPr="00A75EE5">
        <w:lastRenderedPageBreak/>
        <w:t>Table 6.6.1</w:t>
      </w:r>
      <w:r w:rsidR="00355ACD" w:rsidRPr="00A75EE5">
        <w:t>.</w:t>
      </w:r>
      <w:r w:rsidR="00016853">
        <w:t>2</w:t>
      </w:r>
      <w:r w:rsidRPr="00A75EE5">
        <w:t>-1</w:t>
      </w:r>
      <w:r w:rsidR="00B05DC0" w:rsidRPr="00A75EE5">
        <w:t>:</w:t>
      </w:r>
      <w:r w:rsidRPr="00A75EE5">
        <w:t xml:space="preserve"> FHIR Patient Resource</w:t>
      </w:r>
      <w:r w:rsidR="00D85C15" w:rsidRPr="00A75EE5">
        <w:t xml:space="preserve"> – Referencing Data Elements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1650"/>
        <w:gridCol w:w="1394"/>
        <w:gridCol w:w="2156"/>
        <w:gridCol w:w="2250"/>
      </w:tblGrid>
      <w:tr w:rsidR="00496B82" w:rsidRPr="00A75EE5" w14:paraId="5AA8CB71" w14:textId="5DD9F7A4" w:rsidTr="005D56CA">
        <w:trPr>
          <w:cantSplit/>
          <w:tblHeader/>
        </w:trPr>
        <w:tc>
          <w:tcPr>
            <w:tcW w:w="2155" w:type="dxa"/>
            <w:shd w:val="clear" w:color="auto" w:fill="D9D9D9"/>
          </w:tcPr>
          <w:p w14:paraId="0131F3F6" w14:textId="4AC9C5D3" w:rsidR="00496B82" w:rsidRPr="00A75EE5" w:rsidRDefault="00496B82" w:rsidP="0098740D">
            <w:pPr>
              <w:pStyle w:val="TableEntryHeader"/>
            </w:pPr>
            <w:r w:rsidRPr="00A75EE5">
              <w:t>Name</w:t>
            </w:r>
          </w:p>
        </w:tc>
        <w:tc>
          <w:tcPr>
            <w:tcW w:w="953" w:type="dxa"/>
            <w:shd w:val="clear" w:color="auto" w:fill="D9D9D9"/>
          </w:tcPr>
          <w:p w14:paraId="7468C3D6" w14:textId="03BF67F4" w:rsidR="00496B82" w:rsidRPr="00A75EE5" w:rsidRDefault="006C3748" w:rsidP="0098740D">
            <w:pPr>
              <w:pStyle w:val="TableEntryHeader"/>
            </w:pPr>
            <w:r w:rsidRPr="00A75EE5">
              <w:t>Conformance Flag</w:t>
            </w:r>
          </w:p>
        </w:tc>
        <w:tc>
          <w:tcPr>
            <w:tcW w:w="1394" w:type="dxa"/>
            <w:shd w:val="clear" w:color="auto" w:fill="D9D9D9"/>
          </w:tcPr>
          <w:p w14:paraId="722DCDAB" w14:textId="79BEF82F" w:rsidR="00496B82" w:rsidRPr="00A75EE5" w:rsidRDefault="00496B82" w:rsidP="0098740D">
            <w:pPr>
              <w:pStyle w:val="TableEntryHeader"/>
            </w:pPr>
            <w:r w:rsidRPr="00A75EE5">
              <w:t>Cardinality</w:t>
            </w:r>
          </w:p>
        </w:tc>
        <w:tc>
          <w:tcPr>
            <w:tcW w:w="2335" w:type="dxa"/>
            <w:shd w:val="clear" w:color="auto" w:fill="D9D9D9"/>
          </w:tcPr>
          <w:p w14:paraId="62381846" w14:textId="03B752D3" w:rsidR="00496B82" w:rsidRPr="00A75EE5" w:rsidRDefault="00496B82" w:rsidP="0098740D">
            <w:pPr>
              <w:pStyle w:val="TableEntryHeader"/>
            </w:pPr>
            <w:r w:rsidRPr="00A75EE5">
              <w:t>Descriptions &amp; Constraints</w:t>
            </w:r>
          </w:p>
        </w:tc>
        <w:tc>
          <w:tcPr>
            <w:tcW w:w="2513" w:type="dxa"/>
            <w:shd w:val="clear" w:color="auto" w:fill="D9D9D9"/>
          </w:tcPr>
          <w:p w14:paraId="1D0818B6" w14:textId="7EA011DB" w:rsidR="00496B82" w:rsidRPr="00A75EE5" w:rsidRDefault="00496B82" w:rsidP="0098740D">
            <w:pPr>
              <w:pStyle w:val="TableEntryHeader"/>
            </w:pPr>
            <w:r w:rsidRPr="00A75EE5">
              <w:t>Comments</w:t>
            </w:r>
          </w:p>
        </w:tc>
      </w:tr>
      <w:tr w:rsidR="00496B82" w:rsidRPr="00A75EE5" w14:paraId="24B4B159" w14:textId="57968654" w:rsidTr="005D56CA">
        <w:trPr>
          <w:trHeight w:val="332"/>
        </w:trPr>
        <w:tc>
          <w:tcPr>
            <w:tcW w:w="2155" w:type="dxa"/>
            <w:shd w:val="clear" w:color="auto" w:fill="auto"/>
          </w:tcPr>
          <w:p w14:paraId="18919947" w14:textId="5FDECA25" w:rsidR="00496B82" w:rsidRPr="00A75EE5" w:rsidRDefault="00496B82" w:rsidP="0098740D">
            <w:pPr>
              <w:pStyle w:val="TableEntry"/>
              <w:rPr>
                <w:rFonts w:eastAsia="Verdana"/>
              </w:rPr>
            </w:pPr>
            <w:r w:rsidRPr="00A75EE5">
              <w:rPr>
                <w:rFonts w:eastAsia="Verdana"/>
                <w:b/>
              </w:rPr>
              <w:t>identifier</w:t>
            </w:r>
            <w:r w:rsidRPr="00A75EE5">
              <w:rPr>
                <w:rFonts w:eastAsia="Verdana"/>
              </w:rPr>
              <w:t xml:space="preserve"> Identifier</w:t>
            </w:r>
          </w:p>
        </w:tc>
        <w:tc>
          <w:tcPr>
            <w:tcW w:w="953" w:type="dxa"/>
            <w:shd w:val="clear" w:color="auto" w:fill="auto"/>
          </w:tcPr>
          <w:p w14:paraId="24B1E980" w14:textId="24DE0F4B" w:rsidR="00496B82" w:rsidRPr="00A75EE5" w:rsidRDefault="00005271" w:rsidP="0098740D">
            <w:pPr>
              <w:pStyle w:val="TableEntry"/>
              <w:rPr>
                <w:b/>
              </w:rPr>
            </w:pPr>
            <w:r w:rsidRPr="00A75EE5">
              <w:rPr>
                <w:b/>
              </w:rPr>
              <w:t>S</w:t>
            </w:r>
          </w:p>
        </w:tc>
        <w:tc>
          <w:tcPr>
            <w:tcW w:w="1394" w:type="dxa"/>
            <w:shd w:val="clear" w:color="auto" w:fill="auto"/>
          </w:tcPr>
          <w:p w14:paraId="58578986" w14:textId="176B706A" w:rsidR="00496B82" w:rsidRPr="00A75EE5" w:rsidRDefault="00496B82" w:rsidP="0098740D">
            <w:pPr>
              <w:pStyle w:val="TableEntry"/>
            </w:pPr>
            <w:r w:rsidRPr="00A75EE5">
              <w:t>[0..*]</w:t>
            </w:r>
          </w:p>
        </w:tc>
        <w:tc>
          <w:tcPr>
            <w:tcW w:w="2335" w:type="dxa"/>
            <w:shd w:val="clear" w:color="auto" w:fill="auto"/>
          </w:tcPr>
          <w:p w14:paraId="3143B219" w14:textId="3C15E7CF" w:rsidR="00496B82" w:rsidRPr="00A75EE5" w:rsidRDefault="006C3748" w:rsidP="0098740D">
            <w:pPr>
              <w:pStyle w:val="TableEntry"/>
              <w:rPr>
                <w:rFonts w:eastAsia="Verdana"/>
              </w:rPr>
            </w:pPr>
            <w:r w:rsidRPr="00A75EE5">
              <w:rPr>
                <w:rFonts w:eastAsia="Verdana"/>
              </w:rPr>
              <w:t xml:space="preserve">The business </w:t>
            </w:r>
            <w:r w:rsidR="00496B82" w:rsidRPr="00A75EE5">
              <w:rPr>
                <w:rFonts w:eastAsia="Verdana"/>
              </w:rPr>
              <w:t>identifier</w:t>
            </w:r>
            <w:r w:rsidRPr="00A75EE5">
              <w:rPr>
                <w:rFonts w:eastAsia="Verdana"/>
              </w:rPr>
              <w:t xml:space="preserve"> of the</w:t>
            </w:r>
            <w:r w:rsidR="00792C8E">
              <w:rPr>
                <w:rFonts w:eastAsia="Verdana"/>
              </w:rPr>
              <w:t xml:space="preserve"> </w:t>
            </w:r>
            <w:r w:rsidR="00496B82" w:rsidRPr="00A75EE5">
              <w:rPr>
                <w:rFonts w:eastAsia="Verdana"/>
              </w:rPr>
              <w:t>patient</w:t>
            </w:r>
            <w:r w:rsidRPr="00A75EE5">
              <w:rPr>
                <w:rFonts w:eastAsia="Verdana"/>
              </w:rPr>
              <w:t xml:space="preserve"> referenced by the Procedure or Device resource created or updated</w:t>
            </w:r>
            <w:r w:rsidR="00496B82" w:rsidRPr="00A75EE5">
              <w:rPr>
                <w:rFonts w:eastAsia="Verdana"/>
              </w:rPr>
              <w:t>.</w:t>
            </w:r>
          </w:p>
        </w:tc>
        <w:tc>
          <w:tcPr>
            <w:tcW w:w="2513" w:type="dxa"/>
            <w:shd w:val="clear" w:color="auto" w:fill="auto"/>
          </w:tcPr>
          <w:p w14:paraId="0D142973" w14:textId="4C2D4A1D" w:rsidR="00496B82" w:rsidRPr="00A75EE5" w:rsidRDefault="00496B82" w:rsidP="0098740D">
            <w:pPr>
              <w:pStyle w:val="TableEntry"/>
              <w:rPr>
                <w:rFonts w:eastAsia="Verdana"/>
              </w:rPr>
            </w:pPr>
            <w:r w:rsidRPr="00A75EE5">
              <w:rPr>
                <w:rFonts w:eastAsia="Verdana"/>
              </w:rPr>
              <w:t>For this</w:t>
            </w:r>
            <w:r w:rsidR="006C3748" w:rsidRPr="00A75EE5">
              <w:rPr>
                <w:rFonts w:eastAsia="Verdana"/>
              </w:rPr>
              <w:t xml:space="preserve"> content</w:t>
            </w:r>
            <w:r w:rsidRPr="00A75EE5">
              <w:rPr>
                <w:rFonts w:eastAsia="Verdana"/>
              </w:rPr>
              <w:t xml:space="preserve"> profile the identifier may be medical record number recorded on the patient's wristband. The server is expected to match the identifier against known Patient records and validate that the information supplied from the point-of-care against the enterprise patient registry information before accepting the Device record. If the patient identifying traits do not match, the transaction is supposed to fail.</w:t>
            </w:r>
          </w:p>
          <w:p w14:paraId="0B73C62F" w14:textId="77777777" w:rsidR="00496B82" w:rsidRPr="00A75EE5" w:rsidRDefault="00496B82" w:rsidP="0098740D">
            <w:pPr>
              <w:pStyle w:val="TableEntry"/>
              <w:rPr>
                <w:rFonts w:eastAsia="Verdana"/>
              </w:rPr>
            </w:pPr>
            <w:r w:rsidRPr="00A75EE5">
              <w:rPr>
                <w:rFonts w:eastAsia="Verdana"/>
              </w:rPr>
              <w:t xml:space="preserve">This information is validated at the </w:t>
            </w:r>
            <w:r w:rsidR="00BF0406" w:rsidRPr="00A75EE5">
              <w:rPr>
                <w:rFonts w:eastAsia="Verdana"/>
              </w:rPr>
              <w:t>point</w:t>
            </w:r>
            <w:r w:rsidRPr="00A75EE5">
              <w:rPr>
                <w:rFonts w:eastAsia="Verdana"/>
              </w:rPr>
              <w:t>-of-care or perioperative</w:t>
            </w:r>
            <w:r w:rsidR="006C3748" w:rsidRPr="00A75EE5">
              <w:rPr>
                <w:rFonts w:eastAsia="Verdana"/>
              </w:rPr>
              <w:t xml:space="preserve"> by the clinician</w:t>
            </w:r>
            <w:r w:rsidRPr="00A75EE5">
              <w:rPr>
                <w:rFonts w:eastAsia="Verdana"/>
              </w:rPr>
              <w:t>.</w:t>
            </w:r>
            <w:r w:rsidR="006C3748" w:rsidRPr="00A75EE5">
              <w:rPr>
                <w:rFonts w:eastAsia="Verdana"/>
              </w:rPr>
              <w:t xml:space="preserve"> </w:t>
            </w:r>
          </w:p>
          <w:p w14:paraId="5986D560" w14:textId="414666AE" w:rsidR="006C3748" w:rsidRPr="00A75EE5" w:rsidRDefault="006C3748" w:rsidP="0098740D">
            <w:pPr>
              <w:pStyle w:val="TableEntry"/>
              <w:rPr>
                <w:rFonts w:eastAsia="Verdana"/>
              </w:rPr>
            </w:pPr>
            <w:r w:rsidRPr="00A75EE5">
              <w:rPr>
                <w:rFonts w:eastAsia="Verdana"/>
              </w:rPr>
              <w:t xml:space="preserve">If this information cannot be matched to a Patient resource, the “search” operation using this search parameter will not return any matches. Similarly if there are not Patient </w:t>
            </w:r>
            <w:r w:rsidR="00792C8E" w:rsidRPr="00A75EE5">
              <w:rPr>
                <w:rFonts w:eastAsia="Verdana"/>
              </w:rPr>
              <w:t>instances</w:t>
            </w:r>
            <w:r w:rsidRPr="00A75EE5">
              <w:rPr>
                <w:rFonts w:eastAsia="Verdana"/>
              </w:rPr>
              <w:t xml:space="preserve"> with tis</w:t>
            </w:r>
          </w:p>
        </w:tc>
      </w:tr>
    </w:tbl>
    <w:p w14:paraId="196D9507" w14:textId="77777777" w:rsidR="00946F15" w:rsidRPr="00A75EE5" w:rsidRDefault="00946F15" w:rsidP="0098740D">
      <w:pPr>
        <w:pStyle w:val="BodyText"/>
      </w:pPr>
    </w:p>
    <w:p w14:paraId="1BFAF1E1" w14:textId="127CD0AC" w:rsidR="002F263F" w:rsidRPr="00A75EE5" w:rsidRDefault="002F263F" w:rsidP="0098740D">
      <w:pPr>
        <w:pStyle w:val="Heading3"/>
        <w:numPr>
          <w:ilvl w:val="0"/>
          <w:numId w:val="0"/>
        </w:numPr>
        <w:rPr>
          <w:noProof w:val="0"/>
        </w:rPr>
      </w:pPr>
      <w:bookmarkStart w:id="249" w:name="_Toc492638986"/>
      <w:r w:rsidRPr="00A75EE5">
        <w:rPr>
          <w:noProof w:val="0"/>
        </w:rPr>
        <w:t>6.6.2 FHIR Device Resource</w:t>
      </w:r>
      <w:r w:rsidR="00D85C15" w:rsidRPr="00A75EE5">
        <w:rPr>
          <w:noProof w:val="0"/>
        </w:rPr>
        <w:t xml:space="preserve"> Content Profile</w:t>
      </w:r>
      <w:bookmarkEnd w:id="249"/>
      <w:r w:rsidRPr="00A75EE5">
        <w:rPr>
          <w:noProof w:val="0"/>
        </w:rPr>
        <w:t xml:space="preserve"> </w:t>
      </w:r>
    </w:p>
    <w:p w14:paraId="6D8DFC32" w14:textId="2300E1B9" w:rsidR="00496B82" w:rsidRPr="00A75EE5" w:rsidRDefault="002F263F" w:rsidP="0098740D">
      <w:pPr>
        <w:pStyle w:val="BodyText"/>
      </w:pPr>
      <w:r w:rsidRPr="00A75EE5">
        <w:rPr>
          <w:rFonts w:eastAsia="Verdana"/>
        </w:rPr>
        <w:t>The following section describes the structure and built-in value sets used to</w:t>
      </w:r>
      <w:r w:rsidR="00030F50" w:rsidRPr="00A75EE5">
        <w:rPr>
          <w:rFonts w:eastAsia="Verdana"/>
        </w:rPr>
        <w:t xml:space="preserve"> describe a device record using</w:t>
      </w:r>
      <w:r w:rsidR="00030F50" w:rsidRPr="00A75EE5">
        <w:t xml:space="preserve"> HL7 FHIR </w:t>
      </w:r>
      <w:r w:rsidR="006C3748" w:rsidRPr="00A75EE5">
        <w:t>Standard for Trial Use Release 3 (STU3)</w:t>
      </w:r>
      <w:r w:rsidR="00B25526" w:rsidRPr="00A75EE5">
        <w:t>.</w:t>
      </w:r>
      <w:r w:rsidR="00A75372" w:rsidRPr="00A75EE5">
        <w:t xml:space="preserve"> </w:t>
      </w:r>
    </w:p>
    <w:p w14:paraId="7B110651" w14:textId="44DDFD73" w:rsidR="002F263F" w:rsidRPr="00A75EE5" w:rsidRDefault="002F263F" w:rsidP="0098740D">
      <w:pPr>
        <w:pStyle w:val="Heading4"/>
        <w:rPr>
          <w:noProof w:val="0"/>
        </w:rPr>
      </w:pPr>
      <w:bookmarkStart w:id="250" w:name="_Toc492638987"/>
      <w:r w:rsidRPr="00A75EE5">
        <w:rPr>
          <w:noProof w:val="0"/>
        </w:rPr>
        <w:t>6.6.2.1 FHIR Device</w:t>
      </w:r>
      <w:r w:rsidR="00536A75" w:rsidRPr="00A75EE5">
        <w:rPr>
          <w:noProof w:val="0"/>
        </w:rPr>
        <w:t xml:space="preserve"> Profile Definition</w:t>
      </w:r>
      <w:bookmarkEnd w:id="250"/>
    </w:p>
    <w:p w14:paraId="70D42DE3" w14:textId="41309DBC" w:rsidR="0004292B" w:rsidRPr="00A75EE5" w:rsidRDefault="002F263F" w:rsidP="0098740D">
      <w:pPr>
        <w:pStyle w:val="BodyText"/>
        <w:rPr>
          <w:rFonts w:eastAsia="Verdana"/>
        </w:rPr>
      </w:pPr>
      <w:r w:rsidRPr="00A75EE5">
        <w:rPr>
          <w:rFonts w:eastAsia="Verdana"/>
        </w:rPr>
        <w:t>This resource identifies an instance or a type of a manufactured item that is used in the provision of healthcare without being substantially changed through that activity. The device may be a medical or non-medical device. Medical devices includes durable (reusable) medical equipment, implantable devices, as well as disposable equipment used for diagnostic, treatment, and research for healthcare and public health. Non-medical devices may include items such as a machine, cellphone, computer, application, etc.</w:t>
      </w:r>
    </w:p>
    <w:p w14:paraId="4ACEE39B" w14:textId="016BB30C" w:rsidR="001568BA" w:rsidRPr="00A75EE5" w:rsidRDefault="001568BA" w:rsidP="0098740D">
      <w:pPr>
        <w:pStyle w:val="TableTitle"/>
      </w:pPr>
      <w:r w:rsidRPr="00A75EE5">
        <w:lastRenderedPageBreak/>
        <w:t>Table 6.6.2.1-1</w:t>
      </w:r>
      <w:r w:rsidR="006B14F5" w:rsidRPr="00A75EE5">
        <w:t>:</w:t>
      </w:r>
      <w:r w:rsidRPr="00A75EE5">
        <w:t xml:space="preserve"> FHIR Device</w:t>
      </w:r>
      <w:r w:rsidR="00536A75" w:rsidRPr="00A75EE5">
        <w:t xml:space="preserve"> Profile</w:t>
      </w:r>
      <w:r w:rsidR="00792C8E">
        <w:t xml:space="preserve"> </w:t>
      </w:r>
      <w:r w:rsidR="00792C8E" w:rsidRPr="00A75EE5">
        <w:t>Definition</w:t>
      </w:r>
      <w:r w:rsidRPr="00A75EE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1650"/>
        <w:gridCol w:w="1413"/>
        <w:gridCol w:w="2787"/>
        <w:gridCol w:w="1607"/>
      </w:tblGrid>
      <w:tr w:rsidR="006B79EE" w:rsidRPr="00A75EE5" w14:paraId="605FC2A7" w14:textId="77777777" w:rsidTr="00FD1799">
        <w:trPr>
          <w:cantSplit/>
          <w:tblHeader/>
        </w:trPr>
        <w:tc>
          <w:tcPr>
            <w:tcW w:w="2132" w:type="dxa"/>
            <w:shd w:val="clear" w:color="auto" w:fill="D9D9D9"/>
          </w:tcPr>
          <w:p w14:paraId="2C65FD5D" w14:textId="77777777" w:rsidR="006B79EE" w:rsidRPr="00A75EE5" w:rsidRDefault="006B79EE" w:rsidP="0098740D">
            <w:pPr>
              <w:pStyle w:val="TableEntryHeader"/>
            </w:pPr>
            <w:r w:rsidRPr="00A75EE5">
              <w:t>Name</w:t>
            </w:r>
          </w:p>
        </w:tc>
        <w:tc>
          <w:tcPr>
            <w:tcW w:w="883" w:type="dxa"/>
            <w:shd w:val="clear" w:color="auto" w:fill="D9D9D9"/>
          </w:tcPr>
          <w:p w14:paraId="5FB59267" w14:textId="62775CEB" w:rsidR="006B79EE" w:rsidRPr="00A75EE5" w:rsidRDefault="006C3748" w:rsidP="0098740D">
            <w:pPr>
              <w:pStyle w:val="TableEntryHeader"/>
            </w:pPr>
            <w:r w:rsidRPr="00A75EE5">
              <w:t>Conformance Flag</w:t>
            </w:r>
          </w:p>
        </w:tc>
        <w:tc>
          <w:tcPr>
            <w:tcW w:w="1438" w:type="dxa"/>
            <w:shd w:val="clear" w:color="auto" w:fill="D9D9D9"/>
          </w:tcPr>
          <w:p w14:paraId="53BE6D68" w14:textId="77777777" w:rsidR="006B79EE" w:rsidRPr="00A75EE5" w:rsidRDefault="006B79EE" w:rsidP="0098740D">
            <w:pPr>
              <w:pStyle w:val="TableEntryHeader"/>
            </w:pPr>
            <w:r w:rsidRPr="00A75EE5">
              <w:t>Cardinality</w:t>
            </w:r>
          </w:p>
        </w:tc>
        <w:tc>
          <w:tcPr>
            <w:tcW w:w="2996" w:type="dxa"/>
            <w:shd w:val="clear" w:color="auto" w:fill="D9D9D9"/>
          </w:tcPr>
          <w:p w14:paraId="4B780F83" w14:textId="77777777" w:rsidR="006B79EE" w:rsidRPr="00A75EE5" w:rsidRDefault="006B79EE" w:rsidP="0098740D">
            <w:pPr>
              <w:pStyle w:val="TableEntryHeader"/>
            </w:pPr>
            <w:r w:rsidRPr="00A75EE5">
              <w:t>Descriptions &amp; Constraints</w:t>
            </w:r>
          </w:p>
        </w:tc>
        <w:tc>
          <w:tcPr>
            <w:tcW w:w="1901" w:type="dxa"/>
            <w:shd w:val="clear" w:color="auto" w:fill="D9D9D9"/>
          </w:tcPr>
          <w:p w14:paraId="57F80189" w14:textId="77777777" w:rsidR="006B79EE" w:rsidRPr="00A75EE5" w:rsidRDefault="006B79EE" w:rsidP="0098740D">
            <w:pPr>
              <w:pStyle w:val="TableEntryHeader"/>
            </w:pPr>
            <w:r w:rsidRPr="00A75EE5">
              <w:t>Comments</w:t>
            </w:r>
          </w:p>
        </w:tc>
      </w:tr>
      <w:tr w:rsidR="006B79EE" w:rsidRPr="00A75EE5" w14:paraId="6CEB6E0C" w14:textId="77777777" w:rsidTr="0011661F">
        <w:trPr>
          <w:cantSplit/>
          <w:trHeight w:val="332"/>
        </w:trPr>
        <w:tc>
          <w:tcPr>
            <w:tcW w:w="2132" w:type="dxa"/>
            <w:shd w:val="clear" w:color="auto" w:fill="auto"/>
          </w:tcPr>
          <w:p w14:paraId="54BB715C" w14:textId="77777777" w:rsidR="006B79EE" w:rsidRPr="00A75EE5" w:rsidRDefault="006B79EE" w:rsidP="0098740D">
            <w:pPr>
              <w:pStyle w:val="TableEntry"/>
              <w:rPr>
                <w:rFonts w:eastAsia="Verdana"/>
                <w:b/>
                <w:bCs/>
              </w:rPr>
            </w:pPr>
            <w:r w:rsidRPr="00A75EE5">
              <w:rPr>
                <w:rFonts w:eastAsia="Verdana"/>
                <w:b/>
                <w:bCs/>
              </w:rPr>
              <w:t>identifier</w:t>
            </w:r>
          </w:p>
        </w:tc>
        <w:tc>
          <w:tcPr>
            <w:tcW w:w="883" w:type="dxa"/>
            <w:shd w:val="clear" w:color="auto" w:fill="auto"/>
          </w:tcPr>
          <w:p w14:paraId="35F8B774" w14:textId="77777777" w:rsidR="006B79EE" w:rsidRPr="00A75EE5" w:rsidRDefault="00030F50" w:rsidP="0098740D">
            <w:pPr>
              <w:pStyle w:val="TableEntry"/>
              <w:rPr>
                <w:b/>
              </w:rPr>
            </w:pPr>
            <w:r w:rsidRPr="00A75EE5">
              <w:rPr>
                <w:b/>
              </w:rPr>
              <w:t>S</w:t>
            </w:r>
          </w:p>
        </w:tc>
        <w:tc>
          <w:tcPr>
            <w:tcW w:w="1438" w:type="dxa"/>
            <w:shd w:val="clear" w:color="auto" w:fill="auto"/>
          </w:tcPr>
          <w:p w14:paraId="21A2BF99" w14:textId="77777777" w:rsidR="006B79EE" w:rsidRPr="00A75EE5" w:rsidRDefault="006B79EE" w:rsidP="0098740D">
            <w:pPr>
              <w:pStyle w:val="TableEntry"/>
            </w:pPr>
            <w:r w:rsidRPr="00A75EE5">
              <w:t>[</w:t>
            </w:r>
            <w:r w:rsidR="00285A85" w:rsidRPr="00A75EE5">
              <w:t>1</w:t>
            </w:r>
            <w:r w:rsidRPr="00A75EE5">
              <w:t>..</w:t>
            </w:r>
            <w:r w:rsidRPr="00A75EE5">
              <w:rPr>
                <w:b/>
              </w:rPr>
              <w:t>1</w:t>
            </w:r>
            <w:r w:rsidRPr="00A75EE5">
              <w:t>]</w:t>
            </w:r>
          </w:p>
        </w:tc>
        <w:tc>
          <w:tcPr>
            <w:tcW w:w="2996" w:type="dxa"/>
            <w:shd w:val="clear" w:color="auto" w:fill="auto"/>
          </w:tcPr>
          <w:p w14:paraId="7B9D1DFB" w14:textId="77777777" w:rsidR="006B79EE" w:rsidRPr="00A75EE5" w:rsidRDefault="006B79EE" w:rsidP="0098740D">
            <w:pPr>
              <w:pStyle w:val="TableEntry"/>
              <w:rPr>
                <w:rFonts w:eastAsia="Verdana"/>
              </w:rPr>
            </w:pPr>
            <w:r w:rsidRPr="00A75EE5">
              <w:rPr>
                <w:rFonts w:eastAsia="Verdana"/>
              </w:rPr>
              <w:t>Unique instance identifiers assigned to a device by manufacturers other organizations or owners. This element may be used to specify the serial number of a device if it supported by the PI component of the UDI.</w:t>
            </w:r>
          </w:p>
          <w:p w14:paraId="55941860" w14:textId="53996797" w:rsidR="00276F0E" w:rsidRPr="00A75EE5" w:rsidRDefault="00276F0E" w:rsidP="0098740D">
            <w:pPr>
              <w:pStyle w:val="TableEntry"/>
              <w:rPr>
                <w:rFonts w:eastAsia="Verdana"/>
              </w:rPr>
            </w:pPr>
            <w:r w:rsidRPr="00A75EE5">
              <w:rPr>
                <w:rFonts w:eastAsia="Verdana"/>
              </w:rPr>
              <w:t>The Device.identifer will be used for serial number which is a component of the production identifier (PI), a conditional, variable portion of a UDI. The identifier.type code should be set to “SNO”</w:t>
            </w:r>
            <w:r w:rsidR="00792C8E">
              <w:rPr>
                <w:rFonts w:eastAsia="Verdana"/>
              </w:rPr>
              <w:t xml:space="preserve"> </w:t>
            </w:r>
            <w:r w:rsidRPr="00A75EE5">
              <w:rPr>
                <w:rFonts w:eastAsia="Verdana"/>
              </w:rPr>
              <w:t>(Serial Number) and the system left empty. The SNO can be representing the D</w:t>
            </w:r>
            <w:r w:rsidR="0079563F" w:rsidRPr="00A75EE5">
              <w:rPr>
                <w:rFonts w:eastAsia="Verdana"/>
              </w:rPr>
              <w:t>istinct</w:t>
            </w:r>
            <w:r w:rsidRPr="00A75EE5">
              <w:rPr>
                <w:rFonts w:eastAsia="Verdana"/>
              </w:rPr>
              <w:t xml:space="preserve"> Identification Code (DIC), based on the UDI labeler, for </w:t>
            </w:r>
            <w:r w:rsidR="0079563F" w:rsidRPr="00A75EE5">
              <w:rPr>
                <w:rFonts w:eastAsia="Verdana"/>
              </w:rPr>
              <w:t xml:space="preserve">a </w:t>
            </w:r>
            <w:r w:rsidRPr="00A75EE5">
              <w:rPr>
                <w:rFonts w:eastAsia="Verdana"/>
              </w:rPr>
              <w:t xml:space="preserve">medical devices containing HCT/Ps. </w:t>
            </w:r>
          </w:p>
        </w:tc>
        <w:tc>
          <w:tcPr>
            <w:tcW w:w="1901" w:type="dxa"/>
            <w:shd w:val="clear" w:color="auto" w:fill="auto"/>
          </w:tcPr>
          <w:p w14:paraId="2D77EDD2" w14:textId="77777777" w:rsidR="006B79EE" w:rsidRPr="00A75EE5" w:rsidRDefault="00285A85" w:rsidP="0098740D">
            <w:pPr>
              <w:pStyle w:val="TableEntry"/>
            </w:pPr>
            <w:r w:rsidRPr="00A75EE5">
              <w:t>The device identifier is mandatory for this profile</w:t>
            </w:r>
          </w:p>
        </w:tc>
      </w:tr>
      <w:tr w:rsidR="00276F0E" w:rsidRPr="00A75EE5" w14:paraId="691B3764" w14:textId="77777777" w:rsidTr="0011661F">
        <w:trPr>
          <w:cantSplit/>
        </w:trPr>
        <w:tc>
          <w:tcPr>
            <w:tcW w:w="2132" w:type="dxa"/>
            <w:shd w:val="clear" w:color="auto" w:fill="auto"/>
          </w:tcPr>
          <w:p w14:paraId="1EE9BD9E" w14:textId="77777777" w:rsidR="00276F0E" w:rsidRPr="00A75EE5" w:rsidRDefault="00276F0E" w:rsidP="0098740D">
            <w:pPr>
              <w:pStyle w:val="TableEntry"/>
              <w:rPr>
                <w:rFonts w:eastAsia="Verdana"/>
              </w:rPr>
            </w:pPr>
            <w:r w:rsidRPr="00A75EE5">
              <w:rPr>
                <w:rFonts w:eastAsia="Verdana"/>
                <w:b/>
              </w:rPr>
              <w:t>udi</w:t>
            </w:r>
            <w:r w:rsidRPr="00A75EE5">
              <w:rPr>
                <w:rFonts w:eastAsia="Verdana"/>
              </w:rPr>
              <w:t xml:space="preserve"> Device.Udi</w:t>
            </w:r>
          </w:p>
        </w:tc>
        <w:tc>
          <w:tcPr>
            <w:tcW w:w="883" w:type="dxa"/>
            <w:shd w:val="clear" w:color="auto" w:fill="auto"/>
          </w:tcPr>
          <w:p w14:paraId="081C2899" w14:textId="77777777" w:rsidR="00276F0E" w:rsidRPr="00A75EE5" w:rsidRDefault="00276F0E" w:rsidP="0098740D">
            <w:pPr>
              <w:pStyle w:val="TableEntry"/>
              <w:rPr>
                <w:b/>
              </w:rPr>
            </w:pPr>
            <w:r w:rsidRPr="00A75EE5">
              <w:rPr>
                <w:b/>
              </w:rPr>
              <w:t>S</w:t>
            </w:r>
          </w:p>
        </w:tc>
        <w:tc>
          <w:tcPr>
            <w:tcW w:w="1438" w:type="dxa"/>
            <w:shd w:val="clear" w:color="auto" w:fill="auto"/>
          </w:tcPr>
          <w:p w14:paraId="3B4E3306" w14:textId="77777777" w:rsidR="00276F0E" w:rsidRPr="00A75EE5" w:rsidRDefault="00276F0E" w:rsidP="0098740D">
            <w:pPr>
              <w:pStyle w:val="TableEntry"/>
            </w:pPr>
            <w:r w:rsidRPr="00A75EE5">
              <w:t>[</w:t>
            </w:r>
            <w:r w:rsidRPr="00A75EE5">
              <w:rPr>
                <w:b/>
              </w:rPr>
              <w:t>1</w:t>
            </w:r>
            <w:r w:rsidRPr="00A75EE5">
              <w:t>..1]</w:t>
            </w:r>
          </w:p>
        </w:tc>
        <w:tc>
          <w:tcPr>
            <w:tcW w:w="2996" w:type="dxa"/>
            <w:shd w:val="clear" w:color="auto" w:fill="auto"/>
          </w:tcPr>
          <w:p w14:paraId="420844EC" w14:textId="77777777" w:rsidR="00276F0E" w:rsidRPr="00A75EE5" w:rsidRDefault="00276F0E" w:rsidP="0098740D">
            <w:pPr>
              <w:pStyle w:val="TableEntry"/>
              <w:rPr>
                <w:rFonts w:eastAsia="Verdana"/>
              </w:rPr>
            </w:pPr>
            <w:r w:rsidRPr="00A75EE5">
              <w:rPr>
                <w:rFonts w:eastAsia="Verdana"/>
              </w:rPr>
              <w:t>[Unique device identifier (UDI)](device.html#5.11.3.2.2) assigned to device label or package.</w:t>
            </w:r>
          </w:p>
          <w:p w14:paraId="5248E01C" w14:textId="77777777" w:rsidR="00276F0E" w:rsidRPr="00A75EE5" w:rsidRDefault="00276F0E" w:rsidP="0098740D">
            <w:pPr>
              <w:pStyle w:val="TableEntry"/>
              <w:rPr>
                <w:rFonts w:eastAsia="Verdana"/>
              </w:rPr>
            </w:pPr>
            <w:r w:rsidRPr="00A75EE5">
              <w:rPr>
                <w:rFonts w:eastAsia="Verdana"/>
              </w:rPr>
              <w:t>For the purposes of this profile, the components of the UDI below would be specified.</w:t>
            </w:r>
          </w:p>
          <w:p w14:paraId="50CA6BDC" w14:textId="77777777" w:rsidR="00276F0E" w:rsidRPr="00A75EE5" w:rsidRDefault="00276F0E" w:rsidP="0098740D">
            <w:pPr>
              <w:pStyle w:val="TableEntry"/>
              <w:rPr>
                <w:rFonts w:eastAsia="Verdana"/>
              </w:rPr>
            </w:pPr>
            <w:r w:rsidRPr="00A75EE5">
              <w:rPr>
                <w:rFonts w:eastAsia="Verdana"/>
              </w:rPr>
              <w:t>the lot or batch number within which a device was manufactured;</w:t>
            </w:r>
          </w:p>
          <w:p w14:paraId="0098C106" w14:textId="77777777" w:rsidR="00276F0E" w:rsidRPr="00A75EE5" w:rsidRDefault="00276F0E" w:rsidP="0098740D">
            <w:pPr>
              <w:pStyle w:val="TableEntry"/>
              <w:rPr>
                <w:rFonts w:eastAsia="Verdana"/>
              </w:rPr>
            </w:pPr>
            <w:r w:rsidRPr="00A75EE5">
              <w:rPr>
                <w:rFonts w:eastAsia="Verdana"/>
              </w:rPr>
              <w:t>the serial number of a specific device;</w:t>
            </w:r>
          </w:p>
          <w:p w14:paraId="7F31BE72" w14:textId="77777777" w:rsidR="00276F0E" w:rsidRPr="00A75EE5" w:rsidRDefault="00276F0E" w:rsidP="0098740D">
            <w:pPr>
              <w:pStyle w:val="TableEntry"/>
              <w:rPr>
                <w:rFonts w:eastAsia="Verdana"/>
              </w:rPr>
            </w:pPr>
            <w:r w:rsidRPr="00A75EE5">
              <w:rPr>
                <w:rFonts w:eastAsia="Verdana"/>
              </w:rPr>
              <w:t>the expiration date of a specific device;</w:t>
            </w:r>
          </w:p>
          <w:p w14:paraId="32640F41" w14:textId="77777777" w:rsidR="00276F0E" w:rsidRPr="00A75EE5" w:rsidRDefault="00276F0E" w:rsidP="0098740D">
            <w:pPr>
              <w:pStyle w:val="TableEntry"/>
              <w:rPr>
                <w:rFonts w:eastAsia="Verdana"/>
              </w:rPr>
            </w:pPr>
            <w:r w:rsidRPr="00A75EE5">
              <w:rPr>
                <w:rFonts w:eastAsia="Verdana"/>
              </w:rPr>
              <w:t>the date a specific device was manufactured;</w:t>
            </w:r>
          </w:p>
          <w:p w14:paraId="43AA0EF3" w14:textId="77777777" w:rsidR="00276F0E" w:rsidRPr="00A75EE5" w:rsidRDefault="00276F0E" w:rsidP="0098740D">
            <w:pPr>
              <w:pStyle w:val="TableEntry"/>
              <w:rPr>
                <w:rFonts w:eastAsia="Verdana"/>
              </w:rPr>
            </w:pPr>
            <w:r w:rsidRPr="00A75EE5">
              <w:rPr>
                <w:rFonts w:eastAsia="Verdana"/>
              </w:rPr>
              <w:t>the distinct identification code required by §1271.290(c) for a human cell, tissue, or cellular and tissue-based product (HCT/P) regulated as a device. (</w:t>
            </w:r>
            <w:hyperlink r:id="rId47" w:history="1">
              <w:r w:rsidRPr="00A75EE5">
                <w:rPr>
                  <w:rFonts w:eastAsia="Verdana"/>
                  <w:color w:val="0000FF"/>
                  <w:u w:val="single"/>
                </w:rPr>
                <w:t>FDA UDI Basics</w:t>
              </w:r>
            </w:hyperlink>
            <w:r w:rsidRPr="00A75EE5">
              <w:rPr>
                <w:rFonts w:eastAsia="Verdana"/>
              </w:rPr>
              <w:t>)</w:t>
            </w:r>
          </w:p>
        </w:tc>
        <w:tc>
          <w:tcPr>
            <w:tcW w:w="1901" w:type="dxa"/>
            <w:shd w:val="clear" w:color="auto" w:fill="auto"/>
          </w:tcPr>
          <w:p w14:paraId="6E0C4E0D" w14:textId="77777777" w:rsidR="00276F0E" w:rsidRPr="00A75EE5" w:rsidRDefault="00276F0E" w:rsidP="0098740D">
            <w:pPr>
              <w:pStyle w:val="TableEntry"/>
            </w:pPr>
            <w:r w:rsidRPr="00A75EE5">
              <w:t xml:space="preserve">This profile is constraining the identifier from zero to one, to one to one to indicate there is one unique device identifier per each medical device. </w:t>
            </w:r>
          </w:p>
        </w:tc>
      </w:tr>
      <w:tr w:rsidR="00276F0E" w:rsidRPr="00A75EE5" w14:paraId="2EEEFBFF" w14:textId="77777777" w:rsidTr="0011661F">
        <w:trPr>
          <w:cantSplit/>
        </w:trPr>
        <w:tc>
          <w:tcPr>
            <w:tcW w:w="2132" w:type="dxa"/>
            <w:shd w:val="clear" w:color="auto" w:fill="auto"/>
          </w:tcPr>
          <w:p w14:paraId="5428DC1B" w14:textId="77777777" w:rsidR="00276F0E" w:rsidRPr="00A75EE5" w:rsidRDefault="00276F0E" w:rsidP="0098740D">
            <w:pPr>
              <w:pStyle w:val="TableEntry"/>
              <w:rPr>
                <w:rFonts w:eastAsia="Verdana"/>
              </w:rPr>
            </w:pPr>
            <w:r w:rsidRPr="00A75EE5">
              <w:rPr>
                <w:rFonts w:eastAsia="Verdana"/>
                <w:b/>
              </w:rPr>
              <w:t>status</w:t>
            </w:r>
            <w:r w:rsidRPr="00A75EE5">
              <w:rPr>
                <w:rFonts w:eastAsia="Verdana"/>
              </w:rPr>
              <w:t xml:space="preserve"> FHIRDeviceStatus</w:t>
            </w:r>
          </w:p>
          <w:p w14:paraId="3E90DD69" w14:textId="77777777" w:rsidR="00276F0E" w:rsidRPr="00A75EE5" w:rsidRDefault="00276F0E" w:rsidP="0098740D">
            <w:pPr>
              <w:pStyle w:val="TableEntry"/>
            </w:pPr>
          </w:p>
        </w:tc>
        <w:tc>
          <w:tcPr>
            <w:tcW w:w="883" w:type="dxa"/>
            <w:shd w:val="clear" w:color="auto" w:fill="auto"/>
          </w:tcPr>
          <w:p w14:paraId="568AEAAC" w14:textId="77777777" w:rsidR="00276F0E" w:rsidRPr="00A75EE5" w:rsidRDefault="00276F0E" w:rsidP="0098740D">
            <w:pPr>
              <w:pStyle w:val="TableEntry"/>
            </w:pPr>
          </w:p>
        </w:tc>
        <w:tc>
          <w:tcPr>
            <w:tcW w:w="1438" w:type="dxa"/>
            <w:shd w:val="clear" w:color="auto" w:fill="auto"/>
          </w:tcPr>
          <w:p w14:paraId="2A59A70C" w14:textId="77777777" w:rsidR="00276F0E" w:rsidRPr="00A75EE5" w:rsidRDefault="00276F0E" w:rsidP="0098740D">
            <w:pPr>
              <w:pStyle w:val="TableEntry"/>
            </w:pPr>
            <w:r w:rsidRPr="00A75EE5">
              <w:t>[0..1]</w:t>
            </w:r>
          </w:p>
        </w:tc>
        <w:tc>
          <w:tcPr>
            <w:tcW w:w="2996" w:type="dxa"/>
            <w:shd w:val="clear" w:color="auto" w:fill="auto"/>
          </w:tcPr>
          <w:p w14:paraId="4C6A33AD" w14:textId="77777777" w:rsidR="00276F0E" w:rsidRPr="00A75EE5" w:rsidRDefault="00276F0E" w:rsidP="0098740D">
            <w:pPr>
              <w:pStyle w:val="TableEntry"/>
              <w:rPr>
                <w:rFonts w:eastAsia="Verdana"/>
              </w:rPr>
            </w:pPr>
            <w:r w:rsidRPr="00A75EE5">
              <w:rPr>
                <w:rFonts w:eastAsia="Verdana"/>
              </w:rPr>
              <w:t>Status of the Device availability. The default value is "active".</w:t>
            </w:r>
          </w:p>
        </w:tc>
        <w:tc>
          <w:tcPr>
            <w:tcW w:w="1901" w:type="dxa"/>
            <w:shd w:val="clear" w:color="auto" w:fill="auto"/>
          </w:tcPr>
          <w:p w14:paraId="214D5628" w14:textId="77777777" w:rsidR="00276F0E" w:rsidRPr="00A75EE5" w:rsidRDefault="00276F0E" w:rsidP="0098740D">
            <w:pPr>
              <w:pStyle w:val="TableEntry"/>
            </w:pPr>
          </w:p>
        </w:tc>
      </w:tr>
      <w:tr w:rsidR="00276F0E" w:rsidRPr="00A75EE5" w14:paraId="2C668F45" w14:textId="77777777" w:rsidTr="0011661F">
        <w:trPr>
          <w:cantSplit/>
        </w:trPr>
        <w:tc>
          <w:tcPr>
            <w:tcW w:w="2132" w:type="dxa"/>
            <w:shd w:val="clear" w:color="auto" w:fill="auto"/>
          </w:tcPr>
          <w:p w14:paraId="214639B5" w14:textId="77777777" w:rsidR="00276F0E" w:rsidRPr="00A75EE5" w:rsidRDefault="00276F0E" w:rsidP="0098740D">
            <w:pPr>
              <w:pStyle w:val="TableEntry"/>
              <w:rPr>
                <w:rFonts w:eastAsia="Verdana"/>
              </w:rPr>
            </w:pPr>
            <w:r w:rsidRPr="00A75EE5">
              <w:rPr>
                <w:rFonts w:eastAsia="Verdana"/>
                <w:b/>
              </w:rPr>
              <w:lastRenderedPageBreak/>
              <w:t>type</w:t>
            </w:r>
            <w:r w:rsidRPr="00A75EE5">
              <w:rPr>
                <w:rFonts w:eastAsia="Verdana"/>
              </w:rPr>
              <w:t xml:space="preserve"> CodeableConcept</w:t>
            </w:r>
          </w:p>
          <w:p w14:paraId="1E20A6F4" w14:textId="77777777" w:rsidR="00276F0E" w:rsidRPr="00A75EE5" w:rsidRDefault="00276F0E" w:rsidP="0098740D">
            <w:pPr>
              <w:pStyle w:val="TableEntry"/>
              <w:rPr>
                <w:rFonts w:eastAsia="Verdana"/>
                <w:b/>
              </w:rPr>
            </w:pPr>
          </w:p>
        </w:tc>
        <w:tc>
          <w:tcPr>
            <w:tcW w:w="883" w:type="dxa"/>
            <w:shd w:val="clear" w:color="auto" w:fill="auto"/>
          </w:tcPr>
          <w:p w14:paraId="65B19C14" w14:textId="77777777" w:rsidR="00276F0E" w:rsidRPr="00A75EE5" w:rsidRDefault="00276F0E" w:rsidP="0098740D">
            <w:pPr>
              <w:pStyle w:val="TableEntry"/>
            </w:pPr>
          </w:p>
        </w:tc>
        <w:tc>
          <w:tcPr>
            <w:tcW w:w="1438" w:type="dxa"/>
            <w:shd w:val="clear" w:color="auto" w:fill="auto"/>
          </w:tcPr>
          <w:p w14:paraId="69BDA95E" w14:textId="77777777" w:rsidR="00276F0E" w:rsidRPr="00A75EE5" w:rsidRDefault="00276F0E" w:rsidP="0098740D">
            <w:pPr>
              <w:pStyle w:val="TableEntry"/>
            </w:pPr>
            <w:r w:rsidRPr="00A75EE5">
              <w:t>[0..</w:t>
            </w:r>
            <w:r w:rsidR="0086610B" w:rsidRPr="00A75EE5">
              <w:t>0</w:t>
            </w:r>
            <w:r w:rsidRPr="00A75EE5">
              <w:t>]</w:t>
            </w:r>
          </w:p>
        </w:tc>
        <w:tc>
          <w:tcPr>
            <w:tcW w:w="2996" w:type="dxa"/>
            <w:shd w:val="clear" w:color="auto" w:fill="auto"/>
          </w:tcPr>
          <w:p w14:paraId="2C176FE3" w14:textId="6641ADFC" w:rsidR="00276F0E" w:rsidRPr="00A75EE5" w:rsidRDefault="00276F0E" w:rsidP="0098740D">
            <w:pPr>
              <w:pStyle w:val="TableEntry"/>
              <w:rPr>
                <w:rFonts w:eastAsia="Verdana"/>
              </w:rPr>
            </w:pPr>
            <w:r w:rsidRPr="00A75EE5">
              <w:rPr>
                <w:rFonts w:eastAsia="Verdana"/>
              </w:rPr>
              <w:t>Code or identifier to identify a kind of device</w:t>
            </w:r>
            <w:r w:rsidR="0086610B" w:rsidRPr="00A75EE5">
              <w:rPr>
                <w:rFonts w:eastAsia="Verdana"/>
              </w:rPr>
              <w:t>. This may be the GMDN or SNOME</w:t>
            </w:r>
            <w:r w:rsidR="00112F1E" w:rsidRPr="00A75EE5">
              <w:rPr>
                <w:rFonts w:eastAsia="Verdana"/>
              </w:rPr>
              <w:t>D</w:t>
            </w:r>
            <w:r w:rsidR="0086610B" w:rsidRPr="00A75EE5">
              <w:rPr>
                <w:rFonts w:eastAsia="Verdana"/>
              </w:rPr>
              <w:t xml:space="preserve">-CT concept. </w:t>
            </w:r>
          </w:p>
        </w:tc>
        <w:tc>
          <w:tcPr>
            <w:tcW w:w="1901" w:type="dxa"/>
            <w:shd w:val="clear" w:color="auto" w:fill="auto"/>
          </w:tcPr>
          <w:p w14:paraId="1A2C3128" w14:textId="77777777" w:rsidR="00276F0E" w:rsidRPr="00A75EE5" w:rsidRDefault="0086610B" w:rsidP="0098740D">
            <w:pPr>
              <w:pStyle w:val="TableEntry"/>
            </w:pPr>
            <w:r w:rsidRPr="00A75EE5">
              <w:t xml:space="preserve"> </w:t>
            </w:r>
          </w:p>
        </w:tc>
      </w:tr>
      <w:tr w:rsidR="00276F0E" w:rsidRPr="00A75EE5" w14:paraId="3840915D" w14:textId="77777777" w:rsidTr="0011661F">
        <w:trPr>
          <w:cantSplit/>
        </w:trPr>
        <w:tc>
          <w:tcPr>
            <w:tcW w:w="2132" w:type="dxa"/>
            <w:shd w:val="clear" w:color="auto" w:fill="auto"/>
          </w:tcPr>
          <w:p w14:paraId="75930555" w14:textId="77777777" w:rsidR="00276F0E" w:rsidRPr="00A75EE5" w:rsidRDefault="00276F0E" w:rsidP="0098740D">
            <w:pPr>
              <w:pStyle w:val="TableEntry"/>
              <w:rPr>
                <w:rFonts w:eastAsia="Verdana"/>
              </w:rPr>
            </w:pPr>
            <w:r w:rsidRPr="00A75EE5">
              <w:rPr>
                <w:rFonts w:eastAsia="Verdana"/>
                <w:b/>
              </w:rPr>
              <w:t>lotNumber</w:t>
            </w:r>
            <w:r w:rsidRPr="00A75EE5">
              <w:rPr>
                <w:rFonts w:eastAsia="Verdana"/>
              </w:rPr>
              <w:t xml:space="preserve"> string</w:t>
            </w:r>
          </w:p>
        </w:tc>
        <w:tc>
          <w:tcPr>
            <w:tcW w:w="883" w:type="dxa"/>
            <w:shd w:val="clear" w:color="auto" w:fill="auto"/>
          </w:tcPr>
          <w:p w14:paraId="244081B8" w14:textId="77777777" w:rsidR="00276F0E" w:rsidRPr="00A75EE5" w:rsidRDefault="0086610B" w:rsidP="0098740D">
            <w:pPr>
              <w:pStyle w:val="TableEntry"/>
              <w:rPr>
                <w:b/>
              </w:rPr>
            </w:pPr>
            <w:r w:rsidRPr="00A75EE5">
              <w:rPr>
                <w:b/>
              </w:rPr>
              <w:t>S</w:t>
            </w:r>
          </w:p>
        </w:tc>
        <w:tc>
          <w:tcPr>
            <w:tcW w:w="1438" w:type="dxa"/>
            <w:shd w:val="clear" w:color="auto" w:fill="auto"/>
          </w:tcPr>
          <w:p w14:paraId="59BD42CA" w14:textId="77777777" w:rsidR="00276F0E" w:rsidRPr="00A75EE5" w:rsidRDefault="00276F0E" w:rsidP="0098740D">
            <w:pPr>
              <w:pStyle w:val="TableEntry"/>
            </w:pPr>
            <w:r w:rsidRPr="00A75EE5">
              <w:t>[0..1]</w:t>
            </w:r>
          </w:p>
        </w:tc>
        <w:tc>
          <w:tcPr>
            <w:tcW w:w="2996" w:type="dxa"/>
            <w:shd w:val="clear" w:color="auto" w:fill="auto"/>
          </w:tcPr>
          <w:p w14:paraId="4CB81C25" w14:textId="77777777" w:rsidR="00276F0E" w:rsidRPr="00A75EE5" w:rsidRDefault="00276F0E" w:rsidP="0098740D">
            <w:pPr>
              <w:pStyle w:val="TableEntry"/>
              <w:rPr>
                <w:rFonts w:eastAsia="Verdana"/>
              </w:rPr>
            </w:pPr>
            <w:r w:rsidRPr="00A75EE5">
              <w:rPr>
                <w:rFonts w:eastAsia="Verdana"/>
              </w:rPr>
              <w:t xml:space="preserve">Lot number assigned by the manufacturer. This data element should be parsed from the UDI, if supported. </w:t>
            </w:r>
          </w:p>
        </w:tc>
        <w:tc>
          <w:tcPr>
            <w:tcW w:w="1901" w:type="dxa"/>
            <w:shd w:val="clear" w:color="auto" w:fill="auto"/>
          </w:tcPr>
          <w:p w14:paraId="4E1C8C56" w14:textId="77777777" w:rsidR="00276F0E" w:rsidRPr="00A75EE5" w:rsidRDefault="00276F0E" w:rsidP="0098740D">
            <w:pPr>
              <w:pStyle w:val="TableEntry"/>
            </w:pPr>
          </w:p>
        </w:tc>
      </w:tr>
      <w:tr w:rsidR="00276F0E" w:rsidRPr="00A75EE5" w14:paraId="53592547" w14:textId="77777777" w:rsidTr="0011661F">
        <w:trPr>
          <w:cantSplit/>
        </w:trPr>
        <w:tc>
          <w:tcPr>
            <w:tcW w:w="2132" w:type="dxa"/>
            <w:shd w:val="clear" w:color="auto" w:fill="auto"/>
          </w:tcPr>
          <w:p w14:paraId="201579A0" w14:textId="77777777" w:rsidR="00276F0E" w:rsidRPr="00A75EE5" w:rsidRDefault="00276F0E" w:rsidP="0098740D">
            <w:pPr>
              <w:pStyle w:val="TableEntry"/>
              <w:rPr>
                <w:rFonts w:eastAsia="Verdana"/>
              </w:rPr>
            </w:pPr>
            <w:r w:rsidRPr="00A75EE5">
              <w:rPr>
                <w:rFonts w:eastAsia="Verdana"/>
                <w:b/>
                <w:bCs/>
              </w:rPr>
              <w:t>manufacturer</w:t>
            </w:r>
            <w:r w:rsidRPr="00A75EE5">
              <w:rPr>
                <w:rFonts w:eastAsia="Verdana"/>
              </w:rPr>
              <w:t xml:space="preserve"> string</w:t>
            </w:r>
          </w:p>
        </w:tc>
        <w:tc>
          <w:tcPr>
            <w:tcW w:w="883" w:type="dxa"/>
            <w:shd w:val="clear" w:color="auto" w:fill="auto"/>
          </w:tcPr>
          <w:p w14:paraId="72E7A49F" w14:textId="77777777" w:rsidR="00276F0E" w:rsidRPr="00A75EE5" w:rsidRDefault="0086610B" w:rsidP="0098740D">
            <w:pPr>
              <w:pStyle w:val="TableEntry"/>
              <w:rPr>
                <w:b/>
              </w:rPr>
            </w:pPr>
            <w:r w:rsidRPr="00A75EE5">
              <w:rPr>
                <w:b/>
              </w:rPr>
              <w:t>S</w:t>
            </w:r>
          </w:p>
        </w:tc>
        <w:tc>
          <w:tcPr>
            <w:tcW w:w="1438" w:type="dxa"/>
            <w:shd w:val="clear" w:color="auto" w:fill="auto"/>
          </w:tcPr>
          <w:p w14:paraId="3BA35C20" w14:textId="77777777" w:rsidR="00276F0E" w:rsidRPr="00A75EE5" w:rsidRDefault="00276F0E" w:rsidP="0098740D">
            <w:pPr>
              <w:pStyle w:val="TableEntry"/>
            </w:pPr>
            <w:r w:rsidRPr="00A75EE5">
              <w:t>[0..</w:t>
            </w:r>
            <w:r w:rsidR="0086610B" w:rsidRPr="00A75EE5">
              <w:t>0</w:t>
            </w:r>
            <w:r w:rsidRPr="00A75EE5">
              <w:t>]</w:t>
            </w:r>
          </w:p>
        </w:tc>
        <w:tc>
          <w:tcPr>
            <w:tcW w:w="2996" w:type="dxa"/>
            <w:shd w:val="clear" w:color="auto" w:fill="auto"/>
          </w:tcPr>
          <w:p w14:paraId="051214EA" w14:textId="77777777" w:rsidR="00276F0E" w:rsidRPr="00A75EE5" w:rsidRDefault="00276F0E" w:rsidP="0098740D">
            <w:pPr>
              <w:pStyle w:val="TableEntry"/>
              <w:rPr>
                <w:rFonts w:eastAsia="Verdana"/>
              </w:rPr>
            </w:pPr>
            <w:r w:rsidRPr="00A75EE5">
              <w:rPr>
                <w:rFonts w:eastAsia="Verdana"/>
              </w:rPr>
              <w:t>A name of the manufacturer.</w:t>
            </w:r>
          </w:p>
        </w:tc>
        <w:tc>
          <w:tcPr>
            <w:tcW w:w="1901" w:type="dxa"/>
            <w:shd w:val="clear" w:color="auto" w:fill="auto"/>
          </w:tcPr>
          <w:p w14:paraId="21B90DF5" w14:textId="77777777" w:rsidR="00276F0E" w:rsidRPr="00A75EE5" w:rsidRDefault="00276F0E" w:rsidP="0098740D">
            <w:pPr>
              <w:pStyle w:val="TableEntry"/>
            </w:pPr>
          </w:p>
        </w:tc>
      </w:tr>
      <w:tr w:rsidR="0086610B" w:rsidRPr="00A75EE5" w14:paraId="1A71AB8B" w14:textId="77777777" w:rsidTr="0011661F">
        <w:trPr>
          <w:cantSplit/>
        </w:trPr>
        <w:tc>
          <w:tcPr>
            <w:tcW w:w="2132" w:type="dxa"/>
            <w:shd w:val="clear" w:color="auto" w:fill="auto"/>
          </w:tcPr>
          <w:p w14:paraId="1DF7F441" w14:textId="77777777" w:rsidR="0086610B" w:rsidRPr="00A75EE5" w:rsidRDefault="0086610B" w:rsidP="0098740D">
            <w:pPr>
              <w:pStyle w:val="TableEntry"/>
              <w:rPr>
                <w:rFonts w:eastAsia="Verdana"/>
              </w:rPr>
            </w:pPr>
            <w:r w:rsidRPr="00A75EE5">
              <w:rPr>
                <w:rFonts w:eastAsia="Verdana"/>
                <w:b/>
                <w:bCs/>
              </w:rPr>
              <w:t>Manufacture0ate</w:t>
            </w:r>
            <w:r w:rsidRPr="00A75EE5">
              <w:rPr>
                <w:rFonts w:eastAsia="Verdana"/>
              </w:rPr>
              <w:t xml:space="preserve"> dateTime</w:t>
            </w:r>
          </w:p>
          <w:p w14:paraId="4C6224D3" w14:textId="77777777" w:rsidR="0086610B" w:rsidRPr="00A75EE5" w:rsidRDefault="0086610B" w:rsidP="0098740D">
            <w:pPr>
              <w:pStyle w:val="TableEntry"/>
              <w:rPr>
                <w:rFonts w:eastAsia="Verdana"/>
              </w:rPr>
            </w:pPr>
          </w:p>
        </w:tc>
        <w:tc>
          <w:tcPr>
            <w:tcW w:w="883" w:type="dxa"/>
            <w:shd w:val="clear" w:color="auto" w:fill="auto"/>
          </w:tcPr>
          <w:p w14:paraId="6C2B89DE" w14:textId="77777777" w:rsidR="0086610B" w:rsidRPr="00A75EE5" w:rsidRDefault="0086610B" w:rsidP="0098740D">
            <w:pPr>
              <w:pStyle w:val="TableEntry"/>
              <w:rPr>
                <w:b/>
              </w:rPr>
            </w:pPr>
            <w:r w:rsidRPr="00A75EE5">
              <w:rPr>
                <w:b/>
              </w:rPr>
              <w:t>S</w:t>
            </w:r>
          </w:p>
        </w:tc>
        <w:tc>
          <w:tcPr>
            <w:tcW w:w="1438" w:type="dxa"/>
            <w:shd w:val="clear" w:color="auto" w:fill="auto"/>
          </w:tcPr>
          <w:p w14:paraId="5D54F3F8" w14:textId="77777777" w:rsidR="0086610B" w:rsidRPr="00A75EE5" w:rsidRDefault="0086610B" w:rsidP="0098740D">
            <w:pPr>
              <w:pStyle w:val="TableEntry"/>
            </w:pPr>
            <w:r w:rsidRPr="00A75EE5">
              <w:t>[0..1]</w:t>
            </w:r>
          </w:p>
        </w:tc>
        <w:tc>
          <w:tcPr>
            <w:tcW w:w="2996" w:type="dxa"/>
            <w:shd w:val="clear" w:color="auto" w:fill="auto"/>
          </w:tcPr>
          <w:p w14:paraId="1F2067B5" w14:textId="77777777" w:rsidR="0086610B" w:rsidRPr="00A75EE5" w:rsidRDefault="0086610B" w:rsidP="0098740D">
            <w:pPr>
              <w:pStyle w:val="TableEntry"/>
              <w:rPr>
                <w:rFonts w:eastAsia="Verdana"/>
              </w:rPr>
            </w:pPr>
            <w:r w:rsidRPr="00A75EE5">
              <w:rPr>
                <w:rFonts w:eastAsia="Verdana"/>
              </w:rPr>
              <w:t>The date and time when the device was manufactured. This data element should be parsed from the UDI, if supported.</w:t>
            </w:r>
          </w:p>
        </w:tc>
        <w:tc>
          <w:tcPr>
            <w:tcW w:w="1901" w:type="dxa"/>
            <w:shd w:val="clear" w:color="auto" w:fill="auto"/>
          </w:tcPr>
          <w:p w14:paraId="393752D6" w14:textId="77777777" w:rsidR="0086610B" w:rsidRPr="00A75EE5" w:rsidRDefault="0086610B" w:rsidP="0098740D">
            <w:pPr>
              <w:pStyle w:val="TableEntry"/>
            </w:pPr>
          </w:p>
        </w:tc>
      </w:tr>
      <w:tr w:rsidR="0086610B" w:rsidRPr="00A75EE5" w14:paraId="4A033F19" w14:textId="77777777" w:rsidTr="0011661F">
        <w:trPr>
          <w:cantSplit/>
        </w:trPr>
        <w:tc>
          <w:tcPr>
            <w:tcW w:w="2132" w:type="dxa"/>
            <w:shd w:val="clear" w:color="auto" w:fill="auto"/>
          </w:tcPr>
          <w:p w14:paraId="15CEB822" w14:textId="77777777" w:rsidR="0086610B" w:rsidRPr="00A75EE5" w:rsidRDefault="0086610B" w:rsidP="0098740D">
            <w:pPr>
              <w:pStyle w:val="TableEntry"/>
              <w:rPr>
                <w:rFonts w:eastAsia="Verdana"/>
              </w:rPr>
            </w:pPr>
            <w:r w:rsidRPr="00A75EE5">
              <w:rPr>
                <w:rFonts w:eastAsia="Verdana"/>
                <w:b/>
                <w:bCs/>
              </w:rPr>
              <w:t>expirationDate</w:t>
            </w:r>
            <w:r w:rsidRPr="00A75EE5">
              <w:rPr>
                <w:rFonts w:eastAsia="Verdana"/>
              </w:rPr>
              <w:t xml:space="preserve"> dateTime</w:t>
            </w:r>
          </w:p>
        </w:tc>
        <w:tc>
          <w:tcPr>
            <w:tcW w:w="883" w:type="dxa"/>
            <w:shd w:val="clear" w:color="auto" w:fill="auto"/>
          </w:tcPr>
          <w:p w14:paraId="367AB284" w14:textId="77777777" w:rsidR="0086610B" w:rsidRPr="00A75EE5" w:rsidRDefault="0086610B" w:rsidP="0098740D">
            <w:pPr>
              <w:pStyle w:val="TableEntry"/>
              <w:rPr>
                <w:b/>
              </w:rPr>
            </w:pPr>
            <w:r w:rsidRPr="00A75EE5">
              <w:rPr>
                <w:b/>
              </w:rPr>
              <w:t>S</w:t>
            </w:r>
          </w:p>
        </w:tc>
        <w:tc>
          <w:tcPr>
            <w:tcW w:w="1438" w:type="dxa"/>
            <w:shd w:val="clear" w:color="auto" w:fill="auto"/>
          </w:tcPr>
          <w:p w14:paraId="1C1F3458" w14:textId="77777777" w:rsidR="0086610B" w:rsidRPr="00A75EE5" w:rsidRDefault="0086610B" w:rsidP="0098740D">
            <w:pPr>
              <w:pStyle w:val="TableEntry"/>
            </w:pPr>
            <w:r w:rsidRPr="00A75EE5">
              <w:t>[0..1]</w:t>
            </w:r>
          </w:p>
        </w:tc>
        <w:tc>
          <w:tcPr>
            <w:tcW w:w="2996" w:type="dxa"/>
            <w:shd w:val="clear" w:color="auto" w:fill="auto"/>
          </w:tcPr>
          <w:p w14:paraId="7427C4E5" w14:textId="77777777" w:rsidR="0086610B" w:rsidRPr="00A75EE5" w:rsidRDefault="0086610B" w:rsidP="0098740D">
            <w:pPr>
              <w:pStyle w:val="TableEntry"/>
              <w:rPr>
                <w:rFonts w:eastAsia="Verdana"/>
              </w:rPr>
            </w:pPr>
            <w:r w:rsidRPr="00A75EE5">
              <w:rPr>
                <w:rFonts w:eastAsia="Verdana"/>
              </w:rPr>
              <w:t>The date and time beyond which this device is no longer valid or should not be used (if applicable). This data element should be parsed from the UDI, if supported.</w:t>
            </w:r>
          </w:p>
        </w:tc>
        <w:tc>
          <w:tcPr>
            <w:tcW w:w="1901" w:type="dxa"/>
            <w:shd w:val="clear" w:color="auto" w:fill="auto"/>
          </w:tcPr>
          <w:p w14:paraId="34B9767C" w14:textId="77777777" w:rsidR="0086610B" w:rsidRPr="00A75EE5" w:rsidRDefault="0086610B" w:rsidP="0098740D">
            <w:pPr>
              <w:pStyle w:val="TableEntry"/>
            </w:pPr>
          </w:p>
        </w:tc>
      </w:tr>
      <w:tr w:rsidR="00276F0E" w:rsidRPr="00A75EE5" w14:paraId="6535A3A0" w14:textId="77777777" w:rsidTr="0011661F">
        <w:trPr>
          <w:cantSplit/>
        </w:trPr>
        <w:tc>
          <w:tcPr>
            <w:tcW w:w="2132" w:type="dxa"/>
            <w:shd w:val="clear" w:color="auto" w:fill="auto"/>
          </w:tcPr>
          <w:p w14:paraId="799889EE" w14:textId="77777777" w:rsidR="00276F0E" w:rsidRPr="00A75EE5" w:rsidRDefault="00276F0E" w:rsidP="0098740D">
            <w:pPr>
              <w:pStyle w:val="TableEntry"/>
              <w:rPr>
                <w:rFonts w:eastAsia="Verdana"/>
              </w:rPr>
            </w:pPr>
            <w:r w:rsidRPr="00A75EE5">
              <w:rPr>
                <w:rFonts w:eastAsia="Verdana"/>
                <w:b/>
                <w:bCs/>
              </w:rPr>
              <w:t>model</w:t>
            </w:r>
            <w:r w:rsidRPr="00A75EE5">
              <w:rPr>
                <w:rFonts w:eastAsia="Verdana"/>
              </w:rPr>
              <w:t xml:space="preserve"> string</w:t>
            </w:r>
          </w:p>
        </w:tc>
        <w:tc>
          <w:tcPr>
            <w:tcW w:w="883" w:type="dxa"/>
            <w:shd w:val="clear" w:color="auto" w:fill="auto"/>
          </w:tcPr>
          <w:p w14:paraId="6BF06638" w14:textId="77777777" w:rsidR="00276F0E" w:rsidRPr="00A75EE5" w:rsidRDefault="00276F0E" w:rsidP="0098740D">
            <w:pPr>
              <w:pStyle w:val="TableEntry"/>
            </w:pPr>
          </w:p>
        </w:tc>
        <w:tc>
          <w:tcPr>
            <w:tcW w:w="1438" w:type="dxa"/>
            <w:shd w:val="clear" w:color="auto" w:fill="auto"/>
          </w:tcPr>
          <w:p w14:paraId="008E6ECE" w14:textId="77777777" w:rsidR="00276F0E" w:rsidRPr="00A75EE5" w:rsidRDefault="00276F0E" w:rsidP="0098740D">
            <w:pPr>
              <w:pStyle w:val="TableEntry"/>
            </w:pPr>
            <w:r w:rsidRPr="00A75EE5">
              <w:t>[0..</w:t>
            </w:r>
            <w:r w:rsidR="0086610B" w:rsidRPr="00A75EE5">
              <w:t>0</w:t>
            </w:r>
            <w:r w:rsidRPr="00A75EE5">
              <w:t>]</w:t>
            </w:r>
          </w:p>
        </w:tc>
        <w:tc>
          <w:tcPr>
            <w:tcW w:w="2996" w:type="dxa"/>
            <w:shd w:val="clear" w:color="auto" w:fill="auto"/>
          </w:tcPr>
          <w:p w14:paraId="733D7D12" w14:textId="77777777" w:rsidR="00276F0E" w:rsidRPr="00A75EE5" w:rsidRDefault="00276F0E" w:rsidP="0098740D">
            <w:pPr>
              <w:pStyle w:val="TableEntry"/>
              <w:rPr>
                <w:rFonts w:eastAsia="Verdana"/>
              </w:rPr>
            </w:pPr>
            <w:r w:rsidRPr="00A75EE5">
              <w:rPr>
                <w:rFonts w:eastAsia="Verdana"/>
              </w:rPr>
              <w:t>The "model" is an identifier assigned by the manufacturer to identify the product by its type. This number is shared by the all devices sold as the same type.</w:t>
            </w:r>
          </w:p>
        </w:tc>
        <w:tc>
          <w:tcPr>
            <w:tcW w:w="1901" w:type="dxa"/>
            <w:shd w:val="clear" w:color="auto" w:fill="auto"/>
          </w:tcPr>
          <w:p w14:paraId="18F40A23" w14:textId="77777777" w:rsidR="00276F0E" w:rsidRPr="00A75EE5" w:rsidRDefault="00276F0E" w:rsidP="0098740D">
            <w:pPr>
              <w:pStyle w:val="TableEntry"/>
            </w:pPr>
          </w:p>
        </w:tc>
      </w:tr>
      <w:tr w:rsidR="00276F0E" w:rsidRPr="00A75EE5" w14:paraId="2A9DF0DA" w14:textId="77777777" w:rsidTr="0011661F">
        <w:trPr>
          <w:cantSplit/>
        </w:trPr>
        <w:tc>
          <w:tcPr>
            <w:tcW w:w="2132" w:type="dxa"/>
            <w:shd w:val="clear" w:color="auto" w:fill="auto"/>
          </w:tcPr>
          <w:p w14:paraId="55D312D5" w14:textId="77777777" w:rsidR="00276F0E" w:rsidRPr="00A75EE5" w:rsidRDefault="00276F0E" w:rsidP="0098740D">
            <w:pPr>
              <w:pStyle w:val="TableEntry"/>
              <w:rPr>
                <w:rFonts w:eastAsia="Verdana"/>
              </w:rPr>
            </w:pPr>
            <w:r w:rsidRPr="00A75EE5">
              <w:rPr>
                <w:rFonts w:eastAsia="Verdana"/>
                <w:b/>
                <w:bCs/>
              </w:rPr>
              <w:t>version</w:t>
            </w:r>
            <w:r w:rsidRPr="00A75EE5">
              <w:rPr>
                <w:rFonts w:eastAsia="Verdana"/>
              </w:rPr>
              <w:t xml:space="preserve"> string</w:t>
            </w:r>
          </w:p>
        </w:tc>
        <w:tc>
          <w:tcPr>
            <w:tcW w:w="883" w:type="dxa"/>
            <w:shd w:val="clear" w:color="auto" w:fill="auto"/>
          </w:tcPr>
          <w:p w14:paraId="1D8649D3" w14:textId="77777777" w:rsidR="00276F0E" w:rsidRPr="00A75EE5" w:rsidRDefault="00276F0E" w:rsidP="0098740D">
            <w:pPr>
              <w:pStyle w:val="TableEntry"/>
            </w:pPr>
          </w:p>
        </w:tc>
        <w:tc>
          <w:tcPr>
            <w:tcW w:w="1438" w:type="dxa"/>
            <w:shd w:val="clear" w:color="auto" w:fill="auto"/>
          </w:tcPr>
          <w:p w14:paraId="43CAF254" w14:textId="77777777" w:rsidR="00276F0E" w:rsidRPr="00A75EE5" w:rsidRDefault="00276F0E" w:rsidP="0098740D">
            <w:pPr>
              <w:pStyle w:val="TableEntry"/>
            </w:pPr>
            <w:r w:rsidRPr="00A75EE5">
              <w:t>[0..</w:t>
            </w:r>
            <w:r w:rsidR="0086610B" w:rsidRPr="00A75EE5">
              <w:t>0</w:t>
            </w:r>
            <w:r w:rsidRPr="00A75EE5">
              <w:t>]</w:t>
            </w:r>
          </w:p>
        </w:tc>
        <w:tc>
          <w:tcPr>
            <w:tcW w:w="2996" w:type="dxa"/>
            <w:shd w:val="clear" w:color="auto" w:fill="auto"/>
          </w:tcPr>
          <w:p w14:paraId="5BBF4FB7" w14:textId="77777777" w:rsidR="00276F0E" w:rsidRPr="00A75EE5" w:rsidRDefault="00276F0E" w:rsidP="0098740D">
            <w:pPr>
              <w:pStyle w:val="TableEntry"/>
              <w:rPr>
                <w:rFonts w:eastAsia="Verdana"/>
              </w:rPr>
            </w:pPr>
            <w:r w:rsidRPr="00A75EE5">
              <w:rPr>
                <w:rFonts w:eastAsia="Verdana"/>
              </w:rPr>
              <w:t>The version of the device, if the device has multiple releases under the same model, or if the device is software or carries firmware.</w:t>
            </w:r>
          </w:p>
        </w:tc>
        <w:tc>
          <w:tcPr>
            <w:tcW w:w="1901" w:type="dxa"/>
            <w:shd w:val="clear" w:color="auto" w:fill="auto"/>
          </w:tcPr>
          <w:p w14:paraId="5561F918" w14:textId="77777777" w:rsidR="00276F0E" w:rsidRPr="00A75EE5" w:rsidRDefault="00276F0E" w:rsidP="0098740D">
            <w:pPr>
              <w:pStyle w:val="TableEntry"/>
            </w:pPr>
          </w:p>
        </w:tc>
      </w:tr>
      <w:tr w:rsidR="00276F0E" w:rsidRPr="00A75EE5" w14:paraId="00BAE85E" w14:textId="77777777" w:rsidTr="0011661F">
        <w:trPr>
          <w:cantSplit/>
        </w:trPr>
        <w:tc>
          <w:tcPr>
            <w:tcW w:w="2132" w:type="dxa"/>
            <w:shd w:val="clear" w:color="auto" w:fill="auto"/>
          </w:tcPr>
          <w:p w14:paraId="082D9A97" w14:textId="77777777" w:rsidR="00276F0E" w:rsidRPr="00A75EE5" w:rsidRDefault="00276F0E" w:rsidP="0098740D">
            <w:pPr>
              <w:pStyle w:val="TableEntry"/>
              <w:rPr>
                <w:rFonts w:eastAsia="Verdana"/>
              </w:rPr>
            </w:pPr>
            <w:r w:rsidRPr="00A75EE5">
              <w:rPr>
                <w:rFonts w:eastAsia="Verdana"/>
                <w:b/>
                <w:bCs/>
              </w:rPr>
              <w:t>patient</w:t>
            </w:r>
            <w:r w:rsidRPr="00A75EE5">
              <w:rPr>
                <w:rFonts w:eastAsia="Verdana"/>
              </w:rPr>
              <w:t xml:space="preserve"> Reference</w:t>
            </w:r>
          </w:p>
        </w:tc>
        <w:tc>
          <w:tcPr>
            <w:tcW w:w="883" w:type="dxa"/>
            <w:shd w:val="clear" w:color="auto" w:fill="auto"/>
          </w:tcPr>
          <w:p w14:paraId="58903998" w14:textId="77777777" w:rsidR="00276F0E" w:rsidRPr="00A75EE5" w:rsidRDefault="00276F0E" w:rsidP="0098740D">
            <w:pPr>
              <w:pStyle w:val="TableEntry"/>
            </w:pPr>
          </w:p>
        </w:tc>
        <w:tc>
          <w:tcPr>
            <w:tcW w:w="1438" w:type="dxa"/>
            <w:shd w:val="clear" w:color="auto" w:fill="auto"/>
          </w:tcPr>
          <w:p w14:paraId="2FFE528A" w14:textId="77777777" w:rsidR="00276F0E" w:rsidRPr="00A75EE5" w:rsidRDefault="00276F0E" w:rsidP="0098740D">
            <w:pPr>
              <w:pStyle w:val="TableEntry"/>
            </w:pPr>
            <w:r w:rsidRPr="00A75EE5">
              <w:t>[0..1]</w:t>
            </w:r>
          </w:p>
        </w:tc>
        <w:tc>
          <w:tcPr>
            <w:tcW w:w="2996" w:type="dxa"/>
            <w:shd w:val="clear" w:color="auto" w:fill="auto"/>
          </w:tcPr>
          <w:p w14:paraId="4AB13533" w14:textId="77777777" w:rsidR="00276F0E" w:rsidRPr="00A75EE5" w:rsidRDefault="00276F0E" w:rsidP="0098740D">
            <w:pPr>
              <w:pStyle w:val="TableEntry"/>
              <w:rPr>
                <w:rFonts w:eastAsia="Verdana"/>
              </w:rPr>
            </w:pPr>
            <w:r w:rsidRPr="00A75EE5">
              <w:rPr>
                <w:rFonts w:eastAsia="Verdana"/>
              </w:rPr>
              <w:t>Patient information, If the device is affixed to a person.</w:t>
            </w:r>
          </w:p>
        </w:tc>
        <w:tc>
          <w:tcPr>
            <w:tcW w:w="1901" w:type="dxa"/>
            <w:shd w:val="clear" w:color="auto" w:fill="auto"/>
          </w:tcPr>
          <w:p w14:paraId="0B52C0CB" w14:textId="77777777" w:rsidR="00276F0E" w:rsidRPr="00A75EE5" w:rsidRDefault="00276F0E" w:rsidP="0098740D">
            <w:pPr>
              <w:pStyle w:val="TableEntry"/>
            </w:pPr>
          </w:p>
        </w:tc>
      </w:tr>
      <w:tr w:rsidR="00276F0E" w:rsidRPr="00A75EE5" w14:paraId="5A33CED1" w14:textId="77777777" w:rsidTr="0011661F">
        <w:trPr>
          <w:cantSplit/>
        </w:trPr>
        <w:tc>
          <w:tcPr>
            <w:tcW w:w="2132" w:type="dxa"/>
            <w:shd w:val="clear" w:color="auto" w:fill="auto"/>
          </w:tcPr>
          <w:p w14:paraId="1D710F9B" w14:textId="77777777" w:rsidR="00276F0E" w:rsidRPr="00A75EE5" w:rsidRDefault="00276F0E" w:rsidP="0098740D">
            <w:pPr>
              <w:pStyle w:val="TableEntry"/>
              <w:rPr>
                <w:rFonts w:eastAsia="Verdana"/>
              </w:rPr>
            </w:pPr>
            <w:r w:rsidRPr="00A75EE5">
              <w:rPr>
                <w:rFonts w:eastAsia="Verdana"/>
                <w:b/>
                <w:bCs/>
              </w:rPr>
              <w:t>owner</w:t>
            </w:r>
            <w:r w:rsidRPr="00A75EE5">
              <w:rPr>
                <w:rFonts w:eastAsia="Verdana"/>
              </w:rPr>
              <w:t xml:space="preserve"> Reference</w:t>
            </w:r>
          </w:p>
        </w:tc>
        <w:tc>
          <w:tcPr>
            <w:tcW w:w="883" w:type="dxa"/>
            <w:shd w:val="clear" w:color="auto" w:fill="auto"/>
          </w:tcPr>
          <w:p w14:paraId="15705C4B" w14:textId="77777777" w:rsidR="00276F0E" w:rsidRPr="00A75EE5" w:rsidRDefault="00276F0E" w:rsidP="0098740D">
            <w:pPr>
              <w:pStyle w:val="TableEntry"/>
            </w:pPr>
          </w:p>
        </w:tc>
        <w:tc>
          <w:tcPr>
            <w:tcW w:w="1438" w:type="dxa"/>
            <w:shd w:val="clear" w:color="auto" w:fill="auto"/>
          </w:tcPr>
          <w:p w14:paraId="129163F5" w14:textId="77777777" w:rsidR="00276F0E" w:rsidRPr="00A75EE5" w:rsidRDefault="00276F0E" w:rsidP="0098740D">
            <w:pPr>
              <w:pStyle w:val="TableEntry"/>
            </w:pPr>
            <w:r w:rsidRPr="00A75EE5">
              <w:t>[0..1]</w:t>
            </w:r>
          </w:p>
        </w:tc>
        <w:tc>
          <w:tcPr>
            <w:tcW w:w="2996" w:type="dxa"/>
            <w:shd w:val="clear" w:color="auto" w:fill="auto"/>
          </w:tcPr>
          <w:p w14:paraId="6EB45A65" w14:textId="77777777" w:rsidR="00276F0E" w:rsidRPr="00A75EE5" w:rsidRDefault="00276F0E" w:rsidP="0098740D">
            <w:pPr>
              <w:pStyle w:val="TableEntry"/>
              <w:rPr>
                <w:rFonts w:eastAsia="Verdana"/>
              </w:rPr>
            </w:pPr>
            <w:r w:rsidRPr="00A75EE5">
              <w:rPr>
                <w:rFonts w:eastAsia="Verdana"/>
              </w:rPr>
              <w:t>An organization that is responsible for the provision and ongoing maintenance of the device.</w:t>
            </w:r>
          </w:p>
        </w:tc>
        <w:tc>
          <w:tcPr>
            <w:tcW w:w="1901" w:type="dxa"/>
            <w:shd w:val="clear" w:color="auto" w:fill="auto"/>
          </w:tcPr>
          <w:p w14:paraId="17FCD994" w14:textId="77777777" w:rsidR="00276F0E" w:rsidRPr="00A75EE5" w:rsidRDefault="00276F0E" w:rsidP="0098740D">
            <w:pPr>
              <w:pStyle w:val="TableEntry"/>
            </w:pPr>
          </w:p>
        </w:tc>
      </w:tr>
      <w:tr w:rsidR="00276F0E" w:rsidRPr="00A75EE5" w14:paraId="47BE66F6" w14:textId="77777777" w:rsidTr="0011661F">
        <w:trPr>
          <w:cantSplit/>
        </w:trPr>
        <w:tc>
          <w:tcPr>
            <w:tcW w:w="2132" w:type="dxa"/>
            <w:shd w:val="clear" w:color="auto" w:fill="auto"/>
          </w:tcPr>
          <w:p w14:paraId="10920FC8" w14:textId="77777777" w:rsidR="00276F0E" w:rsidRPr="00A75EE5" w:rsidRDefault="00276F0E" w:rsidP="0098740D">
            <w:pPr>
              <w:pStyle w:val="TableEntry"/>
              <w:rPr>
                <w:rFonts w:eastAsia="Verdana"/>
              </w:rPr>
            </w:pPr>
            <w:r w:rsidRPr="00A75EE5">
              <w:rPr>
                <w:rFonts w:eastAsia="Verdana"/>
                <w:b/>
                <w:bCs/>
              </w:rPr>
              <w:t>contact</w:t>
            </w:r>
            <w:r w:rsidRPr="00A75EE5">
              <w:rPr>
                <w:rFonts w:eastAsia="Verdana"/>
              </w:rPr>
              <w:t xml:space="preserve"> ContactPoint</w:t>
            </w:r>
          </w:p>
        </w:tc>
        <w:tc>
          <w:tcPr>
            <w:tcW w:w="883" w:type="dxa"/>
            <w:shd w:val="clear" w:color="auto" w:fill="auto"/>
          </w:tcPr>
          <w:p w14:paraId="4E7415B1" w14:textId="77777777" w:rsidR="00276F0E" w:rsidRPr="00A75EE5" w:rsidRDefault="00276F0E" w:rsidP="0098740D">
            <w:pPr>
              <w:pStyle w:val="TableEntry"/>
            </w:pPr>
          </w:p>
        </w:tc>
        <w:tc>
          <w:tcPr>
            <w:tcW w:w="1438" w:type="dxa"/>
            <w:shd w:val="clear" w:color="auto" w:fill="auto"/>
          </w:tcPr>
          <w:p w14:paraId="5670FD51" w14:textId="77777777" w:rsidR="00276F0E" w:rsidRPr="00A75EE5" w:rsidRDefault="00276F0E" w:rsidP="0098740D">
            <w:pPr>
              <w:pStyle w:val="TableEntry"/>
            </w:pPr>
            <w:r w:rsidRPr="00A75EE5">
              <w:t>[0..*]</w:t>
            </w:r>
          </w:p>
        </w:tc>
        <w:tc>
          <w:tcPr>
            <w:tcW w:w="2996" w:type="dxa"/>
            <w:shd w:val="clear" w:color="auto" w:fill="auto"/>
          </w:tcPr>
          <w:p w14:paraId="47B2FA58" w14:textId="77777777" w:rsidR="00276F0E" w:rsidRPr="00A75EE5" w:rsidRDefault="00276F0E" w:rsidP="0098740D">
            <w:pPr>
              <w:pStyle w:val="TableEntry"/>
              <w:rPr>
                <w:rFonts w:eastAsia="Verdana"/>
              </w:rPr>
            </w:pPr>
            <w:r w:rsidRPr="00A75EE5">
              <w:rPr>
                <w:rFonts w:eastAsia="Verdana"/>
              </w:rPr>
              <w:t>Contact details for an organization or a particular human that is responsible for the device.</w:t>
            </w:r>
          </w:p>
        </w:tc>
        <w:tc>
          <w:tcPr>
            <w:tcW w:w="1901" w:type="dxa"/>
            <w:shd w:val="clear" w:color="auto" w:fill="auto"/>
          </w:tcPr>
          <w:p w14:paraId="383AEDB7" w14:textId="77777777" w:rsidR="00276F0E" w:rsidRPr="00A75EE5" w:rsidRDefault="00276F0E" w:rsidP="0098740D">
            <w:pPr>
              <w:pStyle w:val="TableEntry"/>
            </w:pPr>
          </w:p>
        </w:tc>
      </w:tr>
      <w:tr w:rsidR="00276F0E" w:rsidRPr="00A75EE5" w14:paraId="4607D736" w14:textId="77777777" w:rsidTr="0011661F">
        <w:trPr>
          <w:cantSplit/>
        </w:trPr>
        <w:tc>
          <w:tcPr>
            <w:tcW w:w="2132" w:type="dxa"/>
            <w:shd w:val="clear" w:color="auto" w:fill="auto"/>
          </w:tcPr>
          <w:p w14:paraId="6E80D144" w14:textId="77777777" w:rsidR="00276F0E" w:rsidRPr="00A75EE5" w:rsidRDefault="00276F0E" w:rsidP="0098740D">
            <w:pPr>
              <w:pStyle w:val="TableEntry"/>
              <w:rPr>
                <w:rFonts w:eastAsia="Verdana"/>
              </w:rPr>
            </w:pPr>
            <w:r w:rsidRPr="00A75EE5">
              <w:rPr>
                <w:rFonts w:eastAsia="Verdana"/>
                <w:b/>
                <w:bCs/>
              </w:rPr>
              <w:t>location</w:t>
            </w:r>
            <w:r w:rsidRPr="00A75EE5">
              <w:rPr>
                <w:rFonts w:eastAsia="Verdana"/>
              </w:rPr>
              <w:t xml:space="preserve"> Reference</w:t>
            </w:r>
          </w:p>
        </w:tc>
        <w:tc>
          <w:tcPr>
            <w:tcW w:w="883" w:type="dxa"/>
            <w:shd w:val="clear" w:color="auto" w:fill="auto"/>
          </w:tcPr>
          <w:p w14:paraId="5EE91F1A" w14:textId="77777777" w:rsidR="00276F0E" w:rsidRPr="00A75EE5" w:rsidRDefault="00276F0E" w:rsidP="0098740D">
            <w:pPr>
              <w:pStyle w:val="TableEntry"/>
            </w:pPr>
          </w:p>
        </w:tc>
        <w:tc>
          <w:tcPr>
            <w:tcW w:w="1438" w:type="dxa"/>
            <w:shd w:val="clear" w:color="auto" w:fill="auto"/>
          </w:tcPr>
          <w:p w14:paraId="305B1CF6" w14:textId="77777777" w:rsidR="00276F0E" w:rsidRPr="00A75EE5" w:rsidRDefault="00276F0E" w:rsidP="0098740D">
            <w:pPr>
              <w:pStyle w:val="TableEntry"/>
            </w:pPr>
            <w:r w:rsidRPr="00A75EE5">
              <w:t>[0..1]</w:t>
            </w:r>
          </w:p>
        </w:tc>
        <w:tc>
          <w:tcPr>
            <w:tcW w:w="2996" w:type="dxa"/>
            <w:shd w:val="clear" w:color="auto" w:fill="auto"/>
          </w:tcPr>
          <w:p w14:paraId="3272CE27" w14:textId="77777777" w:rsidR="00276F0E" w:rsidRPr="00A75EE5" w:rsidRDefault="00276F0E" w:rsidP="0098740D">
            <w:pPr>
              <w:pStyle w:val="TableEntry"/>
              <w:rPr>
                <w:rFonts w:eastAsia="Verdana"/>
              </w:rPr>
            </w:pPr>
            <w:r w:rsidRPr="00A75EE5">
              <w:rPr>
                <w:rFonts w:eastAsia="Verdana"/>
              </w:rPr>
              <w:t xml:space="preserve">The place where the device can be found. </w:t>
            </w:r>
          </w:p>
        </w:tc>
        <w:tc>
          <w:tcPr>
            <w:tcW w:w="1901" w:type="dxa"/>
            <w:shd w:val="clear" w:color="auto" w:fill="auto"/>
          </w:tcPr>
          <w:p w14:paraId="795B7E43" w14:textId="77777777" w:rsidR="00276F0E" w:rsidRPr="00A75EE5" w:rsidRDefault="00276F0E" w:rsidP="0098740D">
            <w:pPr>
              <w:pStyle w:val="TableEntry"/>
            </w:pPr>
          </w:p>
        </w:tc>
      </w:tr>
      <w:tr w:rsidR="00276F0E" w:rsidRPr="00A75EE5" w14:paraId="42752391" w14:textId="77777777" w:rsidTr="0011661F">
        <w:trPr>
          <w:cantSplit/>
        </w:trPr>
        <w:tc>
          <w:tcPr>
            <w:tcW w:w="2132" w:type="dxa"/>
            <w:shd w:val="clear" w:color="auto" w:fill="auto"/>
          </w:tcPr>
          <w:p w14:paraId="35D80AA9" w14:textId="77777777" w:rsidR="00276F0E" w:rsidRPr="00A75EE5" w:rsidRDefault="00276F0E" w:rsidP="0098740D">
            <w:pPr>
              <w:pStyle w:val="TableEntry"/>
              <w:rPr>
                <w:rFonts w:eastAsia="Verdana"/>
              </w:rPr>
            </w:pPr>
            <w:r w:rsidRPr="00A75EE5">
              <w:rPr>
                <w:rFonts w:eastAsia="Verdana"/>
                <w:b/>
                <w:bCs/>
              </w:rPr>
              <w:t>url</w:t>
            </w:r>
            <w:r w:rsidRPr="00A75EE5">
              <w:rPr>
                <w:rFonts w:eastAsia="Verdana"/>
              </w:rPr>
              <w:t xml:space="preserve"> uri</w:t>
            </w:r>
          </w:p>
        </w:tc>
        <w:tc>
          <w:tcPr>
            <w:tcW w:w="883" w:type="dxa"/>
            <w:shd w:val="clear" w:color="auto" w:fill="auto"/>
          </w:tcPr>
          <w:p w14:paraId="3C1DB948" w14:textId="77777777" w:rsidR="00276F0E" w:rsidRPr="00A75EE5" w:rsidRDefault="00276F0E" w:rsidP="0098740D">
            <w:pPr>
              <w:pStyle w:val="TableEntry"/>
            </w:pPr>
          </w:p>
        </w:tc>
        <w:tc>
          <w:tcPr>
            <w:tcW w:w="1438" w:type="dxa"/>
            <w:shd w:val="clear" w:color="auto" w:fill="auto"/>
          </w:tcPr>
          <w:p w14:paraId="5B59C85C" w14:textId="77777777" w:rsidR="00276F0E" w:rsidRPr="00A75EE5" w:rsidRDefault="00276F0E" w:rsidP="0098740D">
            <w:pPr>
              <w:pStyle w:val="TableEntry"/>
            </w:pPr>
            <w:r w:rsidRPr="00A75EE5">
              <w:t>[0..</w:t>
            </w:r>
            <w:r w:rsidR="0086610B" w:rsidRPr="00A75EE5">
              <w:t>0</w:t>
            </w:r>
            <w:r w:rsidRPr="00A75EE5">
              <w:t>]</w:t>
            </w:r>
          </w:p>
        </w:tc>
        <w:tc>
          <w:tcPr>
            <w:tcW w:w="2996" w:type="dxa"/>
            <w:shd w:val="clear" w:color="auto" w:fill="auto"/>
          </w:tcPr>
          <w:p w14:paraId="1E685D05" w14:textId="77777777" w:rsidR="00276F0E" w:rsidRPr="00A75EE5" w:rsidRDefault="00276F0E" w:rsidP="0098740D">
            <w:pPr>
              <w:pStyle w:val="TableEntry"/>
              <w:rPr>
                <w:rFonts w:eastAsia="Verdana"/>
              </w:rPr>
            </w:pPr>
            <w:r w:rsidRPr="00A75EE5">
              <w:rPr>
                <w:rFonts w:eastAsia="Verdana"/>
              </w:rPr>
              <w:t>A network address on which the device may be contacted directly.</w:t>
            </w:r>
          </w:p>
        </w:tc>
        <w:tc>
          <w:tcPr>
            <w:tcW w:w="1901" w:type="dxa"/>
            <w:shd w:val="clear" w:color="auto" w:fill="auto"/>
          </w:tcPr>
          <w:p w14:paraId="24C55C5D" w14:textId="77777777" w:rsidR="00276F0E" w:rsidRPr="00A75EE5" w:rsidRDefault="00276F0E" w:rsidP="0098740D">
            <w:pPr>
              <w:pStyle w:val="TableEntry"/>
            </w:pPr>
          </w:p>
        </w:tc>
      </w:tr>
      <w:tr w:rsidR="00276F0E" w:rsidRPr="00A75EE5" w14:paraId="626E5FA5" w14:textId="77777777" w:rsidTr="0011661F">
        <w:trPr>
          <w:cantSplit/>
        </w:trPr>
        <w:tc>
          <w:tcPr>
            <w:tcW w:w="2132" w:type="dxa"/>
            <w:shd w:val="clear" w:color="auto" w:fill="auto"/>
          </w:tcPr>
          <w:p w14:paraId="22E24BF7" w14:textId="77777777" w:rsidR="00276F0E" w:rsidRPr="00A75EE5" w:rsidRDefault="00276F0E" w:rsidP="0098740D">
            <w:pPr>
              <w:pStyle w:val="TableEntry"/>
              <w:rPr>
                <w:rFonts w:eastAsia="Verdana"/>
              </w:rPr>
            </w:pPr>
            <w:r w:rsidRPr="00A75EE5">
              <w:rPr>
                <w:rFonts w:eastAsia="Verdana"/>
                <w:b/>
                <w:bCs/>
              </w:rPr>
              <w:t>note</w:t>
            </w:r>
            <w:r w:rsidRPr="00A75EE5">
              <w:rPr>
                <w:rFonts w:eastAsia="Verdana"/>
              </w:rPr>
              <w:t xml:space="preserve"> Annotation</w:t>
            </w:r>
          </w:p>
        </w:tc>
        <w:tc>
          <w:tcPr>
            <w:tcW w:w="883" w:type="dxa"/>
            <w:shd w:val="clear" w:color="auto" w:fill="auto"/>
          </w:tcPr>
          <w:p w14:paraId="5E8917D9" w14:textId="77777777" w:rsidR="00276F0E" w:rsidRPr="00A75EE5" w:rsidRDefault="00276F0E" w:rsidP="0098740D">
            <w:pPr>
              <w:pStyle w:val="TableEntry"/>
            </w:pPr>
          </w:p>
        </w:tc>
        <w:tc>
          <w:tcPr>
            <w:tcW w:w="1438" w:type="dxa"/>
            <w:shd w:val="clear" w:color="auto" w:fill="auto"/>
          </w:tcPr>
          <w:p w14:paraId="4C64C6DC" w14:textId="77777777" w:rsidR="00276F0E" w:rsidRPr="00A75EE5" w:rsidRDefault="00276F0E" w:rsidP="0098740D">
            <w:pPr>
              <w:pStyle w:val="TableEntry"/>
            </w:pPr>
            <w:r w:rsidRPr="00A75EE5">
              <w:t>[0..*]</w:t>
            </w:r>
          </w:p>
        </w:tc>
        <w:tc>
          <w:tcPr>
            <w:tcW w:w="2996" w:type="dxa"/>
            <w:shd w:val="clear" w:color="auto" w:fill="auto"/>
          </w:tcPr>
          <w:p w14:paraId="512DB665" w14:textId="77777777" w:rsidR="00276F0E" w:rsidRPr="00A75EE5" w:rsidRDefault="00276F0E" w:rsidP="0098740D">
            <w:pPr>
              <w:pStyle w:val="TableEntry"/>
              <w:rPr>
                <w:rFonts w:eastAsia="Verdana"/>
              </w:rPr>
            </w:pPr>
            <w:r w:rsidRPr="00A75EE5">
              <w:rPr>
                <w:rFonts w:eastAsia="Verdana"/>
              </w:rPr>
              <w:t>Descriptive information, usage information or implantation information that is not captured in an existing element.</w:t>
            </w:r>
          </w:p>
        </w:tc>
        <w:tc>
          <w:tcPr>
            <w:tcW w:w="1901" w:type="dxa"/>
            <w:shd w:val="clear" w:color="auto" w:fill="auto"/>
          </w:tcPr>
          <w:p w14:paraId="61BB1DAD" w14:textId="77777777" w:rsidR="00276F0E" w:rsidRPr="00A75EE5" w:rsidRDefault="00276F0E" w:rsidP="0098740D">
            <w:pPr>
              <w:pStyle w:val="TableEntry"/>
            </w:pPr>
          </w:p>
        </w:tc>
      </w:tr>
      <w:tr w:rsidR="00276F0E" w:rsidRPr="00A75EE5" w14:paraId="739EE776" w14:textId="77777777" w:rsidTr="0011661F">
        <w:trPr>
          <w:cantSplit/>
        </w:trPr>
        <w:tc>
          <w:tcPr>
            <w:tcW w:w="2132" w:type="dxa"/>
            <w:shd w:val="clear" w:color="auto" w:fill="auto"/>
          </w:tcPr>
          <w:p w14:paraId="3F582910" w14:textId="77777777" w:rsidR="00873215" w:rsidRPr="00A75EE5" w:rsidRDefault="00873215" w:rsidP="0098740D">
            <w:pPr>
              <w:pStyle w:val="TableEntry"/>
              <w:rPr>
                <w:rFonts w:eastAsia="Verdana"/>
                <w:b/>
                <w:bCs/>
              </w:rPr>
            </w:pPr>
            <w:r w:rsidRPr="00A75EE5">
              <w:rPr>
                <w:rFonts w:eastAsia="Verdana"/>
                <w:b/>
                <w:bCs/>
              </w:rPr>
              <w:lastRenderedPageBreak/>
              <w:t>S</w:t>
            </w:r>
            <w:r w:rsidR="00276F0E" w:rsidRPr="00A75EE5">
              <w:rPr>
                <w:rFonts w:eastAsia="Verdana"/>
                <w:b/>
                <w:bCs/>
              </w:rPr>
              <w:t>afety</w:t>
            </w:r>
          </w:p>
          <w:p w14:paraId="342C28C6" w14:textId="469B1BC2" w:rsidR="00276F0E" w:rsidRPr="00A75EE5" w:rsidRDefault="00276F0E" w:rsidP="0098740D">
            <w:pPr>
              <w:pStyle w:val="TableEntry"/>
              <w:rPr>
                <w:rFonts w:eastAsia="Verdana"/>
              </w:rPr>
            </w:pPr>
            <w:r w:rsidRPr="00A75EE5">
              <w:rPr>
                <w:rFonts w:eastAsia="Verdana"/>
              </w:rPr>
              <w:t>CodeableConcept</w:t>
            </w:r>
          </w:p>
        </w:tc>
        <w:tc>
          <w:tcPr>
            <w:tcW w:w="883" w:type="dxa"/>
            <w:shd w:val="clear" w:color="auto" w:fill="auto"/>
          </w:tcPr>
          <w:p w14:paraId="1D25053B" w14:textId="77777777" w:rsidR="00276F0E" w:rsidRPr="00A75EE5" w:rsidRDefault="00276F0E" w:rsidP="0098740D">
            <w:pPr>
              <w:pStyle w:val="TableEntry"/>
            </w:pPr>
          </w:p>
        </w:tc>
        <w:tc>
          <w:tcPr>
            <w:tcW w:w="1438" w:type="dxa"/>
            <w:shd w:val="clear" w:color="auto" w:fill="auto"/>
          </w:tcPr>
          <w:p w14:paraId="30465EFC" w14:textId="77777777" w:rsidR="00276F0E" w:rsidRPr="00A75EE5" w:rsidRDefault="00276F0E" w:rsidP="0098740D">
            <w:pPr>
              <w:pStyle w:val="TableEntry"/>
            </w:pPr>
            <w:r w:rsidRPr="00A75EE5">
              <w:t>[0..</w:t>
            </w:r>
            <w:r w:rsidR="0086610B" w:rsidRPr="00A75EE5">
              <w:t>1</w:t>
            </w:r>
            <w:r w:rsidRPr="00A75EE5">
              <w:t>]</w:t>
            </w:r>
          </w:p>
        </w:tc>
        <w:tc>
          <w:tcPr>
            <w:tcW w:w="2996" w:type="dxa"/>
            <w:shd w:val="clear" w:color="auto" w:fill="auto"/>
          </w:tcPr>
          <w:p w14:paraId="16B6A604" w14:textId="77777777" w:rsidR="00276F0E" w:rsidRPr="00A75EE5" w:rsidRDefault="00276F0E" w:rsidP="0098740D">
            <w:pPr>
              <w:pStyle w:val="TableEntry"/>
              <w:rPr>
                <w:rFonts w:eastAsia="Verdana"/>
              </w:rPr>
            </w:pPr>
            <w:r w:rsidRPr="00A75EE5">
              <w:rPr>
                <w:rFonts w:eastAsia="Verdana"/>
              </w:rPr>
              <w:t>Provides additional safety characteristics about a medical device. For example devices containing latex. This is not relevant for this profile, Implementers are advised to refer to the GUDID (Global UDI Database) and use the Device Identifier to lookup other metadata about the device.</w:t>
            </w:r>
          </w:p>
        </w:tc>
        <w:tc>
          <w:tcPr>
            <w:tcW w:w="1901" w:type="dxa"/>
            <w:shd w:val="clear" w:color="auto" w:fill="auto"/>
          </w:tcPr>
          <w:p w14:paraId="780BB154" w14:textId="77777777" w:rsidR="00276F0E" w:rsidRPr="00A75EE5" w:rsidRDefault="00276F0E" w:rsidP="0098740D">
            <w:pPr>
              <w:pStyle w:val="TableEntry"/>
            </w:pPr>
          </w:p>
        </w:tc>
      </w:tr>
    </w:tbl>
    <w:p w14:paraId="2F85117A" w14:textId="77777777" w:rsidR="00750F1D" w:rsidRDefault="00750F1D" w:rsidP="001E1027">
      <w:pPr>
        <w:pStyle w:val="BodyText"/>
      </w:pPr>
    </w:p>
    <w:p w14:paraId="73BFBED2" w14:textId="1BC07707" w:rsidR="00BC22B5" w:rsidRPr="0011661F" w:rsidRDefault="00FD1799" w:rsidP="001E1027">
      <w:pPr>
        <w:pStyle w:val="BodyText"/>
      </w:pPr>
      <w:r w:rsidRPr="00A75EE5">
        <w:t xml:space="preserve">A FHIR StructureDefinition can be found in implementation materials – see ITI TF-2x: Appendix W for instructions on how to get to the implementation materials. </w:t>
      </w:r>
    </w:p>
    <w:p w14:paraId="1EC96CB8" w14:textId="41A30CB4" w:rsidR="00BC22B5" w:rsidRPr="00A75EE5" w:rsidRDefault="00D85C15" w:rsidP="0098740D">
      <w:pPr>
        <w:pStyle w:val="BodyText"/>
      </w:pPr>
      <w:bookmarkStart w:id="251" w:name="BKM_BF689C76_E48F_4447_95E0_5F1615BB9CEE"/>
      <w:bookmarkEnd w:id="251"/>
      <w:r w:rsidRPr="00A75EE5">
        <w:rPr>
          <w:rFonts w:eastAsia="Verdana"/>
        </w:rPr>
        <w:t>The FHIR Device Profile Definition uses the UDI structure described below:</w:t>
      </w:r>
    </w:p>
    <w:p w14:paraId="305C8A1D" w14:textId="3E7C2F1C" w:rsidR="00C112A6" w:rsidRPr="00A75EE5" w:rsidRDefault="0086610B" w:rsidP="0098740D">
      <w:pPr>
        <w:pStyle w:val="TableTitle"/>
      </w:pPr>
      <w:r w:rsidRPr="00A75EE5">
        <w:t>Table 6.6.2.1</w:t>
      </w:r>
      <w:r w:rsidR="00C112A6" w:rsidRPr="00A75EE5">
        <w:t>-</w:t>
      </w:r>
      <w:r w:rsidR="00174812">
        <w:t>2</w:t>
      </w:r>
      <w:r w:rsidR="006B14F5" w:rsidRPr="00A75EE5">
        <w:t>:</w:t>
      </w:r>
      <w:r w:rsidR="00C112A6" w:rsidRPr="00A75EE5">
        <w:t xml:space="preserve"> FHIR Device</w:t>
      </w:r>
      <w:r w:rsidRPr="00A75EE5">
        <w:t>.UDI</w:t>
      </w:r>
      <w:r w:rsidR="00C112A6" w:rsidRPr="00A75EE5">
        <w:t xml:space="preserve"> </w:t>
      </w:r>
      <w:r w:rsidR="00536A75" w:rsidRPr="00A75EE5">
        <w:t>Structure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0"/>
        <w:gridCol w:w="1755"/>
        <w:gridCol w:w="1394"/>
        <w:gridCol w:w="3196"/>
        <w:gridCol w:w="1440"/>
      </w:tblGrid>
      <w:tr w:rsidR="00C112A6" w:rsidRPr="00A75EE5" w14:paraId="271C6C23" w14:textId="77777777" w:rsidTr="005D56CA">
        <w:trPr>
          <w:cantSplit/>
          <w:trHeight w:val="301"/>
          <w:tblHeader/>
        </w:trPr>
        <w:tc>
          <w:tcPr>
            <w:tcW w:w="1570" w:type="dxa"/>
            <w:shd w:val="clear" w:color="auto" w:fill="D9D9D9"/>
          </w:tcPr>
          <w:p w14:paraId="3C766DE3" w14:textId="7F7AB20E" w:rsidR="00C112A6" w:rsidRPr="00A75EE5" w:rsidRDefault="00C112A6" w:rsidP="0098740D">
            <w:pPr>
              <w:pStyle w:val="TableEntryHeader"/>
            </w:pPr>
            <w:r w:rsidRPr="00A75EE5">
              <w:t>Name</w:t>
            </w:r>
          </w:p>
        </w:tc>
        <w:tc>
          <w:tcPr>
            <w:tcW w:w="1755" w:type="dxa"/>
            <w:shd w:val="clear" w:color="auto" w:fill="D9D9D9"/>
          </w:tcPr>
          <w:p w14:paraId="26626C4B" w14:textId="6386B6F4" w:rsidR="00C112A6" w:rsidRPr="00A75EE5" w:rsidRDefault="006C3748" w:rsidP="0098740D">
            <w:pPr>
              <w:pStyle w:val="TableEntryHeader"/>
            </w:pPr>
            <w:r w:rsidRPr="00A75EE5">
              <w:t>Conformance Flag</w:t>
            </w:r>
          </w:p>
        </w:tc>
        <w:tc>
          <w:tcPr>
            <w:tcW w:w="1394" w:type="dxa"/>
            <w:shd w:val="clear" w:color="auto" w:fill="D9D9D9"/>
          </w:tcPr>
          <w:p w14:paraId="28E13005" w14:textId="77777777" w:rsidR="00C112A6" w:rsidRPr="00A75EE5" w:rsidRDefault="00C112A6" w:rsidP="0098740D">
            <w:pPr>
              <w:pStyle w:val="TableEntryHeader"/>
            </w:pPr>
            <w:r w:rsidRPr="00A75EE5">
              <w:t>Cardinality</w:t>
            </w:r>
          </w:p>
        </w:tc>
        <w:tc>
          <w:tcPr>
            <w:tcW w:w="3196" w:type="dxa"/>
            <w:shd w:val="clear" w:color="auto" w:fill="D9D9D9"/>
          </w:tcPr>
          <w:p w14:paraId="61FC0130" w14:textId="77777777" w:rsidR="00C112A6" w:rsidRPr="00A75EE5" w:rsidRDefault="00C112A6" w:rsidP="0098740D">
            <w:pPr>
              <w:pStyle w:val="TableEntryHeader"/>
            </w:pPr>
            <w:r w:rsidRPr="00A75EE5">
              <w:t>Descriptions &amp; Constraints</w:t>
            </w:r>
          </w:p>
        </w:tc>
        <w:tc>
          <w:tcPr>
            <w:tcW w:w="1440" w:type="dxa"/>
            <w:shd w:val="clear" w:color="auto" w:fill="D9D9D9"/>
          </w:tcPr>
          <w:p w14:paraId="1BC67252" w14:textId="77777777" w:rsidR="00C112A6" w:rsidRPr="00A75EE5" w:rsidRDefault="00C112A6" w:rsidP="0098740D">
            <w:pPr>
              <w:pStyle w:val="TableEntryHeader"/>
            </w:pPr>
            <w:r w:rsidRPr="00A75EE5">
              <w:t>Comments</w:t>
            </w:r>
          </w:p>
        </w:tc>
      </w:tr>
      <w:tr w:rsidR="00BD60CB" w:rsidRPr="00A75EE5" w14:paraId="281927ED" w14:textId="77777777" w:rsidTr="005D56CA">
        <w:trPr>
          <w:trHeight w:val="707"/>
        </w:trPr>
        <w:tc>
          <w:tcPr>
            <w:tcW w:w="1570" w:type="dxa"/>
            <w:shd w:val="clear" w:color="auto" w:fill="auto"/>
          </w:tcPr>
          <w:p w14:paraId="086D44F9" w14:textId="77777777" w:rsidR="00BD60CB" w:rsidRPr="00A75EE5" w:rsidRDefault="00BD60CB" w:rsidP="0098740D">
            <w:pPr>
              <w:pStyle w:val="TableEntry"/>
              <w:rPr>
                <w:rFonts w:eastAsia="Verdana"/>
              </w:rPr>
            </w:pPr>
            <w:r w:rsidRPr="00A75EE5">
              <w:rPr>
                <w:rFonts w:eastAsia="Verdana"/>
                <w:b/>
                <w:bCs/>
              </w:rPr>
              <w:t>deviceIdentifier</w:t>
            </w:r>
            <w:r w:rsidRPr="00A75EE5">
              <w:rPr>
                <w:rFonts w:eastAsia="Verdana"/>
              </w:rPr>
              <w:t xml:space="preserve"> string</w:t>
            </w:r>
          </w:p>
        </w:tc>
        <w:tc>
          <w:tcPr>
            <w:tcW w:w="1755" w:type="dxa"/>
            <w:shd w:val="clear" w:color="auto" w:fill="auto"/>
          </w:tcPr>
          <w:p w14:paraId="62FBB828" w14:textId="77777777" w:rsidR="00BD60CB" w:rsidRPr="00A75EE5" w:rsidRDefault="00BD60CB" w:rsidP="0098740D">
            <w:pPr>
              <w:pStyle w:val="TableEntry"/>
            </w:pPr>
          </w:p>
        </w:tc>
        <w:tc>
          <w:tcPr>
            <w:tcW w:w="1394" w:type="dxa"/>
            <w:shd w:val="clear" w:color="auto" w:fill="auto"/>
          </w:tcPr>
          <w:p w14:paraId="6DD4BD1B" w14:textId="77777777" w:rsidR="00BD60CB" w:rsidRPr="00A75EE5" w:rsidRDefault="00BD60CB" w:rsidP="0098740D">
            <w:pPr>
              <w:pStyle w:val="TableEntry"/>
            </w:pPr>
            <w:r w:rsidRPr="00A75EE5">
              <w:t>[0..1]</w:t>
            </w:r>
          </w:p>
        </w:tc>
        <w:tc>
          <w:tcPr>
            <w:tcW w:w="3196" w:type="dxa"/>
            <w:shd w:val="clear" w:color="auto" w:fill="auto"/>
          </w:tcPr>
          <w:p w14:paraId="1567A833" w14:textId="77777777" w:rsidR="00BD60CB" w:rsidRPr="00A75EE5" w:rsidRDefault="00BD60CB" w:rsidP="0098740D">
            <w:pPr>
              <w:pStyle w:val="TableEntry"/>
              <w:rPr>
                <w:rFonts w:eastAsia="Verdana"/>
              </w:rPr>
            </w:pPr>
            <w:r w:rsidRPr="00A75EE5">
              <w:rPr>
                <w:rFonts w:eastAsia="Verdana"/>
              </w:rPr>
              <w:t>The device identifier (DI) is a mandatory, fixed portion of a UDI that identifies the labeler and the specific version or model of a device.</w:t>
            </w:r>
          </w:p>
        </w:tc>
        <w:tc>
          <w:tcPr>
            <w:tcW w:w="1440" w:type="dxa"/>
            <w:shd w:val="clear" w:color="auto" w:fill="auto"/>
          </w:tcPr>
          <w:p w14:paraId="44AC7BE0" w14:textId="77777777" w:rsidR="00BD60CB" w:rsidRPr="00A75EE5" w:rsidRDefault="00BD60CB" w:rsidP="0098740D">
            <w:pPr>
              <w:pStyle w:val="TableEntry"/>
            </w:pPr>
          </w:p>
        </w:tc>
      </w:tr>
      <w:tr w:rsidR="00BD60CB" w:rsidRPr="00A75EE5" w14:paraId="75CAE9D8" w14:textId="77777777" w:rsidTr="005D56CA">
        <w:trPr>
          <w:trHeight w:val="572"/>
        </w:trPr>
        <w:tc>
          <w:tcPr>
            <w:tcW w:w="1570" w:type="dxa"/>
            <w:shd w:val="clear" w:color="auto" w:fill="auto"/>
          </w:tcPr>
          <w:p w14:paraId="681D89FC" w14:textId="77777777" w:rsidR="00BD60CB" w:rsidRPr="00A75EE5" w:rsidRDefault="00BD60CB" w:rsidP="0098740D">
            <w:pPr>
              <w:pStyle w:val="TableEntry"/>
              <w:rPr>
                <w:rFonts w:eastAsia="Verdana"/>
              </w:rPr>
            </w:pPr>
            <w:r w:rsidRPr="00A75EE5">
              <w:rPr>
                <w:rFonts w:eastAsia="Verdana"/>
                <w:b/>
                <w:bCs/>
              </w:rPr>
              <w:t>name</w:t>
            </w:r>
            <w:r w:rsidRPr="00A75EE5">
              <w:rPr>
                <w:rFonts w:eastAsia="Verdana"/>
              </w:rPr>
              <w:t xml:space="preserve"> string</w:t>
            </w:r>
          </w:p>
          <w:p w14:paraId="50436F0C" w14:textId="77777777" w:rsidR="00BD60CB" w:rsidRPr="00A75EE5" w:rsidRDefault="00BD60CB" w:rsidP="0098740D">
            <w:pPr>
              <w:pStyle w:val="TableEntry"/>
            </w:pPr>
          </w:p>
        </w:tc>
        <w:tc>
          <w:tcPr>
            <w:tcW w:w="1755" w:type="dxa"/>
            <w:shd w:val="clear" w:color="auto" w:fill="auto"/>
          </w:tcPr>
          <w:p w14:paraId="46080BC8" w14:textId="77777777" w:rsidR="00BD60CB" w:rsidRPr="00A75EE5" w:rsidRDefault="00BD60CB" w:rsidP="0098740D">
            <w:pPr>
              <w:pStyle w:val="TableEntry"/>
            </w:pPr>
          </w:p>
        </w:tc>
        <w:tc>
          <w:tcPr>
            <w:tcW w:w="1394" w:type="dxa"/>
            <w:shd w:val="clear" w:color="auto" w:fill="auto"/>
          </w:tcPr>
          <w:p w14:paraId="3DB8CB20" w14:textId="77777777" w:rsidR="00BD60CB" w:rsidRPr="00A75EE5" w:rsidRDefault="00BD60CB" w:rsidP="0098740D">
            <w:pPr>
              <w:pStyle w:val="TableEntry"/>
            </w:pPr>
            <w:r w:rsidRPr="00A75EE5">
              <w:t>[0..1]</w:t>
            </w:r>
          </w:p>
        </w:tc>
        <w:tc>
          <w:tcPr>
            <w:tcW w:w="3196" w:type="dxa"/>
            <w:shd w:val="clear" w:color="auto" w:fill="auto"/>
          </w:tcPr>
          <w:p w14:paraId="755571CC" w14:textId="77777777" w:rsidR="00BD60CB" w:rsidRPr="00A75EE5" w:rsidRDefault="00BD60CB" w:rsidP="0098740D">
            <w:pPr>
              <w:pStyle w:val="TableEntry"/>
              <w:rPr>
                <w:rFonts w:eastAsia="Verdana"/>
              </w:rPr>
            </w:pPr>
            <w:r w:rsidRPr="00A75EE5">
              <w:rPr>
                <w:rFonts w:eastAsia="Verdana"/>
              </w:rPr>
              <w:t>Status of the Device availability. The default value is "active".</w:t>
            </w:r>
          </w:p>
        </w:tc>
        <w:tc>
          <w:tcPr>
            <w:tcW w:w="1440" w:type="dxa"/>
            <w:shd w:val="clear" w:color="auto" w:fill="auto"/>
          </w:tcPr>
          <w:p w14:paraId="69FBA3E1" w14:textId="77777777" w:rsidR="00BD60CB" w:rsidRPr="00A75EE5" w:rsidRDefault="00BD60CB" w:rsidP="0098740D">
            <w:pPr>
              <w:pStyle w:val="TableEntry"/>
            </w:pPr>
          </w:p>
        </w:tc>
      </w:tr>
      <w:tr w:rsidR="00C112A6" w:rsidRPr="00A75EE5" w14:paraId="19BBD205" w14:textId="77777777" w:rsidTr="005D56CA">
        <w:trPr>
          <w:trHeight w:val="1896"/>
        </w:trPr>
        <w:tc>
          <w:tcPr>
            <w:tcW w:w="1570" w:type="dxa"/>
            <w:shd w:val="clear" w:color="auto" w:fill="auto"/>
          </w:tcPr>
          <w:p w14:paraId="0479EE05" w14:textId="77777777" w:rsidR="00C112A6" w:rsidRPr="00A75EE5" w:rsidRDefault="00C112A6" w:rsidP="0098740D">
            <w:pPr>
              <w:pStyle w:val="TableEntry"/>
              <w:rPr>
                <w:rFonts w:eastAsia="Verdana"/>
              </w:rPr>
            </w:pPr>
            <w:r w:rsidRPr="00A75EE5">
              <w:rPr>
                <w:rFonts w:eastAsia="Verdana"/>
                <w:b/>
                <w:bCs/>
              </w:rPr>
              <w:t>jurisdiction</w:t>
            </w:r>
            <w:r w:rsidRPr="00A75EE5">
              <w:rPr>
                <w:rFonts w:eastAsia="Verdana"/>
              </w:rPr>
              <w:t xml:space="preserve"> uri</w:t>
            </w:r>
          </w:p>
        </w:tc>
        <w:tc>
          <w:tcPr>
            <w:tcW w:w="1755" w:type="dxa"/>
            <w:shd w:val="clear" w:color="auto" w:fill="auto"/>
          </w:tcPr>
          <w:p w14:paraId="54ACF4AE" w14:textId="77777777" w:rsidR="00C112A6" w:rsidRPr="00A75EE5" w:rsidRDefault="00C112A6" w:rsidP="0098740D">
            <w:pPr>
              <w:pStyle w:val="TableEntry"/>
            </w:pPr>
          </w:p>
        </w:tc>
        <w:tc>
          <w:tcPr>
            <w:tcW w:w="1394" w:type="dxa"/>
            <w:shd w:val="clear" w:color="auto" w:fill="auto"/>
          </w:tcPr>
          <w:p w14:paraId="0A33A044" w14:textId="77777777" w:rsidR="00C112A6" w:rsidRPr="00A75EE5" w:rsidRDefault="00C112A6" w:rsidP="0098740D">
            <w:pPr>
              <w:pStyle w:val="TableEntry"/>
            </w:pPr>
            <w:r w:rsidRPr="00A75EE5">
              <w:t>[0..1]</w:t>
            </w:r>
          </w:p>
        </w:tc>
        <w:tc>
          <w:tcPr>
            <w:tcW w:w="3196" w:type="dxa"/>
            <w:shd w:val="clear" w:color="auto" w:fill="auto"/>
          </w:tcPr>
          <w:p w14:paraId="70E8E7D1" w14:textId="422592BF" w:rsidR="00190F7E" w:rsidRPr="00A75EE5" w:rsidRDefault="00C112A6" w:rsidP="00190F7E">
            <w:pPr>
              <w:pStyle w:val="TableEntry"/>
              <w:rPr>
                <w:rFonts w:eastAsia="Verdana"/>
              </w:rPr>
            </w:pPr>
            <w:r w:rsidRPr="00A75EE5">
              <w:rPr>
                <w:rFonts w:eastAsia="Verdana"/>
              </w:rPr>
              <w:t>The identity of the authoritative source for UDI generation within a jurisdiction. All UDIs are globally uni</w:t>
            </w:r>
            <w:r w:rsidR="008E68F2" w:rsidRPr="00A75EE5">
              <w:rPr>
                <w:rFonts w:eastAsia="Verdana"/>
              </w:rPr>
              <w:t>que within a single namespace w</w:t>
            </w:r>
            <w:r w:rsidRPr="00A75EE5">
              <w:rPr>
                <w:rFonts w:eastAsia="Verdana"/>
              </w:rPr>
              <w:t>ith the appropriate repository uri as the system. For example, UDIs of devices managed in the U.S. by the FDA, the value is</w:t>
            </w:r>
            <w:r w:rsidR="008E68F2" w:rsidRPr="00A75EE5">
              <w:rPr>
                <w:rFonts w:eastAsia="Verdana"/>
              </w:rPr>
              <w:t>:</w:t>
            </w:r>
          </w:p>
          <w:p w14:paraId="001967F2" w14:textId="64865B4D" w:rsidR="00D00E8B" w:rsidRPr="00A75EE5" w:rsidRDefault="00D00E8B" w:rsidP="00190F7E">
            <w:pPr>
              <w:pStyle w:val="TableEntry"/>
              <w:rPr>
                <w:rFonts w:eastAsia="Verdana"/>
              </w:rPr>
            </w:pPr>
            <w:r w:rsidRPr="00A75EE5">
              <w:rPr>
                <w:rFonts w:eastAsia="Verdana"/>
              </w:rPr>
              <w:t>http://hl7.org/fhir/NamingSystem/fda-udi</w:t>
            </w:r>
          </w:p>
          <w:p w14:paraId="7997F723" w14:textId="39832F78" w:rsidR="009D7D35" w:rsidRPr="00A75EE5" w:rsidRDefault="009D7D35" w:rsidP="00B96CB8">
            <w:pPr>
              <w:pStyle w:val="TableEntry"/>
              <w:rPr>
                <w:rFonts w:eastAsia="Verdana"/>
              </w:rPr>
            </w:pPr>
          </w:p>
        </w:tc>
        <w:tc>
          <w:tcPr>
            <w:tcW w:w="1440" w:type="dxa"/>
            <w:shd w:val="clear" w:color="auto" w:fill="auto"/>
          </w:tcPr>
          <w:p w14:paraId="55F100E2" w14:textId="77777777" w:rsidR="00C112A6" w:rsidRPr="00A75EE5" w:rsidRDefault="00C112A6" w:rsidP="0098740D">
            <w:pPr>
              <w:pStyle w:val="TableEntry"/>
            </w:pPr>
          </w:p>
        </w:tc>
      </w:tr>
      <w:tr w:rsidR="00C112A6" w:rsidRPr="00A75EE5" w14:paraId="21060489" w14:textId="77777777" w:rsidTr="005D56CA">
        <w:trPr>
          <w:trHeight w:val="662"/>
        </w:trPr>
        <w:tc>
          <w:tcPr>
            <w:tcW w:w="1570" w:type="dxa"/>
            <w:shd w:val="clear" w:color="auto" w:fill="auto"/>
          </w:tcPr>
          <w:p w14:paraId="5574BD37" w14:textId="77777777" w:rsidR="00C112A6" w:rsidRPr="00A75EE5" w:rsidRDefault="00C112A6" w:rsidP="0098740D">
            <w:pPr>
              <w:pStyle w:val="TableEntry"/>
              <w:rPr>
                <w:rFonts w:eastAsia="Verdana"/>
              </w:rPr>
            </w:pPr>
            <w:r w:rsidRPr="00A75EE5">
              <w:rPr>
                <w:rFonts w:eastAsia="Verdana"/>
                <w:b/>
                <w:bCs/>
              </w:rPr>
              <w:t>carrierHRF</w:t>
            </w:r>
            <w:r w:rsidRPr="00A75EE5">
              <w:rPr>
                <w:rFonts w:eastAsia="Verdana"/>
              </w:rPr>
              <w:t xml:space="preserve"> string</w:t>
            </w:r>
          </w:p>
        </w:tc>
        <w:tc>
          <w:tcPr>
            <w:tcW w:w="1755" w:type="dxa"/>
            <w:shd w:val="clear" w:color="auto" w:fill="auto"/>
          </w:tcPr>
          <w:p w14:paraId="7A8BD80B" w14:textId="77777777" w:rsidR="00C112A6" w:rsidRPr="00A75EE5" w:rsidRDefault="00285A85" w:rsidP="0098740D">
            <w:pPr>
              <w:pStyle w:val="TableEntry"/>
              <w:rPr>
                <w:b/>
              </w:rPr>
            </w:pPr>
            <w:r w:rsidRPr="00A75EE5">
              <w:rPr>
                <w:b/>
              </w:rPr>
              <w:t>S</w:t>
            </w:r>
          </w:p>
        </w:tc>
        <w:tc>
          <w:tcPr>
            <w:tcW w:w="1394" w:type="dxa"/>
            <w:shd w:val="clear" w:color="auto" w:fill="auto"/>
          </w:tcPr>
          <w:p w14:paraId="61EC21DE" w14:textId="77777777" w:rsidR="00C112A6" w:rsidRPr="00A75EE5" w:rsidRDefault="00C112A6" w:rsidP="0098740D">
            <w:pPr>
              <w:pStyle w:val="TableEntry"/>
            </w:pPr>
            <w:r w:rsidRPr="00A75EE5">
              <w:t>[0..1]</w:t>
            </w:r>
          </w:p>
        </w:tc>
        <w:tc>
          <w:tcPr>
            <w:tcW w:w="3196" w:type="dxa"/>
            <w:shd w:val="clear" w:color="auto" w:fill="auto"/>
          </w:tcPr>
          <w:p w14:paraId="3ADC35DD" w14:textId="77777777" w:rsidR="00C112A6" w:rsidRPr="00A75EE5" w:rsidRDefault="00C112A6" w:rsidP="0098740D">
            <w:pPr>
              <w:pStyle w:val="TableEntry"/>
              <w:rPr>
                <w:rFonts w:eastAsia="Verdana"/>
              </w:rPr>
            </w:pPr>
            <w:r w:rsidRPr="00A75EE5">
              <w:rPr>
                <w:rFonts w:eastAsia="Verdana"/>
              </w:rPr>
              <w:t>The full UDI carrier as the human readable form (HRF) representation of the barcode string as printed on the packaging of the device. This version of UDI is not expected for this profile.</w:t>
            </w:r>
          </w:p>
        </w:tc>
        <w:tc>
          <w:tcPr>
            <w:tcW w:w="1440" w:type="dxa"/>
            <w:shd w:val="clear" w:color="auto" w:fill="auto"/>
          </w:tcPr>
          <w:p w14:paraId="2D0B2E90" w14:textId="77777777" w:rsidR="00C112A6" w:rsidRPr="00A75EE5" w:rsidRDefault="00285A85" w:rsidP="0098740D">
            <w:pPr>
              <w:pStyle w:val="TableEntry"/>
            </w:pPr>
            <w:r w:rsidRPr="00A75EE5">
              <w:t>If the UDI was entered manual this data element must be supported.</w:t>
            </w:r>
          </w:p>
        </w:tc>
      </w:tr>
      <w:tr w:rsidR="00C112A6" w:rsidRPr="00A75EE5" w14:paraId="5E2C8ED1" w14:textId="77777777" w:rsidTr="005D56CA">
        <w:trPr>
          <w:trHeight w:val="1520"/>
        </w:trPr>
        <w:tc>
          <w:tcPr>
            <w:tcW w:w="1570" w:type="dxa"/>
            <w:shd w:val="clear" w:color="auto" w:fill="auto"/>
          </w:tcPr>
          <w:p w14:paraId="7EE8B469" w14:textId="77777777" w:rsidR="00C112A6" w:rsidRPr="00A75EE5" w:rsidRDefault="00C112A6" w:rsidP="0098740D">
            <w:pPr>
              <w:pStyle w:val="TableEntry"/>
              <w:rPr>
                <w:rFonts w:eastAsia="Verdana"/>
              </w:rPr>
            </w:pPr>
            <w:r w:rsidRPr="00A75EE5">
              <w:rPr>
                <w:rFonts w:eastAsia="Verdana"/>
                <w:b/>
                <w:bCs/>
              </w:rPr>
              <w:lastRenderedPageBreak/>
              <w:t>carrierAIDC</w:t>
            </w:r>
            <w:r w:rsidRPr="00A75EE5">
              <w:rPr>
                <w:rFonts w:eastAsia="Verdana"/>
              </w:rPr>
              <w:t xml:space="preserve"> base64Binary</w:t>
            </w:r>
          </w:p>
        </w:tc>
        <w:tc>
          <w:tcPr>
            <w:tcW w:w="1755" w:type="dxa"/>
            <w:shd w:val="clear" w:color="auto" w:fill="auto"/>
          </w:tcPr>
          <w:p w14:paraId="405E2CA3" w14:textId="77777777" w:rsidR="00C112A6" w:rsidRPr="00A75EE5" w:rsidRDefault="00285A85" w:rsidP="0098740D">
            <w:pPr>
              <w:pStyle w:val="TableEntry"/>
              <w:rPr>
                <w:b/>
              </w:rPr>
            </w:pPr>
            <w:r w:rsidRPr="00A75EE5">
              <w:rPr>
                <w:b/>
              </w:rPr>
              <w:t>S</w:t>
            </w:r>
          </w:p>
        </w:tc>
        <w:tc>
          <w:tcPr>
            <w:tcW w:w="1394" w:type="dxa"/>
            <w:shd w:val="clear" w:color="auto" w:fill="auto"/>
          </w:tcPr>
          <w:p w14:paraId="77E332DE" w14:textId="77777777" w:rsidR="00C112A6" w:rsidRPr="00A75EE5" w:rsidRDefault="008E68F2" w:rsidP="0098740D">
            <w:pPr>
              <w:pStyle w:val="TableEntry"/>
            </w:pPr>
            <w:r w:rsidRPr="00A75EE5">
              <w:t>[</w:t>
            </w:r>
            <w:r w:rsidR="00285A85" w:rsidRPr="00A75EE5">
              <w:rPr>
                <w:b/>
              </w:rPr>
              <w:t>0</w:t>
            </w:r>
            <w:r w:rsidRPr="00A75EE5">
              <w:t>..</w:t>
            </w:r>
            <w:r w:rsidR="001568BA" w:rsidRPr="00A75EE5">
              <w:t>1</w:t>
            </w:r>
            <w:r w:rsidR="00C112A6" w:rsidRPr="00A75EE5">
              <w:t>]</w:t>
            </w:r>
          </w:p>
        </w:tc>
        <w:tc>
          <w:tcPr>
            <w:tcW w:w="3196" w:type="dxa"/>
            <w:shd w:val="clear" w:color="auto" w:fill="auto"/>
          </w:tcPr>
          <w:p w14:paraId="62235DB1" w14:textId="77777777" w:rsidR="00C112A6" w:rsidRPr="00A75EE5" w:rsidRDefault="00C112A6" w:rsidP="0098740D">
            <w:pPr>
              <w:pStyle w:val="TableEntry"/>
              <w:rPr>
                <w:rFonts w:eastAsia="Verdana"/>
              </w:rPr>
            </w:pPr>
            <w:r w:rsidRPr="00A75EE5">
              <w:rPr>
                <w:rFonts w:eastAsia="Verdana"/>
              </w:rPr>
              <w:t>The full UDI carrier of the Automatic Identification and Data Capture (AIDC) technology representation of the barcode string as printed on the packaging of the device - E.g., a barcode or RFID. Because of limitations on character sets in XML and the need to round-trip JSON data through XML, AIDC Formats *SHALL* be base64 encoded.</w:t>
            </w:r>
          </w:p>
        </w:tc>
        <w:tc>
          <w:tcPr>
            <w:tcW w:w="1440" w:type="dxa"/>
            <w:shd w:val="clear" w:color="auto" w:fill="auto"/>
          </w:tcPr>
          <w:p w14:paraId="01CE30A3" w14:textId="77777777" w:rsidR="00C112A6" w:rsidRPr="00A75EE5" w:rsidRDefault="00285A85" w:rsidP="0098740D">
            <w:pPr>
              <w:pStyle w:val="TableEntry"/>
            </w:pPr>
            <w:r w:rsidRPr="00A75EE5">
              <w:t>If the UDI was acquired automatically this data element must be supported.</w:t>
            </w:r>
          </w:p>
        </w:tc>
      </w:tr>
      <w:tr w:rsidR="00C112A6" w:rsidRPr="00A75EE5" w14:paraId="6D271F18" w14:textId="77777777" w:rsidTr="005D56CA">
        <w:trPr>
          <w:trHeight w:val="2995"/>
        </w:trPr>
        <w:tc>
          <w:tcPr>
            <w:tcW w:w="1570" w:type="dxa"/>
            <w:shd w:val="clear" w:color="auto" w:fill="auto"/>
          </w:tcPr>
          <w:p w14:paraId="6E6FCB35" w14:textId="77777777" w:rsidR="00C112A6" w:rsidRPr="00A75EE5" w:rsidRDefault="00C112A6" w:rsidP="0098740D">
            <w:pPr>
              <w:pStyle w:val="TableEntry"/>
              <w:rPr>
                <w:rFonts w:eastAsia="Verdana"/>
              </w:rPr>
            </w:pPr>
            <w:r w:rsidRPr="00A75EE5">
              <w:rPr>
                <w:rFonts w:eastAsia="Verdana"/>
                <w:b/>
                <w:bCs/>
              </w:rPr>
              <w:t>issuer</w:t>
            </w:r>
            <w:r w:rsidRPr="00A75EE5">
              <w:rPr>
                <w:rFonts w:eastAsia="Verdana"/>
              </w:rPr>
              <w:t xml:space="preserve"> uri</w:t>
            </w:r>
          </w:p>
        </w:tc>
        <w:tc>
          <w:tcPr>
            <w:tcW w:w="1755" w:type="dxa"/>
            <w:shd w:val="clear" w:color="auto" w:fill="auto"/>
          </w:tcPr>
          <w:p w14:paraId="51D39495" w14:textId="77777777" w:rsidR="00C112A6" w:rsidRPr="00A75EE5" w:rsidRDefault="00285A85" w:rsidP="0098740D">
            <w:pPr>
              <w:pStyle w:val="TableEntry"/>
              <w:rPr>
                <w:b/>
              </w:rPr>
            </w:pPr>
            <w:r w:rsidRPr="00A75EE5">
              <w:rPr>
                <w:b/>
              </w:rPr>
              <w:t>S</w:t>
            </w:r>
          </w:p>
        </w:tc>
        <w:tc>
          <w:tcPr>
            <w:tcW w:w="1394" w:type="dxa"/>
            <w:shd w:val="clear" w:color="auto" w:fill="auto"/>
          </w:tcPr>
          <w:p w14:paraId="3CF7FA5C" w14:textId="77777777" w:rsidR="00C112A6" w:rsidRPr="00A75EE5" w:rsidRDefault="008E68F2" w:rsidP="0098740D">
            <w:pPr>
              <w:pStyle w:val="TableEntry"/>
            </w:pPr>
            <w:r w:rsidRPr="00A75EE5">
              <w:t>[</w:t>
            </w:r>
            <w:r w:rsidRPr="00A75EE5">
              <w:rPr>
                <w:b/>
              </w:rPr>
              <w:t>1</w:t>
            </w:r>
            <w:r w:rsidR="00C112A6" w:rsidRPr="00A75EE5">
              <w:t>..1]</w:t>
            </w:r>
          </w:p>
        </w:tc>
        <w:tc>
          <w:tcPr>
            <w:tcW w:w="3196" w:type="dxa"/>
            <w:shd w:val="clear" w:color="auto" w:fill="auto"/>
          </w:tcPr>
          <w:p w14:paraId="104C7A49" w14:textId="7109120D" w:rsidR="00C112A6" w:rsidRPr="00A75EE5" w:rsidRDefault="00C112A6" w:rsidP="0098740D">
            <w:pPr>
              <w:pStyle w:val="TableEntry"/>
              <w:rPr>
                <w:rFonts w:eastAsia="Verdana"/>
              </w:rPr>
            </w:pPr>
            <w:r w:rsidRPr="00A75EE5">
              <w:rPr>
                <w:rFonts w:eastAsia="Verdana"/>
              </w:rPr>
              <w:t>Organization that is charged with issuing UDIs for devices. For example, the US FDA issuers include :</w:t>
            </w:r>
          </w:p>
          <w:p w14:paraId="24FD2D22" w14:textId="77777777" w:rsidR="00D00E8B" w:rsidRPr="00A75EE5" w:rsidRDefault="00D00E8B" w:rsidP="00D00E8B">
            <w:pPr>
              <w:pStyle w:val="TableEntry"/>
              <w:rPr>
                <w:rFonts w:eastAsia="Verdana"/>
              </w:rPr>
            </w:pPr>
            <w:r w:rsidRPr="00A75EE5">
              <w:rPr>
                <w:rFonts w:eastAsia="Verdana"/>
              </w:rPr>
              <w:t>1) GS1:</w:t>
            </w:r>
          </w:p>
          <w:p w14:paraId="1FB93F6E" w14:textId="77777777" w:rsidR="00D00E8B" w:rsidRPr="00A75EE5" w:rsidRDefault="00D00E8B" w:rsidP="00D00E8B">
            <w:pPr>
              <w:pStyle w:val="TableEntry"/>
              <w:rPr>
                <w:rFonts w:eastAsia="Verdana"/>
              </w:rPr>
            </w:pPr>
            <w:r w:rsidRPr="00A75EE5">
              <w:rPr>
                <w:rFonts w:eastAsia="Verdana"/>
              </w:rPr>
              <w:t>http://hl7.org/fhir/NamingSystem/gs1-di2) HIBCC:</w:t>
            </w:r>
          </w:p>
          <w:p w14:paraId="20C31CC7" w14:textId="77777777" w:rsidR="00D00E8B" w:rsidRPr="00A75EE5" w:rsidRDefault="00D00E8B" w:rsidP="00D00E8B">
            <w:pPr>
              <w:pStyle w:val="TableEntry"/>
              <w:rPr>
                <w:rFonts w:eastAsia="Verdana"/>
              </w:rPr>
            </w:pPr>
            <w:r w:rsidRPr="00A75EE5">
              <w:rPr>
                <w:rFonts w:eastAsia="Verdana"/>
              </w:rPr>
              <w:t xml:space="preserve">http://hl7.org/fhir/NamingSystem/hibcc-dI, </w:t>
            </w:r>
          </w:p>
          <w:p w14:paraId="7833D282" w14:textId="77777777" w:rsidR="00D00E8B" w:rsidRPr="00A75EE5" w:rsidRDefault="00D00E8B" w:rsidP="00D00E8B">
            <w:pPr>
              <w:pStyle w:val="TableEntry"/>
              <w:rPr>
                <w:rFonts w:eastAsia="Verdana"/>
              </w:rPr>
            </w:pPr>
            <w:r w:rsidRPr="00A75EE5">
              <w:rPr>
                <w:rFonts w:eastAsia="Verdana"/>
              </w:rPr>
              <w:t xml:space="preserve">3) ICCBBA for blood containers:http://hl7.org/fhir/NamingSystem/iccbba-blood-di, </w:t>
            </w:r>
          </w:p>
          <w:p w14:paraId="771FCBB8" w14:textId="77777777" w:rsidR="00D00E8B" w:rsidRPr="00A75EE5" w:rsidRDefault="00D00E8B" w:rsidP="00D00E8B">
            <w:pPr>
              <w:pStyle w:val="TableEntry"/>
              <w:rPr>
                <w:rFonts w:eastAsia="Verdana"/>
              </w:rPr>
            </w:pPr>
            <w:r w:rsidRPr="00A75EE5">
              <w:rPr>
                <w:rFonts w:eastAsia="Verdana"/>
              </w:rPr>
              <w:t>4) ICCBA for other devices:</w:t>
            </w:r>
          </w:p>
          <w:p w14:paraId="04066421" w14:textId="19D753D9" w:rsidR="00D00E8B" w:rsidRPr="00A75EE5" w:rsidRDefault="00D00E8B" w:rsidP="00D00E8B">
            <w:pPr>
              <w:pStyle w:val="TableEntry"/>
              <w:rPr>
                <w:rFonts w:eastAsia="Verdana"/>
              </w:rPr>
            </w:pPr>
            <w:r w:rsidRPr="00A75EE5">
              <w:rPr>
                <w:rFonts w:eastAsia="Verdana"/>
              </w:rPr>
              <w:t>http://hl7.org/fhir/NamingSystem/iccbba-other-di</w:t>
            </w:r>
          </w:p>
          <w:p w14:paraId="60F299E8" w14:textId="59D79D7B" w:rsidR="00C112A6" w:rsidRPr="00A75EE5" w:rsidRDefault="00C112A6" w:rsidP="00B96CB8">
            <w:pPr>
              <w:pStyle w:val="TableEntry"/>
              <w:rPr>
                <w:rFonts w:eastAsia="Verdana"/>
              </w:rPr>
            </w:pPr>
          </w:p>
        </w:tc>
        <w:tc>
          <w:tcPr>
            <w:tcW w:w="1440" w:type="dxa"/>
            <w:shd w:val="clear" w:color="auto" w:fill="auto"/>
          </w:tcPr>
          <w:p w14:paraId="56073272" w14:textId="77777777" w:rsidR="00C112A6" w:rsidRPr="00A75EE5" w:rsidRDefault="001568BA" w:rsidP="0098740D">
            <w:pPr>
              <w:pStyle w:val="TableEntry"/>
            </w:pPr>
            <w:r w:rsidRPr="00A75EE5">
              <w:t>This profile is constraining the issuer uri from zero to one, to one to one to indicate there is one unique device identifier in the labeler’s format for each medical device.</w:t>
            </w:r>
          </w:p>
        </w:tc>
      </w:tr>
      <w:tr w:rsidR="00C112A6" w:rsidRPr="00A75EE5" w14:paraId="0440DBA5" w14:textId="77777777" w:rsidTr="005D56CA">
        <w:trPr>
          <w:trHeight w:val="2559"/>
        </w:trPr>
        <w:tc>
          <w:tcPr>
            <w:tcW w:w="1570" w:type="dxa"/>
            <w:shd w:val="clear" w:color="auto" w:fill="auto"/>
          </w:tcPr>
          <w:p w14:paraId="10E0DA33" w14:textId="3D2808D5" w:rsidR="00C112A6" w:rsidRPr="00A75EE5" w:rsidRDefault="00C112A6" w:rsidP="001E1027">
            <w:pPr>
              <w:pStyle w:val="TableEntry"/>
              <w:rPr>
                <w:rFonts w:eastAsia="Verdana"/>
              </w:rPr>
            </w:pPr>
            <w:r w:rsidRPr="00A75EE5">
              <w:rPr>
                <w:rFonts w:eastAsia="Verdana"/>
                <w:b/>
                <w:bCs/>
              </w:rPr>
              <w:t>entryType</w:t>
            </w:r>
            <w:r w:rsidRPr="00A75EE5">
              <w:rPr>
                <w:rFonts w:eastAsia="Verdana"/>
              </w:rPr>
              <w:t xml:space="preserve"> DIEntryType</w:t>
            </w:r>
          </w:p>
        </w:tc>
        <w:tc>
          <w:tcPr>
            <w:tcW w:w="1755" w:type="dxa"/>
            <w:shd w:val="clear" w:color="auto" w:fill="auto"/>
          </w:tcPr>
          <w:p w14:paraId="1D1FA162" w14:textId="77777777" w:rsidR="00C112A6" w:rsidRPr="00A75EE5" w:rsidRDefault="00285A85" w:rsidP="0098740D">
            <w:pPr>
              <w:pStyle w:val="TableEntry"/>
              <w:rPr>
                <w:b/>
              </w:rPr>
            </w:pPr>
            <w:r w:rsidRPr="00A75EE5">
              <w:rPr>
                <w:b/>
              </w:rPr>
              <w:t>S</w:t>
            </w:r>
          </w:p>
        </w:tc>
        <w:tc>
          <w:tcPr>
            <w:tcW w:w="1394" w:type="dxa"/>
            <w:shd w:val="clear" w:color="auto" w:fill="auto"/>
          </w:tcPr>
          <w:p w14:paraId="617EF1AF" w14:textId="77777777" w:rsidR="00C112A6" w:rsidRPr="00A75EE5" w:rsidRDefault="00C112A6" w:rsidP="0098740D">
            <w:pPr>
              <w:pStyle w:val="TableEntry"/>
            </w:pPr>
            <w:r w:rsidRPr="00A75EE5">
              <w:t>[</w:t>
            </w:r>
            <w:r w:rsidR="00285A85" w:rsidRPr="00A75EE5">
              <w:rPr>
                <w:b/>
              </w:rPr>
              <w:t>0</w:t>
            </w:r>
            <w:r w:rsidRPr="00A75EE5">
              <w:t>..1]</w:t>
            </w:r>
          </w:p>
        </w:tc>
        <w:tc>
          <w:tcPr>
            <w:tcW w:w="3196" w:type="dxa"/>
            <w:shd w:val="clear" w:color="auto" w:fill="auto"/>
          </w:tcPr>
          <w:p w14:paraId="5E0AB28B" w14:textId="77777777" w:rsidR="00C112A6" w:rsidRPr="00A75EE5" w:rsidRDefault="00C112A6" w:rsidP="0098740D">
            <w:pPr>
              <w:pStyle w:val="TableEntry"/>
              <w:rPr>
                <w:rFonts w:eastAsia="Verdana"/>
              </w:rPr>
            </w:pPr>
            <w:r w:rsidRPr="00A75EE5">
              <w:rPr>
                <w:rFonts w:eastAsia="Verdana"/>
              </w:rPr>
              <w:t>A coded entry to indicate how the data was entered.</w:t>
            </w:r>
          </w:p>
        </w:tc>
        <w:tc>
          <w:tcPr>
            <w:tcW w:w="1440" w:type="dxa"/>
            <w:shd w:val="clear" w:color="auto" w:fill="auto"/>
          </w:tcPr>
          <w:p w14:paraId="5B7074E2" w14:textId="77777777" w:rsidR="00C112A6" w:rsidRPr="00A75EE5" w:rsidRDefault="001568BA" w:rsidP="0098740D">
            <w:pPr>
              <w:pStyle w:val="TableEntry"/>
            </w:pPr>
            <w:r w:rsidRPr="00A75EE5">
              <w:t>This profile is constraining the entryType from zero to one, to one to one to indicate there is one unique device identifier for each medical device.</w:t>
            </w:r>
          </w:p>
        </w:tc>
      </w:tr>
    </w:tbl>
    <w:p w14:paraId="0D6062E6" w14:textId="77777777" w:rsidR="00942224" w:rsidRDefault="00942224">
      <w:pPr>
        <w:pStyle w:val="BodyText"/>
      </w:pPr>
    </w:p>
    <w:p w14:paraId="557E5BB2" w14:textId="43E7AE0B" w:rsidR="001968EC" w:rsidRPr="00A75EE5" w:rsidRDefault="00FD1799">
      <w:pPr>
        <w:pStyle w:val="BodyText"/>
      </w:pPr>
      <w:r w:rsidRPr="00A75EE5">
        <w:t xml:space="preserve">A FHIR StructureDefinition can be found in implementation materials – see ITI TF-2x: Appendix W for instructions on how to get to the implementation materials. </w:t>
      </w:r>
    </w:p>
    <w:p w14:paraId="6B90ABE8" w14:textId="2A0CAD98" w:rsidR="00CC2B89" w:rsidRPr="00A75EE5" w:rsidRDefault="00CC2B89" w:rsidP="0011661F">
      <w:pPr>
        <w:pStyle w:val="Heading5"/>
      </w:pPr>
      <w:bookmarkStart w:id="252" w:name="_Toc492638988"/>
      <w:r w:rsidRPr="00A75EE5">
        <w:t>6.6.2.1.1 FHIR Device.Status Value Set</w:t>
      </w:r>
      <w:bookmarkEnd w:id="252"/>
    </w:p>
    <w:p w14:paraId="281FC0DE" w14:textId="77777777" w:rsidR="00CC2B89" w:rsidRPr="00A75EE5" w:rsidRDefault="00CC2B89">
      <w:pPr>
        <w:pStyle w:val="BodyText"/>
      </w:pPr>
      <w:r w:rsidRPr="00A75EE5">
        <w:t>Values allowed for Device.</w:t>
      </w:r>
      <w:r w:rsidR="00BF0406" w:rsidRPr="00A75EE5">
        <w:t>S</w:t>
      </w:r>
      <w:r w:rsidRPr="00A75EE5">
        <w:t xml:space="preserve">tatus are listed in the </w:t>
      </w:r>
      <w:r w:rsidR="00BC22B5" w:rsidRPr="00A75EE5">
        <w:t>table below</w:t>
      </w:r>
      <w:r w:rsidR="00285A85" w:rsidRPr="00A75EE5">
        <w:t>:</w:t>
      </w:r>
    </w:p>
    <w:p w14:paraId="6536D98A" w14:textId="668DFF5B" w:rsidR="00EE78B6" w:rsidRPr="00A75EE5" w:rsidRDefault="00D602B1" w:rsidP="0011661F">
      <w:pPr>
        <w:pStyle w:val="TableTitle"/>
      </w:pPr>
      <w:r>
        <w:lastRenderedPageBreak/>
        <w:t>Table 6.6.2.1.1-1: FHIR Device.Status Value 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034"/>
        <w:gridCol w:w="5614"/>
      </w:tblGrid>
      <w:tr w:rsidR="00EE78B6" w:rsidRPr="00A75EE5" w14:paraId="664CB765" w14:textId="77777777" w:rsidTr="0011661F">
        <w:trPr>
          <w:cantSplit/>
          <w:tblHeader/>
        </w:trPr>
        <w:tc>
          <w:tcPr>
            <w:tcW w:w="1728" w:type="dxa"/>
            <w:shd w:val="clear" w:color="auto" w:fill="D9D9D9"/>
          </w:tcPr>
          <w:p w14:paraId="04447B9F" w14:textId="77777777" w:rsidR="00EE78B6" w:rsidRPr="00A75EE5" w:rsidRDefault="00EE78B6" w:rsidP="0098740D">
            <w:pPr>
              <w:pStyle w:val="TableEntryHeader"/>
            </w:pPr>
            <w:r w:rsidRPr="00A75EE5">
              <w:t>Code</w:t>
            </w:r>
          </w:p>
        </w:tc>
        <w:tc>
          <w:tcPr>
            <w:tcW w:w="2070" w:type="dxa"/>
            <w:shd w:val="clear" w:color="auto" w:fill="D9D9D9"/>
          </w:tcPr>
          <w:p w14:paraId="5247393C" w14:textId="77777777" w:rsidR="00EE78B6" w:rsidRPr="00A75EE5" w:rsidRDefault="00EE78B6" w:rsidP="0098740D">
            <w:pPr>
              <w:pStyle w:val="TableEntryHeader"/>
            </w:pPr>
            <w:r w:rsidRPr="00A75EE5">
              <w:t>Display</w:t>
            </w:r>
          </w:p>
        </w:tc>
        <w:tc>
          <w:tcPr>
            <w:tcW w:w="5778" w:type="dxa"/>
            <w:shd w:val="clear" w:color="auto" w:fill="D9D9D9"/>
          </w:tcPr>
          <w:p w14:paraId="116B8EAA" w14:textId="77777777" w:rsidR="00EE78B6" w:rsidRPr="00A75EE5" w:rsidRDefault="00EE78B6" w:rsidP="0098740D">
            <w:pPr>
              <w:pStyle w:val="TableEntryHeader"/>
            </w:pPr>
            <w:r w:rsidRPr="00A75EE5">
              <w:t>Definition</w:t>
            </w:r>
          </w:p>
        </w:tc>
      </w:tr>
      <w:tr w:rsidR="00EE78B6" w:rsidRPr="00A75EE5" w14:paraId="15C7EA62" w14:textId="77777777" w:rsidTr="005923C6">
        <w:trPr>
          <w:trHeight w:val="350"/>
        </w:trPr>
        <w:tc>
          <w:tcPr>
            <w:tcW w:w="1728" w:type="dxa"/>
            <w:shd w:val="clear" w:color="auto" w:fill="auto"/>
          </w:tcPr>
          <w:p w14:paraId="28247AE7" w14:textId="77777777" w:rsidR="00EE78B6" w:rsidRPr="00A75EE5" w:rsidRDefault="00EE78B6" w:rsidP="0098740D">
            <w:pPr>
              <w:pStyle w:val="TableEntry"/>
            </w:pPr>
            <w:r w:rsidRPr="00A75EE5">
              <w:t>active</w:t>
            </w:r>
          </w:p>
        </w:tc>
        <w:tc>
          <w:tcPr>
            <w:tcW w:w="2070" w:type="dxa"/>
            <w:shd w:val="clear" w:color="auto" w:fill="auto"/>
          </w:tcPr>
          <w:p w14:paraId="1A8BC843" w14:textId="77777777" w:rsidR="00EE78B6" w:rsidRPr="00A75EE5" w:rsidRDefault="00EE78B6" w:rsidP="0098740D">
            <w:pPr>
              <w:pStyle w:val="TableEntry"/>
            </w:pPr>
            <w:r w:rsidRPr="00A75EE5">
              <w:t>Active</w:t>
            </w:r>
          </w:p>
        </w:tc>
        <w:tc>
          <w:tcPr>
            <w:tcW w:w="5778" w:type="dxa"/>
            <w:shd w:val="clear" w:color="auto" w:fill="auto"/>
          </w:tcPr>
          <w:p w14:paraId="7F8E6BBB" w14:textId="77777777" w:rsidR="00EE78B6" w:rsidRPr="00A75EE5" w:rsidRDefault="00EE78B6" w:rsidP="0098740D">
            <w:pPr>
              <w:pStyle w:val="TableEntry"/>
            </w:pPr>
            <w:r w:rsidRPr="00A75EE5">
              <w:t>The Device is available for use. Note: This means for *implanted devices* the device is implanted in the patient.</w:t>
            </w:r>
          </w:p>
        </w:tc>
      </w:tr>
      <w:tr w:rsidR="00EE78B6" w:rsidRPr="00A75EE5" w14:paraId="26DEA94E" w14:textId="77777777" w:rsidTr="005923C6">
        <w:tc>
          <w:tcPr>
            <w:tcW w:w="1728" w:type="dxa"/>
            <w:shd w:val="clear" w:color="auto" w:fill="auto"/>
          </w:tcPr>
          <w:p w14:paraId="31777869" w14:textId="77777777" w:rsidR="00EE78B6" w:rsidRPr="00A75EE5" w:rsidRDefault="00EE78B6" w:rsidP="0098740D">
            <w:pPr>
              <w:pStyle w:val="TableEntry"/>
            </w:pPr>
            <w:r w:rsidRPr="00A75EE5">
              <w:t>inactive</w:t>
            </w:r>
          </w:p>
        </w:tc>
        <w:tc>
          <w:tcPr>
            <w:tcW w:w="2070" w:type="dxa"/>
            <w:shd w:val="clear" w:color="auto" w:fill="auto"/>
          </w:tcPr>
          <w:p w14:paraId="4F532092" w14:textId="77777777" w:rsidR="00EE78B6" w:rsidRPr="00A75EE5" w:rsidRDefault="00EE78B6" w:rsidP="0098740D">
            <w:pPr>
              <w:pStyle w:val="TableEntry"/>
            </w:pPr>
            <w:r w:rsidRPr="00A75EE5">
              <w:t>Inactive</w:t>
            </w:r>
          </w:p>
        </w:tc>
        <w:tc>
          <w:tcPr>
            <w:tcW w:w="5778" w:type="dxa"/>
            <w:shd w:val="clear" w:color="auto" w:fill="auto"/>
          </w:tcPr>
          <w:p w14:paraId="4315655E" w14:textId="77777777" w:rsidR="00EE78B6" w:rsidRPr="00A75EE5" w:rsidRDefault="00EE78B6" w:rsidP="0098740D">
            <w:pPr>
              <w:pStyle w:val="TableEntry"/>
            </w:pPr>
            <w:r w:rsidRPr="00A75EE5">
              <w:t>The Device is no longer available for use (e.g.</w:t>
            </w:r>
            <w:r w:rsidR="00BF0406" w:rsidRPr="00A75EE5">
              <w:t>,</w:t>
            </w:r>
            <w:r w:rsidRPr="00A75EE5">
              <w:t xml:space="preserve"> lost, expired, damaged). Note: This means for *implanted devices* the device has been removed from the patient.</w:t>
            </w:r>
          </w:p>
        </w:tc>
      </w:tr>
      <w:tr w:rsidR="00EE78B6" w:rsidRPr="00A75EE5" w14:paraId="24B8EA36" w14:textId="77777777" w:rsidTr="005923C6">
        <w:tc>
          <w:tcPr>
            <w:tcW w:w="1728" w:type="dxa"/>
            <w:shd w:val="clear" w:color="auto" w:fill="auto"/>
          </w:tcPr>
          <w:p w14:paraId="4711ED3A" w14:textId="77777777" w:rsidR="00EE78B6" w:rsidRPr="00A75EE5" w:rsidRDefault="00EE78B6" w:rsidP="0098740D">
            <w:pPr>
              <w:pStyle w:val="TableEntry"/>
            </w:pPr>
            <w:r w:rsidRPr="00A75EE5">
              <w:t>entered-in-error</w:t>
            </w:r>
          </w:p>
        </w:tc>
        <w:tc>
          <w:tcPr>
            <w:tcW w:w="2070" w:type="dxa"/>
            <w:shd w:val="clear" w:color="auto" w:fill="auto"/>
          </w:tcPr>
          <w:p w14:paraId="15C6A663" w14:textId="77777777" w:rsidR="00EE78B6" w:rsidRPr="00A75EE5" w:rsidRDefault="00EE78B6" w:rsidP="0098740D">
            <w:pPr>
              <w:pStyle w:val="TableEntry"/>
            </w:pPr>
            <w:r w:rsidRPr="00A75EE5">
              <w:t>Entered in Error</w:t>
            </w:r>
          </w:p>
        </w:tc>
        <w:tc>
          <w:tcPr>
            <w:tcW w:w="5778" w:type="dxa"/>
            <w:shd w:val="clear" w:color="auto" w:fill="auto"/>
          </w:tcPr>
          <w:p w14:paraId="00E9CF0E" w14:textId="77777777" w:rsidR="00EE78B6" w:rsidRPr="00A75EE5" w:rsidRDefault="00EE78B6" w:rsidP="0098740D">
            <w:pPr>
              <w:pStyle w:val="TableEntry"/>
            </w:pPr>
            <w:r w:rsidRPr="00A75EE5">
              <w:t>The Device was entered in error and voided.</w:t>
            </w:r>
          </w:p>
        </w:tc>
      </w:tr>
      <w:tr w:rsidR="00EE78B6" w:rsidRPr="00A75EE5" w14:paraId="02572D88" w14:textId="77777777" w:rsidTr="005923C6">
        <w:tc>
          <w:tcPr>
            <w:tcW w:w="1728" w:type="dxa"/>
            <w:shd w:val="clear" w:color="auto" w:fill="auto"/>
          </w:tcPr>
          <w:p w14:paraId="64FDCDD7" w14:textId="77777777" w:rsidR="00EE78B6" w:rsidRPr="00A75EE5" w:rsidRDefault="00EE78B6" w:rsidP="0098740D">
            <w:pPr>
              <w:pStyle w:val="TableEntry"/>
            </w:pPr>
            <w:r w:rsidRPr="00A75EE5">
              <w:t>unknown</w:t>
            </w:r>
          </w:p>
        </w:tc>
        <w:tc>
          <w:tcPr>
            <w:tcW w:w="2070" w:type="dxa"/>
            <w:shd w:val="clear" w:color="auto" w:fill="auto"/>
          </w:tcPr>
          <w:p w14:paraId="77CEAD99" w14:textId="77777777" w:rsidR="00EE78B6" w:rsidRPr="00A75EE5" w:rsidRDefault="00EE78B6" w:rsidP="0098740D">
            <w:pPr>
              <w:pStyle w:val="TableEntry"/>
            </w:pPr>
            <w:r w:rsidRPr="00A75EE5">
              <w:t>Unknown</w:t>
            </w:r>
          </w:p>
        </w:tc>
        <w:tc>
          <w:tcPr>
            <w:tcW w:w="5778" w:type="dxa"/>
            <w:shd w:val="clear" w:color="auto" w:fill="auto"/>
          </w:tcPr>
          <w:p w14:paraId="4EE6ABBC" w14:textId="77777777" w:rsidR="00EE78B6" w:rsidRPr="00A75EE5" w:rsidRDefault="00EE78B6" w:rsidP="0098740D">
            <w:pPr>
              <w:pStyle w:val="TableEntry"/>
            </w:pPr>
            <w:r w:rsidRPr="00A75EE5">
              <w:t xml:space="preserve">The status of the device has not been determined. </w:t>
            </w:r>
          </w:p>
        </w:tc>
      </w:tr>
    </w:tbl>
    <w:p w14:paraId="7D0E3F39" w14:textId="77777777" w:rsidR="0004292B" w:rsidRPr="001E1027" w:rsidRDefault="0004292B" w:rsidP="001E1027">
      <w:pPr>
        <w:pStyle w:val="BodyText"/>
      </w:pPr>
    </w:p>
    <w:p w14:paraId="084E9FFF" w14:textId="436C72A4" w:rsidR="00CC2B89" w:rsidRPr="00A75EE5" w:rsidRDefault="00CC2B89" w:rsidP="0011661F">
      <w:pPr>
        <w:pStyle w:val="Heading5"/>
      </w:pPr>
      <w:bookmarkStart w:id="253" w:name="_Toc492638989"/>
      <w:r w:rsidRPr="00A75EE5">
        <w:t>6.6.2.1.</w:t>
      </w:r>
      <w:r w:rsidR="00174812">
        <w:t>2</w:t>
      </w:r>
      <w:r w:rsidRPr="00A75EE5">
        <w:t xml:space="preserve"> FHIR UDI.Entry.Type Value Set</w:t>
      </w:r>
      <w:bookmarkEnd w:id="253"/>
    </w:p>
    <w:p w14:paraId="4B5CB655" w14:textId="1313827B" w:rsidR="00C112A6" w:rsidRPr="00A75EE5" w:rsidRDefault="00BF0406" w:rsidP="0098740D">
      <w:pPr>
        <w:pStyle w:val="BodyText"/>
        <w:rPr>
          <w:rFonts w:eastAsia="Verdana"/>
        </w:rPr>
      </w:pPr>
      <w:r w:rsidRPr="00A75EE5">
        <w:rPr>
          <w:rFonts w:eastAsia="Verdana"/>
        </w:rPr>
        <w:t xml:space="preserve">Values allowed for </w:t>
      </w:r>
      <w:r w:rsidR="00544A3B" w:rsidRPr="00A41495">
        <w:rPr>
          <w:rFonts w:eastAsia="Verdana"/>
        </w:rPr>
        <w:t xml:space="preserve">UDI </w:t>
      </w:r>
      <w:r w:rsidRPr="00A41495">
        <w:rPr>
          <w:rFonts w:eastAsia="Verdana"/>
        </w:rPr>
        <w:t>Device.</w:t>
      </w:r>
      <w:r w:rsidR="00544A3B" w:rsidRPr="00A41495">
        <w:rPr>
          <w:rFonts w:eastAsia="Verdana"/>
        </w:rPr>
        <w:t>Entry.</w:t>
      </w:r>
      <w:r w:rsidR="00544A3B" w:rsidRPr="00AE5903">
        <w:rPr>
          <w:rFonts w:eastAsia="Verdana"/>
        </w:rPr>
        <w:t>Type</w:t>
      </w:r>
      <w:r w:rsidR="00CC2B89" w:rsidRPr="00AE5903">
        <w:rPr>
          <w:rFonts w:eastAsia="Verdana"/>
        </w:rPr>
        <w:t xml:space="preserve"> </w:t>
      </w:r>
      <w:r w:rsidR="00285A85" w:rsidRPr="00AE5903">
        <w:rPr>
          <w:rFonts w:eastAsia="Verdana"/>
        </w:rPr>
        <w:t>a</w:t>
      </w:r>
      <w:r w:rsidR="00285A85" w:rsidRPr="00A75EE5">
        <w:rPr>
          <w:rFonts w:eastAsia="Verdana"/>
        </w:rPr>
        <w:t>re listed</w:t>
      </w:r>
      <w:r w:rsidR="00CC2B89" w:rsidRPr="00A75EE5">
        <w:rPr>
          <w:rFonts w:eastAsia="Verdana"/>
        </w:rPr>
        <w:t xml:space="preserve"> in the </w:t>
      </w:r>
      <w:r w:rsidR="00285A85" w:rsidRPr="00A75EE5">
        <w:rPr>
          <w:rFonts w:eastAsia="Verdana"/>
        </w:rPr>
        <w:t>table below:</w:t>
      </w:r>
      <w:r w:rsidR="00CC2B89" w:rsidRPr="00A75EE5">
        <w:rPr>
          <w:rFonts w:eastAsia="Verdana"/>
        </w:rPr>
        <w:t xml:space="preserve"> </w:t>
      </w:r>
    </w:p>
    <w:p w14:paraId="3ECBAA4B" w14:textId="38F8E7C3" w:rsidR="00B25526" w:rsidRPr="00A75EE5" w:rsidRDefault="00D602B1" w:rsidP="0011661F">
      <w:pPr>
        <w:pStyle w:val="TableTitle"/>
      </w:pPr>
      <w:r>
        <w:t>Table 6.6.2.1.2-1: FHIR UDI.Entry.Type Value 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034"/>
        <w:gridCol w:w="5614"/>
      </w:tblGrid>
      <w:tr w:rsidR="00EE78B6" w:rsidRPr="00A75EE5" w14:paraId="21F337A2" w14:textId="77777777" w:rsidTr="0098740D">
        <w:trPr>
          <w:cantSplit/>
          <w:tblHeader/>
        </w:trPr>
        <w:tc>
          <w:tcPr>
            <w:tcW w:w="1728" w:type="dxa"/>
            <w:shd w:val="clear" w:color="auto" w:fill="D9D9D9"/>
          </w:tcPr>
          <w:p w14:paraId="2650DE7B" w14:textId="77777777" w:rsidR="00EE78B6" w:rsidRPr="00A75EE5" w:rsidRDefault="00EE78B6" w:rsidP="0098740D">
            <w:pPr>
              <w:pStyle w:val="TableEntryHeader"/>
            </w:pPr>
            <w:r w:rsidRPr="00A75EE5">
              <w:t>Code</w:t>
            </w:r>
          </w:p>
        </w:tc>
        <w:tc>
          <w:tcPr>
            <w:tcW w:w="2070" w:type="dxa"/>
            <w:shd w:val="clear" w:color="auto" w:fill="D9D9D9"/>
          </w:tcPr>
          <w:p w14:paraId="0773E95B" w14:textId="77777777" w:rsidR="00EE78B6" w:rsidRPr="00A75EE5" w:rsidRDefault="00EE78B6" w:rsidP="0098740D">
            <w:pPr>
              <w:pStyle w:val="TableEntryHeader"/>
            </w:pPr>
            <w:r w:rsidRPr="00A75EE5">
              <w:t>Display</w:t>
            </w:r>
          </w:p>
        </w:tc>
        <w:tc>
          <w:tcPr>
            <w:tcW w:w="5778" w:type="dxa"/>
            <w:shd w:val="clear" w:color="auto" w:fill="D9D9D9"/>
          </w:tcPr>
          <w:p w14:paraId="04CC0547" w14:textId="77777777" w:rsidR="00EE78B6" w:rsidRPr="00A75EE5" w:rsidRDefault="00EE78B6" w:rsidP="0098740D">
            <w:pPr>
              <w:pStyle w:val="TableEntryHeader"/>
            </w:pPr>
            <w:r w:rsidRPr="00A75EE5">
              <w:t>Definition</w:t>
            </w:r>
          </w:p>
        </w:tc>
      </w:tr>
      <w:tr w:rsidR="00EE78B6" w:rsidRPr="00A75EE5" w14:paraId="1EF868AD" w14:textId="77777777" w:rsidTr="0098740D">
        <w:trPr>
          <w:cantSplit/>
          <w:trHeight w:val="350"/>
        </w:trPr>
        <w:tc>
          <w:tcPr>
            <w:tcW w:w="1728" w:type="dxa"/>
            <w:shd w:val="clear" w:color="auto" w:fill="auto"/>
          </w:tcPr>
          <w:p w14:paraId="0AA9F63B" w14:textId="77777777" w:rsidR="00EE78B6" w:rsidRPr="00A75EE5" w:rsidRDefault="00B25526" w:rsidP="0098740D">
            <w:pPr>
              <w:pStyle w:val="TableEntry"/>
            </w:pPr>
            <w:r w:rsidRPr="00A75EE5">
              <w:t>b</w:t>
            </w:r>
            <w:r w:rsidR="00EE78B6" w:rsidRPr="00A75EE5">
              <w:t>arcode</w:t>
            </w:r>
          </w:p>
        </w:tc>
        <w:tc>
          <w:tcPr>
            <w:tcW w:w="2070" w:type="dxa"/>
            <w:shd w:val="clear" w:color="auto" w:fill="auto"/>
          </w:tcPr>
          <w:p w14:paraId="3557E7A3" w14:textId="77777777" w:rsidR="00EE78B6" w:rsidRPr="00A75EE5" w:rsidRDefault="00EE78B6" w:rsidP="0098740D">
            <w:pPr>
              <w:pStyle w:val="TableEntry"/>
            </w:pPr>
            <w:r w:rsidRPr="00A75EE5">
              <w:t>BarCode</w:t>
            </w:r>
          </w:p>
        </w:tc>
        <w:tc>
          <w:tcPr>
            <w:tcW w:w="5778" w:type="dxa"/>
            <w:shd w:val="clear" w:color="auto" w:fill="auto"/>
          </w:tcPr>
          <w:p w14:paraId="085E2685" w14:textId="77777777" w:rsidR="00EE78B6" w:rsidRPr="00A75EE5" w:rsidRDefault="00EE78B6" w:rsidP="0098740D">
            <w:pPr>
              <w:pStyle w:val="TableEntry"/>
            </w:pPr>
            <w:r w:rsidRPr="00A75EE5">
              <w:t>A Barcode scanner captured the data from the device label.</w:t>
            </w:r>
          </w:p>
        </w:tc>
      </w:tr>
      <w:tr w:rsidR="00EE78B6" w:rsidRPr="00A75EE5" w14:paraId="4F525460" w14:textId="77777777" w:rsidTr="0098740D">
        <w:trPr>
          <w:cantSplit/>
        </w:trPr>
        <w:tc>
          <w:tcPr>
            <w:tcW w:w="1728" w:type="dxa"/>
            <w:shd w:val="clear" w:color="auto" w:fill="auto"/>
          </w:tcPr>
          <w:p w14:paraId="3AD47CB4" w14:textId="77777777" w:rsidR="00EE78B6" w:rsidRPr="00A75EE5" w:rsidRDefault="00EE78B6" w:rsidP="0098740D">
            <w:pPr>
              <w:pStyle w:val="TableEntry"/>
            </w:pPr>
            <w:r w:rsidRPr="00A75EE5">
              <w:t>rfid</w:t>
            </w:r>
          </w:p>
        </w:tc>
        <w:tc>
          <w:tcPr>
            <w:tcW w:w="2070" w:type="dxa"/>
            <w:shd w:val="clear" w:color="auto" w:fill="auto"/>
          </w:tcPr>
          <w:p w14:paraId="04C0E6A7" w14:textId="77777777" w:rsidR="00EE78B6" w:rsidRPr="00A75EE5" w:rsidRDefault="00EE78B6" w:rsidP="0098740D">
            <w:pPr>
              <w:pStyle w:val="TableEntry"/>
            </w:pPr>
            <w:r w:rsidRPr="00A75EE5">
              <w:t>RFID</w:t>
            </w:r>
          </w:p>
        </w:tc>
        <w:tc>
          <w:tcPr>
            <w:tcW w:w="5778" w:type="dxa"/>
            <w:shd w:val="clear" w:color="auto" w:fill="auto"/>
          </w:tcPr>
          <w:p w14:paraId="775D3F4D" w14:textId="77777777" w:rsidR="00EE78B6" w:rsidRPr="00A75EE5" w:rsidRDefault="00EE78B6" w:rsidP="0098740D">
            <w:pPr>
              <w:pStyle w:val="TableEntry"/>
            </w:pPr>
            <w:r w:rsidRPr="00A75EE5">
              <w:t>An RFID chip reader captured the data from the device label.</w:t>
            </w:r>
          </w:p>
        </w:tc>
      </w:tr>
      <w:tr w:rsidR="00EE78B6" w:rsidRPr="00A75EE5" w14:paraId="6EB6144C" w14:textId="77777777" w:rsidTr="0098740D">
        <w:trPr>
          <w:cantSplit/>
        </w:trPr>
        <w:tc>
          <w:tcPr>
            <w:tcW w:w="1728" w:type="dxa"/>
            <w:shd w:val="clear" w:color="auto" w:fill="auto"/>
          </w:tcPr>
          <w:p w14:paraId="247BB3D4" w14:textId="77777777" w:rsidR="00EE78B6" w:rsidRPr="00A75EE5" w:rsidRDefault="00EE78B6" w:rsidP="0098740D">
            <w:pPr>
              <w:pStyle w:val="TableEntry"/>
            </w:pPr>
            <w:r w:rsidRPr="00A75EE5">
              <w:t>manual</w:t>
            </w:r>
          </w:p>
        </w:tc>
        <w:tc>
          <w:tcPr>
            <w:tcW w:w="2070" w:type="dxa"/>
            <w:shd w:val="clear" w:color="auto" w:fill="auto"/>
          </w:tcPr>
          <w:p w14:paraId="38AE9466" w14:textId="77777777" w:rsidR="00EE78B6" w:rsidRPr="00A75EE5" w:rsidRDefault="00EE78B6" w:rsidP="0098740D">
            <w:pPr>
              <w:pStyle w:val="TableEntry"/>
            </w:pPr>
            <w:r w:rsidRPr="00A75EE5">
              <w:t>Manual</w:t>
            </w:r>
          </w:p>
        </w:tc>
        <w:tc>
          <w:tcPr>
            <w:tcW w:w="5778" w:type="dxa"/>
            <w:shd w:val="clear" w:color="auto" w:fill="auto"/>
          </w:tcPr>
          <w:p w14:paraId="1C7FD25E" w14:textId="77777777" w:rsidR="00EE78B6" w:rsidRPr="00A75EE5" w:rsidRDefault="00B25526" w:rsidP="0098740D">
            <w:pPr>
              <w:pStyle w:val="TableEntry"/>
            </w:pPr>
            <w:r w:rsidRPr="00A75EE5">
              <w:t>The data was read from the label by a person and manually entered. (e.g.</w:t>
            </w:r>
            <w:r w:rsidR="00BF0406" w:rsidRPr="00A75EE5">
              <w:t>,</w:t>
            </w:r>
            <w:r w:rsidRPr="00A75EE5">
              <w:t xml:space="preserve"> via a keyboard).</w:t>
            </w:r>
          </w:p>
        </w:tc>
      </w:tr>
      <w:tr w:rsidR="00EE78B6" w:rsidRPr="00A75EE5" w14:paraId="32CDB089" w14:textId="77777777" w:rsidTr="0098740D">
        <w:trPr>
          <w:cantSplit/>
        </w:trPr>
        <w:tc>
          <w:tcPr>
            <w:tcW w:w="1728" w:type="dxa"/>
            <w:shd w:val="clear" w:color="auto" w:fill="auto"/>
          </w:tcPr>
          <w:p w14:paraId="5A3591A2" w14:textId="77777777" w:rsidR="00EE78B6" w:rsidRPr="00A75EE5" w:rsidRDefault="00B25526" w:rsidP="0098740D">
            <w:pPr>
              <w:pStyle w:val="TableEntry"/>
            </w:pPr>
            <w:r w:rsidRPr="00A75EE5">
              <w:t>card</w:t>
            </w:r>
          </w:p>
        </w:tc>
        <w:tc>
          <w:tcPr>
            <w:tcW w:w="2070" w:type="dxa"/>
            <w:shd w:val="clear" w:color="auto" w:fill="auto"/>
          </w:tcPr>
          <w:p w14:paraId="5420CE97" w14:textId="77777777" w:rsidR="00EE78B6" w:rsidRPr="00A75EE5" w:rsidRDefault="00B25526" w:rsidP="0098740D">
            <w:pPr>
              <w:pStyle w:val="TableEntry"/>
            </w:pPr>
            <w:r w:rsidRPr="00A75EE5">
              <w:t>Card</w:t>
            </w:r>
          </w:p>
        </w:tc>
        <w:tc>
          <w:tcPr>
            <w:tcW w:w="5778" w:type="dxa"/>
            <w:shd w:val="clear" w:color="auto" w:fill="auto"/>
          </w:tcPr>
          <w:p w14:paraId="09A24F6D" w14:textId="77777777" w:rsidR="00EE78B6" w:rsidRPr="00A75EE5" w:rsidRDefault="00B25526" w:rsidP="0098740D">
            <w:pPr>
              <w:pStyle w:val="TableEntry"/>
            </w:pPr>
            <w:r w:rsidRPr="00A75EE5">
              <w:t>The data originated from a patient's implant card and read by an operator.</w:t>
            </w:r>
          </w:p>
        </w:tc>
      </w:tr>
      <w:tr w:rsidR="00B25526" w:rsidRPr="00A75EE5" w14:paraId="3814F089" w14:textId="77777777" w:rsidTr="0098740D">
        <w:trPr>
          <w:cantSplit/>
        </w:trPr>
        <w:tc>
          <w:tcPr>
            <w:tcW w:w="1728" w:type="dxa"/>
            <w:shd w:val="clear" w:color="auto" w:fill="auto"/>
          </w:tcPr>
          <w:p w14:paraId="17FA4A7E" w14:textId="77777777" w:rsidR="00B25526" w:rsidRPr="00A75EE5" w:rsidRDefault="00B25526" w:rsidP="0098740D">
            <w:pPr>
              <w:pStyle w:val="TableEntry"/>
            </w:pPr>
            <w:r w:rsidRPr="00A75EE5">
              <w:t>self-reported</w:t>
            </w:r>
          </w:p>
        </w:tc>
        <w:tc>
          <w:tcPr>
            <w:tcW w:w="2070" w:type="dxa"/>
            <w:shd w:val="clear" w:color="auto" w:fill="auto"/>
          </w:tcPr>
          <w:p w14:paraId="78088BA0" w14:textId="77777777" w:rsidR="00B25526" w:rsidRPr="00A75EE5" w:rsidRDefault="00B25526" w:rsidP="0098740D">
            <w:pPr>
              <w:pStyle w:val="TableEntry"/>
            </w:pPr>
            <w:r w:rsidRPr="00A75EE5">
              <w:t>Self Reported</w:t>
            </w:r>
          </w:p>
        </w:tc>
        <w:tc>
          <w:tcPr>
            <w:tcW w:w="5778" w:type="dxa"/>
            <w:shd w:val="clear" w:color="auto" w:fill="auto"/>
          </w:tcPr>
          <w:p w14:paraId="7AE180BE" w14:textId="77777777" w:rsidR="00B25526" w:rsidRPr="00A75EE5" w:rsidRDefault="00B25526" w:rsidP="0098740D">
            <w:pPr>
              <w:pStyle w:val="TableEntry"/>
            </w:pPr>
            <w:r w:rsidRPr="00A75EE5">
              <w:t>The data originated from a patient source and not directly scanned or read from a label or card.</w:t>
            </w:r>
          </w:p>
        </w:tc>
      </w:tr>
      <w:tr w:rsidR="00B25526" w:rsidRPr="00A75EE5" w14:paraId="1064D687" w14:textId="77777777" w:rsidTr="0098740D">
        <w:trPr>
          <w:cantSplit/>
          <w:trHeight w:val="494"/>
        </w:trPr>
        <w:tc>
          <w:tcPr>
            <w:tcW w:w="1728" w:type="dxa"/>
            <w:shd w:val="clear" w:color="auto" w:fill="auto"/>
          </w:tcPr>
          <w:p w14:paraId="165C86D2" w14:textId="77777777" w:rsidR="00B25526" w:rsidRPr="00A75EE5" w:rsidRDefault="00B25526" w:rsidP="0098740D">
            <w:pPr>
              <w:pStyle w:val="TableEntry"/>
            </w:pPr>
            <w:r w:rsidRPr="00A75EE5">
              <w:t>unknown</w:t>
            </w:r>
          </w:p>
        </w:tc>
        <w:tc>
          <w:tcPr>
            <w:tcW w:w="2070" w:type="dxa"/>
            <w:shd w:val="clear" w:color="auto" w:fill="auto"/>
          </w:tcPr>
          <w:p w14:paraId="76ACF1F7" w14:textId="77777777" w:rsidR="00B25526" w:rsidRPr="00A75EE5" w:rsidRDefault="00B25526" w:rsidP="0098740D">
            <w:pPr>
              <w:pStyle w:val="TableEntry"/>
            </w:pPr>
            <w:r w:rsidRPr="00A75EE5">
              <w:t>Unknown</w:t>
            </w:r>
          </w:p>
        </w:tc>
        <w:tc>
          <w:tcPr>
            <w:tcW w:w="5778" w:type="dxa"/>
            <w:shd w:val="clear" w:color="auto" w:fill="auto"/>
          </w:tcPr>
          <w:p w14:paraId="63CB7C1A" w14:textId="77777777" w:rsidR="00B25526" w:rsidRPr="00A75EE5" w:rsidRDefault="00B25526" w:rsidP="0098740D">
            <w:pPr>
              <w:pStyle w:val="TableEntry"/>
            </w:pPr>
            <w:r w:rsidRPr="00A75EE5">
              <w:t>The method of data capture has not been determined.</w:t>
            </w:r>
          </w:p>
        </w:tc>
      </w:tr>
    </w:tbl>
    <w:p w14:paraId="4D7C6CEC" w14:textId="77777777" w:rsidR="0004292B" w:rsidRPr="00A75EE5" w:rsidRDefault="0004292B">
      <w:pPr>
        <w:pStyle w:val="BodyText"/>
      </w:pPr>
    </w:p>
    <w:p w14:paraId="54C619CA" w14:textId="6E8151D1" w:rsidR="00C07C48" w:rsidRPr="00A75EE5" w:rsidRDefault="00C07C48" w:rsidP="0011661F">
      <w:pPr>
        <w:pStyle w:val="Heading4"/>
      </w:pPr>
      <w:bookmarkStart w:id="254" w:name="_Toc492638990"/>
      <w:r w:rsidRPr="00A75EE5">
        <w:t>6.6.2.</w:t>
      </w:r>
      <w:r w:rsidR="00174812">
        <w:t>2</w:t>
      </w:r>
      <w:r w:rsidRPr="00A75EE5">
        <w:t xml:space="preserve"> FHIR Device Search </w:t>
      </w:r>
      <w:r w:rsidR="00D85C15" w:rsidRPr="00A75EE5">
        <w:t>Parameters</w:t>
      </w:r>
      <w:bookmarkEnd w:id="254"/>
    </w:p>
    <w:p w14:paraId="4ED83A71" w14:textId="77777777" w:rsidR="00C07C48" w:rsidRPr="00A75EE5" w:rsidRDefault="00C07C48" w:rsidP="0098740D">
      <w:pPr>
        <w:pStyle w:val="BodyText"/>
        <w:rPr>
          <w:rFonts w:eastAsia="Verdana"/>
        </w:rPr>
      </w:pPr>
      <w:r w:rsidRPr="00A75EE5">
        <w:rPr>
          <w:rFonts w:eastAsia="Verdana"/>
        </w:rPr>
        <w:t>The following search parameters could be sen</w:t>
      </w:r>
      <w:r w:rsidR="00381BB0" w:rsidRPr="00A75EE5">
        <w:rPr>
          <w:rFonts w:eastAsia="Verdana"/>
        </w:rPr>
        <w:t>t</w:t>
      </w:r>
      <w:r w:rsidRPr="00A75EE5">
        <w:rPr>
          <w:rFonts w:eastAsia="Verdana"/>
        </w:rPr>
        <w:t xml:space="preserve"> by the initiating actor to the </w:t>
      </w:r>
      <w:r w:rsidR="00381BB0" w:rsidRPr="00A75EE5">
        <w:rPr>
          <w:rFonts w:eastAsia="Verdana"/>
        </w:rPr>
        <w:t>Medical Device S</w:t>
      </w:r>
      <w:r w:rsidRPr="00A75EE5">
        <w:rPr>
          <w:rFonts w:eastAsia="Verdana"/>
        </w:rPr>
        <w:t>ever. The server will return zero or more matching Device resources (in a bundle).</w:t>
      </w:r>
    </w:p>
    <w:p w14:paraId="5846D5A5" w14:textId="77777777" w:rsidR="00C07C48" w:rsidRDefault="00C07C48" w:rsidP="0098740D">
      <w:pPr>
        <w:pStyle w:val="BodyText"/>
        <w:rPr>
          <w:rFonts w:eastAsia="Verdana"/>
        </w:rPr>
      </w:pPr>
      <w:r w:rsidRPr="00A75EE5">
        <w:rPr>
          <w:rFonts w:eastAsia="Verdana"/>
        </w:rPr>
        <w:t>The lot number and serial number could be listed as Device.identifiers, therefore the "identifier" criterion could be used to search all the devices that match a serial or lot number.</w:t>
      </w:r>
    </w:p>
    <w:p w14:paraId="53E48F82" w14:textId="7A091BD2" w:rsidR="00C429B2" w:rsidRPr="00A75EE5" w:rsidRDefault="00D602B1" w:rsidP="0011661F">
      <w:pPr>
        <w:pStyle w:val="TableTitle"/>
        <w:rPr>
          <w:rFonts w:eastAsia="Verdana"/>
        </w:rPr>
      </w:pPr>
      <w:r>
        <w:rPr>
          <w:rFonts w:eastAsia="Verdana"/>
        </w:rPr>
        <w:t>Table 6.6.2.2-1: FHIR Device Search Parameters</w:t>
      </w:r>
    </w:p>
    <w:tbl>
      <w:tblPr>
        <w:tblW w:w="7380" w:type="dxa"/>
        <w:jc w:val="center"/>
        <w:tblLayout w:type="fixed"/>
        <w:tblCellMar>
          <w:left w:w="60" w:type="dxa"/>
          <w:right w:w="60" w:type="dxa"/>
        </w:tblCellMar>
        <w:tblLook w:val="04A0" w:firstRow="1" w:lastRow="0" w:firstColumn="1" w:lastColumn="0" w:noHBand="0" w:noVBand="1"/>
      </w:tblPr>
      <w:tblGrid>
        <w:gridCol w:w="2340"/>
        <w:gridCol w:w="5040"/>
      </w:tblGrid>
      <w:tr w:rsidR="00DA24F7" w:rsidRPr="00A75EE5" w14:paraId="1B135989" w14:textId="77777777" w:rsidTr="0011661F">
        <w:trPr>
          <w:cantSplit/>
          <w:trHeight w:val="320"/>
          <w:tblHeader/>
          <w:jc w:val="center"/>
        </w:trPr>
        <w:tc>
          <w:tcPr>
            <w:tcW w:w="2340" w:type="dxa"/>
            <w:tcBorders>
              <w:top w:val="single" w:sz="1" w:space="0" w:color="auto"/>
              <w:left w:val="single" w:sz="1" w:space="0" w:color="auto"/>
              <w:bottom w:val="single" w:sz="1" w:space="0" w:color="auto"/>
              <w:right w:val="single" w:sz="1" w:space="0" w:color="auto"/>
            </w:tcBorders>
            <w:shd w:val="clear" w:color="auto" w:fill="D9D9D9" w:themeFill="background1" w:themeFillShade="D9"/>
            <w:tcMar>
              <w:top w:w="0" w:type="dxa"/>
              <w:left w:w="60" w:type="dxa"/>
              <w:bottom w:w="0" w:type="dxa"/>
              <w:right w:w="60" w:type="dxa"/>
            </w:tcMar>
          </w:tcPr>
          <w:p w14:paraId="6E30EA71" w14:textId="25E84C18" w:rsidR="00DA24F7" w:rsidRPr="00A75EE5" w:rsidRDefault="00DA24F7" w:rsidP="0011661F">
            <w:pPr>
              <w:pStyle w:val="TableEntryHeader"/>
              <w:rPr>
                <w:rFonts w:eastAsia="Verdana"/>
              </w:rPr>
            </w:pPr>
            <w:r w:rsidRPr="00A75EE5">
              <w:rPr>
                <w:rFonts w:eastAsia="Verdana"/>
              </w:rPr>
              <w:t>Search Parameter</w:t>
            </w:r>
          </w:p>
        </w:tc>
        <w:tc>
          <w:tcPr>
            <w:tcW w:w="5040" w:type="dxa"/>
            <w:tcBorders>
              <w:top w:val="single" w:sz="1" w:space="0" w:color="auto"/>
              <w:left w:val="single" w:sz="1" w:space="0" w:color="auto"/>
              <w:bottom w:val="single" w:sz="1" w:space="0" w:color="auto"/>
              <w:right w:val="single" w:sz="1" w:space="0" w:color="auto"/>
            </w:tcBorders>
            <w:shd w:val="clear" w:color="auto" w:fill="D9D9D9" w:themeFill="background1" w:themeFillShade="D9"/>
            <w:tcMar>
              <w:top w:w="0" w:type="dxa"/>
              <w:left w:w="60" w:type="dxa"/>
              <w:bottom w:w="0" w:type="dxa"/>
              <w:right w:w="60" w:type="dxa"/>
            </w:tcMar>
          </w:tcPr>
          <w:p w14:paraId="659EE064" w14:textId="77777777" w:rsidR="00DA24F7" w:rsidRPr="00A75EE5" w:rsidRDefault="00DA24F7" w:rsidP="0011661F">
            <w:pPr>
              <w:pStyle w:val="TableEntryHeader"/>
              <w:rPr>
                <w:rFonts w:eastAsia="Verdana"/>
              </w:rPr>
            </w:pPr>
            <w:r w:rsidRPr="00A75EE5">
              <w:rPr>
                <w:rFonts w:eastAsia="Verdana"/>
              </w:rPr>
              <w:t>Notes</w:t>
            </w:r>
          </w:p>
        </w:tc>
      </w:tr>
      <w:tr w:rsidR="00DA24F7" w:rsidRPr="00A75EE5" w14:paraId="61236E5F" w14:textId="77777777" w:rsidTr="0011661F">
        <w:trPr>
          <w:cantSplit/>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E03C226" w14:textId="295BD47F" w:rsidR="00DA24F7" w:rsidRPr="00A75EE5" w:rsidRDefault="00DA24F7" w:rsidP="0011661F">
            <w:pPr>
              <w:pStyle w:val="TableEntry"/>
            </w:pPr>
            <w:r w:rsidRPr="0011661F">
              <w:rPr>
                <w:rFonts w:eastAsia="Verdana"/>
                <w:b/>
              </w:rPr>
              <w:t>device-name</w:t>
            </w:r>
            <w:r w:rsidRPr="00A75EE5">
              <w:rPr>
                <w:rFonts w:eastAsia="Verdana"/>
              </w:rPr>
              <w:t xml:space="preserve"> string</w:t>
            </w: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2B20AA7" w14:textId="42F3D21F" w:rsidR="00DA24F7" w:rsidRPr="00A75EE5" w:rsidRDefault="00DA24F7" w:rsidP="0011661F">
            <w:pPr>
              <w:pStyle w:val="TableEntry"/>
              <w:rPr>
                <w:rFonts w:eastAsia="Verdana"/>
              </w:rPr>
            </w:pPr>
            <w:r w:rsidRPr="00A75EE5">
              <w:rPr>
                <w:rFonts w:eastAsia="Verdana"/>
              </w:rPr>
              <w:t>It matches Device.udi.name or Device.type.coding.display or Device.type.text.</w:t>
            </w:r>
          </w:p>
          <w:p w14:paraId="73035010" w14:textId="0BAB03C1" w:rsidR="00DA24F7" w:rsidRPr="00A75EE5" w:rsidRDefault="00DA24F7" w:rsidP="0011661F">
            <w:pPr>
              <w:pStyle w:val="TableEntry"/>
            </w:pPr>
            <w:r w:rsidRPr="00A75EE5">
              <w:rPr>
                <w:rFonts w:eastAsia="Verdana"/>
              </w:rPr>
              <w:t>(Device.udi.name | Device.type.text | Device.type.coding.display)</w:t>
            </w:r>
            <w:r w:rsidRPr="00A75EE5">
              <w:rPr>
                <w:i/>
              </w:rPr>
              <w:t xml:space="preserve"> </w:t>
            </w:r>
          </w:p>
        </w:tc>
      </w:tr>
      <w:tr w:rsidR="00DA24F7" w:rsidRPr="00A75EE5" w14:paraId="2F613318" w14:textId="77777777" w:rsidTr="0011661F">
        <w:trPr>
          <w:cantSplit/>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33C1EE4" w14:textId="2AE6B4BB" w:rsidR="00DA24F7" w:rsidRPr="00A75EE5" w:rsidRDefault="00DA24F7" w:rsidP="0011661F">
            <w:pPr>
              <w:pStyle w:val="TableEntry"/>
            </w:pPr>
            <w:bookmarkStart w:id="255" w:name="BKM_38316C5D_9A0F_49E7_AD29_F4E949185A88"/>
            <w:bookmarkEnd w:id="255"/>
            <w:r w:rsidRPr="0011661F">
              <w:rPr>
                <w:rFonts w:eastAsia="Verdana"/>
                <w:b/>
              </w:rPr>
              <w:lastRenderedPageBreak/>
              <w:t>identifier</w:t>
            </w:r>
            <w:r w:rsidRPr="00A75EE5">
              <w:rPr>
                <w:rFonts w:eastAsia="Verdana"/>
              </w:rPr>
              <w:t xml:space="preserve"> token</w:t>
            </w: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479C49B" w14:textId="77777777" w:rsidR="00DA24F7" w:rsidRPr="00A75EE5" w:rsidRDefault="00DA24F7" w:rsidP="0011661F">
            <w:pPr>
              <w:pStyle w:val="TableEntry"/>
              <w:rPr>
                <w:rFonts w:eastAsia="Verdana"/>
              </w:rPr>
            </w:pPr>
            <w:r w:rsidRPr="00A75EE5">
              <w:rPr>
                <w:rFonts w:eastAsia="Verdana"/>
              </w:rPr>
              <w:t>Instance id from manufacturer, owner, and others - it may be used to represent the serial number of a device (Device.identifier).</w:t>
            </w:r>
          </w:p>
          <w:p w14:paraId="4F6D4E49" w14:textId="187965EA" w:rsidR="00DA24F7" w:rsidRPr="00A75EE5" w:rsidRDefault="00DA24F7" w:rsidP="0011661F">
            <w:pPr>
              <w:pStyle w:val="TableEntry"/>
            </w:pPr>
            <w:r w:rsidRPr="00A75EE5">
              <w:rPr>
                <w:rFonts w:eastAsia="Verdana"/>
              </w:rPr>
              <w:t>The Device.identifer will be used for serial number which is a component of the production identifier (PI), a conditional, variable portion of a UDI. The identifier.type code should be set to “SNO”</w:t>
            </w:r>
            <w:r w:rsidR="00792C8E">
              <w:rPr>
                <w:rFonts w:eastAsia="Verdana"/>
              </w:rPr>
              <w:t xml:space="preserve"> </w:t>
            </w:r>
            <w:r w:rsidRPr="00A75EE5">
              <w:rPr>
                <w:rFonts w:eastAsia="Verdana"/>
              </w:rPr>
              <w:t>(Serial Number) and the system left empty.</w:t>
            </w:r>
            <w:r w:rsidRPr="00A75EE5">
              <w:t xml:space="preserve"> </w:t>
            </w:r>
          </w:p>
        </w:tc>
      </w:tr>
      <w:tr w:rsidR="00DA24F7" w:rsidRPr="00A75EE5" w14:paraId="5FEE8722" w14:textId="77777777" w:rsidTr="0011661F">
        <w:trPr>
          <w:cantSplit/>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7260C86" w14:textId="0AA0C80B" w:rsidR="00DA24F7" w:rsidRPr="00A75EE5" w:rsidRDefault="00DA24F7" w:rsidP="0011661F">
            <w:pPr>
              <w:pStyle w:val="TableEntry"/>
            </w:pPr>
            <w:bookmarkStart w:id="256" w:name="BKM_547FC4DA_5CD0_49D3_8684_1CDF06ACC8B0"/>
            <w:bookmarkEnd w:id="256"/>
            <w:r w:rsidRPr="00A75EE5">
              <w:rPr>
                <w:rFonts w:eastAsia="Verdana"/>
                <w:b/>
              </w:rPr>
              <w:t>location</w:t>
            </w:r>
            <w:r w:rsidRPr="00A75EE5">
              <w:rPr>
                <w:rFonts w:eastAsia="Verdana"/>
              </w:rPr>
              <w:t xml:space="preserve"> reference</w:t>
            </w: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7158727" w14:textId="5E52AA98" w:rsidR="00DA24F7" w:rsidRPr="00A75EE5" w:rsidRDefault="00DA24F7" w:rsidP="0011661F">
            <w:pPr>
              <w:pStyle w:val="TableEntry"/>
            </w:pPr>
            <w:r w:rsidRPr="00A75EE5">
              <w:rPr>
                <w:rFonts w:eastAsia="Verdana"/>
              </w:rPr>
              <w:t>A location, where the device is found (Device.location).</w:t>
            </w:r>
            <w:r w:rsidRPr="00A75EE5">
              <w:rPr>
                <w:b/>
                <w:i/>
              </w:rPr>
              <w:t xml:space="preserve"> </w:t>
            </w:r>
          </w:p>
        </w:tc>
      </w:tr>
      <w:tr w:rsidR="00DA24F7" w:rsidRPr="00A75EE5" w14:paraId="3971EA0B" w14:textId="77777777" w:rsidTr="0011661F">
        <w:trPr>
          <w:cantSplit/>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6D13AD9" w14:textId="5E569528" w:rsidR="00DA24F7" w:rsidRPr="00A75EE5" w:rsidRDefault="00DA24F7" w:rsidP="0011661F">
            <w:pPr>
              <w:pStyle w:val="TableEntry"/>
            </w:pPr>
            <w:bookmarkStart w:id="257" w:name="BKM_61C7AE18_4FBF_4B21_8E5A_54BD98445AF4"/>
            <w:bookmarkEnd w:id="257"/>
            <w:r w:rsidRPr="00A75EE5">
              <w:rPr>
                <w:rFonts w:eastAsia="Verdana"/>
                <w:b/>
              </w:rPr>
              <w:t>manufacturer</w:t>
            </w:r>
            <w:r w:rsidRPr="00A75EE5">
              <w:rPr>
                <w:rFonts w:eastAsia="Verdana"/>
              </w:rPr>
              <w:t xml:space="preserve"> string</w:t>
            </w: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6D2A0DB" w14:textId="60ED7EEC" w:rsidR="00DA24F7" w:rsidRPr="00A75EE5" w:rsidRDefault="00DA24F7" w:rsidP="0011661F">
            <w:pPr>
              <w:pStyle w:val="TableEntry"/>
            </w:pPr>
            <w:r w:rsidRPr="00A75EE5">
              <w:rPr>
                <w:rFonts w:eastAsia="Verdana"/>
              </w:rPr>
              <w:t>The manufacturer of the device (Device.manufacturer).</w:t>
            </w:r>
            <w:r w:rsidRPr="00A75EE5">
              <w:rPr>
                <w:b/>
                <w:i/>
              </w:rPr>
              <w:t xml:space="preserve"> </w:t>
            </w:r>
          </w:p>
        </w:tc>
      </w:tr>
      <w:tr w:rsidR="00DA24F7" w:rsidRPr="00A75EE5" w14:paraId="0F20A2A1" w14:textId="77777777" w:rsidTr="0011661F">
        <w:trPr>
          <w:cantSplit/>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E4C0787" w14:textId="09EB5884" w:rsidR="00DA24F7" w:rsidRPr="00A75EE5" w:rsidRDefault="00DA24F7" w:rsidP="0011661F">
            <w:pPr>
              <w:pStyle w:val="TableEntry"/>
            </w:pPr>
            <w:bookmarkStart w:id="258" w:name="BKM_C1D04ADC_1728_4E7B_ABA7_AEA61520E62F"/>
            <w:bookmarkEnd w:id="258"/>
            <w:r w:rsidRPr="00A75EE5">
              <w:rPr>
                <w:rFonts w:eastAsia="Verdana"/>
                <w:b/>
              </w:rPr>
              <w:t>model</w:t>
            </w:r>
            <w:r w:rsidRPr="00A75EE5">
              <w:rPr>
                <w:rFonts w:eastAsia="Verdana"/>
              </w:rPr>
              <w:t xml:space="preserve"> string</w:t>
            </w: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3159C79" w14:textId="5D7E2448" w:rsidR="00DA24F7" w:rsidRPr="00A75EE5" w:rsidRDefault="00DA24F7" w:rsidP="0011661F">
            <w:pPr>
              <w:pStyle w:val="TableEntry"/>
            </w:pPr>
            <w:r w:rsidRPr="00A75EE5">
              <w:rPr>
                <w:rFonts w:eastAsia="Verdana"/>
              </w:rPr>
              <w:t>The model of the device (Device.model).</w:t>
            </w:r>
            <w:r w:rsidRPr="00A75EE5">
              <w:rPr>
                <w:b/>
                <w:i/>
              </w:rPr>
              <w:t xml:space="preserve"> </w:t>
            </w:r>
          </w:p>
        </w:tc>
      </w:tr>
      <w:tr w:rsidR="00DA24F7" w:rsidRPr="00A75EE5" w14:paraId="780A7BAB" w14:textId="77777777" w:rsidTr="0011661F">
        <w:trPr>
          <w:cantSplit/>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E7A4499" w14:textId="1A84D481" w:rsidR="00DA24F7" w:rsidRPr="00A75EE5" w:rsidRDefault="00DA24F7" w:rsidP="0011661F">
            <w:pPr>
              <w:pStyle w:val="TableEntry"/>
            </w:pPr>
            <w:bookmarkStart w:id="259" w:name="BKM_DDDFAAB6_B634_4439_A4D4_739D586FEC29"/>
            <w:bookmarkEnd w:id="259"/>
            <w:r w:rsidRPr="00A75EE5">
              <w:rPr>
                <w:rFonts w:eastAsia="Verdana"/>
                <w:b/>
              </w:rPr>
              <w:t>organizat</w:t>
            </w:r>
            <w:r w:rsidR="00792C8E">
              <w:rPr>
                <w:rFonts w:eastAsia="Verdana"/>
                <w:b/>
              </w:rPr>
              <w:t>io</w:t>
            </w:r>
            <w:r w:rsidRPr="00A75EE5">
              <w:rPr>
                <w:rFonts w:eastAsia="Verdana"/>
                <w:b/>
              </w:rPr>
              <w:t>n</w:t>
            </w:r>
            <w:r w:rsidRPr="00A75EE5">
              <w:rPr>
                <w:rFonts w:eastAsia="Verdana"/>
              </w:rPr>
              <w:t xml:space="preserve"> reference</w:t>
            </w: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22C4973" w14:textId="5A686EAE" w:rsidR="00DA24F7" w:rsidRPr="00A75EE5" w:rsidRDefault="00DA24F7" w:rsidP="0011661F">
            <w:pPr>
              <w:pStyle w:val="TableEntry"/>
            </w:pPr>
            <w:r w:rsidRPr="00A75EE5">
              <w:rPr>
                <w:rFonts w:eastAsia="Verdana"/>
              </w:rPr>
              <w:t>The organization responsible for the device</w:t>
            </w:r>
            <w:r w:rsidR="00C429B2">
              <w:rPr>
                <w:rFonts w:eastAsia="Verdana"/>
              </w:rPr>
              <w:t xml:space="preserve"> </w:t>
            </w:r>
            <w:r w:rsidRPr="00A75EE5">
              <w:rPr>
                <w:rFonts w:eastAsia="Verdana"/>
              </w:rPr>
              <w:t>(Device.owner - Organization).</w:t>
            </w:r>
            <w:r w:rsidRPr="00A75EE5">
              <w:rPr>
                <w:b/>
                <w:i/>
              </w:rPr>
              <w:t xml:space="preserve"> </w:t>
            </w:r>
          </w:p>
        </w:tc>
      </w:tr>
      <w:tr w:rsidR="00DA24F7" w:rsidRPr="00A75EE5" w14:paraId="0373FECC" w14:textId="77777777" w:rsidTr="0011661F">
        <w:trPr>
          <w:cantSplit/>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497DB16" w14:textId="69865982" w:rsidR="00DA24F7" w:rsidRPr="00A75EE5" w:rsidRDefault="00DA24F7" w:rsidP="0011661F">
            <w:pPr>
              <w:pStyle w:val="TableEntry"/>
              <w:rPr>
                <w:rFonts w:eastAsia="Verdana"/>
              </w:rPr>
            </w:pPr>
            <w:bookmarkStart w:id="260" w:name="BKM_B0744A9B_C29A_46C6_BF1E_4289CEB066B4"/>
            <w:bookmarkEnd w:id="260"/>
            <w:r w:rsidRPr="00A75EE5">
              <w:rPr>
                <w:rFonts w:eastAsia="Verdana"/>
                <w:b/>
              </w:rPr>
              <w:t>patient</w:t>
            </w:r>
            <w:r w:rsidRPr="00A75EE5">
              <w:rPr>
                <w:rFonts w:eastAsia="Verdana"/>
              </w:rPr>
              <w:t xml:space="preserve"> reference</w:t>
            </w:r>
          </w:p>
          <w:p w14:paraId="00BCC53F" w14:textId="77777777" w:rsidR="00DA24F7" w:rsidRPr="00A75EE5" w:rsidRDefault="00DA24F7" w:rsidP="0011661F">
            <w:pPr>
              <w:pStyle w:val="TableEntry"/>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82E4E05" w14:textId="44AE51FD" w:rsidR="00DA24F7" w:rsidRPr="00A75EE5" w:rsidRDefault="00DA24F7" w:rsidP="0011661F">
            <w:pPr>
              <w:pStyle w:val="TableEntry"/>
            </w:pPr>
            <w:r w:rsidRPr="00A75EE5">
              <w:rPr>
                <w:rFonts w:eastAsia="Verdana"/>
              </w:rPr>
              <w:t>Patient information, if the resource is affixed to a person (Device.patient - Patient).</w:t>
            </w:r>
            <w:r w:rsidRPr="00A75EE5">
              <w:rPr>
                <w:b/>
                <w:i/>
              </w:rPr>
              <w:t xml:space="preserve"> </w:t>
            </w:r>
          </w:p>
        </w:tc>
      </w:tr>
      <w:tr w:rsidR="00DA24F7" w:rsidRPr="00A75EE5" w14:paraId="522BE072" w14:textId="77777777" w:rsidTr="0011661F">
        <w:trPr>
          <w:cantSplit/>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C5B72D6" w14:textId="3B50CA67" w:rsidR="00DA24F7" w:rsidRPr="00A75EE5" w:rsidRDefault="00DA24F7" w:rsidP="0011661F">
            <w:pPr>
              <w:pStyle w:val="TableEntry"/>
            </w:pPr>
            <w:bookmarkStart w:id="261" w:name="BKM_DF07F801_416A_406C_9D93_04A0B0985425"/>
            <w:bookmarkEnd w:id="261"/>
            <w:r w:rsidRPr="00A75EE5">
              <w:rPr>
                <w:rFonts w:eastAsia="Verdana"/>
                <w:b/>
              </w:rPr>
              <w:t>status</w:t>
            </w:r>
            <w:r w:rsidRPr="00A75EE5">
              <w:rPr>
                <w:rFonts w:eastAsia="Verdana"/>
              </w:rPr>
              <w:t xml:space="preserve"> token</w:t>
            </w: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E0C8A8B" w14:textId="7B3FA45E" w:rsidR="00DA24F7" w:rsidRPr="00A75EE5" w:rsidRDefault="00DA24F7" w:rsidP="0011661F">
            <w:pPr>
              <w:pStyle w:val="TableEntry"/>
            </w:pPr>
            <w:r w:rsidRPr="00A75EE5">
              <w:rPr>
                <w:rFonts w:eastAsia="Verdana"/>
              </w:rPr>
              <w:t>It matches the Device.status from (active | inactive | entered-in-error | unknown)</w:t>
            </w:r>
            <w:r w:rsidR="00A75EE5" w:rsidRPr="00A75EE5">
              <w:rPr>
                <w:rFonts w:eastAsia="Verdana"/>
              </w:rPr>
              <w:t>.</w:t>
            </w:r>
            <w:r w:rsidRPr="00A75EE5">
              <w:rPr>
                <w:b/>
                <w:i/>
              </w:rPr>
              <w:t xml:space="preserve"> </w:t>
            </w:r>
          </w:p>
        </w:tc>
      </w:tr>
      <w:tr w:rsidR="00DA24F7" w:rsidRPr="00A75EE5" w14:paraId="67ED3069" w14:textId="77777777" w:rsidTr="0011661F">
        <w:trPr>
          <w:cantSplit/>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FC4D8E0" w14:textId="7B295BFD" w:rsidR="00DA24F7" w:rsidRPr="00A75EE5" w:rsidRDefault="00DA24F7" w:rsidP="0011661F">
            <w:pPr>
              <w:pStyle w:val="TableEntry"/>
            </w:pPr>
            <w:bookmarkStart w:id="262" w:name="BKM_DB446915_A16E_4A9F_8AF4_98C947A99CDC"/>
            <w:bookmarkEnd w:id="262"/>
            <w:r w:rsidRPr="00A75EE5">
              <w:rPr>
                <w:rFonts w:eastAsia="Verdana"/>
                <w:b/>
              </w:rPr>
              <w:t>type</w:t>
            </w:r>
            <w:r w:rsidRPr="00A75EE5">
              <w:rPr>
                <w:rFonts w:eastAsia="Verdana"/>
              </w:rPr>
              <w:t xml:space="preserve"> token</w:t>
            </w: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B495922" w14:textId="17169786" w:rsidR="00DA24F7" w:rsidRPr="00A75EE5" w:rsidRDefault="00DA24F7" w:rsidP="0011661F">
            <w:pPr>
              <w:pStyle w:val="TableEntry"/>
            </w:pPr>
            <w:r w:rsidRPr="00A75EE5">
              <w:rPr>
                <w:rFonts w:eastAsia="Verdana"/>
              </w:rPr>
              <w:t>The type of the device - it matches Device.type.</w:t>
            </w:r>
            <w:r w:rsidRPr="00A75EE5">
              <w:rPr>
                <w:b/>
                <w:i/>
              </w:rPr>
              <w:t xml:space="preserve"> </w:t>
            </w:r>
          </w:p>
        </w:tc>
      </w:tr>
      <w:tr w:rsidR="00DA24F7" w:rsidRPr="00A75EE5" w14:paraId="17175F14" w14:textId="77777777" w:rsidTr="0011661F">
        <w:trPr>
          <w:cantSplit/>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C31A9EA" w14:textId="7C862BC4" w:rsidR="00DA24F7" w:rsidRPr="00A75EE5" w:rsidRDefault="00DA24F7" w:rsidP="0011661F">
            <w:pPr>
              <w:pStyle w:val="TableEntry"/>
            </w:pPr>
            <w:bookmarkStart w:id="263" w:name="BKM_90D420C1_9E5F_46DD_B22F_C56F488A5331"/>
            <w:bookmarkEnd w:id="263"/>
            <w:r w:rsidRPr="00A75EE5">
              <w:rPr>
                <w:rFonts w:eastAsia="Verdana"/>
                <w:b/>
              </w:rPr>
              <w:t>udi-carrier</w:t>
            </w:r>
            <w:r w:rsidRPr="00A75EE5">
              <w:rPr>
                <w:rFonts w:eastAsia="Verdana"/>
              </w:rPr>
              <w:t xml:space="preserve"> string</w:t>
            </w: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506487" w14:textId="77777777" w:rsidR="00DA24F7" w:rsidRPr="00A75EE5" w:rsidRDefault="00DA24F7" w:rsidP="0011661F">
            <w:pPr>
              <w:pStyle w:val="TableEntry"/>
              <w:rPr>
                <w:rFonts w:eastAsia="Verdana"/>
              </w:rPr>
            </w:pPr>
            <w:r w:rsidRPr="00A75EE5">
              <w:rPr>
                <w:rFonts w:eastAsia="Verdana"/>
              </w:rPr>
              <w:t>It matches either Device.udi.carrierHRF or Device.udi.carrierAIDC</w:t>
            </w:r>
          </w:p>
          <w:p w14:paraId="3F0DFFB3" w14:textId="6A8AFDC4" w:rsidR="00DA24F7" w:rsidRPr="00A75EE5" w:rsidRDefault="00DA24F7" w:rsidP="0011661F">
            <w:pPr>
              <w:pStyle w:val="TableEntry"/>
            </w:pPr>
            <w:r w:rsidRPr="00A75EE5">
              <w:rPr>
                <w:rFonts w:eastAsia="Verdana"/>
              </w:rPr>
              <w:t>- UDI Barcode (RFID or other technology) string either in HRF format or AIDC format converted to base64 string.</w:t>
            </w:r>
            <w:r w:rsidRPr="00A75EE5">
              <w:t xml:space="preserve"> </w:t>
            </w:r>
          </w:p>
        </w:tc>
      </w:tr>
      <w:tr w:rsidR="00DA24F7" w:rsidRPr="00A75EE5" w14:paraId="16EF8801" w14:textId="77777777" w:rsidTr="0011661F">
        <w:trPr>
          <w:cantSplit/>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B911FFD" w14:textId="46A1FC33" w:rsidR="00DA24F7" w:rsidRPr="00A75EE5" w:rsidRDefault="00DA24F7" w:rsidP="0011661F">
            <w:pPr>
              <w:pStyle w:val="TableEntry"/>
              <w:rPr>
                <w:rFonts w:eastAsia="Verdana"/>
              </w:rPr>
            </w:pPr>
            <w:bookmarkStart w:id="264" w:name="BKM_D2C4767F_28E7_4A92_A0B5_EA5C7501A54C"/>
            <w:bookmarkEnd w:id="264"/>
            <w:r w:rsidRPr="00A75EE5">
              <w:rPr>
                <w:rFonts w:eastAsia="Verdana"/>
                <w:b/>
              </w:rPr>
              <w:t>udi-di</w:t>
            </w:r>
            <w:r w:rsidRPr="00A75EE5">
              <w:rPr>
                <w:rFonts w:eastAsia="Verdana"/>
              </w:rPr>
              <w:t xml:space="preserve"> string</w:t>
            </w:r>
          </w:p>
          <w:p w14:paraId="5984D419" w14:textId="77777777" w:rsidR="00DA24F7" w:rsidRPr="00A75EE5" w:rsidRDefault="00DA24F7" w:rsidP="0011661F">
            <w:pPr>
              <w:pStyle w:val="TableEntry"/>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2ED5C01" w14:textId="70642DEE" w:rsidR="00DA24F7" w:rsidRPr="00A75EE5" w:rsidRDefault="00DA24F7" w:rsidP="0011661F">
            <w:pPr>
              <w:pStyle w:val="TableEntry"/>
            </w:pPr>
            <w:r w:rsidRPr="00A75EE5">
              <w:rPr>
                <w:rFonts w:eastAsia="Verdana"/>
              </w:rPr>
              <w:t>The udi Device Identifier (DI) matches the Device.udi.deviceIdentifier data element.</w:t>
            </w:r>
            <w:r w:rsidRPr="00A75EE5">
              <w:rPr>
                <w:b/>
                <w:i/>
              </w:rPr>
              <w:t xml:space="preserve"> </w:t>
            </w:r>
          </w:p>
        </w:tc>
      </w:tr>
      <w:tr w:rsidR="00DA24F7" w:rsidRPr="00A75EE5" w14:paraId="3D8AAEC9" w14:textId="77777777" w:rsidTr="0011661F">
        <w:trPr>
          <w:cantSplit/>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86407C7" w14:textId="4C8C7E8B" w:rsidR="00DA24F7" w:rsidRPr="00A75EE5" w:rsidRDefault="00DA24F7" w:rsidP="0011661F">
            <w:pPr>
              <w:pStyle w:val="TableEntry"/>
            </w:pPr>
            <w:bookmarkStart w:id="265" w:name="BKM_B1ADA4B3_5663_4415_BFCE_C0C77998706E"/>
            <w:bookmarkEnd w:id="265"/>
            <w:r w:rsidRPr="00A75EE5">
              <w:rPr>
                <w:rFonts w:eastAsia="Verdana"/>
                <w:b/>
              </w:rPr>
              <w:t>url</w:t>
            </w:r>
            <w:r w:rsidRPr="00A75EE5">
              <w:rPr>
                <w:rFonts w:eastAsia="Verdana"/>
              </w:rPr>
              <w:t xml:space="preserve"> uri</w:t>
            </w: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71AE331" w14:textId="4A9EBB03" w:rsidR="00DA24F7" w:rsidRPr="00A75EE5" w:rsidRDefault="00DA24F7" w:rsidP="0011661F">
            <w:pPr>
              <w:pStyle w:val="TableEntry"/>
            </w:pPr>
            <w:r w:rsidRPr="00A75EE5">
              <w:rPr>
                <w:rFonts w:eastAsia="Verdana"/>
              </w:rPr>
              <w:t>Network address to contact device; it matches Device.url.</w:t>
            </w:r>
          </w:p>
        </w:tc>
      </w:tr>
    </w:tbl>
    <w:p w14:paraId="697467AB" w14:textId="77777777" w:rsidR="00942224" w:rsidRPr="001E1027" w:rsidRDefault="00942224" w:rsidP="0011661F">
      <w:pPr>
        <w:pStyle w:val="BodyText"/>
        <w:rPr>
          <w:rFonts w:eastAsia="Verdana"/>
        </w:rPr>
      </w:pPr>
    </w:p>
    <w:p w14:paraId="146750AA" w14:textId="068E74FB" w:rsidR="00C54FCB" w:rsidRPr="00A75EE5" w:rsidRDefault="00C54FCB" w:rsidP="0098740D">
      <w:pPr>
        <w:pStyle w:val="Heading3"/>
        <w:numPr>
          <w:ilvl w:val="0"/>
          <w:numId w:val="0"/>
        </w:numPr>
        <w:rPr>
          <w:noProof w:val="0"/>
        </w:rPr>
      </w:pPr>
      <w:bookmarkStart w:id="266" w:name="_Toc492638991"/>
      <w:r w:rsidRPr="00A75EE5">
        <w:rPr>
          <w:noProof w:val="0"/>
        </w:rPr>
        <w:t>6.6.</w:t>
      </w:r>
      <w:r w:rsidR="00C07C48" w:rsidRPr="00A75EE5">
        <w:rPr>
          <w:noProof w:val="0"/>
        </w:rPr>
        <w:t>3</w:t>
      </w:r>
      <w:r w:rsidRPr="00A75EE5">
        <w:rPr>
          <w:noProof w:val="0"/>
        </w:rPr>
        <w:t xml:space="preserve"> FHIR P</w:t>
      </w:r>
      <w:r w:rsidR="00B25526" w:rsidRPr="00A75EE5">
        <w:rPr>
          <w:noProof w:val="0"/>
        </w:rPr>
        <w:t>rocedure</w:t>
      </w:r>
      <w:r w:rsidR="00536A75" w:rsidRPr="00A75EE5">
        <w:rPr>
          <w:noProof w:val="0"/>
        </w:rPr>
        <w:t xml:space="preserve"> Profiles</w:t>
      </w:r>
      <w:bookmarkEnd w:id="266"/>
      <w:r w:rsidRPr="00A75EE5">
        <w:rPr>
          <w:noProof w:val="0"/>
        </w:rPr>
        <w:t xml:space="preserve"> </w:t>
      </w:r>
    </w:p>
    <w:p w14:paraId="2039FCAA" w14:textId="222A8752" w:rsidR="00B25526" w:rsidRPr="00A75EE5" w:rsidRDefault="00B25526">
      <w:pPr>
        <w:pStyle w:val="BodyText"/>
        <w:rPr>
          <w:rFonts w:eastAsia="Verdana"/>
        </w:rPr>
      </w:pPr>
      <w:r w:rsidRPr="00A75EE5">
        <w:rPr>
          <w:rFonts w:eastAsia="Verdana"/>
        </w:rPr>
        <w:t>The following dat</w:t>
      </w:r>
      <w:r w:rsidR="00564167" w:rsidRPr="00A75EE5">
        <w:rPr>
          <w:rFonts w:eastAsia="Verdana"/>
        </w:rPr>
        <w:t>a elements are specified for the</w:t>
      </w:r>
      <w:r w:rsidRPr="00A75EE5">
        <w:rPr>
          <w:rFonts w:eastAsia="Verdana"/>
        </w:rPr>
        <w:t xml:space="preserve"> transaction</w:t>
      </w:r>
      <w:r w:rsidR="00564167" w:rsidRPr="00A75EE5">
        <w:rPr>
          <w:rFonts w:eastAsia="Verdana"/>
        </w:rPr>
        <w:t>s</w:t>
      </w:r>
      <w:r w:rsidRPr="00A75EE5">
        <w:rPr>
          <w:rFonts w:eastAsia="Verdana"/>
        </w:rPr>
        <w:t xml:space="preserve"> start and complete a medical device procedure </w:t>
      </w:r>
      <w:r w:rsidR="00564167" w:rsidRPr="00A75EE5">
        <w:rPr>
          <w:rFonts w:eastAsia="Verdana"/>
        </w:rPr>
        <w:t xml:space="preserve">and </w:t>
      </w:r>
      <w:r w:rsidRPr="00A75EE5">
        <w:rPr>
          <w:rFonts w:eastAsia="Verdana"/>
        </w:rPr>
        <w:t xml:space="preserve">search parameters by </w:t>
      </w:r>
      <w:r w:rsidR="00564167" w:rsidRPr="00A75EE5">
        <w:rPr>
          <w:rFonts w:eastAsia="Verdana"/>
        </w:rPr>
        <w:t xml:space="preserve">describing how the </w:t>
      </w:r>
      <w:r w:rsidR="00564167" w:rsidRPr="00A75EE5">
        <w:t xml:space="preserve">HL7 FHIR </w:t>
      </w:r>
      <w:r w:rsidRPr="00A75EE5">
        <w:rPr>
          <w:rFonts w:eastAsia="Verdana"/>
        </w:rPr>
        <w:t>Procedure resource</w:t>
      </w:r>
      <w:r w:rsidR="00564167" w:rsidRPr="00A75EE5">
        <w:rPr>
          <w:rFonts w:eastAsia="Verdana"/>
        </w:rPr>
        <w:t xml:space="preserve"> is used to specify a new “in-progress” point-of-care procedure</w:t>
      </w:r>
      <w:r w:rsidRPr="00A75EE5">
        <w:rPr>
          <w:rFonts w:eastAsia="Verdana"/>
        </w:rPr>
        <w:t>. The following section describes the structure and built-in value sets used to describe a procedure record using</w:t>
      </w:r>
      <w:r w:rsidRPr="00A75EE5">
        <w:t xml:space="preserve"> HL7 FHIR </w:t>
      </w:r>
      <w:r w:rsidR="006C3748" w:rsidRPr="00A75EE5">
        <w:t>Standard for Trial Use Release 3 (STU3)</w:t>
      </w:r>
      <w:r w:rsidRPr="00A75EE5">
        <w:t>.</w:t>
      </w:r>
    </w:p>
    <w:p w14:paraId="6B9EDB79" w14:textId="549608DD" w:rsidR="00B25526" w:rsidRPr="00A75EE5" w:rsidRDefault="00B25526" w:rsidP="0098740D">
      <w:pPr>
        <w:pStyle w:val="Heading4"/>
        <w:rPr>
          <w:noProof w:val="0"/>
        </w:rPr>
      </w:pPr>
      <w:bookmarkStart w:id="267" w:name="_Toc492638992"/>
      <w:r w:rsidRPr="00A75EE5">
        <w:rPr>
          <w:noProof w:val="0"/>
        </w:rPr>
        <w:t xml:space="preserve">6.6.3.1 FHIR </w:t>
      </w:r>
      <w:r w:rsidR="00D85C15" w:rsidRPr="00A75EE5">
        <w:rPr>
          <w:noProof w:val="0"/>
        </w:rPr>
        <w:t>“</w:t>
      </w:r>
      <w:r w:rsidR="00FE5BD4" w:rsidRPr="00A75EE5">
        <w:rPr>
          <w:noProof w:val="0"/>
        </w:rPr>
        <w:t xml:space="preserve">Start Medical Device Monitoring </w:t>
      </w:r>
      <w:r w:rsidRPr="00A75EE5">
        <w:rPr>
          <w:noProof w:val="0"/>
        </w:rPr>
        <w:t>Procedure</w:t>
      </w:r>
      <w:r w:rsidR="00D85C15" w:rsidRPr="00A75EE5">
        <w:rPr>
          <w:noProof w:val="0"/>
        </w:rPr>
        <w:t>”</w:t>
      </w:r>
      <w:r w:rsidRPr="00A75EE5">
        <w:rPr>
          <w:noProof w:val="0"/>
        </w:rPr>
        <w:t xml:space="preserve"> </w:t>
      </w:r>
      <w:r w:rsidR="00536A75" w:rsidRPr="00A75EE5">
        <w:rPr>
          <w:noProof w:val="0"/>
        </w:rPr>
        <w:t>Profile</w:t>
      </w:r>
      <w:bookmarkEnd w:id="267"/>
      <w:r w:rsidRPr="00A75EE5">
        <w:rPr>
          <w:noProof w:val="0"/>
        </w:rPr>
        <w:t xml:space="preserve"> </w:t>
      </w:r>
    </w:p>
    <w:p w14:paraId="4856A95E" w14:textId="77777777" w:rsidR="00DF668D" w:rsidRPr="00A75EE5" w:rsidRDefault="00DF668D">
      <w:pPr>
        <w:pStyle w:val="BodyText"/>
        <w:rPr>
          <w:rFonts w:eastAsia="Verdana"/>
        </w:rPr>
      </w:pPr>
      <w:r w:rsidRPr="00A75EE5">
        <w:rPr>
          <w:rFonts w:eastAsia="Verdana"/>
        </w:rPr>
        <w:t xml:space="preserve">The following are data structures required to </w:t>
      </w:r>
      <w:r w:rsidR="00564167" w:rsidRPr="00A75EE5">
        <w:rPr>
          <w:rFonts w:eastAsia="Verdana"/>
        </w:rPr>
        <w:t>record a medical device monitoring procedure that was initiated by a clinician at the point-of-care. T</w:t>
      </w:r>
      <w:r w:rsidRPr="00A75EE5">
        <w:rPr>
          <w:rFonts w:eastAsia="Verdana"/>
        </w:rPr>
        <w:t xml:space="preserve">he </w:t>
      </w:r>
      <w:r w:rsidR="00564167" w:rsidRPr="00A75EE5">
        <w:rPr>
          <w:rFonts w:eastAsia="Verdana"/>
        </w:rPr>
        <w:t>medical device</w:t>
      </w:r>
      <w:r w:rsidRPr="00A75EE5">
        <w:rPr>
          <w:rFonts w:eastAsia="Verdana"/>
        </w:rPr>
        <w:t xml:space="preserve"> </w:t>
      </w:r>
      <w:r w:rsidR="00564167" w:rsidRPr="00A75EE5">
        <w:rPr>
          <w:rFonts w:eastAsia="Verdana"/>
        </w:rPr>
        <w:t>i</w:t>
      </w:r>
      <w:r w:rsidRPr="00A75EE5">
        <w:rPr>
          <w:rFonts w:eastAsia="Verdana"/>
        </w:rPr>
        <w:t xml:space="preserve">s a contained </w:t>
      </w:r>
      <w:r w:rsidR="00564167" w:rsidRPr="00A75EE5">
        <w:rPr>
          <w:rFonts w:eastAsia="Verdana"/>
        </w:rPr>
        <w:t>element</w:t>
      </w:r>
      <w:r w:rsidRPr="00A75EE5">
        <w:rPr>
          <w:rFonts w:eastAsia="Verdana"/>
        </w:rPr>
        <w:t xml:space="preserve"> </w:t>
      </w:r>
      <w:r w:rsidR="00FE5BD4" w:rsidRPr="00A75EE5">
        <w:rPr>
          <w:rFonts w:eastAsia="Verdana"/>
        </w:rPr>
        <w:t xml:space="preserve">in the </w:t>
      </w:r>
      <w:r w:rsidR="00564167" w:rsidRPr="00A75EE5">
        <w:rPr>
          <w:rFonts w:eastAsia="Verdana"/>
        </w:rPr>
        <w:t>Procedure</w:t>
      </w:r>
      <w:r w:rsidRPr="00A75EE5">
        <w:rPr>
          <w:rFonts w:eastAsia="Verdana"/>
        </w:rPr>
        <w:t xml:space="preserve"> resource. The </w:t>
      </w:r>
      <w:r w:rsidR="00564167" w:rsidRPr="00A75EE5">
        <w:rPr>
          <w:rFonts w:eastAsia="Verdana"/>
        </w:rPr>
        <w:t>subject element</w:t>
      </w:r>
      <w:r w:rsidRPr="00A75EE5">
        <w:rPr>
          <w:rFonts w:eastAsia="Verdana"/>
        </w:rPr>
        <w:t xml:space="preserve"> is used to record the patient identity acquired at the point-of-care.</w:t>
      </w:r>
    </w:p>
    <w:p w14:paraId="3FAC5117" w14:textId="77777777" w:rsidR="00285A85" w:rsidRPr="00A75EE5" w:rsidRDefault="00285A85">
      <w:pPr>
        <w:pStyle w:val="BodyText"/>
        <w:rPr>
          <w:rFonts w:eastAsia="Verdana"/>
        </w:rPr>
      </w:pPr>
      <w:r w:rsidRPr="00A75EE5">
        <w:rPr>
          <w:rFonts w:eastAsia="Verdana"/>
        </w:rPr>
        <w:t>Note that the implantable device procedure does not require a start and end transaction and they can be easily document in one transactions.</w:t>
      </w:r>
    </w:p>
    <w:p w14:paraId="02578E35" w14:textId="4FD4B61E" w:rsidR="00B05DC0" w:rsidRPr="00A75EE5" w:rsidRDefault="00285A85">
      <w:pPr>
        <w:pStyle w:val="BodyText"/>
        <w:rPr>
          <w:rFonts w:eastAsia="Verdana"/>
        </w:rPr>
      </w:pPr>
      <w:r w:rsidRPr="00A75EE5">
        <w:rPr>
          <w:rFonts w:eastAsia="Verdana"/>
        </w:rPr>
        <w:t xml:space="preserve">The profile below specifies the content of transaction used to </w:t>
      </w:r>
      <w:r w:rsidR="00BC22B5" w:rsidRPr="00A75EE5">
        <w:rPr>
          <w:rFonts w:eastAsia="Verdana"/>
        </w:rPr>
        <w:t>initiate</w:t>
      </w:r>
      <w:r w:rsidRPr="00A75EE5">
        <w:rPr>
          <w:rFonts w:eastAsia="Verdana"/>
        </w:rPr>
        <w:t xml:space="preserve"> a monitoring session using a device capable of sending status or measurements:</w:t>
      </w:r>
    </w:p>
    <w:p w14:paraId="73F741FF" w14:textId="1E9A0ACE" w:rsidR="00030F50" w:rsidRPr="00A75EE5" w:rsidRDefault="00030F50" w:rsidP="0098740D">
      <w:pPr>
        <w:pStyle w:val="TableTitle"/>
      </w:pPr>
      <w:r w:rsidRPr="00A75EE5">
        <w:lastRenderedPageBreak/>
        <w:t>Table 6.6.</w:t>
      </w:r>
      <w:r w:rsidR="00C07C48" w:rsidRPr="00A75EE5">
        <w:t>3</w:t>
      </w:r>
      <w:r w:rsidR="001E4C5B" w:rsidRPr="00A75EE5">
        <w:t>.1</w:t>
      </w:r>
      <w:r w:rsidRPr="00A75EE5">
        <w:t>-1</w:t>
      </w:r>
      <w:r w:rsidR="00390DC8" w:rsidRPr="00A75EE5">
        <w:t xml:space="preserve">: </w:t>
      </w:r>
      <w:r w:rsidRPr="00A75EE5">
        <w:t xml:space="preserve">FHIR </w:t>
      </w:r>
      <w:r w:rsidR="00D85C15" w:rsidRPr="00A75EE5">
        <w:t>“</w:t>
      </w:r>
      <w:r w:rsidR="001E4C5B" w:rsidRPr="00A75EE5">
        <w:t xml:space="preserve">Start Medical </w:t>
      </w:r>
      <w:r w:rsidRPr="00A75EE5">
        <w:t xml:space="preserve">Device </w:t>
      </w:r>
      <w:r w:rsidR="001E4C5B" w:rsidRPr="00A75EE5">
        <w:t>Monitoring Procedure</w:t>
      </w:r>
      <w:r w:rsidR="00D85C15" w:rsidRPr="00A75EE5">
        <w:t>”</w:t>
      </w:r>
      <w:r w:rsidR="00536A75" w:rsidRPr="00A75EE5">
        <w:t xml:space="preserve"> Profile</w:t>
      </w:r>
    </w:p>
    <w:tbl>
      <w:tblPr>
        <w:tblW w:w="918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4A0" w:firstRow="1" w:lastRow="0" w:firstColumn="1" w:lastColumn="0" w:noHBand="0" w:noVBand="1"/>
      </w:tblPr>
      <w:tblGrid>
        <w:gridCol w:w="1800"/>
        <w:gridCol w:w="1260"/>
        <w:gridCol w:w="1800"/>
        <w:gridCol w:w="2790"/>
        <w:gridCol w:w="1530"/>
      </w:tblGrid>
      <w:tr w:rsidR="00F0223E" w:rsidRPr="00A75EE5" w14:paraId="430B4CEF" w14:textId="77777777" w:rsidTr="0098740D">
        <w:trPr>
          <w:cantSplit/>
          <w:trHeight w:val="320"/>
          <w:tblHeader/>
        </w:trPr>
        <w:tc>
          <w:tcPr>
            <w:tcW w:w="1800" w:type="dxa"/>
            <w:shd w:val="clear" w:color="auto" w:fill="D9D9D9"/>
            <w:tcMar>
              <w:top w:w="0" w:type="dxa"/>
              <w:left w:w="60" w:type="dxa"/>
              <w:bottom w:w="0" w:type="dxa"/>
              <w:right w:w="60" w:type="dxa"/>
            </w:tcMar>
          </w:tcPr>
          <w:p w14:paraId="2A80EF19" w14:textId="77777777" w:rsidR="001E4C5B" w:rsidRPr="00A75EE5" w:rsidRDefault="001E4C5B" w:rsidP="0098740D">
            <w:pPr>
              <w:pStyle w:val="TableEntryHeader"/>
              <w:rPr>
                <w:rFonts w:eastAsia="Verdana"/>
                <w:b w:val="0"/>
              </w:rPr>
            </w:pPr>
            <w:r w:rsidRPr="00A75EE5">
              <w:rPr>
                <w:rFonts w:eastAsia="Verdana"/>
              </w:rPr>
              <w:t>Name</w:t>
            </w:r>
          </w:p>
        </w:tc>
        <w:tc>
          <w:tcPr>
            <w:tcW w:w="1260" w:type="dxa"/>
            <w:shd w:val="clear" w:color="auto" w:fill="D9D9D9"/>
          </w:tcPr>
          <w:p w14:paraId="2F61554B" w14:textId="735483E0" w:rsidR="001E4C5B" w:rsidRPr="00A75EE5" w:rsidRDefault="006C3748" w:rsidP="0098740D">
            <w:pPr>
              <w:pStyle w:val="TableEntryHeader"/>
              <w:rPr>
                <w:rFonts w:eastAsia="Verdana"/>
                <w:b w:val="0"/>
              </w:rPr>
            </w:pPr>
            <w:r w:rsidRPr="00A75EE5">
              <w:rPr>
                <w:rFonts w:eastAsia="Verdana"/>
              </w:rPr>
              <w:t>Conformance Flag</w:t>
            </w:r>
          </w:p>
        </w:tc>
        <w:tc>
          <w:tcPr>
            <w:tcW w:w="1800" w:type="dxa"/>
            <w:shd w:val="clear" w:color="auto" w:fill="D9D9D9"/>
            <w:tcMar>
              <w:top w:w="0" w:type="dxa"/>
              <w:left w:w="60" w:type="dxa"/>
              <w:bottom w:w="0" w:type="dxa"/>
              <w:right w:w="60" w:type="dxa"/>
            </w:tcMar>
          </w:tcPr>
          <w:p w14:paraId="4411F576" w14:textId="77777777" w:rsidR="001E4C5B" w:rsidRPr="00A75EE5" w:rsidRDefault="001E4C5B" w:rsidP="0098740D">
            <w:pPr>
              <w:pStyle w:val="TableEntryHeader"/>
              <w:rPr>
                <w:rFonts w:eastAsia="Verdana"/>
                <w:b w:val="0"/>
              </w:rPr>
            </w:pPr>
            <w:r w:rsidRPr="00A75EE5">
              <w:rPr>
                <w:rFonts w:eastAsia="Verdana"/>
              </w:rPr>
              <w:t>Cardinality</w:t>
            </w:r>
          </w:p>
        </w:tc>
        <w:tc>
          <w:tcPr>
            <w:tcW w:w="2790" w:type="dxa"/>
            <w:shd w:val="clear" w:color="auto" w:fill="D9D9D9"/>
            <w:tcMar>
              <w:top w:w="0" w:type="dxa"/>
              <w:left w:w="60" w:type="dxa"/>
              <w:bottom w:w="0" w:type="dxa"/>
              <w:right w:w="60" w:type="dxa"/>
            </w:tcMar>
          </w:tcPr>
          <w:p w14:paraId="00029A32" w14:textId="77777777" w:rsidR="001E4C5B" w:rsidRPr="00A75EE5" w:rsidRDefault="001E4C5B" w:rsidP="0098740D">
            <w:pPr>
              <w:pStyle w:val="TableEntryHeader"/>
              <w:rPr>
                <w:rFonts w:eastAsia="Verdana"/>
                <w:b w:val="0"/>
              </w:rPr>
            </w:pPr>
            <w:r w:rsidRPr="00A75EE5">
              <w:rPr>
                <w:rFonts w:eastAsia="Verdana"/>
              </w:rPr>
              <w:t>Descriptions &amp; Constraints</w:t>
            </w:r>
          </w:p>
        </w:tc>
        <w:tc>
          <w:tcPr>
            <w:tcW w:w="1530" w:type="dxa"/>
            <w:shd w:val="clear" w:color="auto" w:fill="D9D9D9"/>
          </w:tcPr>
          <w:p w14:paraId="7EE219F8" w14:textId="77777777" w:rsidR="001E4C5B" w:rsidRPr="00A75EE5" w:rsidRDefault="001E4C5B" w:rsidP="0098740D">
            <w:pPr>
              <w:pStyle w:val="TableEntryHeader"/>
              <w:rPr>
                <w:rFonts w:eastAsia="Verdana"/>
                <w:b w:val="0"/>
              </w:rPr>
            </w:pPr>
            <w:r w:rsidRPr="00A75EE5">
              <w:rPr>
                <w:rFonts w:eastAsia="Verdana"/>
              </w:rPr>
              <w:t>Comments</w:t>
            </w:r>
          </w:p>
        </w:tc>
      </w:tr>
      <w:tr w:rsidR="00F0223E" w:rsidRPr="00A75EE5" w14:paraId="73889F37" w14:textId="77777777" w:rsidTr="0011661F">
        <w:trPr>
          <w:cantSplit/>
          <w:trHeight w:val="673"/>
        </w:trPr>
        <w:tc>
          <w:tcPr>
            <w:tcW w:w="1800" w:type="dxa"/>
            <w:tcMar>
              <w:top w:w="0" w:type="dxa"/>
              <w:left w:w="60" w:type="dxa"/>
              <w:bottom w:w="0" w:type="dxa"/>
              <w:right w:w="60" w:type="dxa"/>
            </w:tcMar>
          </w:tcPr>
          <w:p w14:paraId="23934E9C" w14:textId="77777777" w:rsidR="001E4C5B" w:rsidRPr="00A75EE5" w:rsidRDefault="001E4C5B" w:rsidP="0098740D">
            <w:pPr>
              <w:pStyle w:val="TableEntry"/>
              <w:rPr>
                <w:rFonts w:eastAsia="Verdana"/>
              </w:rPr>
            </w:pPr>
            <w:r w:rsidRPr="00A75EE5">
              <w:rPr>
                <w:rFonts w:eastAsia="Verdana"/>
                <w:b/>
              </w:rPr>
              <w:t>identifier</w:t>
            </w:r>
            <w:r w:rsidRPr="00A75EE5">
              <w:rPr>
                <w:rFonts w:eastAsia="Verdana"/>
              </w:rPr>
              <w:t xml:space="preserve"> Identifier</w:t>
            </w:r>
          </w:p>
        </w:tc>
        <w:tc>
          <w:tcPr>
            <w:tcW w:w="1260" w:type="dxa"/>
          </w:tcPr>
          <w:p w14:paraId="653B6BB8"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2AF9A26A" w14:textId="77777777" w:rsidR="001E4C5B" w:rsidRPr="00A75EE5" w:rsidRDefault="001E4C5B" w:rsidP="0098740D">
            <w:pPr>
              <w:pStyle w:val="TableEntry"/>
              <w:rPr>
                <w:rFonts w:eastAsia="Verdana"/>
              </w:rPr>
            </w:pPr>
            <w:r w:rsidRPr="00A75EE5">
              <w:rPr>
                <w:rFonts w:eastAsia="Verdana"/>
              </w:rPr>
              <w:t>[0...*]</w:t>
            </w:r>
          </w:p>
        </w:tc>
        <w:tc>
          <w:tcPr>
            <w:tcW w:w="2790" w:type="dxa"/>
            <w:tcMar>
              <w:top w:w="0" w:type="dxa"/>
              <w:left w:w="60" w:type="dxa"/>
              <w:bottom w:w="0" w:type="dxa"/>
              <w:right w:w="60" w:type="dxa"/>
            </w:tcMar>
          </w:tcPr>
          <w:p w14:paraId="45D8929A" w14:textId="77777777" w:rsidR="001E4C5B" w:rsidRPr="00A75EE5" w:rsidRDefault="001E4C5B" w:rsidP="0098740D">
            <w:pPr>
              <w:pStyle w:val="TableEntry"/>
              <w:rPr>
                <w:rFonts w:eastAsia="Verdana"/>
              </w:rPr>
            </w:pPr>
            <w:r w:rsidRPr="00A75EE5">
              <w:rPr>
                <w:rFonts w:eastAsia="Verdana"/>
              </w:rPr>
              <w:t>This records identifiers associated with this procedure that are defined by business processes and/or used to refer to it when a direct URL reference to the resource itself is not appropriate (e.g.</w:t>
            </w:r>
            <w:r w:rsidR="00060364" w:rsidRPr="00A75EE5">
              <w:rPr>
                <w:rFonts w:eastAsia="Verdana"/>
              </w:rPr>
              <w:t>,</w:t>
            </w:r>
            <w:r w:rsidRPr="00A75EE5">
              <w:rPr>
                <w:rFonts w:eastAsia="Verdana"/>
              </w:rPr>
              <w:t xml:space="preserve"> in CDA documents, or in written / printed documentation).</w:t>
            </w:r>
          </w:p>
        </w:tc>
        <w:tc>
          <w:tcPr>
            <w:tcW w:w="1530" w:type="dxa"/>
          </w:tcPr>
          <w:p w14:paraId="207CEC79" w14:textId="77777777" w:rsidR="001E4C5B" w:rsidRPr="00A75EE5" w:rsidRDefault="001E4C5B" w:rsidP="0098740D">
            <w:pPr>
              <w:pStyle w:val="TableEntry"/>
              <w:rPr>
                <w:rFonts w:eastAsia="Verdana"/>
                <w:sz w:val="14"/>
              </w:rPr>
            </w:pPr>
          </w:p>
        </w:tc>
      </w:tr>
      <w:tr w:rsidR="00F0223E" w:rsidRPr="00A75EE5" w14:paraId="7B962C2C" w14:textId="77777777" w:rsidTr="0011661F">
        <w:trPr>
          <w:cantSplit/>
          <w:trHeight w:val="797"/>
        </w:trPr>
        <w:tc>
          <w:tcPr>
            <w:tcW w:w="1800" w:type="dxa"/>
            <w:tcMar>
              <w:top w:w="0" w:type="dxa"/>
              <w:left w:w="60" w:type="dxa"/>
              <w:bottom w:w="0" w:type="dxa"/>
              <w:right w:w="60" w:type="dxa"/>
            </w:tcMar>
          </w:tcPr>
          <w:p w14:paraId="5B510933" w14:textId="77777777" w:rsidR="001E4C5B" w:rsidRPr="00A75EE5" w:rsidRDefault="001E4C5B" w:rsidP="0098740D">
            <w:pPr>
              <w:pStyle w:val="TableEntry"/>
              <w:rPr>
                <w:rFonts w:eastAsia="Verdana"/>
              </w:rPr>
            </w:pPr>
            <w:bookmarkStart w:id="268" w:name="BKM_BDEEA2A7_FC32_4007_82CD_63393D0FC30F"/>
            <w:bookmarkEnd w:id="268"/>
            <w:r w:rsidRPr="00A75EE5">
              <w:rPr>
                <w:rFonts w:eastAsia="Verdana"/>
                <w:b/>
              </w:rPr>
              <w:t>definition</w:t>
            </w:r>
            <w:r w:rsidRPr="00A75EE5">
              <w:rPr>
                <w:rFonts w:eastAsia="Verdana"/>
              </w:rPr>
              <w:t xml:space="preserve"> Reference</w:t>
            </w:r>
          </w:p>
        </w:tc>
        <w:tc>
          <w:tcPr>
            <w:tcW w:w="1260" w:type="dxa"/>
          </w:tcPr>
          <w:p w14:paraId="4EDACC0F"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52DE52FF" w14:textId="77777777" w:rsidR="001E4C5B" w:rsidRPr="00A75EE5" w:rsidRDefault="001E4C5B"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3622D3F5" w14:textId="77777777" w:rsidR="001E4C5B" w:rsidRPr="00A75EE5" w:rsidRDefault="001E4C5B" w:rsidP="0098740D">
            <w:pPr>
              <w:pStyle w:val="TableEntry"/>
              <w:rPr>
                <w:rFonts w:eastAsia="Verdana"/>
              </w:rPr>
            </w:pPr>
            <w:r w:rsidRPr="00A75EE5">
              <w:rPr>
                <w:rFonts w:eastAsia="Verdana"/>
              </w:rPr>
              <w:t>A protocol, guideline, orderset or other definition that was adhered to in whole or in part by this procedure.</w:t>
            </w:r>
          </w:p>
        </w:tc>
        <w:tc>
          <w:tcPr>
            <w:tcW w:w="1530" w:type="dxa"/>
          </w:tcPr>
          <w:p w14:paraId="712A373E" w14:textId="77777777" w:rsidR="001E4C5B" w:rsidRPr="00A75EE5" w:rsidRDefault="001E4C5B" w:rsidP="0098740D">
            <w:pPr>
              <w:pStyle w:val="TableEntry"/>
              <w:rPr>
                <w:rFonts w:eastAsia="Verdana"/>
                <w:sz w:val="14"/>
              </w:rPr>
            </w:pPr>
          </w:p>
        </w:tc>
      </w:tr>
      <w:tr w:rsidR="00F0223E" w:rsidRPr="00A75EE5" w14:paraId="4676B81A" w14:textId="77777777" w:rsidTr="0011661F">
        <w:trPr>
          <w:cantSplit/>
          <w:trHeight w:val="797"/>
        </w:trPr>
        <w:tc>
          <w:tcPr>
            <w:tcW w:w="1800" w:type="dxa"/>
            <w:tcMar>
              <w:top w:w="0" w:type="dxa"/>
              <w:left w:w="60" w:type="dxa"/>
              <w:bottom w:w="0" w:type="dxa"/>
              <w:right w:w="60" w:type="dxa"/>
            </w:tcMar>
          </w:tcPr>
          <w:p w14:paraId="4B298E7E" w14:textId="77777777" w:rsidR="001E4C5B" w:rsidRPr="00A75EE5" w:rsidRDefault="001E4C5B" w:rsidP="0098740D">
            <w:pPr>
              <w:pStyle w:val="TableEntry"/>
              <w:rPr>
                <w:rFonts w:eastAsia="Verdana"/>
              </w:rPr>
            </w:pPr>
            <w:bookmarkStart w:id="269" w:name="BKM_A6E6B57A_09CA_4FDB_A40D_655EE7C7601E"/>
            <w:bookmarkEnd w:id="269"/>
            <w:r w:rsidRPr="00A75EE5">
              <w:rPr>
                <w:rFonts w:eastAsia="Verdana"/>
                <w:b/>
              </w:rPr>
              <w:t>basedOn</w:t>
            </w:r>
            <w:r w:rsidRPr="00A75EE5">
              <w:rPr>
                <w:rFonts w:eastAsia="Verdana"/>
              </w:rPr>
              <w:t xml:space="preserve"> Reference</w:t>
            </w:r>
          </w:p>
        </w:tc>
        <w:tc>
          <w:tcPr>
            <w:tcW w:w="1260" w:type="dxa"/>
          </w:tcPr>
          <w:p w14:paraId="144C5104"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20F13B05" w14:textId="77777777" w:rsidR="001E4C5B" w:rsidRPr="00A75EE5" w:rsidRDefault="001E4C5B"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6171FA0B" w14:textId="77777777" w:rsidR="001E4C5B" w:rsidRPr="00A75EE5" w:rsidRDefault="001E4C5B" w:rsidP="0098740D">
            <w:pPr>
              <w:pStyle w:val="TableEntry"/>
              <w:rPr>
                <w:rFonts w:eastAsia="Verdana"/>
              </w:rPr>
            </w:pPr>
            <w:r w:rsidRPr="00A75EE5">
              <w:rPr>
                <w:rFonts w:eastAsia="Verdana"/>
              </w:rPr>
              <w:t>A reference to a resource that contains details of the request for this procedure.</w:t>
            </w:r>
          </w:p>
        </w:tc>
        <w:tc>
          <w:tcPr>
            <w:tcW w:w="1530" w:type="dxa"/>
          </w:tcPr>
          <w:p w14:paraId="6C925FEB" w14:textId="77777777" w:rsidR="001E4C5B" w:rsidRPr="00A75EE5" w:rsidRDefault="001E4C5B" w:rsidP="0098740D">
            <w:pPr>
              <w:pStyle w:val="TableEntry"/>
              <w:rPr>
                <w:rFonts w:eastAsia="Verdana"/>
                <w:sz w:val="14"/>
              </w:rPr>
            </w:pPr>
          </w:p>
        </w:tc>
      </w:tr>
      <w:tr w:rsidR="00F0223E" w:rsidRPr="00A75EE5" w14:paraId="76A94747" w14:textId="77777777" w:rsidTr="0011661F">
        <w:trPr>
          <w:cantSplit/>
          <w:trHeight w:val="797"/>
        </w:trPr>
        <w:tc>
          <w:tcPr>
            <w:tcW w:w="1800" w:type="dxa"/>
            <w:tcMar>
              <w:top w:w="0" w:type="dxa"/>
              <w:left w:w="60" w:type="dxa"/>
              <w:bottom w:w="0" w:type="dxa"/>
              <w:right w:w="60" w:type="dxa"/>
            </w:tcMar>
          </w:tcPr>
          <w:p w14:paraId="53818F7E" w14:textId="77777777" w:rsidR="001E4C5B" w:rsidRPr="00A75EE5" w:rsidRDefault="001E4C5B" w:rsidP="0098740D">
            <w:pPr>
              <w:pStyle w:val="TableEntry"/>
              <w:rPr>
                <w:rFonts w:eastAsia="Verdana"/>
              </w:rPr>
            </w:pPr>
            <w:bookmarkStart w:id="270" w:name="BKM_79E2907F_ED5E_4174_9838_EFBA2D9C9DB6"/>
            <w:bookmarkEnd w:id="270"/>
            <w:r w:rsidRPr="00A75EE5">
              <w:rPr>
                <w:rFonts w:eastAsia="Verdana"/>
                <w:b/>
              </w:rPr>
              <w:t>partOf</w:t>
            </w:r>
            <w:r w:rsidRPr="00A75EE5">
              <w:rPr>
                <w:rFonts w:eastAsia="Verdana"/>
              </w:rPr>
              <w:t xml:space="preserve"> Reference</w:t>
            </w:r>
          </w:p>
          <w:p w14:paraId="2C6AAAA5" w14:textId="77777777" w:rsidR="001E4C5B" w:rsidRPr="00A75EE5" w:rsidRDefault="001E4C5B" w:rsidP="0098740D">
            <w:pPr>
              <w:pStyle w:val="TableEntry"/>
              <w:rPr>
                <w:rFonts w:eastAsia="Verdana"/>
              </w:rPr>
            </w:pPr>
          </w:p>
        </w:tc>
        <w:tc>
          <w:tcPr>
            <w:tcW w:w="1260" w:type="dxa"/>
          </w:tcPr>
          <w:p w14:paraId="13213590"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2547B1EC" w14:textId="77777777" w:rsidR="001E4C5B" w:rsidRPr="00A75EE5" w:rsidRDefault="001E4C5B"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4A817164" w14:textId="77777777" w:rsidR="001E4C5B" w:rsidRPr="00A75EE5" w:rsidRDefault="001E4C5B" w:rsidP="0098740D">
            <w:pPr>
              <w:pStyle w:val="TableEntry"/>
              <w:rPr>
                <w:rFonts w:eastAsia="Verdana"/>
              </w:rPr>
            </w:pPr>
            <w:r w:rsidRPr="00A75EE5">
              <w:rPr>
                <w:rFonts w:eastAsia="Verdana"/>
              </w:rPr>
              <w:t>A larger event of which this particular procedure is a component or step.</w:t>
            </w:r>
          </w:p>
        </w:tc>
        <w:tc>
          <w:tcPr>
            <w:tcW w:w="1530" w:type="dxa"/>
          </w:tcPr>
          <w:p w14:paraId="62E7EE2E" w14:textId="77777777" w:rsidR="001E4C5B" w:rsidRPr="00A75EE5" w:rsidRDefault="001E4C5B" w:rsidP="0098740D">
            <w:pPr>
              <w:pStyle w:val="TableEntry"/>
              <w:rPr>
                <w:rFonts w:eastAsia="Verdana"/>
                <w:sz w:val="14"/>
              </w:rPr>
            </w:pPr>
          </w:p>
        </w:tc>
      </w:tr>
      <w:tr w:rsidR="00F0223E" w:rsidRPr="00A75EE5" w14:paraId="641E48A3" w14:textId="77777777" w:rsidTr="0011661F">
        <w:trPr>
          <w:cantSplit/>
          <w:trHeight w:val="797"/>
        </w:trPr>
        <w:tc>
          <w:tcPr>
            <w:tcW w:w="1800" w:type="dxa"/>
            <w:tcMar>
              <w:top w:w="0" w:type="dxa"/>
              <w:left w:w="60" w:type="dxa"/>
              <w:bottom w:w="0" w:type="dxa"/>
              <w:right w:w="60" w:type="dxa"/>
            </w:tcMar>
          </w:tcPr>
          <w:p w14:paraId="57207690" w14:textId="77777777" w:rsidR="001E4C5B" w:rsidRPr="00A75EE5" w:rsidRDefault="001E4C5B" w:rsidP="0098740D">
            <w:pPr>
              <w:pStyle w:val="TableEntry"/>
              <w:rPr>
                <w:rFonts w:eastAsia="Verdana"/>
              </w:rPr>
            </w:pPr>
            <w:bookmarkStart w:id="271" w:name="BKM_25404968_81C8_4275_A32D_BA81C96C2F15"/>
            <w:bookmarkEnd w:id="271"/>
            <w:r w:rsidRPr="00A75EE5">
              <w:rPr>
                <w:rFonts w:eastAsia="Verdana"/>
                <w:b/>
              </w:rPr>
              <w:t>status</w:t>
            </w:r>
            <w:r w:rsidRPr="00A75EE5">
              <w:rPr>
                <w:rFonts w:eastAsia="Verdana"/>
              </w:rPr>
              <w:t xml:space="preserve"> EventStatus</w:t>
            </w:r>
          </w:p>
        </w:tc>
        <w:tc>
          <w:tcPr>
            <w:tcW w:w="1260" w:type="dxa"/>
          </w:tcPr>
          <w:p w14:paraId="13715140"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1DCF4310" w14:textId="77777777" w:rsidR="001E4C5B" w:rsidRPr="00A75EE5" w:rsidRDefault="001E4C5B" w:rsidP="0098740D">
            <w:pPr>
              <w:pStyle w:val="TableEntry"/>
              <w:rPr>
                <w:rFonts w:eastAsia="Verdana"/>
              </w:rPr>
            </w:pPr>
            <w:r w:rsidRPr="00A75EE5">
              <w:rPr>
                <w:rFonts w:eastAsia="Verdana"/>
              </w:rPr>
              <w:t>[1...</w:t>
            </w:r>
            <w:r w:rsidRPr="00A75EE5">
              <w:rPr>
                <w:rFonts w:eastAsia="Verdana"/>
                <w:b/>
              </w:rPr>
              <w:t>1</w:t>
            </w:r>
            <w:r w:rsidRPr="00A75EE5">
              <w:rPr>
                <w:rFonts w:eastAsia="Verdana"/>
              </w:rPr>
              <w:t>]</w:t>
            </w:r>
          </w:p>
        </w:tc>
        <w:tc>
          <w:tcPr>
            <w:tcW w:w="2790" w:type="dxa"/>
            <w:tcMar>
              <w:top w:w="0" w:type="dxa"/>
              <w:left w:w="60" w:type="dxa"/>
              <w:bottom w:w="0" w:type="dxa"/>
              <w:right w:w="60" w:type="dxa"/>
            </w:tcMar>
          </w:tcPr>
          <w:p w14:paraId="334C7E3A" w14:textId="77777777" w:rsidR="001E4C5B" w:rsidRPr="00A75EE5" w:rsidRDefault="001E4C5B" w:rsidP="0098740D">
            <w:pPr>
              <w:pStyle w:val="TableEntry"/>
              <w:rPr>
                <w:rFonts w:eastAsia="Verdana"/>
              </w:rPr>
            </w:pPr>
            <w:r w:rsidRPr="00A75EE5">
              <w:rPr>
                <w:rFonts w:eastAsia="Verdana"/>
              </w:rPr>
              <w:t xml:space="preserve">A code specifying the state of the procedure. </w:t>
            </w:r>
          </w:p>
        </w:tc>
        <w:tc>
          <w:tcPr>
            <w:tcW w:w="1530" w:type="dxa"/>
          </w:tcPr>
          <w:p w14:paraId="18934081" w14:textId="77777777" w:rsidR="001E4C5B" w:rsidRPr="00A75EE5" w:rsidRDefault="00285A85" w:rsidP="0098740D">
            <w:pPr>
              <w:pStyle w:val="TableEntry"/>
              <w:rPr>
                <w:rFonts w:eastAsia="Verdana"/>
                <w:sz w:val="14"/>
              </w:rPr>
            </w:pPr>
            <w:r w:rsidRPr="00A75EE5">
              <w:rPr>
                <w:rFonts w:eastAsia="Verdana"/>
              </w:rPr>
              <w:t>The status is set to "in-progress" by this transaction.</w:t>
            </w:r>
          </w:p>
        </w:tc>
      </w:tr>
      <w:tr w:rsidR="00F0223E" w:rsidRPr="00A75EE5" w14:paraId="361E809B" w14:textId="77777777" w:rsidTr="0011661F">
        <w:trPr>
          <w:cantSplit/>
          <w:trHeight w:val="797"/>
        </w:trPr>
        <w:tc>
          <w:tcPr>
            <w:tcW w:w="1800" w:type="dxa"/>
            <w:tcMar>
              <w:top w:w="0" w:type="dxa"/>
              <w:left w:w="60" w:type="dxa"/>
              <w:bottom w:w="0" w:type="dxa"/>
              <w:right w:w="60" w:type="dxa"/>
            </w:tcMar>
          </w:tcPr>
          <w:p w14:paraId="78D582C2" w14:textId="77777777" w:rsidR="001E4C5B" w:rsidRPr="00A75EE5" w:rsidRDefault="001E4C5B" w:rsidP="0098740D">
            <w:pPr>
              <w:pStyle w:val="TableEntry"/>
              <w:rPr>
                <w:rFonts w:eastAsia="Verdana"/>
              </w:rPr>
            </w:pPr>
            <w:bookmarkStart w:id="272" w:name="BKM_4722B2F6_44FC_4FED_8E6E_DFCDF4F61E26"/>
            <w:bookmarkEnd w:id="272"/>
            <w:r w:rsidRPr="00A75EE5">
              <w:rPr>
                <w:rFonts w:eastAsia="Verdana"/>
                <w:b/>
              </w:rPr>
              <w:t>notDone</w:t>
            </w:r>
            <w:r w:rsidRPr="00A75EE5">
              <w:rPr>
                <w:rFonts w:eastAsia="Verdana"/>
              </w:rPr>
              <w:t xml:space="preserve"> boolean</w:t>
            </w:r>
          </w:p>
        </w:tc>
        <w:tc>
          <w:tcPr>
            <w:tcW w:w="1260" w:type="dxa"/>
          </w:tcPr>
          <w:p w14:paraId="32063BBF"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050E9C13" w14:textId="77777777" w:rsidR="001E4C5B" w:rsidRPr="00A75EE5" w:rsidRDefault="001E4C5B" w:rsidP="0098740D">
            <w:pPr>
              <w:pStyle w:val="TableEntry"/>
              <w:rPr>
                <w:rFonts w:eastAsia="Verdana"/>
              </w:rPr>
            </w:pPr>
            <w:r w:rsidRPr="00A75EE5">
              <w:rPr>
                <w:rFonts w:eastAsia="Verdana"/>
              </w:rPr>
              <w:t>[0...1]</w:t>
            </w:r>
          </w:p>
        </w:tc>
        <w:tc>
          <w:tcPr>
            <w:tcW w:w="2790" w:type="dxa"/>
            <w:tcMar>
              <w:top w:w="0" w:type="dxa"/>
              <w:left w:w="60" w:type="dxa"/>
              <w:bottom w:w="0" w:type="dxa"/>
              <w:right w:w="60" w:type="dxa"/>
            </w:tcMar>
          </w:tcPr>
          <w:p w14:paraId="1C864711" w14:textId="77777777" w:rsidR="001E4C5B" w:rsidRPr="00A75EE5" w:rsidRDefault="001E4C5B" w:rsidP="0098740D">
            <w:pPr>
              <w:pStyle w:val="TableEntry"/>
              <w:rPr>
                <w:rFonts w:eastAsia="Verdana"/>
              </w:rPr>
            </w:pPr>
            <w:r w:rsidRPr="00A75EE5">
              <w:rPr>
                <w:rFonts w:eastAsia="Verdana"/>
              </w:rPr>
              <w:t>Set this to true if the record is saying that the procedure was NOT performed.</w:t>
            </w:r>
          </w:p>
        </w:tc>
        <w:tc>
          <w:tcPr>
            <w:tcW w:w="1530" w:type="dxa"/>
          </w:tcPr>
          <w:p w14:paraId="6661198F" w14:textId="77777777" w:rsidR="001E4C5B" w:rsidRPr="00A75EE5" w:rsidRDefault="001E4C5B" w:rsidP="0098740D">
            <w:pPr>
              <w:pStyle w:val="TableEntry"/>
              <w:rPr>
                <w:rFonts w:eastAsia="Verdana"/>
                <w:sz w:val="14"/>
              </w:rPr>
            </w:pPr>
          </w:p>
        </w:tc>
      </w:tr>
      <w:tr w:rsidR="00F0223E" w:rsidRPr="00A75EE5" w14:paraId="0F550139" w14:textId="77777777" w:rsidTr="0011661F">
        <w:trPr>
          <w:cantSplit/>
          <w:trHeight w:val="797"/>
        </w:trPr>
        <w:tc>
          <w:tcPr>
            <w:tcW w:w="1800" w:type="dxa"/>
            <w:tcMar>
              <w:top w:w="0" w:type="dxa"/>
              <w:left w:w="60" w:type="dxa"/>
              <w:bottom w:w="0" w:type="dxa"/>
              <w:right w:w="60" w:type="dxa"/>
            </w:tcMar>
          </w:tcPr>
          <w:p w14:paraId="4B38853D" w14:textId="77777777" w:rsidR="001E4C5B" w:rsidRPr="00A75EE5" w:rsidRDefault="001E4C5B" w:rsidP="0098740D">
            <w:pPr>
              <w:pStyle w:val="TableEntry"/>
              <w:rPr>
                <w:rFonts w:eastAsia="Verdana"/>
              </w:rPr>
            </w:pPr>
            <w:bookmarkStart w:id="273" w:name="BKM_A7244F74_427C_40C9_92EC_506E24DB2E37"/>
            <w:bookmarkEnd w:id="273"/>
            <w:r w:rsidRPr="00A75EE5">
              <w:rPr>
                <w:rFonts w:eastAsia="Verdana"/>
                <w:b/>
              </w:rPr>
              <w:t>notDoneReason</w:t>
            </w:r>
            <w:r w:rsidRPr="00A75EE5">
              <w:rPr>
                <w:rFonts w:eastAsia="Verdana"/>
              </w:rPr>
              <w:t xml:space="preserve"> CodeableConcept</w:t>
            </w:r>
          </w:p>
        </w:tc>
        <w:tc>
          <w:tcPr>
            <w:tcW w:w="1260" w:type="dxa"/>
          </w:tcPr>
          <w:p w14:paraId="525C4136"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550577FE" w14:textId="77777777" w:rsidR="001E4C5B" w:rsidRPr="00A75EE5" w:rsidRDefault="001E4C5B" w:rsidP="0098740D">
            <w:pPr>
              <w:pStyle w:val="TableEntry"/>
              <w:rPr>
                <w:rFonts w:eastAsia="Verdana"/>
              </w:rPr>
            </w:pPr>
            <w:r w:rsidRPr="00A75EE5">
              <w:rPr>
                <w:rFonts w:eastAsia="Verdana"/>
              </w:rPr>
              <w:t>[0...0]</w:t>
            </w:r>
          </w:p>
        </w:tc>
        <w:tc>
          <w:tcPr>
            <w:tcW w:w="2790" w:type="dxa"/>
            <w:tcMar>
              <w:top w:w="0" w:type="dxa"/>
              <w:left w:w="60" w:type="dxa"/>
              <w:bottom w:w="0" w:type="dxa"/>
              <w:right w:w="60" w:type="dxa"/>
            </w:tcMar>
          </w:tcPr>
          <w:p w14:paraId="4DD9214A" w14:textId="77777777" w:rsidR="001E4C5B" w:rsidRPr="00A75EE5" w:rsidRDefault="001E4C5B" w:rsidP="0098740D">
            <w:pPr>
              <w:pStyle w:val="TableEntry"/>
              <w:rPr>
                <w:rFonts w:eastAsia="Verdana"/>
              </w:rPr>
            </w:pPr>
            <w:r w:rsidRPr="00A75EE5">
              <w:rPr>
                <w:rFonts w:eastAsia="Verdana"/>
              </w:rPr>
              <w:t>A code indicating why the procedure was not performed.</w:t>
            </w:r>
          </w:p>
        </w:tc>
        <w:tc>
          <w:tcPr>
            <w:tcW w:w="1530" w:type="dxa"/>
          </w:tcPr>
          <w:p w14:paraId="1DDF01CE" w14:textId="77777777" w:rsidR="001E4C5B" w:rsidRPr="00A75EE5" w:rsidRDefault="001E4C5B" w:rsidP="0098740D">
            <w:pPr>
              <w:pStyle w:val="TableEntry"/>
              <w:rPr>
                <w:rFonts w:eastAsia="Verdana"/>
                <w:sz w:val="14"/>
              </w:rPr>
            </w:pPr>
          </w:p>
        </w:tc>
      </w:tr>
      <w:tr w:rsidR="00F0223E" w:rsidRPr="00A75EE5" w14:paraId="5DEB4F6B" w14:textId="77777777" w:rsidTr="0011661F">
        <w:trPr>
          <w:cantSplit/>
          <w:trHeight w:val="797"/>
        </w:trPr>
        <w:tc>
          <w:tcPr>
            <w:tcW w:w="1800" w:type="dxa"/>
            <w:tcMar>
              <w:top w:w="0" w:type="dxa"/>
              <w:left w:w="60" w:type="dxa"/>
              <w:bottom w:w="0" w:type="dxa"/>
              <w:right w:w="60" w:type="dxa"/>
            </w:tcMar>
          </w:tcPr>
          <w:p w14:paraId="4B1CA2D3" w14:textId="77777777" w:rsidR="001E4C5B" w:rsidRPr="00A75EE5" w:rsidRDefault="001E4C5B" w:rsidP="0098740D">
            <w:pPr>
              <w:pStyle w:val="TableEntry"/>
              <w:rPr>
                <w:rFonts w:eastAsia="Verdana"/>
              </w:rPr>
            </w:pPr>
            <w:bookmarkStart w:id="274" w:name="BKM_D0E74D53_C983_4604_A526_B087AF1A545A"/>
            <w:bookmarkEnd w:id="274"/>
            <w:r w:rsidRPr="00A75EE5">
              <w:rPr>
                <w:rFonts w:eastAsia="Verdana"/>
                <w:b/>
              </w:rPr>
              <w:t>category</w:t>
            </w:r>
            <w:r w:rsidRPr="00A75EE5">
              <w:rPr>
                <w:rFonts w:eastAsia="Verdana"/>
              </w:rPr>
              <w:t xml:space="preserve"> CodeableConcept</w:t>
            </w:r>
          </w:p>
          <w:p w14:paraId="249F5E8F" w14:textId="77777777" w:rsidR="001E4C5B" w:rsidRPr="00A75EE5" w:rsidRDefault="001E4C5B" w:rsidP="0098740D">
            <w:pPr>
              <w:pStyle w:val="TableEntry"/>
              <w:rPr>
                <w:rFonts w:eastAsia="Verdana"/>
              </w:rPr>
            </w:pPr>
          </w:p>
        </w:tc>
        <w:tc>
          <w:tcPr>
            <w:tcW w:w="1260" w:type="dxa"/>
          </w:tcPr>
          <w:p w14:paraId="10FB48A1"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7E94B8B4" w14:textId="77777777" w:rsidR="001E4C5B" w:rsidRPr="00A75EE5" w:rsidRDefault="001E4C5B" w:rsidP="0098740D">
            <w:pPr>
              <w:pStyle w:val="TableEntry"/>
              <w:rPr>
                <w:rFonts w:eastAsia="Verdana"/>
              </w:rPr>
            </w:pPr>
            <w:r w:rsidRPr="00A75EE5">
              <w:rPr>
                <w:rFonts w:eastAsia="Verdana"/>
              </w:rPr>
              <w:t>[0...1]</w:t>
            </w:r>
          </w:p>
        </w:tc>
        <w:tc>
          <w:tcPr>
            <w:tcW w:w="2790" w:type="dxa"/>
            <w:tcMar>
              <w:top w:w="0" w:type="dxa"/>
              <w:left w:w="60" w:type="dxa"/>
              <w:bottom w:w="0" w:type="dxa"/>
              <w:right w:w="60" w:type="dxa"/>
            </w:tcMar>
          </w:tcPr>
          <w:p w14:paraId="2A7ECBFA" w14:textId="77777777" w:rsidR="001E4C5B" w:rsidRPr="00A75EE5" w:rsidRDefault="001E4C5B" w:rsidP="0098740D">
            <w:pPr>
              <w:pStyle w:val="TableEntry"/>
              <w:rPr>
                <w:rFonts w:eastAsia="Verdana"/>
              </w:rPr>
            </w:pPr>
            <w:r w:rsidRPr="00A75EE5">
              <w:rPr>
                <w:rFonts w:eastAsia="Verdana"/>
              </w:rPr>
              <w:t>A code that classifies the procedure for searching, sorting and display purposes (e.g.</w:t>
            </w:r>
            <w:r w:rsidR="00060364" w:rsidRPr="00A75EE5">
              <w:rPr>
                <w:rFonts w:eastAsia="Verdana"/>
              </w:rPr>
              <w:t>,</w:t>
            </w:r>
            <w:r w:rsidRPr="00A75EE5">
              <w:rPr>
                <w:rFonts w:eastAsia="Verdana"/>
              </w:rPr>
              <w:t xml:space="preserve"> "Surgical Procedure").</w:t>
            </w:r>
          </w:p>
        </w:tc>
        <w:tc>
          <w:tcPr>
            <w:tcW w:w="1530" w:type="dxa"/>
          </w:tcPr>
          <w:p w14:paraId="5D63EF97" w14:textId="77777777" w:rsidR="001E4C5B" w:rsidRPr="00A75EE5" w:rsidRDefault="001E4C5B" w:rsidP="0098740D">
            <w:pPr>
              <w:pStyle w:val="TableEntry"/>
              <w:rPr>
                <w:rFonts w:eastAsia="Verdana"/>
                <w:sz w:val="14"/>
              </w:rPr>
            </w:pPr>
          </w:p>
        </w:tc>
      </w:tr>
      <w:tr w:rsidR="00F0223E" w:rsidRPr="00A75EE5" w14:paraId="370A5386" w14:textId="77777777" w:rsidTr="0011661F">
        <w:trPr>
          <w:cantSplit/>
          <w:trHeight w:val="797"/>
        </w:trPr>
        <w:tc>
          <w:tcPr>
            <w:tcW w:w="1800" w:type="dxa"/>
            <w:tcMar>
              <w:top w:w="0" w:type="dxa"/>
              <w:left w:w="60" w:type="dxa"/>
              <w:bottom w:w="0" w:type="dxa"/>
              <w:right w:w="60" w:type="dxa"/>
            </w:tcMar>
          </w:tcPr>
          <w:p w14:paraId="2752945D" w14:textId="77777777" w:rsidR="001E4C5B" w:rsidRPr="00A75EE5" w:rsidRDefault="001E4C5B" w:rsidP="0098740D">
            <w:pPr>
              <w:pStyle w:val="TableEntry"/>
              <w:rPr>
                <w:rFonts w:eastAsia="Verdana"/>
              </w:rPr>
            </w:pPr>
            <w:bookmarkStart w:id="275" w:name="BKM_46728617_B3B1_4921_9237_F04FBD5BA9CD"/>
            <w:bookmarkEnd w:id="275"/>
            <w:r w:rsidRPr="00A75EE5">
              <w:rPr>
                <w:rFonts w:eastAsia="Verdana"/>
                <w:b/>
              </w:rPr>
              <w:t>code</w:t>
            </w:r>
            <w:r w:rsidRPr="00A75EE5">
              <w:rPr>
                <w:rFonts w:eastAsia="Verdana"/>
              </w:rPr>
              <w:t xml:space="preserve"> CodeableConcept</w:t>
            </w:r>
          </w:p>
          <w:p w14:paraId="26127B1E" w14:textId="77777777" w:rsidR="001E4C5B" w:rsidRPr="00A75EE5" w:rsidRDefault="001E4C5B" w:rsidP="0098740D">
            <w:pPr>
              <w:pStyle w:val="TableEntry"/>
              <w:rPr>
                <w:rFonts w:eastAsia="Verdana"/>
              </w:rPr>
            </w:pPr>
            <w:r w:rsidRPr="00A75EE5">
              <w:rPr>
                <w:rFonts w:eastAsia="Verdana"/>
              </w:rPr>
              <w:t xml:space="preserve"> </w:t>
            </w:r>
          </w:p>
          <w:p w14:paraId="2E0A04BE" w14:textId="77777777" w:rsidR="001E4C5B" w:rsidRPr="00A75EE5" w:rsidRDefault="001E4C5B" w:rsidP="0098740D">
            <w:pPr>
              <w:pStyle w:val="TableEntry"/>
            </w:pPr>
          </w:p>
        </w:tc>
        <w:tc>
          <w:tcPr>
            <w:tcW w:w="1260" w:type="dxa"/>
          </w:tcPr>
          <w:p w14:paraId="5164B481" w14:textId="77777777" w:rsidR="001E4C5B" w:rsidRPr="00A75EE5" w:rsidRDefault="00285A85" w:rsidP="0098740D">
            <w:pPr>
              <w:pStyle w:val="TableEntry"/>
              <w:rPr>
                <w:rFonts w:eastAsia="Verdana"/>
                <w:b/>
              </w:rPr>
            </w:pPr>
            <w:r w:rsidRPr="00A75EE5">
              <w:rPr>
                <w:b/>
              </w:rPr>
              <w:t>S</w:t>
            </w:r>
          </w:p>
        </w:tc>
        <w:tc>
          <w:tcPr>
            <w:tcW w:w="1800" w:type="dxa"/>
            <w:tcMar>
              <w:top w:w="0" w:type="dxa"/>
              <w:left w:w="60" w:type="dxa"/>
              <w:bottom w:w="0" w:type="dxa"/>
              <w:right w:w="60" w:type="dxa"/>
            </w:tcMar>
          </w:tcPr>
          <w:p w14:paraId="4B45822E" w14:textId="77777777" w:rsidR="001E4C5B" w:rsidRPr="00A75EE5" w:rsidRDefault="001E4C5B" w:rsidP="0098740D">
            <w:pPr>
              <w:pStyle w:val="TableEntry"/>
              <w:rPr>
                <w:rFonts w:eastAsia="Verdana"/>
              </w:rPr>
            </w:pPr>
            <w:r w:rsidRPr="00A75EE5">
              <w:rPr>
                <w:rFonts w:eastAsia="Verdana"/>
              </w:rPr>
              <w:t>[</w:t>
            </w:r>
            <w:r w:rsidRPr="00A75EE5">
              <w:rPr>
                <w:rFonts w:eastAsia="Verdana"/>
                <w:b/>
              </w:rPr>
              <w:t>1</w:t>
            </w:r>
            <w:r w:rsidRPr="00A75EE5">
              <w:rPr>
                <w:rFonts w:eastAsia="Verdana"/>
              </w:rPr>
              <w:t>...1]</w:t>
            </w:r>
          </w:p>
        </w:tc>
        <w:tc>
          <w:tcPr>
            <w:tcW w:w="2790" w:type="dxa"/>
            <w:tcMar>
              <w:top w:w="0" w:type="dxa"/>
              <w:left w:w="60" w:type="dxa"/>
              <w:bottom w:w="0" w:type="dxa"/>
              <w:right w:w="60" w:type="dxa"/>
            </w:tcMar>
          </w:tcPr>
          <w:p w14:paraId="44A0043D" w14:textId="77777777" w:rsidR="001E4C5B" w:rsidRPr="00A75EE5" w:rsidRDefault="001E4C5B" w:rsidP="0098740D">
            <w:pPr>
              <w:pStyle w:val="TableEntry"/>
              <w:rPr>
                <w:rFonts w:eastAsia="Verdana"/>
              </w:rPr>
            </w:pPr>
            <w:r w:rsidRPr="00A75EE5">
              <w:rPr>
                <w:rFonts w:eastAsia="Verdana"/>
              </w:rPr>
              <w:t>The specific procedure that is performed. Use text if the exact nature of the procedure cannot be coded (e.g.</w:t>
            </w:r>
            <w:r w:rsidR="00060364" w:rsidRPr="00A75EE5">
              <w:rPr>
                <w:rFonts w:eastAsia="Verdana"/>
              </w:rPr>
              <w:t>,</w:t>
            </w:r>
            <w:r w:rsidRPr="00A75EE5">
              <w:rPr>
                <w:rFonts w:eastAsia="Verdana"/>
              </w:rPr>
              <w:t xml:space="preserve"> "Laparoscopic Appendectomy").</w:t>
            </w:r>
          </w:p>
        </w:tc>
        <w:tc>
          <w:tcPr>
            <w:tcW w:w="1530" w:type="dxa"/>
          </w:tcPr>
          <w:p w14:paraId="49CF76B8" w14:textId="77777777" w:rsidR="001E4C5B" w:rsidRPr="00A75EE5" w:rsidRDefault="001E4C5B" w:rsidP="0098740D">
            <w:pPr>
              <w:pStyle w:val="TableEntry"/>
              <w:rPr>
                <w:rFonts w:eastAsia="Verdana"/>
                <w:sz w:val="14"/>
              </w:rPr>
            </w:pPr>
          </w:p>
        </w:tc>
      </w:tr>
      <w:tr w:rsidR="00F0223E" w:rsidRPr="00A75EE5" w14:paraId="028E03C4" w14:textId="77777777" w:rsidTr="0011661F">
        <w:trPr>
          <w:cantSplit/>
          <w:trHeight w:val="797"/>
        </w:trPr>
        <w:tc>
          <w:tcPr>
            <w:tcW w:w="1800" w:type="dxa"/>
            <w:tcMar>
              <w:top w:w="0" w:type="dxa"/>
              <w:left w:w="60" w:type="dxa"/>
              <w:bottom w:w="0" w:type="dxa"/>
              <w:right w:w="60" w:type="dxa"/>
            </w:tcMar>
          </w:tcPr>
          <w:p w14:paraId="22331DFD" w14:textId="77777777" w:rsidR="001E4C5B" w:rsidRPr="00A75EE5" w:rsidRDefault="001E4C5B" w:rsidP="0098740D">
            <w:pPr>
              <w:pStyle w:val="TableEntry"/>
              <w:rPr>
                <w:rFonts w:eastAsia="Verdana"/>
              </w:rPr>
            </w:pPr>
            <w:bookmarkStart w:id="276" w:name="BKM_B89E6CDF_21C2_49B1_ADBF_9B21C80851F4"/>
            <w:bookmarkEnd w:id="276"/>
            <w:r w:rsidRPr="00A75EE5">
              <w:rPr>
                <w:rFonts w:eastAsia="Verdana"/>
                <w:b/>
              </w:rPr>
              <w:t>subject</w:t>
            </w:r>
            <w:r w:rsidRPr="00A75EE5">
              <w:rPr>
                <w:rFonts w:eastAsia="Verdana"/>
              </w:rPr>
              <w:t xml:space="preserve"> Reference</w:t>
            </w:r>
          </w:p>
        </w:tc>
        <w:tc>
          <w:tcPr>
            <w:tcW w:w="1260" w:type="dxa"/>
          </w:tcPr>
          <w:p w14:paraId="1E123260" w14:textId="77777777" w:rsidR="001E4C5B" w:rsidRPr="00A75EE5" w:rsidRDefault="00285A85" w:rsidP="0098740D">
            <w:pPr>
              <w:pStyle w:val="TableEntry"/>
              <w:rPr>
                <w:rFonts w:eastAsia="Verdana"/>
                <w:b/>
              </w:rPr>
            </w:pPr>
            <w:r w:rsidRPr="00A75EE5">
              <w:rPr>
                <w:b/>
              </w:rPr>
              <w:t>S</w:t>
            </w:r>
          </w:p>
        </w:tc>
        <w:tc>
          <w:tcPr>
            <w:tcW w:w="1800" w:type="dxa"/>
            <w:tcMar>
              <w:top w:w="0" w:type="dxa"/>
              <w:left w:w="60" w:type="dxa"/>
              <w:bottom w:w="0" w:type="dxa"/>
              <w:right w:w="60" w:type="dxa"/>
            </w:tcMar>
          </w:tcPr>
          <w:p w14:paraId="574AF61C" w14:textId="77777777" w:rsidR="001E4C5B" w:rsidRPr="00A75EE5" w:rsidRDefault="001E4C5B" w:rsidP="0098740D">
            <w:pPr>
              <w:pStyle w:val="TableEntry"/>
              <w:rPr>
                <w:rFonts w:eastAsia="Verdana"/>
              </w:rPr>
            </w:pPr>
            <w:r w:rsidRPr="00A75EE5">
              <w:rPr>
                <w:rFonts w:eastAsia="Verdana"/>
              </w:rPr>
              <w:t>[1...1]</w:t>
            </w:r>
          </w:p>
        </w:tc>
        <w:tc>
          <w:tcPr>
            <w:tcW w:w="2790" w:type="dxa"/>
            <w:tcMar>
              <w:top w:w="0" w:type="dxa"/>
              <w:left w:w="60" w:type="dxa"/>
              <w:bottom w:w="0" w:type="dxa"/>
              <w:right w:w="60" w:type="dxa"/>
            </w:tcMar>
          </w:tcPr>
          <w:p w14:paraId="71D073F9" w14:textId="77777777" w:rsidR="001E4C5B" w:rsidRPr="00A75EE5" w:rsidRDefault="001E4C5B" w:rsidP="0098740D">
            <w:pPr>
              <w:pStyle w:val="TableEntry"/>
              <w:rPr>
                <w:rFonts w:eastAsia="Verdana"/>
              </w:rPr>
            </w:pPr>
            <w:r w:rsidRPr="00A75EE5">
              <w:rPr>
                <w:rFonts w:eastAsia="Verdana"/>
              </w:rPr>
              <w:t>The person, animal or group on which the procedure was performed.</w:t>
            </w:r>
          </w:p>
        </w:tc>
        <w:tc>
          <w:tcPr>
            <w:tcW w:w="1530" w:type="dxa"/>
          </w:tcPr>
          <w:p w14:paraId="64FE158F" w14:textId="77777777" w:rsidR="001E4C5B" w:rsidRPr="00A75EE5" w:rsidRDefault="001E4C5B" w:rsidP="0098740D">
            <w:pPr>
              <w:pStyle w:val="TableEntry"/>
              <w:rPr>
                <w:rFonts w:eastAsia="Verdana"/>
                <w:sz w:val="14"/>
              </w:rPr>
            </w:pPr>
          </w:p>
        </w:tc>
      </w:tr>
      <w:tr w:rsidR="00F0223E" w:rsidRPr="00A75EE5" w14:paraId="1A580E94" w14:textId="77777777" w:rsidTr="0011661F">
        <w:trPr>
          <w:cantSplit/>
          <w:trHeight w:val="797"/>
        </w:trPr>
        <w:tc>
          <w:tcPr>
            <w:tcW w:w="1800" w:type="dxa"/>
            <w:tcMar>
              <w:top w:w="0" w:type="dxa"/>
              <w:left w:w="60" w:type="dxa"/>
              <w:bottom w:w="0" w:type="dxa"/>
              <w:right w:w="60" w:type="dxa"/>
            </w:tcMar>
          </w:tcPr>
          <w:p w14:paraId="1D333080" w14:textId="77777777" w:rsidR="001E4C5B" w:rsidRPr="00A75EE5" w:rsidRDefault="001E4C5B" w:rsidP="0098740D">
            <w:pPr>
              <w:pStyle w:val="TableEntry"/>
              <w:rPr>
                <w:rFonts w:eastAsia="Verdana"/>
              </w:rPr>
            </w:pPr>
            <w:bookmarkStart w:id="277" w:name="BKM_57BC14BC_1D82_4BD5_8DB7_F89CB0BBB8C9"/>
            <w:bookmarkEnd w:id="277"/>
            <w:r w:rsidRPr="00A75EE5">
              <w:rPr>
                <w:rFonts w:eastAsia="Verdana"/>
                <w:b/>
              </w:rPr>
              <w:t>context</w:t>
            </w:r>
            <w:r w:rsidRPr="00A75EE5">
              <w:rPr>
                <w:rFonts w:eastAsia="Verdana"/>
              </w:rPr>
              <w:t xml:space="preserve"> Reference</w:t>
            </w:r>
          </w:p>
        </w:tc>
        <w:tc>
          <w:tcPr>
            <w:tcW w:w="1260" w:type="dxa"/>
          </w:tcPr>
          <w:p w14:paraId="4FD85E1E"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12B9F6C0" w14:textId="77777777" w:rsidR="001E4C5B" w:rsidRPr="00A75EE5" w:rsidRDefault="001E4C5B" w:rsidP="0098740D">
            <w:pPr>
              <w:pStyle w:val="TableEntry"/>
              <w:rPr>
                <w:rFonts w:eastAsia="Verdana"/>
              </w:rPr>
            </w:pPr>
            <w:r w:rsidRPr="00A75EE5">
              <w:rPr>
                <w:rFonts w:eastAsia="Verdana"/>
              </w:rPr>
              <w:t>[0...1]</w:t>
            </w:r>
          </w:p>
        </w:tc>
        <w:tc>
          <w:tcPr>
            <w:tcW w:w="2790" w:type="dxa"/>
            <w:tcMar>
              <w:top w:w="0" w:type="dxa"/>
              <w:left w:w="60" w:type="dxa"/>
              <w:bottom w:w="0" w:type="dxa"/>
              <w:right w:w="60" w:type="dxa"/>
            </w:tcMar>
          </w:tcPr>
          <w:p w14:paraId="033BE2C5" w14:textId="77777777" w:rsidR="001E4C5B" w:rsidRPr="00A75EE5" w:rsidRDefault="001E4C5B" w:rsidP="0098740D">
            <w:pPr>
              <w:pStyle w:val="TableEntry"/>
              <w:rPr>
                <w:rFonts w:eastAsia="Verdana"/>
              </w:rPr>
            </w:pPr>
            <w:r w:rsidRPr="00A75EE5">
              <w:rPr>
                <w:rFonts w:eastAsia="Verdana"/>
              </w:rPr>
              <w:t>The encounter during which the procedure was performed.</w:t>
            </w:r>
          </w:p>
        </w:tc>
        <w:tc>
          <w:tcPr>
            <w:tcW w:w="1530" w:type="dxa"/>
          </w:tcPr>
          <w:p w14:paraId="2B7749D4" w14:textId="77777777" w:rsidR="001E4C5B" w:rsidRPr="00A75EE5" w:rsidRDefault="001E4C5B" w:rsidP="0098740D">
            <w:pPr>
              <w:pStyle w:val="TableEntry"/>
              <w:rPr>
                <w:rFonts w:eastAsia="Verdana"/>
                <w:sz w:val="14"/>
              </w:rPr>
            </w:pPr>
          </w:p>
        </w:tc>
      </w:tr>
      <w:tr w:rsidR="00F0223E" w:rsidRPr="00A75EE5" w14:paraId="569A89F7" w14:textId="77777777" w:rsidTr="0011661F">
        <w:trPr>
          <w:cantSplit/>
          <w:trHeight w:val="797"/>
        </w:trPr>
        <w:tc>
          <w:tcPr>
            <w:tcW w:w="1800" w:type="dxa"/>
            <w:tcMar>
              <w:top w:w="0" w:type="dxa"/>
              <w:left w:w="60" w:type="dxa"/>
              <w:bottom w:w="0" w:type="dxa"/>
              <w:right w:w="60" w:type="dxa"/>
            </w:tcMar>
          </w:tcPr>
          <w:p w14:paraId="3F3415F6" w14:textId="77777777" w:rsidR="001E4C5B" w:rsidRPr="00A75EE5" w:rsidRDefault="001E4C5B" w:rsidP="0098740D">
            <w:pPr>
              <w:pStyle w:val="TableEntry"/>
              <w:rPr>
                <w:rFonts w:eastAsia="Verdana"/>
              </w:rPr>
            </w:pPr>
            <w:bookmarkStart w:id="278" w:name="BKM_75F1A71D_E229_4B09_87A4_6DCACE38819C"/>
            <w:bookmarkEnd w:id="278"/>
            <w:r w:rsidRPr="00A75EE5">
              <w:rPr>
                <w:rFonts w:eastAsia="Verdana"/>
                <w:b/>
              </w:rPr>
              <w:lastRenderedPageBreak/>
              <w:t>performedPeriod</w:t>
            </w:r>
            <w:r w:rsidRPr="00A75EE5">
              <w:rPr>
                <w:rFonts w:eastAsia="Verdana"/>
              </w:rPr>
              <w:t xml:space="preserve"> Period</w:t>
            </w:r>
          </w:p>
          <w:p w14:paraId="4C3B622C" w14:textId="77777777" w:rsidR="001E4C5B" w:rsidRPr="00A75EE5" w:rsidRDefault="001E4C5B" w:rsidP="0098740D">
            <w:pPr>
              <w:pStyle w:val="TableEntry"/>
              <w:rPr>
                <w:rFonts w:eastAsia="Verdana"/>
              </w:rPr>
            </w:pPr>
            <w:r w:rsidRPr="00A75EE5">
              <w:rPr>
                <w:rFonts w:eastAsia="Verdana"/>
              </w:rPr>
              <w:t xml:space="preserve"> </w:t>
            </w:r>
          </w:p>
        </w:tc>
        <w:tc>
          <w:tcPr>
            <w:tcW w:w="1260" w:type="dxa"/>
          </w:tcPr>
          <w:p w14:paraId="1D3209BA" w14:textId="77777777" w:rsidR="001E4C5B" w:rsidRPr="00A75EE5" w:rsidRDefault="00060364" w:rsidP="0098740D">
            <w:pPr>
              <w:pStyle w:val="TableEntry"/>
              <w:rPr>
                <w:rFonts w:eastAsia="Verdana"/>
                <w:b/>
              </w:rPr>
            </w:pPr>
            <w:r w:rsidRPr="00A75EE5">
              <w:rPr>
                <w:rFonts w:eastAsia="Verdana"/>
                <w:b/>
              </w:rPr>
              <w:t>S</w:t>
            </w:r>
          </w:p>
        </w:tc>
        <w:tc>
          <w:tcPr>
            <w:tcW w:w="1800" w:type="dxa"/>
            <w:tcMar>
              <w:top w:w="0" w:type="dxa"/>
              <w:left w:w="60" w:type="dxa"/>
              <w:bottom w:w="0" w:type="dxa"/>
              <w:right w:w="60" w:type="dxa"/>
            </w:tcMar>
          </w:tcPr>
          <w:p w14:paraId="1694079B" w14:textId="77777777" w:rsidR="001E4C5B" w:rsidRPr="00A75EE5" w:rsidRDefault="001E4C5B" w:rsidP="0098740D">
            <w:pPr>
              <w:pStyle w:val="TableEntry"/>
              <w:rPr>
                <w:rFonts w:eastAsia="Verdana"/>
              </w:rPr>
            </w:pPr>
            <w:r w:rsidRPr="00A75EE5">
              <w:rPr>
                <w:rFonts w:eastAsia="Verdana"/>
              </w:rPr>
              <w:t>[</w:t>
            </w:r>
            <w:r w:rsidRPr="00A75EE5">
              <w:rPr>
                <w:rFonts w:eastAsia="Verdana"/>
                <w:b/>
              </w:rPr>
              <w:t>1</w:t>
            </w:r>
            <w:r w:rsidRPr="00A75EE5">
              <w:rPr>
                <w:rFonts w:eastAsia="Verdana"/>
              </w:rPr>
              <w:t>...1]</w:t>
            </w:r>
          </w:p>
        </w:tc>
        <w:tc>
          <w:tcPr>
            <w:tcW w:w="2790" w:type="dxa"/>
            <w:tcMar>
              <w:top w:w="0" w:type="dxa"/>
              <w:left w:w="60" w:type="dxa"/>
              <w:bottom w:w="0" w:type="dxa"/>
              <w:right w:w="60" w:type="dxa"/>
            </w:tcMar>
          </w:tcPr>
          <w:p w14:paraId="47F4890B" w14:textId="77777777" w:rsidR="001E4C5B" w:rsidRPr="00A75EE5" w:rsidRDefault="001E4C5B" w:rsidP="0098740D">
            <w:pPr>
              <w:pStyle w:val="TableEntry"/>
            </w:pPr>
            <w:r w:rsidRPr="00A75EE5">
              <w:rPr>
                <w:rFonts w:eastAsia="Verdana"/>
              </w:rPr>
              <w:t xml:space="preserve">The period the procedure was performed. </w:t>
            </w:r>
          </w:p>
        </w:tc>
        <w:tc>
          <w:tcPr>
            <w:tcW w:w="1530" w:type="dxa"/>
          </w:tcPr>
          <w:p w14:paraId="0B3A4CA2" w14:textId="77777777" w:rsidR="001E4C5B" w:rsidRPr="00A75EE5" w:rsidRDefault="00285A85" w:rsidP="0098740D">
            <w:pPr>
              <w:pStyle w:val="TableEntry"/>
              <w:rPr>
                <w:rFonts w:eastAsia="Verdana"/>
                <w:sz w:val="14"/>
              </w:rPr>
            </w:pPr>
            <w:r w:rsidRPr="00A75EE5">
              <w:rPr>
                <w:rFonts w:eastAsia="Verdana"/>
              </w:rPr>
              <w:t>In this transaction the "start" is set to the date/time the monitoring procedure was initiated.</w:t>
            </w:r>
          </w:p>
        </w:tc>
      </w:tr>
      <w:tr w:rsidR="00F0223E" w:rsidRPr="00A75EE5" w14:paraId="5A6C284F" w14:textId="77777777" w:rsidTr="0011661F">
        <w:trPr>
          <w:cantSplit/>
          <w:trHeight w:val="797"/>
        </w:trPr>
        <w:tc>
          <w:tcPr>
            <w:tcW w:w="1800" w:type="dxa"/>
            <w:tcMar>
              <w:top w:w="0" w:type="dxa"/>
              <w:left w:w="60" w:type="dxa"/>
              <w:bottom w:w="0" w:type="dxa"/>
              <w:right w:w="60" w:type="dxa"/>
            </w:tcMar>
          </w:tcPr>
          <w:p w14:paraId="01AB9B88" w14:textId="77777777" w:rsidR="001E4C5B" w:rsidRPr="00A75EE5" w:rsidRDefault="001E4C5B" w:rsidP="0098740D">
            <w:pPr>
              <w:pStyle w:val="TableEntry"/>
              <w:rPr>
                <w:rFonts w:eastAsia="Verdana"/>
              </w:rPr>
            </w:pPr>
            <w:bookmarkStart w:id="279" w:name="BKM_20B78C7B_CE1B_42EF_BEBE_740FE03D6188"/>
            <w:bookmarkEnd w:id="279"/>
            <w:r w:rsidRPr="00A75EE5">
              <w:rPr>
                <w:rFonts w:eastAsia="Verdana"/>
                <w:b/>
              </w:rPr>
              <w:t>performer</w:t>
            </w:r>
            <w:r w:rsidRPr="00A75EE5">
              <w:rPr>
                <w:rFonts w:eastAsia="Verdana"/>
              </w:rPr>
              <w:t xml:space="preserve"> Procedure.Performer</w:t>
            </w:r>
          </w:p>
        </w:tc>
        <w:tc>
          <w:tcPr>
            <w:tcW w:w="1260" w:type="dxa"/>
          </w:tcPr>
          <w:p w14:paraId="2F7A58DE"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15DA1C66" w14:textId="77777777" w:rsidR="001E4C5B" w:rsidRPr="00A75EE5" w:rsidRDefault="001E4C5B" w:rsidP="0098740D">
            <w:pPr>
              <w:pStyle w:val="TableEntry"/>
              <w:rPr>
                <w:rFonts w:eastAsia="Verdana"/>
              </w:rPr>
            </w:pPr>
            <w:r w:rsidRPr="00A75EE5">
              <w:rPr>
                <w:rFonts w:eastAsia="Verdana"/>
              </w:rPr>
              <w:t>[0...*]</w:t>
            </w:r>
          </w:p>
        </w:tc>
        <w:tc>
          <w:tcPr>
            <w:tcW w:w="2790" w:type="dxa"/>
            <w:tcMar>
              <w:top w:w="0" w:type="dxa"/>
              <w:left w:w="60" w:type="dxa"/>
              <w:bottom w:w="0" w:type="dxa"/>
              <w:right w:w="60" w:type="dxa"/>
            </w:tcMar>
          </w:tcPr>
          <w:p w14:paraId="6B802981" w14:textId="77777777" w:rsidR="001E4C5B" w:rsidRPr="00A75EE5" w:rsidRDefault="001E4C5B" w:rsidP="0098740D">
            <w:pPr>
              <w:pStyle w:val="TableEntry"/>
              <w:rPr>
                <w:rFonts w:eastAsia="Verdana"/>
              </w:rPr>
            </w:pPr>
            <w:r w:rsidRPr="00A75EE5">
              <w:rPr>
                <w:rFonts w:eastAsia="Verdana"/>
              </w:rPr>
              <w:t>Limited to 'real' people rather than equipment.</w:t>
            </w:r>
          </w:p>
        </w:tc>
        <w:tc>
          <w:tcPr>
            <w:tcW w:w="1530" w:type="dxa"/>
          </w:tcPr>
          <w:p w14:paraId="2EC51966" w14:textId="77777777" w:rsidR="001E4C5B" w:rsidRPr="00A75EE5" w:rsidRDefault="001E4C5B" w:rsidP="0098740D">
            <w:pPr>
              <w:pStyle w:val="TableEntry"/>
              <w:rPr>
                <w:rFonts w:eastAsia="Verdana"/>
                <w:sz w:val="14"/>
              </w:rPr>
            </w:pPr>
          </w:p>
        </w:tc>
      </w:tr>
      <w:tr w:rsidR="00F0223E" w:rsidRPr="00A75EE5" w14:paraId="415827E6" w14:textId="77777777" w:rsidTr="0011661F">
        <w:trPr>
          <w:cantSplit/>
          <w:trHeight w:val="797"/>
        </w:trPr>
        <w:tc>
          <w:tcPr>
            <w:tcW w:w="1800" w:type="dxa"/>
            <w:tcMar>
              <w:top w:w="0" w:type="dxa"/>
              <w:left w:w="60" w:type="dxa"/>
              <w:bottom w:w="0" w:type="dxa"/>
              <w:right w:w="60" w:type="dxa"/>
            </w:tcMar>
          </w:tcPr>
          <w:p w14:paraId="025338C4" w14:textId="77777777" w:rsidR="001E4C5B" w:rsidRPr="00A75EE5" w:rsidRDefault="001E4C5B" w:rsidP="0098740D">
            <w:pPr>
              <w:pStyle w:val="TableEntry"/>
              <w:rPr>
                <w:rFonts w:eastAsia="Verdana"/>
              </w:rPr>
            </w:pPr>
            <w:bookmarkStart w:id="280" w:name="BKM_E4B19804_CAA4_4C0A_81D7_A66F8DFFF93C"/>
            <w:bookmarkEnd w:id="280"/>
            <w:r w:rsidRPr="00A75EE5">
              <w:rPr>
                <w:rFonts w:eastAsia="Verdana"/>
                <w:b/>
              </w:rPr>
              <w:t>location</w:t>
            </w:r>
            <w:r w:rsidRPr="00A75EE5">
              <w:rPr>
                <w:rFonts w:eastAsia="Verdana"/>
              </w:rPr>
              <w:t xml:space="preserve"> Reference</w:t>
            </w:r>
          </w:p>
        </w:tc>
        <w:tc>
          <w:tcPr>
            <w:tcW w:w="1260" w:type="dxa"/>
          </w:tcPr>
          <w:p w14:paraId="4DB5776B"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019C2DE9" w14:textId="77777777" w:rsidR="001E4C5B" w:rsidRPr="00A75EE5" w:rsidRDefault="001E4C5B" w:rsidP="0098740D">
            <w:pPr>
              <w:pStyle w:val="TableEntry"/>
              <w:rPr>
                <w:rFonts w:eastAsia="Verdana"/>
              </w:rPr>
            </w:pPr>
            <w:r w:rsidRPr="00A75EE5">
              <w:rPr>
                <w:rFonts w:eastAsia="Verdana"/>
              </w:rPr>
              <w:t>[0...1]</w:t>
            </w:r>
          </w:p>
        </w:tc>
        <w:tc>
          <w:tcPr>
            <w:tcW w:w="2790" w:type="dxa"/>
            <w:tcMar>
              <w:top w:w="0" w:type="dxa"/>
              <w:left w:w="60" w:type="dxa"/>
              <w:bottom w:w="0" w:type="dxa"/>
              <w:right w:w="60" w:type="dxa"/>
            </w:tcMar>
          </w:tcPr>
          <w:p w14:paraId="5F99FBC4" w14:textId="77777777" w:rsidR="001E4C5B" w:rsidRPr="00A75EE5" w:rsidRDefault="001E4C5B" w:rsidP="0098740D">
            <w:pPr>
              <w:pStyle w:val="TableEntry"/>
              <w:rPr>
                <w:rFonts w:eastAsia="Verdana"/>
              </w:rPr>
            </w:pPr>
            <w:r w:rsidRPr="00A75EE5">
              <w:rPr>
                <w:rFonts w:eastAsia="Verdana"/>
              </w:rPr>
              <w:t xml:space="preserve">The location where </w:t>
            </w:r>
            <w:r w:rsidR="00060364" w:rsidRPr="00A75EE5">
              <w:rPr>
                <w:rFonts w:eastAsia="Verdana"/>
              </w:rPr>
              <w:t>the procedure actually happened, e</w:t>
            </w:r>
            <w:r w:rsidRPr="00A75EE5">
              <w:rPr>
                <w:rFonts w:eastAsia="Verdana"/>
              </w:rPr>
              <w:t>.g.</w:t>
            </w:r>
            <w:r w:rsidR="00060364" w:rsidRPr="00A75EE5">
              <w:rPr>
                <w:rFonts w:eastAsia="Verdana"/>
              </w:rPr>
              <w:t>,</w:t>
            </w:r>
            <w:r w:rsidRPr="00A75EE5">
              <w:rPr>
                <w:rFonts w:eastAsia="Verdana"/>
              </w:rPr>
              <w:t xml:space="preserve"> a newborn at home, a tracheostomy at a restaurant.</w:t>
            </w:r>
          </w:p>
        </w:tc>
        <w:tc>
          <w:tcPr>
            <w:tcW w:w="1530" w:type="dxa"/>
          </w:tcPr>
          <w:p w14:paraId="315C69EB" w14:textId="77777777" w:rsidR="001E4C5B" w:rsidRPr="00A75EE5" w:rsidRDefault="001E4C5B" w:rsidP="0098740D">
            <w:pPr>
              <w:pStyle w:val="TableEntry"/>
              <w:rPr>
                <w:rFonts w:eastAsia="Verdana"/>
                <w:sz w:val="14"/>
              </w:rPr>
            </w:pPr>
          </w:p>
        </w:tc>
      </w:tr>
      <w:tr w:rsidR="00F0223E" w:rsidRPr="00A75EE5" w14:paraId="3FC90435" w14:textId="77777777" w:rsidTr="0011661F">
        <w:trPr>
          <w:cantSplit/>
          <w:trHeight w:val="797"/>
        </w:trPr>
        <w:tc>
          <w:tcPr>
            <w:tcW w:w="1800" w:type="dxa"/>
            <w:tcMar>
              <w:top w:w="0" w:type="dxa"/>
              <w:left w:w="60" w:type="dxa"/>
              <w:bottom w:w="0" w:type="dxa"/>
              <w:right w:w="60" w:type="dxa"/>
            </w:tcMar>
          </w:tcPr>
          <w:p w14:paraId="6DFF7FFD" w14:textId="77777777" w:rsidR="001E4C5B" w:rsidRPr="00A75EE5" w:rsidRDefault="001E4C5B" w:rsidP="0098740D">
            <w:pPr>
              <w:pStyle w:val="TableEntry"/>
              <w:rPr>
                <w:rFonts w:eastAsia="Verdana"/>
              </w:rPr>
            </w:pPr>
            <w:bookmarkStart w:id="281" w:name="BKM_4531296C_AA6F_426A_8E3E_B0FFDE12FA8C"/>
            <w:bookmarkEnd w:id="281"/>
            <w:r w:rsidRPr="00A75EE5">
              <w:rPr>
                <w:rFonts w:eastAsia="Verdana"/>
                <w:b/>
              </w:rPr>
              <w:t>reasonCode</w:t>
            </w:r>
            <w:r w:rsidRPr="00A75EE5">
              <w:rPr>
                <w:rFonts w:eastAsia="Verdana"/>
              </w:rPr>
              <w:t xml:space="preserve"> CodeableConcept</w:t>
            </w:r>
          </w:p>
          <w:p w14:paraId="7DDDFA27" w14:textId="77777777" w:rsidR="001E4C5B" w:rsidRPr="00A75EE5" w:rsidRDefault="001E4C5B" w:rsidP="0098740D">
            <w:pPr>
              <w:pStyle w:val="TableEntry"/>
              <w:rPr>
                <w:rFonts w:eastAsia="Verdana"/>
              </w:rPr>
            </w:pPr>
          </w:p>
        </w:tc>
        <w:tc>
          <w:tcPr>
            <w:tcW w:w="1260" w:type="dxa"/>
          </w:tcPr>
          <w:p w14:paraId="47D2A413" w14:textId="77777777" w:rsidR="001E4C5B" w:rsidRPr="00A75EE5" w:rsidRDefault="00060364" w:rsidP="0098740D">
            <w:pPr>
              <w:pStyle w:val="TableEntry"/>
              <w:rPr>
                <w:rFonts w:eastAsia="Verdana"/>
                <w:b/>
              </w:rPr>
            </w:pPr>
            <w:r w:rsidRPr="00A75EE5">
              <w:rPr>
                <w:rFonts w:eastAsia="Verdana"/>
                <w:b/>
              </w:rPr>
              <w:t>S</w:t>
            </w:r>
          </w:p>
        </w:tc>
        <w:tc>
          <w:tcPr>
            <w:tcW w:w="1800" w:type="dxa"/>
            <w:tcMar>
              <w:top w:w="0" w:type="dxa"/>
              <w:left w:w="60" w:type="dxa"/>
              <w:bottom w:w="0" w:type="dxa"/>
              <w:right w:w="60" w:type="dxa"/>
            </w:tcMar>
          </w:tcPr>
          <w:p w14:paraId="76ED5B1E" w14:textId="5DB975BB" w:rsidR="001E4C5B" w:rsidRPr="00A75EE5" w:rsidRDefault="001E4C5B" w:rsidP="0098740D">
            <w:pPr>
              <w:pStyle w:val="TableEntry"/>
              <w:rPr>
                <w:rFonts w:eastAsia="Verdana"/>
              </w:rPr>
            </w:pPr>
            <w:r w:rsidRPr="00A75EE5">
              <w:rPr>
                <w:rFonts w:eastAsia="Verdana"/>
              </w:rPr>
              <w:t>[0</w:t>
            </w:r>
            <w:r w:rsidRPr="00A75EE5">
              <w:rPr>
                <w:rFonts w:eastAsia="Verdana"/>
                <w:b/>
              </w:rPr>
              <w:t>...</w:t>
            </w:r>
            <w:r w:rsidR="00FA24C6" w:rsidRPr="00A75EE5">
              <w:rPr>
                <w:rFonts w:eastAsia="Verdana"/>
                <w:b/>
              </w:rPr>
              <w:t>*</w:t>
            </w:r>
            <w:r w:rsidRPr="00A75EE5">
              <w:rPr>
                <w:rFonts w:eastAsia="Verdana"/>
              </w:rPr>
              <w:t>]</w:t>
            </w:r>
          </w:p>
        </w:tc>
        <w:tc>
          <w:tcPr>
            <w:tcW w:w="2790" w:type="dxa"/>
            <w:tcMar>
              <w:top w:w="0" w:type="dxa"/>
              <w:left w:w="60" w:type="dxa"/>
              <w:bottom w:w="0" w:type="dxa"/>
              <w:right w:w="60" w:type="dxa"/>
            </w:tcMar>
          </w:tcPr>
          <w:p w14:paraId="0ACD9586" w14:textId="77777777" w:rsidR="001E4C5B" w:rsidRPr="00A75EE5" w:rsidRDefault="001E4C5B" w:rsidP="0098740D">
            <w:pPr>
              <w:pStyle w:val="TableEntry"/>
            </w:pPr>
            <w:r w:rsidRPr="00A75EE5">
              <w:rPr>
                <w:rFonts w:eastAsia="Verdana"/>
              </w:rPr>
              <w:t>The coded reason/diagnosis why the procedure was performed. This may be coded entity of some type, or may simply be present as text</w:t>
            </w:r>
            <w:r w:rsidR="00BB416E" w:rsidRPr="00A75EE5">
              <w:rPr>
                <w:rFonts w:eastAsia="Verdana"/>
              </w:rPr>
              <w:t xml:space="preserve">. </w:t>
            </w:r>
          </w:p>
        </w:tc>
        <w:tc>
          <w:tcPr>
            <w:tcW w:w="1530" w:type="dxa"/>
          </w:tcPr>
          <w:p w14:paraId="0BEDE078" w14:textId="77777777" w:rsidR="001E4C5B" w:rsidRPr="00A75EE5" w:rsidRDefault="001E4C5B" w:rsidP="0098740D">
            <w:pPr>
              <w:pStyle w:val="TableEntry"/>
              <w:rPr>
                <w:rFonts w:eastAsia="Verdana"/>
                <w:sz w:val="14"/>
              </w:rPr>
            </w:pPr>
          </w:p>
        </w:tc>
      </w:tr>
      <w:tr w:rsidR="00F0223E" w:rsidRPr="00A75EE5" w14:paraId="0B8615FB" w14:textId="77777777" w:rsidTr="0011661F">
        <w:trPr>
          <w:cantSplit/>
          <w:trHeight w:val="797"/>
        </w:trPr>
        <w:tc>
          <w:tcPr>
            <w:tcW w:w="1800" w:type="dxa"/>
            <w:tcMar>
              <w:top w:w="0" w:type="dxa"/>
              <w:left w:w="60" w:type="dxa"/>
              <w:bottom w:w="0" w:type="dxa"/>
              <w:right w:w="60" w:type="dxa"/>
            </w:tcMar>
          </w:tcPr>
          <w:p w14:paraId="1DB329F7" w14:textId="77777777" w:rsidR="001E4C5B" w:rsidRPr="00A75EE5" w:rsidRDefault="001E4C5B" w:rsidP="0098740D">
            <w:pPr>
              <w:pStyle w:val="TableEntry"/>
              <w:rPr>
                <w:rFonts w:eastAsia="Verdana"/>
              </w:rPr>
            </w:pPr>
            <w:bookmarkStart w:id="282" w:name="BKM_B2C3A59E_00E6_4E8E_9D2B_BB7F13D24528"/>
            <w:bookmarkEnd w:id="282"/>
            <w:r w:rsidRPr="00A75EE5">
              <w:rPr>
                <w:rFonts w:eastAsia="Verdana"/>
                <w:b/>
              </w:rPr>
              <w:t>reasonReference</w:t>
            </w:r>
            <w:r w:rsidRPr="00A75EE5">
              <w:rPr>
                <w:rFonts w:eastAsia="Verdana"/>
              </w:rPr>
              <w:t xml:space="preserve"> Reference</w:t>
            </w:r>
          </w:p>
        </w:tc>
        <w:tc>
          <w:tcPr>
            <w:tcW w:w="1260" w:type="dxa"/>
          </w:tcPr>
          <w:p w14:paraId="7D5DB1DB" w14:textId="77777777" w:rsidR="001E4C5B" w:rsidRPr="00A75EE5" w:rsidRDefault="00FA24C6" w:rsidP="0098740D">
            <w:pPr>
              <w:pStyle w:val="TableEntry"/>
              <w:rPr>
                <w:rFonts w:eastAsia="Verdana"/>
                <w:b/>
              </w:rPr>
            </w:pPr>
            <w:r w:rsidRPr="00A75EE5">
              <w:rPr>
                <w:b/>
              </w:rPr>
              <w:t>S</w:t>
            </w:r>
          </w:p>
        </w:tc>
        <w:tc>
          <w:tcPr>
            <w:tcW w:w="1800" w:type="dxa"/>
            <w:tcMar>
              <w:top w:w="0" w:type="dxa"/>
              <w:left w:w="60" w:type="dxa"/>
              <w:bottom w:w="0" w:type="dxa"/>
              <w:right w:w="60" w:type="dxa"/>
            </w:tcMar>
          </w:tcPr>
          <w:p w14:paraId="72AFDDF6" w14:textId="77777777" w:rsidR="001E4C5B" w:rsidRPr="00A75EE5" w:rsidRDefault="001E4C5B" w:rsidP="0098740D">
            <w:pPr>
              <w:pStyle w:val="TableEntry"/>
              <w:rPr>
                <w:rFonts w:eastAsia="Verdana"/>
              </w:rPr>
            </w:pPr>
            <w:r w:rsidRPr="00A75EE5">
              <w:rPr>
                <w:rFonts w:eastAsia="Verdana"/>
              </w:rPr>
              <w:t>[0...*]</w:t>
            </w:r>
          </w:p>
        </w:tc>
        <w:tc>
          <w:tcPr>
            <w:tcW w:w="2790" w:type="dxa"/>
            <w:tcMar>
              <w:top w:w="0" w:type="dxa"/>
              <w:left w:w="60" w:type="dxa"/>
              <w:bottom w:w="0" w:type="dxa"/>
              <w:right w:w="60" w:type="dxa"/>
            </w:tcMar>
          </w:tcPr>
          <w:p w14:paraId="5FE31B1B" w14:textId="77777777" w:rsidR="001E4C5B" w:rsidRPr="00A75EE5" w:rsidRDefault="001E4C5B" w:rsidP="0098740D">
            <w:pPr>
              <w:pStyle w:val="TableEntry"/>
              <w:rPr>
                <w:rFonts w:eastAsia="Verdana"/>
              </w:rPr>
            </w:pPr>
            <w:r w:rsidRPr="00A75EE5">
              <w:rPr>
                <w:rFonts w:eastAsia="Verdana"/>
              </w:rPr>
              <w:t>The condition that is the reason why the procedure was performed.</w:t>
            </w:r>
          </w:p>
        </w:tc>
        <w:tc>
          <w:tcPr>
            <w:tcW w:w="1530" w:type="dxa"/>
          </w:tcPr>
          <w:p w14:paraId="2693B4A6" w14:textId="77777777" w:rsidR="001E4C5B" w:rsidRPr="00A75EE5" w:rsidRDefault="001E4C5B" w:rsidP="0098740D">
            <w:pPr>
              <w:pStyle w:val="TableEntry"/>
              <w:rPr>
                <w:rFonts w:eastAsia="Verdana"/>
                <w:sz w:val="14"/>
              </w:rPr>
            </w:pPr>
          </w:p>
        </w:tc>
      </w:tr>
      <w:tr w:rsidR="00F0223E" w:rsidRPr="00A75EE5" w14:paraId="5B68839F" w14:textId="77777777" w:rsidTr="0011661F">
        <w:trPr>
          <w:cantSplit/>
          <w:trHeight w:val="797"/>
        </w:trPr>
        <w:tc>
          <w:tcPr>
            <w:tcW w:w="1800" w:type="dxa"/>
            <w:tcMar>
              <w:top w:w="0" w:type="dxa"/>
              <w:left w:w="60" w:type="dxa"/>
              <w:bottom w:w="0" w:type="dxa"/>
              <w:right w:w="60" w:type="dxa"/>
            </w:tcMar>
          </w:tcPr>
          <w:p w14:paraId="3205F136" w14:textId="77777777" w:rsidR="001E4C5B" w:rsidRPr="00A75EE5" w:rsidRDefault="001E4C5B" w:rsidP="0098740D">
            <w:pPr>
              <w:pStyle w:val="TableEntry"/>
              <w:rPr>
                <w:rFonts w:eastAsia="Verdana"/>
              </w:rPr>
            </w:pPr>
            <w:bookmarkStart w:id="283" w:name="BKM_FF84BA4F_A8AB_4B7A_99C9_7C8D1EB29EF6"/>
            <w:bookmarkEnd w:id="283"/>
            <w:r w:rsidRPr="00A75EE5">
              <w:rPr>
                <w:rFonts w:eastAsia="Verdana"/>
                <w:b/>
              </w:rPr>
              <w:t>bodySite</w:t>
            </w:r>
            <w:r w:rsidRPr="00A75EE5">
              <w:rPr>
                <w:rFonts w:eastAsia="Verdana"/>
              </w:rPr>
              <w:t xml:space="preserve"> CodeableConcept</w:t>
            </w:r>
          </w:p>
          <w:p w14:paraId="290372D8" w14:textId="77777777" w:rsidR="001E4C5B" w:rsidRPr="00A75EE5" w:rsidRDefault="001E4C5B" w:rsidP="0098740D">
            <w:pPr>
              <w:pStyle w:val="TableEntry"/>
              <w:rPr>
                <w:rFonts w:eastAsia="Verdana"/>
              </w:rPr>
            </w:pPr>
            <w:r w:rsidRPr="00A75EE5">
              <w:rPr>
                <w:rFonts w:eastAsia="Verdana"/>
              </w:rPr>
              <w:t xml:space="preserve"> </w:t>
            </w:r>
          </w:p>
        </w:tc>
        <w:tc>
          <w:tcPr>
            <w:tcW w:w="1260" w:type="dxa"/>
          </w:tcPr>
          <w:p w14:paraId="0459943A"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15448C76" w14:textId="77777777" w:rsidR="001E4C5B" w:rsidRPr="00A75EE5" w:rsidRDefault="001E4C5B" w:rsidP="0098740D">
            <w:pPr>
              <w:pStyle w:val="TableEntry"/>
              <w:rPr>
                <w:rFonts w:eastAsia="Verdana"/>
              </w:rPr>
            </w:pPr>
            <w:r w:rsidRPr="00A75EE5">
              <w:rPr>
                <w:rFonts w:eastAsia="Verdana"/>
              </w:rPr>
              <w:t>[0...*]</w:t>
            </w:r>
          </w:p>
        </w:tc>
        <w:tc>
          <w:tcPr>
            <w:tcW w:w="2790" w:type="dxa"/>
            <w:tcMar>
              <w:top w:w="0" w:type="dxa"/>
              <w:left w:w="60" w:type="dxa"/>
              <w:bottom w:w="0" w:type="dxa"/>
              <w:right w:w="60" w:type="dxa"/>
            </w:tcMar>
          </w:tcPr>
          <w:p w14:paraId="01CD391A" w14:textId="77777777" w:rsidR="001E4C5B" w:rsidRPr="00A75EE5" w:rsidRDefault="001E4C5B" w:rsidP="0098740D">
            <w:pPr>
              <w:pStyle w:val="TableEntry"/>
              <w:rPr>
                <w:rFonts w:eastAsia="Verdana"/>
              </w:rPr>
            </w:pPr>
            <w:r w:rsidRPr="00A75EE5">
              <w:rPr>
                <w:rFonts w:eastAsia="Verdana"/>
              </w:rPr>
              <w:t>Detailed and structured anatomical location information. Multiple locations are allowed</w:t>
            </w:r>
            <w:r w:rsidR="00060364" w:rsidRPr="00A75EE5">
              <w:rPr>
                <w:rFonts w:eastAsia="Verdana"/>
              </w:rPr>
              <w:t xml:space="preserve">, </w:t>
            </w:r>
            <w:r w:rsidRPr="00A75EE5">
              <w:rPr>
                <w:rFonts w:eastAsia="Verdana"/>
              </w:rPr>
              <w:t>e.g.</w:t>
            </w:r>
            <w:r w:rsidR="00060364" w:rsidRPr="00A75EE5">
              <w:rPr>
                <w:rFonts w:eastAsia="Verdana"/>
              </w:rPr>
              <w:t>,</w:t>
            </w:r>
            <w:r w:rsidRPr="00A75EE5">
              <w:rPr>
                <w:rFonts w:eastAsia="Verdana"/>
              </w:rPr>
              <w:t xml:space="preserve"> multiple punch biopsies of a lesion.</w:t>
            </w:r>
          </w:p>
        </w:tc>
        <w:tc>
          <w:tcPr>
            <w:tcW w:w="1530" w:type="dxa"/>
          </w:tcPr>
          <w:p w14:paraId="391450B2" w14:textId="77777777" w:rsidR="001E4C5B" w:rsidRPr="00A75EE5" w:rsidRDefault="001E4C5B" w:rsidP="0098740D">
            <w:pPr>
              <w:pStyle w:val="TableEntry"/>
              <w:rPr>
                <w:rFonts w:eastAsia="Verdana"/>
                <w:sz w:val="14"/>
              </w:rPr>
            </w:pPr>
          </w:p>
        </w:tc>
      </w:tr>
      <w:tr w:rsidR="00F0223E" w:rsidRPr="00A75EE5" w14:paraId="1C7A3F70" w14:textId="77777777" w:rsidTr="0011661F">
        <w:trPr>
          <w:cantSplit/>
          <w:trHeight w:val="797"/>
        </w:trPr>
        <w:tc>
          <w:tcPr>
            <w:tcW w:w="1800" w:type="dxa"/>
            <w:tcMar>
              <w:top w:w="0" w:type="dxa"/>
              <w:left w:w="60" w:type="dxa"/>
              <w:bottom w:w="0" w:type="dxa"/>
              <w:right w:w="60" w:type="dxa"/>
            </w:tcMar>
          </w:tcPr>
          <w:p w14:paraId="538E5C21" w14:textId="77777777" w:rsidR="001E4C5B" w:rsidRPr="00A75EE5" w:rsidRDefault="001E4C5B" w:rsidP="0098740D">
            <w:pPr>
              <w:pStyle w:val="TableEntry"/>
              <w:rPr>
                <w:rFonts w:eastAsia="Verdana"/>
              </w:rPr>
            </w:pPr>
            <w:bookmarkStart w:id="284" w:name="BKM_DA46989D_8464_46A0_B7FD_20F13C54244A"/>
            <w:bookmarkEnd w:id="284"/>
            <w:r w:rsidRPr="00A75EE5">
              <w:rPr>
                <w:rFonts w:eastAsia="Verdana"/>
                <w:b/>
              </w:rPr>
              <w:t>outcome</w:t>
            </w:r>
            <w:r w:rsidRPr="00A75EE5">
              <w:rPr>
                <w:rFonts w:eastAsia="Verdana"/>
              </w:rPr>
              <w:t xml:space="preserve"> CodeableConcept</w:t>
            </w:r>
          </w:p>
        </w:tc>
        <w:tc>
          <w:tcPr>
            <w:tcW w:w="1260" w:type="dxa"/>
          </w:tcPr>
          <w:p w14:paraId="17713103"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6C154246" w14:textId="77777777" w:rsidR="001E4C5B" w:rsidRPr="00A75EE5" w:rsidRDefault="001E4C5B"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069C7071" w14:textId="77777777" w:rsidR="001E4C5B" w:rsidRPr="00A75EE5" w:rsidRDefault="001E4C5B" w:rsidP="0098740D">
            <w:pPr>
              <w:pStyle w:val="TableEntry"/>
              <w:rPr>
                <w:rFonts w:eastAsia="Verdana"/>
              </w:rPr>
            </w:pPr>
            <w:r w:rsidRPr="00A75EE5">
              <w:rPr>
                <w:rFonts w:eastAsia="Verdana"/>
              </w:rPr>
              <w:t>The outcome</w:t>
            </w:r>
            <w:r w:rsidR="00060364" w:rsidRPr="00A75EE5">
              <w:rPr>
                <w:rFonts w:eastAsia="Verdana"/>
              </w:rPr>
              <w:t xml:space="preserve"> (results)</w:t>
            </w:r>
            <w:r w:rsidRPr="00A75EE5">
              <w:rPr>
                <w:rFonts w:eastAsia="Verdana"/>
              </w:rPr>
              <w:t xml:space="preserve"> of the procedure </w:t>
            </w:r>
            <w:r w:rsidR="00060364" w:rsidRPr="00A75EE5">
              <w:rPr>
                <w:rFonts w:eastAsia="Verdana"/>
              </w:rPr>
              <w:t>–</w:t>
            </w:r>
            <w:r w:rsidRPr="00A75EE5">
              <w:rPr>
                <w:rFonts w:eastAsia="Verdana"/>
              </w:rPr>
              <w:t xml:space="preserve"> </w:t>
            </w:r>
            <w:r w:rsidR="00060364" w:rsidRPr="00A75EE5">
              <w:rPr>
                <w:rFonts w:eastAsia="Verdana"/>
              </w:rPr>
              <w:t xml:space="preserve">was the procedure successful, unsuccessful, etc. </w:t>
            </w:r>
          </w:p>
        </w:tc>
        <w:tc>
          <w:tcPr>
            <w:tcW w:w="1530" w:type="dxa"/>
          </w:tcPr>
          <w:p w14:paraId="3A926004" w14:textId="77777777" w:rsidR="001E4C5B" w:rsidRPr="00A75EE5" w:rsidRDefault="001E4C5B" w:rsidP="0098740D">
            <w:pPr>
              <w:pStyle w:val="TableEntry"/>
              <w:rPr>
                <w:rFonts w:eastAsia="Verdana"/>
                <w:color w:val="FF0000"/>
              </w:rPr>
            </w:pPr>
          </w:p>
        </w:tc>
      </w:tr>
      <w:tr w:rsidR="00F0223E" w:rsidRPr="00A75EE5" w14:paraId="683F7723" w14:textId="77777777" w:rsidTr="0011661F">
        <w:trPr>
          <w:cantSplit/>
          <w:trHeight w:val="797"/>
        </w:trPr>
        <w:tc>
          <w:tcPr>
            <w:tcW w:w="1800" w:type="dxa"/>
            <w:tcMar>
              <w:top w:w="0" w:type="dxa"/>
              <w:left w:w="60" w:type="dxa"/>
              <w:bottom w:w="0" w:type="dxa"/>
              <w:right w:w="60" w:type="dxa"/>
            </w:tcMar>
          </w:tcPr>
          <w:p w14:paraId="18E07831" w14:textId="77777777" w:rsidR="001E4C5B" w:rsidRPr="00A75EE5" w:rsidRDefault="001E4C5B" w:rsidP="0098740D">
            <w:pPr>
              <w:pStyle w:val="TableEntry"/>
              <w:rPr>
                <w:rFonts w:eastAsia="Verdana"/>
              </w:rPr>
            </w:pPr>
            <w:bookmarkStart w:id="285" w:name="BKM_758B2D8C_744E_4D8F_86E2_8F2EA86496E4"/>
            <w:bookmarkEnd w:id="285"/>
            <w:r w:rsidRPr="00A75EE5">
              <w:rPr>
                <w:rFonts w:eastAsia="Verdana"/>
                <w:b/>
              </w:rPr>
              <w:t>report</w:t>
            </w:r>
            <w:r w:rsidRPr="00A75EE5">
              <w:rPr>
                <w:rFonts w:eastAsia="Verdana"/>
              </w:rPr>
              <w:t xml:space="preserve"> Reference</w:t>
            </w:r>
          </w:p>
        </w:tc>
        <w:tc>
          <w:tcPr>
            <w:tcW w:w="1260" w:type="dxa"/>
          </w:tcPr>
          <w:p w14:paraId="766FB4BB"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52168B38" w14:textId="77777777" w:rsidR="001E4C5B" w:rsidRPr="00A75EE5" w:rsidRDefault="001E4C5B"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45E7C31A" w14:textId="77777777" w:rsidR="001E4C5B" w:rsidRPr="00A75EE5" w:rsidRDefault="001E4C5B" w:rsidP="0098740D">
            <w:pPr>
              <w:pStyle w:val="TableEntry"/>
              <w:rPr>
                <w:rFonts w:eastAsia="Verdana"/>
              </w:rPr>
            </w:pPr>
            <w:r w:rsidRPr="00A75EE5">
              <w:rPr>
                <w:rFonts w:eastAsia="Verdana"/>
              </w:rPr>
              <w:t>This could be a histology result, pathology report, surgical report, etc.</w:t>
            </w:r>
          </w:p>
        </w:tc>
        <w:tc>
          <w:tcPr>
            <w:tcW w:w="1530" w:type="dxa"/>
          </w:tcPr>
          <w:p w14:paraId="67349B87" w14:textId="77777777" w:rsidR="001E4C5B" w:rsidRPr="00A75EE5" w:rsidRDefault="001E4C5B" w:rsidP="0098740D">
            <w:pPr>
              <w:pStyle w:val="TableEntry"/>
              <w:rPr>
                <w:rFonts w:eastAsia="Verdana"/>
                <w:sz w:val="14"/>
              </w:rPr>
            </w:pPr>
          </w:p>
        </w:tc>
      </w:tr>
      <w:tr w:rsidR="00F0223E" w:rsidRPr="00A75EE5" w14:paraId="0A766FE6" w14:textId="77777777" w:rsidTr="0011661F">
        <w:trPr>
          <w:cantSplit/>
          <w:trHeight w:val="797"/>
        </w:trPr>
        <w:tc>
          <w:tcPr>
            <w:tcW w:w="1800" w:type="dxa"/>
            <w:tcMar>
              <w:top w:w="0" w:type="dxa"/>
              <w:left w:w="60" w:type="dxa"/>
              <w:bottom w:w="0" w:type="dxa"/>
              <w:right w:w="60" w:type="dxa"/>
            </w:tcMar>
          </w:tcPr>
          <w:p w14:paraId="65CA6589" w14:textId="77777777" w:rsidR="001E4C5B" w:rsidRPr="00A75EE5" w:rsidRDefault="001E4C5B" w:rsidP="0098740D">
            <w:pPr>
              <w:pStyle w:val="TableEntry"/>
              <w:rPr>
                <w:rFonts w:eastAsia="Verdana"/>
              </w:rPr>
            </w:pPr>
            <w:bookmarkStart w:id="286" w:name="BKM_CAB83EF1_D210_4D75_A6AD_E0B582A9C3AB"/>
            <w:bookmarkEnd w:id="286"/>
            <w:r w:rsidRPr="00A75EE5">
              <w:rPr>
                <w:rFonts w:eastAsia="Verdana"/>
                <w:b/>
              </w:rPr>
              <w:t>complication</w:t>
            </w:r>
            <w:r w:rsidRPr="00A75EE5">
              <w:rPr>
                <w:rFonts w:eastAsia="Verdana"/>
              </w:rPr>
              <w:t xml:space="preserve"> CodeableConcept</w:t>
            </w:r>
          </w:p>
          <w:p w14:paraId="20A62139" w14:textId="77777777" w:rsidR="001E4C5B" w:rsidRPr="00A75EE5" w:rsidRDefault="001E4C5B" w:rsidP="0098740D">
            <w:pPr>
              <w:pStyle w:val="TableEntry"/>
              <w:rPr>
                <w:rFonts w:eastAsia="Verdana"/>
              </w:rPr>
            </w:pPr>
            <w:r w:rsidRPr="00A75EE5">
              <w:rPr>
                <w:rFonts w:eastAsia="Verdana"/>
              </w:rPr>
              <w:t xml:space="preserve"> </w:t>
            </w:r>
          </w:p>
        </w:tc>
        <w:tc>
          <w:tcPr>
            <w:tcW w:w="1260" w:type="dxa"/>
          </w:tcPr>
          <w:p w14:paraId="20554321"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61AA902F" w14:textId="77777777" w:rsidR="001E4C5B" w:rsidRPr="00A75EE5" w:rsidRDefault="001E4C5B"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676A5103" w14:textId="77777777" w:rsidR="001E4C5B" w:rsidRPr="00A75EE5" w:rsidRDefault="001E4C5B" w:rsidP="0098740D">
            <w:pPr>
              <w:pStyle w:val="TableEntry"/>
              <w:rPr>
                <w:rFonts w:eastAsia="Verdana"/>
              </w:rPr>
            </w:pPr>
            <w:r w:rsidRPr="00A75EE5">
              <w:rPr>
                <w:rFonts w:eastAsia="Verdana"/>
              </w:rPr>
              <w:t>Any complications that occurred during the procedure, or in the immediate post-performance period. These are generally tracked separately from the notes, which will typically describe the procedure itself rather than any 'post procedure' issues.</w:t>
            </w:r>
          </w:p>
        </w:tc>
        <w:tc>
          <w:tcPr>
            <w:tcW w:w="1530" w:type="dxa"/>
          </w:tcPr>
          <w:p w14:paraId="74B2CD2F" w14:textId="77777777" w:rsidR="001E4C5B" w:rsidRPr="00A75EE5" w:rsidRDefault="001E4C5B" w:rsidP="0098740D">
            <w:pPr>
              <w:pStyle w:val="TableEntry"/>
              <w:rPr>
                <w:rFonts w:eastAsia="Verdana"/>
                <w:sz w:val="14"/>
              </w:rPr>
            </w:pPr>
          </w:p>
        </w:tc>
      </w:tr>
      <w:tr w:rsidR="00F0223E" w:rsidRPr="00A75EE5" w14:paraId="17AA9E0C" w14:textId="77777777" w:rsidTr="0011661F">
        <w:trPr>
          <w:cantSplit/>
          <w:trHeight w:val="797"/>
        </w:trPr>
        <w:tc>
          <w:tcPr>
            <w:tcW w:w="1800" w:type="dxa"/>
            <w:tcMar>
              <w:top w:w="0" w:type="dxa"/>
              <w:left w:w="60" w:type="dxa"/>
              <w:bottom w:w="0" w:type="dxa"/>
              <w:right w:w="60" w:type="dxa"/>
            </w:tcMar>
          </w:tcPr>
          <w:p w14:paraId="7CAF8CB7" w14:textId="77777777" w:rsidR="001E4C5B" w:rsidRPr="00A75EE5" w:rsidRDefault="001E4C5B" w:rsidP="0098740D">
            <w:pPr>
              <w:pStyle w:val="TableEntry"/>
              <w:rPr>
                <w:rFonts w:eastAsia="Verdana"/>
              </w:rPr>
            </w:pPr>
            <w:bookmarkStart w:id="287" w:name="BKM_B23C38C6_5041_4A94_9DB7_14B5CED6F6A5"/>
            <w:bookmarkEnd w:id="287"/>
            <w:r w:rsidRPr="00A75EE5">
              <w:rPr>
                <w:rFonts w:eastAsia="Verdana"/>
                <w:b/>
              </w:rPr>
              <w:t>complicationDetail</w:t>
            </w:r>
            <w:r w:rsidRPr="00A75EE5">
              <w:rPr>
                <w:rFonts w:eastAsia="Verdana"/>
              </w:rPr>
              <w:t xml:space="preserve"> Reference</w:t>
            </w:r>
          </w:p>
          <w:p w14:paraId="75B6313A" w14:textId="77777777" w:rsidR="001E4C5B" w:rsidRPr="00A75EE5" w:rsidRDefault="001E4C5B" w:rsidP="0098740D">
            <w:pPr>
              <w:pStyle w:val="TableEntry"/>
            </w:pPr>
          </w:p>
        </w:tc>
        <w:tc>
          <w:tcPr>
            <w:tcW w:w="1260" w:type="dxa"/>
          </w:tcPr>
          <w:p w14:paraId="698B7BDF"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7C040333" w14:textId="77777777" w:rsidR="001E4C5B" w:rsidRPr="00A75EE5" w:rsidRDefault="001E4C5B"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40FBC65F" w14:textId="77777777" w:rsidR="001E4C5B" w:rsidRPr="00A75EE5" w:rsidRDefault="001E4C5B" w:rsidP="0098740D">
            <w:pPr>
              <w:pStyle w:val="TableEntry"/>
              <w:rPr>
                <w:rFonts w:eastAsia="Verdana"/>
              </w:rPr>
            </w:pPr>
            <w:r w:rsidRPr="00A75EE5">
              <w:rPr>
                <w:rFonts w:eastAsia="Verdana"/>
              </w:rPr>
              <w:t>Any complications that occurred during the procedure, or in the immediate post-performance period.</w:t>
            </w:r>
          </w:p>
        </w:tc>
        <w:tc>
          <w:tcPr>
            <w:tcW w:w="1530" w:type="dxa"/>
          </w:tcPr>
          <w:p w14:paraId="15F5F452" w14:textId="77777777" w:rsidR="001E4C5B" w:rsidRPr="00A75EE5" w:rsidRDefault="001E4C5B" w:rsidP="0098740D">
            <w:pPr>
              <w:pStyle w:val="TableEntry"/>
              <w:rPr>
                <w:rFonts w:eastAsia="Verdana"/>
                <w:sz w:val="14"/>
              </w:rPr>
            </w:pPr>
          </w:p>
        </w:tc>
      </w:tr>
      <w:tr w:rsidR="00F0223E" w:rsidRPr="00A75EE5" w14:paraId="0B301A71" w14:textId="77777777" w:rsidTr="0011661F">
        <w:trPr>
          <w:cantSplit/>
          <w:trHeight w:val="797"/>
        </w:trPr>
        <w:tc>
          <w:tcPr>
            <w:tcW w:w="1800" w:type="dxa"/>
            <w:tcMar>
              <w:top w:w="0" w:type="dxa"/>
              <w:left w:w="60" w:type="dxa"/>
              <w:bottom w:w="0" w:type="dxa"/>
              <w:right w:w="60" w:type="dxa"/>
            </w:tcMar>
          </w:tcPr>
          <w:p w14:paraId="077DE4F1" w14:textId="77777777" w:rsidR="001E4C5B" w:rsidRPr="00A75EE5" w:rsidRDefault="001E4C5B" w:rsidP="0098740D">
            <w:pPr>
              <w:pStyle w:val="TableEntry"/>
              <w:rPr>
                <w:rFonts w:eastAsia="Verdana"/>
              </w:rPr>
            </w:pPr>
            <w:bookmarkStart w:id="288" w:name="BKM_AF282B7F_5F9C_4391_B067_961F3F1B72B3"/>
            <w:bookmarkEnd w:id="288"/>
            <w:r w:rsidRPr="00A75EE5">
              <w:rPr>
                <w:rFonts w:eastAsia="Verdana"/>
                <w:b/>
              </w:rPr>
              <w:lastRenderedPageBreak/>
              <w:t>followUp</w:t>
            </w:r>
            <w:r w:rsidRPr="00A75EE5">
              <w:rPr>
                <w:rFonts w:eastAsia="Verdana"/>
              </w:rPr>
              <w:t xml:space="preserve"> CodeableConcept</w:t>
            </w:r>
          </w:p>
          <w:p w14:paraId="03C495F8" w14:textId="77777777" w:rsidR="001E4C5B" w:rsidRPr="00A75EE5" w:rsidRDefault="001E4C5B" w:rsidP="0098740D">
            <w:pPr>
              <w:pStyle w:val="TableEntry"/>
              <w:rPr>
                <w:rFonts w:eastAsia="Verdana"/>
              </w:rPr>
            </w:pPr>
            <w:r w:rsidRPr="00A75EE5">
              <w:rPr>
                <w:rFonts w:eastAsia="Verdana"/>
              </w:rPr>
              <w:t xml:space="preserve"> </w:t>
            </w:r>
          </w:p>
          <w:p w14:paraId="27BA0936" w14:textId="77777777" w:rsidR="001E4C5B" w:rsidRPr="00A75EE5" w:rsidRDefault="001E4C5B" w:rsidP="0098740D">
            <w:pPr>
              <w:pStyle w:val="TableEntry"/>
            </w:pPr>
          </w:p>
        </w:tc>
        <w:tc>
          <w:tcPr>
            <w:tcW w:w="1260" w:type="dxa"/>
          </w:tcPr>
          <w:p w14:paraId="27002659"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6A5BC13E" w14:textId="77777777" w:rsidR="001E4C5B" w:rsidRPr="00A75EE5" w:rsidRDefault="001E4C5B"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5D11584A" w14:textId="2EE65F33" w:rsidR="001E4C5B" w:rsidRPr="00A75EE5" w:rsidRDefault="001E4C5B" w:rsidP="0098740D">
            <w:pPr>
              <w:pStyle w:val="TableEntry"/>
              <w:rPr>
                <w:rFonts w:eastAsia="Verdana"/>
              </w:rPr>
            </w:pPr>
            <w:r w:rsidRPr="00A75EE5">
              <w:rPr>
                <w:rFonts w:eastAsia="Verdana"/>
              </w:rPr>
              <w:t xml:space="preserve">If the procedure required specific follow up - </w:t>
            </w:r>
            <w:r w:rsidR="006B14F5" w:rsidRPr="00A75EE5">
              <w:rPr>
                <w:rFonts w:eastAsia="Verdana"/>
              </w:rPr>
              <w:t xml:space="preserve">e.g., </w:t>
            </w:r>
            <w:r w:rsidRPr="00A75EE5">
              <w:rPr>
                <w:rFonts w:eastAsia="Verdana"/>
              </w:rPr>
              <w:t xml:space="preserve">removal of sutures. The </w:t>
            </w:r>
            <w:r w:rsidR="00BF0406" w:rsidRPr="00A75EE5">
              <w:rPr>
                <w:rFonts w:eastAsia="Verdana"/>
              </w:rPr>
              <w:t>follow-up</w:t>
            </w:r>
            <w:r w:rsidRPr="00A75EE5">
              <w:rPr>
                <w:rFonts w:eastAsia="Verdana"/>
              </w:rPr>
              <w:t xml:space="preserve"> may be represented as a simple note, or could potentially be more complex in which case the CarePlan resource can be used.</w:t>
            </w:r>
          </w:p>
        </w:tc>
        <w:tc>
          <w:tcPr>
            <w:tcW w:w="1530" w:type="dxa"/>
          </w:tcPr>
          <w:p w14:paraId="7D74F6E1" w14:textId="77777777" w:rsidR="001E4C5B" w:rsidRPr="00A75EE5" w:rsidRDefault="001E4C5B" w:rsidP="0098740D">
            <w:pPr>
              <w:pStyle w:val="TableEntry"/>
              <w:rPr>
                <w:rFonts w:eastAsia="Verdana"/>
                <w:sz w:val="14"/>
              </w:rPr>
            </w:pPr>
          </w:p>
        </w:tc>
      </w:tr>
      <w:tr w:rsidR="00F0223E" w:rsidRPr="00A75EE5" w14:paraId="3FEB8096" w14:textId="77777777" w:rsidTr="0011661F">
        <w:trPr>
          <w:cantSplit/>
          <w:trHeight w:val="797"/>
        </w:trPr>
        <w:tc>
          <w:tcPr>
            <w:tcW w:w="1800" w:type="dxa"/>
            <w:tcMar>
              <w:top w:w="0" w:type="dxa"/>
              <w:left w:w="60" w:type="dxa"/>
              <w:bottom w:w="0" w:type="dxa"/>
              <w:right w:w="60" w:type="dxa"/>
            </w:tcMar>
          </w:tcPr>
          <w:p w14:paraId="4F73088A" w14:textId="77777777" w:rsidR="001E4C5B" w:rsidRPr="00A75EE5" w:rsidRDefault="001E4C5B" w:rsidP="0098740D">
            <w:pPr>
              <w:pStyle w:val="TableEntry"/>
              <w:rPr>
                <w:rFonts w:eastAsia="Verdana"/>
              </w:rPr>
            </w:pPr>
            <w:bookmarkStart w:id="289" w:name="BKM_1C97EC62_F530_4B0C_9F96_DD886B7C41F4"/>
            <w:bookmarkEnd w:id="289"/>
            <w:r w:rsidRPr="00A75EE5">
              <w:rPr>
                <w:rFonts w:eastAsia="Verdana"/>
                <w:b/>
              </w:rPr>
              <w:t>note</w:t>
            </w:r>
            <w:r w:rsidRPr="00A75EE5">
              <w:rPr>
                <w:rFonts w:eastAsia="Verdana"/>
              </w:rPr>
              <w:t xml:space="preserve"> Annotation</w:t>
            </w:r>
          </w:p>
        </w:tc>
        <w:tc>
          <w:tcPr>
            <w:tcW w:w="1260" w:type="dxa"/>
          </w:tcPr>
          <w:p w14:paraId="0B1B6569"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7B08F9CA" w14:textId="77777777" w:rsidR="001E4C5B" w:rsidRPr="00A75EE5" w:rsidRDefault="001E4C5B"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2263C6E0" w14:textId="77777777" w:rsidR="001E4C5B" w:rsidRPr="00A75EE5" w:rsidRDefault="001E4C5B" w:rsidP="0098740D">
            <w:pPr>
              <w:pStyle w:val="TableEntry"/>
            </w:pPr>
            <w:r w:rsidRPr="00A75EE5">
              <w:rPr>
                <w:rFonts w:eastAsia="Verdana"/>
              </w:rPr>
              <w:t>Any other notes about the procedure</w:t>
            </w:r>
            <w:r w:rsidR="00060364" w:rsidRPr="00A75EE5">
              <w:rPr>
                <w:rFonts w:eastAsia="Verdana"/>
              </w:rPr>
              <w:t>,</w:t>
            </w:r>
            <w:r w:rsidRPr="00A75EE5">
              <w:rPr>
                <w:rFonts w:eastAsia="Verdana"/>
              </w:rPr>
              <w:t xml:space="preserve"> </w:t>
            </w:r>
            <w:r w:rsidR="00060364" w:rsidRPr="00A75EE5">
              <w:rPr>
                <w:rFonts w:eastAsia="Verdana"/>
              </w:rPr>
              <w:t>e</w:t>
            </w:r>
            <w:r w:rsidRPr="00A75EE5">
              <w:rPr>
                <w:rFonts w:eastAsia="Verdana"/>
              </w:rPr>
              <w:t>.g.</w:t>
            </w:r>
            <w:r w:rsidR="00060364" w:rsidRPr="00A75EE5">
              <w:rPr>
                <w:rFonts w:eastAsia="Verdana"/>
              </w:rPr>
              <w:t>,</w:t>
            </w:r>
            <w:r w:rsidRPr="00A75EE5">
              <w:rPr>
                <w:rFonts w:eastAsia="Verdana"/>
              </w:rPr>
              <w:t xml:space="preserve"> the operative notes</w:t>
            </w:r>
            <w:r w:rsidR="00060364" w:rsidRPr="00A75EE5">
              <w:rPr>
                <w:rFonts w:eastAsia="Verdana"/>
              </w:rPr>
              <w:t>, nurses note</w:t>
            </w:r>
            <w:r w:rsidRPr="00A75EE5">
              <w:rPr>
                <w:rFonts w:eastAsia="Verdana"/>
              </w:rPr>
              <w:t>.</w:t>
            </w:r>
          </w:p>
        </w:tc>
        <w:tc>
          <w:tcPr>
            <w:tcW w:w="1530" w:type="dxa"/>
          </w:tcPr>
          <w:p w14:paraId="68D14907" w14:textId="77777777" w:rsidR="001E4C5B" w:rsidRPr="00A75EE5" w:rsidRDefault="001E4C5B" w:rsidP="0098740D">
            <w:pPr>
              <w:pStyle w:val="TableEntry"/>
              <w:rPr>
                <w:rFonts w:eastAsia="Verdana"/>
                <w:sz w:val="14"/>
              </w:rPr>
            </w:pPr>
          </w:p>
        </w:tc>
      </w:tr>
      <w:tr w:rsidR="00F0223E" w:rsidRPr="00A75EE5" w14:paraId="4884FE11" w14:textId="77777777" w:rsidTr="0011661F">
        <w:trPr>
          <w:cantSplit/>
          <w:trHeight w:val="797"/>
        </w:trPr>
        <w:tc>
          <w:tcPr>
            <w:tcW w:w="1800" w:type="dxa"/>
            <w:tcMar>
              <w:top w:w="0" w:type="dxa"/>
              <w:left w:w="60" w:type="dxa"/>
              <w:bottom w:w="0" w:type="dxa"/>
              <w:right w:w="60" w:type="dxa"/>
            </w:tcMar>
          </w:tcPr>
          <w:p w14:paraId="40CD8DE6" w14:textId="2422EB10" w:rsidR="001E4C5B" w:rsidRPr="00A75EE5" w:rsidRDefault="001E4C5B" w:rsidP="001E1027">
            <w:pPr>
              <w:pStyle w:val="TableEntry"/>
            </w:pPr>
            <w:bookmarkStart w:id="290" w:name="BKM_6A2ED27B_0BBD_4A43_B89F_FC3828D3DA92"/>
            <w:bookmarkEnd w:id="290"/>
            <w:r w:rsidRPr="00A75EE5">
              <w:rPr>
                <w:rFonts w:eastAsia="Verdana"/>
                <w:b/>
              </w:rPr>
              <w:t>focalDevice</w:t>
            </w:r>
            <w:r w:rsidRPr="00A75EE5">
              <w:rPr>
                <w:rFonts w:eastAsia="Verdana"/>
              </w:rPr>
              <w:t xml:space="preserve"> Procedure.FocalDevice</w:t>
            </w:r>
          </w:p>
        </w:tc>
        <w:tc>
          <w:tcPr>
            <w:tcW w:w="1260" w:type="dxa"/>
          </w:tcPr>
          <w:p w14:paraId="28C97D22" w14:textId="77777777" w:rsidR="001E4C5B" w:rsidRPr="00A75EE5" w:rsidRDefault="00060364" w:rsidP="0098740D">
            <w:pPr>
              <w:pStyle w:val="TableEntry"/>
              <w:rPr>
                <w:rFonts w:eastAsia="Verdana"/>
                <w:b/>
              </w:rPr>
            </w:pPr>
            <w:r w:rsidRPr="00A75EE5">
              <w:rPr>
                <w:rFonts w:eastAsia="Verdana"/>
                <w:b/>
              </w:rPr>
              <w:t>S</w:t>
            </w:r>
          </w:p>
        </w:tc>
        <w:tc>
          <w:tcPr>
            <w:tcW w:w="1800" w:type="dxa"/>
            <w:tcMar>
              <w:top w:w="0" w:type="dxa"/>
              <w:left w:w="60" w:type="dxa"/>
              <w:bottom w:w="0" w:type="dxa"/>
              <w:right w:w="60" w:type="dxa"/>
            </w:tcMar>
          </w:tcPr>
          <w:p w14:paraId="22EA9088" w14:textId="77777777" w:rsidR="001E4C5B" w:rsidRPr="00A75EE5" w:rsidRDefault="001E4C5B" w:rsidP="0098740D">
            <w:pPr>
              <w:pStyle w:val="TableEntry"/>
              <w:rPr>
                <w:rFonts w:eastAsia="Verdana"/>
              </w:rPr>
            </w:pPr>
            <w:r w:rsidRPr="00A75EE5">
              <w:rPr>
                <w:rFonts w:eastAsia="Verdana"/>
              </w:rPr>
              <w:t>[</w:t>
            </w:r>
            <w:r w:rsidRPr="00A75EE5">
              <w:rPr>
                <w:rFonts w:eastAsia="Verdana"/>
                <w:b/>
              </w:rPr>
              <w:t>1</w:t>
            </w:r>
            <w:r w:rsidRPr="00A75EE5">
              <w:rPr>
                <w:rFonts w:eastAsia="Verdana"/>
              </w:rPr>
              <w:t>...*]</w:t>
            </w:r>
          </w:p>
        </w:tc>
        <w:tc>
          <w:tcPr>
            <w:tcW w:w="2790" w:type="dxa"/>
            <w:tcMar>
              <w:top w:w="0" w:type="dxa"/>
              <w:left w:w="60" w:type="dxa"/>
              <w:bottom w:w="0" w:type="dxa"/>
              <w:right w:w="60" w:type="dxa"/>
            </w:tcMar>
          </w:tcPr>
          <w:p w14:paraId="1BB763B0" w14:textId="77777777" w:rsidR="001E4C5B" w:rsidRPr="00A75EE5" w:rsidRDefault="001E4C5B" w:rsidP="0098740D">
            <w:pPr>
              <w:pStyle w:val="TableEntry"/>
              <w:rPr>
                <w:rFonts w:eastAsia="Verdana"/>
              </w:rPr>
            </w:pPr>
            <w:r w:rsidRPr="00A75EE5">
              <w:rPr>
                <w:rFonts w:eastAsia="Verdana"/>
              </w:rPr>
              <w:t>A device that is implanted, removed or otherwise manipulated (</w:t>
            </w:r>
            <w:r w:rsidR="00060364" w:rsidRPr="00A75EE5">
              <w:rPr>
                <w:rFonts w:eastAsia="Verdana"/>
              </w:rPr>
              <w:t xml:space="preserve">e.g., </w:t>
            </w:r>
            <w:r w:rsidRPr="00A75EE5">
              <w:rPr>
                <w:rFonts w:eastAsia="Verdana"/>
              </w:rPr>
              <w:t>calibration, battery replacement, fitting a prosthesis, attaching a wound-vac, etc.) as a focal portion of the Procedure.</w:t>
            </w:r>
          </w:p>
        </w:tc>
        <w:tc>
          <w:tcPr>
            <w:tcW w:w="1530" w:type="dxa"/>
          </w:tcPr>
          <w:p w14:paraId="657805D7" w14:textId="77777777" w:rsidR="001E4C5B" w:rsidRPr="00A75EE5" w:rsidRDefault="001E4C5B" w:rsidP="0098740D">
            <w:pPr>
              <w:pStyle w:val="TableEntry"/>
              <w:rPr>
                <w:rFonts w:eastAsia="Verdana"/>
                <w:sz w:val="14"/>
              </w:rPr>
            </w:pPr>
          </w:p>
        </w:tc>
      </w:tr>
      <w:tr w:rsidR="00F0223E" w:rsidRPr="00A75EE5" w14:paraId="5098A16F" w14:textId="77777777" w:rsidTr="0011661F">
        <w:trPr>
          <w:cantSplit/>
          <w:trHeight w:val="797"/>
        </w:trPr>
        <w:tc>
          <w:tcPr>
            <w:tcW w:w="1800" w:type="dxa"/>
            <w:tcMar>
              <w:top w:w="0" w:type="dxa"/>
              <w:left w:w="60" w:type="dxa"/>
              <w:bottom w:w="0" w:type="dxa"/>
              <w:right w:w="60" w:type="dxa"/>
            </w:tcMar>
          </w:tcPr>
          <w:p w14:paraId="3113C0C5" w14:textId="77777777" w:rsidR="001E4C5B" w:rsidRPr="00A75EE5" w:rsidRDefault="001E4C5B" w:rsidP="0098740D">
            <w:pPr>
              <w:pStyle w:val="TableEntry"/>
              <w:rPr>
                <w:rFonts w:eastAsia="Verdana"/>
              </w:rPr>
            </w:pPr>
            <w:bookmarkStart w:id="291" w:name="BKM_1F96B0F5_5031_49E8_AEB9_EED5BCC922E5"/>
            <w:bookmarkEnd w:id="291"/>
            <w:r w:rsidRPr="00A75EE5">
              <w:rPr>
                <w:rFonts w:eastAsia="Verdana"/>
                <w:b/>
              </w:rPr>
              <w:t>usedReference</w:t>
            </w:r>
            <w:r w:rsidRPr="00A75EE5">
              <w:rPr>
                <w:rFonts w:eastAsia="Verdana"/>
              </w:rPr>
              <w:t xml:space="preserve"> Reference</w:t>
            </w:r>
          </w:p>
          <w:p w14:paraId="5DD7234D" w14:textId="77777777" w:rsidR="001E4C5B" w:rsidRPr="00A75EE5" w:rsidRDefault="001E4C5B" w:rsidP="0098740D">
            <w:pPr>
              <w:pStyle w:val="TableEntry"/>
            </w:pPr>
          </w:p>
        </w:tc>
        <w:tc>
          <w:tcPr>
            <w:tcW w:w="1260" w:type="dxa"/>
          </w:tcPr>
          <w:p w14:paraId="217223BB"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2A22632D" w14:textId="77777777" w:rsidR="001E4C5B" w:rsidRPr="00A75EE5" w:rsidRDefault="001E4C5B" w:rsidP="0098740D">
            <w:pPr>
              <w:pStyle w:val="TableEntry"/>
              <w:rPr>
                <w:rFonts w:eastAsia="Verdana"/>
              </w:rPr>
            </w:pPr>
            <w:r w:rsidRPr="00A75EE5">
              <w:rPr>
                <w:rFonts w:eastAsia="Verdana"/>
              </w:rPr>
              <w:t>[0...*]</w:t>
            </w:r>
          </w:p>
        </w:tc>
        <w:tc>
          <w:tcPr>
            <w:tcW w:w="2790" w:type="dxa"/>
            <w:tcMar>
              <w:top w:w="0" w:type="dxa"/>
              <w:left w:w="60" w:type="dxa"/>
              <w:bottom w:w="0" w:type="dxa"/>
              <w:right w:w="60" w:type="dxa"/>
            </w:tcMar>
          </w:tcPr>
          <w:p w14:paraId="044389CC" w14:textId="77777777" w:rsidR="001E4C5B" w:rsidRPr="00A75EE5" w:rsidRDefault="001E4C5B" w:rsidP="0098740D">
            <w:pPr>
              <w:pStyle w:val="TableEntry"/>
              <w:rPr>
                <w:rFonts w:eastAsia="Verdana"/>
              </w:rPr>
            </w:pPr>
            <w:r w:rsidRPr="00A75EE5">
              <w:rPr>
                <w:rFonts w:eastAsia="Verdana"/>
              </w:rPr>
              <w:t>Identifies medications, devices and any other substance used as part of the procedure.</w:t>
            </w:r>
          </w:p>
        </w:tc>
        <w:tc>
          <w:tcPr>
            <w:tcW w:w="1530" w:type="dxa"/>
          </w:tcPr>
          <w:p w14:paraId="2E09FF6C" w14:textId="77777777" w:rsidR="001E4C5B" w:rsidRPr="00A75EE5" w:rsidRDefault="001E4C5B" w:rsidP="0098740D">
            <w:pPr>
              <w:pStyle w:val="TableEntry"/>
              <w:rPr>
                <w:rFonts w:eastAsia="Verdana"/>
                <w:sz w:val="14"/>
              </w:rPr>
            </w:pPr>
          </w:p>
        </w:tc>
      </w:tr>
      <w:tr w:rsidR="00F0223E" w:rsidRPr="00A75EE5" w14:paraId="0BF6E8C2" w14:textId="77777777" w:rsidTr="0011661F">
        <w:trPr>
          <w:cantSplit/>
          <w:trHeight w:val="797"/>
        </w:trPr>
        <w:tc>
          <w:tcPr>
            <w:tcW w:w="1800" w:type="dxa"/>
            <w:tcMar>
              <w:top w:w="0" w:type="dxa"/>
              <w:left w:w="60" w:type="dxa"/>
              <w:bottom w:w="0" w:type="dxa"/>
              <w:right w:w="60" w:type="dxa"/>
            </w:tcMar>
          </w:tcPr>
          <w:p w14:paraId="0A75F8F1" w14:textId="77777777" w:rsidR="001E4C5B" w:rsidRPr="00A75EE5" w:rsidRDefault="001E4C5B" w:rsidP="0098740D">
            <w:pPr>
              <w:pStyle w:val="TableEntry"/>
              <w:rPr>
                <w:rFonts w:eastAsia="Verdana"/>
              </w:rPr>
            </w:pPr>
            <w:bookmarkStart w:id="292" w:name="BKM_BDF169D9_BA89_409A_8F64_62D349E1A365"/>
            <w:bookmarkEnd w:id="292"/>
            <w:r w:rsidRPr="00A75EE5">
              <w:rPr>
                <w:rFonts w:eastAsia="Verdana"/>
                <w:b/>
              </w:rPr>
              <w:t>usedCode</w:t>
            </w:r>
            <w:r w:rsidRPr="00A75EE5">
              <w:rPr>
                <w:rFonts w:eastAsia="Verdana"/>
              </w:rPr>
              <w:t xml:space="preserve"> CodeableConcept</w:t>
            </w:r>
          </w:p>
        </w:tc>
        <w:tc>
          <w:tcPr>
            <w:tcW w:w="1260" w:type="dxa"/>
          </w:tcPr>
          <w:p w14:paraId="6ADBF251" w14:textId="77777777" w:rsidR="001E4C5B" w:rsidRPr="00A75EE5" w:rsidRDefault="001E4C5B" w:rsidP="0098740D">
            <w:pPr>
              <w:pStyle w:val="TableEntry"/>
              <w:rPr>
                <w:rFonts w:eastAsia="Verdana"/>
              </w:rPr>
            </w:pPr>
          </w:p>
        </w:tc>
        <w:tc>
          <w:tcPr>
            <w:tcW w:w="1800" w:type="dxa"/>
            <w:tcMar>
              <w:top w:w="0" w:type="dxa"/>
              <w:left w:w="60" w:type="dxa"/>
              <w:bottom w:w="0" w:type="dxa"/>
              <w:right w:w="60" w:type="dxa"/>
            </w:tcMar>
          </w:tcPr>
          <w:p w14:paraId="00DCF8F7" w14:textId="77777777" w:rsidR="001E4C5B" w:rsidRPr="00A75EE5" w:rsidRDefault="001E4C5B" w:rsidP="0098740D">
            <w:pPr>
              <w:pStyle w:val="TableEntry"/>
              <w:rPr>
                <w:rFonts w:eastAsia="Verdana"/>
              </w:rPr>
            </w:pPr>
            <w:r w:rsidRPr="00A75EE5">
              <w:rPr>
                <w:rFonts w:eastAsia="Verdana"/>
              </w:rPr>
              <w:t>[0...*]</w:t>
            </w:r>
          </w:p>
        </w:tc>
        <w:tc>
          <w:tcPr>
            <w:tcW w:w="2790" w:type="dxa"/>
            <w:tcMar>
              <w:top w:w="0" w:type="dxa"/>
              <w:left w:w="60" w:type="dxa"/>
              <w:bottom w:w="0" w:type="dxa"/>
              <w:right w:w="60" w:type="dxa"/>
            </w:tcMar>
          </w:tcPr>
          <w:p w14:paraId="3847D99F" w14:textId="77777777" w:rsidR="001E4C5B" w:rsidRPr="00A75EE5" w:rsidRDefault="001E4C5B" w:rsidP="0098740D">
            <w:pPr>
              <w:pStyle w:val="TableEntry"/>
              <w:rPr>
                <w:rFonts w:eastAsia="Verdana"/>
              </w:rPr>
            </w:pPr>
            <w:r w:rsidRPr="00A75EE5">
              <w:rPr>
                <w:rFonts w:eastAsia="Verdana"/>
              </w:rPr>
              <w:t>Identifies coded items that were used as part of the procedure.</w:t>
            </w:r>
          </w:p>
        </w:tc>
        <w:tc>
          <w:tcPr>
            <w:tcW w:w="1530" w:type="dxa"/>
          </w:tcPr>
          <w:p w14:paraId="377483F4" w14:textId="77777777" w:rsidR="001E4C5B" w:rsidRPr="00A75EE5" w:rsidRDefault="001E4C5B" w:rsidP="0098740D">
            <w:pPr>
              <w:pStyle w:val="TableEntry"/>
              <w:rPr>
                <w:rFonts w:eastAsia="Verdana"/>
                <w:sz w:val="14"/>
              </w:rPr>
            </w:pPr>
          </w:p>
        </w:tc>
      </w:tr>
    </w:tbl>
    <w:p w14:paraId="230DC824" w14:textId="6AA08D91" w:rsidR="008954FA" w:rsidRPr="00A75EE5" w:rsidRDefault="005A311F" w:rsidP="0098740D">
      <w:pPr>
        <w:pStyle w:val="BodyText"/>
      </w:pPr>
      <w:r w:rsidRPr="00A75EE5">
        <w:t xml:space="preserve">A FHIR StructureDefinition can be found in implementation materials – see ITI TF-2x: Appendix W for instructions on how to get to the implementation materials. </w:t>
      </w:r>
    </w:p>
    <w:p w14:paraId="1A4C0809" w14:textId="0C541FBD" w:rsidR="00FE5BD4" w:rsidRPr="00A75EE5" w:rsidRDefault="00FE5BD4" w:rsidP="0098740D">
      <w:pPr>
        <w:pStyle w:val="Heading4"/>
        <w:rPr>
          <w:noProof w:val="0"/>
        </w:rPr>
      </w:pPr>
      <w:bookmarkStart w:id="293" w:name="_Toc492638993"/>
      <w:r w:rsidRPr="00A75EE5">
        <w:rPr>
          <w:noProof w:val="0"/>
        </w:rPr>
        <w:t xml:space="preserve">6.6.3.2 FHIR Complete Medical Device Monitoring Procedure </w:t>
      </w:r>
      <w:r w:rsidR="00536A75" w:rsidRPr="00A75EE5">
        <w:rPr>
          <w:noProof w:val="0"/>
        </w:rPr>
        <w:t>Profile</w:t>
      </w:r>
      <w:bookmarkEnd w:id="293"/>
      <w:r w:rsidRPr="00A75EE5">
        <w:rPr>
          <w:noProof w:val="0"/>
        </w:rPr>
        <w:t xml:space="preserve"> </w:t>
      </w:r>
    </w:p>
    <w:p w14:paraId="71DD0587" w14:textId="77777777" w:rsidR="00FE5BD4" w:rsidRPr="00A75EE5" w:rsidRDefault="00FE5BD4" w:rsidP="0098740D">
      <w:pPr>
        <w:pStyle w:val="BodyText"/>
        <w:rPr>
          <w:rFonts w:eastAsia="Verdana"/>
        </w:rPr>
      </w:pPr>
      <w:r w:rsidRPr="00A75EE5">
        <w:rPr>
          <w:rFonts w:eastAsia="Verdana"/>
        </w:rPr>
        <w:t>This profile shows how a FHIR Procedure resource can be used to record a monitoring procedure that was completed by a clinician at the point-of-care.</w:t>
      </w:r>
    </w:p>
    <w:p w14:paraId="5919D70C" w14:textId="45638A7D" w:rsidR="0004292B" w:rsidRPr="00A75EE5" w:rsidRDefault="00174812" w:rsidP="0011661F">
      <w:pPr>
        <w:pStyle w:val="TableTitle"/>
        <w:rPr>
          <w:rFonts w:eastAsia="Verdana"/>
        </w:rPr>
      </w:pPr>
      <w:r>
        <w:rPr>
          <w:rFonts w:eastAsia="Verdana"/>
        </w:rPr>
        <w:t>Table 6.6.3.2-1: FHIR Complete Medical Device Monitoring Procedure Profile</w:t>
      </w:r>
    </w:p>
    <w:tbl>
      <w:tblPr>
        <w:tblW w:w="918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4A0" w:firstRow="1" w:lastRow="0" w:firstColumn="1" w:lastColumn="0" w:noHBand="0" w:noVBand="1"/>
      </w:tblPr>
      <w:tblGrid>
        <w:gridCol w:w="1800"/>
        <w:gridCol w:w="1260"/>
        <w:gridCol w:w="1800"/>
        <w:gridCol w:w="2790"/>
        <w:gridCol w:w="1530"/>
      </w:tblGrid>
      <w:tr w:rsidR="00F0223E" w:rsidRPr="00A75EE5" w14:paraId="159B06AA" w14:textId="77777777" w:rsidTr="0098740D">
        <w:trPr>
          <w:cantSplit/>
          <w:trHeight w:val="320"/>
          <w:tblHeader/>
        </w:trPr>
        <w:tc>
          <w:tcPr>
            <w:tcW w:w="1800" w:type="dxa"/>
            <w:shd w:val="clear" w:color="auto" w:fill="D9D9D9"/>
            <w:tcMar>
              <w:top w:w="0" w:type="dxa"/>
              <w:left w:w="60" w:type="dxa"/>
              <w:bottom w:w="0" w:type="dxa"/>
              <w:right w:w="60" w:type="dxa"/>
            </w:tcMar>
          </w:tcPr>
          <w:p w14:paraId="301F6180" w14:textId="77777777" w:rsidR="00FA24C6" w:rsidRPr="00A75EE5" w:rsidRDefault="00FA24C6" w:rsidP="0098740D">
            <w:pPr>
              <w:pStyle w:val="TableEntryHeader"/>
              <w:rPr>
                <w:rFonts w:eastAsia="Verdana"/>
                <w:b w:val="0"/>
              </w:rPr>
            </w:pPr>
            <w:r w:rsidRPr="00A75EE5">
              <w:rPr>
                <w:rFonts w:eastAsia="Verdana"/>
              </w:rPr>
              <w:t>Name</w:t>
            </w:r>
          </w:p>
        </w:tc>
        <w:tc>
          <w:tcPr>
            <w:tcW w:w="1260" w:type="dxa"/>
            <w:shd w:val="clear" w:color="auto" w:fill="D9D9D9"/>
          </w:tcPr>
          <w:p w14:paraId="3EEC287E" w14:textId="3FF4312A" w:rsidR="00FA24C6" w:rsidRPr="00A75EE5" w:rsidRDefault="006C3748" w:rsidP="0098740D">
            <w:pPr>
              <w:pStyle w:val="TableEntryHeader"/>
              <w:rPr>
                <w:rFonts w:eastAsia="Verdana"/>
                <w:b w:val="0"/>
              </w:rPr>
            </w:pPr>
            <w:r w:rsidRPr="00A75EE5">
              <w:rPr>
                <w:rFonts w:eastAsia="Verdana"/>
              </w:rPr>
              <w:t>Conformance Flag</w:t>
            </w:r>
          </w:p>
        </w:tc>
        <w:tc>
          <w:tcPr>
            <w:tcW w:w="1800" w:type="dxa"/>
            <w:shd w:val="clear" w:color="auto" w:fill="D9D9D9"/>
            <w:tcMar>
              <w:top w:w="0" w:type="dxa"/>
              <w:left w:w="60" w:type="dxa"/>
              <w:bottom w:w="0" w:type="dxa"/>
              <w:right w:w="60" w:type="dxa"/>
            </w:tcMar>
          </w:tcPr>
          <w:p w14:paraId="04DA3E12" w14:textId="77777777" w:rsidR="00FA24C6" w:rsidRPr="00A75EE5" w:rsidRDefault="00FA24C6" w:rsidP="0098740D">
            <w:pPr>
              <w:pStyle w:val="TableEntryHeader"/>
              <w:rPr>
                <w:rFonts w:eastAsia="Verdana"/>
                <w:b w:val="0"/>
              </w:rPr>
            </w:pPr>
            <w:r w:rsidRPr="00A75EE5">
              <w:rPr>
                <w:rFonts w:eastAsia="Verdana"/>
              </w:rPr>
              <w:t>Cardinality</w:t>
            </w:r>
          </w:p>
        </w:tc>
        <w:tc>
          <w:tcPr>
            <w:tcW w:w="2790" w:type="dxa"/>
            <w:shd w:val="clear" w:color="auto" w:fill="D9D9D9"/>
            <w:tcMar>
              <w:top w:w="0" w:type="dxa"/>
              <w:left w:w="60" w:type="dxa"/>
              <w:bottom w:w="0" w:type="dxa"/>
              <w:right w:w="60" w:type="dxa"/>
            </w:tcMar>
          </w:tcPr>
          <w:p w14:paraId="438BF947" w14:textId="77777777" w:rsidR="00FA24C6" w:rsidRPr="00A75EE5" w:rsidRDefault="00FA24C6" w:rsidP="0098740D">
            <w:pPr>
              <w:pStyle w:val="TableEntryHeader"/>
              <w:rPr>
                <w:rFonts w:eastAsia="Verdana"/>
                <w:b w:val="0"/>
              </w:rPr>
            </w:pPr>
            <w:r w:rsidRPr="00A75EE5">
              <w:rPr>
                <w:rFonts w:eastAsia="Verdana"/>
              </w:rPr>
              <w:t>Descriptions &amp; Constraints</w:t>
            </w:r>
          </w:p>
        </w:tc>
        <w:tc>
          <w:tcPr>
            <w:tcW w:w="1530" w:type="dxa"/>
            <w:shd w:val="clear" w:color="auto" w:fill="D9D9D9"/>
          </w:tcPr>
          <w:p w14:paraId="6BE6F03B" w14:textId="77777777" w:rsidR="00FA24C6" w:rsidRPr="00A75EE5" w:rsidRDefault="00FA24C6" w:rsidP="0098740D">
            <w:pPr>
              <w:pStyle w:val="TableEntryHeader"/>
              <w:rPr>
                <w:rFonts w:eastAsia="Verdana"/>
                <w:b w:val="0"/>
              </w:rPr>
            </w:pPr>
            <w:r w:rsidRPr="00A75EE5">
              <w:rPr>
                <w:rFonts w:eastAsia="Verdana"/>
              </w:rPr>
              <w:t>Comments</w:t>
            </w:r>
          </w:p>
        </w:tc>
      </w:tr>
      <w:tr w:rsidR="00F0223E" w:rsidRPr="00A75EE5" w14:paraId="18DA4E0A" w14:textId="77777777" w:rsidTr="0098740D">
        <w:trPr>
          <w:trHeight w:val="673"/>
        </w:trPr>
        <w:tc>
          <w:tcPr>
            <w:tcW w:w="1800" w:type="dxa"/>
            <w:tcMar>
              <w:top w:w="0" w:type="dxa"/>
              <w:left w:w="60" w:type="dxa"/>
              <w:bottom w:w="0" w:type="dxa"/>
              <w:right w:w="60" w:type="dxa"/>
            </w:tcMar>
          </w:tcPr>
          <w:p w14:paraId="775B6BB7" w14:textId="77777777" w:rsidR="00FA24C6" w:rsidRPr="00A75EE5" w:rsidRDefault="00FA24C6" w:rsidP="0098740D">
            <w:pPr>
              <w:pStyle w:val="TableEntry"/>
              <w:rPr>
                <w:rFonts w:eastAsia="Verdana"/>
              </w:rPr>
            </w:pPr>
            <w:r w:rsidRPr="00A75EE5">
              <w:rPr>
                <w:rFonts w:eastAsia="Verdana"/>
                <w:b/>
              </w:rPr>
              <w:t>identifier</w:t>
            </w:r>
            <w:r w:rsidRPr="00A75EE5">
              <w:rPr>
                <w:rFonts w:eastAsia="Verdana"/>
              </w:rPr>
              <w:t xml:space="preserve"> Identifier</w:t>
            </w:r>
          </w:p>
        </w:tc>
        <w:tc>
          <w:tcPr>
            <w:tcW w:w="1260" w:type="dxa"/>
          </w:tcPr>
          <w:p w14:paraId="09404205"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624B901F" w14:textId="77777777" w:rsidR="00FA24C6" w:rsidRPr="00A75EE5" w:rsidRDefault="00FA24C6" w:rsidP="0098740D">
            <w:pPr>
              <w:pStyle w:val="TableEntry"/>
              <w:rPr>
                <w:rFonts w:eastAsia="Verdana"/>
              </w:rPr>
            </w:pPr>
            <w:r w:rsidRPr="00A75EE5">
              <w:rPr>
                <w:rFonts w:eastAsia="Verdana"/>
              </w:rPr>
              <w:t>[0...*]</w:t>
            </w:r>
          </w:p>
        </w:tc>
        <w:tc>
          <w:tcPr>
            <w:tcW w:w="2790" w:type="dxa"/>
            <w:tcMar>
              <w:top w:w="0" w:type="dxa"/>
              <w:left w:w="60" w:type="dxa"/>
              <w:bottom w:w="0" w:type="dxa"/>
              <w:right w:w="60" w:type="dxa"/>
            </w:tcMar>
          </w:tcPr>
          <w:p w14:paraId="07E4D7A6" w14:textId="77777777" w:rsidR="00FA24C6" w:rsidRPr="00A75EE5" w:rsidRDefault="00FA24C6" w:rsidP="0098740D">
            <w:pPr>
              <w:pStyle w:val="TableEntry"/>
              <w:rPr>
                <w:rFonts w:eastAsia="Verdana"/>
              </w:rPr>
            </w:pPr>
            <w:r w:rsidRPr="00A75EE5">
              <w:rPr>
                <w:rFonts w:eastAsia="Verdana"/>
              </w:rPr>
              <w:t>This records identifiers associated with this procedure that are defined by business processes and/or used to refer to it when a direct URL reference to the resource itself is not appropriate (e.g., in CDA documents, or in written / printed documentation).</w:t>
            </w:r>
          </w:p>
        </w:tc>
        <w:tc>
          <w:tcPr>
            <w:tcW w:w="1530" w:type="dxa"/>
          </w:tcPr>
          <w:p w14:paraId="7131A6D6" w14:textId="77777777" w:rsidR="00FA24C6" w:rsidRPr="00A75EE5" w:rsidRDefault="00FA24C6" w:rsidP="0098740D">
            <w:pPr>
              <w:pStyle w:val="TableEntry"/>
              <w:rPr>
                <w:rFonts w:eastAsia="Verdana"/>
                <w:sz w:val="14"/>
              </w:rPr>
            </w:pPr>
          </w:p>
        </w:tc>
      </w:tr>
      <w:tr w:rsidR="00F0223E" w:rsidRPr="00A75EE5" w14:paraId="721F99D6" w14:textId="77777777" w:rsidTr="0098740D">
        <w:trPr>
          <w:trHeight w:val="797"/>
        </w:trPr>
        <w:tc>
          <w:tcPr>
            <w:tcW w:w="1800" w:type="dxa"/>
            <w:tcMar>
              <w:top w:w="0" w:type="dxa"/>
              <w:left w:w="60" w:type="dxa"/>
              <w:bottom w:w="0" w:type="dxa"/>
              <w:right w:w="60" w:type="dxa"/>
            </w:tcMar>
          </w:tcPr>
          <w:p w14:paraId="09F09780" w14:textId="77777777" w:rsidR="00FA24C6" w:rsidRPr="00A75EE5" w:rsidRDefault="00FA24C6" w:rsidP="0098740D">
            <w:pPr>
              <w:pStyle w:val="TableEntry"/>
              <w:rPr>
                <w:rFonts w:eastAsia="Verdana"/>
              </w:rPr>
            </w:pPr>
            <w:r w:rsidRPr="00A75EE5">
              <w:rPr>
                <w:rFonts w:eastAsia="Verdana"/>
                <w:b/>
              </w:rPr>
              <w:t>definition</w:t>
            </w:r>
            <w:r w:rsidRPr="00A75EE5">
              <w:rPr>
                <w:rFonts w:eastAsia="Verdana"/>
              </w:rPr>
              <w:t xml:space="preserve"> Reference</w:t>
            </w:r>
          </w:p>
        </w:tc>
        <w:tc>
          <w:tcPr>
            <w:tcW w:w="1260" w:type="dxa"/>
          </w:tcPr>
          <w:p w14:paraId="6DF0B003"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3E4DF027" w14:textId="77777777" w:rsidR="00FA24C6" w:rsidRPr="00A75EE5" w:rsidRDefault="00FA24C6"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4F02E946" w14:textId="77777777" w:rsidR="00FA24C6" w:rsidRPr="00A75EE5" w:rsidRDefault="00FA24C6" w:rsidP="0098740D">
            <w:pPr>
              <w:pStyle w:val="TableEntry"/>
              <w:rPr>
                <w:rFonts w:eastAsia="Verdana"/>
              </w:rPr>
            </w:pPr>
            <w:r w:rsidRPr="00A75EE5">
              <w:rPr>
                <w:rFonts w:eastAsia="Verdana"/>
              </w:rPr>
              <w:t>A protocol, guideline, orderset or other definition that was adhered to in whole or in part by this procedure.</w:t>
            </w:r>
          </w:p>
        </w:tc>
        <w:tc>
          <w:tcPr>
            <w:tcW w:w="1530" w:type="dxa"/>
          </w:tcPr>
          <w:p w14:paraId="3DBC0BDB" w14:textId="77777777" w:rsidR="00FA24C6" w:rsidRPr="00A75EE5" w:rsidRDefault="00FA24C6" w:rsidP="0098740D">
            <w:pPr>
              <w:pStyle w:val="TableEntry"/>
              <w:rPr>
                <w:rFonts w:eastAsia="Verdana"/>
                <w:sz w:val="14"/>
              </w:rPr>
            </w:pPr>
          </w:p>
        </w:tc>
      </w:tr>
      <w:tr w:rsidR="00F0223E" w:rsidRPr="00A75EE5" w14:paraId="00FC9CAE" w14:textId="77777777" w:rsidTr="0098740D">
        <w:trPr>
          <w:trHeight w:val="797"/>
        </w:trPr>
        <w:tc>
          <w:tcPr>
            <w:tcW w:w="1800" w:type="dxa"/>
            <w:tcMar>
              <w:top w:w="0" w:type="dxa"/>
              <w:left w:w="60" w:type="dxa"/>
              <w:bottom w:w="0" w:type="dxa"/>
              <w:right w:w="60" w:type="dxa"/>
            </w:tcMar>
          </w:tcPr>
          <w:p w14:paraId="415D994F" w14:textId="77777777" w:rsidR="00FA24C6" w:rsidRPr="00A75EE5" w:rsidRDefault="00FA24C6" w:rsidP="0098740D">
            <w:pPr>
              <w:pStyle w:val="TableEntry"/>
              <w:rPr>
                <w:rFonts w:eastAsia="Verdana"/>
              </w:rPr>
            </w:pPr>
            <w:r w:rsidRPr="00A75EE5">
              <w:rPr>
                <w:rFonts w:eastAsia="Verdana"/>
                <w:b/>
              </w:rPr>
              <w:lastRenderedPageBreak/>
              <w:t>basedOn</w:t>
            </w:r>
            <w:r w:rsidRPr="00A75EE5">
              <w:rPr>
                <w:rFonts w:eastAsia="Verdana"/>
              </w:rPr>
              <w:t xml:space="preserve"> Reference</w:t>
            </w:r>
          </w:p>
        </w:tc>
        <w:tc>
          <w:tcPr>
            <w:tcW w:w="1260" w:type="dxa"/>
          </w:tcPr>
          <w:p w14:paraId="3ECF3B33"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4EE9F350" w14:textId="77777777" w:rsidR="00FA24C6" w:rsidRPr="00A75EE5" w:rsidRDefault="00FA24C6"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00282B51" w14:textId="77777777" w:rsidR="00FA24C6" w:rsidRPr="00A75EE5" w:rsidRDefault="00FA24C6" w:rsidP="0098740D">
            <w:pPr>
              <w:pStyle w:val="TableEntry"/>
              <w:rPr>
                <w:rFonts w:eastAsia="Verdana"/>
              </w:rPr>
            </w:pPr>
            <w:r w:rsidRPr="00A75EE5">
              <w:rPr>
                <w:rFonts w:eastAsia="Verdana"/>
              </w:rPr>
              <w:t>A reference to a resource that contains details of the request for this procedure.</w:t>
            </w:r>
          </w:p>
        </w:tc>
        <w:tc>
          <w:tcPr>
            <w:tcW w:w="1530" w:type="dxa"/>
          </w:tcPr>
          <w:p w14:paraId="20128171" w14:textId="77777777" w:rsidR="00FA24C6" w:rsidRPr="00A75EE5" w:rsidRDefault="00FA24C6" w:rsidP="0098740D">
            <w:pPr>
              <w:pStyle w:val="TableEntry"/>
              <w:rPr>
                <w:rFonts w:eastAsia="Verdana"/>
                <w:sz w:val="14"/>
              </w:rPr>
            </w:pPr>
          </w:p>
        </w:tc>
      </w:tr>
      <w:tr w:rsidR="00F0223E" w:rsidRPr="00A75EE5" w14:paraId="14184A46" w14:textId="77777777" w:rsidTr="0098740D">
        <w:trPr>
          <w:trHeight w:val="797"/>
        </w:trPr>
        <w:tc>
          <w:tcPr>
            <w:tcW w:w="1800" w:type="dxa"/>
            <w:tcMar>
              <w:top w:w="0" w:type="dxa"/>
              <w:left w:w="60" w:type="dxa"/>
              <w:bottom w:w="0" w:type="dxa"/>
              <w:right w:w="60" w:type="dxa"/>
            </w:tcMar>
          </w:tcPr>
          <w:p w14:paraId="76136BCA" w14:textId="77777777" w:rsidR="00FA24C6" w:rsidRPr="00A75EE5" w:rsidRDefault="00FA24C6" w:rsidP="0098740D">
            <w:pPr>
              <w:pStyle w:val="TableEntry"/>
              <w:rPr>
                <w:rFonts w:eastAsia="Verdana"/>
              </w:rPr>
            </w:pPr>
            <w:r w:rsidRPr="00A75EE5">
              <w:rPr>
                <w:rFonts w:eastAsia="Verdana"/>
                <w:b/>
              </w:rPr>
              <w:t>partOf</w:t>
            </w:r>
            <w:r w:rsidRPr="00A75EE5">
              <w:rPr>
                <w:rFonts w:eastAsia="Verdana"/>
              </w:rPr>
              <w:t xml:space="preserve"> Reference</w:t>
            </w:r>
          </w:p>
          <w:p w14:paraId="621B2782" w14:textId="77777777" w:rsidR="00FA24C6" w:rsidRPr="00A75EE5" w:rsidRDefault="00FA24C6" w:rsidP="0098740D">
            <w:pPr>
              <w:pStyle w:val="TableEntry"/>
              <w:rPr>
                <w:rFonts w:eastAsia="Verdana"/>
              </w:rPr>
            </w:pPr>
          </w:p>
        </w:tc>
        <w:tc>
          <w:tcPr>
            <w:tcW w:w="1260" w:type="dxa"/>
          </w:tcPr>
          <w:p w14:paraId="46C786A9"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7BE80D99" w14:textId="77777777" w:rsidR="00FA24C6" w:rsidRPr="00A75EE5" w:rsidRDefault="00FA24C6"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105E95DB" w14:textId="77777777" w:rsidR="00FA24C6" w:rsidRPr="00A75EE5" w:rsidRDefault="00FA24C6" w:rsidP="0098740D">
            <w:pPr>
              <w:pStyle w:val="TableEntry"/>
              <w:rPr>
                <w:rFonts w:eastAsia="Verdana"/>
              </w:rPr>
            </w:pPr>
            <w:r w:rsidRPr="00A75EE5">
              <w:rPr>
                <w:rFonts w:eastAsia="Verdana"/>
              </w:rPr>
              <w:t>A larger event of which this particular procedure is a component or step.</w:t>
            </w:r>
          </w:p>
        </w:tc>
        <w:tc>
          <w:tcPr>
            <w:tcW w:w="1530" w:type="dxa"/>
          </w:tcPr>
          <w:p w14:paraId="17A79BFF" w14:textId="77777777" w:rsidR="00FA24C6" w:rsidRPr="00A75EE5" w:rsidRDefault="00FA24C6" w:rsidP="0098740D">
            <w:pPr>
              <w:pStyle w:val="TableEntry"/>
              <w:rPr>
                <w:rFonts w:eastAsia="Verdana"/>
                <w:sz w:val="14"/>
              </w:rPr>
            </w:pPr>
          </w:p>
        </w:tc>
      </w:tr>
      <w:tr w:rsidR="00F0223E" w:rsidRPr="00A75EE5" w14:paraId="4696AD6D" w14:textId="77777777" w:rsidTr="0098740D">
        <w:trPr>
          <w:trHeight w:val="797"/>
        </w:trPr>
        <w:tc>
          <w:tcPr>
            <w:tcW w:w="1800" w:type="dxa"/>
            <w:tcMar>
              <w:top w:w="0" w:type="dxa"/>
              <w:left w:w="60" w:type="dxa"/>
              <w:bottom w:w="0" w:type="dxa"/>
              <w:right w:w="60" w:type="dxa"/>
            </w:tcMar>
          </w:tcPr>
          <w:p w14:paraId="02E62198" w14:textId="77777777" w:rsidR="00FA24C6" w:rsidRPr="00A75EE5" w:rsidRDefault="00FA24C6" w:rsidP="0098740D">
            <w:pPr>
              <w:pStyle w:val="TableEntry"/>
              <w:rPr>
                <w:rFonts w:eastAsia="Verdana"/>
              </w:rPr>
            </w:pPr>
            <w:r w:rsidRPr="00A75EE5">
              <w:rPr>
                <w:rFonts w:eastAsia="Verdana"/>
                <w:b/>
              </w:rPr>
              <w:t>status</w:t>
            </w:r>
            <w:r w:rsidRPr="00A75EE5">
              <w:rPr>
                <w:rFonts w:eastAsia="Verdana"/>
              </w:rPr>
              <w:t xml:space="preserve"> EventStatus</w:t>
            </w:r>
          </w:p>
        </w:tc>
        <w:tc>
          <w:tcPr>
            <w:tcW w:w="1260" w:type="dxa"/>
          </w:tcPr>
          <w:p w14:paraId="51A3869B"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1F1658E1" w14:textId="77777777" w:rsidR="00FA24C6" w:rsidRPr="00A75EE5" w:rsidRDefault="00FA24C6" w:rsidP="0098740D">
            <w:pPr>
              <w:pStyle w:val="TableEntry"/>
              <w:rPr>
                <w:rFonts w:eastAsia="Verdana"/>
              </w:rPr>
            </w:pPr>
            <w:r w:rsidRPr="00A75EE5">
              <w:rPr>
                <w:rFonts w:eastAsia="Verdana"/>
              </w:rPr>
              <w:t>[1...</w:t>
            </w:r>
            <w:r w:rsidRPr="00A75EE5">
              <w:rPr>
                <w:rFonts w:eastAsia="Verdana"/>
                <w:b/>
              </w:rPr>
              <w:t>1</w:t>
            </w:r>
            <w:r w:rsidRPr="00A75EE5">
              <w:rPr>
                <w:rFonts w:eastAsia="Verdana"/>
              </w:rPr>
              <w:t>]</w:t>
            </w:r>
          </w:p>
        </w:tc>
        <w:tc>
          <w:tcPr>
            <w:tcW w:w="2790" w:type="dxa"/>
            <w:tcMar>
              <w:top w:w="0" w:type="dxa"/>
              <w:left w:w="60" w:type="dxa"/>
              <w:bottom w:w="0" w:type="dxa"/>
              <w:right w:w="60" w:type="dxa"/>
            </w:tcMar>
          </w:tcPr>
          <w:p w14:paraId="375C72BA" w14:textId="77777777" w:rsidR="00FA24C6" w:rsidRPr="00A75EE5" w:rsidRDefault="00FA24C6" w:rsidP="0098740D">
            <w:pPr>
              <w:pStyle w:val="TableEntry"/>
              <w:rPr>
                <w:rFonts w:eastAsia="Verdana"/>
              </w:rPr>
            </w:pPr>
            <w:r w:rsidRPr="00A75EE5">
              <w:rPr>
                <w:rFonts w:eastAsia="Verdana"/>
              </w:rPr>
              <w:t xml:space="preserve">A code specifying the state of the procedure. </w:t>
            </w:r>
          </w:p>
        </w:tc>
        <w:tc>
          <w:tcPr>
            <w:tcW w:w="1530" w:type="dxa"/>
          </w:tcPr>
          <w:p w14:paraId="70AA0BE1" w14:textId="77777777" w:rsidR="00FA24C6" w:rsidRPr="00A75EE5" w:rsidRDefault="00FA24C6" w:rsidP="0098740D">
            <w:pPr>
              <w:pStyle w:val="TableEntry"/>
              <w:rPr>
                <w:rFonts w:eastAsia="Verdana"/>
                <w:sz w:val="14"/>
              </w:rPr>
            </w:pPr>
            <w:r w:rsidRPr="00A75EE5">
              <w:rPr>
                <w:rFonts w:eastAsia="Verdana"/>
              </w:rPr>
              <w:t>The status is set to "</w:t>
            </w:r>
            <w:r w:rsidRPr="00A75EE5">
              <w:rPr>
                <w:rFonts w:eastAsia="Verdana"/>
                <w:b/>
              </w:rPr>
              <w:t>completed</w:t>
            </w:r>
            <w:r w:rsidRPr="00A75EE5">
              <w:rPr>
                <w:rFonts w:eastAsia="Verdana"/>
              </w:rPr>
              <w:t>" by this transaction.</w:t>
            </w:r>
          </w:p>
        </w:tc>
      </w:tr>
      <w:tr w:rsidR="00F0223E" w:rsidRPr="00A75EE5" w14:paraId="7B7AC4F1" w14:textId="77777777" w:rsidTr="0098740D">
        <w:trPr>
          <w:trHeight w:val="797"/>
        </w:trPr>
        <w:tc>
          <w:tcPr>
            <w:tcW w:w="1800" w:type="dxa"/>
            <w:tcMar>
              <w:top w:w="0" w:type="dxa"/>
              <w:left w:w="60" w:type="dxa"/>
              <w:bottom w:w="0" w:type="dxa"/>
              <w:right w:w="60" w:type="dxa"/>
            </w:tcMar>
          </w:tcPr>
          <w:p w14:paraId="1D87FDA6" w14:textId="77777777" w:rsidR="00FA24C6" w:rsidRPr="00A75EE5" w:rsidRDefault="00FA24C6" w:rsidP="0098740D">
            <w:pPr>
              <w:pStyle w:val="TableEntry"/>
              <w:rPr>
                <w:rFonts w:eastAsia="Verdana"/>
              </w:rPr>
            </w:pPr>
            <w:r w:rsidRPr="00A75EE5">
              <w:rPr>
                <w:rFonts w:eastAsia="Verdana"/>
                <w:b/>
              </w:rPr>
              <w:t>notDone</w:t>
            </w:r>
            <w:r w:rsidRPr="00A75EE5">
              <w:rPr>
                <w:rFonts w:eastAsia="Verdana"/>
              </w:rPr>
              <w:t xml:space="preserve"> boolean</w:t>
            </w:r>
          </w:p>
        </w:tc>
        <w:tc>
          <w:tcPr>
            <w:tcW w:w="1260" w:type="dxa"/>
          </w:tcPr>
          <w:p w14:paraId="051A94FC"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09CFC898" w14:textId="77777777" w:rsidR="00FA24C6" w:rsidRPr="00A75EE5" w:rsidRDefault="00FA24C6" w:rsidP="0098740D">
            <w:pPr>
              <w:pStyle w:val="TableEntry"/>
              <w:rPr>
                <w:rFonts w:eastAsia="Verdana"/>
              </w:rPr>
            </w:pPr>
            <w:r w:rsidRPr="00A75EE5">
              <w:rPr>
                <w:rFonts w:eastAsia="Verdana"/>
              </w:rPr>
              <w:t>[0...1]</w:t>
            </w:r>
          </w:p>
        </w:tc>
        <w:tc>
          <w:tcPr>
            <w:tcW w:w="2790" w:type="dxa"/>
            <w:tcMar>
              <w:top w:w="0" w:type="dxa"/>
              <w:left w:w="60" w:type="dxa"/>
              <w:bottom w:w="0" w:type="dxa"/>
              <w:right w:w="60" w:type="dxa"/>
            </w:tcMar>
          </w:tcPr>
          <w:p w14:paraId="034F1D01" w14:textId="77777777" w:rsidR="00FA24C6" w:rsidRPr="00A75EE5" w:rsidRDefault="00FA24C6" w:rsidP="0098740D">
            <w:pPr>
              <w:pStyle w:val="TableEntry"/>
              <w:rPr>
                <w:rFonts w:eastAsia="Verdana"/>
              </w:rPr>
            </w:pPr>
            <w:r w:rsidRPr="00A75EE5">
              <w:rPr>
                <w:rFonts w:eastAsia="Verdana"/>
              </w:rPr>
              <w:t>Set this to true if the record is saying that the procedure was NOT performed.</w:t>
            </w:r>
          </w:p>
        </w:tc>
        <w:tc>
          <w:tcPr>
            <w:tcW w:w="1530" w:type="dxa"/>
          </w:tcPr>
          <w:p w14:paraId="0D18622B" w14:textId="77777777" w:rsidR="00FA24C6" w:rsidRPr="00A75EE5" w:rsidRDefault="00FA24C6" w:rsidP="0098740D">
            <w:pPr>
              <w:pStyle w:val="TableEntry"/>
              <w:rPr>
                <w:rFonts w:eastAsia="Verdana"/>
                <w:sz w:val="14"/>
              </w:rPr>
            </w:pPr>
          </w:p>
        </w:tc>
      </w:tr>
      <w:tr w:rsidR="00F0223E" w:rsidRPr="00A75EE5" w14:paraId="600102AC" w14:textId="77777777" w:rsidTr="0098740D">
        <w:trPr>
          <w:trHeight w:val="797"/>
        </w:trPr>
        <w:tc>
          <w:tcPr>
            <w:tcW w:w="1800" w:type="dxa"/>
            <w:tcMar>
              <w:top w:w="0" w:type="dxa"/>
              <w:left w:w="60" w:type="dxa"/>
              <w:bottom w:w="0" w:type="dxa"/>
              <w:right w:w="60" w:type="dxa"/>
            </w:tcMar>
          </w:tcPr>
          <w:p w14:paraId="2FE240A9" w14:textId="77777777" w:rsidR="00FA24C6" w:rsidRPr="00A75EE5" w:rsidRDefault="00FA24C6" w:rsidP="0098740D">
            <w:pPr>
              <w:pStyle w:val="TableEntry"/>
              <w:rPr>
                <w:rFonts w:eastAsia="Verdana"/>
              </w:rPr>
            </w:pPr>
            <w:r w:rsidRPr="00A75EE5">
              <w:rPr>
                <w:rFonts w:eastAsia="Verdana"/>
                <w:b/>
              </w:rPr>
              <w:t>notDoneReason</w:t>
            </w:r>
            <w:r w:rsidRPr="00A75EE5">
              <w:rPr>
                <w:rFonts w:eastAsia="Verdana"/>
              </w:rPr>
              <w:t xml:space="preserve"> CodeableConcept</w:t>
            </w:r>
          </w:p>
        </w:tc>
        <w:tc>
          <w:tcPr>
            <w:tcW w:w="1260" w:type="dxa"/>
          </w:tcPr>
          <w:p w14:paraId="15D76C56"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0815A64D" w14:textId="77777777" w:rsidR="00FA24C6" w:rsidRPr="00A75EE5" w:rsidRDefault="00FA24C6" w:rsidP="0098740D">
            <w:pPr>
              <w:pStyle w:val="TableEntry"/>
              <w:rPr>
                <w:rFonts w:eastAsia="Verdana"/>
              </w:rPr>
            </w:pPr>
            <w:r w:rsidRPr="00A75EE5">
              <w:rPr>
                <w:rFonts w:eastAsia="Verdana"/>
              </w:rPr>
              <w:t>[0...0]</w:t>
            </w:r>
          </w:p>
        </w:tc>
        <w:tc>
          <w:tcPr>
            <w:tcW w:w="2790" w:type="dxa"/>
            <w:tcMar>
              <w:top w:w="0" w:type="dxa"/>
              <w:left w:w="60" w:type="dxa"/>
              <w:bottom w:w="0" w:type="dxa"/>
              <w:right w:w="60" w:type="dxa"/>
            </w:tcMar>
          </w:tcPr>
          <w:p w14:paraId="41997B57" w14:textId="77777777" w:rsidR="00FA24C6" w:rsidRPr="00A75EE5" w:rsidRDefault="00FA24C6" w:rsidP="0098740D">
            <w:pPr>
              <w:pStyle w:val="TableEntry"/>
              <w:rPr>
                <w:rFonts w:eastAsia="Verdana"/>
              </w:rPr>
            </w:pPr>
            <w:r w:rsidRPr="00A75EE5">
              <w:rPr>
                <w:rFonts w:eastAsia="Verdana"/>
              </w:rPr>
              <w:t>A code indicating why the procedure was not performed.</w:t>
            </w:r>
          </w:p>
        </w:tc>
        <w:tc>
          <w:tcPr>
            <w:tcW w:w="1530" w:type="dxa"/>
          </w:tcPr>
          <w:p w14:paraId="381D8841" w14:textId="77777777" w:rsidR="00FA24C6" w:rsidRPr="00A75EE5" w:rsidRDefault="00FA24C6" w:rsidP="0098740D">
            <w:pPr>
              <w:pStyle w:val="TableEntry"/>
              <w:rPr>
                <w:rFonts w:eastAsia="Verdana"/>
                <w:sz w:val="14"/>
              </w:rPr>
            </w:pPr>
          </w:p>
        </w:tc>
      </w:tr>
      <w:tr w:rsidR="00F0223E" w:rsidRPr="00A75EE5" w14:paraId="1923E5B0" w14:textId="77777777" w:rsidTr="0098740D">
        <w:trPr>
          <w:trHeight w:val="797"/>
        </w:trPr>
        <w:tc>
          <w:tcPr>
            <w:tcW w:w="1800" w:type="dxa"/>
            <w:tcMar>
              <w:top w:w="0" w:type="dxa"/>
              <w:left w:w="60" w:type="dxa"/>
              <w:bottom w:w="0" w:type="dxa"/>
              <w:right w:w="60" w:type="dxa"/>
            </w:tcMar>
          </w:tcPr>
          <w:p w14:paraId="21D07141" w14:textId="77777777" w:rsidR="00FA24C6" w:rsidRPr="00A75EE5" w:rsidRDefault="00FA24C6" w:rsidP="0098740D">
            <w:pPr>
              <w:pStyle w:val="TableEntry"/>
              <w:rPr>
                <w:rFonts w:eastAsia="Verdana"/>
              </w:rPr>
            </w:pPr>
            <w:r w:rsidRPr="00A75EE5">
              <w:rPr>
                <w:rFonts w:eastAsia="Verdana"/>
                <w:b/>
              </w:rPr>
              <w:t>category</w:t>
            </w:r>
            <w:r w:rsidRPr="00A75EE5">
              <w:rPr>
                <w:rFonts w:eastAsia="Verdana"/>
              </w:rPr>
              <w:t xml:space="preserve"> CodeableConcept</w:t>
            </w:r>
          </w:p>
          <w:p w14:paraId="54958C40" w14:textId="77777777" w:rsidR="00FA24C6" w:rsidRPr="00A75EE5" w:rsidRDefault="00FA24C6" w:rsidP="0098740D">
            <w:pPr>
              <w:pStyle w:val="TableEntry"/>
              <w:rPr>
                <w:rFonts w:eastAsia="Verdana"/>
              </w:rPr>
            </w:pPr>
          </w:p>
        </w:tc>
        <w:tc>
          <w:tcPr>
            <w:tcW w:w="1260" w:type="dxa"/>
          </w:tcPr>
          <w:p w14:paraId="08325197"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37E6E05F" w14:textId="77777777" w:rsidR="00FA24C6" w:rsidRPr="00A75EE5" w:rsidRDefault="00FA24C6" w:rsidP="0098740D">
            <w:pPr>
              <w:pStyle w:val="TableEntry"/>
              <w:rPr>
                <w:rFonts w:eastAsia="Verdana"/>
              </w:rPr>
            </w:pPr>
            <w:r w:rsidRPr="00A75EE5">
              <w:rPr>
                <w:rFonts w:eastAsia="Verdana"/>
              </w:rPr>
              <w:t>[0...1]</w:t>
            </w:r>
          </w:p>
        </w:tc>
        <w:tc>
          <w:tcPr>
            <w:tcW w:w="2790" w:type="dxa"/>
            <w:tcMar>
              <w:top w:w="0" w:type="dxa"/>
              <w:left w:w="60" w:type="dxa"/>
              <w:bottom w:w="0" w:type="dxa"/>
              <w:right w:w="60" w:type="dxa"/>
            </w:tcMar>
          </w:tcPr>
          <w:p w14:paraId="2F3A8137" w14:textId="77777777" w:rsidR="00FA24C6" w:rsidRPr="00A75EE5" w:rsidRDefault="00FA24C6" w:rsidP="0098740D">
            <w:pPr>
              <w:pStyle w:val="TableEntry"/>
              <w:rPr>
                <w:rFonts w:eastAsia="Verdana"/>
              </w:rPr>
            </w:pPr>
            <w:r w:rsidRPr="00A75EE5">
              <w:rPr>
                <w:rFonts w:eastAsia="Verdana"/>
              </w:rPr>
              <w:t>A code that classifies the procedure for searching, sorting and display purposes (e.g., "Surgical Procedure").</w:t>
            </w:r>
          </w:p>
        </w:tc>
        <w:tc>
          <w:tcPr>
            <w:tcW w:w="1530" w:type="dxa"/>
          </w:tcPr>
          <w:p w14:paraId="727BF99D" w14:textId="77777777" w:rsidR="00FA24C6" w:rsidRPr="00A75EE5" w:rsidRDefault="00FA24C6" w:rsidP="0098740D">
            <w:pPr>
              <w:pStyle w:val="TableEntry"/>
              <w:rPr>
                <w:rFonts w:eastAsia="Verdana"/>
                <w:sz w:val="14"/>
              </w:rPr>
            </w:pPr>
          </w:p>
        </w:tc>
      </w:tr>
      <w:tr w:rsidR="00F0223E" w:rsidRPr="00A75EE5" w14:paraId="4FAAEABD" w14:textId="77777777" w:rsidTr="0098740D">
        <w:trPr>
          <w:trHeight w:val="797"/>
        </w:trPr>
        <w:tc>
          <w:tcPr>
            <w:tcW w:w="1800" w:type="dxa"/>
            <w:tcMar>
              <w:top w:w="0" w:type="dxa"/>
              <w:left w:w="60" w:type="dxa"/>
              <w:bottom w:w="0" w:type="dxa"/>
              <w:right w:w="60" w:type="dxa"/>
            </w:tcMar>
          </w:tcPr>
          <w:p w14:paraId="112F48EA" w14:textId="77777777" w:rsidR="00FA24C6" w:rsidRPr="00A75EE5" w:rsidRDefault="00FA24C6" w:rsidP="0098740D">
            <w:pPr>
              <w:pStyle w:val="TableEntry"/>
              <w:rPr>
                <w:rFonts w:eastAsia="Verdana"/>
              </w:rPr>
            </w:pPr>
            <w:r w:rsidRPr="00A75EE5">
              <w:rPr>
                <w:rFonts w:eastAsia="Verdana"/>
                <w:b/>
              </w:rPr>
              <w:t>code</w:t>
            </w:r>
            <w:r w:rsidRPr="00A75EE5">
              <w:rPr>
                <w:rFonts w:eastAsia="Verdana"/>
              </w:rPr>
              <w:t xml:space="preserve"> CodeableConcept</w:t>
            </w:r>
          </w:p>
          <w:p w14:paraId="5E0CE06B" w14:textId="77777777" w:rsidR="00FA24C6" w:rsidRPr="00A75EE5" w:rsidRDefault="00FA24C6" w:rsidP="0098740D">
            <w:pPr>
              <w:pStyle w:val="TableEntry"/>
              <w:rPr>
                <w:rFonts w:eastAsia="Verdana"/>
              </w:rPr>
            </w:pPr>
            <w:r w:rsidRPr="00A75EE5">
              <w:rPr>
                <w:rFonts w:eastAsia="Verdana"/>
              </w:rPr>
              <w:t xml:space="preserve"> </w:t>
            </w:r>
          </w:p>
          <w:p w14:paraId="2F0A578B" w14:textId="77777777" w:rsidR="00FA24C6" w:rsidRPr="00A75EE5" w:rsidRDefault="00FA24C6" w:rsidP="0098740D">
            <w:pPr>
              <w:pStyle w:val="TableEntry"/>
            </w:pPr>
          </w:p>
        </w:tc>
        <w:tc>
          <w:tcPr>
            <w:tcW w:w="1260" w:type="dxa"/>
          </w:tcPr>
          <w:p w14:paraId="3ACD2DD6" w14:textId="77777777" w:rsidR="00FA24C6" w:rsidRPr="00A75EE5" w:rsidRDefault="00FA24C6" w:rsidP="0098740D">
            <w:pPr>
              <w:pStyle w:val="TableEntry"/>
              <w:rPr>
                <w:rFonts w:eastAsia="Verdana"/>
                <w:b/>
              </w:rPr>
            </w:pPr>
            <w:r w:rsidRPr="00A75EE5">
              <w:rPr>
                <w:b/>
              </w:rPr>
              <w:t>S</w:t>
            </w:r>
          </w:p>
        </w:tc>
        <w:tc>
          <w:tcPr>
            <w:tcW w:w="1800" w:type="dxa"/>
            <w:tcMar>
              <w:top w:w="0" w:type="dxa"/>
              <w:left w:w="60" w:type="dxa"/>
              <w:bottom w:w="0" w:type="dxa"/>
              <w:right w:w="60" w:type="dxa"/>
            </w:tcMar>
          </w:tcPr>
          <w:p w14:paraId="5E5FD186" w14:textId="77777777" w:rsidR="00FA24C6" w:rsidRPr="00A75EE5" w:rsidRDefault="00FA24C6" w:rsidP="0098740D">
            <w:pPr>
              <w:pStyle w:val="TableEntry"/>
              <w:rPr>
                <w:rFonts w:eastAsia="Verdana"/>
              </w:rPr>
            </w:pPr>
            <w:r w:rsidRPr="00A75EE5">
              <w:rPr>
                <w:rFonts w:eastAsia="Verdana"/>
              </w:rPr>
              <w:t>[</w:t>
            </w:r>
            <w:r w:rsidRPr="00A75EE5">
              <w:rPr>
                <w:rFonts w:eastAsia="Verdana"/>
                <w:b/>
              </w:rPr>
              <w:t>1</w:t>
            </w:r>
            <w:r w:rsidRPr="00A75EE5">
              <w:rPr>
                <w:rFonts w:eastAsia="Verdana"/>
              </w:rPr>
              <w:t>...1]</w:t>
            </w:r>
          </w:p>
        </w:tc>
        <w:tc>
          <w:tcPr>
            <w:tcW w:w="2790" w:type="dxa"/>
            <w:tcMar>
              <w:top w:w="0" w:type="dxa"/>
              <w:left w:w="60" w:type="dxa"/>
              <w:bottom w:w="0" w:type="dxa"/>
              <w:right w:w="60" w:type="dxa"/>
            </w:tcMar>
          </w:tcPr>
          <w:p w14:paraId="1CF5E004" w14:textId="77777777" w:rsidR="00FA24C6" w:rsidRPr="00A75EE5" w:rsidRDefault="00FA24C6" w:rsidP="0098740D">
            <w:pPr>
              <w:pStyle w:val="TableEntry"/>
              <w:rPr>
                <w:rFonts w:eastAsia="Verdana"/>
              </w:rPr>
            </w:pPr>
            <w:r w:rsidRPr="00A75EE5">
              <w:rPr>
                <w:rFonts w:eastAsia="Verdana"/>
              </w:rPr>
              <w:t>The specific procedure that is performed. Use text if the exact nature of the procedure cannot be coded (e.g., "Laparoscopic Appendectomy").</w:t>
            </w:r>
          </w:p>
        </w:tc>
        <w:tc>
          <w:tcPr>
            <w:tcW w:w="1530" w:type="dxa"/>
          </w:tcPr>
          <w:p w14:paraId="1F9FC73B" w14:textId="77777777" w:rsidR="00FA24C6" w:rsidRPr="00A75EE5" w:rsidRDefault="00FA24C6" w:rsidP="0098740D">
            <w:pPr>
              <w:pStyle w:val="TableEntry"/>
              <w:rPr>
                <w:rFonts w:eastAsia="Verdana"/>
                <w:sz w:val="14"/>
              </w:rPr>
            </w:pPr>
          </w:p>
        </w:tc>
      </w:tr>
      <w:tr w:rsidR="00F0223E" w:rsidRPr="00A75EE5" w14:paraId="6A1D4082" w14:textId="77777777" w:rsidTr="0098740D">
        <w:trPr>
          <w:trHeight w:val="797"/>
        </w:trPr>
        <w:tc>
          <w:tcPr>
            <w:tcW w:w="1800" w:type="dxa"/>
            <w:tcMar>
              <w:top w:w="0" w:type="dxa"/>
              <w:left w:w="60" w:type="dxa"/>
              <w:bottom w:w="0" w:type="dxa"/>
              <w:right w:w="60" w:type="dxa"/>
            </w:tcMar>
          </w:tcPr>
          <w:p w14:paraId="6AFC395D" w14:textId="77777777" w:rsidR="00FA24C6" w:rsidRPr="00A75EE5" w:rsidRDefault="00FA24C6" w:rsidP="0098740D">
            <w:pPr>
              <w:pStyle w:val="TableEntry"/>
              <w:rPr>
                <w:rFonts w:eastAsia="Verdana"/>
              </w:rPr>
            </w:pPr>
            <w:r w:rsidRPr="00A75EE5">
              <w:rPr>
                <w:rFonts w:eastAsia="Verdana"/>
                <w:b/>
              </w:rPr>
              <w:t>subject</w:t>
            </w:r>
            <w:r w:rsidRPr="00A75EE5">
              <w:rPr>
                <w:rFonts w:eastAsia="Verdana"/>
              </w:rPr>
              <w:t xml:space="preserve"> Reference</w:t>
            </w:r>
          </w:p>
        </w:tc>
        <w:tc>
          <w:tcPr>
            <w:tcW w:w="1260" w:type="dxa"/>
          </w:tcPr>
          <w:p w14:paraId="6931836B" w14:textId="77777777" w:rsidR="00FA24C6" w:rsidRPr="00A75EE5" w:rsidRDefault="00FA24C6" w:rsidP="0098740D">
            <w:pPr>
              <w:pStyle w:val="TableEntry"/>
              <w:rPr>
                <w:rFonts w:eastAsia="Verdana"/>
                <w:b/>
              </w:rPr>
            </w:pPr>
            <w:r w:rsidRPr="00A75EE5">
              <w:rPr>
                <w:b/>
              </w:rPr>
              <w:t>S</w:t>
            </w:r>
          </w:p>
        </w:tc>
        <w:tc>
          <w:tcPr>
            <w:tcW w:w="1800" w:type="dxa"/>
            <w:tcMar>
              <w:top w:w="0" w:type="dxa"/>
              <w:left w:w="60" w:type="dxa"/>
              <w:bottom w:w="0" w:type="dxa"/>
              <w:right w:w="60" w:type="dxa"/>
            </w:tcMar>
          </w:tcPr>
          <w:p w14:paraId="232A7160" w14:textId="77777777" w:rsidR="00FA24C6" w:rsidRPr="00A75EE5" w:rsidRDefault="00FA24C6" w:rsidP="0098740D">
            <w:pPr>
              <w:pStyle w:val="TableEntry"/>
              <w:rPr>
                <w:rFonts w:eastAsia="Verdana"/>
              </w:rPr>
            </w:pPr>
            <w:r w:rsidRPr="00A75EE5">
              <w:rPr>
                <w:rFonts w:eastAsia="Verdana"/>
              </w:rPr>
              <w:t>[1...1]</w:t>
            </w:r>
          </w:p>
        </w:tc>
        <w:tc>
          <w:tcPr>
            <w:tcW w:w="2790" w:type="dxa"/>
            <w:tcMar>
              <w:top w:w="0" w:type="dxa"/>
              <w:left w:w="60" w:type="dxa"/>
              <w:bottom w:w="0" w:type="dxa"/>
              <w:right w:w="60" w:type="dxa"/>
            </w:tcMar>
          </w:tcPr>
          <w:p w14:paraId="2E4C2B98" w14:textId="77777777" w:rsidR="00FA24C6" w:rsidRPr="00A75EE5" w:rsidRDefault="00FA24C6" w:rsidP="0098740D">
            <w:pPr>
              <w:pStyle w:val="TableEntry"/>
              <w:rPr>
                <w:rFonts w:eastAsia="Verdana"/>
              </w:rPr>
            </w:pPr>
            <w:r w:rsidRPr="00A75EE5">
              <w:rPr>
                <w:rFonts w:eastAsia="Verdana"/>
              </w:rPr>
              <w:t>The person, animal or group on which the procedure was performed.</w:t>
            </w:r>
          </w:p>
        </w:tc>
        <w:tc>
          <w:tcPr>
            <w:tcW w:w="1530" w:type="dxa"/>
          </w:tcPr>
          <w:p w14:paraId="3B313724" w14:textId="77777777" w:rsidR="00FA24C6" w:rsidRPr="00A75EE5" w:rsidRDefault="00FA24C6" w:rsidP="0098740D">
            <w:pPr>
              <w:pStyle w:val="TableEntry"/>
              <w:rPr>
                <w:rFonts w:eastAsia="Verdana"/>
                <w:sz w:val="14"/>
              </w:rPr>
            </w:pPr>
          </w:p>
        </w:tc>
      </w:tr>
      <w:tr w:rsidR="00F0223E" w:rsidRPr="00A75EE5" w14:paraId="03060B91" w14:textId="77777777" w:rsidTr="0098740D">
        <w:trPr>
          <w:trHeight w:val="797"/>
        </w:trPr>
        <w:tc>
          <w:tcPr>
            <w:tcW w:w="1800" w:type="dxa"/>
            <w:tcMar>
              <w:top w:w="0" w:type="dxa"/>
              <w:left w:w="60" w:type="dxa"/>
              <w:bottom w:w="0" w:type="dxa"/>
              <w:right w:w="60" w:type="dxa"/>
            </w:tcMar>
          </w:tcPr>
          <w:p w14:paraId="7F40B2A9" w14:textId="77777777" w:rsidR="00FA24C6" w:rsidRPr="00A75EE5" w:rsidRDefault="00FA24C6" w:rsidP="0098740D">
            <w:pPr>
              <w:pStyle w:val="TableEntry"/>
              <w:rPr>
                <w:rFonts w:eastAsia="Verdana"/>
              </w:rPr>
            </w:pPr>
            <w:r w:rsidRPr="00A75EE5">
              <w:rPr>
                <w:rFonts w:eastAsia="Verdana"/>
                <w:b/>
              </w:rPr>
              <w:t>context</w:t>
            </w:r>
            <w:r w:rsidRPr="00A75EE5">
              <w:rPr>
                <w:rFonts w:eastAsia="Verdana"/>
              </w:rPr>
              <w:t xml:space="preserve"> Reference</w:t>
            </w:r>
          </w:p>
        </w:tc>
        <w:tc>
          <w:tcPr>
            <w:tcW w:w="1260" w:type="dxa"/>
          </w:tcPr>
          <w:p w14:paraId="7012EBC3"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06AB0CF9" w14:textId="77777777" w:rsidR="00FA24C6" w:rsidRPr="00A75EE5" w:rsidRDefault="00FA24C6" w:rsidP="0098740D">
            <w:pPr>
              <w:pStyle w:val="TableEntry"/>
              <w:rPr>
                <w:rFonts w:eastAsia="Verdana"/>
              </w:rPr>
            </w:pPr>
            <w:r w:rsidRPr="00A75EE5">
              <w:rPr>
                <w:rFonts w:eastAsia="Verdana"/>
              </w:rPr>
              <w:t>[0...1]</w:t>
            </w:r>
          </w:p>
        </w:tc>
        <w:tc>
          <w:tcPr>
            <w:tcW w:w="2790" w:type="dxa"/>
            <w:tcMar>
              <w:top w:w="0" w:type="dxa"/>
              <w:left w:w="60" w:type="dxa"/>
              <w:bottom w:w="0" w:type="dxa"/>
              <w:right w:w="60" w:type="dxa"/>
            </w:tcMar>
          </w:tcPr>
          <w:p w14:paraId="6B1D7117" w14:textId="77777777" w:rsidR="00FA24C6" w:rsidRPr="00A75EE5" w:rsidRDefault="00FA24C6" w:rsidP="0098740D">
            <w:pPr>
              <w:pStyle w:val="TableEntry"/>
              <w:rPr>
                <w:rFonts w:eastAsia="Verdana"/>
              </w:rPr>
            </w:pPr>
            <w:r w:rsidRPr="00A75EE5">
              <w:rPr>
                <w:rFonts w:eastAsia="Verdana"/>
              </w:rPr>
              <w:t>The encounter during which the procedure was performed.</w:t>
            </w:r>
          </w:p>
        </w:tc>
        <w:tc>
          <w:tcPr>
            <w:tcW w:w="1530" w:type="dxa"/>
          </w:tcPr>
          <w:p w14:paraId="638867E1" w14:textId="77777777" w:rsidR="00FA24C6" w:rsidRPr="00A75EE5" w:rsidRDefault="00FA24C6" w:rsidP="0098740D">
            <w:pPr>
              <w:pStyle w:val="TableEntry"/>
              <w:rPr>
                <w:rFonts w:eastAsia="Verdana"/>
                <w:sz w:val="14"/>
              </w:rPr>
            </w:pPr>
          </w:p>
        </w:tc>
      </w:tr>
      <w:tr w:rsidR="00F0223E" w:rsidRPr="00A75EE5" w14:paraId="66DBAB3C" w14:textId="77777777" w:rsidTr="0098740D">
        <w:trPr>
          <w:trHeight w:val="797"/>
        </w:trPr>
        <w:tc>
          <w:tcPr>
            <w:tcW w:w="1800" w:type="dxa"/>
            <w:tcMar>
              <w:top w:w="0" w:type="dxa"/>
              <w:left w:w="60" w:type="dxa"/>
              <w:bottom w:w="0" w:type="dxa"/>
              <w:right w:w="60" w:type="dxa"/>
            </w:tcMar>
          </w:tcPr>
          <w:p w14:paraId="19F67193" w14:textId="77777777" w:rsidR="00FA24C6" w:rsidRPr="00A75EE5" w:rsidRDefault="00FA24C6" w:rsidP="0098740D">
            <w:pPr>
              <w:pStyle w:val="TableEntry"/>
              <w:rPr>
                <w:rFonts w:eastAsia="Verdana"/>
              </w:rPr>
            </w:pPr>
            <w:r w:rsidRPr="00A75EE5">
              <w:rPr>
                <w:rFonts w:eastAsia="Verdana"/>
                <w:b/>
              </w:rPr>
              <w:t>performedPeriod</w:t>
            </w:r>
            <w:r w:rsidRPr="00A75EE5">
              <w:rPr>
                <w:rFonts w:eastAsia="Verdana"/>
              </w:rPr>
              <w:t xml:space="preserve"> Period</w:t>
            </w:r>
          </w:p>
          <w:p w14:paraId="1E6FDB37" w14:textId="77777777" w:rsidR="00FA24C6" w:rsidRPr="00A75EE5" w:rsidRDefault="00FA24C6" w:rsidP="0098740D">
            <w:pPr>
              <w:pStyle w:val="TableEntry"/>
              <w:rPr>
                <w:rFonts w:eastAsia="Verdana"/>
              </w:rPr>
            </w:pPr>
            <w:r w:rsidRPr="00A75EE5">
              <w:rPr>
                <w:rFonts w:eastAsia="Verdana"/>
              </w:rPr>
              <w:t xml:space="preserve"> </w:t>
            </w:r>
          </w:p>
        </w:tc>
        <w:tc>
          <w:tcPr>
            <w:tcW w:w="1260" w:type="dxa"/>
          </w:tcPr>
          <w:p w14:paraId="44398A0C" w14:textId="77777777" w:rsidR="00FA24C6" w:rsidRPr="00A75EE5" w:rsidRDefault="00FA24C6" w:rsidP="0098740D">
            <w:pPr>
              <w:pStyle w:val="TableEntry"/>
              <w:rPr>
                <w:rFonts w:eastAsia="Verdana"/>
                <w:b/>
              </w:rPr>
            </w:pPr>
            <w:r w:rsidRPr="00A75EE5">
              <w:rPr>
                <w:rFonts w:eastAsia="Verdana"/>
                <w:b/>
              </w:rPr>
              <w:t>S</w:t>
            </w:r>
          </w:p>
        </w:tc>
        <w:tc>
          <w:tcPr>
            <w:tcW w:w="1800" w:type="dxa"/>
            <w:tcMar>
              <w:top w:w="0" w:type="dxa"/>
              <w:left w:w="60" w:type="dxa"/>
              <w:bottom w:w="0" w:type="dxa"/>
              <w:right w:w="60" w:type="dxa"/>
            </w:tcMar>
          </w:tcPr>
          <w:p w14:paraId="1E50BBBF" w14:textId="77777777" w:rsidR="00FA24C6" w:rsidRPr="00A75EE5" w:rsidRDefault="00FA24C6" w:rsidP="0098740D">
            <w:pPr>
              <w:pStyle w:val="TableEntry"/>
              <w:rPr>
                <w:rFonts w:eastAsia="Verdana"/>
              </w:rPr>
            </w:pPr>
            <w:r w:rsidRPr="00A75EE5">
              <w:rPr>
                <w:rFonts w:eastAsia="Verdana"/>
              </w:rPr>
              <w:t>[</w:t>
            </w:r>
            <w:r w:rsidRPr="00A75EE5">
              <w:rPr>
                <w:rFonts w:eastAsia="Verdana"/>
                <w:b/>
              </w:rPr>
              <w:t>1</w:t>
            </w:r>
            <w:r w:rsidRPr="00A75EE5">
              <w:rPr>
                <w:rFonts w:eastAsia="Verdana"/>
              </w:rPr>
              <w:t>...1]</w:t>
            </w:r>
          </w:p>
        </w:tc>
        <w:tc>
          <w:tcPr>
            <w:tcW w:w="2790" w:type="dxa"/>
            <w:tcMar>
              <w:top w:w="0" w:type="dxa"/>
              <w:left w:w="60" w:type="dxa"/>
              <w:bottom w:w="0" w:type="dxa"/>
              <w:right w:w="60" w:type="dxa"/>
            </w:tcMar>
          </w:tcPr>
          <w:p w14:paraId="1A3F3FEB" w14:textId="77777777" w:rsidR="00FA24C6" w:rsidRPr="00A75EE5" w:rsidRDefault="00FA24C6" w:rsidP="0098740D">
            <w:pPr>
              <w:pStyle w:val="TableEntry"/>
            </w:pPr>
            <w:r w:rsidRPr="00A75EE5">
              <w:rPr>
                <w:rFonts w:eastAsia="Verdana"/>
              </w:rPr>
              <w:t xml:space="preserve">The period the procedure was performed. </w:t>
            </w:r>
          </w:p>
        </w:tc>
        <w:tc>
          <w:tcPr>
            <w:tcW w:w="1530" w:type="dxa"/>
          </w:tcPr>
          <w:p w14:paraId="0783D053" w14:textId="77777777" w:rsidR="00FA24C6" w:rsidRPr="00A75EE5" w:rsidRDefault="00FA24C6" w:rsidP="0098740D">
            <w:pPr>
              <w:pStyle w:val="TableEntry"/>
              <w:rPr>
                <w:rFonts w:eastAsia="Verdana"/>
                <w:sz w:val="14"/>
              </w:rPr>
            </w:pPr>
            <w:r w:rsidRPr="00A75EE5">
              <w:rPr>
                <w:rFonts w:eastAsia="Verdana"/>
              </w:rPr>
              <w:t>In this transaction the "end" is set to the date/time the monitoring procedure was completed.</w:t>
            </w:r>
          </w:p>
        </w:tc>
      </w:tr>
      <w:tr w:rsidR="00F0223E" w:rsidRPr="00A75EE5" w14:paraId="590EB0F7" w14:textId="77777777" w:rsidTr="0098740D">
        <w:trPr>
          <w:trHeight w:val="797"/>
        </w:trPr>
        <w:tc>
          <w:tcPr>
            <w:tcW w:w="1800" w:type="dxa"/>
            <w:tcMar>
              <w:top w:w="0" w:type="dxa"/>
              <w:left w:w="60" w:type="dxa"/>
              <w:bottom w:w="0" w:type="dxa"/>
              <w:right w:w="60" w:type="dxa"/>
            </w:tcMar>
          </w:tcPr>
          <w:p w14:paraId="144507A6" w14:textId="77777777" w:rsidR="00FA24C6" w:rsidRPr="00A75EE5" w:rsidRDefault="00FA24C6" w:rsidP="0098740D">
            <w:pPr>
              <w:pStyle w:val="TableEntry"/>
              <w:rPr>
                <w:rFonts w:eastAsia="Verdana"/>
              </w:rPr>
            </w:pPr>
            <w:r w:rsidRPr="00A75EE5">
              <w:rPr>
                <w:rFonts w:eastAsia="Verdana"/>
                <w:b/>
              </w:rPr>
              <w:t>performer</w:t>
            </w:r>
            <w:r w:rsidRPr="00A75EE5">
              <w:rPr>
                <w:rFonts w:eastAsia="Verdana"/>
              </w:rPr>
              <w:t xml:space="preserve"> Procedure.Performer</w:t>
            </w:r>
          </w:p>
        </w:tc>
        <w:tc>
          <w:tcPr>
            <w:tcW w:w="1260" w:type="dxa"/>
          </w:tcPr>
          <w:p w14:paraId="37431F88"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753982CF" w14:textId="77777777" w:rsidR="00FA24C6" w:rsidRPr="00A75EE5" w:rsidRDefault="00FA24C6" w:rsidP="0098740D">
            <w:pPr>
              <w:pStyle w:val="TableEntry"/>
              <w:rPr>
                <w:rFonts w:eastAsia="Verdana"/>
              </w:rPr>
            </w:pPr>
            <w:r w:rsidRPr="00A75EE5">
              <w:rPr>
                <w:rFonts w:eastAsia="Verdana"/>
              </w:rPr>
              <w:t>[0...*]</w:t>
            </w:r>
          </w:p>
        </w:tc>
        <w:tc>
          <w:tcPr>
            <w:tcW w:w="2790" w:type="dxa"/>
            <w:tcMar>
              <w:top w:w="0" w:type="dxa"/>
              <w:left w:w="60" w:type="dxa"/>
              <w:bottom w:w="0" w:type="dxa"/>
              <w:right w:w="60" w:type="dxa"/>
            </w:tcMar>
          </w:tcPr>
          <w:p w14:paraId="3A5C3789" w14:textId="77777777" w:rsidR="00FA24C6" w:rsidRPr="00A75EE5" w:rsidRDefault="00FA24C6" w:rsidP="0098740D">
            <w:pPr>
              <w:pStyle w:val="TableEntry"/>
              <w:rPr>
                <w:rFonts w:eastAsia="Verdana"/>
              </w:rPr>
            </w:pPr>
            <w:r w:rsidRPr="00A75EE5">
              <w:rPr>
                <w:rFonts w:eastAsia="Verdana"/>
              </w:rPr>
              <w:t>Limited to 'real' people rather than equipment.</w:t>
            </w:r>
          </w:p>
        </w:tc>
        <w:tc>
          <w:tcPr>
            <w:tcW w:w="1530" w:type="dxa"/>
          </w:tcPr>
          <w:p w14:paraId="7ECB51D1" w14:textId="77777777" w:rsidR="00FA24C6" w:rsidRPr="00A75EE5" w:rsidRDefault="00FA24C6" w:rsidP="0098740D">
            <w:pPr>
              <w:pStyle w:val="TableEntry"/>
              <w:rPr>
                <w:rFonts w:eastAsia="Verdana"/>
                <w:sz w:val="14"/>
              </w:rPr>
            </w:pPr>
          </w:p>
        </w:tc>
      </w:tr>
      <w:tr w:rsidR="00F0223E" w:rsidRPr="00A75EE5" w14:paraId="1D843029" w14:textId="77777777" w:rsidTr="0098740D">
        <w:trPr>
          <w:trHeight w:val="797"/>
        </w:trPr>
        <w:tc>
          <w:tcPr>
            <w:tcW w:w="1800" w:type="dxa"/>
            <w:tcMar>
              <w:top w:w="0" w:type="dxa"/>
              <w:left w:w="60" w:type="dxa"/>
              <w:bottom w:w="0" w:type="dxa"/>
              <w:right w:w="60" w:type="dxa"/>
            </w:tcMar>
          </w:tcPr>
          <w:p w14:paraId="23A7DF41" w14:textId="77777777" w:rsidR="00FA24C6" w:rsidRPr="00A75EE5" w:rsidRDefault="00FA24C6" w:rsidP="0098740D">
            <w:pPr>
              <w:pStyle w:val="TableEntry"/>
              <w:rPr>
                <w:rFonts w:eastAsia="Verdana"/>
              </w:rPr>
            </w:pPr>
            <w:r w:rsidRPr="00A75EE5">
              <w:rPr>
                <w:rFonts w:eastAsia="Verdana"/>
                <w:b/>
              </w:rPr>
              <w:t>location</w:t>
            </w:r>
            <w:r w:rsidRPr="00A75EE5">
              <w:rPr>
                <w:rFonts w:eastAsia="Verdana"/>
              </w:rPr>
              <w:t xml:space="preserve"> Reference</w:t>
            </w:r>
          </w:p>
        </w:tc>
        <w:tc>
          <w:tcPr>
            <w:tcW w:w="1260" w:type="dxa"/>
          </w:tcPr>
          <w:p w14:paraId="7A2C8D30"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72BE3F60" w14:textId="77777777" w:rsidR="00FA24C6" w:rsidRPr="00A75EE5" w:rsidRDefault="00FA24C6" w:rsidP="0098740D">
            <w:pPr>
              <w:pStyle w:val="TableEntry"/>
              <w:rPr>
                <w:rFonts w:eastAsia="Verdana"/>
              </w:rPr>
            </w:pPr>
            <w:r w:rsidRPr="00A75EE5">
              <w:rPr>
                <w:rFonts w:eastAsia="Verdana"/>
              </w:rPr>
              <w:t>[0...1]</w:t>
            </w:r>
          </w:p>
        </w:tc>
        <w:tc>
          <w:tcPr>
            <w:tcW w:w="2790" w:type="dxa"/>
            <w:tcMar>
              <w:top w:w="0" w:type="dxa"/>
              <w:left w:w="60" w:type="dxa"/>
              <w:bottom w:w="0" w:type="dxa"/>
              <w:right w:w="60" w:type="dxa"/>
            </w:tcMar>
          </w:tcPr>
          <w:p w14:paraId="07924BDA" w14:textId="77777777" w:rsidR="00FA24C6" w:rsidRPr="00A75EE5" w:rsidRDefault="00FA24C6" w:rsidP="0098740D">
            <w:pPr>
              <w:pStyle w:val="TableEntry"/>
              <w:rPr>
                <w:rFonts w:eastAsia="Verdana"/>
              </w:rPr>
            </w:pPr>
            <w:r w:rsidRPr="00A75EE5">
              <w:rPr>
                <w:rFonts w:eastAsia="Verdana"/>
              </w:rPr>
              <w:t>The location where the procedure actually happened, e.g., a newborn at home, a tracheostomy at a restaurant.</w:t>
            </w:r>
          </w:p>
        </w:tc>
        <w:tc>
          <w:tcPr>
            <w:tcW w:w="1530" w:type="dxa"/>
          </w:tcPr>
          <w:p w14:paraId="127494FC" w14:textId="77777777" w:rsidR="00FA24C6" w:rsidRPr="00A75EE5" w:rsidRDefault="00FA24C6" w:rsidP="0098740D">
            <w:pPr>
              <w:pStyle w:val="TableEntry"/>
              <w:rPr>
                <w:rFonts w:eastAsia="Verdana"/>
                <w:sz w:val="14"/>
              </w:rPr>
            </w:pPr>
          </w:p>
        </w:tc>
      </w:tr>
      <w:tr w:rsidR="00F0223E" w:rsidRPr="00A75EE5" w14:paraId="091EED0D" w14:textId="77777777" w:rsidTr="0098740D">
        <w:trPr>
          <w:trHeight w:val="797"/>
        </w:trPr>
        <w:tc>
          <w:tcPr>
            <w:tcW w:w="1800" w:type="dxa"/>
            <w:tcMar>
              <w:top w:w="0" w:type="dxa"/>
              <w:left w:w="60" w:type="dxa"/>
              <w:bottom w:w="0" w:type="dxa"/>
              <w:right w:w="60" w:type="dxa"/>
            </w:tcMar>
          </w:tcPr>
          <w:p w14:paraId="7338599A" w14:textId="77777777" w:rsidR="00FA24C6" w:rsidRPr="00A75EE5" w:rsidRDefault="00FA24C6" w:rsidP="0098740D">
            <w:pPr>
              <w:pStyle w:val="TableEntry"/>
              <w:rPr>
                <w:rFonts w:eastAsia="Verdana"/>
              </w:rPr>
            </w:pPr>
            <w:r w:rsidRPr="00A75EE5">
              <w:rPr>
                <w:rFonts w:eastAsia="Verdana"/>
                <w:b/>
              </w:rPr>
              <w:lastRenderedPageBreak/>
              <w:t>reasonCode</w:t>
            </w:r>
            <w:r w:rsidRPr="00A75EE5">
              <w:rPr>
                <w:rFonts w:eastAsia="Verdana"/>
              </w:rPr>
              <w:t xml:space="preserve"> CodeableConcept</w:t>
            </w:r>
          </w:p>
          <w:p w14:paraId="53D25870" w14:textId="77777777" w:rsidR="00FA24C6" w:rsidRPr="00A75EE5" w:rsidRDefault="00FA24C6" w:rsidP="0098740D">
            <w:pPr>
              <w:pStyle w:val="TableEntry"/>
              <w:rPr>
                <w:rFonts w:eastAsia="Verdana"/>
              </w:rPr>
            </w:pPr>
          </w:p>
        </w:tc>
        <w:tc>
          <w:tcPr>
            <w:tcW w:w="1260" w:type="dxa"/>
          </w:tcPr>
          <w:p w14:paraId="4797A551" w14:textId="77777777" w:rsidR="00FA24C6" w:rsidRPr="00A75EE5" w:rsidRDefault="00FA24C6" w:rsidP="0098740D">
            <w:pPr>
              <w:pStyle w:val="TableEntry"/>
              <w:rPr>
                <w:rFonts w:eastAsia="Verdana"/>
                <w:b/>
              </w:rPr>
            </w:pPr>
            <w:r w:rsidRPr="00A75EE5">
              <w:rPr>
                <w:rFonts w:eastAsia="Verdana"/>
                <w:b/>
              </w:rPr>
              <w:t>S</w:t>
            </w:r>
          </w:p>
        </w:tc>
        <w:tc>
          <w:tcPr>
            <w:tcW w:w="1800" w:type="dxa"/>
            <w:tcMar>
              <w:top w:w="0" w:type="dxa"/>
              <w:left w:w="60" w:type="dxa"/>
              <w:bottom w:w="0" w:type="dxa"/>
              <w:right w:w="60" w:type="dxa"/>
            </w:tcMar>
          </w:tcPr>
          <w:p w14:paraId="1FADEC18" w14:textId="77777777" w:rsidR="00FA24C6" w:rsidRPr="00A75EE5" w:rsidRDefault="00FA24C6" w:rsidP="0098740D">
            <w:pPr>
              <w:pStyle w:val="TableEntry"/>
              <w:rPr>
                <w:rFonts w:eastAsia="Verdana"/>
              </w:rPr>
            </w:pPr>
            <w:r w:rsidRPr="00A75EE5">
              <w:rPr>
                <w:rFonts w:eastAsia="Verdana"/>
              </w:rPr>
              <w:t xml:space="preserve"> [0</w:t>
            </w:r>
            <w:r w:rsidRPr="00A75EE5">
              <w:rPr>
                <w:rFonts w:eastAsia="Verdana"/>
                <w:b/>
              </w:rPr>
              <w:t>...*</w:t>
            </w:r>
            <w:r w:rsidRPr="00A75EE5">
              <w:rPr>
                <w:rFonts w:eastAsia="Verdana"/>
              </w:rPr>
              <w:t>]</w:t>
            </w:r>
          </w:p>
        </w:tc>
        <w:tc>
          <w:tcPr>
            <w:tcW w:w="2790" w:type="dxa"/>
            <w:tcMar>
              <w:top w:w="0" w:type="dxa"/>
              <w:left w:w="60" w:type="dxa"/>
              <w:bottom w:w="0" w:type="dxa"/>
              <w:right w:w="60" w:type="dxa"/>
            </w:tcMar>
          </w:tcPr>
          <w:p w14:paraId="6E471C1F" w14:textId="77777777" w:rsidR="00FA24C6" w:rsidRPr="00A75EE5" w:rsidRDefault="00FA24C6" w:rsidP="0098740D">
            <w:pPr>
              <w:pStyle w:val="TableEntry"/>
            </w:pPr>
            <w:r w:rsidRPr="00A75EE5">
              <w:rPr>
                <w:rFonts w:eastAsia="Verdana"/>
              </w:rPr>
              <w:t>The coded reason/diagnosis why the procedure was performed. This may be coded entity of some type, or may simply be present as text</w:t>
            </w:r>
            <w:r w:rsidR="00BB416E" w:rsidRPr="00A75EE5">
              <w:rPr>
                <w:rFonts w:eastAsia="Verdana"/>
              </w:rPr>
              <w:t xml:space="preserve">. </w:t>
            </w:r>
          </w:p>
        </w:tc>
        <w:tc>
          <w:tcPr>
            <w:tcW w:w="1530" w:type="dxa"/>
          </w:tcPr>
          <w:p w14:paraId="390ED570" w14:textId="77777777" w:rsidR="00FA24C6" w:rsidRPr="00A75EE5" w:rsidRDefault="00FA24C6" w:rsidP="0098740D">
            <w:pPr>
              <w:pStyle w:val="TableEntry"/>
              <w:rPr>
                <w:rFonts w:eastAsia="Verdana"/>
                <w:sz w:val="14"/>
              </w:rPr>
            </w:pPr>
          </w:p>
        </w:tc>
      </w:tr>
      <w:tr w:rsidR="00F0223E" w:rsidRPr="00A75EE5" w14:paraId="0F83FA14" w14:textId="77777777" w:rsidTr="0098740D">
        <w:trPr>
          <w:trHeight w:val="797"/>
        </w:trPr>
        <w:tc>
          <w:tcPr>
            <w:tcW w:w="1800" w:type="dxa"/>
            <w:tcMar>
              <w:top w:w="0" w:type="dxa"/>
              <w:left w:w="60" w:type="dxa"/>
              <w:bottom w:w="0" w:type="dxa"/>
              <w:right w:w="60" w:type="dxa"/>
            </w:tcMar>
          </w:tcPr>
          <w:p w14:paraId="0278CA84" w14:textId="77777777" w:rsidR="00FA24C6" w:rsidRPr="00A75EE5" w:rsidRDefault="00FA24C6" w:rsidP="0098740D">
            <w:pPr>
              <w:pStyle w:val="TableEntry"/>
              <w:rPr>
                <w:rFonts w:eastAsia="Verdana"/>
              </w:rPr>
            </w:pPr>
            <w:r w:rsidRPr="00A75EE5">
              <w:rPr>
                <w:rFonts w:eastAsia="Verdana"/>
                <w:b/>
              </w:rPr>
              <w:t>reasonReference</w:t>
            </w:r>
            <w:r w:rsidRPr="00A75EE5">
              <w:rPr>
                <w:rFonts w:eastAsia="Verdana"/>
              </w:rPr>
              <w:t xml:space="preserve"> Reference</w:t>
            </w:r>
          </w:p>
        </w:tc>
        <w:tc>
          <w:tcPr>
            <w:tcW w:w="1260" w:type="dxa"/>
          </w:tcPr>
          <w:p w14:paraId="6EFDE5AB" w14:textId="77777777" w:rsidR="00FA24C6" w:rsidRPr="00A75EE5" w:rsidRDefault="00FA24C6" w:rsidP="0098740D">
            <w:pPr>
              <w:pStyle w:val="TableEntry"/>
              <w:rPr>
                <w:rFonts w:eastAsia="Verdana"/>
                <w:b/>
              </w:rPr>
            </w:pPr>
            <w:r w:rsidRPr="00A75EE5">
              <w:rPr>
                <w:b/>
              </w:rPr>
              <w:t>S</w:t>
            </w:r>
          </w:p>
        </w:tc>
        <w:tc>
          <w:tcPr>
            <w:tcW w:w="1800" w:type="dxa"/>
            <w:tcMar>
              <w:top w:w="0" w:type="dxa"/>
              <w:left w:w="60" w:type="dxa"/>
              <w:bottom w:w="0" w:type="dxa"/>
              <w:right w:w="60" w:type="dxa"/>
            </w:tcMar>
          </w:tcPr>
          <w:p w14:paraId="24F5354B" w14:textId="77777777" w:rsidR="00FA24C6" w:rsidRPr="00A75EE5" w:rsidRDefault="00FA24C6" w:rsidP="0098740D">
            <w:pPr>
              <w:pStyle w:val="TableEntry"/>
              <w:rPr>
                <w:rFonts w:eastAsia="Verdana"/>
              </w:rPr>
            </w:pPr>
            <w:r w:rsidRPr="00A75EE5">
              <w:rPr>
                <w:rFonts w:eastAsia="Verdana"/>
              </w:rPr>
              <w:t>[0...*]</w:t>
            </w:r>
          </w:p>
        </w:tc>
        <w:tc>
          <w:tcPr>
            <w:tcW w:w="2790" w:type="dxa"/>
            <w:tcMar>
              <w:top w:w="0" w:type="dxa"/>
              <w:left w:w="60" w:type="dxa"/>
              <w:bottom w:w="0" w:type="dxa"/>
              <w:right w:w="60" w:type="dxa"/>
            </w:tcMar>
          </w:tcPr>
          <w:p w14:paraId="6E0A4D38" w14:textId="77777777" w:rsidR="00FA24C6" w:rsidRPr="00A75EE5" w:rsidRDefault="00FA24C6" w:rsidP="0098740D">
            <w:pPr>
              <w:pStyle w:val="TableEntry"/>
              <w:rPr>
                <w:rFonts w:eastAsia="Verdana"/>
              </w:rPr>
            </w:pPr>
            <w:r w:rsidRPr="00A75EE5">
              <w:rPr>
                <w:rFonts w:eastAsia="Verdana"/>
              </w:rPr>
              <w:t>The condition that is the reason why the procedure was performed.</w:t>
            </w:r>
          </w:p>
        </w:tc>
        <w:tc>
          <w:tcPr>
            <w:tcW w:w="1530" w:type="dxa"/>
          </w:tcPr>
          <w:p w14:paraId="1C41486B" w14:textId="77777777" w:rsidR="00FA24C6" w:rsidRPr="00A75EE5" w:rsidRDefault="00FA24C6" w:rsidP="0098740D">
            <w:pPr>
              <w:pStyle w:val="TableEntry"/>
              <w:rPr>
                <w:rFonts w:eastAsia="Verdana"/>
                <w:sz w:val="14"/>
              </w:rPr>
            </w:pPr>
          </w:p>
        </w:tc>
      </w:tr>
      <w:tr w:rsidR="00F0223E" w:rsidRPr="00A75EE5" w14:paraId="25A44C4A" w14:textId="77777777" w:rsidTr="0098740D">
        <w:trPr>
          <w:trHeight w:val="797"/>
        </w:trPr>
        <w:tc>
          <w:tcPr>
            <w:tcW w:w="1800" w:type="dxa"/>
            <w:tcMar>
              <w:top w:w="0" w:type="dxa"/>
              <w:left w:w="60" w:type="dxa"/>
              <w:bottom w:w="0" w:type="dxa"/>
              <w:right w:w="60" w:type="dxa"/>
            </w:tcMar>
          </w:tcPr>
          <w:p w14:paraId="551D9680" w14:textId="77777777" w:rsidR="00FA24C6" w:rsidRPr="00A75EE5" w:rsidRDefault="00FA24C6" w:rsidP="0098740D">
            <w:pPr>
              <w:pStyle w:val="TableEntry"/>
              <w:rPr>
                <w:rFonts w:eastAsia="Verdana"/>
              </w:rPr>
            </w:pPr>
            <w:r w:rsidRPr="00A75EE5">
              <w:rPr>
                <w:rFonts w:eastAsia="Verdana"/>
                <w:b/>
              </w:rPr>
              <w:t>bodySite</w:t>
            </w:r>
            <w:r w:rsidRPr="00A75EE5">
              <w:rPr>
                <w:rFonts w:eastAsia="Verdana"/>
              </w:rPr>
              <w:t xml:space="preserve"> CodeableConcept</w:t>
            </w:r>
          </w:p>
          <w:p w14:paraId="6B23800B" w14:textId="77777777" w:rsidR="00FA24C6" w:rsidRPr="00A75EE5" w:rsidRDefault="00FA24C6" w:rsidP="0098740D">
            <w:pPr>
              <w:pStyle w:val="TableEntry"/>
              <w:rPr>
                <w:rFonts w:eastAsia="Verdana"/>
              </w:rPr>
            </w:pPr>
            <w:r w:rsidRPr="00A75EE5">
              <w:rPr>
                <w:rFonts w:eastAsia="Verdana"/>
              </w:rPr>
              <w:t xml:space="preserve"> </w:t>
            </w:r>
          </w:p>
        </w:tc>
        <w:tc>
          <w:tcPr>
            <w:tcW w:w="1260" w:type="dxa"/>
          </w:tcPr>
          <w:p w14:paraId="4BF41424"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67834202" w14:textId="77777777" w:rsidR="00FA24C6" w:rsidRPr="00A75EE5" w:rsidRDefault="00FA24C6" w:rsidP="0098740D">
            <w:pPr>
              <w:pStyle w:val="TableEntry"/>
              <w:rPr>
                <w:rFonts w:eastAsia="Verdana"/>
              </w:rPr>
            </w:pPr>
            <w:r w:rsidRPr="00A75EE5">
              <w:rPr>
                <w:rFonts w:eastAsia="Verdana"/>
              </w:rPr>
              <w:t>[0...*]</w:t>
            </w:r>
          </w:p>
        </w:tc>
        <w:tc>
          <w:tcPr>
            <w:tcW w:w="2790" w:type="dxa"/>
            <w:tcMar>
              <w:top w:w="0" w:type="dxa"/>
              <w:left w:w="60" w:type="dxa"/>
              <w:bottom w:w="0" w:type="dxa"/>
              <w:right w:w="60" w:type="dxa"/>
            </w:tcMar>
          </w:tcPr>
          <w:p w14:paraId="318825A9" w14:textId="77777777" w:rsidR="00FA24C6" w:rsidRPr="00A75EE5" w:rsidRDefault="00FA24C6" w:rsidP="0098740D">
            <w:pPr>
              <w:pStyle w:val="TableEntry"/>
              <w:rPr>
                <w:rFonts w:eastAsia="Verdana"/>
              </w:rPr>
            </w:pPr>
            <w:r w:rsidRPr="00A75EE5">
              <w:rPr>
                <w:rFonts w:eastAsia="Verdana"/>
              </w:rPr>
              <w:t>Detailed and structured anatomical location information. Multiple locations are allowed, e.g., multiple punch biopsies of a lesion.</w:t>
            </w:r>
          </w:p>
        </w:tc>
        <w:tc>
          <w:tcPr>
            <w:tcW w:w="1530" w:type="dxa"/>
          </w:tcPr>
          <w:p w14:paraId="4F19A38E" w14:textId="77777777" w:rsidR="00FA24C6" w:rsidRPr="00A75EE5" w:rsidRDefault="00FA24C6" w:rsidP="0098740D">
            <w:pPr>
              <w:pStyle w:val="TableEntry"/>
              <w:rPr>
                <w:rFonts w:eastAsia="Verdana"/>
                <w:sz w:val="14"/>
              </w:rPr>
            </w:pPr>
          </w:p>
        </w:tc>
      </w:tr>
      <w:tr w:rsidR="00F0223E" w:rsidRPr="00A75EE5" w14:paraId="5349A3CE" w14:textId="77777777" w:rsidTr="0098740D">
        <w:trPr>
          <w:trHeight w:val="797"/>
        </w:trPr>
        <w:tc>
          <w:tcPr>
            <w:tcW w:w="1800" w:type="dxa"/>
            <w:tcMar>
              <w:top w:w="0" w:type="dxa"/>
              <w:left w:w="60" w:type="dxa"/>
              <w:bottom w:w="0" w:type="dxa"/>
              <w:right w:w="60" w:type="dxa"/>
            </w:tcMar>
          </w:tcPr>
          <w:p w14:paraId="2B0F7439" w14:textId="77777777" w:rsidR="00FA24C6" w:rsidRPr="00A75EE5" w:rsidRDefault="00FA24C6" w:rsidP="0098740D">
            <w:pPr>
              <w:pStyle w:val="TableEntry"/>
              <w:rPr>
                <w:rFonts w:eastAsia="Verdana"/>
              </w:rPr>
            </w:pPr>
            <w:r w:rsidRPr="00A75EE5">
              <w:rPr>
                <w:rFonts w:eastAsia="Verdana"/>
                <w:b/>
              </w:rPr>
              <w:t>outcome</w:t>
            </w:r>
            <w:r w:rsidRPr="00A75EE5">
              <w:rPr>
                <w:rFonts w:eastAsia="Verdana"/>
              </w:rPr>
              <w:t xml:space="preserve"> CodeableConcept</w:t>
            </w:r>
          </w:p>
        </w:tc>
        <w:tc>
          <w:tcPr>
            <w:tcW w:w="1260" w:type="dxa"/>
          </w:tcPr>
          <w:p w14:paraId="0AEA712C"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456C10E9" w14:textId="77777777" w:rsidR="00FA24C6" w:rsidRPr="00A75EE5" w:rsidRDefault="00FA24C6"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5DD18712" w14:textId="77777777" w:rsidR="00FA24C6" w:rsidRPr="00A75EE5" w:rsidRDefault="00FA24C6" w:rsidP="0098740D">
            <w:pPr>
              <w:pStyle w:val="TableEntry"/>
              <w:rPr>
                <w:rFonts w:eastAsia="Verdana"/>
              </w:rPr>
            </w:pPr>
            <w:r w:rsidRPr="00A75EE5">
              <w:rPr>
                <w:rFonts w:eastAsia="Verdana"/>
              </w:rPr>
              <w:t xml:space="preserve">The outcome (results) of the procedure – was the procedure successful, unsuccessful, etc. </w:t>
            </w:r>
          </w:p>
        </w:tc>
        <w:tc>
          <w:tcPr>
            <w:tcW w:w="1530" w:type="dxa"/>
          </w:tcPr>
          <w:p w14:paraId="4A37A1DE" w14:textId="77777777" w:rsidR="00FA24C6" w:rsidRPr="00A75EE5" w:rsidRDefault="00FA24C6" w:rsidP="0098740D">
            <w:pPr>
              <w:pStyle w:val="TableEntry"/>
              <w:rPr>
                <w:rFonts w:eastAsia="Verdana"/>
                <w:color w:val="FF0000"/>
              </w:rPr>
            </w:pPr>
          </w:p>
        </w:tc>
      </w:tr>
      <w:tr w:rsidR="00F0223E" w:rsidRPr="00A75EE5" w14:paraId="35419321" w14:textId="77777777" w:rsidTr="0098740D">
        <w:trPr>
          <w:trHeight w:val="797"/>
        </w:trPr>
        <w:tc>
          <w:tcPr>
            <w:tcW w:w="1800" w:type="dxa"/>
            <w:tcMar>
              <w:top w:w="0" w:type="dxa"/>
              <w:left w:w="60" w:type="dxa"/>
              <w:bottom w:w="0" w:type="dxa"/>
              <w:right w:w="60" w:type="dxa"/>
            </w:tcMar>
          </w:tcPr>
          <w:p w14:paraId="4B1DEDBA" w14:textId="77777777" w:rsidR="00FA24C6" w:rsidRPr="00A75EE5" w:rsidRDefault="00FA24C6" w:rsidP="0098740D">
            <w:pPr>
              <w:pStyle w:val="TableEntry"/>
              <w:rPr>
                <w:rFonts w:eastAsia="Verdana"/>
              </w:rPr>
            </w:pPr>
            <w:r w:rsidRPr="00A75EE5">
              <w:rPr>
                <w:rFonts w:eastAsia="Verdana"/>
                <w:b/>
              </w:rPr>
              <w:t>report</w:t>
            </w:r>
            <w:r w:rsidRPr="00A75EE5">
              <w:rPr>
                <w:rFonts w:eastAsia="Verdana"/>
              </w:rPr>
              <w:t xml:space="preserve"> Reference</w:t>
            </w:r>
          </w:p>
        </w:tc>
        <w:tc>
          <w:tcPr>
            <w:tcW w:w="1260" w:type="dxa"/>
          </w:tcPr>
          <w:p w14:paraId="5635D4E2"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02D8ECB6" w14:textId="77777777" w:rsidR="00FA24C6" w:rsidRPr="00A75EE5" w:rsidRDefault="00FA24C6"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56FDB657" w14:textId="77777777" w:rsidR="00FA24C6" w:rsidRPr="00A75EE5" w:rsidRDefault="00FA24C6" w:rsidP="0098740D">
            <w:pPr>
              <w:pStyle w:val="TableEntry"/>
              <w:rPr>
                <w:rFonts w:eastAsia="Verdana"/>
              </w:rPr>
            </w:pPr>
            <w:r w:rsidRPr="00A75EE5">
              <w:rPr>
                <w:rFonts w:eastAsia="Verdana"/>
              </w:rPr>
              <w:t>This could be a histology result, pathology report, surgical report, etc.</w:t>
            </w:r>
          </w:p>
        </w:tc>
        <w:tc>
          <w:tcPr>
            <w:tcW w:w="1530" w:type="dxa"/>
          </w:tcPr>
          <w:p w14:paraId="5E491899" w14:textId="77777777" w:rsidR="00FA24C6" w:rsidRPr="00A75EE5" w:rsidRDefault="00FA24C6" w:rsidP="0098740D">
            <w:pPr>
              <w:pStyle w:val="TableEntry"/>
              <w:rPr>
                <w:rFonts w:eastAsia="Verdana"/>
                <w:sz w:val="14"/>
              </w:rPr>
            </w:pPr>
          </w:p>
        </w:tc>
      </w:tr>
      <w:tr w:rsidR="00F0223E" w:rsidRPr="00A75EE5" w14:paraId="1E5BF38C" w14:textId="77777777" w:rsidTr="0098740D">
        <w:trPr>
          <w:trHeight w:val="797"/>
        </w:trPr>
        <w:tc>
          <w:tcPr>
            <w:tcW w:w="1800" w:type="dxa"/>
            <w:tcMar>
              <w:top w:w="0" w:type="dxa"/>
              <w:left w:w="60" w:type="dxa"/>
              <w:bottom w:w="0" w:type="dxa"/>
              <w:right w:w="60" w:type="dxa"/>
            </w:tcMar>
          </w:tcPr>
          <w:p w14:paraId="2FB621E5" w14:textId="77777777" w:rsidR="00FA24C6" w:rsidRPr="00A75EE5" w:rsidRDefault="00FA24C6" w:rsidP="0098740D">
            <w:pPr>
              <w:pStyle w:val="TableEntry"/>
              <w:rPr>
                <w:rFonts w:eastAsia="Verdana"/>
              </w:rPr>
            </w:pPr>
            <w:r w:rsidRPr="00A75EE5">
              <w:rPr>
                <w:rFonts w:eastAsia="Verdana"/>
                <w:b/>
              </w:rPr>
              <w:t>complication</w:t>
            </w:r>
            <w:r w:rsidRPr="00A75EE5">
              <w:rPr>
                <w:rFonts w:eastAsia="Verdana"/>
              </w:rPr>
              <w:t xml:space="preserve"> CodeableConcept</w:t>
            </w:r>
          </w:p>
          <w:p w14:paraId="793F1DE9" w14:textId="77777777" w:rsidR="00FA24C6" w:rsidRPr="00A75EE5" w:rsidRDefault="00FA24C6" w:rsidP="0098740D">
            <w:pPr>
              <w:pStyle w:val="TableEntry"/>
              <w:rPr>
                <w:rFonts w:eastAsia="Verdana"/>
              </w:rPr>
            </w:pPr>
            <w:r w:rsidRPr="00A75EE5">
              <w:rPr>
                <w:rFonts w:eastAsia="Verdana"/>
              </w:rPr>
              <w:t xml:space="preserve"> </w:t>
            </w:r>
          </w:p>
        </w:tc>
        <w:tc>
          <w:tcPr>
            <w:tcW w:w="1260" w:type="dxa"/>
          </w:tcPr>
          <w:p w14:paraId="056B7E0A"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2D0BD841" w14:textId="77777777" w:rsidR="00FA24C6" w:rsidRPr="00A75EE5" w:rsidRDefault="00FA24C6"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3A740C4E" w14:textId="77777777" w:rsidR="00FA24C6" w:rsidRPr="00A75EE5" w:rsidRDefault="00FA24C6" w:rsidP="0098740D">
            <w:pPr>
              <w:pStyle w:val="TableEntry"/>
              <w:rPr>
                <w:rFonts w:eastAsia="Verdana"/>
              </w:rPr>
            </w:pPr>
            <w:r w:rsidRPr="00A75EE5">
              <w:rPr>
                <w:rFonts w:eastAsia="Verdana"/>
              </w:rPr>
              <w:t>Any complications that occurred during the procedure, or in the immediate post-performance period. These are generally tracked separately from the notes, which will typically describe the procedure itself rather than any 'post procedure' issues.</w:t>
            </w:r>
          </w:p>
        </w:tc>
        <w:tc>
          <w:tcPr>
            <w:tcW w:w="1530" w:type="dxa"/>
          </w:tcPr>
          <w:p w14:paraId="1108EC3F" w14:textId="77777777" w:rsidR="00FA24C6" w:rsidRPr="00A75EE5" w:rsidRDefault="00FA24C6" w:rsidP="0098740D">
            <w:pPr>
              <w:pStyle w:val="TableEntry"/>
              <w:rPr>
                <w:rFonts w:eastAsia="Verdana"/>
                <w:sz w:val="14"/>
              </w:rPr>
            </w:pPr>
          </w:p>
        </w:tc>
      </w:tr>
      <w:tr w:rsidR="00F0223E" w:rsidRPr="00A75EE5" w14:paraId="07EBD6D0" w14:textId="77777777" w:rsidTr="0098740D">
        <w:trPr>
          <w:trHeight w:val="797"/>
        </w:trPr>
        <w:tc>
          <w:tcPr>
            <w:tcW w:w="1800" w:type="dxa"/>
            <w:tcMar>
              <w:top w:w="0" w:type="dxa"/>
              <w:left w:w="60" w:type="dxa"/>
              <w:bottom w:w="0" w:type="dxa"/>
              <w:right w:w="60" w:type="dxa"/>
            </w:tcMar>
          </w:tcPr>
          <w:p w14:paraId="489B0059" w14:textId="77777777" w:rsidR="00FA24C6" w:rsidRPr="00A75EE5" w:rsidRDefault="00FA24C6" w:rsidP="0098740D">
            <w:pPr>
              <w:pStyle w:val="TableEntry"/>
              <w:rPr>
                <w:rFonts w:eastAsia="Verdana"/>
              </w:rPr>
            </w:pPr>
            <w:r w:rsidRPr="00A75EE5">
              <w:rPr>
                <w:rFonts w:eastAsia="Verdana"/>
                <w:b/>
              </w:rPr>
              <w:t>complicationDetail</w:t>
            </w:r>
            <w:r w:rsidRPr="00A75EE5">
              <w:rPr>
                <w:rFonts w:eastAsia="Verdana"/>
              </w:rPr>
              <w:t xml:space="preserve"> Reference</w:t>
            </w:r>
          </w:p>
          <w:p w14:paraId="7D6942E6" w14:textId="77777777" w:rsidR="00FA24C6" w:rsidRPr="00A75EE5" w:rsidRDefault="00FA24C6" w:rsidP="0098740D">
            <w:pPr>
              <w:pStyle w:val="TableEntry"/>
            </w:pPr>
          </w:p>
        </w:tc>
        <w:tc>
          <w:tcPr>
            <w:tcW w:w="1260" w:type="dxa"/>
          </w:tcPr>
          <w:p w14:paraId="4A387953"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73A7DF26" w14:textId="77777777" w:rsidR="00FA24C6" w:rsidRPr="00A75EE5" w:rsidRDefault="00FA24C6"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0A28A906" w14:textId="77777777" w:rsidR="00FA24C6" w:rsidRPr="00A75EE5" w:rsidRDefault="00FA24C6" w:rsidP="0098740D">
            <w:pPr>
              <w:pStyle w:val="TableEntry"/>
              <w:rPr>
                <w:rFonts w:eastAsia="Verdana"/>
              </w:rPr>
            </w:pPr>
            <w:r w:rsidRPr="00A75EE5">
              <w:rPr>
                <w:rFonts w:eastAsia="Verdana"/>
              </w:rPr>
              <w:t>Any complications that occurred during the procedure, or in the immediate post-performance period.</w:t>
            </w:r>
          </w:p>
        </w:tc>
        <w:tc>
          <w:tcPr>
            <w:tcW w:w="1530" w:type="dxa"/>
          </w:tcPr>
          <w:p w14:paraId="54E8F42A" w14:textId="77777777" w:rsidR="00FA24C6" w:rsidRPr="00A75EE5" w:rsidRDefault="00FA24C6" w:rsidP="0098740D">
            <w:pPr>
              <w:pStyle w:val="TableEntry"/>
              <w:rPr>
                <w:rFonts w:eastAsia="Verdana"/>
                <w:sz w:val="14"/>
              </w:rPr>
            </w:pPr>
          </w:p>
        </w:tc>
      </w:tr>
      <w:tr w:rsidR="00F0223E" w:rsidRPr="00A75EE5" w14:paraId="049FA32A" w14:textId="77777777" w:rsidTr="0098740D">
        <w:trPr>
          <w:trHeight w:val="797"/>
        </w:trPr>
        <w:tc>
          <w:tcPr>
            <w:tcW w:w="1800" w:type="dxa"/>
            <w:tcMar>
              <w:top w:w="0" w:type="dxa"/>
              <w:left w:w="60" w:type="dxa"/>
              <w:bottom w:w="0" w:type="dxa"/>
              <w:right w:w="60" w:type="dxa"/>
            </w:tcMar>
          </w:tcPr>
          <w:p w14:paraId="7D9C9E15" w14:textId="77777777" w:rsidR="00FA24C6" w:rsidRPr="00A75EE5" w:rsidRDefault="00FA24C6" w:rsidP="0098740D">
            <w:pPr>
              <w:pStyle w:val="TableEntry"/>
              <w:rPr>
                <w:rFonts w:eastAsia="Verdana"/>
              </w:rPr>
            </w:pPr>
            <w:r w:rsidRPr="00A75EE5">
              <w:rPr>
                <w:rFonts w:eastAsia="Verdana"/>
                <w:b/>
              </w:rPr>
              <w:t>followUp</w:t>
            </w:r>
            <w:r w:rsidRPr="00A75EE5">
              <w:rPr>
                <w:rFonts w:eastAsia="Verdana"/>
              </w:rPr>
              <w:t xml:space="preserve"> CodeableConcept</w:t>
            </w:r>
          </w:p>
          <w:p w14:paraId="7C69987E" w14:textId="77777777" w:rsidR="00FA24C6" w:rsidRPr="00A75EE5" w:rsidRDefault="00FA24C6" w:rsidP="0098740D">
            <w:pPr>
              <w:pStyle w:val="TableEntry"/>
              <w:rPr>
                <w:rFonts w:eastAsia="Verdana"/>
              </w:rPr>
            </w:pPr>
            <w:r w:rsidRPr="00A75EE5">
              <w:rPr>
                <w:rFonts w:eastAsia="Verdana"/>
              </w:rPr>
              <w:t xml:space="preserve"> </w:t>
            </w:r>
          </w:p>
          <w:p w14:paraId="7A0C0631" w14:textId="77777777" w:rsidR="00FA24C6" w:rsidRPr="00A75EE5" w:rsidRDefault="00FA24C6" w:rsidP="0098740D">
            <w:pPr>
              <w:pStyle w:val="TableEntry"/>
            </w:pPr>
          </w:p>
        </w:tc>
        <w:tc>
          <w:tcPr>
            <w:tcW w:w="1260" w:type="dxa"/>
          </w:tcPr>
          <w:p w14:paraId="3A567FB6"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5559A1B7" w14:textId="77777777" w:rsidR="00FA24C6" w:rsidRPr="00A75EE5" w:rsidRDefault="00FA24C6"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6A9DBA7A" w14:textId="6AFE240D" w:rsidR="00FA24C6" w:rsidRPr="00A75EE5" w:rsidRDefault="00FA24C6" w:rsidP="0098740D">
            <w:pPr>
              <w:pStyle w:val="TableEntry"/>
              <w:rPr>
                <w:rFonts w:eastAsia="Verdana"/>
              </w:rPr>
            </w:pPr>
            <w:r w:rsidRPr="00A75EE5">
              <w:rPr>
                <w:rFonts w:eastAsia="Verdana"/>
              </w:rPr>
              <w:t xml:space="preserve">If the procedure required specific follow up - </w:t>
            </w:r>
            <w:r w:rsidR="006B14F5" w:rsidRPr="00A75EE5">
              <w:rPr>
                <w:rFonts w:eastAsia="Verdana"/>
              </w:rPr>
              <w:t xml:space="preserve">e.g., </w:t>
            </w:r>
            <w:r w:rsidRPr="00A75EE5">
              <w:rPr>
                <w:rFonts w:eastAsia="Verdana"/>
              </w:rPr>
              <w:t>removal of sutures. The follow-up may be represented as a simple note, or could potentially be more complex in which case the CarePlan resource can be used.</w:t>
            </w:r>
          </w:p>
        </w:tc>
        <w:tc>
          <w:tcPr>
            <w:tcW w:w="1530" w:type="dxa"/>
          </w:tcPr>
          <w:p w14:paraId="4007C1B9" w14:textId="77777777" w:rsidR="00FA24C6" w:rsidRPr="00A75EE5" w:rsidRDefault="00FA24C6" w:rsidP="0098740D">
            <w:pPr>
              <w:pStyle w:val="TableEntry"/>
              <w:rPr>
                <w:rFonts w:eastAsia="Verdana"/>
                <w:sz w:val="14"/>
              </w:rPr>
            </w:pPr>
          </w:p>
        </w:tc>
      </w:tr>
      <w:tr w:rsidR="00F0223E" w:rsidRPr="00A75EE5" w14:paraId="0C75FAFD" w14:textId="77777777" w:rsidTr="0098740D">
        <w:trPr>
          <w:trHeight w:val="797"/>
        </w:trPr>
        <w:tc>
          <w:tcPr>
            <w:tcW w:w="1800" w:type="dxa"/>
            <w:tcMar>
              <w:top w:w="0" w:type="dxa"/>
              <w:left w:w="60" w:type="dxa"/>
              <w:bottom w:w="0" w:type="dxa"/>
              <w:right w:w="60" w:type="dxa"/>
            </w:tcMar>
          </w:tcPr>
          <w:p w14:paraId="7B432446" w14:textId="77777777" w:rsidR="00FA24C6" w:rsidRPr="00A75EE5" w:rsidRDefault="00FA24C6" w:rsidP="0098740D">
            <w:pPr>
              <w:pStyle w:val="TableEntry"/>
              <w:rPr>
                <w:rFonts w:eastAsia="Verdana"/>
              </w:rPr>
            </w:pPr>
            <w:r w:rsidRPr="00A75EE5">
              <w:rPr>
                <w:rFonts w:eastAsia="Verdana"/>
                <w:b/>
              </w:rPr>
              <w:t>note</w:t>
            </w:r>
            <w:r w:rsidRPr="00A75EE5">
              <w:rPr>
                <w:rFonts w:eastAsia="Verdana"/>
              </w:rPr>
              <w:t xml:space="preserve"> Annotation</w:t>
            </w:r>
          </w:p>
        </w:tc>
        <w:tc>
          <w:tcPr>
            <w:tcW w:w="1260" w:type="dxa"/>
          </w:tcPr>
          <w:p w14:paraId="59D37D1A"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59FA08E6" w14:textId="77777777" w:rsidR="00FA24C6" w:rsidRPr="00A75EE5" w:rsidRDefault="00FA24C6" w:rsidP="0098740D">
            <w:pPr>
              <w:pStyle w:val="TableEntry"/>
              <w:rPr>
                <w:rFonts w:eastAsia="Verdana"/>
              </w:rPr>
            </w:pPr>
            <w:r w:rsidRPr="00A75EE5">
              <w:rPr>
                <w:rFonts w:eastAsia="Verdana"/>
              </w:rPr>
              <w:t>[0...</w:t>
            </w:r>
            <w:r w:rsidRPr="00A75EE5">
              <w:rPr>
                <w:rFonts w:eastAsia="Verdana"/>
                <w:b/>
              </w:rPr>
              <w:t>0</w:t>
            </w:r>
            <w:r w:rsidRPr="00A75EE5">
              <w:rPr>
                <w:rFonts w:eastAsia="Verdana"/>
              </w:rPr>
              <w:t>]</w:t>
            </w:r>
          </w:p>
        </w:tc>
        <w:tc>
          <w:tcPr>
            <w:tcW w:w="2790" w:type="dxa"/>
            <w:tcMar>
              <w:top w:w="0" w:type="dxa"/>
              <w:left w:w="60" w:type="dxa"/>
              <w:bottom w:w="0" w:type="dxa"/>
              <w:right w:w="60" w:type="dxa"/>
            </w:tcMar>
          </w:tcPr>
          <w:p w14:paraId="68343618" w14:textId="77777777" w:rsidR="00FA24C6" w:rsidRPr="00A75EE5" w:rsidRDefault="00FA24C6" w:rsidP="0098740D">
            <w:pPr>
              <w:pStyle w:val="TableEntry"/>
            </w:pPr>
            <w:r w:rsidRPr="00A75EE5">
              <w:rPr>
                <w:rFonts w:eastAsia="Verdana"/>
              </w:rPr>
              <w:t>Any other notes about the procedure, e.g., the operative notes, nurses note.</w:t>
            </w:r>
          </w:p>
        </w:tc>
        <w:tc>
          <w:tcPr>
            <w:tcW w:w="1530" w:type="dxa"/>
          </w:tcPr>
          <w:p w14:paraId="360C2F0E" w14:textId="77777777" w:rsidR="00FA24C6" w:rsidRPr="00A75EE5" w:rsidRDefault="00FA24C6" w:rsidP="0098740D">
            <w:pPr>
              <w:pStyle w:val="TableEntry"/>
              <w:rPr>
                <w:rFonts w:eastAsia="Verdana"/>
                <w:sz w:val="14"/>
              </w:rPr>
            </w:pPr>
          </w:p>
        </w:tc>
      </w:tr>
      <w:tr w:rsidR="00F0223E" w:rsidRPr="00A75EE5" w14:paraId="4A1EBDE1" w14:textId="77777777" w:rsidTr="0098740D">
        <w:trPr>
          <w:trHeight w:val="797"/>
        </w:trPr>
        <w:tc>
          <w:tcPr>
            <w:tcW w:w="1800" w:type="dxa"/>
            <w:tcMar>
              <w:top w:w="0" w:type="dxa"/>
              <w:left w:w="60" w:type="dxa"/>
              <w:bottom w:w="0" w:type="dxa"/>
              <w:right w:w="60" w:type="dxa"/>
            </w:tcMar>
          </w:tcPr>
          <w:p w14:paraId="252A79A7" w14:textId="77777777" w:rsidR="00FA24C6" w:rsidRPr="00A75EE5" w:rsidRDefault="00FA24C6" w:rsidP="0098740D">
            <w:pPr>
              <w:pStyle w:val="TableEntry"/>
              <w:rPr>
                <w:rFonts w:eastAsia="Verdana"/>
              </w:rPr>
            </w:pPr>
            <w:r w:rsidRPr="00A75EE5">
              <w:rPr>
                <w:rFonts w:eastAsia="Verdana"/>
                <w:b/>
              </w:rPr>
              <w:t>focalDevice</w:t>
            </w:r>
            <w:r w:rsidRPr="00A75EE5">
              <w:rPr>
                <w:rFonts w:eastAsia="Verdana"/>
              </w:rPr>
              <w:t xml:space="preserve"> Procedure.FocalDevice</w:t>
            </w:r>
          </w:p>
          <w:p w14:paraId="6989C8EB" w14:textId="77777777" w:rsidR="00FA24C6" w:rsidRPr="00A75EE5" w:rsidRDefault="00FA24C6" w:rsidP="0098740D">
            <w:pPr>
              <w:pStyle w:val="TableEntry"/>
              <w:rPr>
                <w:rFonts w:eastAsia="Verdana"/>
              </w:rPr>
            </w:pPr>
            <w:r w:rsidRPr="00A75EE5">
              <w:rPr>
                <w:rFonts w:eastAsia="Verdana"/>
              </w:rPr>
              <w:t xml:space="preserve"> </w:t>
            </w:r>
          </w:p>
          <w:p w14:paraId="65EDC3A0" w14:textId="77777777" w:rsidR="00FA24C6" w:rsidRPr="00A75EE5" w:rsidRDefault="00FA24C6" w:rsidP="0098740D">
            <w:pPr>
              <w:pStyle w:val="TableEntry"/>
            </w:pPr>
          </w:p>
        </w:tc>
        <w:tc>
          <w:tcPr>
            <w:tcW w:w="1260" w:type="dxa"/>
          </w:tcPr>
          <w:p w14:paraId="6D76AC4F" w14:textId="77777777" w:rsidR="00FA24C6" w:rsidRPr="00A75EE5" w:rsidRDefault="00FA24C6" w:rsidP="0098740D">
            <w:pPr>
              <w:pStyle w:val="TableEntry"/>
              <w:rPr>
                <w:rFonts w:eastAsia="Verdana"/>
                <w:b/>
              </w:rPr>
            </w:pPr>
            <w:r w:rsidRPr="00A75EE5">
              <w:rPr>
                <w:rFonts w:eastAsia="Verdana"/>
                <w:b/>
              </w:rPr>
              <w:t>S</w:t>
            </w:r>
          </w:p>
        </w:tc>
        <w:tc>
          <w:tcPr>
            <w:tcW w:w="1800" w:type="dxa"/>
            <w:tcMar>
              <w:top w:w="0" w:type="dxa"/>
              <w:left w:w="60" w:type="dxa"/>
              <w:bottom w:w="0" w:type="dxa"/>
              <w:right w:w="60" w:type="dxa"/>
            </w:tcMar>
          </w:tcPr>
          <w:p w14:paraId="067595D8" w14:textId="77777777" w:rsidR="00FA24C6" w:rsidRPr="00A75EE5" w:rsidRDefault="00FA24C6" w:rsidP="0098740D">
            <w:pPr>
              <w:pStyle w:val="TableEntry"/>
              <w:rPr>
                <w:rFonts w:eastAsia="Verdana"/>
              </w:rPr>
            </w:pPr>
            <w:r w:rsidRPr="00A75EE5">
              <w:rPr>
                <w:rFonts w:eastAsia="Verdana"/>
              </w:rPr>
              <w:t>[</w:t>
            </w:r>
            <w:r w:rsidRPr="00A75EE5">
              <w:rPr>
                <w:rFonts w:eastAsia="Verdana"/>
                <w:b/>
              </w:rPr>
              <w:t>1</w:t>
            </w:r>
            <w:r w:rsidRPr="00A75EE5">
              <w:rPr>
                <w:rFonts w:eastAsia="Verdana"/>
              </w:rPr>
              <w:t>...*]</w:t>
            </w:r>
          </w:p>
        </w:tc>
        <w:tc>
          <w:tcPr>
            <w:tcW w:w="2790" w:type="dxa"/>
            <w:tcMar>
              <w:top w:w="0" w:type="dxa"/>
              <w:left w:w="60" w:type="dxa"/>
              <w:bottom w:w="0" w:type="dxa"/>
              <w:right w:w="60" w:type="dxa"/>
            </w:tcMar>
          </w:tcPr>
          <w:p w14:paraId="68022E26" w14:textId="77777777" w:rsidR="00FA24C6" w:rsidRPr="00A75EE5" w:rsidRDefault="00FA24C6" w:rsidP="0098740D">
            <w:pPr>
              <w:pStyle w:val="TableEntry"/>
              <w:rPr>
                <w:rFonts w:eastAsia="Verdana"/>
              </w:rPr>
            </w:pPr>
            <w:r w:rsidRPr="00A75EE5">
              <w:rPr>
                <w:rFonts w:eastAsia="Verdana"/>
              </w:rPr>
              <w:t>A device that is implanted, removed or otherwise manipulated (e.g., calibration, battery replacement, fitting a prosthesis, attaching a wound-vac, etc.) as a focal portion of the Procedure.</w:t>
            </w:r>
          </w:p>
        </w:tc>
        <w:tc>
          <w:tcPr>
            <w:tcW w:w="1530" w:type="dxa"/>
          </w:tcPr>
          <w:p w14:paraId="36B147DD" w14:textId="77777777" w:rsidR="00FA24C6" w:rsidRPr="00A75EE5" w:rsidRDefault="00FA24C6" w:rsidP="0098740D">
            <w:pPr>
              <w:pStyle w:val="TableEntry"/>
              <w:rPr>
                <w:rFonts w:eastAsia="Verdana"/>
                <w:sz w:val="14"/>
              </w:rPr>
            </w:pPr>
          </w:p>
        </w:tc>
      </w:tr>
      <w:tr w:rsidR="00F0223E" w:rsidRPr="00A75EE5" w14:paraId="0CBFA5B4" w14:textId="77777777" w:rsidTr="0098740D">
        <w:trPr>
          <w:trHeight w:val="797"/>
        </w:trPr>
        <w:tc>
          <w:tcPr>
            <w:tcW w:w="1800" w:type="dxa"/>
            <w:tcMar>
              <w:top w:w="0" w:type="dxa"/>
              <w:left w:w="60" w:type="dxa"/>
              <w:bottom w:w="0" w:type="dxa"/>
              <w:right w:w="60" w:type="dxa"/>
            </w:tcMar>
          </w:tcPr>
          <w:p w14:paraId="18673D5A" w14:textId="77777777" w:rsidR="00FA24C6" w:rsidRPr="00A75EE5" w:rsidRDefault="00FA24C6" w:rsidP="0098740D">
            <w:pPr>
              <w:pStyle w:val="TableEntry"/>
              <w:rPr>
                <w:rFonts w:eastAsia="Verdana"/>
              </w:rPr>
            </w:pPr>
            <w:r w:rsidRPr="00A75EE5">
              <w:rPr>
                <w:rFonts w:eastAsia="Verdana"/>
                <w:b/>
              </w:rPr>
              <w:lastRenderedPageBreak/>
              <w:t>usedReference</w:t>
            </w:r>
            <w:r w:rsidRPr="00A75EE5">
              <w:rPr>
                <w:rFonts w:eastAsia="Verdana"/>
              </w:rPr>
              <w:t xml:space="preserve"> Reference</w:t>
            </w:r>
          </w:p>
          <w:p w14:paraId="4BA96CA7" w14:textId="77777777" w:rsidR="00FA24C6" w:rsidRPr="00A75EE5" w:rsidRDefault="00FA24C6" w:rsidP="0098740D">
            <w:pPr>
              <w:pStyle w:val="TableEntry"/>
            </w:pPr>
          </w:p>
        </w:tc>
        <w:tc>
          <w:tcPr>
            <w:tcW w:w="1260" w:type="dxa"/>
          </w:tcPr>
          <w:p w14:paraId="3DBA1D08"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06EBCE2F" w14:textId="77777777" w:rsidR="00FA24C6" w:rsidRPr="00A75EE5" w:rsidRDefault="00FA24C6" w:rsidP="0098740D">
            <w:pPr>
              <w:pStyle w:val="TableEntry"/>
              <w:rPr>
                <w:rFonts w:eastAsia="Verdana"/>
              </w:rPr>
            </w:pPr>
            <w:r w:rsidRPr="00A75EE5">
              <w:rPr>
                <w:rFonts w:eastAsia="Verdana"/>
              </w:rPr>
              <w:t>[0...*]</w:t>
            </w:r>
          </w:p>
        </w:tc>
        <w:tc>
          <w:tcPr>
            <w:tcW w:w="2790" w:type="dxa"/>
            <w:tcMar>
              <w:top w:w="0" w:type="dxa"/>
              <w:left w:w="60" w:type="dxa"/>
              <w:bottom w:w="0" w:type="dxa"/>
              <w:right w:w="60" w:type="dxa"/>
            </w:tcMar>
          </w:tcPr>
          <w:p w14:paraId="1F518B90" w14:textId="77777777" w:rsidR="00FA24C6" w:rsidRPr="00A75EE5" w:rsidRDefault="00FA24C6" w:rsidP="0098740D">
            <w:pPr>
              <w:pStyle w:val="TableEntry"/>
              <w:rPr>
                <w:rFonts w:eastAsia="Verdana"/>
              </w:rPr>
            </w:pPr>
            <w:r w:rsidRPr="00A75EE5">
              <w:rPr>
                <w:rFonts w:eastAsia="Verdana"/>
              </w:rPr>
              <w:t>Identifies medications, devices and any other substance used as part of the procedure.</w:t>
            </w:r>
          </w:p>
        </w:tc>
        <w:tc>
          <w:tcPr>
            <w:tcW w:w="1530" w:type="dxa"/>
          </w:tcPr>
          <w:p w14:paraId="1663C66B" w14:textId="77777777" w:rsidR="00FA24C6" w:rsidRPr="00A75EE5" w:rsidRDefault="00FA24C6" w:rsidP="0098740D">
            <w:pPr>
              <w:pStyle w:val="TableEntry"/>
              <w:rPr>
                <w:rFonts w:eastAsia="Verdana"/>
                <w:sz w:val="14"/>
              </w:rPr>
            </w:pPr>
          </w:p>
        </w:tc>
      </w:tr>
      <w:tr w:rsidR="00F0223E" w:rsidRPr="00A75EE5" w14:paraId="51875CE1" w14:textId="77777777" w:rsidTr="0098740D">
        <w:trPr>
          <w:trHeight w:val="797"/>
        </w:trPr>
        <w:tc>
          <w:tcPr>
            <w:tcW w:w="1800" w:type="dxa"/>
            <w:tcMar>
              <w:top w:w="0" w:type="dxa"/>
              <w:left w:w="60" w:type="dxa"/>
              <w:bottom w:w="0" w:type="dxa"/>
              <w:right w:w="60" w:type="dxa"/>
            </w:tcMar>
          </w:tcPr>
          <w:p w14:paraId="2F44B206" w14:textId="77777777" w:rsidR="00FA24C6" w:rsidRPr="00A75EE5" w:rsidRDefault="00FA24C6" w:rsidP="0098740D">
            <w:pPr>
              <w:pStyle w:val="TableEntry"/>
              <w:rPr>
                <w:rFonts w:eastAsia="Verdana"/>
              </w:rPr>
            </w:pPr>
            <w:r w:rsidRPr="00A75EE5">
              <w:rPr>
                <w:rFonts w:eastAsia="Verdana"/>
                <w:b/>
              </w:rPr>
              <w:t>usedCode</w:t>
            </w:r>
            <w:r w:rsidRPr="00A75EE5">
              <w:rPr>
                <w:rFonts w:eastAsia="Verdana"/>
              </w:rPr>
              <w:t xml:space="preserve"> CodeableConcept</w:t>
            </w:r>
          </w:p>
        </w:tc>
        <w:tc>
          <w:tcPr>
            <w:tcW w:w="1260" w:type="dxa"/>
          </w:tcPr>
          <w:p w14:paraId="796E5C87" w14:textId="77777777" w:rsidR="00FA24C6" w:rsidRPr="00A75EE5" w:rsidRDefault="00FA24C6" w:rsidP="0098740D">
            <w:pPr>
              <w:pStyle w:val="TableEntry"/>
              <w:rPr>
                <w:rFonts w:eastAsia="Verdana"/>
              </w:rPr>
            </w:pPr>
          </w:p>
        </w:tc>
        <w:tc>
          <w:tcPr>
            <w:tcW w:w="1800" w:type="dxa"/>
            <w:tcMar>
              <w:top w:w="0" w:type="dxa"/>
              <w:left w:w="60" w:type="dxa"/>
              <w:bottom w:w="0" w:type="dxa"/>
              <w:right w:w="60" w:type="dxa"/>
            </w:tcMar>
          </w:tcPr>
          <w:p w14:paraId="5B0407A1" w14:textId="77777777" w:rsidR="00FA24C6" w:rsidRPr="00A75EE5" w:rsidRDefault="00FA24C6" w:rsidP="0098740D">
            <w:pPr>
              <w:pStyle w:val="TableEntry"/>
              <w:rPr>
                <w:rFonts w:eastAsia="Verdana"/>
              </w:rPr>
            </w:pPr>
            <w:r w:rsidRPr="00A75EE5">
              <w:rPr>
                <w:rFonts w:eastAsia="Verdana"/>
              </w:rPr>
              <w:t>[0...*]</w:t>
            </w:r>
          </w:p>
        </w:tc>
        <w:tc>
          <w:tcPr>
            <w:tcW w:w="2790" w:type="dxa"/>
            <w:tcMar>
              <w:top w:w="0" w:type="dxa"/>
              <w:left w:w="60" w:type="dxa"/>
              <w:bottom w:w="0" w:type="dxa"/>
              <w:right w:w="60" w:type="dxa"/>
            </w:tcMar>
          </w:tcPr>
          <w:p w14:paraId="44A590F1" w14:textId="77777777" w:rsidR="00FA24C6" w:rsidRPr="00A75EE5" w:rsidRDefault="00FA24C6" w:rsidP="0098740D">
            <w:pPr>
              <w:pStyle w:val="TableEntry"/>
              <w:rPr>
                <w:rFonts w:eastAsia="Verdana"/>
              </w:rPr>
            </w:pPr>
            <w:r w:rsidRPr="00A75EE5">
              <w:rPr>
                <w:rFonts w:eastAsia="Verdana"/>
              </w:rPr>
              <w:t>Identifies coded items that were used as part of the procedure.</w:t>
            </w:r>
          </w:p>
        </w:tc>
        <w:tc>
          <w:tcPr>
            <w:tcW w:w="1530" w:type="dxa"/>
          </w:tcPr>
          <w:p w14:paraId="1EB64525" w14:textId="77777777" w:rsidR="00FA24C6" w:rsidRPr="00A75EE5" w:rsidRDefault="00FA24C6" w:rsidP="0098740D">
            <w:pPr>
              <w:pStyle w:val="TableEntry"/>
              <w:rPr>
                <w:rFonts w:eastAsia="Verdana"/>
                <w:sz w:val="14"/>
              </w:rPr>
            </w:pPr>
          </w:p>
        </w:tc>
      </w:tr>
    </w:tbl>
    <w:p w14:paraId="56F3B051" w14:textId="77777777" w:rsidR="00942224" w:rsidRDefault="00942224" w:rsidP="0098740D">
      <w:pPr>
        <w:pStyle w:val="BodyText"/>
      </w:pPr>
    </w:p>
    <w:p w14:paraId="7BFD5A78" w14:textId="2CD3C26F" w:rsidR="00BC22B5" w:rsidRPr="00A75EE5" w:rsidRDefault="005A311F" w:rsidP="0098740D">
      <w:pPr>
        <w:pStyle w:val="BodyText"/>
      </w:pPr>
      <w:r w:rsidRPr="00A75EE5">
        <w:t xml:space="preserve">A FHIR StructureDefinition can be found in implementation materials – see ITI TF-2x: Appendix W for instructions on how to get to the implementation materials. </w:t>
      </w:r>
    </w:p>
    <w:p w14:paraId="41849645" w14:textId="160EE463" w:rsidR="00006A7E" w:rsidRPr="00A75EE5" w:rsidRDefault="00006A7E" w:rsidP="0098740D">
      <w:pPr>
        <w:pStyle w:val="Heading4"/>
        <w:rPr>
          <w:noProof w:val="0"/>
        </w:rPr>
      </w:pPr>
      <w:bookmarkStart w:id="294" w:name="_Toc492638994"/>
      <w:r w:rsidRPr="00A75EE5">
        <w:rPr>
          <w:noProof w:val="0"/>
        </w:rPr>
        <w:t xml:space="preserve">6.6.3.3 FHIR </w:t>
      </w:r>
      <w:bookmarkStart w:id="295" w:name="OLE_LINK18"/>
      <w:bookmarkStart w:id="296" w:name="OLE_LINK19"/>
      <w:bookmarkStart w:id="297" w:name="OLE_LINK20"/>
      <w:r w:rsidRPr="00A75EE5">
        <w:rPr>
          <w:noProof w:val="0"/>
        </w:rPr>
        <w:t xml:space="preserve">Complete Implantable Medical Device Procedure </w:t>
      </w:r>
      <w:r w:rsidR="00536A75" w:rsidRPr="00A75EE5">
        <w:rPr>
          <w:noProof w:val="0"/>
        </w:rPr>
        <w:t>Profile</w:t>
      </w:r>
      <w:bookmarkEnd w:id="294"/>
      <w:bookmarkEnd w:id="295"/>
      <w:bookmarkEnd w:id="296"/>
      <w:bookmarkEnd w:id="297"/>
      <w:r w:rsidRPr="00A75EE5">
        <w:rPr>
          <w:noProof w:val="0"/>
        </w:rPr>
        <w:t xml:space="preserve"> </w:t>
      </w:r>
    </w:p>
    <w:p w14:paraId="1685A578" w14:textId="2C63DBD4" w:rsidR="00B51432" w:rsidRPr="00A75EE5" w:rsidRDefault="00B51432" w:rsidP="0098740D">
      <w:pPr>
        <w:pStyle w:val="BodyText"/>
        <w:rPr>
          <w:rFonts w:eastAsia="Verdana"/>
        </w:rPr>
      </w:pPr>
      <w:r w:rsidRPr="00A75EE5">
        <w:rPr>
          <w:rFonts w:eastAsia="Verdana"/>
        </w:rPr>
        <w:t xml:space="preserve">This profile shows how a FHIR Procedure resource can be used to specify when a device was implanted and the type of surgical procedure used to accomplish it. This resource may also be used to specify the associated diagnosis (as the "reason" for the procedure). </w:t>
      </w:r>
    </w:p>
    <w:p w14:paraId="775C0ACE" w14:textId="28601C11" w:rsidR="00575C8D" w:rsidRPr="00A75EE5" w:rsidRDefault="00FA24C6" w:rsidP="0098740D">
      <w:pPr>
        <w:pStyle w:val="BodyText"/>
      </w:pPr>
      <w:r w:rsidRPr="00A75EE5">
        <w:rPr>
          <w:rFonts w:eastAsia="Verdana"/>
        </w:rPr>
        <w:t>The following profile constrains “</w:t>
      </w:r>
      <w:r w:rsidRPr="00A75EE5">
        <w:t>FHIR Complete Medical Device Monitoring Procedure Reference Concepts</w:t>
      </w:r>
      <w:r w:rsidRPr="00A75EE5">
        <w:rPr>
          <w:rFonts w:eastAsia="Verdana"/>
        </w:rPr>
        <w:t xml:space="preserve">” by specifying a simple date of the procedure for future reference rather than capturing the duration. The </w:t>
      </w:r>
      <w:r w:rsidRPr="0011661F">
        <w:rPr>
          <w:rStyle w:val="XMLname"/>
          <w:rFonts w:eastAsia="Verdana"/>
        </w:rPr>
        <w:t>performedDateTime</w:t>
      </w:r>
      <w:r w:rsidRPr="00A75EE5">
        <w:rPr>
          <w:rFonts w:eastAsia="Verdana"/>
        </w:rPr>
        <w:t xml:space="preserve"> date is used specify when an implantable device was associated with a patient.</w:t>
      </w:r>
      <w:bookmarkStart w:id="298" w:name="BKM_115769C6_A137_48D2_95BF_10DC6F219196"/>
      <w:bookmarkEnd w:id="298"/>
    </w:p>
    <w:p w14:paraId="21176C96" w14:textId="04390E56" w:rsidR="00BC22B5" w:rsidRPr="00A75EE5" w:rsidRDefault="00D602B1" w:rsidP="0011661F">
      <w:pPr>
        <w:pStyle w:val="TableTitle"/>
      </w:pPr>
      <w:r>
        <w:t xml:space="preserve">Table 6.6.3.3-1: FHIR </w:t>
      </w:r>
      <w:r w:rsidRPr="00A75EE5">
        <w:t>Complete Implantable Medical Device Procedure Profile</w:t>
      </w:r>
    </w:p>
    <w:tbl>
      <w:tblPr>
        <w:tblW w:w="936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0" w:type="dxa"/>
          <w:right w:w="60" w:type="dxa"/>
        </w:tblCellMar>
        <w:tblLook w:val="04A0" w:firstRow="1" w:lastRow="0" w:firstColumn="1" w:lastColumn="0" w:noHBand="0" w:noVBand="1"/>
      </w:tblPr>
      <w:tblGrid>
        <w:gridCol w:w="1980"/>
        <w:gridCol w:w="810"/>
        <w:gridCol w:w="1350"/>
        <w:gridCol w:w="3060"/>
        <w:gridCol w:w="2160"/>
      </w:tblGrid>
      <w:tr w:rsidR="00F0223E" w:rsidRPr="00A75EE5" w14:paraId="51D45DDE" w14:textId="77777777" w:rsidTr="0098740D">
        <w:trPr>
          <w:cantSplit/>
          <w:trHeight w:val="320"/>
          <w:tblHeader/>
        </w:trPr>
        <w:tc>
          <w:tcPr>
            <w:tcW w:w="1980" w:type="dxa"/>
            <w:shd w:val="clear" w:color="auto" w:fill="D9D9D9"/>
            <w:tcMar>
              <w:top w:w="0" w:type="dxa"/>
              <w:left w:w="60" w:type="dxa"/>
              <w:bottom w:w="0" w:type="dxa"/>
              <w:right w:w="60" w:type="dxa"/>
            </w:tcMar>
          </w:tcPr>
          <w:p w14:paraId="1AAD71C3" w14:textId="77777777" w:rsidR="00006A7E" w:rsidRPr="00A75EE5" w:rsidRDefault="00006A7E" w:rsidP="0098740D">
            <w:pPr>
              <w:pStyle w:val="TableEntryHeader"/>
              <w:rPr>
                <w:rFonts w:eastAsia="Verdana"/>
              </w:rPr>
            </w:pPr>
            <w:r w:rsidRPr="00A75EE5">
              <w:rPr>
                <w:rFonts w:eastAsia="Verdana"/>
              </w:rPr>
              <w:t>Name</w:t>
            </w:r>
          </w:p>
        </w:tc>
        <w:tc>
          <w:tcPr>
            <w:tcW w:w="810" w:type="dxa"/>
            <w:shd w:val="clear" w:color="auto" w:fill="D9D9D9"/>
          </w:tcPr>
          <w:p w14:paraId="0AF21352" w14:textId="77777777" w:rsidR="00006A7E" w:rsidRPr="00A75EE5" w:rsidRDefault="00006A7E" w:rsidP="0098740D">
            <w:pPr>
              <w:pStyle w:val="TableEntryHeader"/>
              <w:rPr>
                <w:rFonts w:eastAsia="Verdana"/>
              </w:rPr>
            </w:pPr>
            <w:r w:rsidRPr="00A75EE5">
              <w:rPr>
                <w:rFonts w:eastAsia="Verdana"/>
              </w:rPr>
              <w:t>Flag</w:t>
            </w:r>
          </w:p>
        </w:tc>
        <w:tc>
          <w:tcPr>
            <w:tcW w:w="1350" w:type="dxa"/>
            <w:shd w:val="clear" w:color="auto" w:fill="D9D9D9"/>
            <w:tcMar>
              <w:top w:w="0" w:type="dxa"/>
              <w:left w:w="60" w:type="dxa"/>
              <w:bottom w:w="0" w:type="dxa"/>
              <w:right w:w="60" w:type="dxa"/>
            </w:tcMar>
          </w:tcPr>
          <w:p w14:paraId="03DBDD3A" w14:textId="77777777" w:rsidR="00006A7E" w:rsidRPr="00A75EE5" w:rsidRDefault="00006A7E" w:rsidP="0098740D">
            <w:pPr>
              <w:pStyle w:val="TableEntryHeader"/>
              <w:rPr>
                <w:rFonts w:eastAsia="Verdana"/>
              </w:rPr>
            </w:pPr>
            <w:r w:rsidRPr="00A75EE5">
              <w:rPr>
                <w:rFonts w:eastAsia="Verdana"/>
              </w:rPr>
              <w:t>Cardinality</w:t>
            </w:r>
          </w:p>
        </w:tc>
        <w:tc>
          <w:tcPr>
            <w:tcW w:w="3060" w:type="dxa"/>
            <w:shd w:val="clear" w:color="auto" w:fill="D9D9D9"/>
            <w:tcMar>
              <w:top w:w="0" w:type="dxa"/>
              <w:left w:w="60" w:type="dxa"/>
              <w:bottom w:w="0" w:type="dxa"/>
              <w:right w:w="60" w:type="dxa"/>
            </w:tcMar>
          </w:tcPr>
          <w:p w14:paraId="24C2A289" w14:textId="77777777" w:rsidR="00006A7E" w:rsidRPr="00A75EE5" w:rsidRDefault="00006A7E" w:rsidP="0098740D">
            <w:pPr>
              <w:pStyle w:val="TableEntryHeader"/>
              <w:rPr>
                <w:rFonts w:eastAsia="Verdana"/>
              </w:rPr>
            </w:pPr>
            <w:r w:rsidRPr="00A75EE5">
              <w:rPr>
                <w:rFonts w:eastAsia="Verdana"/>
              </w:rPr>
              <w:t>Description &amp; Constraints</w:t>
            </w:r>
          </w:p>
        </w:tc>
        <w:tc>
          <w:tcPr>
            <w:tcW w:w="2160" w:type="dxa"/>
            <w:shd w:val="clear" w:color="auto" w:fill="D9D9D9"/>
          </w:tcPr>
          <w:p w14:paraId="59E2188A" w14:textId="77777777" w:rsidR="00006A7E" w:rsidRPr="00A75EE5" w:rsidRDefault="00006A7E" w:rsidP="0098740D">
            <w:pPr>
              <w:pStyle w:val="TableEntryHeader"/>
              <w:rPr>
                <w:rFonts w:eastAsia="Verdana"/>
              </w:rPr>
            </w:pPr>
            <w:r w:rsidRPr="00A75EE5">
              <w:rPr>
                <w:rFonts w:eastAsia="Verdana"/>
              </w:rPr>
              <w:t>Comments</w:t>
            </w:r>
          </w:p>
        </w:tc>
      </w:tr>
      <w:tr w:rsidR="00F0223E" w:rsidRPr="00A75EE5" w14:paraId="1B3C1545" w14:textId="77777777" w:rsidTr="0098740D">
        <w:trPr>
          <w:trHeight w:val="797"/>
        </w:trPr>
        <w:tc>
          <w:tcPr>
            <w:tcW w:w="1980" w:type="dxa"/>
            <w:tcMar>
              <w:top w:w="0" w:type="dxa"/>
              <w:left w:w="60" w:type="dxa"/>
              <w:bottom w:w="0" w:type="dxa"/>
              <w:right w:w="60" w:type="dxa"/>
            </w:tcMar>
          </w:tcPr>
          <w:p w14:paraId="5B21F187" w14:textId="77777777" w:rsidR="00006A7E" w:rsidRPr="00A75EE5" w:rsidRDefault="00006A7E" w:rsidP="0098740D">
            <w:pPr>
              <w:pStyle w:val="TableEntry"/>
              <w:rPr>
                <w:rFonts w:eastAsia="Verdana"/>
              </w:rPr>
            </w:pPr>
            <w:bookmarkStart w:id="299" w:name="BKM_F5BFF64E_1E53_4BA2_AAA1_4FB5D8A1CD56"/>
            <w:bookmarkEnd w:id="299"/>
            <w:r w:rsidRPr="00A75EE5">
              <w:rPr>
                <w:rFonts w:eastAsia="Verdana"/>
              </w:rPr>
              <w:t>performedDateTime dateTime</w:t>
            </w:r>
          </w:p>
        </w:tc>
        <w:tc>
          <w:tcPr>
            <w:tcW w:w="810" w:type="dxa"/>
          </w:tcPr>
          <w:p w14:paraId="403BA6C1" w14:textId="77777777" w:rsidR="00006A7E" w:rsidRPr="00A75EE5" w:rsidRDefault="00006A7E" w:rsidP="0098740D">
            <w:pPr>
              <w:pStyle w:val="TableEntry"/>
              <w:rPr>
                <w:rFonts w:eastAsia="Verdana"/>
                <w:b/>
              </w:rPr>
            </w:pPr>
            <w:r w:rsidRPr="00A75EE5">
              <w:rPr>
                <w:rFonts w:eastAsia="Verdana"/>
                <w:b/>
              </w:rPr>
              <w:t>S</w:t>
            </w:r>
          </w:p>
        </w:tc>
        <w:tc>
          <w:tcPr>
            <w:tcW w:w="1350" w:type="dxa"/>
            <w:tcMar>
              <w:top w:w="0" w:type="dxa"/>
              <w:left w:w="60" w:type="dxa"/>
              <w:bottom w:w="0" w:type="dxa"/>
              <w:right w:w="60" w:type="dxa"/>
            </w:tcMar>
          </w:tcPr>
          <w:p w14:paraId="4B79045E" w14:textId="77777777" w:rsidR="00006A7E" w:rsidRPr="00A75EE5" w:rsidRDefault="00006A7E" w:rsidP="0098740D">
            <w:pPr>
              <w:pStyle w:val="TableEntry"/>
              <w:rPr>
                <w:rFonts w:eastAsia="Verdana"/>
                <w:b/>
              </w:rPr>
            </w:pPr>
            <w:r w:rsidRPr="00A75EE5">
              <w:rPr>
                <w:rFonts w:eastAsia="Verdana"/>
                <w:b/>
              </w:rPr>
              <w:t>[1...1]</w:t>
            </w:r>
          </w:p>
        </w:tc>
        <w:tc>
          <w:tcPr>
            <w:tcW w:w="3060" w:type="dxa"/>
            <w:tcMar>
              <w:top w:w="0" w:type="dxa"/>
              <w:left w:w="60" w:type="dxa"/>
              <w:bottom w:w="0" w:type="dxa"/>
              <w:right w:w="60" w:type="dxa"/>
            </w:tcMar>
          </w:tcPr>
          <w:p w14:paraId="7CA96435" w14:textId="77777777" w:rsidR="00006A7E" w:rsidRPr="00A75EE5" w:rsidRDefault="00006A7E" w:rsidP="0098740D">
            <w:pPr>
              <w:pStyle w:val="TableEntry"/>
              <w:rPr>
                <w:rFonts w:eastAsia="Verdana"/>
              </w:rPr>
            </w:pPr>
            <w:r w:rsidRPr="00A75EE5">
              <w:rPr>
                <w:rFonts w:eastAsia="Verdana"/>
              </w:rPr>
              <w:t xml:space="preserve">The </w:t>
            </w:r>
            <w:r w:rsidR="00381BB0" w:rsidRPr="00A75EE5">
              <w:rPr>
                <w:rFonts w:eastAsia="Verdana"/>
              </w:rPr>
              <w:t>date (</w:t>
            </w:r>
            <w:r w:rsidRPr="00A75EE5">
              <w:rPr>
                <w:rFonts w:eastAsia="Verdana"/>
              </w:rPr>
              <w:t>time)</w:t>
            </w:r>
            <w:r w:rsidR="00381BB0" w:rsidRPr="00A75EE5">
              <w:rPr>
                <w:rFonts w:eastAsia="Verdana"/>
              </w:rPr>
              <w:t xml:space="preserve"> t</w:t>
            </w:r>
            <w:r w:rsidRPr="00A75EE5">
              <w:rPr>
                <w:rFonts w:eastAsia="Verdana"/>
              </w:rPr>
              <w:t>he procedure was performed. The date/time is used if the start of procedure is not necessary as in the case when medical device is implanted.</w:t>
            </w:r>
          </w:p>
        </w:tc>
        <w:tc>
          <w:tcPr>
            <w:tcW w:w="2160" w:type="dxa"/>
          </w:tcPr>
          <w:p w14:paraId="09765233" w14:textId="77777777" w:rsidR="00006A7E" w:rsidRPr="00A75EE5" w:rsidRDefault="00006A7E" w:rsidP="0098740D">
            <w:pPr>
              <w:pStyle w:val="TableEntry"/>
              <w:rPr>
                <w:rFonts w:eastAsia="Verdana"/>
                <w:sz w:val="14"/>
              </w:rPr>
            </w:pPr>
          </w:p>
        </w:tc>
      </w:tr>
    </w:tbl>
    <w:p w14:paraId="6B08A805" w14:textId="0DF519ED" w:rsidR="004C1400" w:rsidRPr="00A75EE5" w:rsidRDefault="004C1400" w:rsidP="005D56CA">
      <w:pPr>
        <w:pStyle w:val="Heading5"/>
        <w:rPr>
          <w:noProof w:val="0"/>
        </w:rPr>
      </w:pPr>
      <w:bookmarkStart w:id="300" w:name="BKM_02731379_D92B_4EEC_81EA_3135522CCEFF"/>
      <w:bookmarkStart w:id="301" w:name="BKM_E0674582_8873_4A53_8DAA_4B760C5C8098"/>
      <w:bookmarkStart w:id="302" w:name="BKM_35762664_9F79_4891_99DE_FD3FC90B712C"/>
      <w:bookmarkStart w:id="303" w:name="_Toc492638995"/>
      <w:bookmarkEnd w:id="300"/>
      <w:bookmarkEnd w:id="301"/>
      <w:bookmarkEnd w:id="302"/>
      <w:r w:rsidRPr="00A75EE5">
        <w:rPr>
          <w:noProof w:val="0"/>
        </w:rPr>
        <w:t>6.6.3.</w:t>
      </w:r>
      <w:r w:rsidR="00536A75" w:rsidRPr="00A75EE5">
        <w:rPr>
          <w:noProof w:val="0"/>
        </w:rPr>
        <w:t xml:space="preserve">3.1 </w:t>
      </w:r>
      <w:r w:rsidRPr="00A75EE5">
        <w:rPr>
          <w:noProof w:val="0"/>
        </w:rPr>
        <w:t>FHIR Procedure.FocalDevice</w:t>
      </w:r>
      <w:bookmarkEnd w:id="303"/>
    </w:p>
    <w:p w14:paraId="4622AB3F" w14:textId="77777777" w:rsidR="00FA24C6" w:rsidRPr="00A75EE5" w:rsidRDefault="004C1400" w:rsidP="0098740D">
      <w:pPr>
        <w:pStyle w:val="BodyText"/>
        <w:rPr>
          <w:rFonts w:eastAsia="Verdana"/>
        </w:rPr>
      </w:pPr>
      <w:r w:rsidRPr="00A75EE5">
        <w:rPr>
          <w:rFonts w:eastAsia="Verdana"/>
        </w:rPr>
        <w:t>An action that is or was performed on a patient. This can be a physical intervention like an operation, or less invasive like counseling or hypnotherapy.</w:t>
      </w:r>
    </w:p>
    <w:p w14:paraId="3B106B3A" w14:textId="52778AD1" w:rsidR="007C1484" w:rsidRPr="00A75EE5" w:rsidRDefault="00D602B1" w:rsidP="0011661F">
      <w:pPr>
        <w:pStyle w:val="TableTitle"/>
        <w:rPr>
          <w:rFonts w:eastAsia="Verdana"/>
        </w:rPr>
      </w:pPr>
      <w:r>
        <w:rPr>
          <w:rFonts w:eastAsia="Verdana"/>
        </w:rPr>
        <w:t>Table 6.6.3.3.1-1: FHIR Procedure.FocalDevice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650"/>
        <w:gridCol w:w="1412"/>
        <w:gridCol w:w="3053"/>
        <w:gridCol w:w="1421"/>
      </w:tblGrid>
      <w:tr w:rsidR="004C1400" w:rsidRPr="00A75EE5" w14:paraId="7B2B1889" w14:textId="77777777" w:rsidTr="0098740D">
        <w:trPr>
          <w:cantSplit/>
          <w:tblHeader/>
        </w:trPr>
        <w:tc>
          <w:tcPr>
            <w:tcW w:w="1902" w:type="dxa"/>
            <w:shd w:val="clear" w:color="auto" w:fill="D9D9D9"/>
          </w:tcPr>
          <w:p w14:paraId="7FEE53A7" w14:textId="77777777" w:rsidR="004C1400" w:rsidRPr="00A75EE5" w:rsidRDefault="004C1400" w:rsidP="0098740D">
            <w:pPr>
              <w:pStyle w:val="TableEntryHeader"/>
              <w:rPr>
                <w:b w:val="0"/>
              </w:rPr>
            </w:pPr>
            <w:r w:rsidRPr="00A75EE5">
              <w:t>Name</w:t>
            </w:r>
          </w:p>
        </w:tc>
        <w:tc>
          <w:tcPr>
            <w:tcW w:w="786" w:type="dxa"/>
            <w:shd w:val="clear" w:color="auto" w:fill="D9D9D9"/>
          </w:tcPr>
          <w:p w14:paraId="750C27B9" w14:textId="3030D1DE" w:rsidR="004C1400" w:rsidRPr="00A75EE5" w:rsidRDefault="006C3748" w:rsidP="0098740D">
            <w:pPr>
              <w:pStyle w:val="TableEntryHeader"/>
              <w:rPr>
                <w:b w:val="0"/>
              </w:rPr>
            </w:pPr>
            <w:r w:rsidRPr="00A75EE5">
              <w:t>Conformance Flag</w:t>
            </w:r>
          </w:p>
        </w:tc>
        <w:tc>
          <w:tcPr>
            <w:tcW w:w="1421" w:type="dxa"/>
            <w:shd w:val="clear" w:color="auto" w:fill="D9D9D9"/>
          </w:tcPr>
          <w:p w14:paraId="6E5CE05C" w14:textId="77777777" w:rsidR="004C1400" w:rsidRPr="00A75EE5" w:rsidRDefault="004C1400" w:rsidP="0098740D">
            <w:pPr>
              <w:pStyle w:val="TableEntryHeader"/>
              <w:rPr>
                <w:b w:val="0"/>
              </w:rPr>
            </w:pPr>
            <w:r w:rsidRPr="00A75EE5">
              <w:t>Cardinality</w:t>
            </w:r>
          </w:p>
        </w:tc>
        <w:tc>
          <w:tcPr>
            <w:tcW w:w="3806" w:type="dxa"/>
            <w:shd w:val="clear" w:color="auto" w:fill="D9D9D9"/>
          </w:tcPr>
          <w:p w14:paraId="7C1828DF" w14:textId="77777777" w:rsidR="004C1400" w:rsidRPr="00A75EE5" w:rsidRDefault="004C1400" w:rsidP="0098740D">
            <w:pPr>
              <w:pStyle w:val="TableEntryHeader"/>
              <w:rPr>
                <w:b w:val="0"/>
              </w:rPr>
            </w:pPr>
            <w:r w:rsidRPr="00A75EE5">
              <w:t>Descriptions &amp; Constraints</w:t>
            </w:r>
          </w:p>
        </w:tc>
        <w:tc>
          <w:tcPr>
            <w:tcW w:w="1435" w:type="dxa"/>
            <w:shd w:val="clear" w:color="auto" w:fill="D9D9D9"/>
          </w:tcPr>
          <w:p w14:paraId="45E4F22A" w14:textId="77777777" w:rsidR="004C1400" w:rsidRPr="00A75EE5" w:rsidRDefault="004C1400" w:rsidP="0098740D">
            <w:pPr>
              <w:pStyle w:val="TableEntryHeader"/>
              <w:rPr>
                <w:b w:val="0"/>
              </w:rPr>
            </w:pPr>
            <w:r w:rsidRPr="00A75EE5">
              <w:t>Comments</w:t>
            </w:r>
          </w:p>
        </w:tc>
      </w:tr>
      <w:tr w:rsidR="004C1400" w:rsidRPr="00A75EE5" w14:paraId="077F6527" w14:textId="77777777" w:rsidTr="00125897">
        <w:trPr>
          <w:trHeight w:val="332"/>
        </w:trPr>
        <w:tc>
          <w:tcPr>
            <w:tcW w:w="1902" w:type="dxa"/>
            <w:shd w:val="clear" w:color="auto" w:fill="auto"/>
          </w:tcPr>
          <w:p w14:paraId="3F593376" w14:textId="77777777" w:rsidR="004C1400" w:rsidRPr="00A75EE5" w:rsidRDefault="007C1484" w:rsidP="0098740D">
            <w:pPr>
              <w:pStyle w:val="TableEntry"/>
              <w:rPr>
                <w:rFonts w:eastAsia="Verdana"/>
              </w:rPr>
            </w:pPr>
            <w:r w:rsidRPr="00A75EE5">
              <w:rPr>
                <w:rFonts w:eastAsia="Verdana"/>
                <w:b/>
              </w:rPr>
              <w:t>action</w:t>
            </w:r>
            <w:r w:rsidRPr="00A75EE5">
              <w:rPr>
                <w:rFonts w:eastAsia="Verdana"/>
              </w:rPr>
              <w:t xml:space="preserve"> CodeableConcept</w:t>
            </w:r>
          </w:p>
        </w:tc>
        <w:tc>
          <w:tcPr>
            <w:tcW w:w="786" w:type="dxa"/>
            <w:shd w:val="clear" w:color="auto" w:fill="auto"/>
          </w:tcPr>
          <w:p w14:paraId="5C17FABA" w14:textId="77777777" w:rsidR="004C1400" w:rsidRPr="00A75EE5" w:rsidRDefault="004C1400" w:rsidP="0098740D">
            <w:pPr>
              <w:pStyle w:val="TableEntry"/>
            </w:pPr>
          </w:p>
        </w:tc>
        <w:tc>
          <w:tcPr>
            <w:tcW w:w="1421" w:type="dxa"/>
            <w:shd w:val="clear" w:color="auto" w:fill="auto"/>
          </w:tcPr>
          <w:p w14:paraId="1EFA88A4" w14:textId="77777777" w:rsidR="004C1400" w:rsidRPr="00A75EE5" w:rsidRDefault="004C1400" w:rsidP="0098740D">
            <w:pPr>
              <w:pStyle w:val="TableEntry"/>
            </w:pPr>
            <w:r w:rsidRPr="00A75EE5">
              <w:t>[</w:t>
            </w:r>
            <w:r w:rsidR="007C1484" w:rsidRPr="00A75EE5">
              <w:t>0</w:t>
            </w:r>
            <w:r w:rsidRPr="00A75EE5">
              <w:t>..1]</w:t>
            </w:r>
          </w:p>
        </w:tc>
        <w:tc>
          <w:tcPr>
            <w:tcW w:w="3806" w:type="dxa"/>
            <w:shd w:val="clear" w:color="auto" w:fill="auto"/>
          </w:tcPr>
          <w:p w14:paraId="0C58B19B" w14:textId="77777777" w:rsidR="004C1400" w:rsidRPr="00A75EE5" w:rsidRDefault="007C1484" w:rsidP="0098740D">
            <w:pPr>
              <w:pStyle w:val="TableEntry"/>
              <w:rPr>
                <w:rFonts w:eastAsia="Verdana"/>
              </w:rPr>
            </w:pPr>
            <w:r w:rsidRPr="00A75EE5">
              <w:rPr>
                <w:rFonts w:eastAsia="Verdana"/>
              </w:rPr>
              <w:t>The kind of change that happened to the device during the procedure.</w:t>
            </w:r>
          </w:p>
        </w:tc>
        <w:tc>
          <w:tcPr>
            <w:tcW w:w="1435" w:type="dxa"/>
            <w:shd w:val="clear" w:color="auto" w:fill="auto"/>
          </w:tcPr>
          <w:p w14:paraId="41A2395C" w14:textId="77777777" w:rsidR="004C1400" w:rsidRPr="00A75EE5" w:rsidRDefault="004C1400" w:rsidP="0098740D">
            <w:pPr>
              <w:pStyle w:val="TableEntry"/>
            </w:pPr>
          </w:p>
        </w:tc>
      </w:tr>
      <w:tr w:rsidR="007C1484" w:rsidRPr="00A75EE5" w14:paraId="4FB9315B" w14:textId="77777777" w:rsidTr="00125897">
        <w:trPr>
          <w:trHeight w:val="332"/>
        </w:trPr>
        <w:tc>
          <w:tcPr>
            <w:tcW w:w="1902" w:type="dxa"/>
            <w:shd w:val="clear" w:color="auto" w:fill="auto"/>
          </w:tcPr>
          <w:p w14:paraId="3D583DC5" w14:textId="77777777" w:rsidR="007C1484" w:rsidRPr="00A75EE5" w:rsidRDefault="007C1484" w:rsidP="0098740D">
            <w:pPr>
              <w:pStyle w:val="TableEntry"/>
              <w:rPr>
                <w:rFonts w:eastAsia="Verdana"/>
              </w:rPr>
            </w:pPr>
            <w:r w:rsidRPr="00A75EE5">
              <w:rPr>
                <w:rFonts w:eastAsia="Verdana"/>
                <w:b/>
              </w:rPr>
              <w:t>manipulated</w:t>
            </w:r>
            <w:r w:rsidRPr="00A75EE5">
              <w:rPr>
                <w:rFonts w:eastAsia="Verdana"/>
              </w:rPr>
              <w:t xml:space="preserve"> Reference</w:t>
            </w:r>
          </w:p>
        </w:tc>
        <w:tc>
          <w:tcPr>
            <w:tcW w:w="786" w:type="dxa"/>
            <w:shd w:val="clear" w:color="auto" w:fill="auto"/>
          </w:tcPr>
          <w:p w14:paraId="7D4675AC" w14:textId="77777777" w:rsidR="007C1484" w:rsidRPr="00A75EE5" w:rsidRDefault="007C1484" w:rsidP="0098740D">
            <w:pPr>
              <w:pStyle w:val="TableEntry"/>
              <w:rPr>
                <w:highlight w:val="yellow"/>
              </w:rPr>
            </w:pPr>
          </w:p>
        </w:tc>
        <w:tc>
          <w:tcPr>
            <w:tcW w:w="1421" w:type="dxa"/>
            <w:shd w:val="clear" w:color="auto" w:fill="auto"/>
          </w:tcPr>
          <w:p w14:paraId="131D2FCA" w14:textId="77777777" w:rsidR="007C1484" w:rsidRPr="00A75EE5" w:rsidRDefault="007C1484" w:rsidP="0098740D">
            <w:pPr>
              <w:pStyle w:val="TableEntry"/>
            </w:pPr>
            <w:r w:rsidRPr="00A75EE5">
              <w:t>[1..1]</w:t>
            </w:r>
          </w:p>
        </w:tc>
        <w:tc>
          <w:tcPr>
            <w:tcW w:w="3806" w:type="dxa"/>
            <w:shd w:val="clear" w:color="auto" w:fill="auto"/>
          </w:tcPr>
          <w:p w14:paraId="61BF05DD" w14:textId="629CB7A3" w:rsidR="007C1484" w:rsidRPr="00A75EE5" w:rsidRDefault="007C1484" w:rsidP="001E1027">
            <w:pPr>
              <w:pStyle w:val="TableEntry"/>
              <w:rPr>
                <w:rFonts w:eastAsia="Verdana"/>
              </w:rPr>
            </w:pPr>
            <w:r w:rsidRPr="00A75EE5">
              <w:rPr>
                <w:rFonts w:eastAsia="Verdana"/>
              </w:rPr>
              <w:t xml:space="preserve">The device that was manipulated (changed) during the procedure. This is a reference to a registered device (i.e., a Device resource) that was </w:t>
            </w:r>
            <w:r w:rsidRPr="00A75EE5">
              <w:rPr>
                <w:rFonts w:eastAsia="Verdana"/>
              </w:rPr>
              <w:lastRenderedPageBreak/>
              <w:t xml:space="preserve">created using </w:t>
            </w:r>
            <w:hyperlink w:anchor="_3.Y1.4.1_Register_Medical" w:history="1">
              <w:r w:rsidRPr="00A75EE5">
                <w:rPr>
                  <w:rStyle w:val="Hyperlink"/>
                  <w:rFonts w:eastAsia="Verdana"/>
                </w:rPr>
                <w:t xml:space="preserve">Register </w:t>
              </w:r>
              <w:r w:rsidR="007B451F">
                <w:rPr>
                  <w:rStyle w:val="Hyperlink"/>
                  <w:rFonts w:eastAsia="Verdana"/>
                </w:rPr>
                <w:t xml:space="preserve">Medical </w:t>
              </w:r>
              <w:r w:rsidRPr="00A75EE5">
                <w:rPr>
                  <w:rStyle w:val="Hyperlink"/>
                  <w:rFonts w:eastAsia="Verdana"/>
                </w:rPr>
                <w:t>Device</w:t>
              </w:r>
            </w:hyperlink>
            <w:r w:rsidR="00C4367F" w:rsidRPr="0011661F">
              <w:rPr>
                <w:rFonts w:eastAsia="Verdana"/>
              </w:rPr>
              <w:t xml:space="preserve"> </w:t>
            </w:r>
            <w:r w:rsidR="007B451F" w:rsidRPr="0011661F">
              <w:rPr>
                <w:rFonts w:eastAsia="Verdana"/>
              </w:rPr>
              <w:t>[</w:t>
            </w:r>
            <w:r w:rsidR="00C4367F" w:rsidRPr="0011661F">
              <w:rPr>
                <w:rFonts w:eastAsia="Verdana"/>
              </w:rPr>
              <w:t>PCC</w:t>
            </w:r>
            <w:r w:rsidR="007B451F" w:rsidRPr="0011661F">
              <w:rPr>
                <w:rFonts w:eastAsia="Verdana"/>
              </w:rPr>
              <w:t xml:space="preserve"> 50]</w:t>
            </w:r>
            <w:r w:rsidR="007B451F">
              <w:rPr>
                <w:rFonts w:eastAsia="Verdana"/>
              </w:rPr>
              <w:t>.</w:t>
            </w:r>
            <w:r w:rsidR="00C4367F" w:rsidRPr="00A75EE5">
              <w:rPr>
                <w:rFonts w:eastAsia="Verdana"/>
              </w:rPr>
              <w:t>)</w:t>
            </w:r>
            <w:r w:rsidRPr="00A75EE5">
              <w:rPr>
                <w:rFonts w:eastAsia="Verdana"/>
              </w:rPr>
              <w:t xml:space="preserve"> </w:t>
            </w:r>
          </w:p>
        </w:tc>
        <w:tc>
          <w:tcPr>
            <w:tcW w:w="1435" w:type="dxa"/>
            <w:shd w:val="clear" w:color="auto" w:fill="auto"/>
          </w:tcPr>
          <w:p w14:paraId="7850D2F0" w14:textId="77777777" w:rsidR="007C1484" w:rsidRPr="00A75EE5" w:rsidRDefault="007C1484" w:rsidP="0098740D">
            <w:pPr>
              <w:pStyle w:val="TableEntry"/>
            </w:pPr>
          </w:p>
        </w:tc>
      </w:tr>
    </w:tbl>
    <w:p w14:paraId="0EA746C1" w14:textId="77777777" w:rsidR="00B51432" w:rsidRPr="00A75EE5" w:rsidRDefault="00B51432" w:rsidP="0098740D">
      <w:pPr>
        <w:pStyle w:val="BodyText"/>
      </w:pPr>
    </w:p>
    <w:p w14:paraId="425213A9" w14:textId="4583FCAA" w:rsidR="007C1484" w:rsidRPr="00A75EE5" w:rsidRDefault="007C1484" w:rsidP="0011661F">
      <w:pPr>
        <w:pStyle w:val="Heading5"/>
        <w:rPr>
          <w:noProof w:val="0"/>
        </w:rPr>
      </w:pPr>
      <w:bookmarkStart w:id="304" w:name="BKM_38B0A240_5AE7_4608_94BE_CEE0C67A30A0"/>
      <w:bookmarkStart w:id="305" w:name="_Toc492638996"/>
      <w:bookmarkEnd w:id="304"/>
      <w:r w:rsidRPr="0011661F">
        <w:t>6.6.3.</w:t>
      </w:r>
      <w:r w:rsidR="00536A75" w:rsidRPr="0011661F">
        <w:t xml:space="preserve">3.2 </w:t>
      </w:r>
      <w:r w:rsidRPr="0011661F">
        <w:t>FHIR Procedure.Preformer</w:t>
      </w:r>
      <w:bookmarkEnd w:id="305"/>
      <w:r w:rsidRPr="00A75EE5">
        <w:rPr>
          <w:noProof w:val="0"/>
        </w:rPr>
        <w:t xml:space="preserve"> </w:t>
      </w:r>
    </w:p>
    <w:p w14:paraId="61C9010D" w14:textId="77777777" w:rsidR="007C1484" w:rsidRPr="00A75EE5" w:rsidRDefault="00381BB0" w:rsidP="0098740D">
      <w:pPr>
        <w:pStyle w:val="BodyText"/>
        <w:rPr>
          <w:rFonts w:eastAsia="Verdana"/>
        </w:rPr>
      </w:pPr>
      <w:r w:rsidRPr="00A75EE5">
        <w:rPr>
          <w:rFonts w:eastAsia="Verdana"/>
        </w:rPr>
        <w:t xml:space="preserve">This is the individuals who participated the procedure and the role they performed during it. </w:t>
      </w:r>
    </w:p>
    <w:p w14:paraId="773A3493" w14:textId="36C3F66D" w:rsidR="00381BB0" w:rsidRPr="00A75EE5" w:rsidRDefault="00D602B1" w:rsidP="0011661F">
      <w:pPr>
        <w:pStyle w:val="TableTitle"/>
        <w:rPr>
          <w:rFonts w:eastAsia="Verdana"/>
        </w:rPr>
      </w:pPr>
      <w:r>
        <w:rPr>
          <w:rFonts w:eastAsia="Verdana"/>
        </w:rPr>
        <w:t>Table 6.6.3.3.2-1: FHIR Procedure.Performer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1666"/>
        <w:gridCol w:w="1394"/>
        <w:gridCol w:w="2984"/>
        <w:gridCol w:w="1421"/>
      </w:tblGrid>
      <w:tr w:rsidR="007C1484" w:rsidRPr="00A75EE5" w14:paraId="1DA150E3" w14:textId="77777777" w:rsidTr="0011661F">
        <w:tc>
          <w:tcPr>
            <w:tcW w:w="1885" w:type="dxa"/>
            <w:shd w:val="clear" w:color="auto" w:fill="D9D9D9"/>
          </w:tcPr>
          <w:p w14:paraId="0EFFD7FA" w14:textId="77777777" w:rsidR="007C1484" w:rsidRPr="00A75EE5" w:rsidRDefault="007C1484" w:rsidP="0098740D">
            <w:pPr>
              <w:pStyle w:val="TableEntryHeader"/>
              <w:rPr>
                <w:b w:val="0"/>
              </w:rPr>
            </w:pPr>
            <w:r w:rsidRPr="00A75EE5">
              <w:t>Name</w:t>
            </w:r>
          </w:p>
        </w:tc>
        <w:tc>
          <w:tcPr>
            <w:tcW w:w="1666" w:type="dxa"/>
            <w:shd w:val="clear" w:color="auto" w:fill="D9D9D9"/>
          </w:tcPr>
          <w:p w14:paraId="080D4CF1" w14:textId="35B63636" w:rsidR="007C1484" w:rsidRPr="00A75EE5" w:rsidRDefault="006C3748" w:rsidP="00F40C1D">
            <w:pPr>
              <w:pStyle w:val="TableEntryHeader"/>
              <w:rPr>
                <w:b w:val="0"/>
              </w:rPr>
            </w:pPr>
            <w:r w:rsidRPr="00A75EE5">
              <w:t>Conformance</w:t>
            </w:r>
            <w:r w:rsidR="00F40C1D">
              <w:t xml:space="preserve"> </w:t>
            </w:r>
            <w:r w:rsidRPr="00A75EE5">
              <w:t>Flag</w:t>
            </w:r>
          </w:p>
        </w:tc>
        <w:tc>
          <w:tcPr>
            <w:tcW w:w="1394" w:type="dxa"/>
            <w:shd w:val="clear" w:color="auto" w:fill="D9D9D9"/>
          </w:tcPr>
          <w:p w14:paraId="014D7918" w14:textId="77777777" w:rsidR="007C1484" w:rsidRPr="00A75EE5" w:rsidRDefault="007C1484" w:rsidP="0098740D">
            <w:pPr>
              <w:pStyle w:val="TableEntryHeader"/>
              <w:rPr>
                <w:b w:val="0"/>
              </w:rPr>
            </w:pPr>
            <w:r w:rsidRPr="00A75EE5">
              <w:t>Cardinality</w:t>
            </w:r>
          </w:p>
        </w:tc>
        <w:tc>
          <w:tcPr>
            <w:tcW w:w="2984" w:type="dxa"/>
            <w:shd w:val="clear" w:color="auto" w:fill="D9D9D9"/>
          </w:tcPr>
          <w:p w14:paraId="142B4265" w14:textId="77777777" w:rsidR="007C1484" w:rsidRPr="00A75EE5" w:rsidRDefault="007C1484" w:rsidP="0098740D">
            <w:pPr>
              <w:pStyle w:val="TableEntryHeader"/>
              <w:rPr>
                <w:b w:val="0"/>
              </w:rPr>
            </w:pPr>
            <w:r w:rsidRPr="00A75EE5">
              <w:t>Descriptions &amp; Constraints</w:t>
            </w:r>
          </w:p>
        </w:tc>
        <w:tc>
          <w:tcPr>
            <w:tcW w:w="1421" w:type="dxa"/>
            <w:shd w:val="clear" w:color="auto" w:fill="D9D9D9"/>
          </w:tcPr>
          <w:p w14:paraId="5A9EEAC4" w14:textId="77777777" w:rsidR="007C1484" w:rsidRPr="00A75EE5" w:rsidRDefault="007C1484" w:rsidP="0098740D">
            <w:pPr>
              <w:pStyle w:val="TableEntryHeader"/>
              <w:rPr>
                <w:b w:val="0"/>
              </w:rPr>
            </w:pPr>
            <w:r w:rsidRPr="00A75EE5">
              <w:t>Comments</w:t>
            </w:r>
          </w:p>
        </w:tc>
      </w:tr>
      <w:tr w:rsidR="007C1484" w:rsidRPr="00A75EE5" w14:paraId="28227EBB" w14:textId="77777777" w:rsidTr="0011661F">
        <w:trPr>
          <w:trHeight w:val="332"/>
        </w:trPr>
        <w:tc>
          <w:tcPr>
            <w:tcW w:w="1885" w:type="dxa"/>
            <w:shd w:val="clear" w:color="auto" w:fill="auto"/>
          </w:tcPr>
          <w:p w14:paraId="50A8D102" w14:textId="77777777" w:rsidR="007C1484" w:rsidRPr="00A75EE5" w:rsidRDefault="007C1484" w:rsidP="0098740D">
            <w:pPr>
              <w:pStyle w:val="TableEntry"/>
              <w:rPr>
                <w:rFonts w:eastAsia="Verdana"/>
              </w:rPr>
            </w:pPr>
            <w:r w:rsidRPr="00A75EE5">
              <w:rPr>
                <w:rFonts w:eastAsia="Verdana"/>
                <w:b/>
              </w:rPr>
              <w:t>role</w:t>
            </w:r>
            <w:r w:rsidRPr="00A75EE5">
              <w:rPr>
                <w:rFonts w:eastAsia="Verdana"/>
              </w:rPr>
              <w:t xml:space="preserve"> CodeableConcept</w:t>
            </w:r>
          </w:p>
        </w:tc>
        <w:tc>
          <w:tcPr>
            <w:tcW w:w="1666" w:type="dxa"/>
            <w:shd w:val="clear" w:color="auto" w:fill="auto"/>
          </w:tcPr>
          <w:p w14:paraId="77670A92" w14:textId="77777777" w:rsidR="007C1484" w:rsidRPr="00A75EE5" w:rsidRDefault="007C1484" w:rsidP="0098740D">
            <w:pPr>
              <w:pStyle w:val="TableEntry"/>
            </w:pPr>
          </w:p>
        </w:tc>
        <w:tc>
          <w:tcPr>
            <w:tcW w:w="1394" w:type="dxa"/>
            <w:shd w:val="clear" w:color="auto" w:fill="auto"/>
          </w:tcPr>
          <w:p w14:paraId="470D82DE" w14:textId="77777777" w:rsidR="007C1484" w:rsidRPr="00A75EE5" w:rsidRDefault="007C1484" w:rsidP="0098740D">
            <w:pPr>
              <w:pStyle w:val="TableEntry"/>
            </w:pPr>
            <w:r w:rsidRPr="00A75EE5">
              <w:t>[0..1]</w:t>
            </w:r>
          </w:p>
        </w:tc>
        <w:tc>
          <w:tcPr>
            <w:tcW w:w="2984" w:type="dxa"/>
            <w:shd w:val="clear" w:color="auto" w:fill="auto"/>
          </w:tcPr>
          <w:p w14:paraId="6C6253FD" w14:textId="77777777" w:rsidR="007C1484" w:rsidRPr="00A75EE5" w:rsidRDefault="007C1484" w:rsidP="0098740D">
            <w:pPr>
              <w:pStyle w:val="TableEntry"/>
              <w:rPr>
                <w:rFonts w:eastAsia="Verdana"/>
              </w:rPr>
            </w:pPr>
            <w:r w:rsidRPr="00A75EE5">
              <w:rPr>
                <w:rFonts w:eastAsia="Verdana"/>
              </w:rPr>
              <w:t xml:space="preserve">For example: surgeon, anesthesiologist, </w:t>
            </w:r>
            <w:r w:rsidR="00575C8D" w:rsidRPr="00A75EE5">
              <w:rPr>
                <w:rFonts w:eastAsia="Verdana"/>
              </w:rPr>
              <w:t xml:space="preserve">anesthetist, </w:t>
            </w:r>
            <w:r w:rsidR="00C4367F" w:rsidRPr="00A75EE5">
              <w:rPr>
                <w:rFonts w:eastAsia="Verdana"/>
              </w:rPr>
              <w:t>neurosurgeon, etc.</w:t>
            </w:r>
          </w:p>
        </w:tc>
        <w:tc>
          <w:tcPr>
            <w:tcW w:w="1421" w:type="dxa"/>
            <w:shd w:val="clear" w:color="auto" w:fill="auto"/>
          </w:tcPr>
          <w:p w14:paraId="133D0CD8" w14:textId="77777777" w:rsidR="007C1484" w:rsidRPr="00A75EE5" w:rsidRDefault="007C1484" w:rsidP="0098740D">
            <w:pPr>
              <w:pStyle w:val="TableEntry"/>
            </w:pPr>
          </w:p>
        </w:tc>
      </w:tr>
      <w:tr w:rsidR="007C1484" w:rsidRPr="00A75EE5" w14:paraId="3CD8FFD9" w14:textId="77777777" w:rsidTr="0011661F">
        <w:trPr>
          <w:trHeight w:val="332"/>
        </w:trPr>
        <w:tc>
          <w:tcPr>
            <w:tcW w:w="1885" w:type="dxa"/>
            <w:shd w:val="clear" w:color="auto" w:fill="auto"/>
          </w:tcPr>
          <w:p w14:paraId="4E64919E" w14:textId="77777777" w:rsidR="007C1484" w:rsidRPr="00A75EE5" w:rsidRDefault="007C1484" w:rsidP="0098740D">
            <w:pPr>
              <w:pStyle w:val="TableEntry"/>
              <w:rPr>
                <w:rFonts w:eastAsia="Verdana"/>
              </w:rPr>
            </w:pPr>
            <w:r w:rsidRPr="00A75EE5">
              <w:rPr>
                <w:rFonts w:eastAsia="Verdana"/>
                <w:b/>
              </w:rPr>
              <w:t>actor</w:t>
            </w:r>
            <w:r w:rsidRPr="00A75EE5">
              <w:rPr>
                <w:rFonts w:eastAsia="Verdana"/>
              </w:rPr>
              <w:t xml:space="preserve"> Reference</w:t>
            </w:r>
          </w:p>
        </w:tc>
        <w:tc>
          <w:tcPr>
            <w:tcW w:w="1666" w:type="dxa"/>
            <w:shd w:val="clear" w:color="auto" w:fill="auto"/>
          </w:tcPr>
          <w:p w14:paraId="03333165" w14:textId="77777777" w:rsidR="007C1484" w:rsidRPr="00A75EE5" w:rsidRDefault="007C1484" w:rsidP="0098740D">
            <w:pPr>
              <w:pStyle w:val="TableEntry"/>
              <w:rPr>
                <w:highlight w:val="yellow"/>
              </w:rPr>
            </w:pPr>
          </w:p>
        </w:tc>
        <w:tc>
          <w:tcPr>
            <w:tcW w:w="1394" w:type="dxa"/>
            <w:shd w:val="clear" w:color="auto" w:fill="auto"/>
          </w:tcPr>
          <w:p w14:paraId="5DFA9EBF" w14:textId="77777777" w:rsidR="007C1484" w:rsidRPr="00A75EE5" w:rsidRDefault="007C1484" w:rsidP="0098740D">
            <w:pPr>
              <w:pStyle w:val="TableEntry"/>
            </w:pPr>
            <w:r w:rsidRPr="00A75EE5">
              <w:t>[1..1]</w:t>
            </w:r>
          </w:p>
        </w:tc>
        <w:tc>
          <w:tcPr>
            <w:tcW w:w="2984" w:type="dxa"/>
            <w:shd w:val="clear" w:color="auto" w:fill="auto"/>
          </w:tcPr>
          <w:p w14:paraId="72A8E1EC" w14:textId="77777777" w:rsidR="007C1484" w:rsidRPr="00A75EE5" w:rsidRDefault="007C1484" w:rsidP="0098740D">
            <w:pPr>
              <w:pStyle w:val="TableEntry"/>
              <w:rPr>
                <w:rFonts w:eastAsia="Verdana"/>
              </w:rPr>
            </w:pPr>
            <w:r w:rsidRPr="00A75EE5">
              <w:rPr>
                <w:rFonts w:eastAsia="Verdana"/>
              </w:rPr>
              <w:t>The practitioner who was involved in the procedure.</w:t>
            </w:r>
          </w:p>
        </w:tc>
        <w:tc>
          <w:tcPr>
            <w:tcW w:w="1421" w:type="dxa"/>
            <w:shd w:val="clear" w:color="auto" w:fill="auto"/>
          </w:tcPr>
          <w:p w14:paraId="53F01817" w14:textId="77777777" w:rsidR="007C1484" w:rsidRPr="00A75EE5" w:rsidRDefault="007C1484" w:rsidP="0098740D">
            <w:pPr>
              <w:pStyle w:val="TableEntry"/>
            </w:pPr>
          </w:p>
        </w:tc>
      </w:tr>
      <w:tr w:rsidR="00575C8D" w:rsidRPr="00A75EE5" w14:paraId="0546426B" w14:textId="77777777" w:rsidTr="0011661F">
        <w:trPr>
          <w:trHeight w:val="332"/>
        </w:trPr>
        <w:tc>
          <w:tcPr>
            <w:tcW w:w="1885" w:type="dxa"/>
            <w:shd w:val="clear" w:color="auto" w:fill="auto"/>
          </w:tcPr>
          <w:p w14:paraId="6BDC0B56" w14:textId="77777777" w:rsidR="007C1484" w:rsidRPr="00A75EE5" w:rsidRDefault="007C1484" w:rsidP="0098740D">
            <w:pPr>
              <w:pStyle w:val="TableEntry"/>
              <w:rPr>
                <w:rFonts w:eastAsia="Verdana"/>
              </w:rPr>
            </w:pPr>
            <w:r w:rsidRPr="00A75EE5">
              <w:rPr>
                <w:rFonts w:eastAsia="Verdana"/>
                <w:b/>
              </w:rPr>
              <w:t>onBehalfOf</w:t>
            </w:r>
            <w:r w:rsidRPr="00A75EE5">
              <w:rPr>
                <w:rFonts w:eastAsia="Verdana"/>
              </w:rPr>
              <w:t xml:space="preserve"> Reference</w:t>
            </w:r>
          </w:p>
        </w:tc>
        <w:tc>
          <w:tcPr>
            <w:tcW w:w="1666" w:type="dxa"/>
            <w:shd w:val="clear" w:color="auto" w:fill="auto"/>
          </w:tcPr>
          <w:p w14:paraId="73ABC478" w14:textId="77777777" w:rsidR="007C1484" w:rsidRPr="00A75EE5" w:rsidRDefault="007C1484" w:rsidP="0098740D">
            <w:pPr>
              <w:pStyle w:val="TableEntry"/>
              <w:rPr>
                <w:highlight w:val="yellow"/>
              </w:rPr>
            </w:pPr>
          </w:p>
        </w:tc>
        <w:tc>
          <w:tcPr>
            <w:tcW w:w="1394" w:type="dxa"/>
            <w:shd w:val="clear" w:color="auto" w:fill="auto"/>
          </w:tcPr>
          <w:p w14:paraId="1F9D34E5" w14:textId="77777777" w:rsidR="007C1484" w:rsidRPr="00A75EE5" w:rsidRDefault="007C1484" w:rsidP="0098740D">
            <w:pPr>
              <w:pStyle w:val="TableEntry"/>
            </w:pPr>
            <w:r w:rsidRPr="00A75EE5">
              <w:t>[0..1]</w:t>
            </w:r>
          </w:p>
        </w:tc>
        <w:tc>
          <w:tcPr>
            <w:tcW w:w="2984" w:type="dxa"/>
            <w:shd w:val="clear" w:color="auto" w:fill="auto"/>
          </w:tcPr>
          <w:p w14:paraId="6D02EE0F" w14:textId="77777777" w:rsidR="007C1484" w:rsidRPr="00A75EE5" w:rsidRDefault="00C4367F" w:rsidP="0098740D">
            <w:pPr>
              <w:pStyle w:val="TableEntry"/>
              <w:rPr>
                <w:rFonts w:eastAsia="Verdana"/>
              </w:rPr>
            </w:pPr>
            <w:r w:rsidRPr="00A75EE5">
              <w:rPr>
                <w:rFonts w:eastAsia="Verdana"/>
              </w:rPr>
              <w:t>O</w:t>
            </w:r>
            <w:r w:rsidR="007C1484" w:rsidRPr="00A75EE5">
              <w:rPr>
                <w:rFonts w:eastAsia="Verdana"/>
              </w:rPr>
              <w:t>rganization the device or practitioner was acting on behalf of.</w:t>
            </w:r>
          </w:p>
        </w:tc>
        <w:tc>
          <w:tcPr>
            <w:tcW w:w="1421" w:type="dxa"/>
            <w:shd w:val="clear" w:color="auto" w:fill="auto"/>
          </w:tcPr>
          <w:p w14:paraId="2473B07C" w14:textId="77777777" w:rsidR="007C1484" w:rsidRPr="00A75EE5" w:rsidRDefault="007C1484" w:rsidP="0098740D">
            <w:pPr>
              <w:pStyle w:val="TableEntry"/>
            </w:pPr>
          </w:p>
        </w:tc>
      </w:tr>
    </w:tbl>
    <w:p w14:paraId="77FA75A6" w14:textId="77777777" w:rsidR="00B51432" w:rsidRPr="00A75EE5" w:rsidRDefault="00B51432" w:rsidP="0098740D">
      <w:pPr>
        <w:pStyle w:val="BodyText"/>
      </w:pPr>
      <w:bookmarkStart w:id="306" w:name="BKM_D0CE570E_10D7_4107_B5D7_A2F3E7975C41"/>
      <w:bookmarkStart w:id="307" w:name="BKM_528CCECD_EC27_45D5_9C7A_B52423DC285F"/>
      <w:bookmarkEnd w:id="306"/>
      <w:bookmarkEnd w:id="307"/>
    </w:p>
    <w:p w14:paraId="5E80610E" w14:textId="2A1B959B" w:rsidR="00B51432" w:rsidRPr="00A75EE5" w:rsidRDefault="00575C8D" w:rsidP="0011661F">
      <w:pPr>
        <w:pStyle w:val="Heading4"/>
      </w:pPr>
      <w:bookmarkStart w:id="308" w:name="_Toc492638997"/>
      <w:r w:rsidRPr="00A75EE5">
        <w:t>6.6.3.</w:t>
      </w:r>
      <w:r w:rsidR="00536A75" w:rsidRPr="00A75EE5">
        <w:t xml:space="preserve">4 </w:t>
      </w:r>
      <w:r w:rsidRPr="00A75EE5">
        <w:t xml:space="preserve">FHIR Point-of-Care </w:t>
      </w:r>
      <w:r w:rsidR="00D85C15" w:rsidRPr="00A75EE5">
        <w:t>“</w:t>
      </w:r>
      <w:r w:rsidRPr="00A75EE5">
        <w:t>Procedure Search</w:t>
      </w:r>
      <w:r w:rsidR="00D85C15" w:rsidRPr="00A75EE5">
        <w:t>” Parameters</w:t>
      </w:r>
      <w:bookmarkEnd w:id="308"/>
      <w:r w:rsidRPr="00A75EE5">
        <w:t xml:space="preserve"> </w:t>
      </w:r>
      <w:bookmarkStart w:id="309" w:name="POINT_OF_CARE_PROCEDURE_SEARCH__START"/>
      <w:bookmarkStart w:id="310" w:name="BKM_D5C8BAA8_B318_4F21_AC24_34436E2838E1"/>
      <w:bookmarkEnd w:id="309"/>
      <w:bookmarkEnd w:id="310"/>
    </w:p>
    <w:p w14:paraId="1D9137DB" w14:textId="6698F483" w:rsidR="00575C8D" w:rsidRPr="00A75EE5" w:rsidRDefault="00B51432" w:rsidP="0098740D">
      <w:pPr>
        <w:pStyle w:val="BodyText"/>
      </w:pPr>
      <w:bookmarkStart w:id="311" w:name="BKM_FC96FA04_39B1_47CA_B262_4878DF6329B3"/>
      <w:bookmarkEnd w:id="311"/>
      <w:r w:rsidRPr="00A75EE5">
        <w:rPr>
          <w:rFonts w:eastAsia="Verdana"/>
        </w:rPr>
        <w:t>The following is subset of search parameters applicable to a point-of-care procedure query. At this time the associated diagnosis (i.e.</w:t>
      </w:r>
      <w:r w:rsidR="00575C8D" w:rsidRPr="00A75EE5">
        <w:rPr>
          <w:rFonts w:eastAsia="Verdana"/>
        </w:rPr>
        <w:t>,</w:t>
      </w:r>
      <w:r w:rsidRPr="00A75EE5">
        <w:rPr>
          <w:rFonts w:eastAsia="Verdana"/>
        </w:rPr>
        <w:t xml:space="preserve"> Procedure.reasonCode or Procedure.reason) </w:t>
      </w:r>
      <w:r w:rsidR="00A41495">
        <w:rPr>
          <w:rFonts w:eastAsia="Verdana"/>
        </w:rPr>
        <w:t>is</w:t>
      </w:r>
      <w:r w:rsidR="00A41495" w:rsidRPr="00A75EE5">
        <w:rPr>
          <w:rFonts w:eastAsia="Verdana"/>
        </w:rPr>
        <w:t xml:space="preserve"> </w:t>
      </w:r>
      <w:r w:rsidRPr="00A75EE5">
        <w:rPr>
          <w:rFonts w:eastAsia="Verdana"/>
        </w:rPr>
        <w:t>not available as search criteria</w:t>
      </w:r>
      <w:r w:rsidR="00575C8D" w:rsidRPr="00A75EE5">
        <w:rPr>
          <w:rFonts w:eastAsia="Verdana"/>
        </w:rPr>
        <w:t>.</w:t>
      </w:r>
    </w:p>
    <w:p w14:paraId="6718A160" w14:textId="0FB402F1" w:rsidR="00B51432" w:rsidRPr="00A75EE5" w:rsidRDefault="0095625A" w:rsidP="0011661F">
      <w:pPr>
        <w:pStyle w:val="TableTitle"/>
      </w:pPr>
      <w:bookmarkStart w:id="312" w:name="BKM_1C0403C5_B7BE_4570_981E_F4A699569779"/>
      <w:bookmarkEnd w:id="312"/>
      <w:r>
        <w:t>Table 6.6.3.4</w:t>
      </w:r>
      <w:r w:rsidR="00D602B1">
        <w:t>-1</w:t>
      </w:r>
      <w:r>
        <w:t>: FHIR Point-of-Care “Procedure Search” Parameters</w:t>
      </w:r>
    </w:p>
    <w:tbl>
      <w:tblPr>
        <w:tblW w:w="7380" w:type="dxa"/>
        <w:jc w:val="center"/>
        <w:tblLayout w:type="fixed"/>
        <w:tblCellMar>
          <w:left w:w="60" w:type="dxa"/>
          <w:right w:w="60" w:type="dxa"/>
        </w:tblCellMar>
        <w:tblLook w:val="04A0" w:firstRow="1" w:lastRow="0" w:firstColumn="1" w:lastColumn="0" w:noHBand="0" w:noVBand="1"/>
      </w:tblPr>
      <w:tblGrid>
        <w:gridCol w:w="2340"/>
        <w:gridCol w:w="5040"/>
      </w:tblGrid>
      <w:tr w:rsidR="00DA24F7" w:rsidRPr="00A75EE5" w14:paraId="29312878" w14:textId="77777777" w:rsidTr="0011661F">
        <w:trPr>
          <w:trHeight w:val="320"/>
          <w:tblHeader/>
          <w:jc w:val="center"/>
        </w:trPr>
        <w:tc>
          <w:tcPr>
            <w:tcW w:w="2340" w:type="dxa"/>
            <w:tcBorders>
              <w:top w:val="single" w:sz="1" w:space="0" w:color="auto"/>
              <w:left w:val="single" w:sz="1" w:space="0" w:color="auto"/>
              <w:bottom w:val="single" w:sz="1" w:space="0" w:color="auto"/>
              <w:right w:val="single" w:sz="1" w:space="0" w:color="auto"/>
            </w:tcBorders>
            <w:shd w:val="clear" w:color="auto" w:fill="D9D9D9" w:themeFill="background1" w:themeFillShade="D9"/>
            <w:tcMar>
              <w:top w:w="0" w:type="dxa"/>
              <w:left w:w="60" w:type="dxa"/>
              <w:bottom w:w="0" w:type="dxa"/>
              <w:right w:w="60" w:type="dxa"/>
            </w:tcMar>
          </w:tcPr>
          <w:p w14:paraId="35976E27" w14:textId="1F2D4C9E" w:rsidR="00DA24F7" w:rsidRPr="00A75EE5" w:rsidRDefault="00DA24F7" w:rsidP="0011661F">
            <w:pPr>
              <w:pStyle w:val="TableEntryHeader"/>
              <w:rPr>
                <w:rFonts w:eastAsia="Verdana"/>
              </w:rPr>
            </w:pPr>
            <w:r w:rsidRPr="00A75EE5">
              <w:rPr>
                <w:rFonts w:eastAsia="Verdana"/>
              </w:rPr>
              <w:t>Search Parameter</w:t>
            </w:r>
          </w:p>
        </w:tc>
        <w:tc>
          <w:tcPr>
            <w:tcW w:w="5040" w:type="dxa"/>
            <w:tcBorders>
              <w:top w:val="single" w:sz="1" w:space="0" w:color="auto"/>
              <w:left w:val="single" w:sz="1" w:space="0" w:color="auto"/>
              <w:bottom w:val="single" w:sz="1" w:space="0" w:color="auto"/>
              <w:right w:val="single" w:sz="1" w:space="0" w:color="auto"/>
            </w:tcBorders>
            <w:shd w:val="clear" w:color="auto" w:fill="D9D9D9" w:themeFill="background1" w:themeFillShade="D9"/>
            <w:tcMar>
              <w:top w:w="0" w:type="dxa"/>
              <w:left w:w="60" w:type="dxa"/>
              <w:bottom w:w="0" w:type="dxa"/>
              <w:right w:w="60" w:type="dxa"/>
            </w:tcMar>
          </w:tcPr>
          <w:p w14:paraId="0D69A6D0" w14:textId="77777777" w:rsidR="00DA24F7" w:rsidRPr="00A75EE5" w:rsidRDefault="00DA24F7" w:rsidP="0011661F">
            <w:pPr>
              <w:pStyle w:val="TableEntryHeader"/>
              <w:rPr>
                <w:rFonts w:eastAsia="Verdana"/>
              </w:rPr>
            </w:pPr>
            <w:r w:rsidRPr="00A75EE5">
              <w:rPr>
                <w:rFonts w:eastAsia="Verdana"/>
              </w:rPr>
              <w:t>Notes</w:t>
            </w:r>
          </w:p>
        </w:tc>
      </w:tr>
      <w:tr w:rsidR="00DA24F7" w:rsidRPr="00A75EE5" w14:paraId="5CEBB511" w14:textId="77777777" w:rsidTr="0011661F">
        <w:trPr>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D61D06D" w14:textId="4EEBCAAF" w:rsidR="00DA24F7" w:rsidRPr="00A75EE5" w:rsidRDefault="00DA24F7" w:rsidP="0011661F">
            <w:pPr>
              <w:pStyle w:val="TableEntry"/>
            </w:pPr>
            <w:r w:rsidRPr="00A75EE5">
              <w:rPr>
                <w:rFonts w:eastAsia="Verdana"/>
                <w:b/>
              </w:rPr>
              <w:t>date</w:t>
            </w:r>
            <w:r w:rsidRPr="00A75EE5">
              <w:rPr>
                <w:rFonts w:eastAsia="Verdana"/>
              </w:rPr>
              <w:t xml:space="preserve"> date_ </w:t>
            </w: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C380A31" w14:textId="23F2EC7A" w:rsidR="00DA24F7" w:rsidRPr="00A75EE5" w:rsidRDefault="00DA24F7" w:rsidP="0011661F">
            <w:pPr>
              <w:pStyle w:val="TableEntry"/>
            </w:pPr>
            <w:r w:rsidRPr="00A75EE5">
              <w:rPr>
                <w:rFonts w:eastAsia="Verdana"/>
              </w:rPr>
              <w:t>Date/Period the procedure was performed (Procedure.performed)</w:t>
            </w:r>
            <w:r w:rsidRPr="0011661F">
              <w:t xml:space="preserve"> </w:t>
            </w:r>
          </w:p>
        </w:tc>
      </w:tr>
      <w:tr w:rsidR="00DA24F7" w:rsidRPr="00A75EE5" w14:paraId="516FD4D5" w14:textId="77777777" w:rsidTr="0011661F">
        <w:trPr>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2ACAB13" w14:textId="5393C5E4" w:rsidR="00DA24F7" w:rsidRPr="00A75EE5" w:rsidRDefault="00DA24F7" w:rsidP="0011661F">
            <w:pPr>
              <w:pStyle w:val="TableEntry"/>
            </w:pPr>
            <w:bookmarkStart w:id="313" w:name="BKM_E979E69B_62FA_4943_9A79_DA3CC7214D46"/>
            <w:bookmarkEnd w:id="313"/>
            <w:r w:rsidRPr="00A75EE5">
              <w:rPr>
                <w:rFonts w:eastAsia="Verdana"/>
                <w:b/>
              </w:rPr>
              <w:t>identifier</w:t>
            </w:r>
            <w:r w:rsidRPr="00A75EE5">
              <w:rPr>
                <w:rFonts w:eastAsia="Verdana"/>
              </w:rPr>
              <w:t xml:space="preserve"> token</w:t>
            </w: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4A24CFA" w14:textId="1ED6C4D9" w:rsidR="00DA24F7" w:rsidRPr="00A75EE5" w:rsidRDefault="00DA24F7" w:rsidP="0011661F">
            <w:pPr>
              <w:pStyle w:val="TableEntry"/>
            </w:pPr>
            <w:r w:rsidRPr="00A75EE5">
              <w:rPr>
                <w:rFonts w:eastAsia="Verdana"/>
              </w:rPr>
              <w:t>A unique identifier for a procedure    Procedure.identifier</w:t>
            </w:r>
          </w:p>
        </w:tc>
      </w:tr>
      <w:tr w:rsidR="00DA24F7" w:rsidRPr="00A75EE5" w14:paraId="0F78BF01" w14:textId="77777777" w:rsidTr="0011661F">
        <w:trPr>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C0D9955" w14:textId="31BCA949" w:rsidR="00DA24F7" w:rsidRPr="00A75EE5" w:rsidRDefault="00DA24F7" w:rsidP="0011661F">
            <w:pPr>
              <w:pStyle w:val="TableEntry"/>
              <w:rPr>
                <w:rFonts w:eastAsia="Verdana"/>
              </w:rPr>
            </w:pPr>
            <w:bookmarkStart w:id="314" w:name="BKM_95EC8683_DD0E_4F97_85AA_BBAC2DD301BD"/>
            <w:bookmarkEnd w:id="314"/>
            <w:r w:rsidRPr="00A75EE5">
              <w:rPr>
                <w:rFonts w:eastAsia="Verdana"/>
                <w:b/>
              </w:rPr>
              <w:t>patient</w:t>
            </w:r>
            <w:r w:rsidRPr="00A75EE5">
              <w:rPr>
                <w:rFonts w:eastAsia="Verdana"/>
              </w:rPr>
              <w:t xml:space="preserve"> reference</w:t>
            </w:r>
          </w:p>
          <w:p w14:paraId="40C0426C" w14:textId="77777777" w:rsidR="00DA24F7" w:rsidRPr="00A75EE5" w:rsidRDefault="00DA24F7" w:rsidP="0011661F">
            <w:pPr>
              <w:pStyle w:val="TableEntry"/>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A2DF0B9" w14:textId="1C2A8C2D" w:rsidR="00DA24F7" w:rsidRPr="00A75EE5" w:rsidRDefault="00DA24F7" w:rsidP="0011661F">
            <w:pPr>
              <w:pStyle w:val="TableEntry"/>
            </w:pPr>
            <w:r w:rsidRPr="00A75EE5">
              <w:rPr>
                <w:rFonts w:eastAsia="Verdana"/>
              </w:rPr>
              <w:t>Search by subject patient (Procedure.subject).</w:t>
            </w:r>
            <w:r w:rsidRPr="0011661F">
              <w:t xml:space="preserve"> </w:t>
            </w:r>
          </w:p>
        </w:tc>
      </w:tr>
      <w:tr w:rsidR="00DA24F7" w:rsidRPr="00A75EE5" w14:paraId="2D2315E4" w14:textId="77777777" w:rsidTr="0011661F">
        <w:trPr>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2BF3734" w14:textId="4F0E4617" w:rsidR="00DA24F7" w:rsidRPr="00A75EE5" w:rsidRDefault="00DA24F7" w:rsidP="0011661F">
            <w:pPr>
              <w:pStyle w:val="TableEntry"/>
              <w:rPr>
                <w:rFonts w:eastAsia="Verdana"/>
              </w:rPr>
            </w:pPr>
            <w:bookmarkStart w:id="315" w:name="BKM_AE79748B_EE9F_4CB1_BEEE_99052ED215D6"/>
            <w:bookmarkEnd w:id="315"/>
            <w:r w:rsidRPr="00A75EE5">
              <w:rPr>
                <w:rFonts w:eastAsia="Verdana"/>
                <w:b/>
              </w:rPr>
              <w:t>status</w:t>
            </w:r>
            <w:r w:rsidRPr="00A75EE5">
              <w:rPr>
                <w:rFonts w:eastAsia="Verdana"/>
              </w:rPr>
              <w:t xml:space="preserve"> token</w:t>
            </w:r>
          </w:p>
          <w:p w14:paraId="1CB57FE3" w14:textId="77777777" w:rsidR="00DA24F7" w:rsidRPr="00A75EE5" w:rsidRDefault="00DA24F7" w:rsidP="0011661F">
            <w:pPr>
              <w:pStyle w:val="TableEntry"/>
            </w:pP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FBA678A" w14:textId="6C440670" w:rsidR="00DA24F7" w:rsidRPr="001E1027" w:rsidRDefault="00DA24F7" w:rsidP="0011661F">
            <w:pPr>
              <w:pStyle w:val="TableEntry"/>
            </w:pPr>
            <w:r w:rsidRPr="001E1027">
              <w:rPr>
                <w:rFonts w:eastAsia="Verdana"/>
              </w:rPr>
              <w:t xml:space="preserve">Procedure.status </w:t>
            </w:r>
            <w:r w:rsidRPr="0011661F">
              <w:rPr>
                <w:rFonts w:eastAsia="Verdana"/>
                <w:b/>
                <w:bCs/>
              </w:rPr>
              <w:t>(preparation</w:t>
            </w:r>
            <w:bookmarkStart w:id="316" w:name="OLE_LINK3"/>
            <w:bookmarkStart w:id="317" w:name="OLE_LINK4"/>
            <w:bookmarkStart w:id="318" w:name="OLE_LINK5"/>
            <w:r w:rsidRPr="0011661F">
              <w:rPr>
                <w:rFonts w:eastAsia="Verdana"/>
                <w:b/>
                <w:bCs/>
              </w:rPr>
              <w:t xml:space="preserve"> </w:t>
            </w:r>
            <w:bookmarkStart w:id="319" w:name="OLE_LINK1"/>
            <w:bookmarkStart w:id="320" w:name="OLE_LINK2"/>
            <w:r w:rsidR="007B451F" w:rsidRPr="0011661F">
              <w:rPr>
                <w:rFonts w:eastAsia="Verdana"/>
                <w:b/>
                <w:bCs/>
              </w:rPr>
              <w:t>|</w:t>
            </w:r>
            <w:bookmarkEnd w:id="319"/>
            <w:bookmarkEnd w:id="320"/>
            <w:r w:rsidRPr="0011661F">
              <w:rPr>
                <w:rFonts w:eastAsia="Verdana"/>
                <w:b/>
                <w:bCs/>
              </w:rPr>
              <w:t xml:space="preserve"> </w:t>
            </w:r>
            <w:bookmarkEnd w:id="316"/>
            <w:bookmarkEnd w:id="317"/>
            <w:bookmarkEnd w:id="318"/>
            <w:r w:rsidRPr="0011661F">
              <w:rPr>
                <w:rFonts w:eastAsia="Verdana"/>
                <w:b/>
                <w:bCs/>
              </w:rPr>
              <w:t>in-progress</w:t>
            </w:r>
            <w:r w:rsidR="007B451F" w:rsidRPr="0011661F">
              <w:rPr>
                <w:rFonts w:eastAsia="Verdana"/>
                <w:b/>
                <w:bCs/>
              </w:rPr>
              <w:t xml:space="preserve"> | </w:t>
            </w:r>
            <w:r w:rsidRPr="0011661F">
              <w:rPr>
                <w:rFonts w:eastAsia="Verdana"/>
                <w:b/>
                <w:bCs/>
              </w:rPr>
              <w:t xml:space="preserve">suspended | aborted </w:t>
            </w:r>
            <w:bookmarkStart w:id="321" w:name="OLE_LINK6"/>
            <w:bookmarkStart w:id="322" w:name="OLE_LINK7"/>
            <w:bookmarkStart w:id="323" w:name="OLE_LINK8"/>
            <w:bookmarkStart w:id="324" w:name="OLE_LINK9"/>
            <w:r w:rsidRPr="0011661F">
              <w:rPr>
                <w:rFonts w:eastAsia="Verdana"/>
                <w:b/>
                <w:bCs/>
              </w:rPr>
              <w:t>|</w:t>
            </w:r>
            <w:bookmarkEnd w:id="321"/>
            <w:bookmarkEnd w:id="322"/>
            <w:bookmarkEnd w:id="323"/>
            <w:bookmarkEnd w:id="324"/>
            <w:r w:rsidRPr="0011661F">
              <w:rPr>
                <w:rFonts w:eastAsia="Verdana"/>
                <w:b/>
                <w:bCs/>
              </w:rPr>
              <w:t xml:space="preserve"> completed | entered-in-error | unknown)</w:t>
            </w:r>
            <w:r w:rsidRPr="0011661F">
              <w:t xml:space="preserve"> </w:t>
            </w:r>
          </w:p>
        </w:tc>
      </w:tr>
      <w:tr w:rsidR="00DA24F7" w:rsidRPr="00A75EE5" w14:paraId="18638B7E" w14:textId="77777777" w:rsidTr="0011661F">
        <w:trPr>
          <w:jc w:val="center"/>
        </w:trPr>
        <w:tc>
          <w:tcPr>
            <w:tcW w:w="23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419EAD7" w14:textId="2A6869B4" w:rsidR="00DA24F7" w:rsidRPr="00A75EE5" w:rsidRDefault="00DA24F7" w:rsidP="0011661F">
            <w:pPr>
              <w:pStyle w:val="TableEntry"/>
            </w:pPr>
            <w:bookmarkStart w:id="325" w:name="BKM_D777241E_8483_43F9_A044_FFD6ABE18DEE"/>
            <w:bookmarkEnd w:id="325"/>
            <w:r w:rsidRPr="00A75EE5">
              <w:rPr>
                <w:rFonts w:eastAsia="Verdana"/>
                <w:b/>
              </w:rPr>
              <w:t>code</w:t>
            </w:r>
            <w:r w:rsidRPr="00A75EE5">
              <w:rPr>
                <w:rFonts w:eastAsia="Verdana"/>
              </w:rPr>
              <w:t xml:space="preserve"> token</w:t>
            </w:r>
          </w:p>
        </w:tc>
        <w:tc>
          <w:tcPr>
            <w:tcW w:w="50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32C95B" w14:textId="3C937449" w:rsidR="00DA24F7" w:rsidRPr="001E1027" w:rsidRDefault="00DA24F7" w:rsidP="0011661F">
            <w:pPr>
              <w:pStyle w:val="TableEntry"/>
            </w:pPr>
            <w:r w:rsidRPr="00A75EE5">
              <w:rPr>
                <w:rFonts w:eastAsia="Verdana"/>
              </w:rPr>
              <w:t>A code to identify a procedure (Procedure.code)</w:t>
            </w:r>
            <w:r w:rsidRPr="0011661F">
              <w:t xml:space="preserve"> </w:t>
            </w:r>
          </w:p>
        </w:tc>
      </w:tr>
    </w:tbl>
    <w:p w14:paraId="42B4CA49" w14:textId="77777777" w:rsidR="003602DC" w:rsidRPr="00A75EE5" w:rsidRDefault="003602DC">
      <w:pPr>
        <w:pStyle w:val="BodyText"/>
      </w:pPr>
      <w:bookmarkStart w:id="326" w:name="_Toc291167520"/>
      <w:bookmarkStart w:id="327" w:name="_Toc291231459"/>
      <w:bookmarkStart w:id="328" w:name="_Toc296340389"/>
    </w:p>
    <w:bookmarkEnd w:id="326"/>
    <w:bookmarkEnd w:id="327"/>
    <w:bookmarkEnd w:id="328"/>
    <w:p w14:paraId="2CC12E02" w14:textId="77777777" w:rsidR="009612F6" w:rsidRPr="00A75EE5" w:rsidRDefault="009612F6">
      <w:pPr>
        <w:pStyle w:val="BodyText"/>
      </w:pPr>
    </w:p>
    <w:p w14:paraId="0A0ED441" w14:textId="77777777" w:rsidR="00993FF5" w:rsidRPr="00A75EE5" w:rsidRDefault="00D42ED8" w:rsidP="00993FF5">
      <w:pPr>
        <w:pStyle w:val="PartTitle"/>
      </w:pPr>
      <w:bookmarkStart w:id="329" w:name="_Toc492638998"/>
      <w:r w:rsidRPr="00A75EE5">
        <w:lastRenderedPageBreak/>
        <w:t>V</w:t>
      </w:r>
      <w:r w:rsidR="00993FF5" w:rsidRPr="00A75EE5">
        <w:t>olume 4 – National Extensions</w:t>
      </w:r>
      <w:bookmarkEnd w:id="329"/>
    </w:p>
    <w:p w14:paraId="75F166B3" w14:textId="77777777" w:rsidR="00993FF5" w:rsidRPr="00A75EE5" w:rsidRDefault="00993FF5" w:rsidP="00993FF5">
      <w:pPr>
        <w:pStyle w:val="EditorInstructions"/>
      </w:pPr>
      <w:r w:rsidRPr="00A75EE5">
        <w:t xml:space="preserve">Add </w:t>
      </w:r>
      <w:r w:rsidR="003F0805" w:rsidRPr="00A75EE5">
        <w:t xml:space="preserve">appropriate Country </w:t>
      </w:r>
      <w:r w:rsidRPr="00A75EE5">
        <w:t xml:space="preserve">section </w:t>
      </w:r>
    </w:p>
    <w:p w14:paraId="48FDDDDC" w14:textId="77777777" w:rsidR="00C63D7E" w:rsidRPr="00A75EE5" w:rsidRDefault="00993FF5" w:rsidP="0098740D">
      <w:pPr>
        <w:pStyle w:val="Heading1"/>
        <w:pageBreakBefore w:val="0"/>
        <w:numPr>
          <w:ilvl w:val="0"/>
          <w:numId w:val="0"/>
        </w:numPr>
        <w:rPr>
          <w:noProof w:val="0"/>
        </w:rPr>
      </w:pPr>
      <w:bookmarkStart w:id="330" w:name="_Toc492638999"/>
      <w:r w:rsidRPr="00A75EE5">
        <w:rPr>
          <w:noProof w:val="0"/>
        </w:rPr>
        <w:t xml:space="preserve">4 </w:t>
      </w:r>
      <w:r w:rsidR="00C63D7E" w:rsidRPr="00A75EE5">
        <w:rPr>
          <w:noProof w:val="0"/>
        </w:rPr>
        <w:t>National Extensions</w:t>
      </w:r>
      <w:bookmarkEnd w:id="330"/>
    </w:p>
    <w:p w14:paraId="657179FD" w14:textId="401AE968" w:rsidR="003579DA" w:rsidRPr="00A75EE5" w:rsidRDefault="003F3428">
      <w:pPr>
        <w:pStyle w:val="BodyText"/>
        <w:rPr>
          <w:i/>
        </w:rPr>
      </w:pPr>
      <w:r w:rsidRPr="00A75EE5">
        <w:t>None</w:t>
      </w:r>
    </w:p>
    <w:p w14:paraId="4D61C809" w14:textId="77777777" w:rsidR="00CC4EA3" w:rsidRPr="00A75EE5" w:rsidRDefault="00CC4EA3" w:rsidP="000125FF">
      <w:pPr>
        <w:pStyle w:val="BodyText"/>
        <w:rPr>
          <w:rStyle w:val="DeleteText"/>
          <w:b w:val="0"/>
          <w:strike w:val="0"/>
        </w:rPr>
      </w:pPr>
    </w:p>
    <w:sectPr w:rsidR="00CC4EA3" w:rsidRPr="00A75EE5" w:rsidSect="000807AC">
      <w:headerReference w:type="default" r:id="rId48"/>
      <w:footerReference w:type="even" r:id="rId49"/>
      <w:footerReference w:type="default" r:id="rId50"/>
      <w:footerReference w:type="first" r:id="rId51"/>
      <w:pgSz w:w="12240" w:h="15840" w:code="1"/>
      <w:pgMar w:top="1440" w:right="1080" w:bottom="1440" w:left="1800" w:header="720" w:footer="720" w:gutter="0"/>
      <w:lnNumType w:countBy="5" w:restart="continuous"/>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91100B" w14:textId="77777777" w:rsidR="00A569CA" w:rsidRDefault="00A569CA">
      <w:r>
        <w:separator/>
      </w:r>
    </w:p>
  </w:endnote>
  <w:endnote w:type="continuationSeparator" w:id="0">
    <w:p w14:paraId="198BEC4A" w14:textId="77777777" w:rsidR="00A569CA" w:rsidRDefault="00A56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F9AD5" w14:textId="77777777" w:rsidR="007C6B36" w:rsidRDefault="007C6B3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FA39E32" w14:textId="77777777" w:rsidR="007C6B36" w:rsidRDefault="007C6B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D985C" w14:textId="77777777" w:rsidR="007C6B36" w:rsidRDefault="007C6B36">
    <w:pPr>
      <w:pStyle w:val="Footer"/>
      <w:ind w:right="360"/>
    </w:pPr>
    <w:r>
      <w:t>__________________________________________________________________________</w:t>
    </w:r>
  </w:p>
  <w:p w14:paraId="311AEBF9" w14:textId="75023B9F" w:rsidR="007C6B36" w:rsidRDefault="007C6B36" w:rsidP="00597DB2">
    <w:pPr>
      <w:pStyle w:val="Footer"/>
      <w:ind w:right="360"/>
      <w:rPr>
        <w:sz w:val="20"/>
      </w:rPr>
    </w:pPr>
    <w:bookmarkStart w:id="331" w:name="_Toc473170355"/>
    <w:r>
      <w:rPr>
        <w:sz w:val="20"/>
      </w:rPr>
      <w:t>Rev. 1.1 – 2017-09-</w:t>
    </w:r>
    <w:r w:rsidR="0010173F">
      <w:rPr>
        <w:sz w:val="20"/>
      </w:rPr>
      <w:t>08</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sidR="0011661F">
      <w:rPr>
        <w:rStyle w:val="PageNumber"/>
        <w:noProof/>
        <w:sz w:val="20"/>
      </w:rPr>
      <w:t>2</w:t>
    </w:r>
    <w:r w:rsidRPr="00597DB2">
      <w:rPr>
        <w:rStyle w:val="PageNumber"/>
        <w:sz w:val="20"/>
      </w:rPr>
      <w:fldChar w:fldCharType="end"/>
    </w:r>
    <w:r>
      <w:rPr>
        <w:sz w:val="20"/>
      </w:rPr>
      <w:tab/>
      <w:t xml:space="preserve">                       Copyright © 2017: IHE International, Inc.</w:t>
    </w:r>
    <w:bookmarkEnd w:id="331"/>
  </w:p>
  <w:p w14:paraId="70DB6E52" w14:textId="77777777" w:rsidR="007C6B36" w:rsidRDefault="007C6B36" w:rsidP="007E5B51">
    <w:pPr>
      <w:pStyle w:val="Footer"/>
    </w:pPr>
    <w:r>
      <w:rPr>
        <w:sz w:val="20"/>
      </w:rPr>
      <w:t>Template Rev. 10.3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F8D0E" w14:textId="23F2E220" w:rsidR="007C6B36" w:rsidRDefault="007C6B36">
    <w:pPr>
      <w:pStyle w:val="Footer"/>
      <w:jc w:val="center"/>
    </w:pPr>
    <w:r>
      <w:rPr>
        <w:sz w:val="20"/>
      </w:rPr>
      <w:t>Copyright © 2017: IHE International, Inc.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FFB1EC" w14:textId="77777777" w:rsidR="00A569CA" w:rsidRDefault="00A569CA">
      <w:r>
        <w:separator/>
      </w:r>
    </w:p>
  </w:footnote>
  <w:footnote w:type="continuationSeparator" w:id="0">
    <w:p w14:paraId="4D735F3C" w14:textId="77777777" w:rsidR="00A569CA" w:rsidRDefault="00A569CA">
      <w:r>
        <w:continuationSeparator/>
      </w:r>
    </w:p>
  </w:footnote>
  <w:footnote w:id="1">
    <w:p w14:paraId="35269354" w14:textId="77777777" w:rsidR="007C6B36" w:rsidRDefault="007C6B36" w:rsidP="00CE02E7">
      <w:pPr>
        <w:pStyle w:val="FootnoteText"/>
      </w:pPr>
      <w:r>
        <w:rPr>
          <w:rStyle w:val="FootnoteReference"/>
        </w:rPr>
        <w:footnoteRef/>
      </w:r>
      <w:r>
        <w:t xml:space="preserve"> HL7 </w:t>
      </w:r>
      <w:r w:rsidRPr="007600D3">
        <w:t>is the registered trademark of Health Level Seven International.</w:t>
      </w:r>
    </w:p>
  </w:footnote>
  <w:footnote w:id="2">
    <w:p w14:paraId="23EEBEDB" w14:textId="77777777" w:rsidR="007C6B36" w:rsidRDefault="007C6B36" w:rsidP="00CE02E7">
      <w:pPr>
        <w:pStyle w:val="FootnoteText"/>
      </w:pPr>
      <w:r>
        <w:rPr>
          <w:rStyle w:val="FootnoteReference"/>
        </w:rPr>
        <w:footnoteRef/>
      </w:r>
      <w:r>
        <w:t xml:space="preserve"> FHIR </w:t>
      </w:r>
      <w:r w:rsidRPr="007600D3">
        <w:t>is the registered trademark of Health Level Seven International.</w:t>
      </w:r>
    </w:p>
  </w:footnote>
  <w:footnote w:id="3">
    <w:p w14:paraId="13C967C1" w14:textId="51E3E5F4" w:rsidR="007C6B36" w:rsidRDefault="007C6B36">
      <w:pPr>
        <w:pStyle w:val="FootnoteText"/>
      </w:pPr>
      <w:r w:rsidRPr="00BC7B22">
        <w:rPr>
          <w:rStyle w:val="FootnoteReference"/>
        </w:rPr>
        <w:footnoteRef/>
      </w:r>
      <w:r>
        <w:t xml:space="preserve"> CDA </w:t>
      </w:r>
      <w:r w:rsidRPr="00A47CD1">
        <w:t>is the registered trademark of Health Level Seven International.</w:t>
      </w:r>
    </w:p>
  </w:footnote>
  <w:footnote w:id="4">
    <w:p w14:paraId="22E37409" w14:textId="61F484C0" w:rsidR="007C6B36" w:rsidRDefault="007C6B36">
      <w:pPr>
        <w:pStyle w:val="FootnoteText"/>
      </w:pPr>
      <w:r w:rsidRPr="00BC7B22">
        <w:rPr>
          <w:rStyle w:val="FootnoteReference"/>
        </w:rPr>
        <w:footnoteRef/>
      </w:r>
      <w:r>
        <w:t xml:space="preserve"> CCD </w:t>
      </w:r>
      <w:r w:rsidRPr="00A47CD1">
        <w:t>is the registered trademark of Health Level Seven International.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D8C3E" w14:textId="24B2B088" w:rsidR="007C6B36" w:rsidRDefault="007C6B36">
    <w:pPr>
      <w:pStyle w:val="Header"/>
    </w:pPr>
    <w:r>
      <w:t xml:space="preserve">IHE PCC Technical Framework Supplement – Point-of-Care Medical Device Tracking Profile (PMDT) </w:t>
    </w:r>
    <w:r>
      <w:br/>
      <w:t>______________________________________________________________________________</w:t>
    </w:r>
  </w:p>
  <w:p w14:paraId="27D9FDAB" w14:textId="77777777" w:rsidR="007C6B36" w:rsidRDefault="007C6B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E8283E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A15F32"/>
    <w:multiLevelType w:val="multilevel"/>
    <w:tmpl w:val="8CECC220"/>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1" w15:restartNumberingAfterBreak="0">
    <w:nsid w:val="00A161A2"/>
    <w:multiLevelType w:val="multilevel"/>
    <w:tmpl w:val="D26E6BD6"/>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 w15:restartNumberingAfterBreak="0">
    <w:nsid w:val="00A16D65"/>
    <w:multiLevelType w:val="multilevel"/>
    <w:tmpl w:val="6FCC498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 w15:restartNumberingAfterBreak="0">
    <w:nsid w:val="00A175DD"/>
    <w:multiLevelType w:val="multilevel"/>
    <w:tmpl w:val="492C828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 w15:restartNumberingAfterBreak="0">
    <w:nsid w:val="00E55229"/>
    <w:multiLevelType w:val="multilevel"/>
    <w:tmpl w:val="E7D2E8F0"/>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 w15:restartNumberingAfterBreak="0">
    <w:nsid w:val="00E556BB"/>
    <w:multiLevelType w:val="multilevel"/>
    <w:tmpl w:val="49AA568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 w15:restartNumberingAfterBreak="0">
    <w:nsid w:val="027C00EF"/>
    <w:multiLevelType w:val="multilevel"/>
    <w:tmpl w:val="21AC3F1C"/>
    <w:lvl w:ilvl="0">
      <w:start w:val="6"/>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03434EF4"/>
    <w:multiLevelType w:val="hybridMultilevel"/>
    <w:tmpl w:val="39CE2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4A72A63"/>
    <w:multiLevelType w:val="hybridMultilevel"/>
    <w:tmpl w:val="904A0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59964EB"/>
    <w:multiLevelType w:val="hybridMultilevel"/>
    <w:tmpl w:val="D1508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5D71E28"/>
    <w:multiLevelType w:val="multilevel"/>
    <w:tmpl w:val="3A2E5084"/>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1" w15:restartNumberingAfterBreak="0">
    <w:nsid w:val="0EF34240"/>
    <w:multiLevelType w:val="hybridMultilevel"/>
    <w:tmpl w:val="B7221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B643B6"/>
    <w:multiLevelType w:val="multilevel"/>
    <w:tmpl w:val="BD88AFD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3" w15:restartNumberingAfterBreak="0">
    <w:nsid w:val="0FB64423"/>
    <w:multiLevelType w:val="multilevel"/>
    <w:tmpl w:val="7E526C6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4" w15:restartNumberingAfterBreak="0">
    <w:nsid w:val="0FB644A0"/>
    <w:multiLevelType w:val="multilevel"/>
    <w:tmpl w:val="4E6A9E1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5" w15:restartNumberingAfterBreak="0">
    <w:nsid w:val="0FB64970"/>
    <w:multiLevelType w:val="multilevel"/>
    <w:tmpl w:val="C8760F74"/>
    <w:name w:val="HTML-List3"/>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6" w15:restartNumberingAfterBreak="0">
    <w:nsid w:val="12618B5E"/>
    <w:multiLevelType w:val="multilevel"/>
    <w:tmpl w:val="84DA40E0"/>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7" w15:restartNumberingAfterBreak="0">
    <w:nsid w:val="12619231"/>
    <w:multiLevelType w:val="multilevel"/>
    <w:tmpl w:val="33BAC39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8" w15:restartNumberingAfterBreak="0">
    <w:nsid w:val="12619240"/>
    <w:multiLevelType w:val="multilevel"/>
    <w:tmpl w:val="FF90F18E"/>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9" w15:restartNumberingAfterBreak="0">
    <w:nsid w:val="1261AB1D"/>
    <w:multiLevelType w:val="multilevel"/>
    <w:tmpl w:val="2B7EC79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0" w15:restartNumberingAfterBreak="0">
    <w:nsid w:val="16D7616E"/>
    <w:multiLevelType w:val="hybridMultilevel"/>
    <w:tmpl w:val="E40E844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1" w15:restartNumberingAfterBreak="0">
    <w:nsid w:val="27883C82"/>
    <w:multiLevelType w:val="hybridMultilevel"/>
    <w:tmpl w:val="9E802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0A760C"/>
    <w:multiLevelType w:val="hybridMultilevel"/>
    <w:tmpl w:val="5178C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7C5CE4"/>
    <w:multiLevelType w:val="hybridMultilevel"/>
    <w:tmpl w:val="C9007EDA"/>
    <w:lvl w:ilvl="0" w:tplc="FBE40344">
      <w:start w:val="1"/>
      <w:numFmt w:val="bullet"/>
      <w:lvlText w:val="•"/>
      <w:lvlJc w:val="left"/>
      <w:pPr>
        <w:tabs>
          <w:tab w:val="num" w:pos="720"/>
        </w:tabs>
        <w:ind w:left="720" w:hanging="360"/>
      </w:pPr>
      <w:rPr>
        <w:rFonts w:ascii="Arial" w:hAnsi="Arial" w:cs="Times New Roman" w:hint="default"/>
      </w:rPr>
    </w:lvl>
    <w:lvl w:ilvl="1" w:tplc="B2D052BE">
      <w:start w:val="56"/>
      <w:numFmt w:val="bullet"/>
      <w:lvlText w:val="–"/>
      <w:lvlJc w:val="left"/>
      <w:pPr>
        <w:tabs>
          <w:tab w:val="num" w:pos="1440"/>
        </w:tabs>
        <w:ind w:left="1440" w:hanging="360"/>
      </w:pPr>
      <w:rPr>
        <w:rFonts w:ascii="Arial" w:hAnsi="Arial" w:cs="Times New Roman" w:hint="default"/>
      </w:rPr>
    </w:lvl>
    <w:lvl w:ilvl="2" w:tplc="A9E2F270">
      <w:start w:val="56"/>
      <w:numFmt w:val="bullet"/>
      <w:lvlText w:val="•"/>
      <w:lvlJc w:val="left"/>
      <w:pPr>
        <w:tabs>
          <w:tab w:val="num" w:pos="2160"/>
        </w:tabs>
        <w:ind w:left="2160" w:hanging="360"/>
      </w:pPr>
      <w:rPr>
        <w:rFonts w:ascii="Arial" w:hAnsi="Arial" w:cs="Times New Roman" w:hint="default"/>
      </w:rPr>
    </w:lvl>
    <w:lvl w:ilvl="3" w:tplc="3B2A3E2E">
      <w:start w:val="1"/>
      <w:numFmt w:val="bullet"/>
      <w:lvlText w:val="•"/>
      <w:lvlJc w:val="left"/>
      <w:pPr>
        <w:tabs>
          <w:tab w:val="num" w:pos="2880"/>
        </w:tabs>
        <w:ind w:left="2880" w:hanging="360"/>
      </w:pPr>
      <w:rPr>
        <w:rFonts w:ascii="Arial" w:hAnsi="Arial" w:cs="Times New Roman" w:hint="default"/>
      </w:rPr>
    </w:lvl>
    <w:lvl w:ilvl="4" w:tplc="E1727D14">
      <w:start w:val="1"/>
      <w:numFmt w:val="bullet"/>
      <w:lvlText w:val="•"/>
      <w:lvlJc w:val="left"/>
      <w:pPr>
        <w:tabs>
          <w:tab w:val="num" w:pos="3600"/>
        </w:tabs>
        <w:ind w:left="3600" w:hanging="360"/>
      </w:pPr>
      <w:rPr>
        <w:rFonts w:ascii="Arial" w:hAnsi="Arial" w:cs="Times New Roman" w:hint="default"/>
      </w:rPr>
    </w:lvl>
    <w:lvl w:ilvl="5" w:tplc="0E183182">
      <w:start w:val="1"/>
      <w:numFmt w:val="bullet"/>
      <w:lvlText w:val="•"/>
      <w:lvlJc w:val="left"/>
      <w:pPr>
        <w:tabs>
          <w:tab w:val="num" w:pos="4320"/>
        </w:tabs>
        <w:ind w:left="4320" w:hanging="360"/>
      </w:pPr>
      <w:rPr>
        <w:rFonts w:ascii="Arial" w:hAnsi="Arial" w:cs="Times New Roman" w:hint="default"/>
      </w:rPr>
    </w:lvl>
    <w:lvl w:ilvl="6" w:tplc="B264250C">
      <w:start w:val="1"/>
      <w:numFmt w:val="bullet"/>
      <w:lvlText w:val="•"/>
      <w:lvlJc w:val="left"/>
      <w:pPr>
        <w:tabs>
          <w:tab w:val="num" w:pos="5040"/>
        </w:tabs>
        <w:ind w:left="5040" w:hanging="360"/>
      </w:pPr>
      <w:rPr>
        <w:rFonts w:ascii="Arial" w:hAnsi="Arial" w:cs="Times New Roman" w:hint="default"/>
      </w:rPr>
    </w:lvl>
    <w:lvl w:ilvl="7" w:tplc="BC10594E">
      <w:start w:val="1"/>
      <w:numFmt w:val="bullet"/>
      <w:lvlText w:val="•"/>
      <w:lvlJc w:val="left"/>
      <w:pPr>
        <w:tabs>
          <w:tab w:val="num" w:pos="5760"/>
        </w:tabs>
        <w:ind w:left="5760" w:hanging="360"/>
      </w:pPr>
      <w:rPr>
        <w:rFonts w:ascii="Arial" w:hAnsi="Arial" w:cs="Times New Roman" w:hint="default"/>
      </w:rPr>
    </w:lvl>
    <w:lvl w:ilvl="8" w:tplc="92B480BC">
      <w:start w:val="1"/>
      <w:numFmt w:val="bullet"/>
      <w:lvlText w:val="•"/>
      <w:lvlJc w:val="left"/>
      <w:pPr>
        <w:tabs>
          <w:tab w:val="num" w:pos="6480"/>
        </w:tabs>
        <w:ind w:left="6480" w:hanging="360"/>
      </w:pPr>
      <w:rPr>
        <w:rFonts w:ascii="Arial" w:hAnsi="Arial" w:cs="Times New Roman" w:hint="default"/>
      </w:rPr>
    </w:lvl>
  </w:abstractNum>
  <w:abstractNum w:abstractNumId="34" w15:restartNumberingAfterBreak="0">
    <w:nsid w:val="30C77C5C"/>
    <w:multiLevelType w:val="hybridMultilevel"/>
    <w:tmpl w:val="5874CB6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BC3A55"/>
    <w:multiLevelType w:val="multilevel"/>
    <w:tmpl w:val="7B943E18"/>
    <w:numStyleLink w:val="Constraints"/>
  </w:abstractNum>
  <w:abstractNum w:abstractNumId="36" w15:restartNumberingAfterBreak="0">
    <w:nsid w:val="40BE031E"/>
    <w:multiLevelType w:val="hybridMultilevel"/>
    <w:tmpl w:val="9AA8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025E5F"/>
    <w:multiLevelType w:val="multilevel"/>
    <w:tmpl w:val="7B943E18"/>
    <w:numStyleLink w:val="Constraints"/>
  </w:abstractNum>
  <w:abstractNum w:abstractNumId="38"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9" w15:restartNumberingAfterBreak="0">
    <w:nsid w:val="50D5404F"/>
    <w:multiLevelType w:val="hybridMultilevel"/>
    <w:tmpl w:val="EDA69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4E6A6B"/>
    <w:multiLevelType w:val="hybridMultilevel"/>
    <w:tmpl w:val="B68E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5828D3"/>
    <w:multiLevelType w:val="multilevel"/>
    <w:tmpl w:val="7ED8ACC2"/>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5EE53E14"/>
    <w:multiLevelType w:val="hybridMultilevel"/>
    <w:tmpl w:val="69F66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4"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6D4F2CCC"/>
    <w:multiLevelType w:val="hybridMultilevel"/>
    <w:tmpl w:val="A978E39E"/>
    <w:lvl w:ilvl="0" w:tplc="C6403B02">
      <w:start w:val="1"/>
      <w:numFmt w:val="bullet"/>
      <w:lvlText w:val="•"/>
      <w:lvlJc w:val="left"/>
      <w:pPr>
        <w:tabs>
          <w:tab w:val="num" w:pos="720"/>
        </w:tabs>
        <w:ind w:left="720" w:hanging="360"/>
      </w:pPr>
      <w:rPr>
        <w:rFonts w:ascii="Arial" w:hAnsi="Arial" w:cs="Times New Roman" w:hint="default"/>
      </w:rPr>
    </w:lvl>
    <w:lvl w:ilvl="1" w:tplc="1D1AAE34">
      <w:start w:val="56"/>
      <w:numFmt w:val="bullet"/>
      <w:lvlText w:val="–"/>
      <w:lvlJc w:val="left"/>
      <w:pPr>
        <w:tabs>
          <w:tab w:val="num" w:pos="1440"/>
        </w:tabs>
        <w:ind w:left="1440" w:hanging="360"/>
      </w:pPr>
      <w:rPr>
        <w:rFonts w:ascii="Arial" w:hAnsi="Arial" w:cs="Times New Roman" w:hint="default"/>
      </w:rPr>
    </w:lvl>
    <w:lvl w:ilvl="2" w:tplc="825EB348">
      <w:start w:val="1"/>
      <w:numFmt w:val="bullet"/>
      <w:lvlText w:val="•"/>
      <w:lvlJc w:val="left"/>
      <w:pPr>
        <w:tabs>
          <w:tab w:val="num" w:pos="2160"/>
        </w:tabs>
        <w:ind w:left="2160" w:hanging="360"/>
      </w:pPr>
      <w:rPr>
        <w:rFonts w:ascii="Arial" w:hAnsi="Arial" w:cs="Times New Roman" w:hint="default"/>
      </w:rPr>
    </w:lvl>
    <w:lvl w:ilvl="3" w:tplc="46520576">
      <w:start w:val="1"/>
      <w:numFmt w:val="bullet"/>
      <w:lvlText w:val="•"/>
      <w:lvlJc w:val="left"/>
      <w:pPr>
        <w:tabs>
          <w:tab w:val="num" w:pos="2880"/>
        </w:tabs>
        <w:ind w:left="2880" w:hanging="360"/>
      </w:pPr>
      <w:rPr>
        <w:rFonts w:ascii="Arial" w:hAnsi="Arial" w:cs="Times New Roman" w:hint="default"/>
      </w:rPr>
    </w:lvl>
    <w:lvl w:ilvl="4" w:tplc="C71AD1E8">
      <w:start w:val="1"/>
      <w:numFmt w:val="bullet"/>
      <w:lvlText w:val="•"/>
      <w:lvlJc w:val="left"/>
      <w:pPr>
        <w:tabs>
          <w:tab w:val="num" w:pos="3600"/>
        </w:tabs>
        <w:ind w:left="3600" w:hanging="360"/>
      </w:pPr>
      <w:rPr>
        <w:rFonts w:ascii="Arial" w:hAnsi="Arial" w:cs="Times New Roman" w:hint="default"/>
      </w:rPr>
    </w:lvl>
    <w:lvl w:ilvl="5" w:tplc="4496C2D4">
      <w:start w:val="1"/>
      <w:numFmt w:val="bullet"/>
      <w:lvlText w:val="•"/>
      <w:lvlJc w:val="left"/>
      <w:pPr>
        <w:tabs>
          <w:tab w:val="num" w:pos="4320"/>
        </w:tabs>
        <w:ind w:left="4320" w:hanging="360"/>
      </w:pPr>
      <w:rPr>
        <w:rFonts w:ascii="Arial" w:hAnsi="Arial" w:cs="Times New Roman" w:hint="default"/>
      </w:rPr>
    </w:lvl>
    <w:lvl w:ilvl="6" w:tplc="B7C472BA">
      <w:start w:val="1"/>
      <w:numFmt w:val="bullet"/>
      <w:lvlText w:val="•"/>
      <w:lvlJc w:val="left"/>
      <w:pPr>
        <w:tabs>
          <w:tab w:val="num" w:pos="5040"/>
        </w:tabs>
        <w:ind w:left="5040" w:hanging="360"/>
      </w:pPr>
      <w:rPr>
        <w:rFonts w:ascii="Arial" w:hAnsi="Arial" w:cs="Times New Roman" w:hint="default"/>
      </w:rPr>
    </w:lvl>
    <w:lvl w:ilvl="7" w:tplc="DA661954">
      <w:start w:val="1"/>
      <w:numFmt w:val="bullet"/>
      <w:lvlText w:val="•"/>
      <w:lvlJc w:val="left"/>
      <w:pPr>
        <w:tabs>
          <w:tab w:val="num" w:pos="5760"/>
        </w:tabs>
        <w:ind w:left="5760" w:hanging="360"/>
      </w:pPr>
      <w:rPr>
        <w:rFonts w:ascii="Arial" w:hAnsi="Arial" w:cs="Times New Roman" w:hint="default"/>
      </w:rPr>
    </w:lvl>
    <w:lvl w:ilvl="8" w:tplc="F78A04C8">
      <w:start w:val="1"/>
      <w:numFmt w:val="bullet"/>
      <w:lvlText w:val="•"/>
      <w:lvlJc w:val="left"/>
      <w:pPr>
        <w:tabs>
          <w:tab w:val="num" w:pos="6480"/>
        </w:tabs>
        <w:ind w:left="6480" w:hanging="360"/>
      </w:pPr>
      <w:rPr>
        <w:rFonts w:ascii="Arial" w:hAnsi="Arial" w:cs="Times New Roman" w:hint="default"/>
      </w:rPr>
    </w:lvl>
  </w:abstractNum>
  <w:abstractNum w:abstractNumId="46" w15:restartNumberingAfterBreak="0">
    <w:nsid w:val="720C779C"/>
    <w:multiLevelType w:val="hybridMultilevel"/>
    <w:tmpl w:val="C954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292796"/>
    <w:multiLevelType w:val="hybridMultilevel"/>
    <w:tmpl w:val="B8C0229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7320BD8"/>
    <w:multiLevelType w:val="hybridMultilevel"/>
    <w:tmpl w:val="6BFE5F4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6225FB"/>
    <w:multiLevelType w:val="hybridMultilevel"/>
    <w:tmpl w:val="AD64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16"/>
  </w:num>
  <w:num w:numId="12">
    <w:abstractNumId w:val="50"/>
  </w:num>
  <w:num w:numId="13">
    <w:abstractNumId w:val="37"/>
  </w:num>
  <w:num w:numId="14">
    <w:abstractNumId w:val="35"/>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5">
    <w:abstractNumId w:val="38"/>
  </w:num>
  <w:num w:numId="16">
    <w:abstractNumId w:val="43"/>
  </w:num>
  <w:num w:numId="17">
    <w:abstractNumId w:val="44"/>
  </w:num>
  <w:num w:numId="18">
    <w:abstractNumId w:val="41"/>
  </w:num>
  <w:num w:numId="19">
    <w:abstractNumId w:val="41"/>
  </w:num>
  <w:num w:numId="20">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2"/>
  </w:num>
  <w:num w:numId="22">
    <w:abstractNumId w:val="39"/>
  </w:num>
  <w:num w:numId="23">
    <w:abstractNumId w:val="33"/>
  </w:num>
  <w:num w:numId="24">
    <w:abstractNumId w:val="45"/>
  </w:num>
  <w:num w:numId="25">
    <w:abstractNumId w:val="10"/>
  </w:num>
  <w:num w:numId="26">
    <w:abstractNumId w:val="11"/>
  </w:num>
  <w:num w:numId="27">
    <w:abstractNumId w:val="13"/>
  </w:num>
  <w:num w:numId="28">
    <w:abstractNumId w:val="12"/>
  </w:num>
  <w:num w:numId="29">
    <w:abstractNumId w:val="40"/>
  </w:num>
  <w:num w:numId="30">
    <w:abstractNumId w:val="31"/>
  </w:num>
  <w:num w:numId="31">
    <w:abstractNumId w:val="32"/>
  </w:num>
  <w:num w:numId="32">
    <w:abstractNumId w:val="22"/>
  </w:num>
  <w:num w:numId="33">
    <w:abstractNumId w:val="23"/>
  </w:num>
  <w:num w:numId="34">
    <w:abstractNumId w:val="25"/>
  </w:num>
  <w:num w:numId="35">
    <w:abstractNumId w:val="24"/>
  </w:num>
  <w:num w:numId="36">
    <w:abstractNumId w:val="14"/>
  </w:num>
  <w:num w:numId="37">
    <w:abstractNumId w:val="15"/>
  </w:num>
  <w:num w:numId="38">
    <w:abstractNumId w:val="21"/>
  </w:num>
  <w:num w:numId="39">
    <w:abstractNumId w:val="27"/>
  </w:num>
  <w:num w:numId="40">
    <w:abstractNumId w:val="28"/>
  </w:num>
  <w:num w:numId="41">
    <w:abstractNumId w:val="46"/>
  </w:num>
  <w:num w:numId="42">
    <w:abstractNumId w:val="36"/>
  </w:num>
  <w:num w:numId="43">
    <w:abstractNumId w:val="48"/>
  </w:num>
  <w:num w:numId="44">
    <w:abstractNumId w:val="29"/>
  </w:num>
  <w:num w:numId="45">
    <w:abstractNumId w:val="26"/>
  </w:num>
  <w:num w:numId="46">
    <w:abstractNumId w:val="19"/>
  </w:num>
  <w:num w:numId="47">
    <w:abstractNumId w:val="20"/>
  </w:num>
  <w:num w:numId="48">
    <w:abstractNumId w:val="30"/>
  </w:num>
  <w:num w:numId="49">
    <w:abstractNumId w:val="17"/>
  </w:num>
  <w:num w:numId="50">
    <w:abstractNumId w:val="34"/>
  </w:num>
  <w:num w:numId="51">
    <w:abstractNumId w:val="41"/>
  </w:num>
  <w:num w:numId="52">
    <w:abstractNumId w:val="44"/>
  </w:num>
  <w:num w:numId="53">
    <w:abstractNumId w:val="44"/>
  </w:num>
  <w:num w:numId="54">
    <w:abstractNumId w:val="44"/>
  </w:num>
  <w:num w:numId="55">
    <w:abstractNumId w:val="3"/>
    <w:lvlOverride w:ilvl="0">
      <w:startOverride w:val="1"/>
    </w:lvlOverride>
  </w:num>
  <w:num w:numId="56">
    <w:abstractNumId w:val="47"/>
  </w:num>
  <w:num w:numId="57">
    <w:abstractNumId w:val="44"/>
  </w:num>
  <w:num w:numId="58">
    <w:abstractNumId w:val="44"/>
  </w:num>
  <w:num w:numId="59">
    <w:abstractNumId w:val="44"/>
  </w:num>
  <w:num w:numId="60">
    <w:abstractNumId w:val="44"/>
  </w:num>
  <w:num w:numId="61">
    <w:abstractNumId w:val="44"/>
  </w:num>
  <w:num w:numId="62">
    <w:abstractNumId w:val="44"/>
  </w:num>
  <w:num w:numId="63">
    <w:abstractNumId w:val="44"/>
  </w:num>
  <w:num w:numId="64">
    <w:abstractNumId w:val="18"/>
  </w:num>
  <w:num w:numId="65">
    <w:abstractNumId w:val="49"/>
  </w:num>
  <w:num w:numId="66">
    <w:abstractNumId w:val="44"/>
  </w:num>
  <w:num w:numId="67">
    <w:abstractNumId w:val="44"/>
  </w:num>
  <w:num w:numId="68">
    <w:abstractNumId w:val="44"/>
  </w:num>
  <w:num w:numId="69">
    <w:abstractNumId w:val="44"/>
  </w:num>
  <w:num w:numId="70">
    <w:abstractNumId w:val="4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131078" w:nlCheck="1" w:checkStyle="1"/>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7C8"/>
    <w:rsid w:val="000030DD"/>
    <w:rsid w:val="00005271"/>
    <w:rsid w:val="00006A7E"/>
    <w:rsid w:val="00010DE1"/>
    <w:rsid w:val="00010F68"/>
    <w:rsid w:val="00011761"/>
    <w:rsid w:val="000121FB"/>
    <w:rsid w:val="000125FF"/>
    <w:rsid w:val="00016853"/>
    <w:rsid w:val="00016FF7"/>
    <w:rsid w:val="00017E09"/>
    <w:rsid w:val="00017EBD"/>
    <w:rsid w:val="00024BCD"/>
    <w:rsid w:val="00027CC9"/>
    <w:rsid w:val="00030F50"/>
    <w:rsid w:val="00031143"/>
    <w:rsid w:val="000339EB"/>
    <w:rsid w:val="00036347"/>
    <w:rsid w:val="00037E75"/>
    <w:rsid w:val="0004144C"/>
    <w:rsid w:val="0004292B"/>
    <w:rsid w:val="000470A5"/>
    <w:rsid w:val="000514E1"/>
    <w:rsid w:val="0005179E"/>
    <w:rsid w:val="0005577A"/>
    <w:rsid w:val="00060364"/>
    <w:rsid w:val="00060D78"/>
    <w:rsid w:val="000622EE"/>
    <w:rsid w:val="00064BFC"/>
    <w:rsid w:val="00070847"/>
    <w:rsid w:val="000717A7"/>
    <w:rsid w:val="00074736"/>
    <w:rsid w:val="00077324"/>
    <w:rsid w:val="00077EA0"/>
    <w:rsid w:val="000807AC"/>
    <w:rsid w:val="00082F2B"/>
    <w:rsid w:val="00083E70"/>
    <w:rsid w:val="00087187"/>
    <w:rsid w:val="00094061"/>
    <w:rsid w:val="00094458"/>
    <w:rsid w:val="0009704D"/>
    <w:rsid w:val="000A1635"/>
    <w:rsid w:val="000A39C5"/>
    <w:rsid w:val="000A4569"/>
    <w:rsid w:val="000B2762"/>
    <w:rsid w:val="000B30FF"/>
    <w:rsid w:val="000B324D"/>
    <w:rsid w:val="000B699D"/>
    <w:rsid w:val="000C3556"/>
    <w:rsid w:val="000C5467"/>
    <w:rsid w:val="000D07AB"/>
    <w:rsid w:val="000D14E8"/>
    <w:rsid w:val="000D2487"/>
    <w:rsid w:val="000D4B01"/>
    <w:rsid w:val="000D6321"/>
    <w:rsid w:val="000D6F01"/>
    <w:rsid w:val="000D711C"/>
    <w:rsid w:val="000E3CE6"/>
    <w:rsid w:val="000F13F5"/>
    <w:rsid w:val="000F29CC"/>
    <w:rsid w:val="000F3AE3"/>
    <w:rsid w:val="000F3F24"/>
    <w:rsid w:val="000F4481"/>
    <w:rsid w:val="000F613A"/>
    <w:rsid w:val="000F6D26"/>
    <w:rsid w:val="0010173F"/>
    <w:rsid w:val="00104BE6"/>
    <w:rsid w:val="0010529B"/>
    <w:rsid w:val="001055CB"/>
    <w:rsid w:val="00105C02"/>
    <w:rsid w:val="001113AD"/>
    <w:rsid w:val="001115F5"/>
    <w:rsid w:val="00111CBC"/>
    <w:rsid w:val="00112F1E"/>
    <w:rsid w:val="001134EB"/>
    <w:rsid w:val="00114040"/>
    <w:rsid w:val="00115142"/>
    <w:rsid w:val="00115A0F"/>
    <w:rsid w:val="0011661F"/>
    <w:rsid w:val="00117DD7"/>
    <w:rsid w:val="00123D6B"/>
    <w:rsid w:val="00123FD5"/>
    <w:rsid w:val="001253AA"/>
    <w:rsid w:val="00125897"/>
    <w:rsid w:val="00125F42"/>
    <w:rsid w:val="001263B9"/>
    <w:rsid w:val="00126A38"/>
    <w:rsid w:val="00126CF8"/>
    <w:rsid w:val="001302F8"/>
    <w:rsid w:val="001346FB"/>
    <w:rsid w:val="0013692E"/>
    <w:rsid w:val="001422CC"/>
    <w:rsid w:val="0014275F"/>
    <w:rsid w:val="001439BB"/>
    <w:rsid w:val="001453CC"/>
    <w:rsid w:val="00145477"/>
    <w:rsid w:val="001477D8"/>
    <w:rsid w:val="00147A61"/>
    <w:rsid w:val="00147F29"/>
    <w:rsid w:val="00150B3C"/>
    <w:rsid w:val="00154AE9"/>
    <w:rsid w:val="00154B7B"/>
    <w:rsid w:val="001558DD"/>
    <w:rsid w:val="001568BA"/>
    <w:rsid w:val="001579E7"/>
    <w:rsid w:val="001606A7"/>
    <w:rsid w:val="001606F6"/>
    <w:rsid w:val="00161544"/>
    <w:rsid w:val="001622E4"/>
    <w:rsid w:val="001653D7"/>
    <w:rsid w:val="0016602A"/>
    <w:rsid w:val="0016666C"/>
    <w:rsid w:val="00167B95"/>
    <w:rsid w:val="00167DB7"/>
    <w:rsid w:val="00170ED0"/>
    <w:rsid w:val="001715F6"/>
    <w:rsid w:val="00174812"/>
    <w:rsid w:val="0017698E"/>
    <w:rsid w:val="0017704E"/>
    <w:rsid w:val="001837B3"/>
    <w:rsid w:val="00185B9C"/>
    <w:rsid w:val="00186DAB"/>
    <w:rsid w:val="00187E92"/>
    <w:rsid w:val="001902B9"/>
    <w:rsid w:val="00190F7E"/>
    <w:rsid w:val="00191ACC"/>
    <w:rsid w:val="00192A09"/>
    <w:rsid w:val="001946F4"/>
    <w:rsid w:val="001968EC"/>
    <w:rsid w:val="001A1DCB"/>
    <w:rsid w:val="001A2E8D"/>
    <w:rsid w:val="001A7247"/>
    <w:rsid w:val="001A7C4C"/>
    <w:rsid w:val="001B11EF"/>
    <w:rsid w:val="001B2B50"/>
    <w:rsid w:val="001B3F7E"/>
    <w:rsid w:val="001B463C"/>
    <w:rsid w:val="001C7D62"/>
    <w:rsid w:val="001D0CDF"/>
    <w:rsid w:val="001D0E6D"/>
    <w:rsid w:val="001D1619"/>
    <w:rsid w:val="001D640F"/>
    <w:rsid w:val="001D6BB3"/>
    <w:rsid w:val="001E1027"/>
    <w:rsid w:val="001E206E"/>
    <w:rsid w:val="001E429D"/>
    <w:rsid w:val="001E4C5B"/>
    <w:rsid w:val="001E5B12"/>
    <w:rsid w:val="001E615F"/>
    <w:rsid w:val="001E62C3"/>
    <w:rsid w:val="001E6730"/>
    <w:rsid w:val="001E7B81"/>
    <w:rsid w:val="001F2CF8"/>
    <w:rsid w:val="001F6532"/>
    <w:rsid w:val="001F6755"/>
    <w:rsid w:val="001F68C9"/>
    <w:rsid w:val="001F787E"/>
    <w:rsid w:val="001F7A35"/>
    <w:rsid w:val="001F7DBE"/>
    <w:rsid w:val="00200E9F"/>
    <w:rsid w:val="00202AC6"/>
    <w:rsid w:val="002040DD"/>
    <w:rsid w:val="0020453A"/>
    <w:rsid w:val="00205607"/>
    <w:rsid w:val="00207571"/>
    <w:rsid w:val="00207816"/>
    <w:rsid w:val="00207868"/>
    <w:rsid w:val="0021252F"/>
    <w:rsid w:val="002173E6"/>
    <w:rsid w:val="00221AC2"/>
    <w:rsid w:val="0022261E"/>
    <w:rsid w:val="002230C7"/>
    <w:rsid w:val="0022352C"/>
    <w:rsid w:val="002322FF"/>
    <w:rsid w:val="00233F7B"/>
    <w:rsid w:val="00234BE4"/>
    <w:rsid w:val="0023669F"/>
    <w:rsid w:val="0023732B"/>
    <w:rsid w:val="00243952"/>
    <w:rsid w:val="00246702"/>
    <w:rsid w:val="00246F20"/>
    <w:rsid w:val="00247DCD"/>
    <w:rsid w:val="00250A37"/>
    <w:rsid w:val="00252C32"/>
    <w:rsid w:val="00253E97"/>
    <w:rsid w:val="00255462"/>
    <w:rsid w:val="00255821"/>
    <w:rsid w:val="00256665"/>
    <w:rsid w:val="00261E75"/>
    <w:rsid w:val="0026655E"/>
    <w:rsid w:val="0026705A"/>
    <w:rsid w:val="002670D2"/>
    <w:rsid w:val="00270EBB"/>
    <w:rsid w:val="002711CC"/>
    <w:rsid w:val="00272440"/>
    <w:rsid w:val="0027294E"/>
    <w:rsid w:val="002756A6"/>
    <w:rsid w:val="00276F0E"/>
    <w:rsid w:val="00285A85"/>
    <w:rsid w:val="00286433"/>
    <w:rsid w:val="002869E8"/>
    <w:rsid w:val="00291725"/>
    <w:rsid w:val="00293CBA"/>
    <w:rsid w:val="00293CF1"/>
    <w:rsid w:val="00295CF4"/>
    <w:rsid w:val="002967B3"/>
    <w:rsid w:val="002A2CC0"/>
    <w:rsid w:val="002A4C2E"/>
    <w:rsid w:val="002B4844"/>
    <w:rsid w:val="002C2F06"/>
    <w:rsid w:val="002C7E95"/>
    <w:rsid w:val="002D3DA0"/>
    <w:rsid w:val="002D5B69"/>
    <w:rsid w:val="002E3D46"/>
    <w:rsid w:val="002E4FB2"/>
    <w:rsid w:val="002F051F"/>
    <w:rsid w:val="002F076A"/>
    <w:rsid w:val="002F263F"/>
    <w:rsid w:val="002F4598"/>
    <w:rsid w:val="002F65E3"/>
    <w:rsid w:val="00301209"/>
    <w:rsid w:val="0030305A"/>
    <w:rsid w:val="00303E20"/>
    <w:rsid w:val="00307E95"/>
    <w:rsid w:val="003127B0"/>
    <w:rsid w:val="00316247"/>
    <w:rsid w:val="003166AA"/>
    <w:rsid w:val="00316B72"/>
    <w:rsid w:val="0032060B"/>
    <w:rsid w:val="00323461"/>
    <w:rsid w:val="0032600B"/>
    <w:rsid w:val="003276F3"/>
    <w:rsid w:val="00332354"/>
    <w:rsid w:val="00333D89"/>
    <w:rsid w:val="00334289"/>
    <w:rsid w:val="00335554"/>
    <w:rsid w:val="003375BB"/>
    <w:rsid w:val="00337989"/>
    <w:rsid w:val="00340176"/>
    <w:rsid w:val="00342118"/>
    <w:rsid w:val="003432DC"/>
    <w:rsid w:val="00343966"/>
    <w:rsid w:val="00344F67"/>
    <w:rsid w:val="00346314"/>
    <w:rsid w:val="00346BB8"/>
    <w:rsid w:val="003525CE"/>
    <w:rsid w:val="00352784"/>
    <w:rsid w:val="0035351B"/>
    <w:rsid w:val="00354FEF"/>
    <w:rsid w:val="00355ACD"/>
    <w:rsid w:val="003577C8"/>
    <w:rsid w:val="003579DA"/>
    <w:rsid w:val="00357AC3"/>
    <w:rsid w:val="0036008A"/>
    <w:rsid w:val="003601D3"/>
    <w:rsid w:val="003602DC"/>
    <w:rsid w:val="00361F12"/>
    <w:rsid w:val="00363069"/>
    <w:rsid w:val="003651D9"/>
    <w:rsid w:val="00370A9E"/>
    <w:rsid w:val="00370B52"/>
    <w:rsid w:val="00372134"/>
    <w:rsid w:val="00374B3E"/>
    <w:rsid w:val="00375C88"/>
    <w:rsid w:val="00375F8F"/>
    <w:rsid w:val="003771FC"/>
    <w:rsid w:val="00377D84"/>
    <w:rsid w:val="00380D6B"/>
    <w:rsid w:val="00381408"/>
    <w:rsid w:val="00381BB0"/>
    <w:rsid w:val="0038429E"/>
    <w:rsid w:val="00390DC8"/>
    <w:rsid w:val="003921A0"/>
    <w:rsid w:val="00395972"/>
    <w:rsid w:val="003A09FE"/>
    <w:rsid w:val="003A78D9"/>
    <w:rsid w:val="003B2A2B"/>
    <w:rsid w:val="003B40CC"/>
    <w:rsid w:val="003B70A2"/>
    <w:rsid w:val="003B7C28"/>
    <w:rsid w:val="003C0F2E"/>
    <w:rsid w:val="003C3F39"/>
    <w:rsid w:val="003C517D"/>
    <w:rsid w:val="003C632B"/>
    <w:rsid w:val="003C6800"/>
    <w:rsid w:val="003D19E0"/>
    <w:rsid w:val="003D24EE"/>
    <w:rsid w:val="003D5A68"/>
    <w:rsid w:val="003D7BE2"/>
    <w:rsid w:val="003E4844"/>
    <w:rsid w:val="003E575E"/>
    <w:rsid w:val="003E5C68"/>
    <w:rsid w:val="003F0805"/>
    <w:rsid w:val="003F252B"/>
    <w:rsid w:val="003F3428"/>
    <w:rsid w:val="003F3E4A"/>
    <w:rsid w:val="003F4B5B"/>
    <w:rsid w:val="003F6E43"/>
    <w:rsid w:val="003F7141"/>
    <w:rsid w:val="0040108A"/>
    <w:rsid w:val="004046B6"/>
    <w:rsid w:val="0040470F"/>
    <w:rsid w:val="004053A7"/>
    <w:rsid w:val="004070FB"/>
    <w:rsid w:val="00410D6B"/>
    <w:rsid w:val="00412649"/>
    <w:rsid w:val="00415344"/>
    <w:rsid w:val="00415432"/>
    <w:rsid w:val="00416CE5"/>
    <w:rsid w:val="00417A70"/>
    <w:rsid w:val="004225C9"/>
    <w:rsid w:val="00427459"/>
    <w:rsid w:val="004315CC"/>
    <w:rsid w:val="00432758"/>
    <w:rsid w:val="00432E5F"/>
    <w:rsid w:val="00434F15"/>
    <w:rsid w:val="0043514A"/>
    <w:rsid w:val="004356D8"/>
    <w:rsid w:val="00435B46"/>
    <w:rsid w:val="00436599"/>
    <w:rsid w:val="0043679B"/>
    <w:rsid w:val="00437495"/>
    <w:rsid w:val="004424C6"/>
    <w:rsid w:val="0044310A"/>
    <w:rsid w:val="00443FD5"/>
    <w:rsid w:val="00444100"/>
    <w:rsid w:val="00444CFC"/>
    <w:rsid w:val="00445213"/>
    <w:rsid w:val="00445D2F"/>
    <w:rsid w:val="00447451"/>
    <w:rsid w:val="00452B20"/>
    <w:rsid w:val="004541CC"/>
    <w:rsid w:val="00454966"/>
    <w:rsid w:val="00454C5A"/>
    <w:rsid w:val="004575C9"/>
    <w:rsid w:val="00457DDC"/>
    <w:rsid w:val="00461A12"/>
    <w:rsid w:val="004651FC"/>
    <w:rsid w:val="00465204"/>
    <w:rsid w:val="00472402"/>
    <w:rsid w:val="00473BB9"/>
    <w:rsid w:val="00475944"/>
    <w:rsid w:val="00475AA7"/>
    <w:rsid w:val="00477431"/>
    <w:rsid w:val="004809A3"/>
    <w:rsid w:val="00480D36"/>
    <w:rsid w:val="004818E8"/>
    <w:rsid w:val="00482DC2"/>
    <w:rsid w:val="004845CE"/>
    <w:rsid w:val="0048796B"/>
    <w:rsid w:val="00496394"/>
    <w:rsid w:val="00496B82"/>
    <w:rsid w:val="004A7D5B"/>
    <w:rsid w:val="004B387F"/>
    <w:rsid w:val="004B4AE9"/>
    <w:rsid w:val="004B4D7F"/>
    <w:rsid w:val="004B4EF3"/>
    <w:rsid w:val="004B576F"/>
    <w:rsid w:val="004B7094"/>
    <w:rsid w:val="004C10B4"/>
    <w:rsid w:val="004C1400"/>
    <w:rsid w:val="004C6DC7"/>
    <w:rsid w:val="004D02E9"/>
    <w:rsid w:val="004D68CC"/>
    <w:rsid w:val="004D69C3"/>
    <w:rsid w:val="004D6C45"/>
    <w:rsid w:val="004E017F"/>
    <w:rsid w:val="004E06E8"/>
    <w:rsid w:val="004E792E"/>
    <w:rsid w:val="004F1713"/>
    <w:rsid w:val="004F18B3"/>
    <w:rsid w:val="004F5211"/>
    <w:rsid w:val="004F7C05"/>
    <w:rsid w:val="005009EC"/>
    <w:rsid w:val="00502221"/>
    <w:rsid w:val="00503AE1"/>
    <w:rsid w:val="00505A61"/>
    <w:rsid w:val="0050674C"/>
    <w:rsid w:val="00506C22"/>
    <w:rsid w:val="00510062"/>
    <w:rsid w:val="00513057"/>
    <w:rsid w:val="00514043"/>
    <w:rsid w:val="00516D6D"/>
    <w:rsid w:val="00521431"/>
    <w:rsid w:val="0052144B"/>
    <w:rsid w:val="00522681"/>
    <w:rsid w:val="00522F40"/>
    <w:rsid w:val="00523C5F"/>
    <w:rsid w:val="005339EE"/>
    <w:rsid w:val="00533FB7"/>
    <w:rsid w:val="005360E4"/>
    <w:rsid w:val="005364BF"/>
    <w:rsid w:val="00536A75"/>
    <w:rsid w:val="00537E50"/>
    <w:rsid w:val="005410F9"/>
    <w:rsid w:val="005416D9"/>
    <w:rsid w:val="00543FFB"/>
    <w:rsid w:val="00544A3B"/>
    <w:rsid w:val="00544F9A"/>
    <w:rsid w:val="0054524C"/>
    <w:rsid w:val="0054761C"/>
    <w:rsid w:val="005502ED"/>
    <w:rsid w:val="00550737"/>
    <w:rsid w:val="005533D4"/>
    <w:rsid w:val="005549E0"/>
    <w:rsid w:val="00556461"/>
    <w:rsid w:val="00556E6C"/>
    <w:rsid w:val="00564167"/>
    <w:rsid w:val="005672A9"/>
    <w:rsid w:val="00570B52"/>
    <w:rsid w:val="00570DA1"/>
    <w:rsid w:val="005716E1"/>
    <w:rsid w:val="00571D22"/>
    <w:rsid w:val="00572031"/>
    <w:rsid w:val="00573102"/>
    <w:rsid w:val="00575C8D"/>
    <w:rsid w:val="005762E3"/>
    <w:rsid w:val="0058077A"/>
    <w:rsid w:val="00581165"/>
    <w:rsid w:val="00581829"/>
    <w:rsid w:val="00585980"/>
    <w:rsid w:val="00585DA2"/>
    <w:rsid w:val="00587FC4"/>
    <w:rsid w:val="00590352"/>
    <w:rsid w:val="005910D9"/>
    <w:rsid w:val="005923C6"/>
    <w:rsid w:val="005933C4"/>
    <w:rsid w:val="005942AE"/>
    <w:rsid w:val="00594882"/>
    <w:rsid w:val="005966B8"/>
    <w:rsid w:val="00597055"/>
    <w:rsid w:val="00597DB2"/>
    <w:rsid w:val="005A311F"/>
    <w:rsid w:val="005A6102"/>
    <w:rsid w:val="005A671B"/>
    <w:rsid w:val="005A715E"/>
    <w:rsid w:val="005B2447"/>
    <w:rsid w:val="005B5C92"/>
    <w:rsid w:val="005B72F3"/>
    <w:rsid w:val="005B7BFB"/>
    <w:rsid w:val="005C0F9A"/>
    <w:rsid w:val="005C1059"/>
    <w:rsid w:val="005C2047"/>
    <w:rsid w:val="005C50BF"/>
    <w:rsid w:val="005C5E28"/>
    <w:rsid w:val="005D1F91"/>
    <w:rsid w:val="005D4FCC"/>
    <w:rsid w:val="005D56CA"/>
    <w:rsid w:val="005D5750"/>
    <w:rsid w:val="005D6104"/>
    <w:rsid w:val="005D6176"/>
    <w:rsid w:val="005E21CC"/>
    <w:rsid w:val="005F2045"/>
    <w:rsid w:val="005F21E7"/>
    <w:rsid w:val="005F3FB5"/>
    <w:rsid w:val="005F4C3E"/>
    <w:rsid w:val="005F7CBC"/>
    <w:rsid w:val="00600EC6"/>
    <w:rsid w:val="006014F8"/>
    <w:rsid w:val="00603ED5"/>
    <w:rsid w:val="00607529"/>
    <w:rsid w:val="006105A7"/>
    <w:rsid w:val="006106AB"/>
    <w:rsid w:val="006116E2"/>
    <w:rsid w:val="00613604"/>
    <w:rsid w:val="00613C53"/>
    <w:rsid w:val="00616FB0"/>
    <w:rsid w:val="006203AE"/>
    <w:rsid w:val="00622D31"/>
    <w:rsid w:val="00625D23"/>
    <w:rsid w:val="00626149"/>
    <w:rsid w:val="006263EA"/>
    <w:rsid w:val="00627373"/>
    <w:rsid w:val="00627D8A"/>
    <w:rsid w:val="00630F33"/>
    <w:rsid w:val="00631B5A"/>
    <w:rsid w:val="00634973"/>
    <w:rsid w:val="006360B8"/>
    <w:rsid w:val="00644FC1"/>
    <w:rsid w:val="006512F0"/>
    <w:rsid w:val="006514EA"/>
    <w:rsid w:val="006516E2"/>
    <w:rsid w:val="00656A6B"/>
    <w:rsid w:val="00656AA2"/>
    <w:rsid w:val="00662893"/>
    <w:rsid w:val="00663624"/>
    <w:rsid w:val="00663F86"/>
    <w:rsid w:val="0066473F"/>
    <w:rsid w:val="00664C92"/>
    <w:rsid w:val="00665A0A"/>
    <w:rsid w:val="00665D8F"/>
    <w:rsid w:val="006666F8"/>
    <w:rsid w:val="00672C39"/>
    <w:rsid w:val="00676490"/>
    <w:rsid w:val="006804C0"/>
    <w:rsid w:val="00680648"/>
    <w:rsid w:val="006809AD"/>
    <w:rsid w:val="00682040"/>
    <w:rsid w:val="00682070"/>
    <w:rsid w:val="006825E1"/>
    <w:rsid w:val="0068355D"/>
    <w:rsid w:val="00684050"/>
    <w:rsid w:val="00684D97"/>
    <w:rsid w:val="00687419"/>
    <w:rsid w:val="00692B37"/>
    <w:rsid w:val="0069314A"/>
    <w:rsid w:val="006943BD"/>
    <w:rsid w:val="00696BA1"/>
    <w:rsid w:val="00696EB7"/>
    <w:rsid w:val="006A2A74"/>
    <w:rsid w:val="006A3098"/>
    <w:rsid w:val="006A33BC"/>
    <w:rsid w:val="006A4160"/>
    <w:rsid w:val="006B14F5"/>
    <w:rsid w:val="006B2992"/>
    <w:rsid w:val="006B32FB"/>
    <w:rsid w:val="006B34F4"/>
    <w:rsid w:val="006B651A"/>
    <w:rsid w:val="006B7354"/>
    <w:rsid w:val="006B79EE"/>
    <w:rsid w:val="006B7ABF"/>
    <w:rsid w:val="006C242B"/>
    <w:rsid w:val="006C2C14"/>
    <w:rsid w:val="006C371A"/>
    <w:rsid w:val="006C3748"/>
    <w:rsid w:val="006C7E2C"/>
    <w:rsid w:val="006D0F6F"/>
    <w:rsid w:val="006D33EC"/>
    <w:rsid w:val="006D4881"/>
    <w:rsid w:val="006D768F"/>
    <w:rsid w:val="006E163F"/>
    <w:rsid w:val="006E5767"/>
    <w:rsid w:val="006E5FDD"/>
    <w:rsid w:val="00701B3A"/>
    <w:rsid w:val="007023DD"/>
    <w:rsid w:val="0070247E"/>
    <w:rsid w:val="0070762D"/>
    <w:rsid w:val="007117DA"/>
    <w:rsid w:val="00712AE6"/>
    <w:rsid w:val="0071309E"/>
    <w:rsid w:val="007217C5"/>
    <w:rsid w:val="00723DAF"/>
    <w:rsid w:val="007251A4"/>
    <w:rsid w:val="0072550D"/>
    <w:rsid w:val="00727D89"/>
    <w:rsid w:val="00730E16"/>
    <w:rsid w:val="00731EA6"/>
    <w:rsid w:val="007341D1"/>
    <w:rsid w:val="00734ED9"/>
    <w:rsid w:val="00735B0F"/>
    <w:rsid w:val="007363F6"/>
    <w:rsid w:val="0073670A"/>
    <w:rsid w:val="007400C4"/>
    <w:rsid w:val="007444DA"/>
    <w:rsid w:val="00746300"/>
    <w:rsid w:val="00746A3D"/>
    <w:rsid w:val="00747676"/>
    <w:rsid w:val="007479B6"/>
    <w:rsid w:val="00747E7C"/>
    <w:rsid w:val="00750F1D"/>
    <w:rsid w:val="00761469"/>
    <w:rsid w:val="0076254F"/>
    <w:rsid w:val="00766AEB"/>
    <w:rsid w:val="00767053"/>
    <w:rsid w:val="00767673"/>
    <w:rsid w:val="00767DD1"/>
    <w:rsid w:val="00774B6B"/>
    <w:rsid w:val="007773C8"/>
    <w:rsid w:val="0078063E"/>
    <w:rsid w:val="007824BF"/>
    <w:rsid w:val="00784B45"/>
    <w:rsid w:val="00787B2D"/>
    <w:rsid w:val="007922ED"/>
    <w:rsid w:val="00792C8E"/>
    <w:rsid w:val="0079563F"/>
    <w:rsid w:val="00796C5F"/>
    <w:rsid w:val="007A03DB"/>
    <w:rsid w:val="007A282E"/>
    <w:rsid w:val="007A4F0D"/>
    <w:rsid w:val="007A51E3"/>
    <w:rsid w:val="007A5635"/>
    <w:rsid w:val="007A5A4F"/>
    <w:rsid w:val="007A676E"/>
    <w:rsid w:val="007A7BF7"/>
    <w:rsid w:val="007B1CD5"/>
    <w:rsid w:val="007B331F"/>
    <w:rsid w:val="007B44B7"/>
    <w:rsid w:val="007B451F"/>
    <w:rsid w:val="007B64E0"/>
    <w:rsid w:val="007B7B36"/>
    <w:rsid w:val="007C1021"/>
    <w:rsid w:val="007C1484"/>
    <w:rsid w:val="007C1AAC"/>
    <w:rsid w:val="007C1CAB"/>
    <w:rsid w:val="007C3E9A"/>
    <w:rsid w:val="007C5673"/>
    <w:rsid w:val="007C6B36"/>
    <w:rsid w:val="007C7336"/>
    <w:rsid w:val="007C7CFB"/>
    <w:rsid w:val="007D120A"/>
    <w:rsid w:val="007D1847"/>
    <w:rsid w:val="007D724B"/>
    <w:rsid w:val="007E0883"/>
    <w:rsid w:val="007E114D"/>
    <w:rsid w:val="007E5B51"/>
    <w:rsid w:val="007F11D5"/>
    <w:rsid w:val="007F4A67"/>
    <w:rsid w:val="007F7169"/>
    <w:rsid w:val="007F771A"/>
    <w:rsid w:val="007F7801"/>
    <w:rsid w:val="00801F93"/>
    <w:rsid w:val="00802F29"/>
    <w:rsid w:val="00803E2D"/>
    <w:rsid w:val="008044D0"/>
    <w:rsid w:val="008067DF"/>
    <w:rsid w:val="0081320A"/>
    <w:rsid w:val="00815E51"/>
    <w:rsid w:val="00817FAB"/>
    <w:rsid w:val="008205E7"/>
    <w:rsid w:val="00821163"/>
    <w:rsid w:val="0082463F"/>
    <w:rsid w:val="008249A2"/>
    <w:rsid w:val="00825642"/>
    <w:rsid w:val="008275CE"/>
    <w:rsid w:val="00830E0E"/>
    <w:rsid w:val="00831555"/>
    <w:rsid w:val="00831FF5"/>
    <w:rsid w:val="00833045"/>
    <w:rsid w:val="008341AE"/>
    <w:rsid w:val="00834DF7"/>
    <w:rsid w:val="008358E5"/>
    <w:rsid w:val="00836669"/>
    <w:rsid w:val="00836F8A"/>
    <w:rsid w:val="00841052"/>
    <w:rsid w:val="008413B1"/>
    <w:rsid w:val="00843B52"/>
    <w:rsid w:val="008452AF"/>
    <w:rsid w:val="00846BF3"/>
    <w:rsid w:val="00847F24"/>
    <w:rsid w:val="00855EDF"/>
    <w:rsid w:val="00857EB4"/>
    <w:rsid w:val="008608EF"/>
    <w:rsid w:val="00860FC2"/>
    <w:rsid w:val="008616CB"/>
    <w:rsid w:val="008626EE"/>
    <w:rsid w:val="0086353F"/>
    <w:rsid w:val="00863C8B"/>
    <w:rsid w:val="00864358"/>
    <w:rsid w:val="00865616"/>
    <w:rsid w:val="00865DF9"/>
    <w:rsid w:val="0086610B"/>
    <w:rsid w:val="00866192"/>
    <w:rsid w:val="00867674"/>
    <w:rsid w:val="00870306"/>
    <w:rsid w:val="008705CD"/>
    <w:rsid w:val="00871613"/>
    <w:rsid w:val="00873215"/>
    <w:rsid w:val="0087445F"/>
    <w:rsid w:val="00875076"/>
    <w:rsid w:val="00875BFD"/>
    <w:rsid w:val="00877704"/>
    <w:rsid w:val="008827D0"/>
    <w:rsid w:val="00885ABD"/>
    <w:rsid w:val="00887E40"/>
    <w:rsid w:val="008924CA"/>
    <w:rsid w:val="008954FA"/>
    <w:rsid w:val="008A0468"/>
    <w:rsid w:val="008A3FD2"/>
    <w:rsid w:val="008A6F39"/>
    <w:rsid w:val="008B1F1F"/>
    <w:rsid w:val="008B53CB"/>
    <w:rsid w:val="008B5D7E"/>
    <w:rsid w:val="008B620B"/>
    <w:rsid w:val="008B6391"/>
    <w:rsid w:val="008B64AB"/>
    <w:rsid w:val="008B664C"/>
    <w:rsid w:val="008B6A72"/>
    <w:rsid w:val="008C1695"/>
    <w:rsid w:val="008C1766"/>
    <w:rsid w:val="008C57EC"/>
    <w:rsid w:val="008D052D"/>
    <w:rsid w:val="008D0BA0"/>
    <w:rsid w:val="008D17FF"/>
    <w:rsid w:val="008D45BC"/>
    <w:rsid w:val="008D7044"/>
    <w:rsid w:val="008D7642"/>
    <w:rsid w:val="008D784D"/>
    <w:rsid w:val="008E0275"/>
    <w:rsid w:val="008E095F"/>
    <w:rsid w:val="008E2B5E"/>
    <w:rsid w:val="008E3F6C"/>
    <w:rsid w:val="008E441F"/>
    <w:rsid w:val="008E5340"/>
    <w:rsid w:val="008E68F2"/>
    <w:rsid w:val="008E6C2D"/>
    <w:rsid w:val="008F06A6"/>
    <w:rsid w:val="008F1457"/>
    <w:rsid w:val="008F5EE8"/>
    <w:rsid w:val="008F78D2"/>
    <w:rsid w:val="00901EAE"/>
    <w:rsid w:val="00901F0B"/>
    <w:rsid w:val="00901F3F"/>
    <w:rsid w:val="00902687"/>
    <w:rsid w:val="00902B45"/>
    <w:rsid w:val="00905070"/>
    <w:rsid w:val="00907134"/>
    <w:rsid w:val="0091025F"/>
    <w:rsid w:val="00910E03"/>
    <w:rsid w:val="00912F00"/>
    <w:rsid w:val="0091364A"/>
    <w:rsid w:val="00913CE3"/>
    <w:rsid w:val="009140FC"/>
    <w:rsid w:val="00914AA7"/>
    <w:rsid w:val="00917768"/>
    <w:rsid w:val="00920F6E"/>
    <w:rsid w:val="009210B5"/>
    <w:rsid w:val="00921E1E"/>
    <w:rsid w:val="009268F6"/>
    <w:rsid w:val="00930AE4"/>
    <w:rsid w:val="00933C9A"/>
    <w:rsid w:val="00934D96"/>
    <w:rsid w:val="00935E54"/>
    <w:rsid w:val="009402D7"/>
    <w:rsid w:val="009406A5"/>
    <w:rsid w:val="00940FC7"/>
    <w:rsid w:val="00940FE0"/>
    <w:rsid w:val="00941508"/>
    <w:rsid w:val="00942224"/>
    <w:rsid w:val="009429FB"/>
    <w:rsid w:val="00944940"/>
    <w:rsid w:val="00945178"/>
    <w:rsid w:val="00946F15"/>
    <w:rsid w:val="0095196C"/>
    <w:rsid w:val="00951F63"/>
    <w:rsid w:val="0095298A"/>
    <w:rsid w:val="00953372"/>
    <w:rsid w:val="00953CFC"/>
    <w:rsid w:val="0095594C"/>
    <w:rsid w:val="00955CD4"/>
    <w:rsid w:val="0095625A"/>
    <w:rsid w:val="00956966"/>
    <w:rsid w:val="00956ABB"/>
    <w:rsid w:val="009573D4"/>
    <w:rsid w:val="00960266"/>
    <w:rsid w:val="00960410"/>
    <w:rsid w:val="009612F6"/>
    <w:rsid w:val="00964225"/>
    <w:rsid w:val="00966AC0"/>
    <w:rsid w:val="00967B49"/>
    <w:rsid w:val="0097454A"/>
    <w:rsid w:val="00975579"/>
    <w:rsid w:val="00977A2A"/>
    <w:rsid w:val="009813A1"/>
    <w:rsid w:val="009821E3"/>
    <w:rsid w:val="00983131"/>
    <w:rsid w:val="00983C65"/>
    <w:rsid w:val="00983E57"/>
    <w:rsid w:val="009843EF"/>
    <w:rsid w:val="00985C1A"/>
    <w:rsid w:val="0098740D"/>
    <w:rsid w:val="009903C2"/>
    <w:rsid w:val="00991D63"/>
    <w:rsid w:val="00993FF5"/>
    <w:rsid w:val="00994477"/>
    <w:rsid w:val="009A2359"/>
    <w:rsid w:val="009B048D"/>
    <w:rsid w:val="009B216F"/>
    <w:rsid w:val="009B4EDC"/>
    <w:rsid w:val="009B5603"/>
    <w:rsid w:val="009B60DD"/>
    <w:rsid w:val="009C10D5"/>
    <w:rsid w:val="009C41AA"/>
    <w:rsid w:val="009C6269"/>
    <w:rsid w:val="009C6F21"/>
    <w:rsid w:val="009D0CDF"/>
    <w:rsid w:val="009D107B"/>
    <w:rsid w:val="009D125C"/>
    <w:rsid w:val="009D2A49"/>
    <w:rsid w:val="009D3CA5"/>
    <w:rsid w:val="009D6A32"/>
    <w:rsid w:val="009D7D35"/>
    <w:rsid w:val="009E2416"/>
    <w:rsid w:val="009E34B7"/>
    <w:rsid w:val="009F0709"/>
    <w:rsid w:val="009F191E"/>
    <w:rsid w:val="009F3200"/>
    <w:rsid w:val="009F5C80"/>
    <w:rsid w:val="009F5CF4"/>
    <w:rsid w:val="009F6A65"/>
    <w:rsid w:val="009F78AD"/>
    <w:rsid w:val="00A048EC"/>
    <w:rsid w:val="00A04CEC"/>
    <w:rsid w:val="00A05A12"/>
    <w:rsid w:val="00A115B0"/>
    <w:rsid w:val="00A174B6"/>
    <w:rsid w:val="00A177D5"/>
    <w:rsid w:val="00A23689"/>
    <w:rsid w:val="00A30BDA"/>
    <w:rsid w:val="00A322F4"/>
    <w:rsid w:val="00A33D5C"/>
    <w:rsid w:val="00A34B51"/>
    <w:rsid w:val="00A40F01"/>
    <w:rsid w:val="00A41495"/>
    <w:rsid w:val="00A43E92"/>
    <w:rsid w:val="00A47CD1"/>
    <w:rsid w:val="00A50764"/>
    <w:rsid w:val="00A51B7B"/>
    <w:rsid w:val="00A53BC4"/>
    <w:rsid w:val="00A5516E"/>
    <w:rsid w:val="00A5645C"/>
    <w:rsid w:val="00A569CA"/>
    <w:rsid w:val="00A617C3"/>
    <w:rsid w:val="00A64923"/>
    <w:rsid w:val="00A64F7D"/>
    <w:rsid w:val="00A66F91"/>
    <w:rsid w:val="00A75372"/>
    <w:rsid w:val="00A75EE5"/>
    <w:rsid w:val="00A77361"/>
    <w:rsid w:val="00A773A9"/>
    <w:rsid w:val="00A81A7C"/>
    <w:rsid w:val="00A83E94"/>
    <w:rsid w:val="00A8529B"/>
    <w:rsid w:val="00A85861"/>
    <w:rsid w:val="00A862C8"/>
    <w:rsid w:val="00A86BFA"/>
    <w:rsid w:val="00A875FF"/>
    <w:rsid w:val="00A90BD5"/>
    <w:rsid w:val="00A910E1"/>
    <w:rsid w:val="00A96545"/>
    <w:rsid w:val="00A9751B"/>
    <w:rsid w:val="00A97784"/>
    <w:rsid w:val="00AA684E"/>
    <w:rsid w:val="00AA69C0"/>
    <w:rsid w:val="00AA69F6"/>
    <w:rsid w:val="00AA70C3"/>
    <w:rsid w:val="00AB0BBA"/>
    <w:rsid w:val="00AB1294"/>
    <w:rsid w:val="00AB1FB9"/>
    <w:rsid w:val="00AB5BDA"/>
    <w:rsid w:val="00AC2BC1"/>
    <w:rsid w:val="00AC555A"/>
    <w:rsid w:val="00AC609B"/>
    <w:rsid w:val="00AC7C88"/>
    <w:rsid w:val="00AD069D"/>
    <w:rsid w:val="00AD2AE2"/>
    <w:rsid w:val="00AD3EA6"/>
    <w:rsid w:val="00AE3FD6"/>
    <w:rsid w:val="00AE4AED"/>
    <w:rsid w:val="00AE5903"/>
    <w:rsid w:val="00AE66E1"/>
    <w:rsid w:val="00AF0095"/>
    <w:rsid w:val="00AF2EC7"/>
    <w:rsid w:val="00AF472E"/>
    <w:rsid w:val="00AF4928"/>
    <w:rsid w:val="00AF5BAB"/>
    <w:rsid w:val="00AF7069"/>
    <w:rsid w:val="00B03C08"/>
    <w:rsid w:val="00B05DC0"/>
    <w:rsid w:val="00B072B1"/>
    <w:rsid w:val="00B10DCE"/>
    <w:rsid w:val="00B1148B"/>
    <w:rsid w:val="00B15A1D"/>
    <w:rsid w:val="00B15D8F"/>
    <w:rsid w:val="00B15E9B"/>
    <w:rsid w:val="00B171C3"/>
    <w:rsid w:val="00B21C67"/>
    <w:rsid w:val="00B2391B"/>
    <w:rsid w:val="00B24019"/>
    <w:rsid w:val="00B245C1"/>
    <w:rsid w:val="00B25526"/>
    <w:rsid w:val="00B275B5"/>
    <w:rsid w:val="00B3238C"/>
    <w:rsid w:val="00B35749"/>
    <w:rsid w:val="00B403E4"/>
    <w:rsid w:val="00B40C42"/>
    <w:rsid w:val="00B43198"/>
    <w:rsid w:val="00B44087"/>
    <w:rsid w:val="00B4798B"/>
    <w:rsid w:val="00B51432"/>
    <w:rsid w:val="00B51779"/>
    <w:rsid w:val="00B541EC"/>
    <w:rsid w:val="00B55350"/>
    <w:rsid w:val="00B5691B"/>
    <w:rsid w:val="00B62624"/>
    <w:rsid w:val="00B63B69"/>
    <w:rsid w:val="00B65E96"/>
    <w:rsid w:val="00B75084"/>
    <w:rsid w:val="00B7582C"/>
    <w:rsid w:val="00B77692"/>
    <w:rsid w:val="00B82D84"/>
    <w:rsid w:val="00B84C73"/>
    <w:rsid w:val="00B84D77"/>
    <w:rsid w:val="00B84D95"/>
    <w:rsid w:val="00B8586D"/>
    <w:rsid w:val="00B87220"/>
    <w:rsid w:val="00B92E9F"/>
    <w:rsid w:val="00B92EA1"/>
    <w:rsid w:val="00B9303B"/>
    <w:rsid w:val="00B9308F"/>
    <w:rsid w:val="00B94919"/>
    <w:rsid w:val="00B94E20"/>
    <w:rsid w:val="00B965FD"/>
    <w:rsid w:val="00B96CB8"/>
    <w:rsid w:val="00B96DDB"/>
    <w:rsid w:val="00BA1337"/>
    <w:rsid w:val="00BA1A91"/>
    <w:rsid w:val="00BA437B"/>
    <w:rsid w:val="00BA4A87"/>
    <w:rsid w:val="00BA76D6"/>
    <w:rsid w:val="00BB3EFE"/>
    <w:rsid w:val="00BB416E"/>
    <w:rsid w:val="00BB62C0"/>
    <w:rsid w:val="00BB65D8"/>
    <w:rsid w:val="00BB6AAC"/>
    <w:rsid w:val="00BB74AF"/>
    <w:rsid w:val="00BB76BC"/>
    <w:rsid w:val="00BC1D7A"/>
    <w:rsid w:val="00BC22B5"/>
    <w:rsid w:val="00BC3E9F"/>
    <w:rsid w:val="00BC6EDE"/>
    <w:rsid w:val="00BC7584"/>
    <w:rsid w:val="00BC7B22"/>
    <w:rsid w:val="00BD2A3F"/>
    <w:rsid w:val="00BD50E5"/>
    <w:rsid w:val="00BD60CB"/>
    <w:rsid w:val="00BD6767"/>
    <w:rsid w:val="00BE1308"/>
    <w:rsid w:val="00BE2713"/>
    <w:rsid w:val="00BE39EE"/>
    <w:rsid w:val="00BE48E4"/>
    <w:rsid w:val="00BE5916"/>
    <w:rsid w:val="00BE6338"/>
    <w:rsid w:val="00BE7FC7"/>
    <w:rsid w:val="00BF0406"/>
    <w:rsid w:val="00BF2986"/>
    <w:rsid w:val="00BF6A9E"/>
    <w:rsid w:val="00C0135D"/>
    <w:rsid w:val="00C01CCF"/>
    <w:rsid w:val="00C03FA5"/>
    <w:rsid w:val="00C05CCE"/>
    <w:rsid w:val="00C07AA3"/>
    <w:rsid w:val="00C07C48"/>
    <w:rsid w:val="00C1037F"/>
    <w:rsid w:val="00C10561"/>
    <w:rsid w:val="00C112A6"/>
    <w:rsid w:val="00C11AB4"/>
    <w:rsid w:val="00C158E0"/>
    <w:rsid w:val="00C16F09"/>
    <w:rsid w:val="00C20EFF"/>
    <w:rsid w:val="00C22D32"/>
    <w:rsid w:val="00C2386B"/>
    <w:rsid w:val="00C250ED"/>
    <w:rsid w:val="00C259A9"/>
    <w:rsid w:val="00C264B6"/>
    <w:rsid w:val="00C269FC"/>
    <w:rsid w:val="00C26E7C"/>
    <w:rsid w:val="00C33EFF"/>
    <w:rsid w:val="00C3617A"/>
    <w:rsid w:val="00C36D10"/>
    <w:rsid w:val="00C371E7"/>
    <w:rsid w:val="00C37DB0"/>
    <w:rsid w:val="00C41053"/>
    <w:rsid w:val="00C412AE"/>
    <w:rsid w:val="00C429B2"/>
    <w:rsid w:val="00C42C6C"/>
    <w:rsid w:val="00C4367F"/>
    <w:rsid w:val="00C447B9"/>
    <w:rsid w:val="00C45673"/>
    <w:rsid w:val="00C45949"/>
    <w:rsid w:val="00C50D4C"/>
    <w:rsid w:val="00C512AA"/>
    <w:rsid w:val="00C51A09"/>
    <w:rsid w:val="00C536E4"/>
    <w:rsid w:val="00C54D64"/>
    <w:rsid w:val="00C54FCB"/>
    <w:rsid w:val="00C56183"/>
    <w:rsid w:val="00C60F4D"/>
    <w:rsid w:val="00C61586"/>
    <w:rsid w:val="00C6275E"/>
    <w:rsid w:val="00C62E65"/>
    <w:rsid w:val="00C63D7E"/>
    <w:rsid w:val="00C65071"/>
    <w:rsid w:val="00C6772C"/>
    <w:rsid w:val="00C679C7"/>
    <w:rsid w:val="00C71FDB"/>
    <w:rsid w:val="00C72175"/>
    <w:rsid w:val="00C75E6D"/>
    <w:rsid w:val="00C76306"/>
    <w:rsid w:val="00C7717D"/>
    <w:rsid w:val="00C811AB"/>
    <w:rsid w:val="00C82ED4"/>
    <w:rsid w:val="00C83A2A"/>
    <w:rsid w:val="00C83F0F"/>
    <w:rsid w:val="00C92103"/>
    <w:rsid w:val="00C940A2"/>
    <w:rsid w:val="00C969FE"/>
    <w:rsid w:val="00C96FA9"/>
    <w:rsid w:val="00C97B95"/>
    <w:rsid w:val="00CA175A"/>
    <w:rsid w:val="00CA506D"/>
    <w:rsid w:val="00CB158F"/>
    <w:rsid w:val="00CB5E9C"/>
    <w:rsid w:val="00CC0A62"/>
    <w:rsid w:val="00CC2B89"/>
    <w:rsid w:val="00CC3720"/>
    <w:rsid w:val="00CC3FD2"/>
    <w:rsid w:val="00CC4EA3"/>
    <w:rsid w:val="00CC6D50"/>
    <w:rsid w:val="00CC73DF"/>
    <w:rsid w:val="00CC7FE8"/>
    <w:rsid w:val="00CD0741"/>
    <w:rsid w:val="00CD0A74"/>
    <w:rsid w:val="00CD44D7"/>
    <w:rsid w:val="00CD487F"/>
    <w:rsid w:val="00CD4D46"/>
    <w:rsid w:val="00CD61EF"/>
    <w:rsid w:val="00CD6F29"/>
    <w:rsid w:val="00CE02E7"/>
    <w:rsid w:val="00CE0AA5"/>
    <w:rsid w:val="00CE5E45"/>
    <w:rsid w:val="00CF283F"/>
    <w:rsid w:val="00CF508D"/>
    <w:rsid w:val="00CF53D9"/>
    <w:rsid w:val="00D00E8B"/>
    <w:rsid w:val="00D0225B"/>
    <w:rsid w:val="00D030C1"/>
    <w:rsid w:val="00D03D55"/>
    <w:rsid w:val="00D05B7C"/>
    <w:rsid w:val="00D07411"/>
    <w:rsid w:val="00D1042F"/>
    <w:rsid w:val="00D147D8"/>
    <w:rsid w:val="00D14A3B"/>
    <w:rsid w:val="00D172A3"/>
    <w:rsid w:val="00D1737A"/>
    <w:rsid w:val="00D20F3C"/>
    <w:rsid w:val="00D219C0"/>
    <w:rsid w:val="00D2238B"/>
    <w:rsid w:val="00D22DE2"/>
    <w:rsid w:val="00D24C2D"/>
    <w:rsid w:val="00D250A2"/>
    <w:rsid w:val="00D26B0F"/>
    <w:rsid w:val="00D26FA8"/>
    <w:rsid w:val="00D27820"/>
    <w:rsid w:val="00D3328C"/>
    <w:rsid w:val="00D34E63"/>
    <w:rsid w:val="00D35F24"/>
    <w:rsid w:val="00D4053C"/>
    <w:rsid w:val="00D40905"/>
    <w:rsid w:val="00D40D4C"/>
    <w:rsid w:val="00D4172B"/>
    <w:rsid w:val="00D41CE6"/>
    <w:rsid w:val="00D422BB"/>
    <w:rsid w:val="00D42ED8"/>
    <w:rsid w:val="00D439FF"/>
    <w:rsid w:val="00D44809"/>
    <w:rsid w:val="00D454AC"/>
    <w:rsid w:val="00D51A38"/>
    <w:rsid w:val="00D53DA2"/>
    <w:rsid w:val="00D553A4"/>
    <w:rsid w:val="00D5642A"/>
    <w:rsid w:val="00D5643C"/>
    <w:rsid w:val="00D56457"/>
    <w:rsid w:val="00D602B1"/>
    <w:rsid w:val="00D609FE"/>
    <w:rsid w:val="00D60BB8"/>
    <w:rsid w:val="00D60F27"/>
    <w:rsid w:val="00D62CEC"/>
    <w:rsid w:val="00D636E4"/>
    <w:rsid w:val="00D753E0"/>
    <w:rsid w:val="00D80F9B"/>
    <w:rsid w:val="00D81A3D"/>
    <w:rsid w:val="00D82CC5"/>
    <w:rsid w:val="00D85A7B"/>
    <w:rsid w:val="00D85C15"/>
    <w:rsid w:val="00D91791"/>
    <w:rsid w:val="00D91815"/>
    <w:rsid w:val="00D91CA0"/>
    <w:rsid w:val="00D92DEB"/>
    <w:rsid w:val="00D93169"/>
    <w:rsid w:val="00D97D1B"/>
    <w:rsid w:val="00DA1854"/>
    <w:rsid w:val="00DA24F7"/>
    <w:rsid w:val="00DA5A69"/>
    <w:rsid w:val="00DA5D28"/>
    <w:rsid w:val="00DA6409"/>
    <w:rsid w:val="00DA7FE0"/>
    <w:rsid w:val="00DB0D04"/>
    <w:rsid w:val="00DB186B"/>
    <w:rsid w:val="00DB5C1E"/>
    <w:rsid w:val="00DC3F32"/>
    <w:rsid w:val="00DC5581"/>
    <w:rsid w:val="00DC5891"/>
    <w:rsid w:val="00DD13DB"/>
    <w:rsid w:val="00DD27F7"/>
    <w:rsid w:val="00DD320F"/>
    <w:rsid w:val="00DD4D5A"/>
    <w:rsid w:val="00DD5A90"/>
    <w:rsid w:val="00DE0504"/>
    <w:rsid w:val="00DE2DCF"/>
    <w:rsid w:val="00DE3F6C"/>
    <w:rsid w:val="00DE6D6A"/>
    <w:rsid w:val="00DE7269"/>
    <w:rsid w:val="00DF59D7"/>
    <w:rsid w:val="00DF668D"/>
    <w:rsid w:val="00DF683C"/>
    <w:rsid w:val="00DF72BE"/>
    <w:rsid w:val="00DF73E3"/>
    <w:rsid w:val="00DF769E"/>
    <w:rsid w:val="00DF7CCA"/>
    <w:rsid w:val="00E006F9"/>
    <w:rsid w:val="00E007E6"/>
    <w:rsid w:val="00E014B6"/>
    <w:rsid w:val="00E073D9"/>
    <w:rsid w:val="00E0792C"/>
    <w:rsid w:val="00E10C0E"/>
    <w:rsid w:val="00E10F6A"/>
    <w:rsid w:val="00E121ED"/>
    <w:rsid w:val="00E1423C"/>
    <w:rsid w:val="00E15F1C"/>
    <w:rsid w:val="00E20C45"/>
    <w:rsid w:val="00E21A73"/>
    <w:rsid w:val="00E228CA"/>
    <w:rsid w:val="00E238DB"/>
    <w:rsid w:val="00E25761"/>
    <w:rsid w:val="00E30AAF"/>
    <w:rsid w:val="00E34F01"/>
    <w:rsid w:val="00E35F5B"/>
    <w:rsid w:val="00E36A9C"/>
    <w:rsid w:val="00E37806"/>
    <w:rsid w:val="00E4210F"/>
    <w:rsid w:val="00E43806"/>
    <w:rsid w:val="00E451B1"/>
    <w:rsid w:val="00E46BAB"/>
    <w:rsid w:val="00E47E3D"/>
    <w:rsid w:val="00E50AF1"/>
    <w:rsid w:val="00E510BB"/>
    <w:rsid w:val="00E56193"/>
    <w:rsid w:val="00E5672F"/>
    <w:rsid w:val="00E61A6A"/>
    <w:rsid w:val="00E62737"/>
    <w:rsid w:val="00E7532D"/>
    <w:rsid w:val="00E8043B"/>
    <w:rsid w:val="00E80A5B"/>
    <w:rsid w:val="00E80FEB"/>
    <w:rsid w:val="00E8520F"/>
    <w:rsid w:val="00E868AC"/>
    <w:rsid w:val="00E90AC0"/>
    <w:rsid w:val="00E91C15"/>
    <w:rsid w:val="00E92D65"/>
    <w:rsid w:val="00E9442A"/>
    <w:rsid w:val="00E94BAE"/>
    <w:rsid w:val="00E97060"/>
    <w:rsid w:val="00E97CF9"/>
    <w:rsid w:val="00EA1F60"/>
    <w:rsid w:val="00EA20A1"/>
    <w:rsid w:val="00EA4EA1"/>
    <w:rsid w:val="00EA725C"/>
    <w:rsid w:val="00EA7E83"/>
    <w:rsid w:val="00EB3448"/>
    <w:rsid w:val="00EB6D4E"/>
    <w:rsid w:val="00EB71A2"/>
    <w:rsid w:val="00EB777A"/>
    <w:rsid w:val="00EC098D"/>
    <w:rsid w:val="00EC11E0"/>
    <w:rsid w:val="00EC22C6"/>
    <w:rsid w:val="00EC4F8F"/>
    <w:rsid w:val="00EC5547"/>
    <w:rsid w:val="00ED0083"/>
    <w:rsid w:val="00ED3E87"/>
    <w:rsid w:val="00ED4142"/>
    <w:rsid w:val="00ED4892"/>
    <w:rsid w:val="00ED5269"/>
    <w:rsid w:val="00ED5D72"/>
    <w:rsid w:val="00EE1C86"/>
    <w:rsid w:val="00EE65BB"/>
    <w:rsid w:val="00EE7607"/>
    <w:rsid w:val="00EE77A0"/>
    <w:rsid w:val="00EE78B6"/>
    <w:rsid w:val="00EF10A8"/>
    <w:rsid w:val="00EF1897"/>
    <w:rsid w:val="00EF1E77"/>
    <w:rsid w:val="00EF3F52"/>
    <w:rsid w:val="00EF56FD"/>
    <w:rsid w:val="00EF6962"/>
    <w:rsid w:val="00F002DD"/>
    <w:rsid w:val="00F0073F"/>
    <w:rsid w:val="00F0223E"/>
    <w:rsid w:val="00F034AC"/>
    <w:rsid w:val="00F04947"/>
    <w:rsid w:val="00F059F9"/>
    <w:rsid w:val="00F0665F"/>
    <w:rsid w:val="00F0673C"/>
    <w:rsid w:val="00F074D4"/>
    <w:rsid w:val="00F10C07"/>
    <w:rsid w:val="00F117C3"/>
    <w:rsid w:val="00F146E5"/>
    <w:rsid w:val="00F159CF"/>
    <w:rsid w:val="00F203B8"/>
    <w:rsid w:val="00F2262E"/>
    <w:rsid w:val="00F23863"/>
    <w:rsid w:val="00F24C8E"/>
    <w:rsid w:val="00F25751"/>
    <w:rsid w:val="00F25E4D"/>
    <w:rsid w:val="00F25F82"/>
    <w:rsid w:val="00F270C7"/>
    <w:rsid w:val="00F273C3"/>
    <w:rsid w:val="00F3060F"/>
    <w:rsid w:val="00F313A8"/>
    <w:rsid w:val="00F40C1D"/>
    <w:rsid w:val="00F455EA"/>
    <w:rsid w:val="00F55CD9"/>
    <w:rsid w:val="00F6224C"/>
    <w:rsid w:val="00F623E5"/>
    <w:rsid w:val="00F6298D"/>
    <w:rsid w:val="00F6445B"/>
    <w:rsid w:val="00F64792"/>
    <w:rsid w:val="00F669C1"/>
    <w:rsid w:val="00F66C25"/>
    <w:rsid w:val="00F67F32"/>
    <w:rsid w:val="00F72BF4"/>
    <w:rsid w:val="00F74FAA"/>
    <w:rsid w:val="00F82F74"/>
    <w:rsid w:val="00F847E4"/>
    <w:rsid w:val="00F8495F"/>
    <w:rsid w:val="00F8659B"/>
    <w:rsid w:val="00F900F7"/>
    <w:rsid w:val="00F9257D"/>
    <w:rsid w:val="00F967B3"/>
    <w:rsid w:val="00F97417"/>
    <w:rsid w:val="00FA1052"/>
    <w:rsid w:val="00FA14C8"/>
    <w:rsid w:val="00FA1B42"/>
    <w:rsid w:val="00FA24C6"/>
    <w:rsid w:val="00FA2A29"/>
    <w:rsid w:val="00FA427F"/>
    <w:rsid w:val="00FA4ACA"/>
    <w:rsid w:val="00FA6755"/>
    <w:rsid w:val="00FA7074"/>
    <w:rsid w:val="00FA70D9"/>
    <w:rsid w:val="00FB0199"/>
    <w:rsid w:val="00FB2DA9"/>
    <w:rsid w:val="00FB480A"/>
    <w:rsid w:val="00FB4B9D"/>
    <w:rsid w:val="00FB7F8E"/>
    <w:rsid w:val="00FC24E1"/>
    <w:rsid w:val="00FC278A"/>
    <w:rsid w:val="00FD1799"/>
    <w:rsid w:val="00FD3F02"/>
    <w:rsid w:val="00FD6B22"/>
    <w:rsid w:val="00FD6E22"/>
    <w:rsid w:val="00FD7BF3"/>
    <w:rsid w:val="00FE29D1"/>
    <w:rsid w:val="00FE2DE1"/>
    <w:rsid w:val="00FE2F64"/>
    <w:rsid w:val="00FE5BD4"/>
    <w:rsid w:val="00FF0BD8"/>
    <w:rsid w:val="00FF2BA5"/>
    <w:rsid w:val="00FF3C9F"/>
    <w:rsid w:val="00FF4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stroke endarrow="block"/>
    </o:shapedefaults>
    <o:shapelayout v:ext="edit">
      <o:idmap v:ext="edit" data="1"/>
    </o:shapelayout>
  </w:shapeDefaults>
  <w:decimalSymbol w:val="."/>
  <w:listSeparator w:val=","/>
  <w14:docId w14:val="133907C4"/>
  <w15:chartTrackingRefBased/>
  <w15:docId w15:val="{402F7EA5-D4A1-4CB1-BA21-D824EC6C0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List Number" w:uiPriority="99"/>
    <w:lsdException w:name="List 4" w:uiPriority="99"/>
    <w:lsdException w:name="List Bullet 5" w:uiPriority="99"/>
    <w:lsdException w:name="List Number 5" w:uiPriority="99"/>
    <w:lsdException w:name="Title" w:uiPriority="10"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No List" w:uiPriority="99"/>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DB2"/>
    <w:pPr>
      <w:spacing w:before="120"/>
    </w:pPr>
    <w:rPr>
      <w:sz w:val="24"/>
    </w:rPr>
  </w:style>
  <w:style w:type="paragraph" w:styleId="Heading1">
    <w:name w:val="heading 1"/>
    <w:next w:val="BodyText"/>
    <w:link w:val="Heading1Char"/>
    <w:qFormat/>
    <w:rsid w:val="000D4B01"/>
    <w:pPr>
      <w:keepNext/>
      <w:pageBreakBefore/>
      <w:numPr>
        <w:numId w:val="54"/>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0D4B01"/>
    <w:pPr>
      <w:pageBreakBefore w:val="0"/>
      <w:numPr>
        <w:ilvl w:val="1"/>
      </w:numPr>
      <w:outlineLvl w:val="1"/>
    </w:pPr>
  </w:style>
  <w:style w:type="paragraph" w:styleId="Heading3">
    <w:name w:val="heading 3"/>
    <w:basedOn w:val="Heading2"/>
    <w:next w:val="BodyText"/>
    <w:link w:val="Heading3Char"/>
    <w:qFormat/>
    <w:rsid w:val="000D4B01"/>
    <w:pPr>
      <w:numPr>
        <w:ilvl w:val="2"/>
      </w:numPr>
      <w:outlineLvl w:val="2"/>
    </w:pPr>
    <w:rPr>
      <w:sz w:val="24"/>
    </w:rPr>
  </w:style>
  <w:style w:type="paragraph" w:styleId="Heading4">
    <w:name w:val="heading 4"/>
    <w:basedOn w:val="Heading3"/>
    <w:next w:val="BodyText"/>
    <w:link w:val="Heading4Char"/>
    <w:qFormat/>
    <w:rsid w:val="000D4B01"/>
    <w:pPr>
      <w:numPr>
        <w:ilvl w:val="3"/>
        <w:numId w:val="0"/>
      </w:numPr>
      <w:outlineLvl w:val="3"/>
    </w:pPr>
  </w:style>
  <w:style w:type="paragraph" w:styleId="Heading5">
    <w:name w:val="heading 5"/>
    <w:basedOn w:val="Heading4"/>
    <w:next w:val="BodyText"/>
    <w:link w:val="Heading5Char"/>
    <w:qFormat/>
    <w:rsid w:val="000D4B01"/>
    <w:pPr>
      <w:numPr>
        <w:ilvl w:val="4"/>
      </w:numPr>
      <w:outlineLvl w:val="4"/>
    </w:pPr>
  </w:style>
  <w:style w:type="paragraph" w:styleId="Heading6">
    <w:name w:val="heading 6"/>
    <w:basedOn w:val="Heading5"/>
    <w:next w:val="BodyText"/>
    <w:qFormat/>
    <w:rsid w:val="000D4B01"/>
    <w:pPr>
      <w:numPr>
        <w:ilvl w:val="5"/>
      </w:numPr>
      <w:outlineLvl w:val="5"/>
    </w:pPr>
  </w:style>
  <w:style w:type="paragraph" w:styleId="Heading7">
    <w:name w:val="heading 7"/>
    <w:basedOn w:val="Heading6"/>
    <w:next w:val="BodyText"/>
    <w:qFormat/>
    <w:rsid w:val="000D4B01"/>
    <w:pPr>
      <w:numPr>
        <w:ilvl w:val="6"/>
      </w:numPr>
      <w:outlineLvl w:val="6"/>
    </w:pPr>
  </w:style>
  <w:style w:type="paragraph" w:styleId="Heading8">
    <w:name w:val="heading 8"/>
    <w:basedOn w:val="Heading7"/>
    <w:next w:val="BodyText"/>
    <w:qFormat/>
    <w:rsid w:val="000D4B01"/>
    <w:pPr>
      <w:numPr>
        <w:ilvl w:val="7"/>
      </w:numPr>
      <w:outlineLvl w:val="7"/>
    </w:pPr>
  </w:style>
  <w:style w:type="paragraph" w:styleId="Heading9">
    <w:name w:val="heading 9"/>
    <w:basedOn w:val="Heading8"/>
    <w:next w:val="BodyText"/>
    <w:qFormat/>
    <w:rsid w:val="000D4B01"/>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0D4B01"/>
    <w:rPr>
      <w:rFonts w:ascii="Arial" w:hAnsi="Arial"/>
      <w:b/>
      <w:noProof/>
      <w:kern w:val="28"/>
      <w:sz w:val="28"/>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rsid w:val="00597DB2"/>
    <w:pPr>
      <w:spacing w:before="40" w:after="40"/>
      <w:ind w:left="72" w:right="72"/>
    </w:pPr>
    <w:rPr>
      <w:sz w:val="18"/>
    </w:rPr>
  </w:style>
  <w:style w:type="paragraph" w:customStyle="1" w:styleId="TableEntryHeader">
    <w:name w:val="Table Entry Header"/>
    <w:basedOn w:val="TableEntry"/>
    <w:link w:val="TableEntryHeaderChar"/>
    <w:rsid w:val="00597DB2"/>
    <w:pPr>
      <w:jc w:val="center"/>
    </w:pPr>
    <w:rPr>
      <w:rFonts w:ascii="Arial" w:hAnsi="Arial"/>
      <w:b/>
      <w:sz w:val="20"/>
    </w:rPr>
  </w:style>
  <w:style w:type="paragraph" w:customStyle="1" w:styleId="TableTitle">
    <w:name w:val="Table Title"/>
    <w:basedOn w:val="BodyText"/>
    <w:rsid w:val="00942224"/>
    <w:pPr>
      <w:keepNext/>
      <w:spacing w:before="300" w:after="60"/>
      <w:jc w:val="center"/>
    </w:pPr>
    <w:rPr>
      <w:rFonts w:ascii="Arial" w:hAnsi="Arial"/>
      <w:b/>
      <w:sz w:val="22"/>
    </w:rPr>
  </w:style>
  <w:style w:type="paragraph" w:customStyle="1" w:styleId="FigureTitle">
    <w:name w:val="Figure Title"/>
    <w:basedOn w:val="TableTitle"/>
    <w:rsid w:val="00942224"/>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Heading2"/>
    <w:next w:val="BodyText"/>
    <w:rsid w:val="00A75EE5"/>
    <w:pPr>
      <w:numPr>
        <w:ilvl w:val="0"/>
        <w:numId w:val="0"/>
      </w:numPr>
    </w:pPr>
  </w:style>
  <w:style w:type="paragraph" w:customStyle="1" w:styleId="AppendixHeading1">
    <w:name w:val="Appendix Heading 1"/>
    <w:basedOn w:val="Heading1"/>
    <w:next w:val="BodyText"/>
    <w:rsid w:val="00A75EE5"/>
    <w:pPr>
      <w:tabs>
        <w:tab w:val="left" w:pos="900"/>
      </w:tabs>
    </w:pPr>
    <w:rPr>
      <w:b w:val="0"/>
    </w:rPr>
  </w:style>
  <w:style w:type="paragraph" w:customStyle="1" w:styleId="AppendixHeading3">
    <w:name w:val="Appendix Heading 3"/>
    <w:basedOn w:val="Heading3"/>
    <w:next w:val="BodyText"/>
    <w:rsid w:val="00A75EE5"/>
    <w:pPr>
      <w:numPr>
        <w:numId w:val="51"/>
      </w:numPr>
    </w:p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BodyText2">
    <w:name w:val="Body Text 2"/>
    <w:basedOn w:val="Normal"/>
    <w:rsid w:val="00597DB2"/>
    <w:pPr>
      <w:spacing w:before="0"/>
    </w:pPr>
    <w:rPr>
      <w:i/>
    </w:r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993FF5"/>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uiPriority w:val="99"/>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Header">
    <w:name w:val="List Header"/>
    <w:basedOn w:val="Normal"/>
    <w:next w:val="Normal"/>
    <w:rsid w:val="00AA70C3"/>
    <w:pPr>
      <w:spacing w:before="0"/>
    </w:pPr>
    <w:rPr>
      <w:rFonts w:ascii="Arial" w:eastAsia="Arial" w:hAnsi="Arial" w:cs="Arial"/>
      <w:b/>
      <w:i/>
      <w:color w:val="0000A0"/>
      <w:sz w:val="20"/>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2"/>
      </w:numPr>
    </w:pPr>
  </w:style>
  <w:style w:type="paragraph" w:customStyle="1" w:styleId="TableText">
    <w:name w:val="TableText"/>
    <w:basedOn w:val="Normal"/>
    <w:link w:val="TableTextChar"/>
    <w:rsid w:val="00BC3E9F"/>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BC3E9F"/>
    <w:rPr>
      <w:rFonts w:ascii="Bookman Old Style" w:hAnsi="Bookman Old Style"/>
      <w:noProof/>
      <w:sz w:val="18"/>
      <w:szCs w:val="18"/>
      <w:lang w:val="x-none" w:eastAsia="x-none"/>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597DB2"/>
    <w:pPr>
      <w:numPr>
        <w:numId w:val="2"/>
      </w:numPr>
    </w:pPr>
  </w:style>
  <w:style w:type="paragraph" w:styleId="ListBullet3">
    <w:name w:val="List Bullet 3"/>
    <w:basedOn w:val="Normal"/>
    <w:link w:val="ListBullet3Char"/>
    <w:rsid w:val="00597DB2"/>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597DB2"/>
    <w:pPr>
      <w:numPr>
        <w:numId w:val="9"/>
      </w:numPr>
    </w:pPr>
  </w:style>
  <w:style w:type="paragraph" w:styleId="ListBullet5">
    <w:name w:val="List Bullet 5"/>
    <w:basedOn w:val="Normal"/>
    <w:uiPriority w:val="99"/>
    <w:unhideWhenUsed/>
    <w:rsid w:val="00597DB2"/>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paragraph" w:customStyle="1" w:styleId="AppendixHeading4">
    <w:name w:val="Appendix Heading 4"/>
    <w:basedOn w:val="Heading4"/>
    <w:link w:val="AppendixHeading4Char"/>
    <w:qFormat/>
    <w:rsid w:val="000D4B01"/>
    <w:pPr>
      <w:numPr>
        <w:ilvl w:val="0"/>
      </w:numPr>
    </w:pPr>
    <w:rPr>
      <w:noProof w:val="0"/>
    </w:rPr>
  </w:style>
  <w:style w:type="character" w:customStyle="1" w:styleId="AppendixHeading4Char">
    <w:name w:val="Appendix Heading 4 Char"/>
    <w:link w:val="AppendixHeading4"/>
    <w:rsid w:val="000D4B01"/>
    <w:rPr>
      <w:rFonts w:ascii="Arial" w:hAnsi="Arial"/>
      <w:b/>
      <w:kern w:val="28"/>
      <w:sz w:val="24"/>
    </w:rPr>
  </w:style>
  <w:style w:type="character" w:customStyle="1" w:styleId="Heading1Char">
    <w:name w:val="Heading 1 Char"/>
    <w:link w:val="Heading1"/>
    <w:rsid w:val="000D4B01"/>
    <w:rPr>
      <w:rFonts w:ascii="Arial" w:hAnsi="Arial"/>
      <w:b/>
      <w:noProof/>
      <w:kern w:val="28"/>
      <w:sz w:val="28"/>
    </w:rPr>
  </w:style>
  <w:style w:type="character" w:customStyle="1" w:styleId="Heading3Char">
    <w:name w:val="Heading 3 Char"/>
    <w:link w:val="Heading3"/>
    <w:rsid w:val="000D4B01"/>
    <w:rPr>
      <w:rFonts w:ascii="Arial" w:hAnsi="Arial"/>
      <w:b/>
      <w:noProof/>
      <w:kern w:val="28"/>
      <w:sz w:val="24"/>
    </w:rPr>
  </w:style>
  <w:style w:type="character" w:customStyle="1" w:styleId="Heading4Char">
    <w:name w:val="Heading 4 Char"/>
    <w:link w:val="Heading4"/>
    <w:rsid w:val="000D4B01"/>
    <w:rPr>
      <w:rFonts w:ascii="Arial" w:hAnsi="Arial"/>
      <w:b/>
      <w:noProof/>
      <w:kern w:val="28"/>
      <w:sz w:val="24"/>
    </w:rPr>
  </w:style>
  <w:style w:type="character" w:customStyle="1" w:styleId="Heading5Char">
    <w:name w:val="Heading 5 Char"/>
    <w:link w:val="Heading5"/>
    <w:rsid w:val="000D4B01"/>
    <w:rPr>
      <w:rFonts w:ascii="Arial" w:hAnsi="Arial"/>
      <w:b/>
      <w:noProof/>
      <w:kern w:val="28"/>
      <w:sz w:val="24"/>
    </w:rPr>
  </w:style>
  <w:style w:type="character" w:styleId="EndnoteReference">
    <w:name w:val="endnote reference"/>
    <w:basedOn w:val="DefaultParagraphFont"/>
    <w:rsid w:val="00BC7B22"/>
    <w:rPr>
      <w:vertAlign w:val="superscript"/>
    </w:rPr>
  </w:style>
  <w:style w:type="character" w:customStyle="1" w:styleId="FootnoteTextChar">
    <w:name w:val="Footnote Text Char"/>
    <w:basedOn w:val="DefaultParagraphFont"/>
    <w:link w:val="FootnoteText"/>
    <w:uiPriority w:val="99"/>
    <w:rsid w:val="00CE02E7"/>
  </w:style>
  <w:style w:type="character" w:customStyle="1" w:styleId="TableEntryHeaderChar">
    <w:name w:val="Table Entry Header Char"/>
    <w:link w:val="TableEntryHeader"/>
    <w:rsid w:val="00CE02E7"/>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447607">
      <w:bodyDiv w:val="1"/>
      <w:marLeft w:val="0"/>
      <w:marRight w:val="0"/>
      <w:marTop w:val="0"/>
      <w:marBottom w:val="0"/>
      <w:divBdr>
        <w:top w:val="none" w:sz="0" w:space="0" w:color="auto"/>
        <w:left w:val="none" w:sz="0" w:space="0" w:color="auto"/>
        <w:bottom w:val="none" w:sz="0" w:space="0" w:color="auto"/>
        <w:right w:val="none" w:sz="0" w:space="0" w:color="auto"/>
      </w:divBdr>
    </w:div>
    <w:div w:id="325714061">
      <w:bodyDiv w:val="1"/>
      <w:marLeft w:val="0"/>
      <w:marRight w:val="0"/>
      <w:marTop w:val="0"/>
      <w:marBottom w:val="0"/>
      <w:divBdr>
        <w:top w:val="none" w:sz="0" w:space="0" w:color="auto"/>
        <w:left w:val="none" w:sz="0" w:space="0" w:color="auto"/>
        <w:bottom w:val="none" w:sz="0" w:space="0" w:color="auto"/>
        <w:right w:val="none" w:sz="0" w:space="0" w:color="auto"/>
      </w:divBdr>
    </w:div>
    <w:div w:id="432212570">
      <w:bodyDiv w:val="1"/>
      <w:marLeft w:val="0"/>
      <w:marRight w:val="0"/>
      <w:marTop w:val="0"/>
      <w:marBottom w:val="0"/>
      <w:divBdr>
        <w:top w:val="none" w:sz="0" w:space="0" w:color="auto"/>
        <w:left w:val="none" w:sz="0" w:space="0" w:color="auto"/>
        <w:bottom w:val="none" w:sz="0" w:space="0" w:color="auto"/>
        <w:right w:val="none" w:sz="0" w:space="0" w:color="auto"/>
      </w:divBdr>
    </w:div>
    <w:div w:id="459765947">
      <w:bodyDiv w:val="1"/>
      <w:marLeft w:val="0"/>
      <w:marRight w:val="0"/>
      <w:marTop w:val="0"/>
      <w:marBottom w:val="0"/>
      <w:divBdr>
        <w:top w:val="none" w:sz="0" w:space="0" w:color="auto"/>
        <w:left w:val="none" w:sz="0" w:space="0" w:color="auto"/>
        <w:bottom w:val="none" w:sz="0" w:space="0" w:color="auto"/>
        <w:right w:val="none" w:sz="0" w:space="0" w:color="auto"/>
      </w:divBdr>
    </w:div>
    <w:div w:id="594827280">
      <w:bodyDiv w:val="1"/>
      <w:marLeft w:val="0"/>
      <w:marRight w:val="0"/>
      <w:marTop w:val="0"/>
      <w:marBottom w:val="0"/>
      <w:divBdr>
        <w:top w:val="none" w:sz="0" w:space="0" w:color="auto"/>
        <w:left w:val="none" w:sz="0" w:space="0" w:color="auto"/>
        <w:bottom w:val="none" w:sz="0" w:space="0" w:color="auto"/>
        <w:right w:val="none" w:sz="0" w:space="0" w:color="auto"/>
      </w:divBdr>
    </w:div>
    <w:div w:id="613439698">
      <w:bodyDiv w:val="1"/>
      <w:marLeft w:val="0"/>
      <w:marRight w:val="0"/>
      <w:marTop w:val="0"/>
      <w:marBottom w:val="0"/>
      <w:divBdr>
        <w:top w:val="none" w:sz="0" w:space="0" w:color="auto"/>
        <w:left w:val="none" w:sz="0" w:space="0" w:color="auto"/>
        <w:bottom w:val="none" w:sz="0" w:space="0" w:color="auto"/>
        <w:right w:val="none" w:sz="0" w:space="0" w:color="auto"/>
      </w:divBdr>
    </w:div>
    <w:div w:id="710809179">
      <w:bodyDiv w:val="1"/>
      <w:marLeft w:val="0"/>
      <w:marRight w:val="0"/>
      <w:marTop w:val="0"/>
      <w:marBottom w:val="0"/>
      <w:divBdr>
        <w:top w:val="none" w:sz="0" w:space="0" w:color="auto"/>
        <w:left w:val="none" w:sz="0" w:space="0" w:color="auto"/>
        <w:bottom w:val="none" w:sz="0" w:space="0" w:color="auto"/>
        <w:right w:val="none" w:sz="0" w:space="0" w:color="auto"/>
      </w:divBdr>
    </w:div>
    <w:div w:id="917397899">
      <w:bodyDiv w:val="1"/>
      <w:marLeft w:val="0"/>
      <w:marRight w:val="0"/>
      <w:marTop w:val="0"/>
      <w:marBottom w:val="0"/>
      <w:divBdr>
        <w:top w:val="none" w:sz="0" w:space="0" w:color="auto"/>
        <w:left w:val="none" w:sz="0" w:space="0" w:color="auto"/>
        <w:bottom w:val="none" w:sz="0" w:space="0" w:color="auto"/>
        <w:right w:val="none" w:sz="0" w:space="0" w:color="auto"/>
      </w:divBdr>
    </w:div>
    <w:div w:id="1284730991">
      <w:bodyDiv w:val="1"/>
      <w:marLeft w:val="0"/>
      <w:marRight w:val="0"/>
      <w:marTop w:val="0"/>
      <w:marBottom w:val="0"/>
      <w:divBdr>
        <w:top w:val="none" w:sz="0" w:space="0" w:color="auto"/>
        <w:left w:val="none" w:sz="0" w:space="0" w:color="auto"/>
        <w:bottom w:val="none" w:sz="0" w:space="0" w:color="auto"/>
        <w:right w:val="none" w:sz="0" w:space="0" w:color="auto"/>
      </w:divBdr>
    </w:div>
    <w:div w:id="1516580292">
      <w:bodyDiv w:val="1"/>
      <w:marLeft w:val="0"/>
      <w:marRight w:val="0"/>
      <w:marTop w:val="0"/>
      <w:marBottom w:val="0"/>
      <w:divBdr>
        <w:top w:val="none" w:sz="0" w:space="0" w:color="auto"/>
        <w:left w:val="none" w:sz="0" w:space="0" w:color="auto"/>
        <w:bottom w:val="none" w:sz="0" w:space="0" w:color="auto"/>
        <w:right w:val="none" w:sz="0" w:space="0" w:color="auto"/>
      </w:divBdr>
    </w:div>
    <w:div w:id="1620650210">
      <w:bodyDiv w:val="1"/>
      <w:marLeft w:val="0"/>
      <w:marRight w:val="0"/>
      <w:marTop w:val="0"/>
      <w:marBottom w:val="0"/>
      <w:divBdr>
        <w:top w:val="none" w:sz="0" w:space="0" w:color="auto"/>
        <w:left w:val="none" w:sz="0" w:space="0" w:color="auto"/>
        <w:bottom w:val="none" w:sz="0" w:space="0" w:color="auto"/>
        <w:right w:val="none" w:sz="0" w:space="0" w:color="auto"/>
      </w:divBdr>
    </w:div>
    <w:div w:id="1774014048">
      <w:bodyDiv w:val="1"/>
      <w:marLeft w:val="0"/>
      <w:marRight w:val="0"/>
      <w:marTop w:val="0"/>
      <w:marBottom w:val="0"/>
      <w:divBdr>
        <w:top w:val="none" w:sz="0" w:space="0" w:color="auto"/>
        <w:left w:val="none" w:sz="0" w:space="0" w:color="auto"/>
        <w:bottom w:val="none" w:sz="0" w:space="0" w:color="auto"/>
        <w:right w:val="none" w:sz="0" w:space="0" w:color="auto"/>
      </w:divBdr>
    </w:div>
    <w:div w:id="1955093563">
      <w:bodyDiv w:val="1"/>
      <w:marLeft w:val="0"/>
      <w:marRight w:val="0"/>
      <w:marTop w:val="0"/>
      <w:marBottom w:val="0"/>
      <w:divBdr>
        <w:top w:val="none" w:sz="0" w:space="0" w:color="auto"/>
        <w:left w:val="none" w:sz="0" w:space="0" w:color="auto"/>
        <w:bottom w:val="none" w:sz="0" w:space="0" w:color="auto"/>
        <w:right w:val="none" w:sz="0" w:space="0" w:color="auto"/>
      </w:divBdr>
    </w:div>
    <w:div w:id="2023824870">
      <w:bodyDiv w:val="1"/>
      <w:marLeft w:val="0"/>
      <w:marRight w:val="0"/>
      <w:marTop w:val="0"/>
      <w:marBottom w:val="0"/>
      <w:divBdr>
        <w:top w:val="none" w:sz="0" w:space="0" w:color="auto"/>
        <w:left w:val="none" w:sz="0" w:space="0" w:color="auto"/>
        <w:bottom w:val="none" w:sz="0" w:space="0" w:color="auto"/>
        <w:right w:val="none" w:sz="0" w:space="0" w:color="auto"/>
      </w:divBdr>
    </w:div>
    <w:div w:id="2118479848">
      <w:bodyDiv w:val="1"/>
      <w:marLeft w:val="0"/>
      <w:marRight w:val="0"/>
      <w:marTop w:val="0"/>
      <w:marBottom w:val="0"/>
      <w:divBdr>
        <w:top w:val="none" w:sz="0" w:space="0" w:color="auto"/>
        <w:left w:val="none" w:sz="0" w:space="0" w:color="auto"/>
        <w:bottom w:val="none" w:sz="0" w:space="0" w:color="auto"/>
        <w:right w:val="none" w:sz="0" w:space="0" w:color="auto"/>
      </w:divBdr>
    </w:div>
    <w:div w:id="214449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hl7.org/fhir/versions.html" TargetMode="External"/><Relationship Id="rId26" Type="http://schemas.openxmlformats.org/officeDocument/2006/relationships/hyperlink" Target="file:///D:\Google%20Drive\01_IHE\00_DocumentPublication\AppData\Local\Microsoft\Windows\INetCache\Content.Outlook\EG9GIJRH\FHIR%20%20Procedure%20resource" TargetMode="External"/><Relationship Id="rId39" Type="http://schemas.openxmlformats.org/officeDocument/2006/relationships/hyperlink" Target="https://www.hl7.org/fhir/profiling.html" TargetMode="External"/><Relationship Id="rId3" Type="http://schemas.openxmlformats.org/officeDocument/2006/relationships/styles" Target="styles.xml"/><Relationship Id="rId21" Type="http://schemas.openxmlformats.org/officeDocument/2006/relationships/hyperlink" Target="http://build.fhir.org/procedure-definitions.html" TargetMode="External"/><Relationship Id="rId34" Type="http://schemas.openxmlformats.org/officeDocument/2006/relationships/image" Target="media/image2.emf"/><Relationship Id="rId42" Type="http://schemas.openxmlformats.org/officeDocument/2006/relationships/hyperlink" Target="https://www.hl7.org/fhir/http.html" TargetMode="External"/><Relationship Id="rId47" Type="http://schemas.openxmlformats.org/officeDocument/2006/relationships/hyperlink" Target="http://www.fda.gov/MedicalDevices/DeviceRegulationandGuidance/UniqueDeviceIdentification/UDIBasics/default.htm"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ihe.net/" TargetMode="External"/><Relationship Id="rId17" Type="http://schemas.openxmlformats.org/officeDocument/2006/relationships/hyperlink" Target="https://www.hl7.org/fhir/versions.html" TargetMode="External"/><Relationship Id="rId25" Type="http://schemas.openxmlformats.org/officeDocument/2006/relationships/hyperlink" Target="http://build.fhir.org/encounter-definitions.html" TargetMode="External"/><Relationship Id="rId33" Type="http://schemas.openxmlformats.org/officeDocument/2006/relationships/hyperlink" Target="ftp://ftp.ihe.net/IT_Infrastructure/iheitiyr15-2017-2018/Technical_Cmte/Workitems/STU3updates/IHE_ITI_Suppl_Appx-Z_STU3_20170426.docx" TargetMode="External"/><Relationship Id="rId38" Type="http://schemas.openxmlformats.org/officeDocument/2006/relationships/image" Target="media/image6.emf"/><Relationship Id="rId46" Type="http://schemas.openxmlformats.org/officeDocument/2006/relationships/hyperlink" Target="http://hl7.org/fhir/profiling.html" TargetMode="Externa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0" Type="http://schemas.openxmlformats.org/officeDocument/2006/relationships/hyperlink" Target="http://build.fhir.org/procedure.html" TargetMode="External"/><Relationship Id="rId29" Type="http://schemas.openxmlformats.org/officeDocument/2006/relationships/hyperlink" Target="https://www.healthit.gov/sites/default/files/2017_draft_interoperability_standards_advisory_8.16.16.pdf" TargetMode="External"/><Relationship Id="rId41" Type="http://schemas.openxmlformats.org/officeDocument/2006/relationships/hyperlink" Target="https://www.hl7.org/fhir/devi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he.net/PCC_Public_Comments/" TargetMode="External"/><Relationship Id="rId24" Type="http://schemas.openxmlformats.org/officeDocument/2006/relationships/hyperlink" Target="http://build.fhir.org/procedure-definitions.html" TargetMode="External"/><Relationship Id="rId32" Type="http://schemas.openxmlformats.org/officeDocument/2006/relationships/hyperlink" Target="http://hl7.org/fhir/STU3/security.html" TargetMode="External"/><Relationship Id="rId37" Type="http://schemas.openxmlformats.org/officeDocument/2006/relationships/image" Target="media/image5.png"/><Relationship Id="rId40" Type="http://schemas.openxmlformats.org/officeDocument/2006/relationships/hyperlink" Target="https://www.hl7.org/fhir/device.html" TargetMode="External"/><Relationship Id="rId45" Type="http://schemas.openxmlformats.org/officeDocument/2006/relationships/hyperlink" Target="http://hl7.org/fhir/procedure.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he.net/Profiles/" TargetMode="External"/><Relationship Id="rId23" Type="http://schemas.openxmlformats.org/officeDocument/2006/relationships/hyperlink" Target="http://build.fhir.org/condition.html" TargetMode="External"/><Relationship Id="rId28" Type="http://schemas.openxmlformats.org/officeDocument/2006/relationships/hyperlink" Target="https://www.fda.gov/downloads/MedicalDevices/DeviceRegulationandGuidance/UniqueDeviceIdentification/UDIIssuingAgencies/UCM489869.pdf" TargetMode="External"/><Relationship Id="rId36" Type="http://schemas.openxmlformats.org/officeDocument/2006/relationships/image" Target="media/image4.png"/><Relationship Id="rId49" Type="http://schemas.openxmlformats.org/officeDocument/2006/relationships/footer" Target="footer1.xml"/><Relationship Id="rId10" Type="http://schemas.openxmlformats.org/officeDocument/2006/relationships/hyperlink" Target="http://ihe.net/Public_Comment/" TargetMode="External"/><Relationship Id="rId19" Type="http://schemas.openxmlformats.org/officeDocument/2006/relationships/hyperlink" Target="https://www.healthit.gov/sites/default/files/170_315a14_implantable_device_list_v10.pdf" TargetMode="External"/><Relationship Id="rId31" Type="http://schemas.openxmlformats.org/officeDocument/2006/relationships/hyperlink" Target="https://www.fda.gov/downloads/MedicalDevices/DeviceRegulationandGuidance/UniqueDeviceIdentification/UDIIssuingAgencies/UCM489869.pdf" TargetMode="External"/><Relationship Id="rId44" Type="http://schemas.openxmlformats.org/officeDocument/2006/relationships/hyperlink" Target="http://hl7.org/fhir/references.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hyperlink" Target="http://build.fhir.org/encounter-definitions.html" TargetMode="External"/><Relationship Id="rId27" Type="http://schemas.openxmlformats.org/officeDocument/2006/relationships/hyperlink" Target="http://www.hl7.org/fhir/procedure.html" TargetMode="External"/><Relationship Id="rId30" Type="http://schemas.openxmlformats.org/officeDocument/2006/relationships/hyperlink" Target="https://www.fda.gov/MedicalDevices/DeviceRegulationandGuidance/UniqueDeviceIdentification/UDIIssuingAgencies/default.htm" TargetMode="External"/><Relationship Id="rId35" Type="http://schemas.openxmlformats.org/officeDocument/2006/relationships/image" Target="media/image3.emf"/><Relationship Id="rId43" Type="http://schemas.openxmlformats.org/officeDocument/2006/relationships/hyperlink" Target="https://www.hl7.org/fhir/procedure.html"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1C2AC2-6768-4C31-B4B9-F13374688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Template>
  <TotalTime>38</TotalTime>
  <Pages>74</Pages>
  <Words>16594</Words>
  <Characters>94587</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IHE_PCC_Suppl_PMDT_ Rev1.1_TI_2017-09-xx</vt:lpstr>
    </vt:vector>
  </TitlesOfParts>
  <Company>IHE</Company>
  <LinksUpToDate>false</LinksUpToDate>
  <CharactersWithSpaces>110960</CharactersWithSpaces>
  <SharedDoc>false</SharedDoc>
  <HLinks>
    <vt:vector size="894" baseType="variant">
      <vt:variant>
        <vt:i4>1048652</vt:i4>
      </vt:variant>
      <vt:variant>
        <vt:i4>813</vt:i4>
      </vt:variant>
      <vt:variant>
        <vt:i4>0</vt:i4>
      </vt:variant>
      <vt:variant>
        <vt:i4>5</vt:i4>
      </vt:variant>
      <vt:variant>
        <vt:lpwstr>http://wiki.ihe.net/index.php?title=National_Extensions_Process</vt:lpwstr>
      </vt:variant>
      <vt:variant>
        <vt:lpwstr/>
      </vt:variant>
      <vt:variant>
        <vt:i4>3801098</vt:i4>
      </vt:variant>
      <vt:variant>
        <vt:i4>810</vt:i4>
      </vt:variant>
      <vt:variant>
        <vt:i4>0</vt:i4>
      </vt:variant>
      <vt:variant>
        <vt:i4>5</vt:i4>
      </vt:variant>
      <vt:variant>
        <vt:lpwstr/>
      </vt:variant>
      <vt:variant>
        <vt:lpwstr>BKM_C3BE5CEB_F63C_4277_9D6E_D0FC021F8584</vt:lpwstr>
      </vt:variant>
      <vt:variant>
        <vt:i4>3670140</vt:i4>
      </vt:variant>
      <vt:variant>
        <vt:i4>807</vt:i4>
      </vt:variant>
      <vt:variant>
        <vt:i4>0</vt:i4>
      </vt:variant>
      <vt:variant>
        <vt:i4>5</vt:i4>
      </vt:variant>
      <vt:variant>
        <vt:lpwstr>http://hl7.org/fhir/udi-entry-type</vt:lpwstr>
      </vt:variant>
      <vt:variant>
        <vt:lpwstr/>
      </vt:variant>
      <vt:variant>
        <vt:i4>6291511</vt:i4>
      </vt:variant>
      <vt:variant>
        <vt:i4>804</vt:i4>
      </vt:variant>
      <vt:variant>
        <vt:i4>0</vt:i4>
      </vt:variant>
      <vt:variant>
        <vt:i4>5</vt:i4>
      </vt:variant>
      <vt:variant>
        <vt:lpwstr>http://hl7.org/fhir/ValueSet/device-status</vt:lpwstr>
      </vt:variant>
      <vt:variant>
        <vt:lpwstr/>
      </vt:variant>
      <vt:variant>
        <vt:i4>4391002</vt:i4>
      </vt:variant>
      <vt:variant>
        <vt:i4>801</vt:i4>
      </vt:variant>
      <vt:variant>
        <vt:i4>0</vt:i4>
      </vt:variant>
      <vt:variant>
        <vt:i4>5</vt:i4>
      </vt:variant>
      <vt:variant>
        <vt:lpwstr>http://hl7.org/fhir/NamingSystem/iccbba-other-di</vt:lpwstr>
      </vt:variant>
      <vt:variant>
        <vt:lpwstr/>
      </vt:variant>
      <vt:variant>
        <vt:i4>5308486</vt:i4>
      </vt:variant>
      <vt:variant>
        <vt:i4>798</vt:i4>
      </vt:variant>
      <vt:variant>
        <vt:i4>0</vt:i4>
      </vt:variant>
      <vt:variant>
        <vt:i4>5</vt:i4>
      </vt:variant>
      <vt:variant>
        <vt:lpwstr>http://hl7.org/fhir/NamingSystem/iccbba-blood-di</vt:lpwstr>
      </vt:variant>
      <vt:variant>
        <vt:lpwstr/>
      </vt:variant>
      <vt:variant>
        <vt:i4>6160396</vt:i4>
      </vt:variant>
      <vt:variant>
        <vt:i4>795</vt:i4>
      </vt:variant>
      <vt:variant>
        <vt:i4>0</vt:i4>
      </vt:variant>
      <vt:variant>
        <vt:i4>5</vt:i4>
      </vt:variant>
      <vt:variant>
        <vt:lpwstr>http://hl7.org/fhir/NamingSystem/hibcc-dI</vt:lpwstr>
      </vt:variant>
      <vt:variant>
        <vt:lpwstr/>
      </vt:variant>
      <vt:variant>
        <vt:i4>6357109</vt:i4>
      </vt:variant>
      <vt:variant>
        <vt:i4>792</vt:i4>
      </vt:variant>
      <vt:variant>
        <vt:i4>0</vt:i4>
      </vt:variant>
      <vt:variant>
        <vt:i4>5</vt:i4>
      </vt:variant>
      <vt:variant>
        <vt:lpwstr>http://hl7.org/fhir/NamingSystem/gs1-di</vt:lpwstr>
      </vt:variant>
      <vt:variant>
        <vt:lpwstr/>
      </vt:variant>
      <vt:variant>
        <vt:i4>4718598</vt:i4>
      </vt:variant>
      <vt:variant>
        <vt:i4>789</vt:i4>
      </vt:variant>
      <vt:variant>
        <vt:i4>0</vt:i4>
      </vt:variant>
      <vt:variant>
        <vt:i4>5</vt:i4>
      </vt:variant>
      <vt:variant>
        <vt:lpwstr>http://hl7.org/fhir/NamingSystem/fda-udi</vt:lpwstr>
      </vt:variant>
      <vt:variant>
        <vt:lpwstr/>
      </vt:variant>
      <vt:variant>
        <vt:i4>3211363</vt:i4>
      </vt:variant>
      <vt:variant>
        <vt:i4>786</vt:i4>
      </vt:variant>
      <vt:variant>
        <vt:i4>0</vt:i4>
      </vt:variant>
      <vt:variant>
        <vt:i4>5</vt:i4>
      </vt:variant>
      <vt:variant>
        <vt:lpwstr>http://www.fda.gov/MedicalDevices/DeviceRegulationandGuidance/UniqueDeviceIdentification/UDIBasics/default.htm</vt:lpwstr>
      </vt:variant>
      <vt:variant>
        <vt:lpwstr/>
      </vt:variant>
      <vt:variant>
        <vt:i4>655451</vt:i4>
      </vt:variant>
      <vt:variant>
        <vt:i4>783</vt:i4>
      </vt:variant>
      <vt:variant>
        <vt:i4>0</vt:i4>
      </vt:variant>
      <vt:variant>
        <vt:i4>5</vt:i4>
      </vt:variant>
      <vt:variant>
        <vt:lpwstr>https://www.hl7.org/fhir/device.html</vt:lpwstr>
      </vt:variant>
      <vt:variant>
        <vt:lpwstr/>
      </vt:variant>
      <vt:variant>
        <vt:i4>655451</vt:i4>
      </vt:variant>
      <vt:variant>
        <vt:i4>774</vt:i4>
      </vt:variant>
      <vt:variant>
        <vt:i4>0</vt:i4>
      </vt:variant>
      <vt:variant>
        <vt:i4>5</vt:i4>
      </vt:variant>
      <vt:variant>
        <vt:lpwstr>https://www.hl7.org/fhir/device.html</vt:lpwstr>
      </vt:variant>
      <vt:variant>
        <vt:lpwstr/>
      </vt:variant>
      <vt:variant>
        <vt:i4>2228330</vt:i4>
      </vt:variant>
      <vt:variant>
        <vt:i4>765</vt:i4>
      </vt:variant>
      <vt:variant>
        <vt:i4>0</vt:i4>
      </vt:variant>
      <vt:variant>
        <vt:i4>5</vt:i4>
      </vt:variant>
      <vt:variant>
        <vt:lpwstr>https://www.hl7.org/fhir/procedure.html</vt:lpwstr>
      </vt:variant>
      <vt:variant>
        <vt:lpwstr/>
      </vt:variant>
      <vt:variant>
        <vt:i4>655451</vt:i4>
      </vt:variant>
      <vt:variant>
        <vt:i4>756</vt:i4>
      </vt:variant>
      <vt:variant>
        <vt:i4>0</vt:i4>
      </vt:variant>
      <vt:variant>
        <vt:i4>5</vt:i4>
      </vt:variant>
      <vt:variant>
        <vt:lpwstr>https://www.hl7.org/fhir/device.html</vt:lpwstr>
      </vt:variant>
      <vt:variant>
        <vt:lpwstr/>
      </vt:variant>
      <vt:variant>
        <vt:i4>655451</vt:i4>
      </vt:variant>
      <vt:variant>
        <vt:i4>747</vt:i4>
      </vt:variant>
      <vt:variant>
        <vt:i4>0</vt:i4>
      </vt:variant>
      <vt:variant>
        <vt:i4>5</vt:i4>
      </vt:variant>
      <vt:variant>
        <vt:lpwstr>https://www.hl7.org/fhir/device.html</vt:lpwstr>
      </vt:variant>
      <vt:variant>
        <vt:lpwstr/>
      </vt:variant>
      <vt:variant>
        <vt:i4>196712</vt:i4>
      </vt:variant>
      <vt:variant>
        <vt:i4>738</vt:i4>
      </vt:variant>
      <vt:variant>
        <vt:i4>0</vt:i4>
      </vt:variant>
      <vt:variant>
        <vt:i4>5</vt:i4>
      </vt:variant>
      <vt:variant>
        <vt:lpwstr>ftp://ftp.ihe.net/IT_Infrastructure/iheitiyr15-2017-2018/Technical_Cmte/Workitems/STU3updates/IHE_ITI_Suppl_Appx-Z_STU3_20170426.docx</vt:lpwstr>
      </vt:variant>
      <vt:variant>
        <vt:lpwstr/>
      </vt:variant>
      <vt:variant>
        <vt:i4>3866656</vt:i4>
      </vt:variant>
      <vt:variant>
        <vt:i4>735</vt:i4>
      </vt:variant>
      <vt:variant>
        <vt:i4>0</vt:i4>
      </vt:variant>
      <vt:variant>
        <vt:i4>5</vt:i4>
      </vt:variant>
      <vt:variant>
        <vt:lpwstr>http://hl7.org/fhir/STU3/security.html</vt:lpwstr>
      </vt:variant>
      <vt:variant>
        <vt:lpwstr/>
      </vt:variant>
      <vt:variant>
        <vt:i4>8257651</vt:i4>
      </vt:variant>
      <vt:variant>
        <vt:i4>729</vt:i4>
      </vt:variant>
      <vt:variant>
        <vt:i4>0</vt:i4>
      </vt:variant>
      <vt:variant>
        <vt:i4>5</vt:i4>
      </vt:variant>
      <vt:variant>
        <vt:lpwstr>http://www.fda.gov/MedicalDevices/DeviceRegulationandGuidance/UniqueDeviceIdentification/UDIIssuingAgencies/default.htm/oUDIformats</vt:lpwstr>
      </vt:variant>
      <vt:variant>
        <vt:lpwstr/>
      </vt:variant>
      <vt:variant>
        <vt:i4>7143482</vt:i4>
      </vt:variant>
      <vt:variant>
        <vt:i4>726</vt:i4>
      </vt:variant>
      <vt:variant>
        <vt:i4>0</vt:i4>
      </vt:variant>
      <vt:variant>
        <vt:i4>5</vt:i4>
      </vt:variant>
      <vt:variant>
        <vt:lpwstr>http://www.hl7.org/fhir/procedure.html</vt:lpwstr>
      </vt:variant>
      <vt:variant>
        <vt:lpwstr/>
      </vt:variant>
      <vt:variant>
        <vt:i4>6619146</vt:i4>
      </vt:variant>
      <vt:variant>
        <vt:i4>723</vt:i4>
      </vt:variant>
      <vt:variant>
        <vt:i4>0</vt:i4>
      </vt:variant>
      <vt:variant>
        <vt:i4>5</vt:i4>
      </vt:variant>
      <vt:variant>
        <vt:lpwstr/>
      </vt:variant>
      <vt:variant>
        <vt:lpwstr>BKM_C0E96CED_3629_4E07_8E78_05057EA75CE2</vt:lpwstr>
      </vt:variant>
      <vt:variant>
        <vt:i4>917594</vt:i4>
      </vt:variant>
      <vt:variant>
        <vt:i4>720</vt:i4>
      </vt:variant>
      <vt:variant>
        <vt:i4>0</vt:i4>
      </vt:variant>
      <vt:variant>
        <vt:i4>5</vt:i4>
      </vt:variant>
      <vt:variant>
        <vt:lpwstr>../../../AppData/Local/Microsoft/Windows/INetCache/Content.Outlook/EG9GIJRH/FHIR  Procedure resource</vt:lpwstr>
      </vt:variant>
      <vt:variant>
        <vt:lpwstr/>
      </vt:variant>
      <vt:variant>
        <vt:i4>917592</vt:i4>
      </vt:variant>
      <vt:variant>
        <vt:i4>717</vt:i4>
      </vt:variant>
      <vt:variant>
        <vt:i4>0</vt:i4>
      </vt:variant>
      <vt:variant>
        <vt:i4>5</vt:i4>
      </vt:variant>
      <vt:variant>
        <vt:lpwstr>http://build.fhir.org/encounter-definitions.html</vt:lpwstr>
      </vt:variant>
      <vt:variant>
        <vt:lpwstr>Encounter.indication</vt:lpwstr>
      </vt:variant>
      <vt:variant>
        <vt:i4>786501</vt:i4>
      </vt:variant>
      <vt:variant>
        <vt:i4>714</vt:i4>
      </vt:variant>
      <vt:variant>
        <vt:i4>0</vt:i4>
      </vt:variant>
      <vt:variant>
        <vt:i4>5</vt:i4>
      </vt:variant>
      <vt:variant>
        <vt:lpwstr>http://build.fhir.org/procedure-definitions.html</vt:lpwstr>
      </vt:variant>
      <vt:variant>
        <vt:lpwstr>Procedure.context</vt:lpwstr>
      </vt:variant>
      <vt:variant>
        <vt:i4>1966154</vt:i4>
      </vt:variant>
      <vt:variant>
        <vt:i4>711</vt:i4>
      </vt:variant>
      <vt:variant>
        <vt:i4>0</vt:i4>
      </vt:variant>
      <vt:variant>
        <vt:i4>5</vt:i4>
      </vt:variant>
      <vt:variant>
        <vt:lpwstr>http://build.fhir.org/condition.html</vt:lpwstr>
      </vt:variant>
      <vt:variant>
        <vt:lpwstr/>
      </vt:variant>
      <vt:variant>
        <vt:i4>917592</vt:i4>
      </vt:variant>
      <vt:variant>
        <vt:i4>708</vt:i4>
      </vt:variant>
      <vt:variant>
        <vt:i4>0</vt:i4>
      </vt:variant>
      <vt:variant>
        <vt:i4>5</vt:i4>
      </vt:variant>
      <vt:variant>
        <vt:lpwstr>http://build.fhir.org/encounter-definitions.html</vt:lpwstr>
      </vt:variant>
      <vt:variant>
        <vt:lpwstr>Encounter.indication</vt:lpwstr>
      </vt:variant>
      <vt:variant>
        <vt:i4>786501</vt:i4>
      </vt:variant>
      <vt:variant>
        <vt:i4>705</vt:i4>
      </vt:variant>
      <vt:variant>
        <vt:i4>0</vt:i4>
      </vt:variant>
      <vt:variant>
        <vt:i4>5</vt:i4>
      </vt:variant>
      <vt:variant>
        <vt:lpwstr>http://build.fhir.org/procedure-definitions.html</vt:lpwstr>
      </vt:variant>
      <vt:variant>
        <vt:lpwstr>Procedure.context</vt:lpwstr>
      </vt:variant>
      <vt:variant>
        <vt:i4>589891</vt:i4>
      </vt:variant>
      <vt:variant>
        <vt:i4>702</vt:i4>
      </vt:variant>
      <vt:variant>
        <vt:i4>0</vt:i4>
      </vt:variant>
      <vt:variant>
        <vt:i4>5</vt:i4>
      </vt:variant>
      <vt:variant>
        <vt:lpwstr>http://build.fhir.org/procedure.html</vt:lpwstr>
      </vt:variant>
      <vt:variant>
        <vt:lpwstr/>
      </vt:variant>
      <vt:variant>
        <vt:i4>1966128</vt:i4>
      </vt:variant>
      <vt:variant>
        <vt:i4>695</vt:i4>
      </vt:variant>
      <vt:variant>
        <vt:i4>0</vt:i4>
      </vt:variant>
      <vt:variant>
        <vt:i4>5</vt:i4>
      </vt:variant>
      <vt:variant>
        <vt:lpwstr/>
      </vt:variant>
      <vt:variant>
        <vt:lpwstr>_Toc482017769</vt:lpwstr>
      </vt:variant>
      <vt:variant>
        <vt:i4>1966128</vt:i4>
      </vt:variant>
      <vt:variant>
        <vt:i4>689</vt:i4>
      </vt:variant>
      <vt:variant>
        <vt:i4>0</vt:i4>
      </vt:variant>
      <vt:variant>
        <vt:i4>5</vt:i4>
      </vt:variant>
      <vt:variant>
        <vt:lpwstr/>
      </vt:variant>
      <vt:variant>
        <vt:lpwstr>_Toc482017768</vt:lpwstr>
      </vt:variant>
      <vt:variant>
        <vt:i4>1966128</vt:i4>
      </vt:variant>
      <vt:variant>
        <vt:i4>683</vt:i4>
      </vt:variant>
      <vt:variant>
        <vt:i4>0</vt:i4>
      </vt:variant>
      <vt:variant>
        <vt:i4>5</vt:i4>
      </vt:variant>
      <vt:variant>
        <vt:lpwstr/>
      </vt:variant>
      <vt:variant>
        <vt:lpwstr>_Toc482017767</vt:lpwstr>
      </vt:variant>
      <vt:variant>
        <vt:i4>1966128</vt:i4>
      </vt:variant>
      <vt:variant>
        <vt:i4>677</vt:i4>
      </vt:variant>
      <vt:variant>
        <vt:i4>0</vt:i4>
      </vt:variant>
      <vt:variant>
        <vt:i4>5</vt:i4>
      </vt:variant>
      <vt:variant>
        <vt:lpwstr/>
      </vt:variant>
      <vt:variant>
        <vt:lpwstr>_Toc482017766</vt:lpwstr>
      </vt:variant>
      <vt:variant>
        <vt:i4>1966128</vt:i4>
      </vt:variant>
      <vt:variant>
        <vt:i4>671</vt:i4>
      </vt:variant>
      <vt:variant>
        <vt:i4>0</vt:i4>
      </vt:variant>
      <vt:variant>
        <vt:i4>5</vt:i4>
      </vt:variant>
      <vt:variant>
        <vt:lpwstr/>
      </vt:variant>
      <vt:variant>
        <vt:lpwstr>_Toc482017765</vt:lpwstr>
      </vt:variant>
      <vt:variant>
        <vt:i4>1966128</vt:i4>
      </vt:variant>
      <vt:variant>
        <vt:i4>665</vt:i4>
      </vt:variant>
      <vt:variant>
        <vt:i4>0</vt:i4>
      </vt:variant>
      <vt:variant>
        <vt:i4>5</vt:i4>
      </vt:variant>
      <vt:variant>
        <vt:lpwstr/>
      </vt:variant>
      <vt:variant>
        <vt:lpwstr>_Toc482017764</vt:lpwstr>
      </vt:variant>
      <vt:variant>
        <vt:i4>1966128</vt:i4>
      </vt:variant>
      <vt:variant>
        <vt:i4>659</vt:i4>
      </vt:variant>
      <vt:variant>
        <vt:i4>0</vt:i4>
      </vt:variant>
      <vt:variant>
        <vt:i4>5</vt:i4>
      </vt:variant>
      <vt:variant>
        <vt:lpwstr/>
      </vt:variant>
      <vt:variant>
        <vt:lpwstr>_Toc482017763</vt:lpwstr>
      </vt:variant>
      <vt:variant>
        <vt:i4>1966128</vt:i4>
      </vt:variant>
      <vt:variant>
        <vt:i4>653</vt:i4>
      </vt:variant>
      <vt:variant>
        <vt:i4>0</vt:i4>
      </vt:variant>
      <vt:variant>
        <vt:i4>5</vt:i4>
      </vt:variant>
      <vt:variant>
        <vt:lpwstr/>
      </vt:variant>
      <vt:variant>
        <vt:lpwstr>_Toc482017762</vt:lpwstr>
      </vt:variant>
      <vt:variant>
        <vt:i4>1966128</vt:i4>
      </vt:variant>
      <vt:variant>
        <vt:i4>647</vt:i4>
      </vt:variant>
      <vt:variant>
        <vt:i4>0</vt:i4>
      </vt:variant>
      <vt:variant>
        <vt:i4>5</vt:i4>
      </vt:variant>
      <vt:variant>
        <vt:lpwstr/>
      </vt:variant>
      <vt:variant>
        <vt:lpwstr>_Toc482017761</vt:lpwstr>
      </vt:variant>
      <vt:variant>
        <vt:i4>1966128</vt:i4>
      </vt:variant>
      <vt:variant>
        <vt:i4>641</vt:i4>
      </vt:variant>
      <vt:variant>
        <vt:i4>0</vt:i4>
      </vt:variant>
      <vt:variant>
        <vt:i4>5</vt:i4>
      </vt:variant>
      <vt:variant>
        <vt:lpwstr/>
      </vt:variant>
      <vt:variant>
        <vt:lpwstr>_Toc482017760</vt:lpwstr>
      </vt:variant>
      <vt:variant>
        <vt:i4>1900592</vt:i4>
      </vt:variant>
      <vt:variant>
        <vt:i4>635</vt:i4>
      </vt:variant>
      <vt:variant>
        <vt:i4>0</vt:i4>
      </vt:variant>
      <vt:variant>
        <vt:i4>5</vt:i4>
      </vt:variant>
      <vt:variant>
        <vt:lpwstr/>
      </vt:variant>
      <vt:variant>
        <vt:lpwstr>_Toc482017759</vt:lpwstr>
      </vt:variant>
      <vt:variant>
        <vt:i4>1900592</vt:i4>
      </vt:variant>
      <vt:variant>
        <vt:i4>629</vt:i4>
      </vt:variant>
      <vt:variant>
        <vt:i4>0</vt:i4>
      </vt:variant>
      <vt:variant>
        <vt:i4>5</vt:i4>
      </vt:variant>
      <vt:variant>
        <vt:lpwstr/>
      </vt:variant>
      <vt:variant>
        <vt:lpwstr>_Toc482017758</vt:lpwstr>
      </vt:variant>
      <vt:variant>
        <vt:i4>1900592</vt:i4>
      </vt:variant>
      <vt:variant>
        <vt:i4>623</vt:i4>
      </vt:variant>
      <vt:variant>
        <vt:i4>0</vt:i4>
      </vt:variant>
      <vt:variant>
        <vt:i4>5</vt:i4>
      </vt:variant>
      <vt:variant>
        <vt:lpwstr/>
      </vt:variant>
      <vt:variant>
        <vt:lpwstr>_Toc482017757</vt:lpwstr>
      </vt:variant>
      <vt:variant>
        <vt:i4>1900592</vt:i4>
      </vt:variant>
      <vt:variant>
        <vt:i4>617</vt:i4>
      </vt:variant>
      <vt:variant>
        <vt:i4>0</vt:i4>
      </vt:variant>
      <vt:variant>
        <vt:i4>5</vt:i4>
      </vt:variant>
      <vt:variant>
        <vt:lpwstr/>
      </vt:variant>
      <vt:variant>
        <vt:lpwstr>_Toc482017756</vt:lpwstr>
      </vt:variant>
      <vt:variant>
        <vt:i4>1900592</vt:i4>
      </vt:variant>
      <vt:variant>
        <vt:i4>611</vt:i4>
      </vt:variant>
      <vt:variant>
        <vt:i4>0</vt:i4>
      </vt:variant>
      <vt:variant>
        <vt:i4>5</vt:i4>
      </vt:variant>
      <vt:variant>
        <vt:lpwstr/>
      </vt:variant>
      <vt:variant>
        <vt:lpwstr>_Toc482017755</vt:lpwstr>
      </vt:variant>
      <vt:variant>
        <vt:i4>1900592</vt:i4>
      </vt:variant>
      <vt:variant>
        <vt:i4>605</vt:i4>
      </vt:variant>
      <vt:variant>
        <vt:i4>0</vt:i4>
      </vt:variant>
      <vt:variant>
        <vt:i4>5</vt:i4>
      </vt:variant>
      <vt:variant>
        <vt:lpwstr/>
      </vt:variant>
      <vt:variant>
        <vt:lpwstr>_Toc482017754</vt:lpwstr>
      </vt:variant>
      <vt:variant>
        <vt:i4>1900592</vt:i4>
      </vt:variant>
      <vt:variant>
        <vt:i4>599</vt:i4>
      </vt:variant>
      <vt:variant>
        <vt:i4>0</vt:i4>
      </vt:variant>
      <vt:variant>
        <vt:i4>5</vt:i4>
      </vt:variant>
      <vt:variant>
        <vt:lpwstr/>
      </vt:variant>
      <vt:variant>
        <vt:lpwstr>_Toc482017753</vt:lpwstr>
      </vt:variant>
      <vt:variant>
        <vt:i4>1900592</vt:i4>
      </vt:variant>
      <vt:variant>
        <vt:i4>593</vt:i4>
      </vt:variant>
      <vt:variant>
        <vt:i4>0</vt:i4>
      </vt:variant>
      <vt:variant>
        <vt:i4>5</vt:i4>
      </vt:variant>
      <vt:variant>
        <vt:lpwstr/>
      </vt:variant>
      <vt:variant>
        <vt:lpwstr>_Toc482017752</vt:lpwstr>
      </vt:variant>
      <vt:variant>
        <vt:i4>1900592</vt:i4>
      </vt:variant>
      <vt:variant>
        <vt:i4>587</vt:i4>
      </vt:variant>
      <vt:variant>
        <vt:i4>0</vt:i4>
      </vt:variant>
      <vt:variant>
        <vt:i4>5</vt:i4>
      </vt:variant>
      <vt:variant>
        <vt:lpwstr/>
      </vt:variant>
      <vt:variant>
        <vt:lpwstr>_Toc482017751</vt:lpwstr>
      </vt:variant>
      <vt:variant>
        <vt:i4>1900592</vt:i4>
      </vt:variant>
      <vt:variant>
        <vt:i4>581</vt:i4>
      </vt:variant>
      <vt:variant>
        <vt:i4>0</vt:i4>
      </vt:variant>
      <vt:variant>
        <vt:i4>5</vt:i4>
      </vt:variant>
      <vt:variant>
        <vt:lpwstr/>
      </vt:variant>
      <vt:variant>
        <vt:lpwstr>_Toc482017750</vt:lpwstr>
      </vt:variant>
      <vt:variant>
        <vt:i4>1835056</vt:i4>
      </vt:variant>
      <vt:variant>
        <vt:i4>575</vt:i4>
      </vt:variant>
      <vt:variant>
        <vt:i4>0</vt:i4>
      </vt:variant>
      <vt:variant>
        <vt:i4>5</vt:i4>
      </vt:variant>
      <vt:variant>
        <vt:lpwstr/>
      </vt:variant>
      <vt:variant>
        <vt:lpwstr>_Toc482017749</vt:lpwstr>
      </vt:variant>
      <vt:variant>
        <vt:i4>1835056</vt:i4>
      </vt:variant>
      <vt:variant>
        <vt:i4>569</vt:i4>
      </vt:variant>
      <vt:variant>
        <vt:i4>0</vt:i4>
      </vt:variant>
      <vt:variant>
        <vt:i4>5</vt:i4>
      </vt:variant>
      <vt:variant>
        <vt:lpwstr/>
      </vt:variant>
      <vt:variant>
        <vt:lpwstr>_Toc482017748</vt:lpwstr>
      </vt:variant>
      <vt:variant>
        <vt:i4>1835056</vt:i4>
      </vt:variant>
      <vt:variant>
        <vt:i4>563</vt:i4>
      </vt:variant>
      <vt:variant>
        <vt:i4>0</vt:i4>
      </vt:variant>
      <vt:variant>
        <vt:i4>5</vt:i4>
      </vt:variant>
      <vt:variant>
        <vt:lpwstr/>
      </vt:variant>
      <vt:variant>
        <vt:lpwstr>_Toc482017747</vt:lpwstr>
      </vt:variant>
      <vt:variant>
        <vt:i4>1835056</vt:i4>
      </vt:variant>
      <vt:variant>
        <vt:i4>557</vt:i4>
      </vt:variant>
      <vt:variant>
        <vt:i4>0</vt:i4>
      </vt:variant>
      <vt:variant>
        <vt:i4>5</vt:i4>
      </vt:variant>
      <vt:variant>
        <vt:lpwstr/>
      </vt:variant>
      <vt:variant>
        <vt:lpwstr>_Toc482017746</vt:lpwstr>
      </vt:variant>
      <vt:variant>
        <vt:i4>1835056</vt:i4>
      </vt:variant>
      <vt:variant>
        <vt:i4>551</vt:i4>
      </vt:variant>
      <vt:variant>
        <vt:i4>0</vt:i4>
      </vt:variant>
      <vt:variant>
        <vt:i4>5</vt:i4>
      </vt:variant>
      <vt:variant>
        <vt:lpwstr/>
      </vt:variant>
      <vt:variant>
        <vt:lpwstr>_Toc482017745</vt:lpwstr>
      </vt:variant>
      <vt:variant>
        <vt:i4>1835056</vt:i4>
      </vt:variant>
      <vt:variant>
        <vt:i4>545</vt:i4>
      </vt:variant>
      <vt:variant>
        <vt:i4>0</vt:i4>
      </vt:variant>
      <vt:variant>
        <vt:i4>5</vt:i4>
      </vt:variant>
      <vt:variant>
        <vt:lpwstr/>
      </vt:variant>
      <vt:variant>
        <vt:lpwstr>_Toc482017744</vt:lpwstr>
      </vt:variant>
      <vt:variant>
        <vt:i4>1835056</vt:i4>
      </vt:variant>
      <vt:variant>
        <vt:i4>539</vt:i4>
      </vt:variant>
      <vt:variant>
        <vt:i4>0</vt:i4>
      </vt:variant>
      <vt:variant>
        <vt:i4>5</vt:i4>
      </vt:variant>
      <vt:variant>
        <vt:lpwstr/>
      </vt:variant>
      <vt:variant>
        <vt:lpwstr>_Toc482017743</vt:lpwstr>
      </vt:variant>
      <vt:variant>
        <vt:i4>1835056</vt:i4>
      </vt:variant>
      <vt:variant>
        <vt:i4>533</vt:i4>
      </vt:variant>
      <vt:variant>
        <vt:i4>0</vt:i4>
      </vt:variant>
      <vt:variant>
        <vt:i4>5</vt:i4>
      </vt:variant>
      <vt:variant>
        <vt:lpwstr/>
      </vt:variant>
      <vt:variant>
        <vt:lpwstr>_Toc482017742</vt:lpwstr>
      </vt:variant>
      <vt:variant>
        <vt:i4>1835056</vt:i4>
      </vt:variant>
      <vt:variant>
        <vt:i4>527</vt:i4>
      </vt:variant>
      <vt:variant>
        <vt:i4>0</vt:i4>
      </vt:variant>
      <vt:variant>
        <vt:i4>5</vt:i4>
      </vt:variant>
      <vt:variant>
        <vt:lpwstr/>
      </vt:variant>
      <vt:variant>
        <vt:lpwstr>_Toc482017741</vt:lpwstr>
      </vt:variant>
      <vt:variant>
        <vt:i4>1835056</vt:i4>
      </vt:variant>
      <vt:variant>
        <vt:i4>521</vt:i4>
      </vt:variant>
      <vt:variant>
        <vt:i4>0</vt:i4>
      </vt:variant>
      <vt:variant>
        <vt:i4>5</vt:i4>
      </vt:variant>
      <vt:variant>
        <vt:lpwstr/>
      </vt:variant>
      <vt:variant>
        <vt:lpwstr>_Toc482017740</vt:lpwstr>
      </vt:variant>
      <vt:variant>
        <vt:i4>1769520</vt:i4>
      </vt:variant>
      <vt:variant>
        <vt:i4>515</vt:i4>
      </vt:variant>
      <vt:variant>
        <vt:i4>0</vt:i4>
      </vt:variant>
      <vt:variant>
        <vt:i4>5</vt:i4>
      </vt:variant>
      <vt:variant>
        <vt:lpwstr/>
      </vt:variant>
      <vt:variant>
        <vt:lpwstr>_Toc482017739</vt:lpwstr>
      </vt:variant>
      <vt:variant>
        <vt:i4>1769520</vt:i4>
      </vt:variant>
      <vt:variant>
        <vt:i4>509</vt:i4>
      </vt:variant>
      <vt:variant>
        <vt:i4>0</vt:i4>
      </vt:variant>
      <vt:variant>
        <vt:i4>5</vt:i4>
      </vt:variant>
      <vt:variant>
        <vt:lpwstr/>
      </vt:variant>
      <vt:variant>
        <vt:lpwstr>_Toc482017738</vt:lpwstr>
      </vt:variant>
      <vt:variant>
        <vt:i4>1769520</vt:i4>
      </vt:variant>
      <vt:variant>
        <vt:i4>503</vt:i4>
      </vt:variant>
      <vt:variant>
        <vt:i4>0</vt:i4>
      </vt:variant>
      <vt:variant>
        <vt:i4>5</vt:i4>
      </vt:variant>
      <vt:variant>
        <vt:lpwstr/>
      </vt:variant>
      <vt:variant>
        <vt:lpwstr>_Toc482017737</vt:lpwstr>
      </vt:variant>
      <vt:variant>
        <vt:i4>1769520</vt:i4>
      </vt:variant>
      <vt:variant>
        <vt:i4>497</vt:i4>
      </vt:variant>
      <vt:variant>
        <vt:i4>0</vt:i4>
      </vt:variant>
      <vt:variant>
        <vt:i4>5</vt:i4>
      </vt:variant>
      <vt:variant>
        <vt:lpwstr/>
      </vt:variant>
      <vt:variant>
        <vt:lpwstr>_Toc482017736</vt:lpwstr>
      </vt:variant>
      <vt:variant>
        <vt:i4>1769520</vt:i4>
      </vt:variant>
      <vt:variant>
        <vt:i4>491</vt:i4>
      </vt:variant>
      <vt:variant>
        <vt:i4>0</vt:i4>
      </vt:variant>
      <vt:variant>
        <vt:i4>5</vt:i4>
      </vt:variant>
      <vt:variant>
        <vt:lpwstr/>
      </vt:variant>
      <vt:variant>
        <vt:lpwstr>_Toc482017735</vt:lpwstr>
      </vt:variant>
      <vt:variant>
        <vt:i4>1769520</vt:i4>
      </vt:variant>
      <vt:variant>
        <vt:i4>485</vt:i4>
      </vt:variant>
      <vt:variant>
        <vt:i4>0</vt:i4>
      </vt:variant>
      <vt:variant>
        <vt:i4>5</vt:i4>
      </vt:variant>
      <vt:variant>
        <vt:lpwstr/>
      </vt:variant>
      <vt:variant>
        <vt:lpwstr>_Toc482017734</vt:lpwstr>
      </vt:variant>
      <vt:variant>
        <vt:i4>1769520</vt:i4>
      </vt:variant>
      <vt:variant>
        <vt:i4>479</vt:i4>
      </vt:variant>
      <vt:variant>
        <vt:i4>0</vt:i4>
      </vt:variant>
      <vt:variant>
        <vt:i4>5</vt:i4>
      </vt:variant>
      <vt:variant>
        <vt:lpwstr/>
      </vt:variant>
      <vt:variant>
        <vt:lpwstr>_Toc482017733</vt:lpwstr>
      </vt:variant>
      <vt:variant>
        <vt:i4>1769520</vt:i4>
      </vt:variant>
      <vt:variant>
        <vt:i4>473</vt:i4>
      </vt:variant>
      <vt:variant>
        <vt:i4>0</vt:i4>
      </vt:variant>
      <vt:variant>
        <vt:i4>5</vt:i4>
      </vt:variant>
      <vt:variant>
        <vt:lpwstr/>
      </vt:variant>
      <vt:variant>
        <vt:lpwstr>_Toc482017732</vt:lpwstr>
      </vt:variant>
      <vt:variant>
        <vt:i4>1769520</vt:i4>
      </vt:variant>
      <vt:variant>
        <vt:i4>467</vt:i4>
      </vt:variant>
      <vt:variant>
        <vt:i4>0</vt:i4>
      </vt:variant>
      <vt:variant>
        <vt:i4>5</vt:i4>
      </vt:variant>
      <vt:variant>
        <vt:lpwstr/>
      </vt:variant>
      <vt:variant>
        <vt:lpwstr>_Toc482017731</vt:lpwstr>
      </vt:variant>
      <vt:variant>
        <vt:i4>1769520</vt:i4>
      </vt:variant>
      <vt:variant>
        <vt:i4>461</vt:i4>
      </vt:variant>
      <vt:variant>
        <vt:i4>0</vt:i4>
      </vt:variant>
      <vt:variant>
        <vt:i4>5</vt:i4>
      </vt:variant>
      <vt:variant>
        <vt:lpwstr/>
      </vt:variant>
      <vt:variant>
        <vt:lpwstr>_Toc482017730</vt:lpwstr>
      </vt:variant>
      <vt:variant>
        <vt:i4>1703984</vt:i4>
      </vt:variant>
      <vt:variant>
        <vt:i4>455</vt:i4>
      </vt:variant>
      <vt:variant>
        <vt:i4>0</vt:i4>
      </vt:variant>
      <vt:variant>
        <vt:i4>5</vt:i4>
      </vt:variant>
      <vt:variant>
        <vt:lpwstr/>
      </vt:variant>
      <vt:variant>
        <vt:lpwstr>_Toc482017729</vt:lpwstr>
      </vt:variant>
      <vt:variant>
        <vt:i4>1703984</vt:i4>
      </vt:variant>
      <vt:variant>
        <vt:i4>449</vt:i4>
      </vt:variant>
      <vt:variant>
        <vt:i4>0</vt:i4>
      </vt:variant>
      <vt:variant>
        <vt:i4>5</vt:i4>
      </vt:variant>
      <vt:variant>
        <vt:lpwstr/>
      </vt:variant>
      <vt:variant>
        <vt:lpwstr>_Toc482017728</vt:lpwstr>
      </vt:variant>
      <vt:variant>
        <vt:i4>1703984</vt:i4>
      </vt:variant>
      <vt:variant>
        <vt:i4>443</vt:i4>
      </vt:variant>
      <vt:variant>
        <vt:i4>0</vt:i4>
      </vt:variant>
      <vt:variant>
        <vt:i4>5</vt:i4>
      </vt:variant>
      <vt:variant>
        <vt:lpwstr/>
      </vt:variant>
      <vt:variant>
        <vt:lpwstr>_Toc482017727</vt:lpwstr>
      </vt:variant>
      <vt:variant>
        <vt:i4>1703984</vt:i4>
      </vt:variant>
      <vt:variant>
        <vt:i4>437</vt:i4>
      </vt:variant>
      <vt:variant>
        <vt:i4>0</vt:i4>
      </vt:variant>
      <vt:variant>
        <vt:i4>5</vt:i4>
      </vt:variant>
      <vt:variant>
        <vt:lpwstr/>
      </vt:variant>
      <vt:variant>
        <vt:lpwstr>_Toc482017726</vt:lpwstr>
      </vt:variant>
      <vt:variant>
        <vt:i4>1703984</vt:i4>
      </vt:variant>
      <vt:variant>
        <vt:i4>431</vt:i4>
      </vt:variant>
      <vt:variant>
        <vt:i4>0</vt:i4>
      </vt:variant>
      <vt:variant>
        <vt:i4>5</vt:i4>
      </vt:variant>
      <vt:variant>
        <vt:lpwstr/>
      </vt:variant>
      <vt:variant>
        <vt:lpwstr>_Toc482017725</vt:lpwstr>
      </vt:variant>
      <vt:variant>
        <vt:i4>1703984</vt:i4>
      </vt:variant>
      <vt:variant>
        <vt:i4>425</vt:i4>
      </vt:variant>
      <vt:variant>
        <vt:i4>0</vt:i4>
      </vt:variant>
      <vt:variant>
        <vt:i4>5</vt:i4>
      </vt:variant>
      <vt:variant>
        <vt:lpwstr/>
      </vt:variant>
      <vt:variant>
        <vt:lpwstr>_Toc482017724</vt:lpwstr>
      </vt:variant>
      <vt:variant>
        <vt:i4>1703984</vt:i4>
      </vt:variant>
      <vt:variant>
        <vt:i4>419</vt:i4>
      </vt:variant>
      <vt:variant>
        <vt:i4>0</vt:i4>
      </vt:variant>
      <vt:variant>
        <vt:i4>5</vt:i4>
      </vt:variant>
      <vt:variant>
        <vt:lpwstr/>
      </vt:variant>
      <vt:variant>
        <vt:lpwstr>_Toc482017723</vt:lpwstr>
      </vt:variant>
      <vt:variant>
        <vt:i4>1703984</vt:i4>
      </vt:variant>
      <vt:variant>
        <vt:i4>413</vt:i4>
      </vt:variant>
      <vt:variant>
        <vt:i4>0</vt:i4>
      </vt:variant>
      <vt:variant>
        <vt:i4>5</vt:i4>
      </vt:variant>
      <vt:variant>
        <vt:lpwstr/>
      </vt:variant>
      <vt:variant>
        <vt:lpwstr>_Toc482017722</vt:lpwstr>
      </vt:variant>
      <vt:variant>
        <vt:i4>1703984</vt:i4>
      </vt:variant>
      <vt:variant>
        <vt:i4>407</vt:i4>
      </vt:variant>
      <vt:variant>
        <vt:i4>0</vt:i4>
      </vt:variant>
      <vt:variant>
        <vt:i4>5</vt:i4>
      </vt:variant>
      <vt:variant>
        <vt:lpwstr/>
      </vt:variant>
      <vt:variant>
        <vt:lpwstr>_Toc482017721</vt:lpwstr>
      </vt:variant>
      <vt:variant>
        <vt:i4>1703984</vt:i4>
      </vt:variant>
      <vt:variant>
        <vt:i4>401</vt:i4>
      </vt:variant>
      <vt:variant>
        <vt:i4>0</vt:i4>
      </vt:variant>
      <vt:variant>
        <vt:i4>5</vt:i4>
      </vt:variant>
      <vt:variant>
        <vt:lpwstr/>
      </vt:variant>
      <vt:variant>
        <vt:lpwstr>_Toc482017720</vt:lpwstr>
      </vt:variant>
      <vt:variant>
        <vt:i4>1638448</vt:i4>
      </vt:variant>
      <vt:variant>
        <vt:i4>395</vt:i4>
      </vt:variant>
      <vt:variant>
        <vt:i4>0</vt:i4>
      </vt:variant>
      <vt:variant>
        <vt:i4>5</vt:i4>
      </vt:variant>
      <vt:variant>
        <vt:lpwstr/>
      </vt:variant>
      <vt:variant>
        <vt:lpwstr>_Toc482017719</vt:lpwstr>
      </vt:variant>
      <vt:variant>
        <vt:i4>1638448</vt:i4>
      </vt:variant>
      <vt:variant>
        <vt:i4>389</vt:i4>
      </vt:variant>
      <vt:variant>
        <vt:i4>0</vt:i4>
      </vt:variant>
      <vt:variant>
        <vt:i4>5</vt:i4>
      </vt:variant>
      <vt:variant>
        <vt:lpwstr/>
      </vt:variant>
      <vt:variant>
        <vt:lpwstr>_Toc482017718</vt:lpwstr>
      </vt:variant>
      <vt:variant>
        <vt:i4>1638448</vt:i4>
      </vt:variant>
      <vt:variant>
        <vt:i4>383</vt:i4>
      </vt:variant>
      <vt:variant>
        <vt:i4>0</vt:i4>
      </vt:variant>
      <vt:variant>
        <vt:i4>5</vt:i4>
      </vt:variant>
      <vt:variant>
        <vt:lpwstr/>
      </vt:variant>
      <vt:variant>
        <vt:lpwstr>_Toc482017717</vt:lpwstr>
      </vt:variant>
      <vt:variant>
        <vt:i4>1638448</vt:i4>
      </vt:variant>
      <vt:variant>
        <vt:i4>377</vt:i4>
      </vt:variant>
      <vt:variant>
        <vt:i4>0</vt:i4>
      </vt:variant>
      <vt:variant>
        <vt:i4>5</vt:i4>
      </vt:variant>
      <vt:variant>
        <vt:lpwstr/>
      </vt:variant>
      <vt:variant>
        <vt:lpwstr>_Toc482017716</vt:lpwstr>
      </vt:variant>
      <vt:variant>
        <vt:i4>1638448</vt:i4>
      </vt:variant>
      <vt:variant>
        <vt:i4>371</vt:i4>
      </vt:variant>
      <vt:variant>
        <vt:i4>0</vt:i4>
      </vt:variant>
      <vt:variant>
        <vt:i4>5</vt:i4>
      </vt:variant>
      <vt:variant>
        <vt:lpwstr/>
      </vt:variant>
      <vt:variant>
        <vt:lpwstr>_Toc482017715</vt:lpwstr>
      </vt:variant>
      <vt:variant>
        <vt:i4>1638448</vt:i4>
      </vt:variant>
      <vt:variant>
        <vt:i4>365</vt:i4>
      </vt:variant>
      <vt:variant>
        <vt:i4>0</vt:i4>
      </vt:variant>
      <vt:variant>
        <vt:i4>5</vt:i4>
      </vt:variant>
      <vt:variant>
        <vt:lpwstr/>
      </vt:variant>
      <vt:variant>
        <vt:lpwstr>_Toc482017714</vt:lpwstr>
      </vt:variant>
      <vt:variant>
        <vt:i4>1638448</vt:i4>
      </vt:variant>
      <vt:variant>
        <vt:i4>359</vt:i4>
      </vt:variant>
      <vt:variant>
        <vt:i4>0</vt:i4>
      </vt:variant>
      <vt:variant>
        <vt:i4>5</vt:i4>
      </vt:variant>
      <vt:variant>
        <vt:lpwstr/>
      </vt:variant>
      <vt:variant>
        <vt:lpwstr>_Toc482017713</vt:lpwstr>
      </vt:variant>
      <vt:variant>
        <vt:i4>1638448</vt:i4>
      </vt:variant>
      <vt:variant>
        <vt:i4>353</vt:i4>
      </vt:variant>
      <vt:variant>
        <vt:i4>0</vt:i4>
      </vt:variant>
      <vt:variant>
        <vt:i4>5</vt:i4>
      </vt:variant>
      <vt:variant>
        <vt:lpwstr/>
      </vt:variant>
      <vt:variant>
        <vt:lpwstr>_Toc482017712</vt:lpwstr>
      </vt:variant>
      <vt:variant>
        <vt:i4>1638448</vt:i4>
      </vt:variant>
      <vt:variant>
        <vt:i4>347</vt:i4>
      </vt:variant>
      <vt:variant>
        <vt:i4>0</vt:i4>
      </vt:variant>
      <vt:variant>
        <vt:i4>5</vt:i4>
      </vt:variant>
      <vt:variant>
        <vt:lpwstr/>
      </vt:variant>
      <vt:variant>
        <vt:lpwstr>_Toc482017711</vt:lpwstr>
      </vt:variant>
      <vt:variant>
        <vt:i4>1638448</vt:i4>
      </vt:variant>
      <vt:variant>
        <vt:i4>341</vt:i4>
      </vt:variant>
      <vt:variant>
        <vt:i4>0</vt:i4>
      </vt:variant>
      <vt:variant>
        <vt:i4>5</vt:i4>
      </vt:variant>
      <vt:variant>
        <vt:lpwstr/>
      </vt:variant>
      <vt:variant>
        <vt:lpwstr>_Toc482017710</vt:lpwstr>
      </vt:variant>
      <vt:variant>
        <vt:i4>1572912</vt:i4>
      </vt:variant>
      <vt:variant>
        <vt:i4>335</vt:i4>
      </vt:variant>
      <vt:variant>
        <vt:i4>0</vt:i4>
      </vt:variant>
      <vt:variant>
        <vt:i4>5</vt:i4>
      </vt:variant>
      <vt:variant>
        <vt:lpwstr/>
      </vt:variant>
      <vt:variant>
        <vt:lpwstr>_Toc482017709</vt:lpwstr>
      </vt:variant>
      <vt:variant>
        <vt:i4>1572912</vt:i4>
      </vt:variant>
      <vt:variant>
        <vt:i4>329</vt:i4>
      </vt:variant>
      <vt:variant>
        <vt:i4>0</vt:i4>
      </vt:variant>
      <vt:variant>
        <vt:i4>5</vt:i4>
      </vt:variant>
      <vt:variant>
        <vt:lpwstr/>
      </vt:variant>
      <vt:variant>
        <vt:lpwstr>_Toc482017708</vt:lpwstr>
      </vt:variant>
      <vt:variant>
        <vt:i4>1572912</vt:i4>
      </vt:variant>
      <vt:variant>
        <vt:i4>323</vt:i4>
      </vt:variant>
      <vt:variant>
        <vt:i4>0</vt:i4>
      </vt:variant>
      <vt:variant>
        <vt:i4>5</vt:i4>
      </vt:variant>
      <vt:variant>
        <vt:lpwstr/>
      </vt:variant>
      <vt:variant>
        <vt:lpwstr>_Toc482017707</vt:lpwstr>
      </vt:variant>
      <vt:variant>
        <vt:i4>1572912</vt:i4>
      </vt:variant>
      <vt:variant>
        <vt:i4>317</vt:i4>
      </vt:variant>
      <vt:variant>
        <vt:i4>0</vt:i4>
      </vt:variant>
      <vt:variant>
        <vt:i4>5</vt:i4>
      </vt:variant>
      <vt:variant>
        <vt:lpwstr/>
      </vt:variant>
      <vt:variant>
        <vt:lpwstr>_Toc482017706</vt:lpwstr>
      </vt:variant>
      <vt:variant>
        <vt:i4>1572912</vt:i4>
      </vt:variant>
      <vt:variant>
        <vt:i4>311</vt:i4>
      </vt:variant>
      <vt:variant>
        <vt:i4>0</vt:i4>
      </vt:variant>
      <vt:variant>
        <vt:i4>5</vt:i4>
      </vt:variant>
      <vt:variant>
        <vt:lpwstr/>
      </vt:variant>
      <vt:variant>
        <vt:lpwstr>_Toc482017705</vt:lpwstr>
      </vt:variant>
      <vt:variant>
        <vt:i4>1572912</vt:i4>
      </vt:variant>
      <vt:variant>
        <vt:i4>305</vt:i4>
      </vt:variant>
      <vt:variant>
        <vt:i4>0</vt:i4>
      </vt:variant>
      <vt:variant>
        <vt:i4>5</vt:i4>
      </vt:variant>
      <vt:variant>
        <vt:lpwstr/>
      </vt:variant>
      <vt:variant>
        <vt:lpwstr>_Toc482017704</vt:lpwstr>
      </vt:variant>
      <vt:variant>
        <vt:i4>1572912</vt:i4>
      </vt:variant>
      <vt:variant>
        <vt:i4>299</vt:i4>
      </vt:variant>
      <vt:variant>
        <vt:i4>0</vt:i4>
      </vt:variant>
      <vt:variant>
        <vt:i4>5</vt:i4>
      </vt:variant>
      <vt:variant>
        <vt:lpwstr/>
      </vt:variant>
      <vt:variant>
        <vt:lpwstr>_Toc482017703</vt:lpwstr>
      </vt:variant>
      <vt:variant>
        <vt:i4>1572912</vt:i4>
      </vt:variant>
      <vt:variant>
        <vt:i4>293</vt:i4>
      </vt:variant>
      <vt:variant>
        <vt:i4>0</vt:i4>
      </vt:variant>
      <vt:variant>
        <vt:i4>5</vt:i4>
      </vt:variant>
      <vt:variant>
        <vt:lpwstr/>
      </vt:variant>
      <vt:variant>
        <vt:lpwstr>_Toc482017702</vt:lpwstr>
      </vt:variant>
      <vt:variant>
        <vt:i4>1572912</vt:i4>
      </vt:variant>
      <vt:variant>
        <vt:i4>287</vt:i4>
      </vt:variant>
      <vt:variant>
        <vt:i4>0</vt:i4>
      </vt:variant>
      <vt:variant>
        <vt:i4>5</vt:i4>
      </vt:variant>
      <vt:variant>
        <vt:lpwstr/>
      </vt:variant>
      <vt:variant>
        <vt:lpwstr>_Toc482017701</vt:lpwstr>
      </vt:variant>
      <vt:variant>
        <vt:i4>1572912</vt:i4>
      </vt:variant>
      <vt:variant>
        <vt:i4>281</vt:i4>
      </vt:variant>
      <vt:variant>
        <vt:i4>0</vt:i4>
      </vt:variant>
      <vt:variant>
        <vt:i4>5</vt:i4>
      </vt:variant>
      <vt:variant>
        <vt:lpwstr/>
      </vt:variant>
      <vt:variant>
        <vt:lpwstr>_Toc482017700</vt:lpwstr>
      </vt:variant>
      <vt:variant>
        <vt:i4>1114161</vt:i4>
      </vt:variant>
      <vt:variant>
        <vt:i4>275</vt:i4>
      </vt:variant>
      <vt:variant>
        <vt:i4>0</vt:i4>
      </vt:variant>
      <vt:variant>
        <vt:i4>5</vt:i4>
      </vt:variant>
      <vt:variant>
        <vt:lpwstr/>
      </vt:variant>
      <vt:variant>
        <vt:lpwstr>_Toc482017699</vt:lpwstr>
      </vt:variant>
      <vt:variant>
        <vt:i4>1114161</vt:i4>
      </vt:variant>
      <vt:variant>
        <vt:i4>269</vt:i4>
      </vt:variant>
      <vt:variant>
        <vt:i4>0</vt:i4>
      </vt:variant>
      <vt:variant>
        <vt:i4>5</vt:i4>
      </vt:variant>
      <vt:variant>
        <vt:lpwstr/>
      </vt:variant>
      <vt:variant>
        <vt:lpwstr>_Toc482017698</vt:lpwstr>
      </vt:variant>
      <vt:variant>
        <vt:i4>1114161</vt:i4>
      </vt:variant>
      <vt:variant>
        <vt:i4>263</vt:i4>
      </vt:variant>
      <vt:variant>
        <vt:i4>0</vt:i4>
      </vt:variant>
      <vt:variant>
        <vt:i4>5</vt:i4>
      </vt:variant>
      <vt:variant>
        <vt:lpwstr/>
      </vt:variant>
      <vt:variant>
        <vt:lpwstr>_Toc482017697</vt:lpwstr>
      </vt:variant>
      <vt:variant>
        <vt:i4>1114161</vt:i4>
      </vt:variant>
      <vt:variant>
        <vt:i4>257</vt:i4>
      </vt:variant>
      <vt:variant>
        <vt:i4>0</vt:i4>
      </vt:variant>
      <vt:variant>
        <vt:i4>5</vt:i4>
      </vt:variant>
      <vt:variant>
        <vt:lpwstr/>
      </vt:variant>
      <vt:variant>
        <vt:lpwstr>_Toc482017696</vt:lpwstr>
      </vt:variant>
      <vt:variant>
        <vt:i4>1114161</vt:i4>
      </vt:variant>
      <vt:variant>
        <vt:i4>251</vt:i4>
      </vt:variant>
      <vt:variant>
        <vt:i4>0</vt:i4>
      </vt:variant>
      <vt:variant>
        <vt:i4>5</vt:i4>
      </vt:variant>
      <vt:variant>
        <vt:lpwstr/>
      </vt:variant>
      <vt:variant>
        <vt:lpwstr>_Toc482017695</vt:lpwstr>
      </vt:variant>
      <vt:variant>
        <vt:i4>1114161</vt:i4>
      </vt:variant>
      <vt:variant>
        <vt:i4>245</vt:i4>
      </vt:variant>
      <vt:variant>
        <vt:i4>0</vt:i4>
      </vt:variant>
      <vt:variant>
        <vt:i4>5</vt:i4>
      </vt:variant>
      <vt:variant>
        <vt:lpwstr/>
      </vt:variant>
      <vt:variant>
        <vt:lpwstr>_Toc482017694</vt:lpwstr>
      </vt:variant>
      <vt:variant>
        <vt:i4>1114161</vt:i4>
      </vt:variant>
      <vt:variant>
        <vt:i4>239</vt:i4>
      </vt:variant>
      <vt:variant>
        <vt:i4>0</vt:i4>
      </vt:variant>
      <vt:variant>
        <vt:i4>5</vt:i4>
      </vt:variant>
      <vt:variant>
        <vt:lpwstr/>
      </vt:variant>
      <vt:variant>
        <vt:lpwstr>_Toc482017693</vt:lpwstr>
      </vt:variant>
      <vt:variant>
        <vt:i4>1114161</vt:i4>
      </vt:variant>
      <vt:variant>
        <vt:i4>233</vt:i4>
      </vt:variant>
      <vt:variant>
        <vt:i4>0</vt:i4>
      </vt:variant>
      <vt:variant>
        <vt:i4>5</vt:i4>
      </vt:variant>
      <vt:variant>
        <vt:lpwstr/>
      </vt:variant>
      <vt:variant>
        <vt:lpwstr>_Toc482017692</vt:lpwstr>
      </vt:variant>
      <vt:variant>
        <vt:i4>1114161</vt:i4>
      </vt:variant>
      <vt:variant>
        <vt:i4>227</vt:i4>
      </vt:variant>
      <vt:variant>
        <vt:i4>0</vt:i4>
      </vt:variant>
      <vt:variant>
        <vt:i4>5</vt:i4>
      </vt:variant>
      <vt:variant>
        <vt:lpwstr/>
      </vt:variant>
      <vt:variant>
        <vt:lpwstr>_Toc482017691</vt:lpwstr>
      </vt:variant>
      <vt:variant>
        <vt:i4>1114161</vt:i4>
      </vt:variant>
      <vt:variant>
        <vt:i4>221</vt:i4>
      </vt:variant>
      <vt:variant>
        <vt:i4>0</vt:i4>
      </vt:variant>
      <vt:variant>
        <vt:i4>5</vt:i4>
      </vt:variant>
      <vt:variant>
        <vt:lpwstr/>
      </vt:variant>
      <vt:variant>
        <vt:lpwstr>_Toc482017690</vt:lpwstr>
      </vt:variant>
      <vt:variant>
        <vt:i4>1048625</vt:i4>
      </vt:variant>
      <vt:variant>
        <vt:i4>215</vt:i4>
      </vt:variant>
      <vt:variant>
        <vt:i4>0</vt:i4>
      </vt:variant>
      <vt:variant>
        <vt:i4>5</vt:i4>
      </vt:variant>
      <vt:variant>
        <vt:lpwstr/>
      </vt:variant>
      <vt:variant>
        <vt:lpwstr>_Toc482017689</vt:lpwstr>
      </vt:variant>
      <vt:variant>
        <vt:i4>1048625</vt:i4>
      </vt:variant>
      <vt:variant>
        <vt:i4>209</vt:i4>
      </vt:variant>
      <vt:variant>
        <vt:i4>0</vt:i4>
      </vt:variant>
      <vt:variant>
        <vt:i4>5</vt:i4>
      </vt:variant>
      <vt:variant>
        <vt:lpwstr/>
      </vt:variant>
      <vt:variant>
        <vt:lpwstr>_Toc482017688</vt:lpwstr>
      </vt:variant>
      <vt:variant>
        <vt:i4>1048625</vt:i4>
      </vt:variant>
      <vt:variant>
        <vt:i4>203</vt:i4>
      </vt:variant>
      <vt:variant>
        <vt:i4>0</vt:i4>
      </vt:variant>
      <vt:variant>
        <vt:i4>5</vt:i4>
      </vt:variant>
      <vt:variant>
        <vt:lpwstr/>
      </vt:variant>
      <vt:variant>
        <vt:lpwstr>_Toc482017687</vt:lpwstr>
      </vt:variant>
      <vt:variant>
        <vt:i4>1048625</vt:i4>
      </vt:variant>
      <vt:variant>
        <vt:i4>197</vt:i4>
      </vt:variant>
      <vt:variant>
        <vt:i4>0</vt:i4>
      </vt:variant>
      <vt:variant>
        <vt:i4>5</vt:i4>
      </vt:variant>
      <vt:variant>
        <vt:lpwstr/>
      </vt:variant>
      <vt:variant>
        <vt:lpwstr>_Toc482017686</vt:lpwstr>
      </vt:variant>
      <vt:variant>
        <vt:i4>1048625</vt:i4>
      </vt:variant>
      <vt:variant>
        <vt:i4>191</vt:i4>
      </vt:variant>
      <vt:variant>
        <vt:i4>0</vt:i4>
      </vt:variant>
      <vt:variant>
        <vt:i4>5</vt:i4>
      </vt:variant>
      <vt:variant>
        <vt:lpwstr/>
      </vt:variant>
      <vt:variant>
        <vt:lpwstr>_Toc482017685</vt:lpwstr>
      </vt:variant>
      <vt:variant>
        <vt:i4>1048625</vt:i4>
      </vt:variant>
      <vt:variant>
        <vt:i4>185</vt:i4>
      </vt:variant>
      <vt:variant>
        <vt:i4>0</vt:i4>
      </vt:variant>
      <vt:variant>
        <vt:i4>5</vt:i4>
      </vt:variant>
      <vt:variant>
        <vt:lpwstr/>
      </vt:variant>
      <vt:variant>
        <vt:lpwstr>_Toc482017684</vt:lpwstr>
      </vt:variant>
      <vt:variant>
        <vt:i4>1048625</vt:i4>
      </vt:variant>
      <vt:variant>
        <vt:i4>179</vt:i4>
      </vt:variant>
      <vt:variant>
        <vt:i4>0</vt:i4>
      </vt:variant>
      <vt:variant>
        <vt:i4>5</vt:i4>
      </vt:variant>
      <vt:variant>
        <vt:lpwstr/>
      </vt:variant>
      <vt:variant>
        <vt:lpwstr>_Toc482017683</vt:lpwstr>
      </vt:variant>
      <vt:variant>
        <vt:i4>1048625</vt:i4>
      </vt:variant>
      <vt:variant>
        <vt:i4>173</vt:i4>
      </vt:variant>
      <vt:variant>
        <vt:i4>0</vt:i4>
      </vt:variant>
      <vt:variant>
        <vt:i4>5</vt:i4>
      </vt:variant>
      <vt:variant>
        <vt:lpwstr/>
      </vt:variant>
      <vt:variant>
        <vt:lpwstr>_Toc482017682</vt:lpwstr>
      </vt:variant>
      <vt:variant>
        <vt:i4>1048625</vt:i4>
      </vt:variant>
      <vt:variant>
        <vt:i4>167</vt:i4>
      </vt:variant>
      <vt:variant>
        <vt:i4>0</vt:i4>
      </vt:variant>
      <vt:variant>
        <vt:i4>5</vt:i4>
      </vt:variant>
      <vt:variant>
        <vt:lpwstr/>
      </vt:variant>
      <vt:variant>
        <vt:lpwstr>_Toc482017681</vt:lpwstr>
      </vt:variant>
      <vt:variant>
        <vt:i4>1048625</vt:i4>
      </vt:variant>
      <vt:variant>
        <vt:i4>161</vt:i4>
      </vt:variant>
      <vt:variant>
        <vt:i4>0</vt:i4>
      </vt:variant>
      <vt:variant>
        <vt:i4>5</vt:i4>
      </vt:variant>
      <vt:variant>
        <vt:lpwstr/>
      </vt:variant>
      <vt:variant>
        <vt:lpwstr>_Toc482017680</vt:lpwstr>
      </vt:variant>
      <vt:variant>
        <vt:i4>2031665</vt:i4>
      </vt:variant>
      <vt:variant>
        <vt:i4>155</vt:i4>
      </vt:variant>
      <vt:variant>
        <vt:i4>0</vt:i4>
      </vt:variant>
      <vt:variant>
        <vt:i4>5</vt:i4>
      </vt:variant>
      <vt:variant>
        <vt:lpwstr/>
      </vt:variant>
      <vt:variant>
        <vt:lpwstr>_Toc482017679</vt:lpwstr>
      </vt:variant>
      <vt:variant>
        <vt:i4>2031665</vt:i4>
      </vt:variant>
      <vt:variant>
        <vt:i4>149</vt:i4>
      </vt:variant>
      <vt:variant>
        <vt:i4>0</vt:i4>
      </vt:variant>
      <vt:variant>
        <vt:i4>5</vt:i4>
      </vt:variant>
      <vt:variant>
        <vt:lpwstr/>
      </vt:variant>
      <vt:variant>
        <vt:lpwstr>_Toc482017678</vt:lpwstr>
      </vt:variant>
      <vt:variant>
        <vt:i4>2031665</vt:i4>
      </vt:variant>
      <vt:variant>
        <vt:i4>143</vt:i4>
      </vt:variant>
      <vt:variant>
        <vt:i4>0</vt:i4>
      </vt:variant>
      <vt:variant>
        <vt:i4>5</vt:i4>
      </vt:variant>
      <vt:variant>
        <vt:lpwstr/>
      </vt:variant>
      <vt:variant>
        <vt:lpwstr>_Toc482017677</vt:lpwstr>
      </vt:variant>
      <vt:variant>
        <vt:i4>2031665</vt:i4>
      </vt:variant>
      <vt:variant>
        <vt:i4>137</vt:i4>
      </vt:variant>
      <vt:variant>
        <vt:i4>0</vt:i4>
      </vt:variant>
      <vt:variant>
        <vt:i4>5</vt:i4>
      </vt:variant>
      <vt:variant>
        <vt:lpwstr/>
      </vt:variant>
      <vt:variant>
        <vt:lpwstr>_Toc482017676</vt:lpwstr>
      </vt:variant>
      <vt:variant>
        <vt:i4>2031665</vt:i4>
      </vt:variant>
      <vt:variant>
        <vt:i4>131</vt:i4>
      </vt:variant>
      <vt:variant>
        <vt:i4>0</vt:i4>
      </vt:variant>
      <vt:variant>
        <vt:i4>5</vt:i4>
      </vt:variant>
      <vt:variant>
        <vt:lpwstr/>
      </vt:variant>
      <vt:variant>
        <vt:lpwstr>_Toc482017675</vt:lpwstr>
      </vt:variant>
      <vt:variant>
        <vt:i4>2031665</vt:i4>
      </vt:variant>
      <vt:variant>
        <vt:i4>125</vt:i4>
      </vt:variant>
      <vt:variant>
        <vt:i4>0</vt:i4>
      </vt:variant>
      <vt:variant>
        <vt:i4>5</vt:i4>
      </vt:variant>
      <vt:variant>
        <vt:lpwstr/>
      </vt:variant>
      <vt:variant>
        <vt:lpwstr>_Toc482017674</vt:lpwstr>
      </vt:variant>
      <vt:variant>
        <vt:i4>2031665</vt:i4>
      </vt:variant>
      <vt:variant>
        <vt:i4>119</vt:i4>
      </vt:variant>
      <vt:variant>
        <vt:i4>0</vt:i4>
      </vt:variant>
      <vt:variant>
        <vt:i4>5</vt:i4>
      </vt:variant>
      <vt:variant>
        <vt:lpwstr/>
      </vt:variant>
      <vt:variant>
        <vt:lpwstr>_Toc482017673</vt:lpwstr>
      </vt:variant>
      <vt:variant>
        <vt:i4>2031665</vt:i4>
      </vt:variant>
      <vt:variant>
        <vt:i4>113</vt:i4>
      </vt:variant>
      <vt:variant>
        <vt:i4>0</vt:i4>
      </vt:variant>
      <vt:variant>
        <vt:i4>5</vt:i4>
      </vt:variant>
      <vt:variant>
        <vt:lpwstr/>
      </vt:variant>
      <vt:variant>
        <vt:lpwstr>_Toc482017672</vt:lpwstr>
      </vt:variant>
      <vt:variant>
        <vt:i4>2031665</vt:i4>
      </vt:variant>
      <vt:variant>
        <vt:i4>107</vt:i4>
      </vt:variant>
      <vt:variant>
        <vt:i4>0</vt:i4>
      </vt:variant>
      <vt:variant>
        <vt:i4>5</vt:i4>
      </vt:variant>
      <vt:variant>
        <vt:lpwstr/>
      </vt:variant>
      <vt:variant>
        <vt:lpwstr>_Toc482017671</vt:lpwstr>
      </vt:variant>
      <vt:variant>
        <vt:i4>2031665</vt:i4>
      </vt:variant>
      <vt:variant>
        <vt:i4>101</vt:i4>
      </vt:variant>
      <vt:variant>
        <vt:i4>0</vt:i4>
      </vt:variant>
      <vt:variant>
        <vt:i4>5</vt:i4>
      </vt:variant>
      <vt:variant>
        <vt:lpwstr/>
      </vt:variant>
      <vt:variant>
        <vt:lpwstr>_Toc482017670</vt:lpwstr>
      </vt:variant>
      <vt:variant>
        <vt:i4>1966129</vt:i4>
      </vt:variant>
      <vt:variant>
        <vt:i4>95</vt:i4>
      </vt:variant>
      <vt:variant>
        <vt:i4>0</vt:i4>
      </vt:variant>
      <vt:variant>
        <vt:i4>5</vt:i4>
      </vt:variant>
      <vt:variant>
        <vt:lpwstr/>
      </vt:variant>
      <vt:variant>
        <vt:lpwstr>_Toc482017669</vt:lpwstr>
      </vt:variant>
      <vt:variant>
        <vt:i4>1966129</vt:i4>
      </vt:variant>
      <vt:variant>
        <vt:i4>89</vt:i4>
      </vt:variant>
      <vt:variant>
        <vt:i4>0</vt:i4>
      </vt:variant>
      <vt:variant>
        <vt:i4>5</vt:i4>
      </vt:variant>
      <vt:variant>
        <vt:lpwstr/>
      </vt:variant>
      <vt:variant>
        <vt:lpwstr>_Toc482017668</vt:lpwstr>
      </vt:variant>
      <vt:variant>
        <vt:i4>1966129</vt:i4>
      </vt:variant>
      <vt:variant>
        <vt:i4>83</vt:i4>
      </vt:variant>
      <vt:variant>
        <vt:i4>0</vt:i4>
      </vt:variant>
      <vt:variant>
        <vt:i4>5</vt:i4>
      </vt:variant>
      <vt:variant>
        <vt:lpwstr/>
      </vt:variant>
      <vt:variant>
        <vt:lpwstr>_Toc482017667</vt:lpwstr>
      </vt:variant>
      <vt:variant>
        <vt:i4>1966129</vt:i4>
      </vt:variant>
      <vt:variant>
        <vt:i4>77</vt:i4>
      </vt:variant>
      <vt:variant>
        <vt:i4>0</vt:i4>
      </vt:variant>
      <vt:variant>
        <vt:i4>5</vt:i4>
      </vt:variant>
      <vt:variant>
        <vt:lpwstr/>
      </vt:variant>
      <vt:variant>
        <vt:lpwstr>_Toc482017666</vt:lpwstr>
      </vt:variant>
      <vt:variant>
        <vt:i4>1966129</vt:i4>
      </vt:variant>
      <vt:variant>
        <vt:i4>71</vt:i4>
      </vt:variant>
      <vt:variant>
        <vt:i4>0</vt:i4>
      </vt:variant>
      <vt:variant>
        <vt:i4>5</vt:i4>
      </vt:variant>
      <vt:variant>
        <vt:lpwstr/>
      </vt:variant>
      <vt:variant>
        <vt:lpwstr>_Toc482017665</vt:lpwstr>
      </vt:variant>
      <vt:variant>
        <vt:i4>1966129</vt:i4>
      </vt:variant>
      <vt:variant>
        <vt:i4>65</vt:i4>
      </vt:variant>
      <vt:variant>
        <vt:i4>0</vt:i4>
      </vt:variant>
      <vt:variant>
        <vt:i4>5</vt:i4>
      </vt:variant>
      <vt:variant>
        <vt:lpwstr/>
      </vt:variant>
      <vt:variant>
        <vt:lpwstr>_Toc482017664</vt:lpwstr>
      </vt:variant>
      <vt:variant>
        <vt:i4>1966129</vt:i4>
      </vt:variant>
      <vt:variant>
        <vt:i4>59</vt:i4>
      </vt:variant>
      <vt:variant>
        <vt:i4>0</vt:i4>
      </vt:variant>
      <vt:variant>
        <vt:i4>5</vt:i4>
      </vt:variant>
      <vt:variant>
        <vt:lpwstr/>
      </vt:variant>
      <vt:variant>
        <vt:lpwstr>_Toc482017663</vt:lpwstr>
      </vt:variant>
      <vt:variant>
        <vt:i4>1966129</vt:i4>
      </vt:variant>
      <vt:variant>
        <vt:i4>53</vt:i4>
      </vt:variant>
      <vt:variant>
        <vt:i4>0</vt:i4>
      </vt:variant>
      <vt:variant>
        <vt:i4>5</vt:i4>
      </vt:variant>
      <vt:variant>
        <vt:lpwstr/>
      </vt:variant>
      <vt:variant>
        <vt:lpwstr>_Toc482017662</vt:lpwstr>
      </vt:variant>
      <vt:variant>
        <vt:i4>1966129</vt:i4>
      </vt:variant>
      <vt:variant>
        <vt:i4>47</vt:i4>
      </vt:variant>
      <vt:variant>
        <vt:i4>0</vt:i4>
      </vt:variant>
      <vt:variant>
        <vt:i4>5</vt:i4>
      </vt:variant>
      <vt:variant>
        <vt:lpwstr/>
      </vt:variant>
      <vt:variant>
        <vt:lpwstr>_Toc482017661</vt:lpwstr>
      </vt:variant>
      <vt:variant>
        <vt:i4>1966129</vt:i4>
      </vt:variant>
      <vt:variant>
        <vt:i4>41</vt:i4>
      </vt:variant>
      <vt:variant>
        <vt:i4>0</vt:i4>
      </vt:variant>
      <vt:variant>
        <vt:i4>5</vt:i4>
      </vt:variant>
      <vt:variant>
        <vt:lpwstr/>
      </vt:variant>
      <vt:variant>
        <vt:lpwstr>_Toc482017660</vt:lpwstr>
      </vt:variant>
      <vt:variant>
        <vt:i4>1900593</vt:i4>
      </vt:variant>
      <vt:variant>
        <vt:i4>35</vt:i4>
      </vt:variant>
      <vt:variant>
        <vt:i4>0</vt:i4>
      </vt:variant>
      <vt:variant>
        <vt:i4>5</vt:i4>
      </vt:variant>
      <vt:variant>
        <vt:lpwstr/>
      </vt:variant>
      <vt:variant>
        <vt:lpwstr>_Toc482017659</vt:lpwstr>
      </vt:variant>
      <vt:variant>
        <vt:i4>6815868</vt:i4>
      </vt:variant>
      <vt:variant>
        <vt:i4>30</vt:i4>
      </vt:variant>
      <vt:variant>
        <vt:i4>0</vt:i4>
      </vt:variant>
      <vt:variant>
        <vt:i4>5</vt:i4>
      </vt:variant>
      <vt:variant>
        <vt:lpwstr>http://ihe.net/ihetemplates.cfm</vt:lpwstr>
      </vt:variant>
      <vt:variant>
        <vt:lpwstr/>
      </vt:variant>
      <vt:variant>
        <vt:i4>5636208</vt:i4>
      </vt:variant>
      <vt:variant>
        <vt:i4>27</vt:i4>
      </vt:variant>
      <vt:variant>
        <vt:i4>0</vt:i4>
      </vt:variant>
      <vt:variant>
        <vt:i4>5</vt:i4>
      </vt:variant>
      <vt:variant>
        <vt:lpwstr>http://www.ihe.net/Technical_Framework/index.cfm</vt:lpwstr>
      </vt:variant>
      <vt:variant>
        <vt:lpwstr/>
      </vt:variant>
      <vt:variant>
        <vt:i4>4325441</vt:i4>
      </vt:variant>
      <vt:variant>
        <vt:i4>24</vt:i4>
      </vt:variant>
      <vt:variant>
        <vt:i4>0</vt:i4>
      </vt:variant>
      <vt:variant>
        <vt:i4>5</vt:i4>
      </vt:variant>
      <vt:variant>
        <vt:lpwstr>http://www.ihe.net/profiles/index.cfm</vt:lpwstr>
      </vt:variant>
      <vt:variant>
        <vt:lpwstr/>
      </vt:variant>
      <vt:variant>
        <vt:i4>4194382</vt:i4>
      </vt:variant>
      <vt:variant>
        <vt:i4>21</vt:i4>
      </vt:variant>
      <vt:variant>
        <vt:i4>0</vt:i4>
      </vt:variant>
      <vt:variant>
        <vt:i4>5</vt:i4>
      </vt:variant>
      <vt:variant>
        <vt:lpwstr>http://www.ihe.net/About/process.cfm</vt:lpwstr>
      </vt:variant>
      <vt:variant>
        <vt:lpwstr/>
      </vt:variant>
      <vt:variant>
        <vt:i4>5570640</vt:i4>
      </vt:variant>
      <vt:variant>
        <vt:i4>18</vt:i4>
      </vt:variant>
      <vt:variant>
        <vt:i4>0</vt:i4>
      </vt:variant>
      <vt:variant>
        <vt:i4>5</vt:i4>
      </vt:variant>
      <vt:variant>
        <vt:lpwstr>http://www.ihe.net/Domains/index.cfm</vt:lpwstr>
      </vt:variant>
      <vt:variant>
        <vt:lpwstr/>
      </vt:variant>
      <vt:variant>
        <vt:i4>3997811</vt:i4>
      </vt:variant>
      <vt:variant>
        <vt:i4>15</vt:i4>
      </vt:variant>
      <vt:variant>
        <vt:i4>0</vt:i4>
      </vt:variant>
      <vt:variant>
        <vt:i4>5</vt:i4>
      </vt:variant>
      <vt:variant>
        <vt:lpwstr>http://www.ihe.net/</vt:lpwstr>
      </vt:variant>
      <vt:variant>
        <vt:lpwstr/>
      </vt:variant>
      <vt:variant>
        <vt:i4>65545</vt:i4>
      </vt:variant>
      <vt:variant>
        <vt:i4>12</vt:i4>
      </vt:variant>
      <vt:variant>
        <vt:i4>0</vt:i4>
      </vt:variant>
      <vt:variant>
        <vt:i4>5</vt:i4>
      </vt:variant>
      <vt:variant>
        <vt:lpwstr>http://www.ihe.net/&lt;domain&gt;/&lt;domain&gt;comments.cfm</vt:lpwstr>
      </vt:variant>
      <vt:variant>
        <vt:lpwstr/>
      </vt:variant>
      <vt:variant>
        <vt:i4>2949173</vt:i4>
      </vt:variant>
      <vt:variant>
        <vt:i4>9</vt:i4>
      </vt:variant>
      <vt:variant>
        <vt:i4>0</vt:i4>
      </vt:variant>
      <vt:variant>
        <vt:i4>5</vt:i4>
      </vt:variant>
      <vt:variant>
        <vt:lpwstr>http://www.ihe.net/Technical_Framework/public_comment.cfm</vt:lpwstr>
      </vt:variant>
      <vt:variant>
        <vt:lpwstr/>
      </vt:variant>
      <vt:variant>
        <vt:i4>1048652</vt:i4>
      </vt:variant>
      <vt:variant>
        <vt:i4>6</vt:i4>
      </vt:variant>
      <vt:variant>
        <vt:i4>0</vt:i4>
      </vt:variant>
      <vt:variant>
        <vt:i4>5</vt:i4>
      </vt:variant>
      <vt:variant>
        <vt:lpwstr>http://wiki.ihe.net/index.php?title=National_Extensions_Process</vt:lpwstr>
      </vt:variant>
      <vt:variant>
        <vt:lpwstr/>
      </vt:variant>
      <vt:variant>
        <vt:i4>5111822</vt:i4>
      </vt:variant>
      <vt:variant>
        <vt:i4>3</vt:i4>
      </vt:variant>
      <vt:variant>
        <vt:i4>0</vt:i4>
      </vt:variant>
      <vt:variant>
        <vt:i4>5</vt:i4>
      </vt:variant>
      <vt:variant>
        <vt:lpwstr>http://wiki.ihe.net/index.php?title=Process</vt:lpwstr>
      </vt:variant>
      <vt:variant>
        <vt:lpwstr>Technical_Framework_Development</vt:lpwstr>
      </vt:variant>
      <vt:variant>
        <vt:i4>4259856</vt:i4>
      </vt:variant>
      <vt:variant>
        <vt:i4>0</vt:i4>
      </vt:variant>
      <vt:variant>
        <vt:i4>0</vt:i4>
      </vt:variant>
      <vt:variant>
        <vt:i4>5</vt:i4>
      </vt:variant>
      <vt:variant>
        <vt:lpwstr>http://wiki.ihe.net/index.php?title=Writing_Technical_Frameworks_and_Supplements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IHE_PCC_Suppl_PMDT_ Rev1.1_TI_2017-09-08</dc:title>
  <dc:subject>IHE PCC PMDT Supplement</dc:subject>
  <dc:creator>IHE PCC Technical Committee</dc:creator>
  <cp:keywords>IHE PCC Supplement</cp:keywords>
  <dc:description/>
  <cp:lastModifiedBy>Mary Jungers</cp:lastModifiedBy>
  <cp:revision>4</cp:revision>
  <cp:lastPrinted>2017-08-21T18:54:00Z</cp:lastPrinted>
  <dcterms:created xsi:type="dcterms:W3CDTF">2017-09-08T18:02:00Z</dcterms:created>
  <dcterms:modified xsi:type="dcterms:W3CDTF">2017-09-08T19:57:00Z</dcterms:modified>
  <cp:category>IHE Supplement</cp:category>
</cp:coreProperties>
</file>