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83F" w:rsidRPr="00850CFB" w:rsidRDefault="00CF283F" w:rsidP="00D05B7C">
      <w:pPr>
        <w:pStyle w:val="BodyText"/>
        <w:jc w:val="center"/>
        <w:rPr>
          <w:b/>
          <w:bCs/>
          <w:sz w:val="28"/>
          <w:szCs w:val="28"/>
        </w:rPr>
      </w:pPr>
      <w:bookmarkStart w:id="0" w:name="_GoBack"/>
      <w:bookmarkEnd w:id="0"/>
      <w:r w:rsidRPr="00850CFB">
        <w:rPr>
          <w:b/>
          <w:bCs/>
          <w:sz w:val="28"/>
          <w:szCs w:val="28"/>
        </w:rPr>
        <w:t>Integrating the Healthcare Enterprise</w:t>
      </w:r>
    </w:p>
    <w:p w:rsidR="00CF283F" w:rsidRPr="00850CFB" w:rsidRDefault="00CF283F" w:rsidP="00663624">
      <w:pPr>
        <w:pStyle w:val="BodyText"/>
      </w:pPr>
    </w:p>
    <w:p w:rsidR="00CF283F" w:rsidRPr="00850CFB" w:rsidRDefault="009643FC" w:rsidP="003D24EE">
      <w:pPr>
        <w:pStyle w:val="BodyText"/>
        <w:jc w:val="center"/>
      </w:pPr>
      <w:r>
        <w:rPr>
          <w:noProof/>
        </w:rPr>
        <w:drawing>
          <wp:inline distT="0" distB="0" distL="0" distR="0" wp14:anchorId="0D0B8985" wp14:editId="0EA75A5B">
            <wp:extent cx="163830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E_LOGO_for_tf-docs.jpg"/>
                    <pic:cNvPicPr/>
                  </pic:nvPicPr>
                  <pic:blipFill>
                    <a:blip r:embed="rId9">
                      <a:extLst>
                        <a:ext uri="{28A0092B-C50C-407E-A947-70E740481C1C}">
                          <a14:useLocalDpi xmlns:a14="http://schemas.microsoft.com/office/drawing/2010/main" val="0"/>
                        </a:ext>
                      </a:extLst>
                    </a:blip>
                    <a:stretch>
                      <a:fillRect/>
                    </a:stretch>
                  </pic:blipFill>
                  <pic:spPr>
                    <a:xfrm>
                      <a:off x="0" y="0"/>
                      <a:ext cx="1638300" cy="838200"/>
                    </a:xfrm>
                    <a:prstGeom prst="rect">
                      <a:avLst/>
                    </a:prstGeom>
                  </pic:spPr>
                </pic:pic>
              </a:graphicData>
            </a:graphic>
          </wp:inline>
        </w:drawing>
      </w:r>
    </w:p>
    <w:p w:rsidR="00CF283F" w:rsidRPr="00850CFB" w:rsidRDefault="00CF283F" w:rsidP="000807AC">
      <w:pPr>
        <w:pStyle w:val="BodyText"/>
      </w:pPr>
    </w:p>
    <w:p w:rsidR="007400C4" w:rsidRPr="00850CFB" w:rsidRDefault="007400C4" w:rsidP="00663624">
      <w:pPr>
        <w:pStyle w:val="BodyText"/>
      </w:pPr>
    </w:p>
    <w:p w:rsidR="00482DC2" w:rsidRPr="00850CFB" w:rsidRDefault="00CF283F" w:rsidP="000807AC">
      <w:pPr>
        <w:pStyle w:val="BodyText"/>
        <w:jc w:val="center"/>
        <w:rPr>
          <w:b/>
          <w:sz w:val="44"/>
          <w:szCs w:val="44"/>
        </w:rPr>
      </w:pPr>
      <w:r w:rsidRPr="00850CFB">
        <w:rPr>
          <w:b/>
          <w:sz w:val="44"/>
          <w:szCs w:val="44"/>
        </w:rPr>
        <w:t xml:space="preserve">IHE </w:t>
      </w:r>
      <w:r w:rsidR="00CF3A58" w:rsidRPr="00850CFB">
        <w:rPr>
          <w:b/>
          <w:sz w:val="44"/>
          <w:szCs w:val="44"/>
        </w:rPr>
        <w:t>Patient Care Coordination (PCC)</w:t>
      </w:r>
    </w:p>
    <w:p w:rsidR="00B15D8F" w:rsidRPr="00850CFB" w:rsidRDefault="00CF283F" w:rsidP="000807AC">
      <w:pPr>
        <w:pStyle w:val="BodyText"/>
        <w:jc w:val="center"/>
        <w:rPr>
          <w:b/>
          <w:sz w:val="44"/>
          <w:szCs w:val="44"/>
        </w:rPr>
      </w:pPr>
      <w:r w:rsidRPr="00850CFB">
        <w:rPr>
          <w:b/>
          <w:sz w:val="44"/>
          <w:szCs w:val="44"/>
        </w:rPr>
        <w:t>Technical Framework</w:t>
      </w:r>
      <w:r w:rsidR="00B4798B" w:rsidRPr="00850CFB">
        <w:rPr>
          <w:b/>
          <w:sz w:val="44"/>
          <w:szCs w:val="44"/>
        </w:rPr>
        <w:t xml:space="preserve"> </w:t>
      </w:r>
      <w:r w:rsidRPr="00850CFB">
        <w:rPr>
          <w:b/>
          <w:sz w:val="44"/>
          <w:szCs w:val="44"/>
        </w:rPr>
        <w:t>Supplement</w:t>
      </w:r>
    </w:p>
    <w:p w:rsidR="00CF283F" w:rsidRPr="00850CFB" w:rsidRDefault="00CF283F" w:rsidP="00DE398D">
      <w:pPr>
        <w:pStyle w:val="BodyText"/>
      </w:pPr>
    </w:p>
    <w:p w:rsidR="00656A6B" w:rsidRPr="00850CFB" w:rsidRDefault="00656A6B" w:rsidP="00DE398D">
      <w:pPr>
        <w:pStyle w:val="BodyText"/>
      </w:pPr>
    </w:p>
    <w:p w:rsidR="009778A3" w:rsidRPr="00850CFB" w:rsidRDefault="00CF3A58" w:rsidP="006F1ABD">
      <w:pPr>
        <w:pStyle w:val="BodyText"/>
        <w:jc w:val="center"/>
        <w:rPr>
          <w:b/>
          <w:sz w:val="44"/>
          <w:szCs w:val="44"/>
        </w:rPr>
      </w:pPr>
      <w:r w:rsidRPr="00850CFB">
        <w:rPr>
          <w:b/>
          <w:sz w:val="44"/>
          <w:szCs w:val="44"/>
        </w:rPr>
        <w:t xml:space="preserve">Patient Care Plan </w:t>
      </w:r>
      <w:r w:rsidR="009778A3" w:rsidRPr="00850CFB">
        <w:rPr>
          <w:b/>
          <w:sz w:val="44"/>
          <w:szCs w:val="44"/>
        </w:rPr>
        <w:t>Content Profile</w:t>
      </w:r>
    </w:p>
    <w:p w:rsidR="00CF283F" w:rsidRPr="00850CFB" w:rsidRDefault="00CF3A58" w:rsidP="006F1ABD">
      <w:pPr>
        <w:pStyle w:val="BodyText"/>
        <w:jc w:val="center"/>
        <w:rPr>
          <w:b/>
          <w:sz w:val="44"/>
          <w:szCs w:val="44"/>
        </w:rPr>
      </w:pPr>
      <w:r w:rsidRPr="00850CFB">
        <w:rPr>
          <w:b/>
          <w:sz w:val="44"/>
          <w:szCs w:val="44"/>
        </w:rPr>
        <w:t>(</w:t>
      </w:r>
      <w:proofErr w:type="spellStart"/>
      <w:r w:rsidR="001D76BE" w:rsidRPr="00850CFB">
        <w:rPr>
          <w:b/>
          <w:sz w:val="44"/>
          <w:szCs w:val="44"/>
        </w:rPr>
        <w:t>PtCP</w:t>
      </w:r>
      <w:proofErr w:type="spellEnd"/>
      <w:r w:rsidRPr="00850CFB">
        <w:rPr>
          <w:b/>
          <w:sz w:val="44"/>
          <w:szCs w:val="44"/>
        </w:rPr>
        <w:t>)</w:t>
      </w:r>
    </w:p>
    <w:p w:rsidR="00CF283F" w:rsidRPr="00850CFB" w:rsidRDefault="00CF283F" w:rsidP="00DE398D">
      <w:pPr>
        <w:pStyle w:val="BodyText"/>
      </w:pPr>
    </w:p>
    <w:p w:rsidR="007400C4" w:rsidRPr="00850CFB" w:rsidRDefault="007400C4" w:rsidP="00DE398D">
      <w:pPr>
        <w:pStyle w:val="BodyText"/>
      </w:pPr>
    </w:p>
    <w:p w:rsidR="00C1037F" w:rsidRPr="00850CFB" w:rsidRDefault="00C1037F" w:rsidP="00DE398D">
      <w:pPr>
        <w:pStyle w:val="BodyText"/>
      </w:pPr>
    </w:p>
    <w:p w:rsidR="00503AE1" w:rsidRPr="00850CFB" w:rsidRDefault="00850CFB" w:rsidP="006F1ABD">
      <w:pPr>
        <w:pStyle w:val="BodyText"/>
        <w:jc w:val="center"/>
        <w:rPr>
          <w:b/>
          <w:sz w:val="44"/>
          <w:szCs w:val="44"/>
        </w:rPr>
      </w:pPr>
      <w:r>
        <w:rPr>
          <w:b/>
          <w:sz w:val="44"/>
          <w:szCs w:val="44"/>
        </w:rPr>
        <w:t>Trial Implementation</w:t>
      </w:r>
      <w:r w:rsidR="00503AE1" w:rsidRPr="00850CFB">
        <w:rPr>
          <w:b/>
          <w:sz w:val="44"/>
          <w:szCs w:val="44"/>
        </w:rPr>
        <w:t xml:space="preserve"> </w:t>
      </w:r>
    </w:p>
    <w:p w:rsidR="009D125C" w:rsidRPr="00850CFB" w:rsidRDefault="009D125C" w:rsidP="00052687">
      <w:pPr>
        <w:pStyle w:val="BodyText"/>
      </w:pPr>
    </w:p>
    <w:p w:rsidR="009D125C" w:rsidRPr="00850CFB" w:rsidRDefault="009D125C">
      <w:pPr>
        <w:pStyle w:val="BodyText"/>
      </w:pPr>
    </w:p>
    <w:p w:rsidR="00DE398D" w:rsidRPr="00850CFB" w:rsidRDefault="00DE398D">
      <w:pPr>
        <w:pStyle w:val="BodyText"/>
      </w:pPr>
    </w:p>
    <w:p w:rsidR="00DE398D" w:rsidRPr="00850CFB" w:rsidRDefault="00DE398D">
      <w:pPr>
        <w:pStyle w:val="BodyText"/>
      </w:pPr>
    </w:p>
    <w:p w:rsidR="00A910E1" w:rsidRPr="00850CFB" w:rsidRDefault="00654B0B" w:rsidP="00AC7C88">
      <w:pPr>
        <w:pStyle w:val="BodyText"/>
      </w:pPr>
      <w:r w:rsidRPr="00850CFB">
        <w:t>Date:</w:t>
      </w:r>
      <w:r w:rsidRPr="00850CFB">
        <w:tab/>
      </w:r>
      <w:r w:rsidRPr="00850CFB">
        <w:tab/>
      </w:r>
      <w:r w:rsidR="00F349ED">
        <w:t>October 4</w:t>
      </w:r>
      <w:r w:rsidRPr="00850CFB">
        <w:t>, 2013</w:t>
      </w:r>
    </w:p>
    <w:p w:rsidR="00603ED5" w:rsidRPr="00850CFB" w:rsidRDefault="00A910E1" w:rsidP="00AC7C88">
      <w:pPr>
        <w:pStyle w:val="BodyText"/>
      </w:pPr>
      <w:r w:rsidRPr="00850CFB">
        <w:t>Author:</w:t>
      </w:r>
      <w:r w:rsidRPr="00850CFB">
        <w:tab/>
      </w:r>
      <w:r w:rsidR="00CF3A58" w:rsidRPr="00850CFB">
        <w:t>PCC Technical Committee</w:t>
      </w:r>
    </w:p>
    <w:p w:rsidR="00A875FF" w:rsidRPr="00850CFB" w:rsidRDefault="00603ED5" w:rsidP="00AC7C88">
      <w:pPr>
        <w:pStyle w:val="BodyText"/>
      </w:pPr>
      <w:r w:rsidRPr="00850CFB">
        <w:t>Email:</w:t>
      </w:r>
      <w:r w:rsidR="00FF4C4E" w:rsidRPr="00850CFB">
        <w:tab/>
      </w:r>
      <w:r w:rsidR="00FF4C4E" w:rsidRPr="00850CFB">
        <w:tab/>
      </w:r>
      <w:r w:rsidR="00DE398D" w:rsidRPr="00850CFB">
        <w:t>pcc@ihe.net</w:t>
      </w:r>
    </w:p>
    <w:p w:rsidR="00CF283F" w:rsidRPr="00850CFB" w:rsidRDefault="009D125C" w:rsidP="00F06B2A">
      <w:pPr>
        <w:pStyle w:val="BodyText"/>
      </w:pPr>
      <w:r w:rsidRPr="00850CFB">
        <w:br w:type="page"/>
      </w:r>
      <w:r w:rsidR="00A875FF" w:rsidRPr="00850CFB">
        <w:rPr>
          <w:rFonts w:ascii="Arial" w:hAnsi="Arial"/>
          <w:b/>
          <w:kern w:val="28"/>
          <w:sz w:val="28"/>
        </w:rPr>
        <w:lastRenderedPageBreak/>
        <w:t>Foreword</w:t>
      </w:r>
    </w:p>
    <w:p w:rsidR="00482DC2" w:rsidRPr="00850CFB" w:rsidRDefault="00CF283F" w:rsidP="00147F29">
      <w:pPr>
        <w:pStyle w:val="BodyText"/>
      </w:pPr>
      <w:r w:rsidRPr="00850CFB">
        <w:t xml:space="preserve">This </w:t>
      </w:r>
      <w:r w:rsidR="00482DC2" w:rsidRPr="00850CFB">
        <w:t xml:space="preserve">is a </w:t>
      </w:r>
      <w:r w:rsidRPr="00850CFB">
        <w:t xml:space="preserve">supplement to the IHE </w:t>
      </w:r>
      <w:r w:rsidR="00654B0B" w:rsidRPr="00850CFB">
        <w:t>Patient Care Coordination</w:t>
      </w:r>
      <w:r w:rsidR="00DE398D" w:rsidRPr="00850CFB">
        <w:t xml:space="preserve"> </w:t>
      </w:r>
      <w:r w:rsidRPr="00850CFB">
        <w:t>Technical Framework</w:t>
      </w:r>
      <w:r w:rsidR="00052687" w:rsidRPr="00850CFB">
        <w:t xml:space="preserve"> </w:t>
      </w:r>
      <w:r w:rsidR="00F349ED" w:rsidRPr="00850CFB">
        <w:t>V</w:t>
      </w:r>
      <w:r w:rsidR="00F349ED">
        <w:t>9</w:t>
      </w:r>
      <w:r w:rsidR="00DE398D" w:rsidRPr="00850CFB">
        <w:t>.0</w:t>
      </w:r>
      <w:r w:rsidR="00482DC2" w:rsidRPr="00850CFB">
        <w:t>.</w:t>
      </w:r>
      <w:r w:rsidR="00F002DD" w:rsidRPr="00850CFB">
        <w:t xml:space="preserve"> Each supplement undergoes a process of public comment and trial implementation before being</w:t>
      </w:r>
      <w:r w:rsidR="00F0665F" w:rsidRPr="00850CFB">
        <w:t xml:space="preserve"> </w:t>
      </w:r>
      <w:r w:rsidR="00F002DD" w:rsidRPr="00850CFB">
        <w:t>incorporated into the volumes of the Technical Frameworks.</w:t>
      </w:r>
    </w:p>
    <w:p w:rsidR="006263EA" w:rsidRPr="00850CFB" w:rsidRDefault="00553973" w:rsidP="00052687">
      <w:pPr>
        <w:pStyle w:val="BodyText"/>
      </w:pPr>
      <w:r w:rsidRPr="003651D9">
        <w:t xml:space="preserve">This supplement is published on </w:t>
      </w:r>
      <w:r w:rsidR="00F349ED">
        <w:t>October 4</w:t>
      </w:r>
      <w:r>
        <w:t>, 2013</w:t>
      </w:r>
      <w:r w:rsidRPr="003651D9">
        <w:t xml:space="preserve"> for Trial Implementation and may be available for testing at subsequent IHE </w:t>
      </w:r>
      <w:proofErr w:type="spellStart"/>
      <w:r w:rsidRPr="003651D9">
        <w:t>Connectathons</w:t>
      </w:r>
      <w:proofErr w:type="spellEnd"/>
      <w:r w:rsidRPr="003651D9">
        <w:t xml:space="preserve">. The supplement may be amended based on the results of testing. Following successful testing it will be incorporated into the </w:t>
      </w:r>
      <w:r>
        <w:t>Patient Care Coordination T</w:t>
      </w:r>
      <w:r w:rsidRPr="003651D9">
        <w:t>echnical Framework. Comments are invited and may be submitted at</w:t>
      </w:r>
      <w:r w:rsidR="007773C8" w:rsidRPr="00850CFB">
        <w:t xml:space="preserve"> </w:t>
      </w:r>
      <w:hyperlink r:id="rId10" w:history="1">
        <w:r>
          <w:rPr>
            <w:rStyle w:val="Hyperlink"/>
          </w:rPr>
          <w:t>http://www.ihe.net/PCC_Public_Comments</w:t>
        </w:r>
      </w:hyperlink>
      <w:r w:rsidR="00F0665F" w:rsidRPr="00850CFB">
        <w:t xml:space="preserve">. </w:t>
      </w:r>
    </w:p>
    <w:p w:rsidR="00AC7C88" w:rsidRPr="00850CFB" w:rsidRDefault="00AC7C88" w:rsidP="00052687">
      <w:pPr>
        <w:pStyle w:val="BodyText"/>
      </w:pPr>
      <w:r w:rsidRPr="00850CFB">
        <w:t>This supplement describes changes to the existing technical framework documents</w:t>
      </w:r>
      <w:r w:rsidR="000717A7" w:rsidRPr="00850CFB">
        <w:t>.</w:t>
      </w:r>
      <w:r w:rsidRPr="00850CFB">
        <w:t xml:space="preserve"> </w:t>
      </w:r>
    </w:p>
    <w:p w:rsidR="00BE5916" w:rsidRPr="00850CFB" w:rsidRDefault="009C6269" w:rsidP="00663624">
      <w:pPr>
        <w:pStyle w:val="BodyText"/>
      </w:pPr>
      <w:r w:rsidRPr="00850CFB">
        <w:t>“</w:t>
      </w:r>
      <w:r w:rsidR="006263EA" w:rsidRPr="00850CFB">
        <w:t>B</w:t>
      </w:r>
      <w:r w:rsidR="007A7BF7" w:rsidRPr="00850CFB">
        <w:t xml:space="preserve">oxed” instructions </w:t>
      </w:r>
      <w:r w:rsidR="006263EA" w:rsidRPr="00850CFB">
        <w:t xml:space="preserve">like the sample below indicate to </w:t>
      </w:r>
      <w:r w:rsidR="007A7BF7" w:rsidRPr="00850CFB">
        <w:t xml:space="preserve">the Volume Editor </w:t>
      </w:r>
      <w:proofErr w:type="gramStart"/>
      <w:r w:rsidR="007A7BF7" w:rsidRPr="00850CFB">
        <w:t>how</w:t>
      </w:r>
      <w:proofErr w:type="gramEnd"/>
      <w:r w:rsidR="007A7BF7" w:rsidRPr="00850CFB">
        <w:t xml:space="preserve"> to integrate the relevant section(s) into the </w:t>
      </w:r>
      <w:r w:rsidR="00BE5916" w:rsidRPr="00850CFB">
        <w:t>relevant</w:t>
      </w:r>
      <w:r w:rsidR="007A7BF7" w:rsidRPr="00850CFB">
        <w:t xml:space="preserve"> Technical Framework </w:t>
      </w:r>
      <w:r w:rsidR="00BE5916" w:rsidRPr="00850CFB">
        <w:t>volume</w:t>
      </w:r>
      <w:r w:rsidR="009D125C" w:rsidRPr="00850CFB">
        <w:t>.</w:t>
      </w:r>
    </w:p>
    <w:p w:rsidR="007A7BF7" w:rsidRPr="00850CFB" w:rsidRDefault="000717A7" w:rsidP="007A7BF7">
      <w:pPr>
        <w:pStyle w:val="EditorInstructions"/>
      </w:pPr>
      <w:r w:rsidRPr="00850CFB">
        <w:t>Amend s</w:t>
      </w:r>
      <w:r w:rsidR="007A7BF7" w:rsidRPr="00850CFB">
        <w:t>ection X.X by the following:</w:t>
      </w:r>
    </w:p>
    <w:p w:rsidR="000717A7" w:rsidRPr="00850CFB" w:rsidRDefault="000717A7" w:rsidP="000717A7">
      <w:pPr>
        <w:pStyle w:val="BodyText"/>
      </w:pPr>
      <w:r w:rsidRPr="00850CFB">
        <w:t xml:space="preserve">Where the amendment adds text, make the </w:t>
      </w:r>
      <w:r w:rsidR="00C26E7C" w:rsidRPr="00850CFB">
        <w:t xml:space="preserve">added </w:t>
      </w:r>
      <w:r w:rsidRPr="00850CFB">
        <w:t xml:space="preserve">text </w:t>
      </w:r>
      <w:r w:rsidRPr="00850CFB">
        <w:rPr>
          <w:rStyle w:val="InsertText"/>
        </w:rPr>
        <w:t>bold underline</w:t>
      </w:r>
      <w:r w:rsidRPr="00850CFB">
        <w:t>. Where the amendment removes text</w:t>
      </w:r>
      <w:r w:rsidR="00C26E7C" w:rsidRPr="00850CFB">
        <w:t xml:space="preserve">, make the removed text </w:t>
      </w:r>
      <w:r w:rsidRPr="00850CFB">
        <w:rPr>
          <w:rStyle w:val="DeleteText"/>
        </w:rPr>
        <w:t>bold strikethrough</w:t>
      </w:r>
      <w:r w:rsidR="00C26E7C" w:rsidRPr="00850CFB">
        <w:t xml:space="preserve">. When entire new sections are added, introduce with </w:t>
      </w:r>
      <w:r w:rsidRPr="00850CFB">
        <w:t>editor’s instructions to “add new text” or similar, which for readability are not bolded or underlined.</w:t>
      </w:r>
    </w:p>
    <w:p w:rsidR="005410F9" w:rsidRPr="00850CFB" w:rsidRDefault="005410F9" w:rsidP="00BE5916">
      <w:pPr>
        <w:pStyle w:val="BodyText"/>
      </w:pPr>
    </w:p>
    <w:p w:rsidR="00BE5916" w:rsidRPr="00850CFB" w:rsidRDefault="00BE5916" w:rsidP="00BE5916">
      <w:pPr>
        <w:pStyle w:val="BodyText"/>
      </w:pPr>
      <w:r w:rsidRPr="00850CFB">
        <w:t xml:space="preserve">General information about IHE can be found at: </w:t>
      </w:r>
      <w:hyperlink r:id="rId11" w:history="1">
        <w:r w:rsidRPr="00850CFB">
          <w:rPr>
            <w:rStyle w:val="Hyperlink"/>
          </w:rPr>
          <w:t>www.ihe.net</w:t>
        </w:r>
      </w:hyperlink>
      <w:r w:rsidR="00625D23" w:rsidRPr="00850CFB">
        <w:t>.</w:t>
      </w:r>
    </w:p>
    <w:p w:rsidR="00BE5916" w:rsidRPr="00850CFB" w:rsidRDefault="00BE5916" w:rsidP="00BE5916">
      <w:pPr>
        <w:pStyle w:val="BodyText"/>
      </w:pPr>
      <w:r w:rsidRPr="00850CFB">
        <w:t xml:space="preserve">Information about the IHE </w:t>
      </w:r>
      <w:r w:rsidR="00654B0B" w:rsidRPr="00850CFB">
        <w:t>Patient Care Coordination</w:t>
      </w:r>
      <w:r w:rsidR="00DE398D" w:rsidRPr="00850CFB">
        <w:t xml:space="preserve"> </w:t>
      </w:r>
      <w:r w:rsidR="000F613A" w:rsidRPr="00850CFB">
        <w:t xml:space="preserve">domain </w:t>
      </w:r>
      <w:r w:rsidR="00503AE1" w:rsidRPr="00850CFB">
        <w:t>can</w:t>
      </w:r>
      <w:r w:rsidRPr="00850CFB">
        <w:t xml:space="preserve"> be found at</w:t>
      </w:r>
      <w:r w:rsidR="00F0665F" w:rsidRPr="00850CFB">
        <w:t xml:space="preserve">: </w:t>
      </w:r>
      <w:hyperlink r:id="rId12" w:history="1">
        <w:r w:rsidR="00553973">
          <w:rPr>
            <w:rStyle w:val="Hyperlink"/>
          </w:rPr>
          <w:t>http://www.ihe.net/IHE_Domains</w:t>
        </w:r>
      </w:hyperlink>
      <w:r w:rsidR="00625D23" w:rsidRPr="00850CFB">
        <w:t>.</w:t>
      </w:r>
    </w:p>
    <w:p w:rsidR="00BE5916" w:rsidRPr="00850CFB" w:rsidRDefault="00BE5916" w:rsidP="00BE5916">
      <w:pPr>
        <w:pStyle w:val="BodyText"/>
      </w:pPr>
      <w:r w:rsidRPr="00850CFB">
        <w:t xml:space="preserve">Information about the </w:t>
      </w:r>
      <w:r w:rsidR="001A7C4C" w:rsidRPr="00850CFB">
        <w:t xml:space="preserve">organization of IHE </w:t>
      </w:r>
      <w:r w:rsidRPr="00850CFB">
        <w:t xml:space="preserve">Technical Frameworks and Supplements </w:t>
      </w:r>
      <w:r w:rsidR="001A7C4C" w:rsidRPr="00850CFB">
        <w:t xml:space="preserve">and the process used to create them </w:t>
      </w:r>
      <w:r w:rsidRPr="00850CFB">
        <w:t xml:space="preserve">can be found at: </w:t>
      </w:r>
      <w:hyperlink r:id="rId13" w:history="1">
        <w:r w:rsidR="00553973">
          <w:rPr>
            <w:rStyle w:val="Hyperlink"/>
          </w:rPr>
          <w:t>http://www.ihe.net/IHE_Process</w:t>
        </w:r>
      </w:hyperlink>
      <w:r w:rsidRPr="00850CFB">
        <w:t xml:space="preserve"> and </w:t>
      </w:r>
      <w:hyperlink r:id="rId14" w:history="1">
        <w:r w:rsidR="00553973">
          <w:rPr>
            <w:rStyle w:val="Hyperlink"/>
          </w:rPr>
          <w:t>http://www.ihe.net/Profiles</w:t>
        </w:r>
      </w:hyperlink>
      <w:r w:rsidR="00625D23" w:rsidRPr="00850CFB">
        <w:t>.</w:t>
      </w:r>
    </w:p>
    <w:p w:rsidR="00625D23" w:rsidRPr="00850CFB" w:rsidRDefault="00BE5916" w:rsidP="00BE5916">
      <w:pPr>
        <w:pStyle w:val="BodyText"/>
        <w:rPr>
          <w:i/>
        </w:rPr>
      </w:pPr>
      <w:r w:rsidRPr="00850CFB">
        <w:t xml:space="preserve">The current version of </w:t>
      </w:r>
      <w:r w:rsidR="008F78D2" w:rsidRPr="00850CFB">
        <w:t>the IHE</w:t>
      </w:r>
      <w:r w:rsidRPr="00850CFB">
        <w:t xml:space="preserve"> </w:t>
      </w:r>
      <w:r w:rsidR="00BC5965" w:rsidRPr="00850CFB">
        <w:t>Patient Care Coordination</w:t>
      </w:r>
      <w:r w:rsidR="00DE398D" w:rsidRPr="00850CFB">
        <w:t xml:space="preserve"> </w:t>
      </w:r>
      <w:r w:rsidRPr="00850CFB">
        <w:t xml:space="preserve">Technical Framework can be found at: </w:t>
      </w:r>
      <w:hyperlink r:id="rId15" w:history="1">
        <w:r w:rsidR="00553973">
          <w:rPr>
            <w:rStyle w:val="Hyperlink"/>
          </w:rPr>
          <w:t>http://www.ihe.net/Technical_Frameworks</w:t>
        </w:r>
      </w:hyperlink>
      <w:r w:rsidR="00625D23" w:rsidRPr="00850CFB">
        <w:t>.</w:t>
      </w:r>
    </w:p>
    <w:p w:rsidR="00BE5916" w:rsidRPr="00850CFB" w:rsidRDefault="00BE5916">
      <w:pPr>
        <w:pStyle w:val="BodyText"/>
      </w:pPr>
    </w:p>
    <w:p w:rsidR="00D85A7B" w:rsidRPr="00850CFB" w:rsidRDefault="009813A1" w:rsidP="00597DB2">
      <w:pPr>
        <w:pStyle w:val="TOCHeading"/>
      </w:pPr>
      <w:r w:rsidRPr="00850CFB">
        <w:br w:type="page"/>
      </w:r>
      <w:r w:rsidR="00D85A7B" w:rsidRPr="00850CFB">
        <w:lastRenderedPageBreak/>
        <w:t>C</w:t>
      </w:r>
      <w:r w:rsidR="00060D78" w:rsidRPr="00850CFB">
        <w:t>ONTENTS</w:t>
      </w:r>
    </w:p>
    <w:p w:rsidR="004D69C3" w:rsidRPr="00850CFB" w:rsidRDefault="004D69C3" w:rsidP="00597DB2"/>
    <w:p w:rsidR="0069599F" w:rsidRDefault="002B793B">
      <w:pPr>
        <w:pStyle w:val="TOC1"/>
        <w:rPr>
          <w:rFonts w:asciiTheme="minorHAnsi" w:eastAsiaTheme="minorEastAsia" w:hAnsiTheme="minorHAnsi" w:cstheme="minorBidi"/>
          <w:noProof/>
          <w:sz w:val="22"/>
          <w:szCs w:val="22"/>
        </w:rPr>
      </w:pPr>
      <w:r w:rsidRPr="00850CFB">
        <w:fldChar w:fldCharType="begin"/>
      </w:r>
      <w:r w:rsidR="00CF508D" w:rsidRPr="00850CFB">
        <w:instrText xml:space="preserve"> TOC \o "2-7" \h \z \t "Heading 1,1,Appendix Heading 2,2,Appendix Heading 1,1,Appendix Heading 3,3,Glossary,1,Part Title,1" </w:instrText>
      </w:r>
      <w:r w:rsidRPr="00850CFB">
        <w:fldChar w:fldCharType="separate"/>
      </w:r>
      <w:hyperlink w:anchor="_Toc368399559" w:history="1">
        <w:r w:rsidR="0069599F" w:rsidRPr="00C30F90">
          <w:rPr>
            <w:rStyle w:val="Hyperlink"/>
            <w:noProof/>
          </w:rPr>
          <w:t>Introduction to this Supplement</w:t>
        </w:r>
        <w:r w:rsidR="0069599F">
          <w:rPr>
            <w:noProof/>
            <w:webHidden/>
          </w:rPr>
          <w:tab/>
        </w:r>
        <w:r w:rsidR="0069599F">
          <w:rPr>
            <w:noProof/>
            <w:webHidden/>
          </w:rPr>
          <w:fldChar w:fldCharType="begin"/>
        </w:r>
        <w:r w:rsidR="0069599F">
          <w:rPr>
            <w:noProof/>
            <w:webHidden/>
          </w:rPr>
          <w:instrText xml:space="preserve"> PAGEREF _Toc368399559 \h </w:instrText>
        </w:r>
        <w:r w:rsidR="0069599F">
          <w:rPr>
            <w:noProof/>
            <w:webHidden/>
          </w:rPr>
        </w:r>
        <w:r w:rsidR="0069599F">
          <w:rPr>
            <w:noProof/>
            <w:webHidden/>
          </w:rPr>
          <w:fldChar w:fldCharType="separate"/>
        </w:r>
        <w:r w:rsidR="0069599F">
          <w:rPr>
            <w:noProof/>
            <w:webHidden/>
          </w:rPr>
          <w:t>6</w:t>
        </w:r>
        <w:r w:rsidR="0069599F">
          <w:rPr>
            <w:noProof/>
            <w:webHidden/>
          </w:rPr>
          <w:fldChar w:fldCharType="end"/>
        </w:r>
      </w:hyperlink>
    </w:p>
    <w:p w:rsidR="0069599F" w:rsidRDefault="00E73BB4">
      <w:pPr>
        <w:pStyle w:val="TOC2"/>
        <w:rPr>
          <w:rFonts w:asciiTheme="minorHAnsi" w:eastAsiaTheme="minorEastAsia" w:hAnsiTheme="minorHAnsi" w:cstheme="minorBidi"/>
          <w:noProof/>
          <w:sz w:val="22"/>
          <w:szCs w:val="22"/>
        </w:rPr>
      </w:pPr>
      <w:hyperlink w:anchor="_Toc368399560" w:history="1">
        <w:r w:rsidR="0069599F" w:rsidRPr="00C30F90">
          <w:rPr>
            <w:rStyle w:val="Hyperlink"/>
            <w:noProof/>
          </w:rPr>
          <w:t>Open Issues and Questions</w:t>
        </w:r>
        <w:r w:rsidR="0069599F">
          <w:rPr>
            <w:noProof/>
            <w:webHidden/>
          </w:rPr>
          <w:tab/>
        </w:r>
        <w:r w:rsidR="0069599F">
          <w:rPr>
            <w:noProof/>
            <w:webHidden/>
          </w:rPr>
          <w:fldChar w:fldCharType="begin"/>
        </w:r>
        <w:r w:rsidR="0069599F">
          <w:rPr>
            <w:noProof/>
            <w:webHidden/>
          </w:rPr>
          <w:instrText xml:space="preserve"> PAGEREF _Toc368399560 \h </w:instrText>
        </w:r>
        <w:r w:rsidR="0069599F">
          <w:rPr>
            <w:noProof/>
            <w:webHidden/>
          </w:rPr>
        </w:r>
        <w:r w:rsidR="0069599F">
          <w:rPr>
            <w:noProof/>
            <w:webHidden/>
          </w:rPr>
          <w:fldChar w:fldCharType="separate"/>
        </w:r>
        <w:r w:rsidR="0069599F">
          <w:rPr>
            <w:noProof/>
            <w:webHidden/>
          </w:rPr>
          <w:t>6</w:t>
        </w:r>
        <w:r w:rsidR="0069599F">
          <w:rPr>
            <w:noProof/>
            <w:webHidden/>
          </w:rPr>
          <w:fldChar w:fldCharType="end"/>
        </w:r>
      </w:hyperlink>
    </w:p>
    <w:p w:rsidR="0069599F" w:rsidRDefault="00E73BB4">
      <w:pPr>
        <w:pStyle w:val="TOC2"/>
        <w:rPr>
          <w:rFonts w:asciiTheme="minorHAnsi" w:eastAsiaTheme="minorEastAsia" w:hAnsiTheme="minorHAnsi" w:cstheme="minorBidi"/>
          <w:noProof/>
          <w:sz w:val="22"/>
          <w:szCs w:val="22"/>
        </w:rPr>
      </w:pPr>
      <w:hyperlink w:anchor="_Toc368399561" w:history="1">
        <w:r w:rsidR="0069599F" w:rsidRPr="00C30F90">
          <w:rPr>
            <w:rStyle w:val="Hyperlink"/>
            <w:noProof/>
          </w:rPr>
          <w:t>Closed Issues</w:t>
        </w:r>
        <w:r w:rsidR="0069599F">
          <w:rPr>
            <w:noProof/>
            <w:webHidden/>
          </w:rPr>
          <w:tab/>
        </w:r>
        <w:r w:rsidR="0069599F">
          <w:rPr>
            <w:noProof/>
            <w:webHidden/>
          </w:rPr>
          <w:fldChar w:fldCharType="begin"/>
        </w:r>
        <w:r w:rsidR="0069599F">
          <w:rPr>
            <w:noProof/>
            <w:webHidden/>
          </w:rPr>
          <w:instrText xml:space="preserve"> PAGEREF _Toc368399561 \h </w:instrText>
        </w:r>
        <w:r w:rsidR="0069599F">
          <w:rPr>
            <w:noProof/>
            <w:webHidden/>
          </w:rPr>
        </w:r>
        <w:r w:rsidR="0069599F">
          <w:rPr>
            <w:noProof/>
            <w:webHidden/>
          </w:rPr>
          <w:fldChar w:fldCharType="separate"/>
        </w:r>
        <w:r w:rsidR="0069599F">
          <w:rPr>
            <w:noProof/>
            <w:webHidden/>
          </w:rPr>
          <w:t>6</w:t>
        </w:r>
        <w:r w:rsidR="0069599F">
          <w:rPr>
            <w:noProof/>
            <w:webHidden/>
          </w:rPr>
          <w:fldChar w:fldCharType="end"/>
        </w:r>
      </w:hyperlink>
    </w:p>
    <w:p w:rsidR="0069599F" w:rsidRDefault="00E73BB4">
      <w:pPr>
        <w:pStyle w:val="TOC1"/>
        <w:rPr>
          <w:rFonts w:asciiTheme="minorHAnsi" w:eastAsiaTheme="minorEastAsia" w:hAnsiTheme="minorHAnsi" w:cstheme="minorBidi"/>
          <w:noProof/>
          <w:sz w:val="22"/>
          <w:szCs w:val="22"/>
        </w:rPr>
      </w:pPr>
      <w:hyperlink w:anchor="_Toc368399562" w:history="1">
        <w:r w:rsidR="0069599F" w:rsidRPr="00C30F90">
          <w:rPr>
            <w:rStyle w:val="Hyperlink"/>
            <w:noProof/>
          </w:rPr>
          <w:t>General Introduction</w:t>
        </w:r>
        <w:r w:rsidR="0069599F">
          <w:rPr>
            <w:noProof/>
            <w:webHidden/>
          </w:rPr>
          <w:tab/>
        </w:r>
        <w:r w:rsidR="0069599F">
          <w:rPr>
            <w:noProof/>
            <w:webHidden/>
          </w:rPr>
          <w:fldChar w:fldCharType="begin"/>
        </w:r>
        <w:r w:rsidR="0069599F">
          <w:rPr>
            <w:noProof/>
            <w:webHidden/>
          </w:rPr>
          <w:instrText xml:space="preserve"> PAGEREF _Toc368399562 \h </w:instrText>
        </w:r>
        <w:r w:rsidR="0069599F">
          <w:rPr>
            <w:noProof/>
            <w:webHidden/>
          </w:rPr>
        </w:r>
        <w:r w:rsidR="0069599F">
          <w:rPr>
            <w:noProof/>
            <w:webHidden/>
          </w:rPr>
          <w:fldChar w:fldCharType="separate"/>
        </w:r>
        <w:r w:rsidR="0069599F">
          <w:rPr>
            <w:noProof/>
            <w:webHidden/>
          </w:rPr>
          <w:t>10</w:t>
        </w:r>
        <w:r w:rsidR="0069599F">
          <w:rPr>
            <w:noProof/>
            <w:webHidden/>
          </w:rPr>
          <w:fldChar w:fldCharType="end"/>
        </w:r>
      </w:hyperlink>
    </w:p>
    <w:p w:rsidR="0069599F" w:rsidRDefault="00E73BB4">
      <w:pPr>
        <w:pStyle w:val="TOC1"/>
        <w:rPr>
          <w:rFonts w:asciiTheme="minorHAnsi" w:eastAsiaTheme="minorEastAsia" w:hAnsiTheme="minorHAnsi" w:cstheme="minorBidi"/>
          <w:noProof/>
          <w:sz w:val="22"/>
          <w:szCs w:val="22"/>
        </w:rPr>
      </w:pPr>
      <w:hyperlink w:anchor="_Toc368399563" w:history="1">
        <w:r w:rsidR="0069599F" w:rsidRPr="00C30F90">
          <w:rPr>
            <w:rStyle w:val="Hyperlink"/>
            <w:noProof/>
          </w:rPr>
          <w:t>Appendix A - Actor Summary Definitions</w:t>
        </w:r>
        <w:r w:rsidR="0069599F">
          <w:rPr>
            <w:noProof/>
            <w:webHidden/>
          </w:rPr>
          <w:tab/>
        </w:r>
        <w:r w:rsidR="0069599F">
          <w:rPr>
            <w:noProof/>
            <w:webHidden/>
          </w:rPr>
          <w:fldChar w:fldCharType="begin"/>
        </w:r>
        <w:r w:rsidR="0069599F">
          <w:rPr>
            <w:noProof/>
            <w:webHidden/>
          </w:rPr>
          <w:instrText xml:space="preserve"> PAGEREF _Toc368399563 \h </w:instrText>
        </w:r>
        <w:r w:rsidR="0069599F">
          <w:rPr>
            <w:noProof/>
            <w:webHidden/>
          </w:rPr>
        </w:r>
        <w:r w:rsidR="0069599F">
          <w:rPr>
            <w:noProof/>
            <w:webHidden/>
          </w:rPr>
          <w:fldChar w:fldCharType="separate"/>
        </w:r>
        <w:r w:rsidR="0069599F">
          <w:rPr>
            <w:noProof/>
            <w:webHidden/>
          </w:rPr>
          <w:t>10</w:t>
        </w:r>
        <w:r w:rsidR="0069599F">
          <w:rPr>
            <w:noProof/>
            <w:webHidden/>
          </w:rPr>
          <w:fldChar w:fldCharType="end"/>
        </w:r>
      </w:hyperlink>
    </w:p>
    <w:p w:rsidR="0069599F" w:rsidRDefault="00E73BB4">
      <w:pPr>
        <w:pStyle w:val="TOC1"/>
        <w:rPr>
          <w:rFonts w:asciiTheme="minorHAnsi" w:eastAsiaTheme="minorEastAsia" w:hAnsiTheme="minorHAnsi" w:cstheme="minorBidi"/>
          <w:noProof/>
          <w:sz w:val="22"/>
          <w:szCs w:val="22"/>
        </w:rPr>
      </w:pPr>
      <w:hyperlink w:anchor="_Toc368399564" w:history="1">
        <w:r w:rsidR="0069599F" w:rsidRPr="00C30F90">
          <w:rPr>
            <w:rStyle w:val="Hyperlink"/>
            <w:noProof/>
          </w:rPr>
          <w:t>Appendix B - Transaction Summary Definitions</w:t>
        </w:r>
        <w:r w:rsidR="0069599F">
          <w:rPr>
            <w:noProof/>
            <w:webHidden/>
          </w:rPr>
          <w:tab/>
        </w:r>
        <w:r w:rsidR="0069599F">
          <w:rPr>
            <w:noProof/>
            <w:webHidden/>
          </w:rPr>
          <w:fldChar w:fldCharType="begin"/>
        </w:r>
        <w:r w:rsidR="0069599F">
          <w:rPr>
            <w:noProof/>
            <w:webHidden/>
          </w:rPr>
          <w:instrText xml:space="preserve"> PAGEREF _Toc368399564 \h </w:instrText>
        </w:r>
        <w:r w:rsidR="0069599F">
          <w:rPr>
            <w:noProof/>
            <w:webHidden/>
          </w:rPr>
        </w:r>
        <w:r w:rsidR="0069599F">
          <w:rPr>
            <w:noProof/>
            <w:webHidden/>
          </w:rPr>
          <w:fldChar w:fldCharType="separate"/>
        </w:r>
        <w:r w:rsidR="0069599F">
          <w:rPr>
            <w:noProof/>
            <w:webHidden/>
          </w:rPr>
          <w:t>10</w:t>
        </w:r>
        <w:r w:rsidR="0069599F">
          <w:rPr>
            <w:noProof/>
            <w:webHidden/>
          </w:rPr>
          <w:fldChar w:fldCharType="end"/>
        </w:r>
      </w:hyperlink>
    </w:p>
    <w:p w:rsidR="0069599F" w:rsidRDefault="00E73BB4">
      <w:pPr>
        <w:pStyle w:val="TOC1"/>
        <w:rPr>
          <w:rFonts w:asciiTheme="minorHAnsi" w:eastAsiaTheme="minorEastAsia" w:hAnsiTheme="minorHAnsi" w:cstheme="minorBidi"/>
          <w:noProof/>
          <w:sz w:val="22"/>
          <w:szCs w:val="22"/>
        </w:rPr>
      </w:pPr>
      <w:hyperlink w:anchor="_Toc368399565" w:history="1">
        <w:r w:rsidR="0069599F" w:rsidRPr="00C30F90">
          <w:rPr>
            <w:rStyle w:val="Hyperlink"/>
            <w:noProof/>
          </w:rPr>
          <w:t>Glossary</w:t>
        </w:r>
        <w:r w:rsidR="0069599F">
          <w:rPr>
            <w:noProof/>
            <w:webHidden/>
          </w:rPr>
          <w:tab/>
        </w:r>
        <w:r w:rsidR="0069599F">
          <w:rPr>
            <w:noProof/>
            <w:webHidden/>
          </w:rPr>
          <w:fldChar w:fldCharType="begin"/>
        </w:r>
        <w:r w:rsidR="0069599F">
          <w:rPr>
            <w:noProof/>
            <w:webHidden/>
          </w:rPr>
          <w:instrText xml:space="preserve"> PAGEREF _Toc368399565 \h </w:instrText>
        </w:r>
        <w:r w:rsidR="0069599F">
          <w:rPr>
            <w:noProof/>
            <w:webHidden/>
          </w:rPr>
        </w:r>
        <w:r w:rsidR="0069599F">
          <w:rPr>
            <w:noProof/>
            <w:webHidden/>
          </w:rPr>
          <w:fldChar w:fldCharType="separate"/>
        </w:r>
        <w:r w:rsidR="0069599F">
          <w:rPr>
            <w:noProof/>
            <w:webHidden/>
          </w:rPr>
          <w:t>10</w:t>
        </w:r>
        <w:r w:rsidR="0069599F">
          <w:rPr>
            <w:noProof/>
            <w:webHidden/>
          </w:rPr>
          <w:fldChar w:fldCharType="end"/>
        </w:r>
      </w:hyperlink>
    </w:p>
    <w:p w:rsidR="0069599F" w:rsidRPr="0069599F" w:rsidRDefault="00E73BB4">
      <w:pPr>
        <w:pStyle w:val="TOC1"/>
        <w:rPr>
          <w:rFonts w:asciiTheme="minorHAnsi" w:eastAsiaTheme="minorEastAsia" w:hAnsiTheme="minorHAnsi" w:cstheme="minorBidi"/>
          <w:b/>
          <w:noProof/>
          <w:sz w:val="22"/>
          <w:szCs w:val="22"/>
        </w:rPr>
      </w:pPr>
      <w:hyperlink w:anchor="_Toc368399566" w:history="1">
        <w:r w:rsidR="0069599F" w:rsidRPr="0069599F">
          <w:rPr>
            <w:rStyle w:val="Hyperlink"/>
            <w:b/>
            <w:noProof/>
          </w:rPr>
          <w:t>Volume 1 – Profiles</w:t>
        </w:r>
        <w:r w:rsidR="0069599F" w:rsidRPr="0069599F">
          <w:rPr>
            <w:b/>
            <w:noProof/>
            <w:webHidden/>
          </w:rPr>
          <w:tab/>
        </w:r>
        <w:r w:rsidR="0069599F" w:rsidRPr="0069599F">
          <w:rPr>
            <w:b/>
            <w:noProof/>
            <w:webHidden/>
          </w:rPr>
          <w:fldChar w:fldCharType="begin"/>
        </w:r>
        <w:r w:rsidR="0069599F" w:rsidRPr="0069599F">
          <w:rPr>
            <w:b/>
            <w:noProof/>
            <w:webHidden/>
          </w:rPr>
          <w:instrText xml:space="preserve"> PAGEREF _Toc368399566 \h </w:instrText>
        </w:r>
        <w:r w:rsidR="0069599F" w:rsidRPr="0069599F">
          <w:rPr>
            <w:b/>
            <w:noProof/>
            <w:webHidden/>
          </w:rPr>
        </w:r>
        <w:r w:rsidR="0069599F" w:rsidRPr="0069599F">
          <w:rPr>
            <w:b/>
            <w:noProof/>
            <w:webHidden/>
          </w:rPr>
          <w:fldChar w:fldCharType="separate"/>
        </w:r>
        <w:r w:rsidR="0069599F" w:rsidRPr="0069599F">
          <w:rPr>
            <w:b/>
            <w:noProof/>
            <w:webHidden/>
          </w:rPr>
          <w:t>12</w:t>
        </w:r>
        <w:r w:rsidR="0069599F" w:rsidRPr="0069599F">
          <w:rPr>
            <w:b/>
            <w:noProof/>
            <w:webHidden/>
          </w:rPr>
          <w:fldChar w:fldCharType="end"/>
        </w:r>
      </w:hyperlink>
    </w:p>
    <w:p w:rsidR="0069599F" w:rsidRDefault="00E73BB4">
      <w:pPr>
        <w:pStyle w:val="TOC2"/>
        <w:rPr>
          <w:rFonts w:asciiTheme="minorHAnsi" w:eastAsiaTheme="minorEastAsia" w:hAnsiTheme="minorHAnsi" w:cstheme="minorBidi"/>
          <w:noProof/>
          <w:sz w:val="22"/>
          <w:szCs w:val="22"/>
        </w:rPr>
      </w:pPr>
      <w:hyperlink w:anchor="_Toc368399567" w:history="1">
        <w:r w:rsidR="0069599F" w:rsidRPr="00C30F90">
          <w:rPr>
            <w:rStyle w:val="Hyperlink"/>
            <w:noProof/>
          </w:rPr>
          <w:t>Copyright Licenses</w:t>
        </w:r>
        <w:r w:rsidR="0069599F">
          <w:rPr>
            <w:noProof/>
            <w:webHidden/>
          </w:rPr>
          <w:tab/>
        </w:r>
        <w:r w:rsidR="0069599F">
          <w:rPr>
            <w:noProof/>
            <w:webHidden/>
          </w:rPr>
          <w:fldChar w:fldCharType="begin"/>
        </w:r>
        <w:r w:rsidR="0069599F">
          <w:rPr>
            <w:noProof/>
            <w:webHidden/>
          </w:rPr>
          <w:instrText xml:space="preserve"> PAGEREF _Toc368399567 \h </w:instrText>
        </w:r>
        <w:r w:rsidR="0069599F">
          <w:rPr>
            <w:noProof/>
            <w:webHidden/>
          </w:rPr>
        </w:r>
        <w:r w:rsidR="0069599F">
          <w:rPr>
            <w:noProof/>
            <w:webHidden/>
          </w:rPr>
          <w:fldChar w:fldCharType="separate"/>
        </w:r>
        <w:r w:rsidR="0069599F">
          <w:rPr>
            <w:noProof/>
            <w:webHidden/>
          </w:rPr>
          <w:t>12</w:t>
        </w:r>
        <w:r w:rsidR="0069599F">
          <w:rPr>
            <w:noProof/>
            <w:webHidden/>
          </w:rPr>
          <w:fldChar w:fldCharType="end"/>
        </w:r>
      </w:hyperlink>
    </w:p>
    <w:p w:rsidR="0069599F" w:rsidRDefault="00E73BB4">
      <w:pPr>
        <w:pStyle w:val="TOC2"/>
        <w:rPr>
          <w:rFonts w:asciiTheme="minorHAnsi" w:eastAsiaTheme="minorEastAsia" w:hAnsiTheme="minorHAnsi" w:cstheme="minorBidi"/>
          <w:noProof/>
          <w:sz w:val="22"/>
          <w:szCs w:val="22"/>
        </w:rPr>
      </w:pPr>
      <w:hyperlink w:anchor="_Toc368399568" w:history="1">
        <w:r w:rsidR="0069599F" w:rsidRPr="00C30F90">
          <w:rPr>
            <w:rStyle w:val="Hyperlink"/>
            <w:noProof/>
          </w:rPr>
          <w:t>Domain-specific additions</w:t>
        </w:r>
        <w:r w:rsidR="0069599F">
          <w:rPr>
            <w:noProof/>
            <w:webHidden/>
          </w:rPr>
          <w:tab/>
        </w:r>
        <w:r w:rsidR="0069599F">
          <w:rPr>
            <w:noProof/>
            <w:webHidden/>
          </w:rPr>
          <w:fldChar w:fldCharType="begin"/>
        </w:r>
        <w:r w:rsidR="0069599F">
          <w:rPr>
            <w:noProof/>
            <w:webHidden/>
          </w:rPr>
          <w:instrText xml:space="preserve"> PAGEREF _Toc368399568 \h </w:instrText>
        </w:r>
        <w:r w:rsidR="0069599F">
          <w:rPr>
            <w:noProof/>
            <w:webHidden/>
          </w:rPr>
        </w:r>
        <w:r w:rsidR="0069599F">
          <w:rPr>
            <w:noProof/>
            <w:webHidden/>
          </w:rPr>
          <w:fldChar w:fldCharType="separate"/>
        </w:r>
        <w:r w:rsidR="0069599F">
          <w:rPr>
            <w:noProof/>
            <w:webHidden/>
          </w:rPr>
          <w:t>12</w:t>
        </w:r>
        <w:r w:rsidR="0069599F">
          <w:rPr>
            <w:noProof/>
            <w:webHidden/>
          </w:rPr>
          <w:fldChar w:fldCharType="end"/>
        </w:r>
      </w:hyperlink>
    </w:p>
    <w:p w:rsidR="0069599F" w:rsidRDefault="00E73BB4">
      <w:pPr>
        <w:pStyle w:val="TOC1"/>
        <w:rPr>
          <w:rFonts w:asciiTheme="minorHAnsi" w:eastAsiaTheme="minorEastAsia" w:hAnsiTheme="minorHAnsi" w:cstheme="minorBidi"/>
          <w:noProof/>
          <w:sz w:val="22"/>
          <w:szCs w:val="22"/>
        </w:rPr>
      </w:pPr>
      <w:hyperlink w:anchor="_Toc368399569" w:history="1">
        <w:r w:rsidR="0069599F" w:rsidRPr="00C30F90">
          <w:rPr>
            <w:rStyle w:val="Hyperlink"/>
            <w:noProof/>
          </w:rPr>
          <w:t>X Patient Care Plan (PtCP)</w:t>
        </w:r>
        <w:r w:rsidR="0069599F">
          <w:rPr>
            <w:noProof/>
            <w:webHidden/>
          </w:rPr>
          <w:tab/>
        </w:r>
        <w:r w:rsidR="0069599F">
          <w:rPr>
            <w:noProof/>
            <w:webHidden/>
          </w:rPr>
          <w:fldChar w:fldCharType="begin"/>
        </w:r>
        <w:r w:rsidR="0069599F">
          <w:rPr>
            <w:noProof/>
            <w:webHidden/>
          </w:rPr>
          <w:instrText xml:space="preserve"> PAGEREF _Toc368399569 \h </w:instrText>
        </w:r>
        <w:r w:rsidR="0069599F">
          <w:rPr>
            <w:noProof/>
            <w:webHidden/>
          </w:rPr>
        </w:r>
        <w:r w:rsidR="0069599F">
          <w:rPr>
            <w:noProof/>
            <w:webHidden/>
          </w:rPr>
          <w:fldChar w:fldCharType="separate"/>
        </w:r>
        <w:r w:rsidR="0069599F">
          <w:rPr>
            <w:noProof/>
            <w:webHidden/>
          </w:rPr>
          <w:t>13</w:t>
        </w:r>
        <w:r w:rsidR="0069599F">
          <w:rPr>
            <w:noProof/>
            <w:webHidden/>
          </w:rPr>
          <w:fldChar w:fldCharType="end"/>
        </w:r>
      </w:hyperlink>
    </w:p>
    <w:p w:rsidR="0069599F" w:rsidRDefault="00E73BB4">
      <w:pPr>
        <w:pStyle w:val="TOC2"/>
        <w:rPr>
          <w:rFonts w:asciiTheme="minorHAnsi" w:eastAsiaTheme="minorEastAsia" w:hAnsiTheme="minorHAnsi" w:cstheme="minorBidi"/>
          <w:noProof/>
          <w:sz w:val="22"/>
          <w:szCs w:val="22"/>
        </w:rPr>
      </w:pPr>
      <w:hyperlink w:anchor="_Toc368399570" w:history="1">
        <w:r w:rsidR="0069599F" w:rsidRPr="00C30F90">
          <w:rPr>
            <w:rStyle w:val="Hyperlink"/>
            <w:noProof/>
          </w:rPr>
          <w:t>X.1 Actors/Transactions</w:t>
        </w:r>
        <w:r w:rsidR="0069599F">
          <w:rPr>
            <w:noProof/>
            <w:webHidden/>
          </w:rPr>
          <w:tab/>
        </w:r>
        <w:r w:rsidR="0069599F">
          <w:rPr>
            <w:noProof/>
            <w:webHidden/>
          </w:rPr>
          <w:fldChar w:fldCharType="begin"/>
        </w:r>
        <w:r w:rsidR="0069599F">
          <w:rPr>
            <w:noProof/>
            <w:webHidden/>
          </w:rPr>
          <w:instrText xml:space="preserve"> PAGEREF _Toc368399570 \h </w:instrText>
        </w:r>
        <w:r w:rsidR="0069599F">
          <w:rPr>
            <w:noProof/>
            <w:webHidden/>
          </w:rPr>
        </w:r>
        <w:r w:rsidR="0069599F">
          <w:rPr>
            <w:noProof/>
            <w:webHidden/>
          </w:rPr>
          <w:fldChar w:fldCharType="separate"/>
        </w:r>
        <w:r w:rsidR="0069599F">
          <w:rPr>
            <w:noProof/>
            <w:webHidden/>
          </w:rPr>
          <w:t>13</w:t>
        </w:r>
        <w:r w:rsidR="0069599F">
          <w:rPr>
            <w:noProof/>
            <w:webHidden/>
          </w:rPr>
          <w:fldChar w:fldCharType="end"/>
        </w:r>
      </w:hyperlink>
    </w:p>
    <w:p w:rsidR="0069599F" w:rsidRDefault="00E73BB4">
      <w:pPr>
        <w:pStyle w:val="TOC3"/>
        <w:rPr>
          <w:rFonts w:asciiTheme="minorHAnsi" w:eastAsiaTheme="minorEastAsia" w:hAnsiTheme="minorHAnsi" w:cstheme="minorBidi"/>
          <w:noProof/>
          <w:sz w:val="22"/>
          <w:szCs w:val="22"/>
        </w:rPr>
      </w:pPr>
      <w:hyperlink w:anchor="_Toc368399571" w:history="1">
        <w:r w:rsidR="0069599F" w:rsidRPr="00C30F90">
          <w:rPr>
            <w:rStyle w:val="Hyperlink"/>
            <w:bCs/>
            <w:noProof/>
          </w:rPr>
          <w:t>X.1.1 Requirements of Actors</w:t>
        </w:r>
        <w:r w:rsidR="0069599F">
          <w:rPr>
            <w:noProof/>
            <w:webHidden/>
          </w:rPr>
          <w:tab/>
        </w:r>
        <w:r w:rsidR="0069599F">
          <w:rPr>
            <w:noProof/>
            <w:webHidden/>
          </w:rPr>
          <w:fldChar w:fldCharType="begin"/>
        </w:r>
        <w:r w:rsidR="0069599F">
          <w:rPr>
            <w:noProof/>
            <w:webHidden/>
          </w:rPr>
          <w:instrText xml:space="preserve"> PAGEREF _Toc368399571 \h </w:instrText>
        </w:r>
        <w:r w:rsidR="0069599F">
          <w:rPr>
            <w:noProof/>
            <w:webHidden/>
          </w:rPr>
        </w:r>
        <w:r w:rsidR="0069599F">
          <w:rPr>
            <w:noProof/>
            <w:webHidden/>
          </w:rPr>
          <w:fldChar w:fldCharType="separate"/>
        </w:r>
        <w:r w:rsidR="0069599F">
          <w:rPr>
            <w:noProof/>
            <w:webHidden/>
          </w:rPr>
          <w:t>13</w:t>
        </w:r>
        <w:r w:rsidR="0069599F">
          <w:rPr>
            <w:noProof/>
            <w:webHidden/>
          </w:rPr>
          <w:fldChar w:fldCharType="end"/>
        </w:r>
      </w:hyperlink>
    </w:p>
    <w:p w:rsidR="0069599F" w:rsidRDefault="00E73BB4">
      <w:pPr>
        <w:pStyle w:val="TOC3"/>
        <w:rPr>
          <w:rFonts w:asciiTheme="minorHAnsi" w:eastAsiaTheme="minorEastAsia" w:hAnsiTheme="minorHAnsi" w:cstheme="minorBidi"/>
          <w:noProof/>
          <w:sz w:val="22"/>
          <w:szCs w:val="22"/>
        </w:rPr>
      </w:pPr>
      <w:hyperlink w:anchor="_Toc368399572" w:history="1">
        <w:r w:rsidR="0069599F" w:rsidRPr="00C30F90">
          <w:rPr>
            <w:rStyle w:val="Hyperlink"/>
            <w:bCs/>
            <w:noProof/>
          </w:rPr>
          <w:t>X.1.2. Content Modules</w:t>
        </w:r>
        <w:r w:rsidR="0069599F">
          <w:rPr>
            <w:noProof/>
            <w:webHidden/>
          </w:rPr>
          <w:tab/>
        </w:r>
        <w:r w:rsidR="0069599F">
          <w:rPr>
            <w:noProof/>
            <w:webHidden/>
          </w:rPr>
          <w:fldChar w:fldCharType="begin"/>
        </w:r>
        <w:r w:rsidR="0069599F">
          <w:rPr>
            <w:noProof/>
            <w:webHidden/>
          </w:rPr>
          <w:instrText xml:space="preserve"> PAGEREF _Toc368399572 \h </w:instrText>
        </w:r>
        <w:r w:rsidR="0069599F">
          <w:rPr>
            <w:noProof/>
            <w:webHidden/>
          </w:rPr>
        </w:r>
        <w:r w:rsidR="0069599F">
          <w:rPr>
            <w:noProof/>
            <w:webHidden/>
          </w:rPr>
          <w:fldChar w:fldCharType="separate"/>
        </w:r>
        <w:r w:rsidR="0069599F">
          <w:rPr>
            <w:noProof/>
            <w:webHidden/>
          </w:rPr>
          <w:t>13</w:t>
        </w:r>
        <w:r w:rsidR="0069599F">
          <w:rPr>
            <w:noProof/>
            <w:webHidden/>
          </w:rPr>
          <w:fldChar w:fldCharType="end"/>
        </w:r>
      </w:hyperlink>
    </w:p>
    <w:p w:rsidR="0069599F" w:rsidRDefault="00E73BB4">
      <w:pPr>
        <w:pStyle w:val="TOC2"/>
        <w:rPr>
          <w:rFonts w:asciiTheme="minorHAnsi" w:eastAsiaTheme="minorEastAsia" w:hAnsiTheme="minorHAnsi" w:cstheme="minorBidi"/>
          <w:noProof/>
          <w:sz w:val="22"/>
          <w:szCs w:val="22"/>
        </w:rPr>
      </w:pPr>
      <w:hyperlink w:anchor="_Toc368399573" w:history="1">
        <w:r w:rsidR="0069599F" w:rsidRPr="00C30F90">
          <w:rPr>
            <w:rStyle w:val="Hyperlink"/>
            <w:noProof/>
          </w:rPr>
          <w:t>X.2 Options</w:t>
        </w:r>
        <w:r w:rsidR="0069599F">
          <w:rPr>
            <w:noProof/>
            <w:webHidden/>
          </w:rPr>
          <w:tab/>
        </w:r>
        <w:r w:rsidR="0069599F">
          <w:rPr>
            <w:noProof/>
            <w:webHidden/>
          </w:rPr>
          <w:fldChar w:fldCharType="begin"/>
        </w:r>
        <w:r w:rsidR="0069599F">
          <w:rPr>
            <w:noProof/>
            <w:webHidden/>
          </w:rPr>
          <w:instrText xml:space="preserve"> PAGEREF _Toc368399573 \h </w:instrText>
        </w:r>
        <w:r w:rsidR="0069599F">
          <w:rPr>
            <w:noProof/>
            <w:webHidden/>
          </w:rPr>
        </w:r>
        <w:r w:rsidR="0069599F">
          <w:rPr>
            <w:noProof/>
            <w:webHidden/>
          </w:rPr>
          <w:fldChar w:fldCharType="separate"/>
        </w:r>
        <w:r w:rsidR="0069599F">
          <w:rPr>
            <w:noProof/>
            <w:webHidden/>
          </w:rPr>
          <w:t>15</w:t>
        </w:r>
        <w:r w:rsidR="0069599F">
          <w:rPr>
            <w:noProof/>
            <w:webHidden/>
          </w:rPr>
          <w:fldChar w:fldCharType="end"/>
        </w:r>
      </w:hyperlink>
    </w:p>
    <w:p w:rsidR="0069599F" w:rsidRDefault="00E73BB4">
      <w:pPr>
        <w:pStyle w:val="TOC2"/>
        <w:rPr>
          <w:rFonts w:asciiTheme="minorHAnsi" w:eastAsiaTheme="minorEastAsia" w:hAnsiTheme="minorHAnsi" w:cstheme="minorBidi"/>
          <w:noProof/>
          <w:sz w:val="22"/>
          <w:szCs w:val="22"/>
        </w:rPr>
      </w:pPr>
      <w:hyperlink w:anchor="_Toc368399574" w:history="1">
        <w:r w:rsidR="0069599F" w:rsidRPr="00C30F90">
          <w:rPr>
            <w:rStyle w:val="Hyperlink"/>
            <w:noProof/>
          </w:rPr>
          <w:t>X.3 Groupings</w:t>
        </w:r>
        <w:r w:rsidR="0069599F">
          <w:rPr>
            <w:noProof/>
            <w:webHidden/>
          </w:rPr>
          <w:tab/>
        </w:r>
        <w:r w:rsidR="0069599F">
          <w:rPr>
            <w:noProof/>
            <w:webHidden/>
          </w:rPr>
          <w:fldChar w:fldCharType="begin"/>
        </w:r>
        <w:r w:rsidR="0069599F">
          <w:rPr>
            <w:noProof/>
            <w:webHidden/>
          </w:rPr>
          <w:instrText xml:space="preserve"> PAGEREF _Toc368399574 \h </w:instrText>
        </w:r>
        <w:r w:rsidR="0069599F">
          <w:rPr>
            <w:noProof/>
            <w:webHidden/>
          </w:rPr>
        </w:r>
        <w:r w:rsidR="0069599F">
          <w:rPr>
            <w:noProof/>
            <w:webHidden/>
          </w:rPr>
          <w:fldChar w:fldCharType="separate"/>
        </w:r>
        <w:r w:rsidR="0069599F">
          <w:rPr>
            <w:noProof/>
            <w:webHidden/>
          </w:rPr>
          <w:t>15</w:t>
        </w:r>
        <w:r w:rsidR="0069599F">
          <w:rPr>
            <w:noProof/>
            <w:webHidden/>
          </w:rPr>
          <w:fldChar w:fldCharType="end"/>
        </w:r>
      </w:hyperlink>
    </w:p>
    <w:p w:rsidR="0069599F" w:rsidRDefault="00E73BB4">
      <w:pPr>
        <w:pStyle w:val="TOC2"/>
        <w:rPr>
          <w:rFonts w:asciiTheme="minorHAnsi" w:eastAsiaTheme="minorEastAsia" w:hAnsiTheme="minorHAnsi" w:cstheme="minorBidi"/>
          <w:noProof/>
          <w:sz w:val="22"/>
          <w:szCs w:val="22"/>
        </w:rPr>
      </w:pPr>
      <w:hyperlink w:anchor="_Toc368399575" w:history="1">
        <w:r w:rsidR="0069599F" w:rsidRPr="00C30F90">
          <w:rPr>
            <w:rStyle w:val="Hyperlink"/>
            <w:noProof/>
          </w:rPr>
          <w:t>X.4 Overview</w:t>
        </w:r>
        <w:r w:rsidR="0069599F">
          <w:rPr>
            <w:noProof/>
            <w:webHidden/>
          </w:rPr>
          <w:tab/>
        </w:r>
        <w:r w:rsidR="0069599F">
          <w:rPr>
            <w:noProof/>
            <w:webHidden/>
          </w:rPr>
          <w:fldChar w:fldCharType="begin"/>
        </w:r>
        <w:r w:rsidR="0069599F">
          <w:rPr>
            <w:noProof/>
            <w:webHidden/>
          </w:rPr>
          <w:instrText xml:space="preserve"> PAGEREF _Toc368399575 \h </w:instrText>
        </w:r>
        <w:r w:rsidR="0069599F">
          <w:rPr>
            <w:noProof/>
            <w:webHidden/>
          </w:rPr>
        </w:r>
        <w:r w:rsidR="0069599F">
          <w:rPr>
            <w:noProof/>
            <w:webHidden/>
          </w:rPr>
          <w:fldChar w:fldCharType="separate"/>
        </w:r>
        <w:r w:rsidR="0069599F">
          <w:rPr>
            <w:noProof/>
            <w:webHidden/>
          </w:rPr>
          <w:t>16</w:t>
        </w:r>
        <w:r w:rsidR="0069599F">
          <w:rPr>
            <w:noProof/>
            <w:webHidden/>
          </w:rPr>
          <w:fldChar w:fldCharType="end"/>
        </w:r>
      </w:hyperlink>
    </w:p>
    <w:p w:rsidR="0069599F" w:rsidRDefault="00E73BB4">
      <w:pPr>
        <w:pStyle w:val="TOC3"/>
        <w:rPr>
          <w:rFonts w:asciiTheme="minorHAnsi" w:eastAsiaTheme="minorEastAsia" w:hAnsiTheme="minorHAnsi" w:cstheme="minorBidi"/>
          <w:noProof/>
          <w:sz w:val="22"/>
          <w:szCs w:val="22"/>
        </w:rPr>
      </w:pPr>
      <w:hyperlink w:anchor="_Toc368399576" w:history="1">
        <w:r w:rsidR="0069599F" w:rsidRPr="00C30F90">
          <w:rPr>
            <w:rStyle w:val="Hyperlink"/>
            <w:noProof/>
          </w:rPr>
          <w:t>X.4.1 Concepts</w:t>
        </w:r>
        <w:r w:rsidR="0069599F">
          <w:rPr>
            <w:noProof/>
            <w:webHidden/>
          </w:rPr>
          <w:tab/>
        </w:r>
        <w:r w:rsidR="0069599F">
          <w:rPr>
            <w:noProof/>
            <w:webHidden/>
          </w:rPr>
          <w:fldChar w:fldCharType="begin"/>
        </w:r>
        <w:r w:rsidR="0069599F">
          <w:rPr>
            <w:noProof/>
            <w:webHidden/>
          </w:rPr>
          <w:instrText xml:space="preserve"> PAGEREF _Toc368399576 \h </w:instrText>
        </w:r>
        <w:r w:rsidR="0069599F">
          <w:rPr>
            <w:noProof/>
            <w:webHidden/>
          </w:rPr>
        </w:r>
        <w:r w:rsidR="0069599F">
          <w:rPr>
            <w:noProof/>
            <w:webHidden/>
          </w:rPr>
          <w:fldChar w:fldCharType="separate"/>
        </w:r>
        <w:r w:rsidR="0069599F">
          <w:rPr>
            <w:noProof/>
            <w:webHidden/>
          </w:rPr>
          <w:t>20</w:t>
        </w:r>
        <w:r w:rsidR="0069599F">
          <w:rPr>
            <w:noProof/>
            <w:webHidden/>
          </w:rPr>
          <w:fldChar w:fldCharType="end"/>
        </w:r>
      </w:hyperlink>
    </w:p>
    <w:p w:rsidR="0069599F" w:rsidRDefault="00E73BB4">
      <w:pPr>
        <w:pStyle w:val="TOC3"/>
        <w:rPr>
          <w:rFonts w:asciiTheme="minorHAnsi" w:eastAsiaTheme="minorEastAsia" w:hAnsiTheme="minorHAnsi" w:cstheme="minorBidi"/>
          <w:noProof/>
          <w:sz w:val="22"/>
          <w:szCs w:val="22"/>
        </w:rPr>
      </w:pPr>
      <w:hyperlink w:anchor="_Toc368399577" w:history="1">
        <w:r w:rsidR="0069599F" w:rsidRPr="00C30F90">
          <w:rPr>
            <w:rStyle w:val="Hyperlink"/>
            <w:noProof/>
          </w:rPr>
          <w:t>X.4.2. Use Cases</w:t>
        </w:r>
        <w:r w:rsidR="0069599F">
          <w:rPr>
            <w:noProof/>
            <w:webHidden/>
          </w:rPr>
          <w:tab/>
        </w:r>
        <w:r w:rsidR="0069599F">
          <w:rPr>
            <w:noProof/>
            <w:webHidden/>
          </w:rPr>
          <w:fldChar w:fldCharType="begin"/>
        </w:r>
        <w:r w:rsidR="0069599F">
          <w:rPr>
            <w:noProof/>
            <w:webHidden/>
          </w:rPr>
          <w:instrText xml:space="preserve"> PAGEREF _Toc368399577 \h </w:instrText>
        </w:r>
        <w:r w:rsidR="0069599F">
          <w:rPr>
            <w:noProof/>
            <w:webHidden/>
          </w:rPr>
        </w:r>
        <w:r w:rsidR="0069599F">
          <w:rPr>
            <w:noProof/>
            <w:webHidden/>
          </w:rPr>
          <w:fldChar w:fldCharType="separate"/>
        </w:r>
        <w:r w:rsidR="0069599F">
          <w:rPr>
            <w:noProof/>
            <w:webHidden/>
          </w:rPr>
          <w:t>21</w:t>
        </w:r>
        <w:r w:rsidR="0069599F">
          <w:rPr>
            <w:noProof/>
            <w:webHidden/>
          </w:rPr>
          <w:fldChar w:fldCharType="end"/>
        </w:r>
      </w:hyperlink>
    </w:p>
    <w:p w:rsidR="0069599F" w:rsidRDefault="00E73BB4">
      <w:pPr>
        <w:pStyle w:val="TOC4"/>
        <w:rPr>
          <w:rFonts w:asciiTheme="minorHAnsi" w:eastAsiaTheme="minorEastAsia" w:hAnsiTheme="minorHAnsi" w:cstheme="minorBidi"/>
          <w:noProof/>
          <w:sz w:val="22"/>
          <w:szCs w:val="22"/>
        </w:rPr>
      </w:pPr>
      <w:hyperlink w:anchor="_Toc368399578" w:history="1">
        <w:r w:rsidR="0069599F" w:rsidRPr="00C30F90">
          <w:rPr>
            <w:rStyle w:val="Hyperlink"/>
            <w:noProof/>
          </w:rPr>
          <w:t>X.4.2.1 Use Case #1: EHDI</w:t>
        </w:r>
        <w:r w:rsidR="0069599F">
          <w:rPr>
            <w:noProof/>
            <w:webHidden/>
          </w:rPr>
          <w:tab/>
        </w:r>
        <w:r w:rsidR="0069599F">
          <w:rPr>
            <w:noProof/>
            <w:webHidden/>
          </w:rPr>
          <w:fldChar w:fldCharType="begin"/>
        </w:r>
        <w:r w:rsidR="0069599F">
          <w:rPr>
            <w:noProof/>
            <w:webHidden/>
          </w:rPr>
          <w:instrText xml:space="preserve"> PAGEREF _Toc368399578 \h </w:instrText>
        </w:r>
        <w:r w:rsidR="0069599F">
          <w:rPr>
            <w:noProof/>
            <w:webHidden/>
          </w:rPr>
        </w:r>
        <w:r w:rsidR="0069599F">
          <w:rPr>
            <w:noProof/>
            <w:webHidden/>
          </w:rPr>
          <w:fldChar w:fldCharType="separate"/>
        </w:r>
        <w:r w:rsidR="0069599F">
          <w:rPr>
            <w:noProof/>
            <w:webHidden/>
          </w:rPr>
          <w:t>21</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579" w:history="1">
        <w:r w:rsidR="0069599F" w:rsidRPr="00C30F90">
          <w:rPr>
            <w:rStyle w:val="Hyperlink"/>
            <w:noProof/>
          </w:rPr>
          <w:t>X.4.2.1.1 EHDI Use Case Description</w:t>
        </w:r>
        <w:r w:rsidR="0069599F">
          <w:rPr>
            <w:noProof/>
            <w:webHidden/>
          </w:rPr>
          <w:tab/>
        </w:r>
        <w:r w:rsidR="0069599F">
          <w:rPr>
            <w:noProof/>
            <w:webHidden/>
          </w:rPr>
          <w:fldChar w:fldCharType="begin"/>
        </w:r>
        <w:r w:rsidR="0069599F">
          <w:rPr>
            <w:noProof/>
            <w:webHidden/>
          </w:rPr>
          <w:instrText xml:space="preserve"> PAGEREF _Toc368399579 \h </w:instrText>
        </w:r>
        <w:r w:rsidR="0069599F">
          <w:rPr>
            <w:noProof/>
            <w:webHidden/>
          </w:rPr>
        </w:r>
        <w:r w:rsidR="0069599F">
          <w:rPr>
            <w:noProof/>
            <w:webHidden/>
          </w:rPr>
          <w:fldChar w:fldCharType="separate"/>
        </w:r>
        <w:r w:rsidR="0069599F">
          <w:rPr>
            <w:noProof/>
            <w:webHidden/>
          </w:rPr>
          <w:t>22</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580" w:history="1">
        <w:r w:rsidR="0069599F" w:rsidRPr="00C30F90">
          <w:rPr>
            <w:rStyle w:val="Hyperlink"/>
            <w:noProof/>
          </w:rPr>
          <w:t>X.4.2.1.2 EHDI Process Flow</w:t>
        </w:r>
        <w:r w:rsidR="0069599F">
          <w:rPr>
            <w:noProof/>
            <w:webHidden/>
          </w:rPr>
          <w:tab/>
        </w:r>
        <w:r w:rsidR="0069599F">
          <w:rPr>
            <w:noProof/>
            <w:webHidden/>
          </w:rPr>
          <w:fldChar w:fldCharType="begin"/>
        </w:r>
        <w:r w:rsidR="0069599F">
          <w:rPr>
            <w:noProof/>
            <w:webHidden/>
          </w:rPr>
          <w:instrText xml:space="preserve"> PAGEREF _Toc368399580 \h </w:instrText>
        </w:r>
        <w:r w:rsidR="0069599F">
          <w:rPr>
            <w:noProof/>
            <w:webHidden/>
          </w:rPr>
        </w:r>
        <w:r w:rsidR="0069599F">
          <w:rPr>
            <w:noProof/>
            <w:webHidden/>
          </w:rPr>
          <w:fldChar w:fldCharType="separate"/>
        </w:r>
        <w:r w:rsidR="0069599F">
          <w:rPr>
            <w:noProof/>
            <w:webHidden/>
          </w:rPr>
          <w:t>23</w:t>
        </w:r>
        <w:r w:rsidR="0069599F">
          <w:rPr>
            <w:noProof/>
            <w:webHidden/>
          </w:rPr>
          <w:fldChar w:fldCharType="end"/>
        </w:r>
      </w:hyperlink>
    </w:p>
    <w:p w:rsidR="0069599F" w:rsidRDefault="00E73BB4">
      <w:pPr>
        <w:pStyle w:val="TOC4"/>
        <w:rPr>
          <w:rFonts w:asciiTheme="minorHAnsi" w:eastAsiaTheme="minorEastAsia" w:hAnsiTheme="minorHAnsi" w:cstheme="minorBidi"/>
          <w:noProof/>
          <w:sz w:val="22"/>
          <w:szCs w:val="22"/>
        </w:rPr>
      </w:pPr>
      <w:hyperlink w:anchor="_Toc368399581" w:history="1">
        <w:r w:rsidR="0069599F" w:rsidRPr="00C30F90">
          <w:rPr>
            <w:rStyle w:val="Hyperlink"/>
            <w:bCs/>
            <w:noProof/>
          </w:rPr>
          <w:t>X.4.2.2 Use Case #2: Provider to Provider (Collaborative Care)</w:t>
        </w:r>
        <w:r w:rsidR="0069599F">
          <w:rPr>
            <w:noProof/>
            <w:webHidden/>
          </w:rPr>
          <w:tab/>
        </w:r>
        <w:r w:rsidR="0069599F">
          <w:rPr>
            <w:noProof/>
            <w:webHidden/>
          </w:rPr>
          <w:fldChar w:fldCharType="begin"/>
        </w:r>
        <w:r w:rsidR="0069599F">
          <w:rPr>
            <w:noProof/>
            <w:webHidden/>
          </w:rPr>
          <w:instrText xml:space="preserve"> PAGEREF _Toc368399581 \h </w:instrText>
        </w:r>
        <w:r w:rsidR="0069599F">
          <w:rPr>
            <w:noProof/>
            <w:webHidden/>
          </w:rPr>
        </w:r>
        <w:r w:rsidR="0069599F">
          <w:rPr>
            <w:noProof/>
            <w:webHidden/>
          </w:rPr>
          <w:fldChar w:fldCharType="separate"/>
        </w:r>
        <w:r w:rsidR="0069599F">
          <w:rPr>
            <w:noProof/>
            <w:webHidden/>
          </w:rPr>
          <w:t>24</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582" w:history="1">
        <w:r w:rsidR="0069599F" w:rsidRPr="00C30F90">
          <w:rPr>
            <w:rStyle w:val="Hyperlink"/>
            <w:bCs/>
            <w:noProof/>
          </w:rPr>
          <w:t>X.4.2.2.1 Provider to Provider (Consultant, Allied Health Care Provider) Use Case Description</w:t>
        </w:r>
        <w:r w:rsidR="0069599F">
          <w:rPr>
            <w:noProof/>
            <w:webHidden/>
          </w:rPr>
          <w:tab/>
        </w:r>
        <w:r w:rsidR="0069599F">
          <w:rPr>
            <w:noProof/>
            <w:webHidden/>
          </w:rPr>
          <w:fldChar w:fldCharType="begin"/>
        </w:r>
        <w:r w:rsidR="0069599F">
          <w:rPr>
            <w:noProof/>
            <w:webHidden/>
          </w:rPr>
          <w:instrText xml:space="preserve"> PAGEREF _Toc368399582 \h </w:instrText>
        </w:r>
        <w:r w:rsidR="0069599F">
          <w:rPr>
            <w:noProof/>
            <w:webHidden/>
          </w:rPr>
        </w:r>
        <w:r w:rsidR="0069599F">
          <w:rPr>
            <w:noProof/>
            <w:webHidden/>
          </w:rPr>
          <w:fldChar w:fldCharType="separate"/>
        </w:r>
        <w:r w:rsidR="0069599F">
          <w:rPr>
            <w:noProof/>
            <w:webHidden/>
          </w:rPr>
          <w:t>24</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583" w:history="1">
        <w:r w:rsidR="0069599F" w:rsidRPr="00C30F90">
          <w:rPr>
            <w:rStyle w:val="Hyperlink"/>
            <w:noProof/>
          </w:rPr>
          <w:t>X.4.2.2.1.1 Primary Care Provider</w:t>
        </w:r>
        <w:r w:rsidR="0069599F">
          <w:rPr>
            <w:noProof/>
            <w:webHidden/>
          </w:rPr>
          <w:tab/>
        </w:r>
        <w:r w:rsidR="0069599F">
          <w:rPr>
            <w:noProof/>
            <w:webHidden/>
          </w:rPr>
          <w:fldChar w:fldCharType="begin"/>
        </w:r>
        <w:r w:rsidR="0069599F">
          <w:rPr>
            <w:noProof/>
            <w:webHidden/>
          </w:rPr>
          <w:instrText xml:space="preserve"> PAGEREF _Toc368399583 \h </w:instrText>
        </w:r>
        <w:r w:rsidR="0069599F">
          <w:rPr>
            <w:noProof/>
            <w:webHidden/>
          </w:rPr>
        </w:r>
        <w:r w:rsidR="0069599F">
          <w:rPr>
            <w:noProof/>
            <w:webHidden/>
          </w:rPr>
          <w:fldChar w:fldCharType="separate"/>
        </w:r>
        <w:r w:rsidR="0069599F">
          <w:rPr>
            <w:noProof/>
            <w:webHidden/>
          </w:rPr>
          <w:t>24</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584" w:history="1">
        <w:r w:rsidR="0069599F" w:rsidRPr="00C30F90">
          <w:rPr>
            <w:rStyle w:val="Hyperlink"/>
            <w:noProof/>
          </w:rPr>
          <w:t>X.4.2.2.1.2 Specialists, Allied Health Care Providers</w:t>
        </w:r>
        <w:r w:rsidR="0069599F">
          <w:rPr>
            <w:noProof/>
            <w:webHidden/>
          </w:rPr>
          <w:tab/>
        </w:r>
        <w:r w:rsidR="0069599F">
          <w:rPr>
            <w:noProof/>
            <w:webHidden/>
          </w:rPr>
          <w:fldChar w:fldCharType="begin"/>
        </w:r>
        <w:r w:rsidR="0069599F">
          <w:rPr>
            <w:noProof/>
            <w:webHidden/>
          </w:rPr>
          <w:instrText xml:space="preserve"> PAGEREF _Toc368399584 \h </w:instrText>
        </w:r>
        <w:r w:rsidR="0069599F">
          <w:rPr>
            <w:noProof/>
            <w:webHidden/>
          </w:rPr>
        </w:r>
        <w:r w:rsidR="0069599F">
          <w:rPr>
            <w:noProof/>
            <w:webHidden/>
          </w:rPr>
          <w:fldChar w:fldCharType="separate"/>
        </w:r>
        <w:r w:rsidR="0069599F">
          <w:rPr>
            <w:noProof/>
            <w:webHidden/>
          </w:rPr>
          <w:t>25</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585" w:history="1">
        <w:r w:rsidR="0069599F" w:rsidRPr="00C30F90">
          <w:rPr>
            <w:rStyle w:val="Hyperlink"/>
            <w:bCs/>
            <w:noProof/>
          </w:rPr>
          <w:t>X.4.2.2.2 Provider to Provider (Collaborative Care) Process Flow</w:t>
        </w:r>
        <w:r w:rsidR="0069599F">
          <w:rPr>
            <w:noProof/>
            <w:webHidden/>
          </w:rPr>
          <w:tab/>
        </w:r>
        <w:r w:rsidR="0069599F">
          <w:rPr>
            <w:noProof/>
            <w:webHidden/>
          </w:rPr>
          <w:fldChar w:fldCharType="begin"/>
        </w:r>
        <w:r w:rsidR="0069599F">
          <w:rPr>
            <w:noProof/>
            <w:webHidden/>
          </w:rPr>
          <w:instrText xml:space="preserve"> PAGEREF _Toc368399585 \h </w:instrText>
        </w:r>
        <w:r w:rsidR="0069599F">
          <w:rPr>
            <w:noProof/>
            <w:webHidden/>
          </w:rPr>
        </w:r>
        <w:r w:rsidR="0069599F">
          <w:rPr>
            <w:noProof/>
            <w:webHidden/>
          </w:rPr>
          <w:fldChar w:fldCharType="separate"/>
        </w:r>
        <w:r w:rsidR="0069599F">
          <w:rPr>
            <w:noProof/>
            <w:webHidden/>
          </w:rPr>
          <w:t>26</w:t>
        </w:r>
        <w:r w:rsidR="0069599F">
          <w:rPr>
            <w:noProof/>
            <w:webHidden/>
          </w:rPr>
          <w:fldChar w:fldCharType="end"/>
        </w:r>
      </w:hyperlink>
    </w:p>
    <w:p w:rsidR="0069599F" w:rsidRDefault="00E73BB4">
      <w:pPr>
        <w:pStyle w:val="TOC4"/>
        <w:rPr>
          <w:rFonts w:asciiTheme="minorHAnsi" w:eastAsiaTheme="minorEastAsia" w:hAnsiTheme="minorHAnsi" w:cstheme="minorBidi"/>
          <w:noProof/>
          <w:sz w:val="22"/>
          <w:szCs w:val="22"/>
        </w:rPr>
      </w:pPr>
      <w:hyperlink w:anchor="_Toc368399586" w:history="1">
        <w:r w:rsidR="0069599F" w:rsidRPr="00C30F90">
          <w:rPr>
            <w:rStyle w:val="Hyperlink"/>
            <w:bCs/>
            <w:noProof/>
          </w:rPr>
          <w:t>X.4.2.3 Use Case #3: Ambulatory to Acute</w:t>
        </w:r>
        <w:r w:rsidR="0069599F">
          <w:rPr>
            <w:noProof/>
            <w:webHidden/>
          </w:rPr>
          <w:tab/>
        </w:r>
        <w:r w:rsidR="0069599F">
          <w:rPr>
            <w:noProof/>
            <w:webHidden/>
          </w:rPr>
          <w:fldChar w:fldCharType="begin"/>
        </w:r>
        <w:r w:rsidR="0069599F">
          <w:rPr>
            <w:noProof/>
            <w:webHidden/>
          </w:rPr>
          <w:instrText xml:space="preserve"> PAGEREF _Toc368399586 \h </w:instrText>
        </w:r>
        <w:r w:rsidR="0069599F">
          <w:rPr>
            <w:noProof/>
            <w:webHidden/>
          </w:rPr>
        </w:r>
        <w:r w:rsidR="0069599F">
          <w:rPr>
            <w:noProof/>
            <w:webHidden/>
          </w:rPr>
          <w:fldChar w:fldCharType="separate"/>
        </w:r>
        <w:r w:rsidR="0069599F">
          <w:rPr>
            <w:noProof/>
            <w:webHidden/>
          </w:rPr>
          <w:t>27</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587" w:history="1">
        <w:r w:rsidR="0069599F" w:rsidRPr="00C30F90">
          <w:rPr>
            <w:rStyle w:val="Hyperlink"/>
            <w:bCs/>
            <w:noProof/>
          </w:rPr>
          <w:t>X.4.2.3.1 Ambulatory to Acute Use Case Description</w:t>
        </w:r>
        <w:r w:rsidR="0069599F">
          <w:rPr>
            <w:noProof/>
            <w:webHidden/>
          </w:rPr>
          <w:tab/>
        </w:r>
        <w:r w:rsidR="0069599F">
          <w:rPr>
            <w:noProof/>
            <w:webHidden/>
          </w:rPr>
          <w:fldChar w:fldCharType="begin"/>
        </w:r>
        <w:r w:rsidR="0069599F">
          <w:rPr>
            <w:noProof/>
            <w:webHidden/>
          </w:rPr>
          <w:instrText xml:space="preserve"> PAGEREF _Toc368399587 \h </w:instrText>
        </w:r>
        <w:r w:rsidR="0069599F">
          <w:rPr>
            <w:noProof/>
            <w:webHidden/>
          </w:rPr>
        </w:r>
        <w:r w:rsidR="0069599F">
          <w:rPr>
            <w:noProof/>
            <w:webHidden/>
          </w:rPr>
          <w:fldChar w:fldCharType="separate"/>
        </w:r>
        <w:r w:rsidR="0069599F">
          <w:rPr>
            <w:noProof/>
            <w:webHidden/>
          </w:rPr>
          <w:t>27</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588" w:history="1">
        <w:r w:rsidR="0069599F" w:rsidRPr="00C30F90">
          <w:rPr>
            <w:rStyle w:val="Hyperlink"/>
            <w:bCs/>
            <w:noProof/>
          </w:rPr>
          <w:t>X.4.2.3.2 Ambulatory to Acute Care Process Flow</w:t>
        </w:r>
        <w:r w:rsidR="0069599F">
          <w:rPr>
            <w:noProof/>
            <w:webHidden/>
          </w:rPr>
          <w:tab/>
        </w:r>
        <w:r w:rsidR="0069599F">
          <w:rPr>
            <w:noProof/>
            <w:webHidden/>
          </w:rPr>
          <w:fldChar w:fldCharType="begin"/>
        </w:r>
        <w:r w:rsidR="0069599F">
          <w:rPr>
            <w:noProof/>
            <w:webHidden/>
          </w:rPr>
          <w:instrText xml:space="preserve"> PAGEREF _Toc368399588 \h </w:instrText>
        </w:r>
        <w:r w:rsidR="0069599F">
          <w:rPr>
            <w:noProof/>
            <w:webHidden/>
          </w:rPr>
        </w:r>
        <w:r w:rsidR="0069599F">
          <w:rPr>
            <w:noProof/>
            <w:webHidden/>
          </w:rPr>
          <w:fldChar w:fldCharType="separate"/>
        </w:r>
        <w:r w:rsidR="0069599F">
          <w:rPr>
            <w:noProof/>
            <w:webHidden/>
          </w:rPr>
          <w:t>28</w:t>
        </w:r>
        <w:r w:rsidR="0069599F">
          <w:rPr>
            <w:noProof/>
            <w:webHidden/>
          </w:rPr>
          <w:fldChar w:fldCharType="end"/>
        </w:r>
      </w:hyperlink>
    </w:p>
    <w:p w:rsidR="0069599F" w:rsidRDefault="00E73BB4">
      <w:pPr>
        <w:pStyle w:val="TOC4"/>
        <w:rPr>
          <w:rFonts w:asciiTheme="minorHAnsi" w:eastAsiaTheme="minorEastAsia" w:hAnsiTheme="minorHAnsi" w:cstheme="minorBidi"/>
          <w:noProof/>
          <w:sz w:val="22"/>
          <w:szCs w:val="22"/>
        </w:rPr>
      </w:pPr>
      <w:hyperlink w:anchor="_Toc368399589" w:history="1">
        <w:r w:rsidR="0069599F" w:rsidRPr="00C30F90">
          <w:rPr>
            <w:rStyle w:val="Hyperlink"/>
            <w:noProof/>
          </w:rPr>
          <w:t>X.4.2.4 Use Case #4: Acute Care to Post-Acute Ambulatory Care</w:t>
        </w:r>
        <w:r w:rsidR="0069599F">
          <w:rPr>
            <w:noProof/>
            <w:webHidden/>
          </w:rPr>
          <w:tab/>
        </w:r>
        <w:r w:rsidR="0069599F">
          <w:rPr>
            <w:noProof/>
            <w:webHidden/>
          </w:rPr>
          <w:fldChar w:fldCharType="begin"/>
        </w:r>
        <w:r w:rsidR="0069599F">
          <w:rPr>
            <w:noProof/>
            <w:webHidden/>
          </w:rPr>
          <w:instrText xml:space="preserve"> PAGEREF _Toc368399589 \h </w:instrText>
        </w:r>
        <w:r w:rsidR="0069599F">
          <w:rPr>
            <w:noProof/>
            <w:webHidden/>
          </w:rPr>
        </w:r>
        <w:r w:rsidR="0069599F">
          <w:rPr>
            <w:noProof/>
            <w:webHidden/>
          </w:rPr>
          <w:fldChar w:fldCharType="separate"/>
        </w:r>
        <w:r w:rsidR="0069599F">
          <w:rPr>
            <w:noProof/>
            <w:webHidden/>
          </w:rPr>
          <w:t>28</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590" w:history="1">
        <w:r w:rsidR="0069599F" w:rsidRPr="00C30F90">
          <w:rPr>
            <w:rStyle w:val="Hyperlink"/>
            <w:noProof/>
          </w:rPr>
          <w:t>X.4.2.4.1 Acute Care to Post-Acute Ambulatory Care Use Case Description</w:t>
        </w:r>
        <w:r w:rsidR="0069599F">
          <w:rPr>
            <w:noProof/>
            <w:webHidden/>
          </w:rPr>
          <w:tab/>
        </w:r>
        <w:r w:rsidR="0069599F">
          <w:rPr>
            <w:noProof/>
            <w:webHidden/>
          </w:rPr>
          <w:fldChar w:fldCharType="begin"/>
        </w:r>
        <w:r w:rsidR="0069599F">
          <w:rPr>
            <w:noProof/>
            <w:webHidden/>
          </w:rPr>
          <w:instrText xml:space="preserve"> PAGEREF _Toc368399590 \h </w:instrText>
        </w:r>
        <w:r w:rsidR="0069599F">
          <w:rPr>
            <w:noProof/>
            <w:webHidden/>
          </w:rPr>
        </w:r>
        <w:r w:rsidR="0069599F">
          <w:rPr>
            <w:noProof/>
            <w:webHidden/>
          </w:rPr>
          <w:fldChar w:fldCharType="separate"/>
        </w:r>
        <w:r w:rsidR="0069599F">
          <w:rPr>
            <w:noProof/>
            <w:webHidden/>
          </w:rPr>
          <w:t>28</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591" w:history="1">
        <w:r w:rsidR="0069599F" w:rsidRPr="00C30F90">
          <w:rPr>
            <w:rStyle w:val="Hyperlink"/>
            <w:bCs/>
            <w:noProof/>
          </w:rPr>
          <w:t>X.4.2.4.2 Acute Care to Post-Acute Ambulatory Care Process Flow</w:t>
        </w:r>
        <w:r w:rsidR="0069599F">
          <w:rPr>
            <w:noProof/>
            <w:webHidden/>
          </w:rPr>
          <w:tab/>
        </w:r>
        <w:r w:rsidR="0069599F">
          <w:rPr>
            <w:noProof/>
            <w:webHidden/>
          </w:rPr>
          <w:fldChar w:fldCharType="begin"/>
        </w:r>
        <w:r w:rsidR="0069599F">
          <w:rPr>
            <w:noProof/>
            <w:webHidden/>
          </w:rPr>
          <w:instrText xml:space="preserve"> PAGEREF _Toc368399591 \h </w:instrText>
        </w:r>
        <w:r w:rsidR="0069599F">
          <w:rPr>
            <w:noProof/>
            <w:webHidden/>
          </w:rPr>
        </w:r>
        <w:r w:rsidR="0069599F">
          <w:rPr>
            <w:noProof/>
            <w:webHidden/>
          </w:rPr>
          <w:fldChar w:fldCharType="separate"/>
        </w:r>
        <w:r w:rsidR="0069599F">
          <w:rPr>
            <w:noProof/>
            <w:webHidden/>
          </w:rPr>
          <w:t>30</w:t>
        </w:r>
        <w:r w:rsidR="0069599F">
          <w:rPr>
            <w:noProof/>
            <w:webHidden/>
          </w:rPr>
          <w:fldChar w:fldCharType="end"/>
        </w:r>
      </w:hyperlink>
    </w:p>
    <w:p w:rsidR="0069599F" w:rsidRDefault="00E73BB4">
      <w:pPr>
        <w:pStyle w:val="TOC4"/>
        <w:rPr>
          <w:rFonts w:asciiTheme="minorHAnsi" w:eastAsiaTheme="minorEastAsia" w:hAnsiTheme="minorHAnsi" w:cstheme="minorBidi"/>
          <w:noProof/>
          <w:sz w:val="22"/>
          <w:szCs w:val="22"/>
        </w:rPr>
      </w:pPr>
      <w:hyperlink w:anchor="_Toc368399592" w:history="1">
        <w:r w:rsidR="0069599F" w:rsidRPr="00C30F90">
          <w:rPr>
            <w:rStyle w:val="Hyperlink"/>
            <w:bCs/>
            <w:noProof/>
          </w:rPr>
          <w:t>X.4.2.5 Use Case #5: Home Care to Provider</w:t>
        </w:r>
        <w:r w:rsidR="0069599F">
          <w:rPr>
            <w:noProof/>
            <w:webHidden/>
          </w:rPr>
          <w:tab/>
        </w:r>
        <w:r w:rsidR="0069599F">
          <w:rPr>
            <w:noProof/>
            <w:webHidden/>
          </w:rPr>
          <w:fldChar w:fldCharType="begin"/>
        </w:r>
        <w:r w:rsidR="0069599F">
          <w:rPr>
            <w:noProof/>
            <w:webHidden/>
          </w:rPr>
          <w:instrText xml:space="preserve"> PAGEREF _Toc368399592 \h </w:instrText>
        </w:r>
        <w:r w:rsidR="0069599F">
          <w:rPr>
            <w:noProof/>
            <w:webHidden/>
          </w:rPr>
        </w:r>
        <w:r w:rsidR="0069599F">
          <w:rPr>
            <w:noProof/>
            <w:webHidden/>
          </w:rPr>
          <w:fldChar w:fldCharType="separate"/>
        </w:r>
        <w:r w:rsidR="0069599F">
          <w:rPr>
            <w:noProof/>
            <w:webHidden/>
          </w:rPr>
          <w:t>30</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593" w:history="1">
        <w:r w:rsidR="0069599F" w:rsidRPr="00C30F90">
          <w:rPr>
            <w:rStyle w:val="Hyperlink"/>
            <w:bCs/>
            <w:noProof/>
          </w:rPr>
          <w:t>X.4.2.5.1 Home Care to Provider Use Case Description</w:t>
        </w:r>
        <w:r w:rsidR="0069599F">
          <w:rPr>
            <w:noProof/>
            <w:webHidden/>
          </w:rPr>
          <w:tab/>
        </w:r>
        <w:r w:rsidR="0069599F">
          <w:rPr>
            <w:noProof/>
            <w:webHidden/>
          </w:rPr>
          <w:fldChar w:fldCharType="begin"/>
        </w:r>
        <w:r w:rsidR="0069599F">
          <w:rPr>
            <w:noProof/>
            <w:webHidden/>
          </w:rPr>
          <w:instrText xml:space="preserve"> PAGEREF _Toc368399593 \h </w:instrText>
        </w:r>
        <w:r w:rsidR="0069599F">
          <w:rPr>
            <w:noProof/>
            <w:webHidden/>
          </w:rPr>
        </w:r>
        <w:r w:rsidR="0069599F">
          <w:rPr>
            <w:noProof/>
            <w:webHidden/>
          </w:rPr>
          <w:fldChar w:fldCharType="separate"/>
        </w:r>
        <w:r w:rsidR="0069599F">
          <w:rPr>
            <w:noProof/>
            <w:webHidden/>
          </w:rPr>
          <w:t>30</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594" w:history="1">
        <w:r w:rsidR="0069599F" w:rsidRPr="00C30F90">
          <w:rPr>
            <w:rStyle w:val="Hyperlink"/>
            <w:noProof/>
          </w:rPr>
          <w:t>X.4.2.5.2 Home Care to Ambulatory Provider Process Flow</w:t>
        </w:r>
        <w:r w:rsidR="0069599F">
          <w:rPr>
            <w:noProof/>
            <w:webHidden/>
          </w:rPr>
          <w:tab/>
        </w:r>
        <w:r w:rsidR="0069599F">
          <w:rPr>
            <w:noProof/>
            <w:webHidden/>
          </w:rPr>
          <w:fldChar w:fldCharType="begin"/>
        </w:r>
        <w:r w:rsidR="0069599F">
          <w:rPr>
            <w:noProof/>
            <w:webHidden/>
          </w:rPr>
          <w:instrText xml:space="preserve"> PAGEREF _Toc368399594 \h </w:instrText>
        </w:r>
        <w:r w:rsidR="0069599F">
          <w:rPr>
            <w:noProof/>
            <w:webHidden/>
          </w:rPr>
        </w:r>
        <w:r w:rsidR="0069599F">
          <w:rPr>
            <w:noProof/>
            <w:webHidden/>
          </w:rPr>
          <w:fldChar w:fldCharType="separate"/>
        </w:r>
        <w:r w:rsidR="0069599F">
          <w:rPr>
            <w:noProof/>
            <w:webHidden/>
          </w:rPr>
          <w:t>32</w:t>
        </w:r>
        <w:r w:rsidR="0069599F">
          <w:rPr>
            <w:noProof/>
            <w:webHidden/>
          </w:rPr>
          <w:fldChar w:fldCharType="end"/>
        </w:r>
      </w:hyperlink>
    </w:p>
    <w:p w:rsidR="0069599F" w:rsidRDefault="00E73BB4">
      <w:pPr>
        <w:pStyle w:val="TOC4"/>
        <w:rPr>
          <w:rFonts w:asciiTheme="minorHAnsi" w:eastAsiaTheme="minorEastAsia" w:hAnsiTheme="minorHAnsi" w:cstheme="minorBidi"/>
          <w:noProof/>
          <w:sz w:val="22"/>
          <w:szCs w:val="22"/>
        </w:rPr>
      </w:pPr>
      <w:hyperlink w:anchor="_Toc368399595" w:history="1">
        <w:r w:rsidR="0069599F" w:rsidRPr="00C30F90">
          <w:rPr>
            <w:rStyle w:val="Hyperlink"/>
            <w:bCs/>
            <w:noProof/>
          </w:rPr>
          <w:t>X.4.2.6 Use Case #6: Acute to Long Term Post-Acute Care (LTPAC)</w:t>
        </w:r>
        <w:r w:rsidR="0069599F">
          <w:rPr>
            <w:noProof/>
            <w:webHidden/>
          </w:rPr>
          <w:tab/>
        </w:r>
        <w:r w:rsidR="0069599F">
          <w:rPr>
            <w:noProof/>
            <w:webHidden/>
          </w:rPr>
          <w:fldChar w:fldCharType="begin"/>
        </w:r>
        <w:r w:rsidR="0069599F">
          <w:rPr>
            <w:noProof/>
            <w:webHidden/>
          </w:rPr>
          <w:instrText xml:space="preserve"> PAGEREF _Toc368399595 \h </w:instrText>
        </w:r>
        <w:r w:rsidR="0069599F">
          <w:rPr>
            <w:noProof/>
            <w:webHidden/>
          </w:rPr>
        </w:r>
        <w:r w:rsidR="0069599F">
          <w:rPr>
            <w:noProof/>
            <w:webHidden/>
          </w:rPr>
          <w:fldChar w:fldCharType="separate"/>
        </w:r>
        <w:r w:rsidR="0069599F">
          <w:rPr>
            <w:noProof/>
            <w:webHidden/>
          </w:rPr>
          <w:t>33</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596" w:history="1">
        <w:r w:rsidR="0069599F" w:rsidRPr="00C30F90">
          <w:rPr>
            <w:rStyle w:val="Hyperlink"/>
            <w:bCs/>
            <w:noProof/>
          </w:rPr>
          <w:t>X.4.2.6.1 Acute to Long Term Post-Acute Care (LTPAC) Use Case Description</w:t>
        </w:r>
        <w:r w:rsidR="0069599F">
          <w:rPr>
            <w:noProof/>
            <w:webHidden/>
          </w:rPr>
          <w:tab/>
        </w:r>
        <w:r w:rsidR="0069599F">
          <w:rPr>
            <w:noProof/>
            <w:webHidden/>
          </w:rPr>
          <w:fldChar w:fldCharType="begin"/>
        </w:r>
        <w:r w:rsidR="0069599F">
          <w:rPr>
            <w:noProof/>
            <w:webHidden/>
          </w:rPr>
          <w:instrText xml:space="preserve"> PAGEREF _Toc368399596 \h </w:instrText>
        </w:r>
        <w:r w:rsidR="0069599F">
          <w:rPr>
            <w:noProof/>
            <w:webHidden/>
          </w:rPr>
        </w:r>
        <w:r w:rsidR="0069599F">
          <w:rPr>
            <w:noProof/>
            <w:webHidden/>
          </w:rPr>
          <w:fldChar w:fldCharType="separate"/>
        </w:r>
        <w:r w:rsidR="0069599F">
          <w:rPr>
            <w:noProof/>
            <w:webHidden/>
          </w:rPr>
          <w:t>33</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597" w:history="1">
        <w:r w:rsidR="0069599F" w:rsidRPr="00C30F90">
          <w:rPr>
            <w:rStyle w:val="Hyperlink"/>
            <w:bCs/>
            <w:noProof/>
          </w:rPr>
          <w:t>X.4.2.6.2 Acute to Long Term Post-Acute Care (LTPAC) Process Flow</w:t>
        </w:r>
        <w:r w:rsidR="0069599F">
          <w:rPr>
            <w:noProof/>
            <w:webHidden/>
          </w:rPr>
          <w:tab/>
        </w:r>
        <w:r w:rsidR="0069599F">
          <w:rPr>
            <w:noProof/>
            <w:webHidden/>
          </w:rPr>
          <w:fldChar w:fldCharType="begin"/>
        </w:r>
        <w:r w:rsidR="0069599F">
          <w:rPr>
            <w:noProof/>
            <w:webHidden/>
          </w:rPr>
          <w:instrText xml:space="preserve"> PAGEREF _Toc368399597 \h </w:instrText>
        </w:r>
        <w:r w:rsidR="0069599F">
          <w:rPr>
            <w:noProof/>
            <w:webHidden/>
          </w:rPr>
        </w:r>
        <w:r w:rsidR="0069599F">
          <w:rPr>
            <w:noProof/>
            <w:webHidden/>
          </w:rPr>
          <w:fldChar w:fldCharType="separate"/>
        </w:r>
        <w:r w:rsidR="0069599F">
          <w:rPr>
            <w:noProof/>
            <w:webHidden/>
          </w:rPr>
          <w:t>34</w:t>
        </w:r>
        <w:r w:rsidR="0069599F">
          <w:rPr>
            <w:noProof/>
            <w:webHidden/>
          </w:rPr>
          <w:fldChar w:fldCharType="end"/>
        </w:r>
      </w:hyperlink>
    </w:p>
    <w:p w:rsidR="0069599F" w:rsidRDefault="00E73BB4">
      <w:pPr>
        <w:pStyle w:val="TOC4"/>
        <w:rPr>
          <w:rFonts w:asciiTheme="minorHAnsi" w:eastAsiaTheme="minorEastAsia" w:hAnsiTheme="minorHAnsi" w:cstheme="minorBidi"/>
          <w:noProof/>
          <w:sz w:val="22"/>
          <w:szCs w:val="22"/>
        </w:rPr>
      </w:pPr>
      <w:hyperlink w:anchor="_Toc368399598" w:history="1">
        <w:r w:rsidR="0069599F" w:rsidRPr="00C30F90">
          <w:rPr>
            <w:rStyle w:val="Hyperlink"/>
            <w:noProof/>
          </w:rPr>
          <w:t>X.4.2.7 Use Case #7: ED to Acute Care – include Surgery</w:t>
        </w:r>
        <w:r w:rsidR="0069599F">
          <w:rPr>
            <w:noProof/>
            <w:webHidden/>
          </w:rPr>
          <w:tab/>
        </w:r>
        <w:r w:rsidR="0069599F">
          <w:rPr>
            <w:noProof/>
            <w:webHidden/>
          </w:rPr>
          <w:fldChar w:fldCharType="begin"/>
        </w:r>
        <w:r w:rsidR="0069599F">
          <w:rPr>
            <w:noProof/>
            <w:webHidden/>
          </w:rPr>
          <w:instrText xml:space="preserve"> PAGEREF _Toc368399598 \h </w:instrText>
        </w:r>
        <w:r w:rsidR="0069599F">
          <w:rPr>
            <w:noProof/>
            <w:webHidden/>
          </w:rPr>
        </w:r>
        <w:r w:rsidR="0069599F">
          <w:rPr>
            <w:noProof/>
            <w:webHidden/>
          </w:rPr>
          <w:fldChar w:fldCharType="separate"/>
        </w:r>
        <w:r w:rsidR="0069599F">
          <w:rPr>
            <w:noProof/>
            <w:webHidden/>
          </w:rPr>
          <w:t>34</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599" w:history="1">
        <w:r w:rsidR="0069599F" w:rsidRPr="00C30F90">
          <w:rPr>
            <w:rStyle w:val="Hyperlink"/>
            <w:noProof/>
          </w:rPr>
          <w:t>X.4.2.7.1 ED to Acute Care – include Surgery Use Case Description</w:t>
        </w:r>
        <w:r w:rsidR="0069599F">
          <w:rPr>
            <w:noProof/>
            <w:webHidden/>
          </w:rPr>
          <w:tab/>
        </w:r>
        <w:r w:rsidR="0069599F">
          <w:rPr>
            <w:noProof/>
            <w:webHidden/>
          </w:rPr>
          <w:fldChar w:fldCharType="begin"/>
        </w:r>
        <w:r w:rsidR="0069599F">
          <w:rPr>
            <w:noProof/>
            <w:webHidden/>
          </w:rPr>
          <w:instrText xml:space="preserve"> PAGEREF _Toc368399599 \h </w:instrText>
        </w:r>
        <w:r w:rsidR="0069599F">
          <w:rPr>
            <w:noProof/>
            <w:webHidden/>
          </w:rPr>
        </w:r>
        <w:r w:rsidR="0069599F">
          <w:rPr>
            <w:noProof/>
            <w:webHidden/>
          </w:rPr>
          <w:fldChar w:fldCharType="separate"/>
        </w:r>
        <w:r w:rsidR="0069599F">
          <w:rPr>
            <w:noProof/>
            <w:webHidden/>
          </w:rPr>
          <w:t>35</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600" w:history="1">
        <w:r w:rsidR="0069599F" w:rsidRPr="00C30F90">
          <w:rPr>
            <w:rStyle w:val="Hyperlink"/>
            <w:noProof/>
          </w:rPr>
          <w:t>X.4.2.7.2 ED to Acute Care – include Surgery Process Flow</w:t>
        </w:r>
        <w:r w:rsidR="0069599F">
          <w:rPr>
            <w:noProof/>
            <w:webHidden/>
          </w:rPr>
          <w:tab/>
        </w:r>
        <w:r w:rsidR="0069599F">
          <w:rPr>
            <w:noProof/>
            <w:webHidden/>
          </w:rPr>
          <w:fldChar w:fldCharType="begin"/>
        </w:r>
        <w:r w:rsidR="0069599F">
          <w:rPr>
            <w:noProof/>
            <w:webHidden/>
          </w:rPr>
          <w:instrText xml:space="preserve"> PAGEREF _Toc368399600 \h </w:instrText>
        </w:r>
        <w:r w:rsidR="0069599F">
          <w:rPr>
            <w:noProof/>
            <w:webHidden/>
          </w:rPr>
        </w:r>
        <w:r w:rsidR="0069599F">
          <w:rPr>
            <w:noProof/>
            <w:webHidden/>
          </w:rPr>
          <w:fldChar w:fldCharType="separate"/>
        </w:r>
        <w:r w:rsidR="0069599F">
          <w:rPr>
            <w:noProof/>
            <w:webHidden/>
          </w:rPr>
          <w:t>36</w:t>
        </w:r>
        <w:r w:rsidR="0069599F">
          <w:rPr>
            <w:noProof/>
            <w:webHidden/>
          </w:rPr>
          <w:fldChar w:fldCharType="end"/>
        </w:r>
      </w:hyperlink>
    </w:p>
    <w:p w:rsidR="0069599F" w:rsidRDefault="00E73BB4">
      <w:pPr>
        <w:pStyle w:val="TOC2"/>
        <w:rPr>
          <w:rFonts w:asciiTheme="minorHAnsi" w:eastAsiaTheme="minorEastAsia" w:hAnsiTheme="minorHAnsi" w:cstheme="minorBidi"/>
          <w:noProof/>
          <w:sz w:val="22"/>
          <w:szCs w:val="22"/>
        </w:rPr>
      </w:pPr>
      <w:hyperlink w:anchor="_Toc368399601" w:history="1">
        <w:r w:rsidR="0069599F" w:rsidRPr="00C30F90">
          <w:rPr>
            <w:rStyle w:val="Hyperlink"/>
            <w:bCs/>
            <w:noProof/>
          </w:rPr>
          <w:t>X.5 Security Considerations</w:t>
        </w:r>
        <w:r w:rsidR="0069599F">
          <w:rPr>
            <w:noProof/>
            <w:webHidden/>
          </w:rPr>
          <w:tab/>
        </w:r>
        <w:r w:rsidR="0069599F">
          <w:rPr>
            <w:noProof/>
            <w:webHidden/>
          </w:rPr>
          <w:fldChar w:fldCharType="begin"/>
        </w:r>
        <w:r w:rsidR="0069599F">
          <w:rPr>
            <w:noProof/>
            <w:webHidden/>
          </w:rPr>
          <w:instrText xml:space="preserve"> PAGEREF _Toc368399601 \h </w:instrText>
        </w:r>
        <w:r w:rsidR="0069599F">
          <w:rPr>
            <w:noProof/>
            <w:webHidden/>
          </w:rPr>
        </w:r>
        <w:r w:rsidR="0069599F">
          <w:rPr>
            <w:noProof/>
            <w:webHidden/>
          </w:rPr>
          <w:fldChar w:fldCharType="separate"/>
        </w:r>
        <w:r w:rsidR="0069599F">
          <w:rPr>
            <w:noProof/>
            <w:webHidden/>
          </w:rPr>
          <w:t>37</w:t>
        </w:r>
        <w:r w:rsidR="0069599F">
          <w:rPr>
            <w:noProof/>
            <w:webHidden/>
          </w:rPr>
          <w:fldChar w:fldCharType="end"/>
        </w:r>
      </w:hyperlink>
    </w:p>
    <w:p w:rsidR="0069599F" w:rsidRDefault="00E73BB4">
      <w:pPr>
        <w:pStyle w:val="TOC1"/>
        <w:rPr>
          <w:rFonts w:asciiTheme="minorHAnsi" w:eastAsiaTheme="minorEastAsia" w:hAnsiTheme="minorHAnsi" w:cstheme="minorBidi"/>
          <w:noProof/>
          <w:sz w:val="22"/>
          <w:szCs w:val="22"/>
        </w:rPr>
      </w:pPr>
      <w:hyperlink w:anchor="_Toc368399602" w:history="1">
        <w:r w:rsidR="0069599F" w:rsidRPr="00C30F90">
          <w:rPr>
            <w:rStyle w:val="Hyperlink"/>
            <w:noProof/>
          </w:rPr>
          <w:t>Appendices</w:t>
        </w:r>
        <w:r w:rsidR="0069599F">
          <w:rPr>
            <w:noProof/>
            <w:webHidden/>
          </w:rPr>
          <w:tab/>
        </w:r>
        <w:r w:rsidR="0069599F">
          <w:rPr>
            <w:noProof/>
            <w:webHidden/>
          </w:rPr>
          <w:fldChar w:fldCharType="begin"/>
        </w:r>
        <w:r w:rsidR="0069599F">
          <w:rPr>
            <w:noProof/>
            <w:webHidden/>
          </w:rPr>
          <w:instrText xml:space="preserve"> PAGEREF _Toc368399602 \h </w:instrText>
        </w:r>
        <w:r w:rsidR="0069599F">
          <w:rPr>
            <w:noProof/>
            <w:webHidden/>
          </w:rPr>
        </w:r>
        <w:r w:rsidR="0069599F">
          <w:rPr>
            <w:noProof/>
            <w:webHidden/>
          </w:rPr>
          <w:fldChar w:fldCharType="separate"/>
        </w:r>
        <w:r w:rsidR="0069599F">
          <w:rPr>
            <w:noProof/>
            <w:webHidden/>
          </w:rPr>
          <w:t>38</w:t>
        </w:r>
        <w:r w:rsidR="0069599F">
          <w:rPr>
            <w:noProof/>
            <w:webHidden/>
          </w:rPr>
          <w:fldChar w:fldCharType="end"/>
        </w:r>
      </w:hyperlink>
    </w:p>
    <w:p w:rsidR="0069599F" w:rsidRPr="0069599F" w:rsidRDefault="00E73BB4">
      <w:pPr>
        <w:pStyle w:val="TOC1"/>
        <w:rPr>
          <w:rFonts w:asciiTheme="minorHAnsi" w:eastAsiaTheme="minorEastAsia" w:hAnsiTheme="minorHAnsi" w:cstheme="minorBidi"/>
          <w:b/>
          <w:noProof/>
          <w:sz w:val="22"/>
          <w:szCs w:val="22"/>
        </w:rPr>
      </w:pPr>
      <w:hyperlink w:anchor="_Toc368399603" w:history="1">
        <w:r w:rsidR="0069599F" w:rsidRPr="0069599F">
          <w:rPr>
            <w:rStyle w:val="Hyperlink"/>
            <w:b/>
            <w:noProof/>
          </w:rPr>
          <w:t>Volume 2 – Transactions</w:t>
        </w:r>
        <w:r w:rsidR="0069599F" w:rsidRPr="0069599F">
          <w:rPr>
            <w:b/>
            <w:noProof/>
            <w:webHidden/>
          </w:rPr>
          <w:tab/>
        </w:r>
        <w:r w:rsidR="0069599F" w:rsidRPr="0069599F">
          <w:rPr>
            <w:b/>
            <w:noProof/>
            <w:webHidden/>
          </w:rPr>
          <w:fldChar w:fldCharType="begin"/>
        </w:r>
        <w:r w:rsidR="0069599F" w:rsidRPr="0069599F">
          <w:rPr>
            <w:b/>
            <w:noProof/>
            <w:webHidden/>
          </w:rPr>
          <w:instrText xml:space="preserve"> PAGEREF _Toc368399603 \h </w:instrText>
        </w:r>
        <w:r w:rsidR="0069599F" w:rsidRPr="0069599F">
          <w:rPr>
            <w:b/>
            <w:noProof/>
            <w:webHidden/>
          </w:rPr>
        </w:r>
        <w:r w:rsidR="0069599F" w:rsidRPr="0069599F">
          <w:rPr>
            <w:b/>
            <w:noProof/>
            <w:webHidden/>
          </w:rPr>
          <w:fldChar w:fldCharType="separate"/>
        </w:r>
        <w:r w:rsidR="0069599F" w:rsidRPr="0069599F">
          <w:rPr>
            <w:b/>
            <w:noProof/>
            <w:webHidden/>
          </w:rPr>
          <w:t>39</w:t>
        </w:r>
        <w:r w:rsidR="0069599F" w:rsidRPr="0069599F">
          <w:rPr>
            <w:b/>
            <w:noProof/>
            <w:webHidden/>
          </w:rPr>
          <w:fldChar w:fldCharType="end"/>
        </w:r>
      </w:hyperlink>
    </w:p>
    <w:p w:rsidR="0069599F" w:rsidRPr="0069599F" w:rsidRDefault="00E73BB4">
      <w:pPr>
        <w:pStyle w:val="TOC1"/>
        <w:rPr>
          <w:rFonts w:asciiTheme="minorHAnsi" w:eastAsiaTheme="minorEastAsia" w:hAnsiTheme="minorHAnsi" w:cstheme="minorBidi"/>
          <w:b/>
          <w:noProof/>
          <w:sz w:val="22"/>
          <w:szCs w:val="22"/>
        </w:rPr>
      </w:pPr>
      <w:hyperlink w:anchor="_Toc368399604" w:history="1">
        <w:r w:rsidR="0069599F" w:rsidRPr="0069599F">
          <w:rPr>
            <w:rStyle w:val="Hyperlink"/>
            <w:b/>
            <w:noProof/>
          </w:rPr>
          <w:t>Volume 3 – Content Modules</w:t>
        </w:r>
        <w:r w:rsidR="0069599F" w:rsidRPr="0069599F">
          <w:rPr>
            <w:b/>
            <w:noProof/>
            <w:webHidden/>
          </w:rPr>
          <w:tab/>
        </w:r>
        <w:r w:rsidR="0069599F" w:rsidRPr="0069599F">
          <w:rPr>
            <w:b/>
            <w:noProof/>
            <w:webHidden/>
          </w:rPr>
          <w:fldChar w:fldCharType="begin"/>
        </w:r>
        <w:r w:rsidR="0069599F" w:rsidRPr="0069599F">
          <w:rPr>
            <w:b/>
            <w:noProof/>
            <w:webHidden/>
          </w:rPr>
          <w:instrText xml:space="preserve"> PAGEREF _Toc368399604 \h </w:instrText>
        </w:r>
        <w:r w:rsidR="0069599F" w:rsidRPr="0069599F">
          <w:rPr>
            <w:b/>
            <w:noProof/>
            <w:webHidden/>
          </w:rPr>
        </w:r>
        <w:r w:rsidR="0069599F" w:rsidRPr="0069599F">
          <w:rPr>
            <w:b/>
            <w:noProof/>
            <w:webHidden/>
          </w:rPr>
          <w:fldChar w:fldCharType="separate"/>
        </w:r>
        <w:r w:rsidR="0069599F" w:rsidRPr="0069599F">
          <w:rPr>
            <w:b/>
            <w:noProof/>
            <w:webHidden/>
          </w:rPr>
          <w:t>40</w:t>
        </w:r>
        <w:r w:rsidR="0069599F" w:rsidRPr="0069599F">
          <w:rPr>
            <w:b/>
            <w:noProof/>
            <w:webHidden/>
          </w:rPr>
          <w:fldChar w:fldCharType="end"/>
        </w:r>
      </w:hyperlink>
    </w:p>
    <w:p w:rsidR="0069599F" w:rsidRDefault="00E73BB4">
      <w:pPr>
        <w:pStyle w:val="TOC1"/>
        <w:rPr>
          <w:rFonts w:asciiTheme="minorHAnsi" w:eastAsiaTheme="minorEastAsia" w:hAnsiTheme="minorHAnsi" w:cstheme="minorBidi"/>
          <w:noProof/>
          <w:sz w:val="22"/>
          <w:szCs w:val="22"/>
        </w:rPr>
      </w:pPr>
      <w:hyperlink w:anchor="_Toc368399605" w:history="1">
        <w:r w:rsidR="0069599F" w:rsidRPr="00C30F90">
          <w:rPr>
            <w:rStyle w:val="Hyperlink"/>
            <w:noProof/>
          </w:rPr>
          <w:t>5 Namespaces and Vocabularies</w:t>
        </w:r>
        <w:r w:rsidR="0069599F">
          <w:rPr>
            <w:noProof/>
            <w:webHidden/>
          </w:rPr>
          <w:tab/>
        </w:r>
        <w:r w:rsidR="0069599F">
          <w:rPr>
            <w:noProof/>
            <w:webHidden/>
          </w:rPr>
          <w:fldChar w:fldCharType="begin"/>
        </w:r>
        <w:r w:rsidR="0069599F">
          <w:rPr>
            <w:noProof/>
            <w:webHidden/>
          </w:rPr>
          <w:instrText xml:space="preserve"> PAGEREF _Toc368399605 \h </w:instrText>
        </w:r>
        <w:r w:rsidR="0069599F">
          <w:rPr>
            <w:noProof/>
            <w:webHidden/>
          </w:rPr>
        </w:r>
        <w:r w:rsidR="0069599F">
          <w:rPr>
            <w:noProof/>
            <w:webHidden/>
          </w:rPr>
          <w:fldChar w:fldCharType="separate"/>
        </w:r>
        <w:r w:rsidR="0069599F">
          <w:rPr>
            <w:noProof/>
            <w:webHidden/>
          </w:rPr>
          <w:t>41</w:t>
        </w:r>
        <w:r w:rsidR="0069599F">
          <w:rPr>
            <w:noProof/>
            <w:webHidden/>
          </w:rPr>
          <w:fldChar w:fldCharType="end"/>
        </w:r>
      </w:hyperlink>
    </w:p>
    <w:p w:rsidR="0069599F" w:rsidRDefault="00E73BB4">
      <w:pPr>
        <w:pStyle w:val="TOC1"/>
        <w:rPr>
          <w:rFonts w:asciiTheme="minorHAnsi" w:eastAsiaTheme="minorEastAsia" w:hAnsiTheme="minorHAnsi" w:cstheme="minorBidi"/>
          <w:noProof/>
          <w:sz w:val="22"/>
          <w:szCs w:val="22"/>
        </w:rPr>
      </w:pPr>
      <w:hyperlink w:anchor="_Toc368399606" w:history="1">
        <w:r w:rsidR="0069599F" w:rsidRPr="00C30F90">
          <w:rPr>
            <w:rStyle w:val="Hyperlink"/>
            <w:noProof/>
          </w:rPr>
          <w:t>6 Content Modules</w:t>
        </w:r>
        <w:r w:rsidR="0069599F">
          <w:rPr>
            <w:noProof/>
            <w:webHidden/>
          </w:rPr>
          <w:tab/>
        </w:r>
        <w:r w:rsidR="0069599F">
          <w:rPr>
            <w:noProof/>
            <w:webHidden/>
          </w:rPr>
          <w:fldChar w:fldCharType="begin"/>
        </w:r>
        <w:r w:rsidR="0069599F">
          <w:rPr>
            <w:noProof/>
            <w:webHidden/>
          </w:rPr>
          <w:instrText xml:space="preserve"> PAGEREF _Toc368399606 \h </w:instrText>
        </w:r>
        <w:r w:rsidR="0069599F">
          <w:rPr>
            <w:noProof/>
            <w:webHidden/>
          </w:rPr>
        </w:r>
        <w:r w:rsidR="0069599F">
          <w:rPr>
            <w:noProof/>
            <w:webHidden/>
          </w:rPr>
          <w:fldChar w:fldCharType="separate"/>
        </w:r>
        <w:r w:rsidR="0069599F">
          <w:rPr>
            <w:noProof/>
            <w:webHidden/>
          </w:rPr>
          <w:t>42</w:t>
        </w:r>
        <w:r w:rsidR="0069599F">
          <w:rPr>
            <w:noProof/>
            <w:webHidden/>
          </w:rPr>
          <w:fldChar w:fldCharType="end"/>
        </w:r>
      </w:hyperlink>
    </w:p>
    <w:p w:rsidR="0069599F" w:rsidRDefault="00E73BB4">
      <w:pPr>
        <w:pStyle w:val="TOC3"/>
        <w:rPr>
          <w:rFonts w:asciiTheme="minorHAnsi" w:eastAsiaTheme="minorEastAsia" w:hAnsiTheme="minorHAnsi" w:cstheme="minorBidi"/>
          <w:noProof/>
          <w:sz w:val="22"/>
          <w:szCs w:val="22"/>
        </w:rPr>
      </w:pPr>
      <w:hyperlink w:anchor="_Toc368399607" w:history="1">
        <w:r w:rsidR="0069599F" w:rsidRPr="00C30F90">
          <w:rPr>
            <w:rStyle w:val="Hyperlink"/>
            <w:noProof/>
          </w:rPr>
          <w:t>6.3.1 CDA Document Content Modules</w:t>
        </w:r>
        <w:r w:rsidR="0069599F">
          <w:rPr>
            <w:noProof/>
            <w:webHidden/>
          </w:rPr>
          <w:tab/>
        </w:r>
        <w:r w:rsidR="0069599F">
          <w:rPr>
            <w:noProof/>
            <w:webHidden/>
          </w:rPr>
          <w:fldChar w:fldCharType="begin"/>
        </w:r>
        <w:r w:rsidR="0069599F">
          <w:rPr>
            <w:noProof/>
            <w:webHidden/>
          </w:rPr>
          <w:instrText xml:space="preserve"> PAGEREF _Toc368399607 \h </w:instrText>
        </w:r>
        <w:r w:rsidR="0069599F">
          <w:rPr>
            <w:noProof/>
            <w:webHidden/>
          </w:rPr>
        </w:r>
        <w:r w:rsidR="0069599F">
          <w:rPr>
            <w:noProof/>
            <w:webHidden/>
          </w:rPr>
          <w:fldChar w:fldCharType="separate"/>
        </w:r>
        <w:r w:rsidR="0069599F">
          <w:rPr>
            <w:noProof/>
            <w:webHidden/>
          </w:rPr>
          <w:t>42</w:t>
        </w:r>
        <w:r w:rsidR="0069599F">
          <w:rPr>
            <w:noProof/>
            <w:webHidden/>
          </w:rPr>
          <w:fldChar w:fldCharType="end"/>
        </w:r>
      </w:hyperlink>
    </w:p>
    <w:p w:rsidR="0069599F" w:rsidRDefault="00E73BB4">
      <w:pPr>
        <w:pStyle w:val="TOC4"/>
        <w:rPr>
          <w:rFonts w:asciiTheme="minorHAnsi" w:eastAsiaTheme="minorEastAsia" w:hAnsiTheme="minorHAnsi" w:cstheme="minorBidi"/>
          <w:noProof/>
          <w:sz w:val="22"/>
          <w:szCs w:val="22"/>
        </w:rPr>
      </w:pPr>
      <w:hyperlink w:anchor="_Toc368399608" w:history="1">
        <w:r w:rsidR="0069599F" w:rsidRPr="00C30F90">
          <w:rPr>
            <w:rStyle w:val="Hyperlink"/>
            <w:noProof/>
          </w:rPr>
          <w:t>6.3.1.D Patient Care Plan (PtCP) Document Content Module</w:t>
        </w:r>
        <w:r w:rsidR="0069599F">
          <w:rPr>
            <w:noProof/>
            <w:webHidden/>
          </w:rPr>
          <w:tab/>
        </w:r>
        <w:r w:rsidR="0069599F">
          <w:rPr>
            <w:noProof/>
            <w:webHidden/>
          </w:rPr>
          <w:fldChar w:fldCharType="begin"/>
        </w:r>
        <w:r w:rsidR="0069599F">
          <w:rPr>
            <w:noProof/>
            <w:webHidden/>
          </w:rPr>
          <w:instrText xml:space="preserve"> PAGEREF _Toc368399608 \h </w:instrText>
        </w:r>
        <w:r w:rsidR="0069599F">
          <w:rPr>
            <w:noProof/>
            <w:webHidden/>
          </w:rPr>
        </w:r>
        <w:r w:rsidR="0069599F">
          <w:rPr>
            <w:noProof/>
            <w:webHidden/>
          </w:rPr>
          <w:fldChar w:fldCharType="separate"/>
        </w:r>
        <w:r w:rsidR="0069599F">
          <w:rPr>
            <w:noProof/>
            <w:webHidden/>
          </w:rPr>
          <w:t>42</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609" w:history="1">
        <w:r w:rsidR="0069599F" w:rsidRPr="00C30F90">
          <w:rPr>
            <w:rStyle w:val="Hyperlink"/>
            <w:noProof/>
          </w:rPr>
          <w:t>6.3.1.D.1 Format Code</w:t>
        </w:r>
        <w:r w:rsidR="0069599F">
          <w:rPr>
            <w:noProof/>
            <w:webHidden/>
          </w:rPr>
          <w:tab/>
        </w:r>
        <w:r w:rsidR="0069599F">
          <w:rPr>
            <w:noProof/>
            <w:webHidden/>
          </w:rPr>
          <w:fldChar w:fldCharType="begin"/>
        </w:r>
        <w:r w:rsidR="0069599F">
          <w:rPr>
            <w:noProof/>
            <w:webHidden/>
          </w:rPr>
          <w:instrText xml:space="preserve"> PAGEREF _Toc368399609 \h </w:instrText>
        </w:r>
        <w:r w:rsidR="0069599F">
          <w:rPr>
            <w:noProof/>
            <w:webHidden/>
          </w:rPr>
        </w:r>
        <w:r w:rsidR="0069599F">
          <w:rPr>
            <w:noProof/>
            <w:webHidden/>
          </w:rPr>
          <w:fldChar w:fldCharType="separate"/>
        </w:r>
        <w:r w:rsidR="0069599F">
          <w:rPr>
            <w:noProof/>
            <w:webHidden/>
          </w:rPr>
          <w:t>42</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610" w:history="1">
        <w:r w:rsidR="0069599F" w:rsidRPr="00C30F90">
          <w:rPr>
            <w:rStyle w:val="Hyperlink"/>
            <w:noProof/>
          </w:rPr>
          <w:t>6.3.1.D.2 Parent Template</w:t>
        </w:r>
        <w:r w:rsidR="0069599F">
          <w:rPr>
            <w:noProof/>
            <w:webHidden/>
          </w:rPr>
          <w:tab/>
        </w:r>
        <w:r w:rsidR="0069599F">
          <w:rPr>
            <w:noProof/>
            <w:webHidden/>
          </w:rPr>
          <w:fldChar w:fldCharType="begin"/>
        </w:r>
        <w:r w:rsidR="0069599F">
          <w:rPr>
            <w:noProof/>
            <w:webHidden/>
          </w:rPr>
          <w:instrText xml:space="preserve"> PAGEREF _Toc368399610 \h </w:instrText>
        </w:r>
        <w:r w:rsidR="0069599F">
          <w:rPr>
            <w:noProof/>
            <w:webHidden/>
          </w:rPr>
        </w:r>
        <w:r w:rsidR="0069599F">
          <w:rPr>
            <w:noProof/>
            <w:webHidden/>
          </w:rPr>
          <w:fldChar w:fldCharType="separate"/>
        </w:r>
        <w:r w:rsidR="0069599F">
          <w:rPr>
            <w:noProof/>
            <w:webHidden/>
          </w:rPr>
          <w:t>42</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611" w:history="1">
        <w:r w:rsidR="0069599F" w:rsidRPr="00C30F90">
          <w:rPr>
            <w:rStyle w:val="Hyperlink"/>
            <w:noProof/>
          </w:rPr>
          <w:t>6.3.1.D.3 Referenced Standards</w:t>
        </w:r>
        <w:r w:rsidR="0069599F">
          <w:rPr>
            <w:noProof/>
            <w:webHidden/>
          </w:rPr>
          <w:tab/>
        </w:r>
        <w:r w:rsidR="0069599F">
          <w:rPr>
            <w:noProof/>
            <w:webHidden/>
          </w:rPr>
          <w:fldChar w:fldCharType="begin"/>
        </w:r>
        <w:r w:rsidR="0069599F">
          <w:rPr>
            <w:noProof/>
            <w:webHidden/>
          </w:rPr>
          <w:instrText xml:space="preserve"> PAGEREF _Toc368399611 \h </w:instrText>
        </w:r>
        <w:r w:rsidR="0069599F">
          <w:rPr>
            <w:noProof/>
            <w:webHidden/>
          </w:rPr>
        </w:r>
        <w:r w:rsidR="0069599F">
          <w:rPr>
            <w:noProof/>
            <w:webHidden/>
          </w:rPr>
          <w:fldChar w:fldCharType="separate"/>
        </w:r>
        <w:r w:rsidR="0069599F">
          <w:rPr>
            <w:noProof/>
            <w:webHidden/>
          </w:rPr>
          <w:t>42</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612" w:history="1">
        <w:r w:rsidR="0069599F" w:rsidRPr="00C30F90">
          <w:rPr>
            <w:rStyle w:val="Hyperlink"/>
            <w:noProof/>
          </w:rPr>
          <w:t>6.3.1.D.4 Data Element Requirement Mappings to CDA</w:t>
        </w:r>
        <w:r w:rsidR="0069599F">
          <w:rPr>
            <w:noProof/>
            <w:webHidden/>
          </w:rPr>
          <w:tab/>
        </w:r>
        <w:r w:rsidR="0069599F">
          <w:rPr>
            <w:noProof/>
            <w:webHidden/>
          </w:rPr>
          <w:fldChar w:fldCharType="begin"/>
        </w:r>
        <w:r w:rsidR="0069599F">
          <w:rPr>
            <w:noProof/>
            <w:webHidden/>
          </w:rPr>
          <w:instrText xml:space="preserve"> PAGEREF _Toc368399612 \h </w:instrText>
        </w:r>
        <w:r w:rsidR="0069599F">
          <w:rPr>
            <w:noProof/>
            <w:webHidden/>
          </w:rPr>
        </w:r>
        <w:r w:rsidR="0069599F">
          <w:rPr>
            <w:noProof/>
            <w:webHidden/>
          </w:rPr>
          <w:fldChar w:fldCharType="separate"/>
        </w:r>
        <w:r w:rsidR="0069599F">
          <w:rPr>
            <w:noProof/>
            <w:webHidden/>
          </w:rPr>
          <w:t>43</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613" w:history="1">
        <w:r w:rsidR="0069599F" w:rsidRPr="00C30F90">
          <w:rPr>
            <w:rStyle w:val="Hyperlink"/>
            <w:noProof/>
          </w:rPr>
          <w:t>6.3.1.D.5 PtCP Document Content Module Specification</w:t>
        </w:r>
        <w:r w:rsidR="0069599F">
          <w:rPr>
            <w:noProof/>
            <w:webHidden/>
          </w:rPr>
          <w:tab/>
        </w:r>
        <w:r w:rsidR="0069599F">
          <w:rPr>
            <w:noProof/>
            <w:webHidden/>
          </w:rPr>
          <w:fldChar w:fldCharType="begin"/>
        </w:r>
        <w:r w:rsidR="0069599F">
          <w:rPr>
            <w:noProof/>
            <w:webHidden/>
          </w:rPr>
          <w:instrText xml:space="preserve"> PAGEREF _Toc368399613 \h </w:instrText>
        </w:r>
        <w:r w:rsidR="0069599F">
          <w:rPr>
            <w:noProof/>
            <w:webHidden/>
          </w:rPr>
        </w:r>
        <w:r w:rsidR="0069599F">
          <w:rPr>
            <w:noProof/>
            <w:webHidden/>
          </w:rPr>
          <w:fldChar w:fldCharType="separate"/>
        </w:r>
        <w:r w:rsidR="0069599F">
          <w:rPr>
            <w:noProof/>
            <w:webHidden/>
          </w:rPr>
          <w:t>43</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614" w:history="1">
        <w:r w:rsidR="0069599F" w:rsidRPr="00C30F90">
          <w:rPr>
            <w:rStyle w:val="Hyperlink"/>
            <w:noProof/>
          </w:rPr>
          <w:t>6.3.1.D.5.1 PtCP IHE Vocabulary Constraint or Condition</w:t>
        </w:r>
        <w:r w:rsidR="0069599F">
          <w:rPr>
            <w:noProof/>
            <w:webHidden/>
          </w:rPr>
          <w:tab/>
        </w:r>
        <w:r w:rsidR="0069599F">
          <w:rPr>
            <w:noProof/>
            <w:webHidden/>
          </w:rPr>
          <w:fldChar w:fldCharType="begin"/>
        </w:r>
        <w:r w:rsidR="0069599F">
          <w:rPr>
            <w:noProof/>
            <w:webHidden/>
          </w:rPr>
          <w:instrText xml:space="preserve"> PAGEREF _Toc368399614 \h </w:instrText>
        </w:r>
        <w:r w:rsidR="0069599F">
          <w:rPr>
            <w:noProof/>
            <w:webHidden/>
          </w:rPr>
        </w:r>
        <w:r w:rsidR="0069599F">
          <w:rPr>
            <w:noProof/>
            <w:webHidden/>
          </w:rPr>
          <w:fldChar w:fldCharType="separate"/>
        </w:r>
        <w:r w:rsidR="0069599F">
          <w:rPr>
            <w:noProof/>
            <w:webHidden/>
          </w:rPr>
          <w:t>53</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615" w:history="1">
        <w:r w:rsidR="0069599F" w:rsidRPr="00C30F90">
          <w:rPr>
            <w:rStyle w:val="Hyperlink"/>
            <w:noProof/>
          </w:rPr>
          <w:t>6.3.1.D.5.2 PtCP CCDA Vocabulary Constraint or Condition</w:t>
        </w:r>
        <w:r w:rsidR="0069599F">
          <w:rPr>
            <w:noProof/>
            <w:webHidden/>
          </w:rPr>
          <w:tab/>
        </w:r>
        <w:r w:rsidR="0069599F">
          <w:rPr>
            <w:noProof/>
            <w:webHidden/>
          </w:rPr>
          <w:fldChar w:fldCharType="begin"/>
        </w:r>
        <w:r w:rsidR="0069599F">
          <w:rPr>
            <w:noProof/>
            <w:webHidden/>
          </w:rPr>
          <w:instrText xml:space="preserve"> PAGEREF _Toc368399615 \h </w:instrText>
        </w:r>
        <w:r w:rsidR="0069599F">
          <w:rPr>
            <w:noProof/>
            <w:webHidden/>
          </w:rPr>
        </w:r>
        <w:r w:rsidR="0069599F">
          <w:rPr>
            <w:noProof/>
            <w:webHidden/>
          </w:rPr>
          <w:fldChar w:fldCharType="separate"/>
        </w:r>
        <w:r w:rsidR="0069599F">
          <w:rPr>
            <w:noProof/>
            <w:webHidden/>
          </w:rPr>
          <w:t>53</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616" w:history="1">
        <w:r w:rsidR="0069599F" w:rsidRPr="00C30F90">
          <w:rPr>
            <w:rStyle w:val="Hyperlink"/>
            <w:noProof/>
          </w:rPr>
          <w:t>6.3.1.D.6 PtCP Conformance and Example</w:t>
        </w:r>
        <w:r w:rsidR="0069599F">
          <w:rPr>
            <w:noProof/>
            <w:webHidden/>
          </w:rPr>
          <w:tab/>
        </w:r>
        <w:r w:rsidR="0069599F">
          <w:rPr>
            <w:noProof/>
            <w:webHidden/>
          </w:rPr>
          <w:fldChar w:fldCharType="begin"/>
        </w:r>
        <w:r w:rsidR="0069599F">
          <w:rPr>
            <w:noProof/>
            <w:webHidden/>
          </w:rPr>
          <w:instrText xml:space="preserve"> PAGEREF _Toc368399616 \h </w:instrText>
        </w:r>
        <w:r w:rsidR="0069599F">
          <w:rPr>
            <w:noProof/>
            <w:webHidden/>
          </w:rPr>
        </w:r>
        <w:r w:rsidR="0069599F">
          <w:rPr>
            <w:noProof/>
            <w:webHidden/>
          </w:rPr>
          <w:fldChar w:fldCharType="separate"/>
        </w:r>
        <w:r w:rsidR="0069599F">
          <w:rPr>
            <w:noProof/>
            <w:webHidden/>
          </w:rPr>
          <w:t>53</w:t>
        </w:r>
        <w:r w:rsidR="0069599F">
          <w:rPr>
            <w:noProof/>
            <w:webHidden/>
          </w:rPr>
          <w:fldChar w:fldCharType="end"/>
        </w:r>
      </w:hyperlink>
    </w:p>
    <w:p w:rsidR="0069599F" w:rsidRDefault="00E73BB4">
      <w:pPr>
        <w:pStyle w:val="TOC3"/>
        <w:rPr>
          <w:rFonts w:asciiTheme="minorHAnsi" w:eastAsiaTheme="minorEastAsia" w:hAnsiTheme="minorHAnsi" w:cstheme="minorBidi"/>
          <w:noProof/>
          <w:sz w:val="22"/>
          <w:szCs w:val="22"/>
        </w:rPr>
      </w:pPr>
      <w:hyperlink w:anchor="_Toc368399617" w:history="1">
        <w:r w:rsidR="0069599F" w:rsidRPr="00C30F90">
          <w:rPr>
            <w:rStyle w:val="Hyperlink"/>
            <w:noProof/>
          </w:rPr>
          <w:t>6.3.2 CDA Header Content Modules</w:t>
        </w:r>
        <w:r w:rsidR="0069599F">
          <w:rPr>
            <w:noProof/>
            <w:webHidden/>
          </w:rPr>
          <w:tab/>
        </w:r>
        <w:r w:rsidR="0069599F">
          <w:rPr>
            <w:noProof/>
            <w:webHidden/>
          </w:rPr>
          <w:fldChar w:fldCharType="begin"/>
        </w:r>
        <w:r w:rsidR="0069599F">
          <w:rPr>
            <w:noProof/>
            <w:webHidden/>
          </w:rPr>
          <w:instrText xml:space="preserve"> PAGEREF _Toc368399617 \h </w:instrText>
        </w:r>
        <w:r w:rsidR="0069599F">
          <w:rPr>
            <w:noProof/>
            <w:webHidden/>
          </w:rPr>
        </w:r>
        <w:r w:rsidR="0069599F">
          <w:rPr>
            <w:noProof/>
            <w:webHidden/>
          </w:rPr>
          <w:fldChar w:fldCharType="separate"/>
        </w:r>
        <w:r w:rsidR="0069599F">
          <w:rPr>
            <w:noProof/>
            <w:webHidden/>
          </w:rPr>
          <w:t>60</w:t>
        </w:r>
        <w:r w:rsidR="0069599F">
          <w:rPr>
            <w:noProof/>
            <w:webHidden/>
          </w:rPr>
          <w:fldChar w:fldCharType="end"/>
        </w:r>
      </w:hyperlink>
    </w:p>
    <w:p w:rsidR="0069599F" w:rsidRDefault="00E73BB4">
      <w:pPr>
        <w:pStyle w:val="TOC4"/>
        <w:rPr>
          <w:rFonts w:asciiTheme="minorHAnsi" w:eastAsiaTheme="minorEastAsia" w:hAnsiTheme="minorHAnsi" w:cstheme="minorBidi"/>
          <w:noProof/>
          <w:sz w:val="22"/>
          <w:szCs w:val="22"/>
        </w:rPr>
      </w:pPr>
      <w:hyperlink w:anchor="_Toc368399618" w:history="1">
        <w:r w:rsidR="0069599F" w:rsidRPr="00C30F90">
          <w:rPr>
            <w:rStyle w:val="Hyperlink"/>
            <w:noProof/>
          </w:rPr>
          <w:t>6.3.2.H PtCP Header Content Module</w:t>
        </w:r>
        <w:r w:rsidR="0069599F">
          <w:rPr>
            <w:noProof/>
            <w:webHidden/>
          </w:rPr>
          <w:tab/>
        </w:r>
        <w:r w:rsidR="0069599F">
          <w:rPr>
            <w:noProof/>
            <w:webHidden/>
          </w:rPr>
          <w:fldChar w:fldCharType="begin"/>
        </w:r>
        <w:r w:rsidR="0069599F">
          <w:rPr>
            <w:noProof/>
            <w:webHidden/>
          </w:rPr>
          <w:instrText xml:space="preserve"> PAGEREF _Toc368399618 \h </w:instrText>
        </w:r>
        <w:r w:rsidR="0069599F">
          <w:rPr>
            <w:noProof/>
            <w:webHidden/>
          </w:rPr>
        </w:r>
        <w:r w:rsidR="0069599F">
          <w:rPr>
            <w:noProof/>
            <w:webHidden/>
          </w:rPr>
          <w:fldChar w:fldCharType="separate"/>
        </w:r>
        <w:r w:rsidR="0069599F">
          <w:rPr>
            <w:noProof/>
            <w:webHidden/>
          </w:rPr>
          <w:t>60</w:t>
        </w:r>
        <w:r w:rsidR="0069599F">
          <w:rPr>
            <w:noProof/>
            <w:webHidden/>
          </w:rPr>
          <w:fldChar w:fldCharType="end"/>
        </w:r>
      </w:hyperlink>
    </w:p>
    <w:p w:rsidR="0069599F" w:rsidRDefault="00E73BB4">
      <w:pPr>
        <w:pStyle w:val="TOC3"/>
        <w:rPr>
          <w:rFonts w:asciiTheme="minorHAnsi" w:eastAsiaTheme="minorEastAsia" w:hAnsiTheme="minorHAnsi" w:cstheme="minorBidi"/>
          <w:noProof/>
          <w:sz w:val="22"/>
          <w:szCs w:val="22"/>
        </w:rPr>
      </w:pPr>
      <w:hyperlink w:anchor="_Toc368399619" w:history="1">
        <w:r w:rsidR="0069599F" w:rsidRPr="00C30F90">
          <w:rPr>
            <w:rStyle w:val="Hyperlink"/>
            <w:noProof/>
          </w:rPr>
          <w:t>6.3.3 CDA Section Content Modules</w:t>
        </w:r>
        <w:r w:rsidR="0069599F">
          <w:rPr>
            <w:noProof/>
            <w:webHidden/>
          </w:rPr>
          <w:tab/>
        </w:r>
        <w:r w:rsidR="0069599F">
          <w:rPr>
            <w:noProof/>
            <w:webHidden/>
          </w:rPr>
          <w:fldChar w:fldCharType="begin"/>
        </w:r>
        <w:r w:rsidR="0069599F">
          <w:rPr>
            <w:noProof/>
            <w:webHidden/>
          </w:rPr>
          <w:instrText xml:space="preserve"> PAGEREF _Toc368399619 \h </w:instrText>
        </w:r>
        <w:r w:rsidR="0069599F">
          <w:rPr>
            <w:noProof/>
            <w:webHidden/>
          </w:rPr>
        </w:r>
        <w:r w:rsidR="0069599F">
          <w:rPr>
            <w:noProof/>
            <w:webHidden/>
          </w:rPr>
          <w:fldChar w:fldCharType="separate"/>
        </w:r>
        <w:r w:rsidR="0069599F">
          <w:rPr>
            <w:noProof/>
            <w:webHidden/>
          </w:rPr>
          <w:t>60</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620" w:history="1">
        <w:r w:rsidR="0069599F" w:rsidRPr="00C30F90">
          <w:rPr>
            <w:rStyle w:val="Hyperlink"/>
            <w:noProof/>
          </w:rPr>
          <w:t>6.3.3.10.S1 Patient Care Plan - Section Content Module</w:t>
        </w:r>
        <w:r w:rsidR="0069599F">
          <w:rPr>
            <w:noProof/>
            <w:webHidden/>
          </w:rPr>
          <w:tab/>
        </w:r>
        <w:r w:rsidR="0069599F">
          <w:rPr>
            <w:noProof/>
            <w:webHidden/>
          </w:rPr>
          <w:fldChar w:fldCharType="begin"/>
        </w:r>
        <w:r w:rsidR="0069599F">
          <w:rPr>
            <w:noProof/>
            <w:webHidden/>
          </w:rPr>
          <w:instrText xml:space="preserve"> PAGEREF _Toc368399620 \h </w:instrText>
        </w:r>
        <w:r w:rsidR="0069599F">
          <w:rPr>
            <w:noProof/>
            <w:webHidden/>
          </w:rPr>
        </w:r>
        <w:r w:rsidR="0069599F">
          <w:rPr>
            <w:noProof/>
            <w:webHidden/>
          </w:rPr>
          <w:fldChar w:fldCharType="separate"/>
        </w:r>
        <w:r w:rsidR="0069599F">
          <w:rPr>
            <w:noProof/>
            <w:webHidden/>
          </w:rPr>
          <w:t>60</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621" w:history="1">
        <w:r w:rsidR="0069599F" w:rsidRPr="00C30F90">
          <w:rPr>
            <w:rStyle w:val="Hyperlink"/>
            <w:noProof/>
          </w:rPr>
          <w:t>6.3.3.10.S1.1 Plan of Care Section Condition, Specification Document, or Vocabulary Constraint</w:t>
        </w:r>
        <w:r w:rsidR="0069599F">
          <w:rPr>
            <w:noProof/>
            <w:webHidden/>
          </w:rPr>
          <w:tab/>
        </w:r>
        <w:r w:rsidR="0069599F">
          <w:rPr>
            <w:noProof/>
            <w:webHidden/>
          </w:rPr>
          <w:fldChar w:fldCharType="begin"/>
        </w:r>
        <w:r w:rsidR="0069599F">
          <w:rPr>
            <w:noProof/>
            <w:webHidden/>
          </w:rPr>
          <w:instrText xml:space="preserve"> PAGEREF _Toc368399621 \h </w:instrText>
        </w:r>
        <w:r w:rsidR="0069599F">
          <w:rPr>
            <w:noProof/>
            <w:webHidden/>
          </w:rPr>
        </w:r>
        <w:r w:rsidR="0069599F">
          <w:rPr>
            <w:noProof/>
            <w:webHidden/>
          </w:rPr>
          <w:fldChar w:fldCharType="separate"/>
        </w:r>
        <w:r w:rsidR="0069599F">
          <w:rPr>
            <w:noProof/>
            <w:webHidden/>
          </w:rPr>
          <w:t>62</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622" w:history="1">
        <w:r w:rsidR="0069599F" w:rsidRPr="00C30F90">
          <w:rPr>
            <w:rStyle w:val="Hyperlink"/>
            <w:noProof/>
          </w:rPr>
          <w:t>6.3.3.10.S1.2 Reconciled Plan of Care Section Condition, Specification Document, or Vocabulary Constraint</w:t>
        </w:r>
        <w:r w:rsidR="0069599F">
          <w:rPr>
            <w:noProof/>
            <w:webHidden/>
          </w:rPr>
          <w:tab/>
        </w:r>
        <w:r w:rsidR="0069599F">
          <w:rPr>
            <w:noProof/>
            <w:webHidden/>
          </w:rPr>
          <w:fldChar w:fldCharType="begin"/>
        </w:r>
        <w:r w:rsidR="0069599F">
          <w:rPr>
            <w:noProof/>
            <w:webHidden/>
          </w:rPr>
          <w:instrText xml:space="preserve"> PAGEREF _Toc368399622 \h </w:instrText>
        </w:r>
        <w:r w:rsidR="0069599F">
          <w:rPr>
            <w:noProof/>
            <w:webHidden/>
          </w:rPr>
        </w:r>
        <w:r w:rsidR="0069599F">
          <w:rPr>
            <w:noProof/>
            <w:webHidden/>
          </w:rPr>
          <w:fldChar w:fldCharType="separate"/>
        </w:r>
        <w:r w:rsidR="0069599F">
          <w:rPr>
            <w:noProof/>
            <w:webHidden/>
          </w:rPr>
          <w:t>62</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623" w:history="1">
        <w:r w:rsidR="0069599F" w:rsidRPr="00C30F90">
          <w:rPr>
            <w:rStyle w:val="Hyperlink"/>
            <w:noProof/>
          </w:rPr>
          <w:t>6.3.3.10.S1.3 Patient Goals Section Condition, Specification Document, or Vocabulary Constraint</w:t>
        </w:r>
        <w:r w:rsidR="0069599F">
          <w:rPr>
            <w:noProof/>
            <w:webHidden/>
          </w:rPr>
          <w:tab/>
        </w:r>
        <w:r w:rsidR="0069599F">
          <w:rPr>
            <w:noProof/>
            <w:webHidden/>
          </w:rPr>
          <w:fldChar w:fldCharType="begin"/>
        </w:r>
        <w:r w:rsidR="0069599F">
          <w:rPr>
            <w:noProof/>
            <w:webHidden/>
          </w:rPr>
          <w:instrText xml:space="preserve"> PAGEREF _Toc368399623 \h </w:instrText>
        </w:r>
        <w:r w:rsidR="0069599F">
          <w:rPr>
            <w:noProof/>
            <w:webHidden/>
          </w:rPr>
        </w:r>
        <w:r w:rsidR="0069599F">
          <w:rPr>
            <w:noProof/>
            <w:webHidden/>
          </w:rPr>
          <w:fldChar w:fldCharType="separate"/>
        </w:r>
        <w:r w:rsidR="0069599F">
          <w:rPr>
            <w:noProof/>
            <w:webHidden/>
          </w:rPr>
          <w:t>62</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624" w:history="1">
        <w:r w:rsidR="0069599F" w:rsidRPr="00C30F90">
          <w:rPr>
            <w:rStyle w:val="Hyperlink"/>
            <w:noProof/>
          </w:rPr>
          <w:t>6.3.3.10.S1.4 Reconciled Patient Goals Section Condition, Specification Document, or Vocabulary Constraint</w:t>
        </w:r>
        <w:r w:rsidR="0069599F">
          <w:rPr>
            <w:noProof/>
            <w:webHidden/>
          </w:rPr>
          <w:tab/>
        </w:r>
        <w:r w:rsidR="0069599F">
          <w:rPr>
            <w:noProof/>
            <w:webHidden/>
          </w:rPr>
          <w:fldChar w:fldCharType="begin"/>
        </w:r>
        <w:r w:rsidR="0069599F">
          <w:rPr>
            <w:noProof/>
            <w:webHidden/>
          </w:rPr>
          <w:instrText xml:space="preserve"> PAGEREF _Toc368399624 \h </w:instrText>
        </w:r>
        <w:r w:rsidR="0069599F">
          <w:rPr>
            <w:noProof/>
            <w:webHidden/>
          </w:rPr>
        </w:r>
        <w:r w:rsidR="0069599F">
          <w:rPr>
            <w:noProof/>
            <w:webHidden/>
          </w:rPr>
          <w:fldChar w:fldCharType="separate"/>
        </w:r>
        <w:r w:rsidR="0069599F">
          <w:rPr>
            <w:noProof/>
            <w:webHidden/>
          </w:rPr>
          <w:t>62</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625" w:history="1">
        <w:r w:rsidR="0069599F" w:rsidRPr="00C30F90">
          <w:rPr>
            <w:rStyle w:val="Hyperlink"/>
            <w:noProof/>
          </w:rPr>
          <w:t>6.3.3.10.S1.5 Intervention Section Condition, Specification Document, or Vocabulary Constraint</w:t>
        </w:r>
        <w:r w:rsidR="0069599F">
          <w:rPr>
            <w:noProof/>
            <w:webHidden/>
          </w:rPr>
          <w:tab/>
        </w:r>
        <w:r w:rsidR="0069599F">
          <w:rPr>
            <w:noProof/>
            <w:webHidden/>
          </w:rPr>
          <w:fldChar w:fldCharType="begin"/>
        </w:r>
        <w:r w:rsidR="0069599F">
          <w:rPr>
            <w:noProof/>
            <w:webHidden/>
          </w:rPr>
          <w:instrText xml:space="preserve"> PAGEREF _Toc368399625 \h </w:instrText>
        </w:r>
        <w:r w:rsidR="0069599F">
          <w:rPr>
            <w:noProof/>
            <w:webHidden/>
          </w:rPr>
        </w:r>
        <w:r w:rsidR="0069599F">
          <w:rPr>
            <w:noProof/>
            <w:webHidden/>
          </w:rPr>
          <w:fldChar w:fldCharType="separate"/>
        </w:r>
        <w:r w:rsidR="0069599F">
          <w:rPr>
            <w:noProof/>
            <w:webHidden/>
          </w:rPr>
          <w:t>62</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626" w:history="1">
        <w:r w:rsidR="0069599F" w:rsidRPr="00C30F90">
          <w:rPr>
            <w:rStyle w:val="Hyperlink"/>
            <w:noProof/>
          </w:rPr>
          <w:t>6.3.3.10.S1.6 Reconciled Intervention Section Condition, Specification Document, or Vocabulary Constraint</w:t>
        </w:r>
        <w:r w:rsidR="0069599F">
          <w:rPr>
            <w:noProof/>
            <w:webHidden/>
          </w:rPr>
          <w:tab/>
        </w:r>
        <w:r w:rsidR="0069599F">
          <w:rPr>
            <w:noProof/>
            <w:webHidden/>
          </w:rPr>
          <w:fldChar w:fldCharType="begin"/>
        </w:r>
        <w:r w:rsidR="0069599F">
          <w:rPr>
            <w:noProof/>
            <w:webHidden/>
          </w:rPr>
          <w:instrText xml:space="preserve"> PAGEREF _Toc368399626 \h </w:instrText>
        </w:r>
        <w:r w:rsidR="0069599F">
          <w:rPr>
            <w:noProof/>
            <w:webHidden/>
          </w:rPr>
        </w:r>
        <w:r w:rsidR="0069599F">
          <w:rPr>
            <w:noProof/>
            <w:webHidden/>
          </w:rPr>
          <w:fldChar w:fldCharType="separate"/>
        </w:r>
        <w:r w:rsidR="0069599F">
          <w:rPr>
            <w:noProof/>
            <w:webHidden/>
          </w:rPr>
          <w:t>62</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627" w:history="1">
        <w:r w:rsidR="0069599F" w:rsidRPr="00C30F90">
          <w:rPr>
            <w:rStyle w:val="Hyperlink"/>
            <w:noProof/>
          </w:rPr>
          <w:t>6.3.3.10.S2 Reconciled Plan of Care - Section Content Module</w:t>
        </w:r>
        <w:r w:rsidR="0069599F">
          <w:rPr>
            <w:noProof/>
            <w:webHidden/>
          </w:rPr>
          <w:tab/>
        </w:r>
        <w:r w:rsidR="0069599F">
          <w:rPr>
            <w:noProof/>
            <w:webHidden/>
          </w:rPr>
          <w:fldChar w:fldCharType="begin"/>
        </w:r>
        <w:r w:rsidR="0069599F">
          <w:rPr>
            <w:noProof/>
            <w:webHidden/>
          </w:rPr>
          <w:instrText xml:space="preserve"> PAGEREF _Toc368399627 \h </w:instrText>
        </w:r>
        <w:r w:rsidR="0069599F">
          <w:rPr>
            <w:noProof/>
            <w:webHidden/>
          </w:rPr>
        </w:r>
        <w:r w:rsidR="0069599F">
          <w:rPr>
            <w:noProof/>
            <w:webHidden/>
          </w:rPr>
          <w:fldChar w:fldCharType="separate"/>
        </w:r>
        <w:r w:rsidR="0069599F">
          <w:rPr>
            <w:noProof/>
            <w:webHidden/>
          </w:rPr>
          <w:t>65</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628" w:history="1">
        <w:r w:rsidR="0069599F" w:rsidRPr="00C30F90">
          <w:rPr>
            <w:rStyle w:val="Hyperlink"/>
            <w:noProof/>
          </w:rPr>
          <w:t>6.3.3.10.S2.1 Reconciled Plan of Care Section (Using IHE Templates) Condition, Specification Document, or Vocabulary Constraint</w:t>
        </w:r>
        <w:r w:rsidR="0069599F">
          <w:rPr>
            <w:noProof/>
            <w:webHidden/>
          </w:rPr>
          <w:tab/>
        </w:r>
        <w:r w:rsidR="0069599F">
          <w:rPr>
            <w:noProof/>
            <w:webHidden/>
          </w:rPr>
          <w:fldChar w:fldCharType="begin"/>
        </w:r>
        <w:r w:rsidR="0069599F">
          <w:rPr>
            <w:noProof/>
            <w:webHidden/>
          </w:rPr>
          <w:instrText xml:space="preserve"> PAGEREF _Toc368399628 \h </w:instrText>
        </w:r>
        <w:r w:rsidR="0069599F">
          <w:rPr>
            <w:noProof/>
            <w:webHidden/>
          </w:rPr>
        </w:r>
        <w:r w:rsidR="0069599F">
          <w:rPr>
            <w:noProof/>
            <w:webHidden/>
          </w:rPr>
          <w:fldChar w:fldCharType="separate"/>
        </w:r>
        <w:r w:rsidR="0069599F">
          <w:rPr>
            <w:noProof/>
            <w:webHidden/>
          </w:rPr>
          <w:t>68</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629" w:history="1">
        <w:r w:rsidR="0069599F" w:rsidRPr="00C30F90">
          <w:rPr>
            <w:rStyle w:val="Hyperlink"/>
            <w:noProof/>
          </w:rPr>
          <w:t>6.3.3.10.S2.2 Reconciled Plan of Care Section (Using CCDA Templates) Condition, Specification Document, or Vocabulary Constraint</w:t>
        </w:r>
        <w:r w:rsidR="0069599F">
          <w:rPr>
            <w:noProof/>
            <w:webHidden/>
          </w:rPr>
          <w:tab/>
        </w:r>
        <w:r w:rsidR="0069599F">
          <w:rPr>
            <w:noProof/>
            <w:webHidden/>
          </w:rPr>
          <w:fldChar w:fldCharType="begin"/>
        </w:r>
        <w:r w:rsidR="0069599F">
          <w:rPr>
            <w:noProof/>
            <w:webHidden/>
          </w:rPr>
          <w:instrText xml:space="preserve"> PAGEREF _Toc368399629 \h </w:instrText>
        </w:r>
        <w:r w:rsidR="0069599F">
          <w:rPr>
            <w:noProof/>
            <w:webHidden/>
          </w:rPr>
        </w:r>
        <w:r w:rsidR="0069599F">
          <w:rPr>
            <w:noProof/>
            <w:webHidden/>
          </w:rPr>
          <w:fldChar w:fldCharType="separate"/>
        </w:r>
        <w:r w:rsidR="0069599F">
          <w:rPr>
            <w:noProof/>
            <w:webHidden/>
          </w:rPr>
          <w:t>68</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630" w:history="1">
        <w:r w:rsidR="0069599F" w:rsidRPr="00C30F90">
          <w:rPr>
            <w:rStyle w:val="Hyperlink"/>
            <w:noProof/>
          </w:rPr>
          <w:t>6.3.3.10.S3 Patient Goals - Section Content Module</w:t>
        </w:r>
        <w:r w:rsidR="0069599F">
          <w:rPr>
            <w:noProof/>
            <w:webHidden/>
          </w:rPr>
          <w:tab/>
        </w:r>
        <w:r w:rsidR="0069599F">
          <w:rPr>
            <w:noProof/>
            <w:webHidden/>
          </w:rPr>
          <w:fldChar w:fldCharType="begin"/>
        </w:r>
        <w:r w:rsidR="0069599F">
          <w:rPr>
            <w:noProof/>
            <w:webHidden/>
          </w:rPr>
          <w:instrText xml:space="preserve"> PAGEREF _Toc368399630 \h </w:instrText>
        </w:r>
        <w:r w:rsidR="0069599F">
          <w:rPr>
            <w:noProof/>
            <w:webHidden/>
          </w:rPr>
        </w:r>
        <w:r w:rsidR="0069599F">
          <w:rPr>
            <w:noProof/>
            <w:webHidden/>
          </w:rPr>
          <w:fldChar w:fldCharType="separate"/>
        </w:r>
        <w:r w:rsidR="0069599F">
          <w:rPr>
            <w:noProof/>
            <w:webHidden/>
          </w:rPr>
          <w:t>71</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631" w:history="1">
        <w:r w:rsidR="0069599F" w:rsidRPr="00C30F90">
          <w:rPr>
            <w:rStyle w:val="Hyperlink"/>
            <w:noProof/>
          </w:rPr>
          <w:t>6.3.3.10.S3.1 Patient Goals Section Condition, Specification Document, or Vocabulary Constraint</w:t>
        </w:r>
        <w:r w:rsidR="0069599F">
          <w:rPr>
            <w:noProof/>
            <w:webHidden/>
          </w:rPr>
          <w:tab/>
        </w:r>
        <w:r w:rsidR="0069599F">
          <w:rPr>
            <w:noProof/>
            <w:webHidden/>
          </w:rPr>
          <w:fldChar w:fldCharType="begin"/>
        </w:r>
        <w:r w:rsidR="0069599F">
          <w:rPr>
            <w:noProof/>
            <w:webHidden/>
          </w:rPr>
          <w:instrText xml:space="preserve"> PAGEREF _Toc368399631 \h </w:instrText>
        </w:r>
        <w:r w:rsidR="0069599F">
          <w:rPr>
            <w:noProof/>
            <w:webHidden/>
          </w:rPr>
        </w:r>
        <w:r w:rsidR="0069599F">
          <w:rPr>
            <w:noProof/>
            <w:webHidden/>
          </w:rPr>
          <w:fldChar w:fldCharType="separate"/>
        </w:r>
        <w:r w:rsidR="0069599F">
          <w:rPr>
            <w:noProof/>
            <w:webHidden/>
          </w:rPr>
          <w:t>71</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632" w:history="1">
        <w:r w:rsidR="0069599F" w:rsidRPr="00C30F90">
          <w:rPr>
            <w:rStyle w:val="Hyperlink"/>
            <w:noProof/>
          </w:rPr>
          <w:t>6.3.3.10.S4 Reconciled Patient Goals - Section Content Module</w:t>
        </w:r>
        <w:r w:rsidR="0069599F">
          <w:rPr>
            <w:noProof/>
            <w:webHidden/>
          </w:rPr>
          <w:tab/>
        </w:r>
        <w:r w:rsidR="0069599F">
          <w:rPr>
            <w:noProof/>
            <w:webHidden/>
          </w:rPr>
          <w:fldChar w:fldCharType="begin"/>
        </w:r>
        <w:r w:rsidR="0069599F">
          <w:rPr>
            <w:noProof/>
            <w:webHidden/>
          </w:rPr>
          <w:instrText xml:space="preserve"> PAGEREF _Toc368399632 \h </w:instrText>
        </w:r>
        <w:r w:rsidR="0069599F">
          <w:rPr>
            <w:noProof/>
            <w:webHidden/>
          </w:rPr>
        </w:r>
        <w:r w:rsidR="0069599F">
          <w:rPr>
            <w:noProof/>
            <w:webHidden/>
          </w:rPr>
          <w:fldChar w:fldCharType="separate"/>
        </w:r>
        <w:r w:rsidR="0069599F">
          <w:rPr>
            <w:noProof/>
            <w:webHidden/>
          </w:rPr>
          <w:t>72</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633" w:history="1">
        <w:r w:rsidR="0069599F" w:rsidRPr="00C30F90">
          <w:rPr>
            <w:rStyle w:val="Hyperlink"/>
            <w:noProof/>
          </w:rPr>
          <w:t>6.3.3.10.S5 Hospital Discharge Instructions - Section Content Module</w:t>
        </w:r>
        <w:r w:rsidR="0069599F">
          <w:rPr>
            <w:noProof/>
            <w:webHidden/>
          </w:rPr>
          <w:tab/>
        </w:r>
        <w:r w:rsidR="0069599F">
          <w:rPr>
            <w:noProof/>
            <w:webHidden/>
          </w:rPr>
          <w:fldChar w:fldCharType="begin"/>
        </w:r>
        <w:r w:rsidR="0069599F">
          <w:rPr>
            <w:noProof/>
            <w:webHidden/>
          </w:rPr>
          <w:instrText xml:space="preserve"> PAGEREF _Toc368399633 \h </w:instrText>
        </w:r>
        <w:r w:rsidR="0069599F">
          <w:rPr>
            <w:noProof/>
            <w:webHidden/>
          </w:rPr>
        </w:r>
        <w:r w:rsidR="0069599F">
          <w:rPr>
            <w:noProof/>
            <w:webHidden/>
          </w:rPr>
          <w:fldChar w:fldCharType="separate"/>
        </w:r>
        <w:r w:rsidR="0069599F">
          <w:rPr>
            <w:noProof/>
            <w:webHidden/>
          </w:rPr>
          <w:t>73</w:t>
        </w:r>
        <w:r w:rsidR="0069599F">
          <w:rPr>
            <w:noProof/>
            <w:webHidden/>
          </w:rPr>
          <w:fldChar w:fldCharType="end"/>
        </w:r>
      </w:hyperlink>
    </w:p>
    <w:p w:rsidR="0069599F" w:rsidRDefault="00E73BB4">
      <w:pPr>
        <w:pStyle w:val="TOC6"/>
        <w:rPr>
          <w:rFonts w:asciiTheme="minorHAnsi" w:eastAsiaTheme="minorEastAsia" w:hAnsiTheme="minorHAnsi" w:cstheme="minorBidi"/>
          <w:noProof/>
          <w:sz w:val="22"/>
          <w:szCs w:val="22"/>
        </w:rPr>
      </w:pPr>
      <w:hyperlink w:anchor="_Toc368399634" w:history="1">
        <w:r w:rsidR="0069599F" w:rsidRPr="00C30F90">
          <w:rPr>
            <w:rStyle w:val="Hyperlink"/>
            <w:noProof/>
          </w:rPr>
          <w:t>6.3.3.10.S5.1 Hospital Discharge Instructions Condition, Specification Document, or Vocabulary Constraint</w:t>
        </w:r>
        <w:r w:rsidR="0069599F">
          <w:rPr>
            <w:noProof/>
            <w:webHidden/>
          </w:rPr>
          <w:tab/>
        </w:r>
        <w:r w:rsidR="0069599F">
          <w:rPr>
            <w:noProof/>
            <w:webHidden/>
          </w:rPr>
          <w:fldChar w:fldCharType="begin"/>
        </w:r>
        <w:r w:rsidR="0069599F">
          <w:rPr>
            <w:noProof/>
            <w:webHidden/>
          </w:rPr>
          <w:instrText xml:space="preserve"> PAGEREF _Toc368399634 \h </w:instrText>
        </w:r>
        <w:r w:rsidR="0069599F">
          <w:rPr>
            <w:noProof/>
            <w:webHidden/>
          </w:rPr>
        </w:r>
        <w:r w:rsidR="0069599F">
          <w:rPr>
            <w:noProof/>
            <w:webHidden/>
          </w:rPr>
          <w:fldChar w:fldCharType="separate"/>
        </w:r>
        <w:r w:rsidR="0069599F">
          <w:rPr>
            <w:noProof/>
            <w:webHidden/>
          </w:rPr>
          <w:t>74</w:t>
        </w:r>
        <w:r w:rsidR="0069599F">
          <w:rPr>
            <w:noProof/>
            <w:webHidden/>
          </w:rPr>
          <w:fldChar w:fldCharType="end"/>
        </w:r>
      </w:hyperlink>
    </w:p>
    <w:p w:rsidR="0069599F" w:rsidRDefault="00E73BB4">
      <w:pPr>
        <w:pStyle w:val="TOC5"/>
        <w:rPr>
          <w:rFonts w:asciiTheme="minorHAnsi" w:eastAsiaTheme="minorEastAsia" w:hAnsiTheme="minorHAnsi" w:cstheme="minorBidi"/>
          <w:noProof/>
          <w:sz w:val="22"/>
          <w:szCs w:val="22"/>
        </w:rPr>
      </w:pPr>
      <w:hyperlink w:anchor="_Toc368399635" w:history="1">
        <w:r w:rsidR="0069599F" w:rsidRPr="00C30F90">
          <w:rPr>
            <w:rStyle w:val="Hyperlink"/>
            <w:noProof/>
          </w:rPr>
          <w:t>6.3.3.10.S6 Reconciled Interventions- Section Content Module</w:t>
        </w:r>
        <w:r w:rsidR="0069599F">
          <w:rPr>
            <w:noProof/>
            <w:webHidden/>
          </w:rPr>
          <w:tab/>
        </w:r>
        <w:r w:rsidR="0069599F">
          <w:rPr>
            <w:noProof/>
            <w:webHidden/>
          </w:rPr>
          <w:fldChar w:fldCharType="begin"/>
        </w:r>
        <w:r w:rsidR="0069599F">
          <w:rPr>
            <w:noProof/>
            <w:webHidden/>
          </w:rPr>
          <w:instrText xml:space="preserve"> PAGEREF _Toc368399635 \h </w:instrText>
        </w:r>
        <w:r w:rsidR="0069599F">
          <w:rPr>
            <w:noProof/>
            <w:webHidden/>
          </w:rPr>
        </w:r>
        <w:r w:rsidR="0069599F">
          <w:rPr>
            <w:noProof/>
            <w:webHidden/>
          </w:rPr>
          <w:fldChar w:fldCharType="separate"/>
        </w:r>
        <w:r w:rsidR="0069599F">
          <w:rPr>
            <w:noProof/>
            <w:webHidden/>
          </w:rPr>
          <w:t>74</w:t>
        </w:r>
        <w:r w:rsidR="0069599F">
          <w:rPr>
            <w:noProof/>
            <w:webHidden/>
          </w:rPr>
          <w:fldChar w:fldCharType="end"/>
        </w:r>
      </w:hyperlink>
    </w:p>
    <w:p w:rsidR="0069599F" w:rsidRDefault="00E73BB4">
      <w:pPr>
        <w:pStyle w:val="TOC3"/>
        <w:rPr>
          <w:rFonts w:asciiTheme="minorHAnsi" w:eastAsiaTheme="minorEastAsia" w:hAnsiTheme="minorHAnsi" w:cstheme="minorBidi"/>
          <w:noProof/>
          <w:sz w:val="22"/>
          <w:szCs w:val="22"/>
        </w:rPr>
      </w:pPr>
      <w:hyperlink w:anchor="_Toc368399636" w:history="1">
        <w:r w:rsidR="0069599F" w:rsidRPr="00C30F90">
          <w:rPr>
            <w:rStyle w:val="Hyperlink"/>
            <w:noProof/>
          </w:rPr>
          <w:t>6.3.4 CDA Entry Content Modules</w:t>
        </w:r>
        <w:r w:rsidR="0069599F">
          <w:rPr>
            <w:noProof/>
            <w:webHidden/>
          </w:rPr>
          <w:tab/>
        </w:r>
        <w:r w:rsidR="0069599F">
          <w:rPr>
            <w:noProof/>
            <w:webHidden/>
          </w:rPr>
          <w:fldChar w:fldCharType="begin"/>
        </w:r>
        <w:r w:rsidR="0069599F">
          <w:rPr>
            <w:noProof/>
            <w:webHidden/>
          </w:rPr>
          <w:instrText xml:space="preserve"> PAGEREF _Toc368399636 \h </w:instrText>
        </w:r>
        <w:r w:rsidR="0069599F">
          <w:rPr>
            <w:noProof/>
            <w:webHidden/>
          </w:rPr>
        </w:r>
        <w:r w:rsidR="0069599F">
          <w:rPr>
            <w:noProof/>
            <w:webHidden/>
          </w:rPr>
          <w:fldChar w:fldCharType="separate"/>
        </w:r>
        <w:r w:rsidR="0069599F">
          <w:rPr>
            <w:noProof/>
            <w:webHidden/>
          </w:rPr>
          <w:t>76</w:t>
        </w:r>
        <w:r w:rsidR="0069599F">
          <w:rPr>
            <w:noProof/>
            <w:webHidden/>
          </w:rPr>
          <w:fldChar w:fldCharType="end"/>
        </w:r>
      </w:hyperlink>
    </w:p>
    <w:p w:rsidR="0069599F" w:rsidRDefault="00E73BB4">
      <w:pPr>
        <w:pStyle w:val="TOC2"/>
        <w:rPr>
          <w:rFonts w:asciiTheme="minorHAnsi" w:eastAsiaTheme="minorEastAsia" w:hAnsiTheme="minorHAnsi" w:cstheme="minorBidi"/>
          <w:noProof/>
          <w:sz w:val="22"/>
          <w:szCs w:val="22"/>
        </w:rPr>
      </w:pPr>
      <w:hyperlink w:anchor="_Toc368399637" w:history="1">
        <w:r w:rsidR="0069599F" w:rsidRPr="00C30F90">
          <w:rPr>
            <w:rStyle w:val="Hyperlink"/>
            <w:noProof/>
          </w:rPr>
          <w:t>6.4 Section not applicable</w:t>
        </w:r>
        <w:r w:rsidR="0069599F">
          <w:rPr>
            <w:noProof/>
            <w:webHidden/>
          </w:rPr>
          <w:tab/>
        </w:r>
        <w:r w:rsidR="0069599F">
          <w:rPr>
            <w:noProof/>
            <w:webHidden/>
          </w:rPr>
          <w:fldChar w:fldCharType="begin"/>
        </w:r>
        <w:r w:rsidR="0069599F">
          <w:rPr>
            <w:noProof/>
            <w:webHidden/>
          </w:rPr>
          <w:instrText xml:space="preserve"> PAGEREF _Toc368399637 \h </w:instrText>
        </w:r>
        <w:r w:rsidR="0069599F">
          <w:rPr>
            <w:noProof/>
            <w:webHidden/>
          </w:rPr>
        </w:r>
        <w:r w:rsidR="0069599F">
          <w:rPr>
            <w:noProof/>
            <w:webHidden/>
          </w:rPr>
          <w:fldChar w:fldCharType="separate"/>
        </w:r>
        <w:r w:rsidR="0069599F">
          <w:rPr>
            <w:noProof/>
            <w:webHidden/>
          </w:rPr>
          <w:t>76</w:t>
        </w:r>
        <w:r w:rsidR="0069599F">
          <w:rPr>
            <w:noProof/>
            <w:webHidden/>
          </w:rPr>
          <w:fldChar w:fldCharType="end"/>
        </w:r>
      </w:hyperlink>
    </w:p>
    <w:p w:rsidR="0069599F" w:rsidRDefault="00E73BB4">
      <w:pPr>
        <w:pStyle w:val="TOC2"/>
        <w:rPr>
          <w:rFonts w:asciiTheme="minorHAnsi" w:eastAsiaTheme="minorEastAsia" w:hAnsiTheme="minorHAnsi" w:cstheme="minorBidi"/>
          <w:noProof/>
          <w:sz w:val="22"/>
          <w:szCs w:val="22"/>
        </w:rPr>
      </w:pPr>
      <w:hyperlink w:anchor="_Toc368399638" w:history="1">
        <w:r w:rsidR="0069599F" w:rsidRPr="00C30F90">
          <w:rPr>
            <w:rStyle w:val="Hyperlink"/>
            <w:noProof/>
          </w:rPr>
          <w:t>6.5 PCC Value Sets</w:t>
        </w:r>
        <w:r w:rsidR="0069599F">
          <w:rPr>
            <w:noProof/>
            <w:webHidden/>
          </w:rPr>
          <w:tab/>
        </w:r>
        <w:r w:rsidR="0069599F">
          <w:rPr>
            <w:noProof/>
            <w:webHidden/>
          </w:rPr>
          <w:fldChar w:fldCharType="begin"/>
        </w:r>
        <w:r w:rsidR="0069599F">
          <w:rPr>
            <w:noProof/>
            <w:webHidden/>
          </w:rPr>
          <w:instrText xml:space="preserve"> PAGEREF _Toc368399638 \h </w:instrText>
        </w:r>
        <w:r w:rsidR="0069599F">
          <w:rPr>
            <w:noProof/>
            <w:webHidden/>
          </w:rPr>
        </w:r>
        <w:r w:rsidR="0069599F">
          <w:rPr>
            <w:noProof/>
            <w:webHidden/>
          </w:rPr>
          <w:fldChar w:fldCharType="separate"/>
        </w:r>
        <w:r w:rsidR="0069599F">
          <w:rPr>
            <w:noProof/>
            <w:webHidden/>
          </w:rPr>
          <w:t>76</w:t>
        </w:r>
        <w:r w:rsidR="0069599F">
          <w:rPr>
            <w:noProof/>
            <w:webHidden/>
          </w:rPr>
          <w:fldChar w:fldCharType="end"/>
        </w:r>
      </w:hyperlink>
    </w:p>
    <w:p w:rsidR="0069599F" w:rsidRDefault="00E73BB4">
      <w:pPr>
        <w:pStyle w:val="TOC1"/>
        <w:rPr>
          <w:rFonts w:asciiTheme="minorHAnsi" w:eastAsiaTheme="minorEastAsia" w:hAnsiTheme="minorHAnsi" w:cstheme="minorBidi"/>
          <w:noProof/>
          <w:sz w:val="22"/>
          <w:szCs w:val="22"/>
        </w:rPr>
      </w:pPr>
      <w:hyperlink w:anchor="_Toc368399639" w:history="1">
        <w:r w:rsidR="0069599F" w:rsidRPr="00C30F90">
          <w:rPr>
            <w:rStyle w:val="Hyperlink"/>
            <w:noProof/>
          </w:rPr>
          <w:t>Appendices</w:t>
        </w:r>
        <w:r w:rsidR="0069599F">
          <w:rPr>
            <w:noProof/>
            <w:webHidden/>
          </w:rPr>
          <w:tab/>
        </w:r>
        <w:r w:rsidR="0069599F">
          <w:rPr>
            <w:noProof/>
            <w:webHidden/>
          </w:rPr>
          <w:fldChar w:fldCharType="begin"/>
        </w:r>
        <w:r w:rsidR="0069599F">
          <w:rPr>
            <w:noProof/>
            <w:webHidden/>
          </w:rPr>
          <w:instrText xml:space="preserve"> PAGEREF _Toc368399639 \h </w:instrText>
        </w:r>
        <w:r w:rsidR="0069599F">
          <w:rPr>
            <w:noProof/>
            <w:webHidden/>
          </w:rPr>
        </w:r>
        <w:r w:rsidR="0069599F">
          <w:rPr>
            <w:noProof/>
            <w:webHidden/>
          </w:rPr>
          <w:fldChar w:fldCharType="separate"/>
        </w:r>
        <w:r w:rsidR="0069599F">
          <w:rPr>
            <w:noProof/>
            <w:webHidden/>
          </w:rPr>
          <w:t>77</w:t>
        </w:r>
        <w:r w:rsidR="0069599F">
          <w:rPr>
            <w:noProof/>
            <w:webHidden/>
          </w:rPr>
          <w:fldChar w:fldCharType="end"/>
        </w:r>
      </w:hyperlink>
    </w:p>
    <w:p w:rsidR="0069599F" w:rsidRDefault="00E73BB4">
      <w:pPr>
        <w:pStyle w:val="TOC1"/>
        <w:rPr>
          <w:rFonts w:asciiTheme="minorHAnsi" w:eastAsiaTheme="minorEastAsia" w:hAnsiTheme="minorHAnsi" w:cstheme="minorBidi"/>
          <w:noProof/>
          <w:sz w:val="22"/>
          <w:szCs w:val="22"/>
        </w:rPr>
      </w:pPr>
      <w:hyperlink w:anchor="_Toc368399640" w:history="1">
        <w:r w:rsidR="0069599F" w:rsidRPr="00C30F90">
          <w:rPr>
            <w:rStyle w:val="Hyperlink"/>
            <w:noProof/>
          </w:rPr>
          <w:t>Volume 3 Namespace Additions</w:t>
        </w:r>
        <w:r w:rsidR="0069599F">
          <w:rPr>
            <w:noProof/>
            <w:webHidden/>
          </w:rPr>
          <w:tab/>
        </w:r>
        <w:r w:rsidR="0069599F">
          <w:rPr>
            <w:noProof/>
            <w:webHidden/>
          </w:rPr>
          <w:fldChar w:fldCharType="begin"/>
        </w:r>
        <w:r w:rsidR="0069599F">
          <w:rPr>
            <w:noProof/>
            <w:webHidden/>
          </w:rPr>
          <w:instrText xml:space="preserve"> PAGEREF _Toc368399640 \h </w:instrText>
        </w:r>
        <w:r w:rsidR="0069599F">
          <w:rPr>
            <w:noProof/>
            <w:webHidden/>
          </w:rPr>
        </w:r>
        <w:r w:rsidR="0069599F">
          <w:rPr>
            <w:noProof/>
            <w:webHidden/>
          </w:rPr>
          <w:fldChar w:fldCharType="separate"/>
        </w:r>
        <w:r w:rsidR="0069599F">
          <w:rPr>
            <w:noProof/>
            <w:webHidden/>
          </w:rPr>
          <w:t>77</w:t>
        </w:r>
        <w:r w:rsidR="0069599F">
          <w:rPr>
            <w:noProof/>
            <w:webHidden/>
          </w:rPr>
          <w:fldChar w:fldCharType="end"/>
        </w:r>
      </w:hyperlink>
    </w:p>
    <w:p w:rsidR="0069599F" w:rsidRPr="0069599F" w:rsidRDefault="00E73BB4">
      <w:pPr>
        <w:pStyle w:val="TOC1"/>
        <w:rPr>
          <w:rFonts w:asciiTheme="minorHAnsi" w:eastAsiaTheme="minorEastAsia" w:hAnsiTheme="minorHAnsi" w:cstheme="minorBidi"/>
          <w:b/>
          <w:noProof/>
          <w:sz w:val="22"/>
          <w:szCs w:val="22"/>
        </w:rPr>
      </w:pPr>
      <w:hyperlink w:anchor="_Toc368399641" w:history="1">
        <w:r w:rsidR="0069599F" w:rsidRPr="0069599F">
          <w:rPr>
            <w:rStyle w:val="Hyperlink"/>
            <w:b/>
            <w:noProof/>
          </w:rPr>
          <w:t>Volume 4 – National Extensions</w:t>
        </w:r>
        <w:r w:rsidR="0069599F" w:rsidRPr="0069599F">
          <w:rPr>
            <w:b/>
            <w:noProof/>
            <w:webHidden/>
          </w:rPr>
          <w:tab/>
        </w:r>
        <w:r w:rsidR="0069599F" w:rsidRPr="0069599F">
          <w:rPr>
            <w:b/>
            <w:noProof/>
            <w:webHidden/>
          </w:rPr>
          <w:fldChar w:fldCharType="begin"/>
        </w:r>
        <w:r w:rsidR="0069599F" w:rsidRPr="0069599F">
          <w:rPr>
            <w:b/>
            <w:noProof/>
            <w:webHidden/>
          </w:rPr>
          <w:instrText xml:space="preserve"> PAGEREF _Toc368399641 \h </w:instrText>
        </w:r>
        <w:r w:rsidR="0069599F" w:rsidRPr="0069599F">
          <w:rPr>
            <w:b/>
            <w:noProof/>
            <w:webHidden/>
          </w:rPr>
        </w:r>
        <w:r w:rsidR="0069599F" w:rsidRPr="0069599F">
          <w:rPr>
            <w:b/>
            <w:noProof/>
            <w:webHidden/>
          </w:rPr>
          <w:fldChar w:fldCharType="separate"/>
        </w:r>
        <w:r w:rsidR="0069599F" w:rsidRPr="0069599F">
          <w:rPr>
            <w:b/>
            <w:noProof/>
            <w:webHidden/>
          </w:rPr>
          <w:t>78</w:t>
        </w:r>
        <w:r w:rsidR="0069599F" w:rsidRPr="0069599F">
          <w:rPr>
            <w:b/>
            <w:noProof/>
            <w:webHidden/>
          </w:rPr>
          <w:fldChar w:fldCharType="end"/>
        </w:r>
      </w:hyperlink>
    </w:p>
    <w:p w:rsidR="0069599F" w:rsidRDefault="00E73BB4">
      <w:pPr>
        <w:pStyle w:val="TOC1"/>
        <w:rPr>
          <w:rFonts w:asciiTheme="minorHAnsi" w:eastAsiaTheme="minorEastAsia" w:hAnsiTheme="minorHAnsi" w:cstheme="minorBidi"/>
          <w:noProof/>
          <w:sz w:val="22"/>
          <w:szCs w:val="22"/>
        </w:rPr>
      </w:pPr>
      <w:hyperlink w:anchor="_Toc368399642" w:history="1">
        <w:r w:rsidR="0069599F" w:rsidRPr="00C30F90">
          <w:rPr>
            <w:rStyle w:val="Hyperlink"/>
            <w:noProof/>
          </w:rPr>
          <w:t>4 National Extensions</w:t>
        </w:r>
        <w:r w:rsidR="0069599F">
          <w:rPr>
            <w:noProof/>
            <w:webHidden/>
          </w:rPr>
          <w:tab/>
        </w:r>
        <w:r w:rsidR="0069599F">
          <w:rPr>
            <w:noProof/>
            <w:webHidden/>
          </w:rPr>
          <w:fldChar w:fldCharType="begin"/>
        </w:r>
        <w:r w:rsidR="0069599F">
          <w:rPr>
            <w:noProof/>
            <w:webHidden/>
          </w:rPr>
          <w:instrText xml:space="preserve"> PAGEREF _Toc368399642 \h </w:instrText>
        </w:r>
        <w:r w:rsidR="0069599F">
          <w:rPr>
            <w:noProof/>
            <w:webHidden/>
          </w:rPr>
        </w:r>
        <w:r w:rsidR="0069599F">
          <w:rPr>
            <w:noProof/>
            <w:webHidden/>
          </w:rPr>
          <w:fldChar w:fldCharType="separate"/>
        </w:r>
        <w:r w:rsidR="0069599F">
          <w:rPr>
            <w:noProof/>
            <w:webHidden/>
          </w:rPr>
          <w:t>78</w:t>
        </w:r>
        <w:r w:rsidR="0069599F">
          <w:rPr>
            <w:noProof/>
            <w:webHidden/>
          </w:rPr>
          <w:fldChar w:fldCharType="end"/>
        </w:r>
      </w:hyperlink>
    </w:p>
    <w:p w:rsidR="00CF283F" w:rsidRPr="00850CFB" w:rsidRDefault="002B793B" w:rsidP="009F5CF4">
      <w:pPr>
        <w:pStyle w:val="BodyText"/>
      </w:pPr>
      <w:r w:rsidRPr="00850CFB">
        <w:fldChar w:fldCharType="end"/>
      </w:r>
      <w:r w:rsidR="00692B37" w:rsidRPr="00850CFB">
        <w:t xml:space="preserve"> </w:t>
      </w:r>
    </w:p>
    <w:p w:rsidR="00CF283F" w:rsidRPr="00850CFB" w:rsidRDefault="00C10561" w:rsidP="008616CB">
      <w:pPr>
        <w:pStyle w:val="Heading1"/>
        <w:pageBreakBefore w:val="0"/>
        <w:rPr>
          <w:noProof w:val="0"/>
        </w:rPr>
      </w:pPr>
      <w:bookmarkStart w:id="1" w:name="_Toc201058865"/>
      <w:bookmarkStart w:id="2" w:name="_Toc201058970"/>
      <w:bookmarkStart w:id="3" w:name="_Toc504625752"/>
      <w:bookmarkStart w:id="4" w:name="_Toc530206505"/>
      <w:bookmarkStart w:id="5" w:name="_Toc1388425"/>
      <w:bookmarkStart w:id="6" w:name="_Toc1388579"/>
      <w:bookmarkStart w:id="7" w:name="_Toc1456606"/>
      <w:bookmarkStart w:id="8" w:name="_Toc37034630"/>
      <w:bookmarkStart w:id="9" w:name="_Toc38846108"/>
      <w:bookmarkEnd w:id="1"/>
      <w:bookmarkEnd w:id="2"/>
      <w:r w:rsidRPr="00850CFB">
        <w:rPr>
          <w:noProof w:val="0"/>
        </w:rPr>
        <w:br w:type="page"/>
      </w:r>
      <w:bookmarkStart w:id="10" w:name="_Toc368399559"/>
      <w:r w:rsidR="00CF283F" w:rsidRPr="00850CFB">
        <w:rPr>
          <w:noProof w:val="0"/>
        </w:rPr>
        <w:lastRenderedPageBreak/>
        <w:t>Introduction</w:t>
      </w:r>
      <w:bookmarkEnd w:id="3"/>
      <w:bookmarkEnd w:id="4"/>
      <w:bookmarkEnd w:id="5"/>
      <w:bookmarkEnd w:id="6"/>
      <w:bookmarkEnd w:id="7"/>
      <w:bookmarkEnd w:id="8"/>
      <w:bookmarkEnd w:id="9"/>
      <w:r w:rsidR="00167DB7" w:rsidRPr="00850CFB">
        <w:rPr>
          <w:noProof w:val="0"/>
        </w:rPr>
        <w:t xml:space="preserve"> to this Supplement</w:t>
      </w:r>
      <w:bookmarkEnd w:id="10"/>
    </w:p>
    <w:p w:rsidR="00703B62" w:rsidRPr="00850CFB" w:rsidRDefault="00DA6417" w:rsidP="00F06B2A">
      <w:pPr>
        <w:pStyle w:val="BodyText"/>
      </w:pPr>
      <w:r w:rsidRPr="00850CFB">
        <w:t xml:space="preserve">Each health care discipline </w:t>
      </w:r>
      <w:r w:rsidR="0009086E" w:rsidRPr="00850CFB">
        <w:t xml:space="preserve">organizes </w:t>
      </w:r>
      <w:r w:rsidRPr="00850CFB">
        <w:t>care for their patients using a structured format</w:t>
      </w:r>
      <w:r w:rsidR="0009086E" w:rsidRPr="00850CFB">
        <w:t xml:space="preserve"> </w:t>
      </w:r>
      <w:r w:rsidR="00EC322D" w:rsidRPr="00850CFB">
        <w:t>(i.e., Care Plan, Plan of Care,</w:t>
      </w:r>
      <w:r w:rsidR="001467E4" w:rsidRPr="00850CFB">
        <w:t xml:space="preserve"> </w:t>
      </w:r>
      <w:r w:rsidR="00553973" w:rsidRPr="00850CFB">
        <w:t>and Treatment</w:t>
      </w:r>
      <w:r w:rsidR="0009086E" w:rsidRPr="00850CFB">
        <w:t xml:space="preserve"> Plan)</w:t>
      </w:r>
      <w:r w:rsidRPr="00850CFB">
        <w:t xml:space="preserve">. The terminology </w:t>
      </w:r>
      <w:r w:rsidR="0009086E" w:rsidRPr="00850CFB">
        <w:t xml:space="preserve">used </w:t>
      </w:r>
      <w:r w:rsidRPr="00850CFB">
        <w:t>for th</w:t>
      </w:r>
      <w:r w:rsidR="0009086E" w:rsidRPr="00850CFB">
        <w:t>e</w:t>
      </w:r>
      <w:r w:rsidRPr="00850CFB">
        <w:t xml:space="preserve"> structured format </w:t>
      </w:r>
      <w:r w:rsidR="0009086E" w:rsidRPr="00850CFB">
        <w:t xml:space="preserve">is contextually confusing, but </w:t>
      </w:r>
      <w:r w:rsidR="00703B62" w:rsidRPr="00850CFB">
        <w:t xml:space="preserve">typically </w:t>
      </w:r>
      <w:r w:rsidR="0009086E" w:rsidRPr="00850CFB">
        <w:t>synonymous in content. These documents remain within each disciplines domain</w:t>
      </w:r>
      <w:r w:rsidR="00703B62" w:rsidRPr="00850CFB">
        <w:t>, but</w:t>
      </w:r>
      <w:r w:rsidR="0009086E" w:rsidRPr="00850CFB">
        <w:t xml:space="preserve"> are exchanged with other health care providers</w:t>
      </w:r>
      <w:r w:rsidR="00703B62" w:rsidRPr="00850CFB">
        <w:t xml:space="preserve"> when necessary</w:t>
      </w:r>
      <w:r w:rsidR="0009086E" w:rsidRPr="00850CFB">
        <w:t xml:space="preserve">. </w:t>
      </w:r>
      <w:r w:rsidR="00703B62" w:rsidRPr="00850CFB">
        <w:t xml:space="preserve">HL7 and IHE have produced standards for the interchange of care plans or documents that contain care plans. Unfortunately, </w:t>
      </w:r>
      <w:proofErr w:type="gramStart"/>
      <w:r w:rsidR="00703B62" w:rsidRPr="00850CFB">
        <w:t>standard</w:t>
      </w:r>
      <w:r w:rsidR="001A5F87" w:rsidRPr="00850CFB">
        <w:t>s</w:t>
      </w:r>
      <w:proofErr w:type="gramEnd"/>
      <w:r w:rsidR="00703B62" w:rsidRPr="00850CFB">
        <w:t xml:space="preserve"> for an </w:t>
      </w:r>
      <w:r w:rsidR="001A5F87" w:rsidRPr="00850CFB">
        <w:t xml:space="preserve">interoperable, </w:t>
      </w:r>
      <w:r w:rsidR="00703B62" w:rsidRPr="00850CFB">
        <w:t xml:space="preserve">overarching Care Plan </w:t>
      </w:r>
      <w:r w:rsidR="001A5F87" w:rsidRPr="00850CFB">
        <w:t>that aligns, supports, and informs person-centric care delivery regardless of setting or service provider</w:t>
      </w:r>
      <w:r w:rsidR="00B7168D" w:rsidRPr="00850CFB">
        <w:t xml:space="preserve"> is non-existe</w:t>
      </w:r>
      <w:r w:rsidR="00703B62" w:rsidRPr="00850CFB">
        <w:t xml:space="preserve">nt. </w:t>
      </w:r>
    </w:p>
    <w:p w:rsidR="00DA6417" w:rsidRPr="00850CFB" w:rsidRDefault="00703B62" w:rsidP="00F06B2A">
      <w:pPr>
        <w:pStyle w:val="BodyText"/>
      </w:pPr>
      <w:r w:rsidRPr="00850CFB">
        <w:t>This profile will produce a model for a dynamic and shared “organizing care plan” which will facilitate virtual consolidation of plans of care and treatment</w:t>
      </w:r>
      <w:r w:rsidR="007A4AD6" w:rsidRPr="00850CFB">
        <w:t xml:space="preserve"> plans</w:t>
      </w:r>
      <w:r w:rsidR="00E34ABF" w:rsidRPr="00850CFB">
        <w:t xml:space="preserve"> </w:t>
      </w:r>
      <w:r w:rsidRPr="00850CFB">
        <w:t>without violating the autonom</w:t>
      </w:r>
      <w:r w:rsidR="007A4AD6" w:rsidRPr="00850CFB">
        <w:t>ies</w:t>
      </w:r>
      <w:r w:rsidRPr="00850CFB">
        <w:t xml:space="preserve"> of each health care discipline</w:t>
      </w:r>
      <w:r w:rsidR="00CA619C" w:rsidRPr="00850CFB">
        <w:t>’s</w:t>
      </w:r>
      <w:r w:rsidRPr="00850CFB">
        <w:t xml:space="preserve"> care plans and planners. </w:t>
      </w:r>
      <w:r w:rsidR="00B7168D" w:rsidRPr="00850CFB">
        <w:t xml:space="preserve">It will produce the conceptual </w:t>
      </w:r>
      <w:r w:rsidR="001A5F87" w:rsidRPr="00850CFB">
        <w:t xml:space="preserve">Patient </w:t>
      </w:r>
      <w:r w:rsidR="00B7168D" w:rsidRPr="00850CFB">
        <w:t xml:space="preserve">Care Plan model that is unified (through cross-pollinated meeting participation) with the HL7 Care Plan Domain Access Model (CP DAM), IHE, and other stakeholders. It will contain aspects of the disjointed plan fragments that must be organized for reconciliation. </w:t>
      </w:r>
      <w:r w:rsidR="007469E8" w:rsidRPr="00850CFB">
        <w:t>It will support reconciliation of problems, medications and allergies</w:t>
      </w:r>
      <w:r w:rsidR="000473A7" w:rsidRPr="00850CFB">
        <w:t xml:space="preserve"> in accordance with IHE RECON profile</w:t>
      </w:r>
      <w:r w:rsidR="00B93395">
        <w:t xml:space="preserve">. </w:t>
      </w:r>
      <w:r w:rsidR="00B7168D" w:rsidRPr="00850CFB">
        <w:t>In order to complete the profile in a useful time frame, we will produce a “minimalist” first version</w:t>
      </w:r>
      <w:r w:rsidR="00B93395">
        <w:t xml:space="preserve">. </w:t>
      </w:r>
      <w:r w:rsidR="0009086E" w:rsidRPr="00850CFB">
        <w:t xml:space="preserve">  </w:t>
      </w:r>
    </w:p>
    <w:p w:rsidR="009643FC" w:rsidRDefault="00A03DD0" w:rsidP="00A03DD0">
      <w:pPr>
        <w:pStyle w:val="Heading2"/>
        <w:rPr>
          <w:noProof w:val="0"/>
        </w:rPr>
      </w:pPr>
      <w:bookmarkStart w:id="11" w:name="_Toc368399560"/>
      <w:bookmarkStart w:id="12" w:name="_Toc473170357"/>
      <w:bookmarkStart w:id="13" w:name="_Toc504625754"/>
      <w:r w:rsidRPr="00850CFB">
        <w:rPr>
          <w:noProof w:val="0"/>
        </w:rPr>
        <w:t>Open Issues and Questions</w:t>
      </w:r>
      <w:bookmarkEnd w:id="11"/>
    </w:p>
    <w:p w:rsidR="00A03DD0" w:rsidRPr="00850CFB" w:rsidRDefault="009643FC" w:rsidP="006F1ABD">
      <w:pPr>
        <w:pStyle w:val="BodyText"/>
      </w:pPr>
      <w:r>
        <w:t>None</w:t>
      </w:r>
      <w:r w:rsidR="00A03DD0" w:rsidRPr="00850CFB">
        <w:t xml:space="preserve"> </w:t>
      </w:r>
    </w:p>
    <w:p w:rsidR="00CA619C" w:rsidRPr="00850CFB" w:rsidRDefault="00CA619C" w:rsidP="00CA619C">
      <w:pPr>
        <w:pStyle w:val="Heading2"/>
        <w:rPr>
          <w:noProof w:val="0"/>
        </w:rPr>
      </w:pPr>
      <w:bookmarkStart w:id="14" w:name="_Toc368399561"/>
      <w:r w:rsidRPr="00850CFB">
        <w:rPr>
          <w:noProof w:val="0"/>
        </w:rPr>
        <w:t>Closed Issues</w:t>
      </w:r>
      <w:bookmarkEnd w:id="14"/>
    </w:p>
    <w:p w:rsidR="00CA619C" w:rsidRPr="00850CFB" w:rsidRDefault="00CA619C" w:rsidP="00CA619C">
      <w:pPr>
        <w:pStyle w:val="ListNumber2"/>
        <w:numPr>
          <w:ilvl w:val="0"/>
          <w:numId w:val="27"/>
        </w:numPr>
      </w:pPr>
      <w:r w:rsidRPr="00850CFB">
        <w:t xml:space="preserve">(Closed 03/21/2013) What is </w:t>
      </w:r>
      <w:proofErr w:type="spellStart"/>
      <w:r w:rsidRPr="00850CFB">
        <w:t>PtCP</w:t>
      </w:r>
      <w:proofErr w:type="spellEnd"/>
      <w:r w:rsidRPr="00850CFB">
        <w:t xml:space="preserve"> scope in relationship to Clinical Practice Guidelines?- discussed below</w:t>
      </w:r>
    </w:p>
    <w:p w:rsidR="00CA619C" w:rsidRPr="00850CFB" w:rsidRDefault="00CA619C" w:rsidP="00CA619C">
      <w:pPr>
        <w:pStyle w:val="ListNumber2"/>
      </w:pPr>
      <w:r w:rsidRPr="00850CFB">
        <w:t>(Closed 4/30/13) Will this solution fit with the IHE Technical Framework work or profiles? Yes see volume 3 and this profile will be referenced for all future IHE profiles.</w:t>
      </w:r>
    </w:p>
    <w:p w:rsidR="00FA1160" w:rsidRPr="00850CFB" w:rsidRDefault="00FA1160" w:rsidP="00FA1160">
      <w:pPr>
        <w:pStyle w:val="ListNumber2"/>
      </w:pPr>
      <w:r w:rsidRPr="00850CFB">
        <w:t>(Closed 7/22/13) As a coordinating framework, IHE does not invite unsolicited updates to the Care Plan fragment from any participant. This may concern some stakeholders and they may petition to have their entire data models placed into this profile or they may be hesitant to participate at all. We intend to use the Public Comment period as an opportunity for stakeholders to share their opinions.</w:t>
      </w:r>
    </w:p>
    <w:p w:rsidR="000A0F92" w:rsidRPr="00850CFB" w:rsidRDefault="00FA1160" w:rsidP="00CA619C">
      <w:pPr>
        <w:pStyle w:val="ListNumber2"/>
      </w:pPr>
      <w:r w:rsidRPr="00850CFB">
        <w:t xml:space="preserve"> </w:t>
      </w:r>
      <w:r w:rsidR="000A0F92" w:rsidRPr="00850CFB">
        <w:t>(Closed 4/30/13) Modeling too deeply on the first version would create costly and unnecessary delays. Implementers need to start building version one solutions in 2013.</w:t>
      </w:r>
    </w:p>
    <w:p w:rsidR="000A0F92" w:rsidRPr="00850CFB" w:rsidRDefault="000A0F92" w:rsidP="000A0F92">
      <w:pPr>
        <w:pStyle w:val="ListNumber2"/>
      </w:pPr>
      <w:r w:rsidRPr="00850CFB">
        <w:t xml:space="preserve">(Closed 4/30/13) How does </w:t>
      </w:r>
      <w:proofErr w:type="spellStart"/>
      <w:r w:rsidRPr="00850CFB">
        <w:t>PtCP</w:t>
      </w:r>
      <w:proofErr w:type="spellEnd"/>
      <w:r w:rsidRPr="00850CFB">
        <w:t xml:space="preserve"> align with HL7 care plan implementation guides? Currently the Implementation Guide is will only be referencing how to implement the C-CDA which will use the CDA Care Plan section, it does not address the deficiencies for Goals.</w:t>
      </w:r>
    </w:p>
    <w:p w:rsidR="00CA619C" w:rsidRPr="00850CFB" w:rsidRDefault="000A0F92" w:rsidP="000A0F92">
      <w:pPr>
        <w:pStyle w:val="ListNumber2"/>
      </w:pPr>
      <w:r w:rsidRPr="00850CFB">
        <w:lastRenderedPageBreak/>
        <w:t xml:space="preserve"> </w:t>
      </w:r>
      <w:r w:rsidR="00CA619C" w:rsidRPr="00850CFB">
        <w:t xml:space="preserve">(Closed 4/30/13) How does the </w:t>
      </w:r>
      <w:proofErr w:type="spellStart"/>
      <w:r w:rsidR="00CA619C" w:rsidRPr="00850CFB">
        <w:t>PtCP</w:t>
      </w:r>
      <w:proofErr w:type="spellEnd"/>
      <w:r w:rsidR="00CA619C" w:rsidRPr="00850CFB">
        <w:t xml:space="preserve"> align with the C-CDA and IHE content? And what Sections do we want from the IHE content or the C-CDA document? See discussion below about harmonizing IHE templates and C-CDA templates. </w:t>
      </w:r>
    </w:p>
    <w:p w:rsidR="000A0F92" w:rsidRPr="00850CFB" w:rsidRDefault="000A0F92" w:rsidP="000A0F92">
      <w:pPr>
        <w:pStyle w:val="ListNumber2"/>
      </w:pPr>
      <w:r w:rsidRPr="00850CFB">
        <w:t>(Closed 4/30/13) Do we want a CP template document instead of a CP section similar to CCD? No - see discussion below related to reusing current C-CDA templates as well as current IHE templates and the development of new IHE content requiring new IHE template IDs. See discussion below which shows how the current CDA Care Plan section will be reused in conjunction with new sections proposed by this profile.</w:t>
      </w:r>
    </w:p>
    <w:p w:rsidR="000A0F92" w:rsidRPr="00850CFB" w:rsidRDefault="000A0F92" w:rsidP="000A0F92">
      <w:pPr>
        <w:pStyle w:val="ListNumber2"/>
      </w:pPr>
      <w:r w:rsidRPr="00850CFB">
        <w:t xml:space="preserve">(Closed 7/24/13)Within the current C-CDA constructs and IHE constructs there are no opportunity to include Goals in a structured way. There is a need to be able to support interoperability/report patient goals. This provides an opportunity for future work in this area. We’ve discussed this in the profile. </w:t>
      </w:r>
    </w:p>
    <w:p w:rsidR="000A0F92" w:rsidRPr="00850CFB" w:rsidRDefault="000A0F92" w:rsidP="000A0F92">
      <w:pPr>
        <w:pStyle w:val="ListNumber2"/>
        <w:rPr>
          <w:rFonts w:eastAsia="Calibri"/>
        </w:rPr>
      </w:pPr>
      <w:r w:rsidRPr="00850CFB">
        <w:rPr>
          <w:rFonts w:eastAsia="Calibri"/>
        </w:rPr>
        <w:t xml:space="preserve">(Closed 7/24/2013) Because of current transition to universal content, IHE templates and C-CDA templates are included in this guide. At the completion of the profile harmonizing the IHE PCC and C-CDA templates, the referenced C-CDA templates will be removed and the new harmonized templates will be used. </w:t>
      </w:r>
      <w:r w:rsidRPr="00850CFB">
        <w:rPr>
          <w:rFonts w:eastAsia="Calibri"/>
          <w:b/>
          <w:i/>
        </w:rPr>
        <w:t>Until IHE harmonization is complete recommendation in this profile is to use either the list of IHE templates or C-CDA templates.</w:t>
      </w:r>
      <w:r w:rsidRPr="00850CFB">
        <w:rPr>
          <w:rFonts w:eastAsia="Calibri"/>
        </w:rPr>
        <w:t xml:space="preserve"> </w:t>
      </w:r>
    </w:p>
    <w:p w:rsidR="000A0F92" w:rsidRPr="00850CFB" w:rsidRDefault="000A0F92" w:rsidP="000A0F92">
      <w:pPr>
        <w:pStyle w:val="ListNumber2"/>
      </w:pPr>
      <w:r w:rsidRPr="00850CFB">
        <w:t>(Closed 7/24/13) The current Patient Education Section only includes a required (R) entry for Immunization Education. This section would not be able to be used for this profile unless we change the required (R) optionality to optional (O) or do we consider Patient Education as an Intervention and then Patient Education would become an entry within the Intervention Section. For this profile we can decide which optionality the entries should have.</w:t>
      </w:r>
    </w:p>
    <w:p w:rsidR="000A0F92" w:rsidRPr="00850CFB" w:rsidRDefault="000A0F92" w:rsidP="000A0F92">
      <w:pPr>
        <w:pStyle w:val="ListNumber2"/>
        <w:rPr>
          <w:szCs w:val="24"/>
        </w:rPr>
      </w:pPr>
      <w:r w:rsidRPr="00850CFB">
        <w:t>(Closed 7/24/13) The IHE Procedures and Interve</w:t>
      </w:r>
      <w:r w:rsidRPr="00850CFB">
        <w:rPr>
          <w:szCs w:val="24"/>
        </w:rPr>
        <w:t xml:space="preserve">ntions template 1.3.6.1.4.1.19376.1.5.3.1.1.13.2.11 </w:t>
      </w:r>
      <w:r w:rsidRPr="00850CFB">
        <w:t xml:space="preserve">section shall contain a narrative description of the actions performed by a clinician and has </w:t>
      </w:r>
      <w:r w:rsidRPr="00850CFB">
        <w:rPr>
          <w:szCs w:val="24"/>
        </w:rPr>
        <w:t xml:space="preserve">a required (R) Procedure entry, LOINC </w:t>
      </w:r>
      <w:r w:rsidRPr="00850CFB">
        <w:t xml:space="preserve">29544-3 code. This entry provides coded values for procedures performed during the encounter. There is not an entry for “Interventions” within the Procedures and Interventions section. This leads to confusion about where to place interventions (e.g., patient education, IV insertions, latex precautions implemented). For clinicians </w:t>
      </w:r>
      <w:r w:rsidRPr="00850CFB">
        <w:rPr>
          <w:szCs w:val="24"/>
        </w:rPr>
        <w:t xml:space="preserve">procedures and interventions have different meanings and developers abide by the definitions of the sections and entries for where to place information and the Procedures and Interventions section only addresses “procedures”. Also, the title of the Procedures and Interventions section and the Coded </w:t>
      </w:r>
      <w:r w:rsidRPr="00850CFB">
        <w:rPr>
          <w:bCs/>
          <w:szCs w:val="24"/>
        </w:rPr>
        <w:t xml:space="preserve">List of Surgeries section </w:t>
      </w:r>
      <w:r w:rsidRPr="00850CFB">
        <w:rPr>
          <w:szCs w:val="24"/>
        </w:rPr>
        <w:t xml:space="preserve">1.3.6.1.4.1.19376.1.5.3.1.3.12 </w:t>
      </w:r>
      <w:r w:rsidRPr="00850CFB">
        <w:rPr>
          <w:bCs/>
          <w:szCs w:val="24"/>
        </w:rPr>
        <w:t>which</w:t>
      </w:r>
      <w:r w:rsidRPr="00850CFB">
        <w:rPr>
          <w:szCs w:val="24"/>
        </w:rPr>
        <w:t xml:space="preserve"> shall include entries for procedures and references to procedure reports when known as described in the Entry Content Modules can make where to place procedural information difficult. The Coded List of Surgeries section also contains a required (R) procedure entry 1.3.6.1.4.1.19376.1.5.3.1.4.</w:t>
      </w:r>
      <w:r w:rsidRPr="00000F08">
        <w:t>19</w:t>
      </w:r>
      <w:r w:rsidRPr="006F1ABD">
        <w:t xml:space="preserve">. </w:t>
      </w:r>
      <w:r w:rsidRPr="00000F08">
        <w:t>Procedures</w:t>
      </w:r>
      <w:r w:rsidRPr="00850CFB">
        <w:rPr>
          <w:szCs w:val="24"/>
        </w:rPr>
        <w:t xml:space="preserve"> and Surgeries </w:t>
      </w:r>
      <w:r w:rsidRPr="00850CFB">
        <w:rPr>
          <w:bCs/>
          <w:szCs w:val="24"/>
        </w:rPr>
        <w:t xml:space="preserve">are often interchangeable terms for clinicians meaning the same thing (e.g., a surgical procedure Coronary Artery Bypass Graft, an invasive procedure Coronary Artery Catheterization, a non-invasive </w:t>
      </w:r>
      <w:r w:rsidRPr="00850CFB">
        <w:rPr>
          <w:bCs/>
          <w:szCs w:val="24"/>
        </w:rPr>
        <w:lastRenderedPageBreak/>
        <w:t>echocardiogram). All of these have applicable CPT (Current Procedural Terminology) codes and could be labeled procedures making it confusing about where to place procedures and leaving an empty space for placing interventions within the sections.</w:t>
      </w:r>
      <w:r w:rsidRPr="006F1ABD">
        <w:t xml:space="preserve"> </w:t>
      </w:r>
      <w:r w:rsidRPr="00850CFB">
        <w:rPr>
          <w:szCs w:val="24"/>
        </w:rPr>
        <w:t xml:space="preserve">Deferred to harmonization work completion. </w:t>
      </w:r>
    </w:p>
    <w:p w:rsidR="000A0F92" w:rsidRPr="00850CFB" w:rsidRDefault="000A0F92" w:rsidP="000A0F92">
      <w:pPr>
        <w:pStyle w:val="ListNumber2"/>
        <w:rPr>
          <w:szCs w:val="24"/>
        </w:rPr>
      </w:pPr>
      <w:r w:rsidRPr="00850CFB">
        <w:rPr>
          <w:szCs w:val="24"/>
        </w:rPr>
        <w:t xml:space="preserve">(Closed 7/24/13) </w:t>
      </w:r>
      <w:proofErr w:type="spellStart"/>
      <w:r w:rsidRPr="00850CFB">
        <w:rPr>
          <w:szCs w:val="24"/>
        </w:rPr>
        <w:t>PtCP</w:t>
      </w:r>
      <w:proofErr w:type="spellEnd"/>
      <w:r w:rsidRPr="00850CFB">
        <w:rPr>
          <w:szCs w:val="24"/>
        </w:rPr>
        <w:t xml:space="preserve"> Profile using IHE templates need a section for historical medical devices and equipment. IHE currently has three medical devices section templates. Implanted Medical Device Review Section 1.3.6.1.4.1.19376.1.5.3.1.1.9.46 is a Text only medical device review section which contains a description of the medical devices that are inserted into the patient, whether internal or partially external. </w:t>
      </w:r>
      <w:r w:rsidRPr="00850CFB">
        <w:rPr>
          <w:bCs/>
          <w:szCs w:val="24"/>
        </w:rPr>
        <w:t xml:space="preserve">Visible Implanted Medical Devices Section </w:t>
      </w:r>
      <w:r w:rsidRPr="00850CFB">
        <w:rPr>
          <w:szCs w:val="24"/>
        </w:rPr>
        <w:t>1.3.6.1.4.1.19376.1.5.3.1.1.9.48 describes medical devices apparent on physical exam that have been inserted into the patient, whether internal or partially external. It has an entry which is a problem Observation</w:t>
      </w:r>
      <w:r w:rsidRPr="00850CFB">
        <w:t xml:space="preserve">. Using the following Medical Devices Section Template ID </w:t>
      </w:r>
      <w:r w:rsidRPr="006F1ABD">
        <w:t>1.3.6.1.4.1.19376.1.5.3.1.1.5.3.5.</w:t>
      </w:r>
    </w:p>
    <w:p w:rsidR="000A0F92" w:rsidRPr="00850CFB" w:rsidRDefault="000A0F92" w:rsidP="000A0F92">
      <w:pPr>
        <w:pStyle w:val="ListNumber2"/>
        <w:rPr>
          <w:szCs w:val="24"/>
        </w:rPr>
      </w:pPr>
      <w:r w:rsidRPr="00850CFB">
        <w:t xml:space="preserve">(Closed 7/24/13) </w:t>
      </w:r>
      <w:r w:rsidRPr="00850CFB">
        <w:rPr>
          <w:szCs w:val="24"/>
        </w:rPr>
        <w:t xml:space="preserve">Is there a need for two </w:t>
      </w:r>
      <w:proofErr w:type="spellStart"/>
      <w:r w:rsidRPr="00850CFB">
        <w:rPr>
          <w:szCs w:val="24"/>
        </w:rPr>
        <w:t>PtCP</w:t>
      </w:r>
      <w:proofErr w:type="spellEnd"/>
      <w:r w:rsidRPr="00850CFB">
        <w:rPr>
          <w:szCs w:val="24"/>
        </w:rPr>
        <w:t xml:space="preserve"> documents template IDs – one for document using IHE templates and the other for use with CCDA templates? Will this be needed for conformance testing? Will this be needed until IHE harmonization is complete? OID requests sent to IHE PCC Co-Chair.</w:t>
      </w:r>
    </w:p>
    <w:p w:rsidR="000A0F92" w:rsidRPr="00850CFB" w:rsidRDefault="000A0F92" w:rsidP="000A0F92">
      <w:pPr>
        <w:pStyle w:val="ListNumber2"/>
        <w:rPr>
          <w:szCs w:val="24"/>
        </w:rPr>
      </w:pPr>
      <w:r w:rsidRPr="00850CFB">
        <w:t xml:space="preserve">(Closed 7/24/13) </w:t>
      </w:r>
      <w:r w:rsidRPr="00850CFB">
        <w:rPr>
          <w:szCs w:val="24"/>
        </w:rPr>
        <w:t xml:space="preserve">IHE Template IDs needed for the following: </w:t>
      </w:r>
      <w:proofErr w:type="spellStart"/>
      <w:r w:rsidRPr="00850CFB">
        <w:rPr>
          <w:szCs w:val="24"/>
        </w:rPr>
        <w:t>PtCP</w:t>
      </w:r>
      <w:proofErr w:type="spellEnd"/>
      <w:r w:rsidRPr="00850CFB">
        <w:rPr>
          <w:szCs w:val="24"/>
        </w:rPr>
        <w:t xml:space="preserve"> Profile (Document); Hospital Discharge Instructions Section; Patient Care Plan Section; Reconciled Plan of Care Section; Patient Goals Section; Plan Medical Devices and Equipment Section. OID requests sent to IHE PCC Co-Chair.</w:t>
      </w:r>
    </w:p>
    <w:p w:rsidR="000A0F92" w:rsidRPr="00850CFB" w:rsidRDefault="000A0F92" w:rsidP="000A0F92">
      <w:pPr>
        <w:pStyle w:val="ListNumber2"/>
        <w:rPr>
          <w:szCs w:val="24"/>
        </w:rPr>
      </w:pPr>
      <w:r w:rsidRPr="00850CFB">
        <w:t xml:space="preserve">(Closed 7/24/13) </w:t>
      </w:r>
      <w:r w:rsidRPr="00850CFB">
        <w:rPr>
          <w:szCs w:val="24"/>
        </w:rPr>
        <w:t>What are the appropriate LOINC codes to use for all sections and sub-sections that are of ‘Plan of Care’ type? Should LOINC 18776-5 be used for these types of sections/sub-sections? Change Proposal sent to IHE PCC Co-Chair.</w:t>
      </w:r>
    </w:p>
    <w:p w:rsidR="000A0F92" w:rsidRPr="00850CFB" w:rsidRDefault="000A0F92" w:rsidP="000A0F92">
      <w:pPr>
        <w:pStyle w:val="ListNumber2"/>
      </w:pPr>
      <w:r w:rsidRPr="00850CFB">
        <w:rPr>
          <w:szCs w:val="24"/>
        </w:rPr>
        <w:t>(Closed 7/24/13) Use of UV header template ID when available from the IHE harmonization work. Deferred to harmonization work completion.</w:t>
      </w:r>
    </w:p>
    <w:p w:rsidR="000A0F92" w:rsidRPr="00850CFB" w:rsidRDefault="000A0F92" w:rsidP="000A0F92">
      <w:pPr>
        <w:pStyle w:val="ListNumber2"/>
        <w:rPr>
          <w:szCs w:val="24"/>
        </w:rPr>
      </w:pPr>
      <w:r w:rsidRPr="00850CFB">
        <w:rPr>
          <w:szCs w:val="24"/>
        </w:rPr>
        <w:t xml:space="preserve">(Closed 7/24/13) Until harmonization is complete, should </w:t>
      </w:r>
      <w:proofErr w:type="spellStart"/>
      <w:r w:rsidRPr="00850CFB">
        <w:rPr>
          <w:szCs w:val="24"/>
        </w:rPr>
        <w:t>PtCP</w:t>
      </w:r>
      <w:proofErr w:type="spellEnd"/>
      <w:r w:rsidRPr="00850CFB">
        <w:rPr>
          <w:szCs w:val="24"/>
        </w:rPr>
        <w:t xml:space="preserve"> profile utilizing the CCDA templates inherit from IHE PCC Medical Document for the purposes of content binding and transactions but not for content purposes? Deferred until harmonization work completion.</w:t>
      </w:r>
    </w:p>
    <w:p w:rsidR="008905CD" w:rsidRDefault="000A0F92" w:rsidP="008905CD">
      <w:pPr>
        <w:pStyle w:val="ListNumber2"/>
      </w:pPr>
      <w:r w:rsidRPr="00000F08">
        <w:rPr>
          <w:szCs w:val="24"/>
        </w:rPr>
        <w:t>(Closed 7/24/13) What is the appropriate LOINC code for the Patient Care Plan section? Using the 56447-6 LOINC code</w:t>
      </w:r>
      <w:proofErr w:type="gramStart"/>
      <w:r w:rsidRPr="00000F08">
        <w:rPr>
          <w:szCs w:val="24"/>
        </w:rPr>
        <w:t>.</w:t>
      </w:r>
      <w:r w:rsidRPr="00000F08">
        <w:t>(</w:t>
      </w:r>
      <w:proofErr w:type="gramEnd"/>
      <w:r w:rsidRPr="00000F08">
        <w:t>Closed 7/24/13) Need to check the technical framework to make sure glossary items are not already there. If it is, we need to make sure it does not modify the existing definition. If it does, we need to do a change proposal. The additional glossary terms this profile proposes are not currently present in any of the other IHE Profiles or the IHE Glossary of Terms</w:t>
      </w:r>
      <w:r w:rsidR="00B93395" w:rsidRPr="00000F08">
        <w:t>.</w:t>
      </w:r>
    </w:p>
    <w:p w:rsidR="008905CD" w:rsidRDefault="008905CD" w:rsidP="008905CD">
      <w:pPr>
        <w:pStyle w:val="ListNumber2"/>
      </w:pPr>
      <w:r>
        <w:t xml:space="preserve">(Closed 4/30/13) As a </w:t>
      </w:r>
      <w:r w:rsidRPr="00000F08">
        <w:t>coordinating framework, the profile could inform the</w:t>
      </w:r>
      <w:r w:rsidR="00AE09BB">
        <w:t xml:space="preserve"> </w:t>
      </w:r>
      <w:r w:rsidRPr="00000F08">
        <w:t xml:space="preserve">care plan structures of future IHE profiles and mapping to pre-existing IHE profiles such as Patient </w:t>
      </w:r>
      <w:r w:rsidRPr="00000F08">
        <w:lastRenderedPageBreak/>
        <w:t>Plan of Care (PPOC) will need to be performed. Yes this profile will be referenced for all future IHE</w:t>
      </w:r>
      <w:r>
        <w:t xml:space="preserve"> profiles.</w:t>
      </w:r>
    </w:p>
    <w:p w:rsidR="008905CD" w:rsidRPr="00850CFB" w:rsidRDefault="008905CD" w:rsidP="008905CD">
      <w:pPr>
        <w:pStyle w:val="ListNumber2"/>
      </w:pPr>
      <w:r w:rsidRPr="00850CFB">
        <w:t>(Closed 07/25/13) Ability to reconcile care plan content provided.</w:t>
      </w:r>
    </w:p>
    <w:p w:rsidR="008905CD" w:rsidRDefault="008905CD" w:rsidP="006F1ABD">
      <w:pPr>
        <w:pStyle w:val="ListNumber2"/>
        <w:numPr>
          <w:ilvl w:val="0"/>
          <w:numId w:val="0"/>
        </w:numPr>
        <w:ind w:left="720" w:hanging="360"/>
      </w:pPr>
    </w:p>
    <w:p w:rsidR="008905CD" w:rsidRDefault="008905CD" w:rsidP="006F1ABD">
      <w:pPr>
        <w:pStyle w:val="ListNumber2"/>
        <w:numPr>
          <w:ilvl w:val="0"/>
          <w:numId w:val="0"/>
        </w:numPr>
        <w:ind w:left="720" w:hanging="360"/>
      </w:pPr>
    </w:p>
    <w:p w:rsidR="008905CD" w:rsidRDefault="008905CD" w:rsidP="006F1ABD">
      <w:pPr>
        <w:pStyle w:val="ListNumber2"/>
        <w:numPr>
          <w:ilvl w:val="0"/>
          <w:numId w:val="0"/>
        </w:numPr>
        <w:ind w:left="720" w:hanging="360"/>
      </w:pPr>
    </w:p>
    <w:p w:rsidR="00CA739F" w:rsidRPr="00850CFB" w:rsidRDefault="00CA739F" w:rsidP="006F1ABD">
      <w:pPr>
        <w:pStyle w:val="BodyText"/>
      </w:pPr>
    </w:p>
    <w:p w:rsidR="00CA619C" w:rsidRPr="00850CFB" w:rsidRDefault="000A0F92" w:rsidP="006F1ABD">
      <w:pPr>
        <w:pStyle w:val="BodyText"/>
      </w:pPr>
      <w:r w:rsidRPr="00850CFB">
        <w:t xml:space="preserve"> </w:t>
      </w:r>
    </w:p>
    <w:p w:rsidR="009F5CF4" w:rsidRPr="00850CFB" w:rsidRDefault="00747676" w:rsidP="00BB76BC">
      <w:pPr>
        <w:pStyle w:val="Heading1"/>
        <w:rPr>
          <w:noProof w:val="0"/>
        </w:rPr>
      </w:pPr>
      <w:bookmarkStart w:id="15" w:name="_Toc368399562"/>
      <w:r w:rsidRPr="00850CFB">
        <w:rPr>
          <w:noProof w:val="0"/>
        </w:rPr>
        <w:lastRenderedPageBreak/>
        <w:t>General Introduction</w:t>
      </w:r>
      <w:bookmarkEnd w:id="15"/>
    </w:p>
    <w:p w:rsidR="00747676" w:rsidRPr="00850CFB" w:rsidRDefault="00C16F09" w:rsidP="00BB76BC">
      <w:pPr>
        <w:pStyle w:val="EditorInstructions"/>
      </w:pPr>
      <w:r w:rsidRPr="00850CFB">
        <w:t>Update the following Appendices to the General Introduction as indicated below. Note that these are not appendices to Volume 1.</w:t>
      </w:r>
    </w:p>
    <w:p w:rsidR="0051341B" w:rsidRPr="006F1ABD" w:rsidRDefault="0051341B" w:rsidP="002D4A66">
      <w:pPr>
        <w:pStyle w:val="BodyText"/>
      </w:pPr>
    </w:p>
    <w:p w:rsidR="00747676" w:rsidRPr="00850CFB" w:rsidRDefault="00747676" w:rsidP="00747676">
      <w:pPr>
        <w:pStyle w:val="AppendixHeading1"/>
        <w:rPr>
          <w:noProof w:val="0"/>
        </w:rPr>
      </w:pPr>
      <w:bookmarkStart w:id="16" w:name="_Toc368399563"/>
      <w:r w:rsidRPr="00850CFB">
        <w:rPr>
          <w:noProof w:val="0"/>
        </w:rPr>
        <w:t>Appendix A - Actor Summary Definitions</w:t>
      </w:r>
      <w:bookmarkEnd w:id="16"/>
    </w:p>
    <w:p w:rsidR="00747676" w:rsidRPr="00850CFB" w:rsidRDefault="00747676" w:rsidP="00747676">
      <w:pPr>
        <w:pStyle w:val="EditorInstructions"/>
      </w:pPr>
      <w:r w:rsidRPr="00850CFB">
        <w:t xml:space="preserve">Add the following actors </w:t>
      </w:r>
      <w:r w:rsidRPr="00850CFB">
        <w:rPr>
          <w:iCs w:val="0"/>
        </w:rPr>
        <w:t xml:space="preserve">to the IHE </w:t>
      </w:r>
      <w:r w:rsidRPr="00850CFB">
        <w:t>Technical Frameworks</w:t>
      </w:r>
      <w:r w:rsidRPr="00850CFB">
        <w:rPr>
          <w:iCs w:val="0"/>
        </w:rPr>
        <w:t xml:space="preserve"> General Introduction list of Actors</w:t>
      </w:r>
      <w:r w:rsidRPr="00850CFB">
        <w:t>:</w:t>
      </w:r>
    </w:p>
    <w:p w:rsidR="00DE706B" w:rsidRPr="00850CFB" w:rsidRDefault="00AE1944" w:rsidP="00F06B2A">
      <w:pPr>
        <w:pStyle w:val="BodyText"/>
      </w:pPr>
      <w:r w:rsidRPr="00850CFB">
        <w:t>No new actor definitions.</w:t>
      </w:r>
    </w:p>
    <w:p w:rsidR="00747676" w:rsidRPr="00850CFB" w:rsidRDefault="00747676" w:rsidP="00241E6E">
      <w:pPr>
        <w:pStyle w:val="AppendixHeading1"/>
        <w:rPr>
          <w:noProof w:val="0"/>
        </w:rPr>
      </w:pPr>
      <w:bookmarkStart w:id="17" w:name="_Toc368399564"/>
      <w:r w:rsidRPr="00850CFB">
        <w:rPr>
          <w:noProof w:val="0"/>
        </w:rPr>
        <w:t>Appendix B - Transaction Summary Definitions</w:t>
      </w:r>
      <w:bookmarkEnd w:id="17"/>
    </w:p>
    <w:p w:rsidR="00747676" w:rsidRPr="00850CFB" w:rsidRDefault="00747676" w:rsidP="00F06B2A">
      <w:pPr>
        <w:pStyle w:val="EditorInstructions"/>
      </w:pPr>
      <w:r w:rsidRPr="00850CFB">
        <w:t>Add the following transactions to the IHE Technical Frameworks</w:t>
      </w:r>
      <w:r w:rsidR="003B70A2" w:rsidRPr="00850CFB">
        <w:t xml:space="preserve"> General Introduction </w:t>
      </w:r>
      <w:r w:rsidRPr="00850CFB">
        <w:t>list of Transactions:</w:t>
      </w:r>
    </w:p>
    <w:p w:rsidR="00DE706B" w:rsidRPr="00850CFB" w:rsidRDefault="00AE1944" w:rsidP="00F06B2A">
      <w:pPr>
        <w:pStyle w:val="BodyText"/>
      </w:pPr>
      <w:r w:rsidRPr="00850CFB">
        <w:t xml:space="preserve">No new </w:t>
      </w:r>
      <w:r w:rsidR="009333B4" w:rsidRPr="00850CFB">
        <w:t>transactions</w:t>
      </w:r>
      <w:r w:rsidRPr="00850CFB">
        <w:t>.</w:t>
      </w:r>
    </w:p>
    <w:p w:rsidR="00747676" w:rsidRPr="00850CFB" w:rsidRDefault="00747676" w:rsidP="00EB2E53">
      <w:pPr>
        <w:pStyle w:val="Glossary"/>
        <w:pageBreakBefore w:val="0"/>
        <w:rPr>
          <w:noProof w:val="0"/>
        </w:rPr>
      </w:pPr>
      <w:bookmarkStart w:id="18" w:name="_Toc368399565"/>
      <w:r w:rsidRPr="00850CFB">
        <w:rPr>
          <w:noProof w:val="0"/>
        </w:rPr>
        <w:t>Glossary</w:t>
      </w:r>
      <w:bookmarkEnd w:id="18"/>
    </w:p>
    <w:p w:rsidR="00747676" w:rsidRPr="00850CFB" w:rsidRDefault="00747676" w:rsidP="00F06B2A">
      <w:pPr>
        <w:pStyle w:val="EditorInstructions"/>
      </w:pPr>
      <w:r w:rsidRPr="00850CFB">
        <w:t>Add the following glossary terms to the IHE Technical Frameworks General Introduction Glossary:</w:t>
      </w:r>
    </w:p>
    <w:p w:rsidR="00747676" w:rsidRPr="00850CFB" w:rsidRDefault="00747676" w:rsidP="00F06B2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850CFB" w:rsidTr="00F06B2A">
        <w:trPr>
          <w:tblHeader/>
        </w:trPr>
        <w:tc>
          <w:tcPr>
            <w:tcW w:w="3078" w:type="dxa"/>
            <w:shd w:val="clear" w:color="auto" w:fill="D9D9D9"/>
          </w:tcPr>
          <w:p w:rsidR="00747676" w:rsidRPr="00850CFB" w:rsidRDefault="00747676" w:rsidP="00843B52">
            <w:pPr>
              <w:pStyle w:val="TableEntryHeader"/>
            </w:pPr>
            <w:r w:rsidRPr="00850CFB">
              <w:t>Glossary Term</w:t>
            </w:r>
          </w:p>
        </w:tc>
        <w:tc>
          <w:tcPr>
            <w:tcW w:w="6498" w:type="dxa"/>
            <w:shd w:val="clear" w:color="auto" w:fill="D9D9D9"/>
          </w:tcPr>
          <w:p w:rsidR="00747676" w:rsidRPr="00850CFB" w:rsidRDefault="00747676" w:rsidP="00843B52">
            <w:pPr>
              <w:pStyle w:val="TableEntryHeader"/>
            </w:pPr>
            <w:r w:rsidRPr="00850CFB">
              <w:t>Definition</w:t>
            </w:r>
          </w:p>
        </w:tc>
      </w:tr>
      <w:tr w:rsidR="00747676" w:rsidRPr="00850CFB" w:rsidTr="00F06B2A">
        <w:trPr>
          <w:cantSplit/>
        </w:trPr>
        <w:tc>
          <w:tcPr>
            <w:tcW w:w="3078" w:type="dxa"/>
            <w:shd w:val="clear" w:color="auto" w:fill="auto"/>
          </w:tcPr>
          <w:p w:rsidR="00747676" w:rsidRPr="00850CFB" w:rsidRDefault="00FA1160" w:rsidP="00052687">
            <w:pPr>
              <w:pStyle w:val="TableEntry"/>
            </w:pPr>
            <w:r w:rsidRPr="00850CFB">
              <w:t>Acute Care</w:t>
            </w:r>
          </w:p>
        </w:tc>
        <w:tc>
          <w:tcPr>
            <w:tcW w:w="6498" w:type="dxa"/>
            <w:shd w:val="clear" w:color="auto" w:fill="auto"/>
          </w:tcPr>
          <w:p w:rsidR="00747676" w:rsidRPr="00850CFB" w:rsidRDefault="00FA1160" w:rsidP="00052687">
            <w:pPr>
              <w:pStyle w:val="TableEntry"/>
            </w:pPr>
            <w:r w:rsidRPr="00850CFB">
              <w:t xml:space="preserve">Inpatient care designed to treat or cure a disease or injury that has a rapid onset and follows a short course or requires immediate attention in a hospital. </w:t>
            </w:r>
          </w:p>
        </w:tc>
      </w:tr>
      <w:tr w:rsidR="00FA1160" w:rsidRPr="00850CFB" w:rsidTr="00F06B2A">
        <w:trPr>
          <w:cantSplit/>
        </w:trPr>
        <w:tc>
          <w:tcPr>
            <w:tcW w:w="3078" w:type="dxa"/>
            <w:shd w:val="clear" w:color="auto" w:fill="auto"/>
          </w:tcPr>
          <w:p w:rsidR="00FA1160" w:rsidRPr="00850CFB" w:rsidRDefault="00FA1160" w:rsidP="00052687">
            <w:pPr>
              <w:pStyle w:val="TableEntry"/>
            </w:pPr>
            <w:r w:rsidRPr="00850CFB">
              <w:t>Ambulatory Care</w:t>
            </w:r>
          </w:p>
        </w:tc>
        <w:tc>
          <w:tcPr>
            <w:tcW w:w="6498" w:type="dxa"/>
            <w:shd w:val="clear" w:color="auto" w:fill="auto"/>
          </w:tcPr>
          <w:p w:rsidR="00FA1160" w:rsidRPr="00850CFB" w:rsidRDefault="00FA1160" w:rsidP="00052687">
            <w:pPr>
              <w:pStyle w:val="TableEntry"/>
            </w:pPr>
            <w:r w:rsidRPr="00850CFB">
              <w:t xml:space="preserve">All types of health services that do not require an overnight hospital stay. </w:t>
            </w:r>
          </w:p>
        </w:tc>
      </w:tr>
      <w:tr w:rsidR="00747676" w:rsidRPr="00850CFB" w:rsidTr="00F06B2A">
        <w:trPr>
          <w:cantSplit/>
        </w:trPr>
        <w:tc>
          <w:tcPr>
            <w:tcW w:w="3078" w:type="dxa"/>
            <w:shd w:val="clear" w:color="auto" w:fill="auto"/>
          </w:tcPr>
          <w:p w:rsidR="00747676" w:rsidRPr="00850CFB" w:rsidRDefault="00B450DE" w:rsidP="00052687">
            <w:pPr>
              <w:pStyle w:val="TableEntry"/>
            </w:pPr>
            <w:r w:rsidRPr="00850CFB">
              <w:t>Goals</w:t>
            </w:r>
          </w:p>
        </w:tc>
        <w:tc>
          <w:tcPr>
            <w:tcW w:w="6498" w:type="dxa"/>
            <w:shd w:val="clear" w:color="auto" w:fill="auto"/>
          </w:tcPr>
          <w:p w:rsidR="00747676" w:rsidRPr="00850CFB" w:rsidRDefault="00B450DE" w:rsidP="00052687">
            <w:pPr>
              <w:pStyle w:val="TableEntry"/>
            </w:pPr>
            <w:r w:rsidRPr="00850CFB">
              <w:t>A defined outcome or condition to be achieved in the process of patient care. Goals include patient defined goals (e.g., prioritization of health concerns, interventions, longevity, function, comfort) and clinician specific goals to achieve desired and agreed upon outcomes.</w:t>
            </w:r>
          </w:p>
        </w:tc>
      </w:tr>
      <w:tr w:rsidR="00B450DE" w:rsidRPr="00850CFB" w:rsidTr="00F06B2A">
        <w:trPr>
          <w:cantSplit/>
        </w:trPr>
        <w:tc>
          <w:tcPr>
            <w:tcW w:w="3078" w:type="dxa"/>
            <w:shd w:val="clear" w:color="auto" w:fill="auto"/>
          </w:tcPr>
          <w:p w:rsidR="00B450DE" w:rsidRPr="00850CFB" w:rsidRDefault="00B450DE" w:rsidP="00052687">
            <w:pPr>
              <w:pStyle w:val="TableEntry"/>
            </w:pPr>
            <w:r w:rsidRPr="00850CFB">
              <w:t>Health Concerns</w:t>
            </w:r>
          </w:p>
        </w:tc>
        <w:tc>
          <w:tcPr>
            <w:tcW w:w="6498" w:type="dxa"/>
            <w:shd w:val="clear" w:color="auto" w:fill="auto"/>
          </w:tcPr>
          <w:p w:rsidR="00B450DE" w:rsidRPr="00850CFB" w:rsidRDefault="00B450DE" w:rsidP="00052687">
            <w:pPr>
              <w:pStyle w:val="TableEntry"/>
            </w:pPr>
            <w:r w:rsidRPr="00850CFB">
              <w:t>The issues/current status and likely course identified by the patient or team members that require intervention(s) to achieve the patient’s goals of care</w:t>
            </w:r>
            <w:r w:rsidR="000D39A1" w:rsidRPr="00850CFB">
              <w:t>,</w:t>
            </w:r>
            <w:r w:rsidRPr="00850CFB">
              <w:t xml:space="preserve"> any issue of concern to the individual or team member.</w:t>
            </w:r>
          </w:p>
        </w:tc>
      </w:tr>
      <w:tr w:rsidR="00FA1160" w:rsidRPr="00850CFB" w:rsidTr="00F06B2A">
        <w:trPr>
          <w:cantSplit/>
        </w:trPr>
        <w:tc>
          <w:tcPr>
            <w:tcW w:w="3078" w:type="dxa"/>
            <w:shd w:val="clear" w:color="auto" w:fill="auto"/>
          </w:tcPr>
          <w:p w:rsidR="00FA1160" w:rsidRPr="00850CFB" w:rsidRDefault="00FA1160" w:rsidP="00052687">
            <w:pPr>
              <w:pStyle w:val="TableEntry"/>
            </w:pPr>
            <w:r w:rsidRPr="00850CFB">
              <w:t>Home Care</w:t>
            </w:r>
          </w:p>
        </w:tc>
        <w:tc>
          <w:tcPr>
            <w:tcW w:w="6498" w:type="dxa"/>
            <w:shd w:val="clear" w:color="auto" w:fill="auto"/>
          </w:tcPr>
          <w:p w:rsidR="00FA1160" w:rsidRPr="00850CFB" w:rsidRDefault="00FA1160" w:rsidP="00AE09BB">
            <w:pPr>
              <w:pStyle w:val="TableEntry"/>
            </w:pPr>
            <w:r w:rsidRPr="00850CFB">
              <w:t xml:space="preserve">Professional care (e.g., skilled nursing, physical therapy, speech-language pathology, occupational therapy, medical social work, home health aide) that an individual of any age with an acute or chronic condition, as well as a disability or a terminal illness, receives in the home. The professional will work with the patient and their families </w:t>
            </w:r>
            <w:r w:rsidR="00AE09BB" w:rsidRPr="00850CFB">
              <w:t xml:space="preserve">to </w:t>
            </w:r>
            <w:r w:rsidR="00AE09BB">
              <w:t>teach</w:t>
            </w:r>
            <w:r w:rsidRPr="00850CFB">
              <w:t xml:space="preserve"> them about their condition as well as how to care for themselves or the patient, so that the patient can be independent. A physician or a clinician with prescriptive authority is required to document or verbally communicate an order for the services to be provided. </w:t>
            </w:r>
          </w:p>
        </w:tc>
      </w:tr>
      <w:tr w:rsidR="00FA1160" w:rsidRPr="00850CFB" w:rsidTr="00F06B2A">
        <w:trPr>
          <w:cantSplit/>
        </w:trPr>
        <w:tc>
          <w:tcPr>
            <w:tcW w:w="3078" w:type="dxa"/>
            <w:shd w:val="clear" w:color="auto" w:fill="auto"/>
          </w:tcPr>
          <w:p w:rsidR="00FA1160" w:rsidRPr="00850CFB" w:rsidRDefault="00FA1160" w:rsidP="00052687">
            <w:pPr>
              <w:pStyle w:val="TableEntry"/>
            </w:pPr>
            <w:r w:rsidRPr="00850CFB">
              <w:t>Inpatient</w:t>
            </w:r>
          </w:p>
        </w:tc>
        <w:tc>
          <w:tcPr>
            <w:tcW w:w="6498" w:type="dxa"/>
            <w:shd w:val="clear" w:color="auto" w:fill="auto"/>
          </w:tcPr>
          <w:p w:rsidR="00FA1160" w:rsidRPr="00850CFB" w:rsidRDefault="00FA1160" w:rsidP="00052687">
            <w:pPr>
              <w:pStyle w:val="TableEntry"/>
            </w:pPr>
            <w:r w:rsidRPr="00850CFB">
              <w:t>A patient who is admitted to a hospital or clinic for treatment that requires at least one overnight stay. (Reference: Perinatal Workflow)</w:t>
            </w:r>
          </w:p>
        </w:tc>
      </w:tr>
      <w:tr w:rsidR="00B450DE" w:rsidRPr="00850CFB" w:rsidTr="00F06B2A">
        <w:trPr>
          <w:cantSplit/>
        </w:trPr>
        <w:tc>
          <w:tcPr>
            <w:tcW w:w="3078" w:type="dxa"/>
            <w:shd w:val="clear" w:color="auto" w:fill="auto"/>
          </w:tcPr>
          <w:p w:rsidR="00B450DE" w:rsidRPr="00850CFB" w:rsidRDefault="00B450DE" w:rsidP="00052687">
            <w:pPr>
              <w:pStyle w:val="TableEntry"/>
            </w:pPr>
            <w:r w:rsidRPr="00850CFB">
              <w:lastRenderedPageBreak/>
              <w:t>Instructions</w:t>
            </w:r>
          </w:p>
        </w:tc>
        <w:tc>
          <w:tcPr>
            <w:tcW w:w="6498" w:type="dxa"/>
            <w:shd w:val="clear" w:color="auto" w:fill="auto"/>
          </w:tcPr>
          <w:p w:rsidR="00B450DE" w:rsidRPr="00850CFB" w:rsidRDefault="006F469B" w:rsidP="00052687">
            <w:pPr>
              <w:pStyle w:val="TableEntry"/>
            </w:pPr>
            <w:r w:rsidRPr="00850CFB">
              <w:t xml:space="preserve">Information or directions to the patient and other providers including how to care for the individual’s condition, what to do at home, when to call for help, any additional appointments, testing, and changes to the medication list or medication instructions, clinical guidelines and a summary of best practice. This is provided as a list of action steps </w:t>
            </w:r>
            <w:r w:rsidR="00767CB8" w:rsidRPr="00850CFB">
              <w:t>given to a team member or patient to address health concerns.</w:t>
            </w:r>
          </w:p>
        </w:tc>
      </w:tr>
      <w:tr w:rsidR="00B450DE" w:rsidRPr="00850CFB" w:rsidTr="00F06B2A">
        <w:trPr>
          <w:cantSplit/>
        </w:trPr>
        <w:tc>
          <w:tcPr>
            <w:tcW w:w="3078" w:type="dxa"/>
            <w:shd w:val="clear" w:color="auto" w:fill="auto"/>
          </w:tcPr>
          <w:p w:rsidR="00B450DE" w:rsidRPr="00850CFB" w:rsidRDefault="00B450DE" w:rsidP="00052687">
            <w:pPr>
              <w:pStyle w:val="TableEntry"/>
            </w:pPr>
            <w:r w:rsidRPr="00850CFB">
              <w:t>Interventions</w:t>
            </w:r>
          </w:p>
        </w:tc>
        <w:tc>
          <w:tcPr>
            <w:tcW w:w="6498" w:type="dxa"/>
            <w:shd w:val="clear" w:color="auto" w:fill="auto"/>
          </w:tcPr>
          <w:p w:rsidR="00B450DE" w:rsidRPr="00850CFB" w:rsidRDefault="006F469B" w:rsidP="00052687">
            <w:pPr>
              <w:pStyle w:val="TableEntry"/>
            </w:pPr>
            <w:r w:rsidRPr="00850CFB">
              <w:t>Actions taken to maximize the prospects of achieving the patient’s or providers’ goals of care, including the removal of barriers to success. Instructions are a subset of instructions.</w:t>
            </w:r>
          </w:p>
        </w:tc>
      </w:tr>
      <w:tr w:rsidR="00633968" w:rsidRPr="00850CFB" w:rsidTr="00F06B2A">
        <w:trPr>
          <w:cantSplit/>
        </w:trPr>
        <w:tc>
          <w:tcPr>
            <w:tcW w:w="3078" w:type="dxa"/>
            <w:shd w:val="clear" w:color="auto" w:fill="auto"/>
          </w:tcPr>
          <w:p w:rsidR="00633968" w:rsidRPr="00850CFB" w:rsidRDefault="00633968" w:rsidP="00052687">
            <w:pPr>
              <w:pStyle w:val="TableEntry"/>
            </w:pPr>
            <w:r w:rsidRPr="00850CFB">
              <w:t>Long-Term Care</w:t>
            </w:r>
          </w:p>
        </w:tc>
        <w:tc>
          <w:tcPr>
            <w:tcW w:w="6498" w:type="dxa"/>
            <w:shd w:val="clear" w:color="auto" w:fill="auto"/>
          </w:tcPr>
          <w:p w:rsidR="00633968" w:rsidRPr="00850CFB" w:rsidRDefault="00633968" w:rsidP="00052687">
            <w:pPr>
              <w:pStyle w:val="TableEntry"/>
            </w:pPr>
            <w:r w:rsidRPr="00850CFB">
              <w:t xml:space="preserve">A variety of services that help people, who have a chronic illness or disability, with medical or non-medical care needs and activities of daily living over a specified period of time. Long-term can be provided at home, in the community, or in various types of facilities, including nursing homes and assisted living facilities. </w:t>
            </w:r>
          </w:p>
        </w:tc>
      </w:tr>
      <w:tr w:rsidR="00FA1160" w:rsidRPr="00850CFB" w:rsidTr="00F06B2A">
        <w:trPr>
          <w:cantSplit/>
        </w:trPr>
        <w:tc>
          <w:tcPr>
            <w:tcW w:w="3078" w:type="dxa"/>
            <w:shd w:val="clear" w:color="auto" w:fill="auto"/>
          </w:tcPr>
          <w:p w:rsidR="00FA1160" w:rsidRPr="00850CFB" w:rsidRDefault="00FA1160" w:rsidP="00052687">
            <w:pPr>
              <w:pStyle w:val="TableEntry"/>
            </w:pPr>
            <w:r w:rsidRPr="00850CFB">
              <w:t>Outcome</w:t>
            </w:r>
          </w:p>
        </w:tc>
        <w:tc>
          <w:tcPr>
            <w:tcW w:w="6498" w:type="dxa"/>
            <w:shd w:val="clear" w:color="auto" w:fill="auto"/>
          </w:tcPr>
          <w:p w:rsidR="00FA1160" w:rsidRPr="00850CFB" w:rsidRDefault="00FA1160" w:rsidP="00052687">
            <w:pPr>
              <w:pStyle w:val="TableEntry"/>
            </w:pPr>
            <w:r w:rsidRPr="00850CFB">
              <w:t>The status of the patient at one or more points in time in the future, related to the established care plan goals.</w:t>
            </w:r>
          </w:p>
        </w:tc>
      </w:tr>
      <w:tr w:rsidR="00FA1160" w:rsidRPr="00850CFB" w:rsidTr="00F06B2A">
        <w:trPr>
          <w:cantSplit/>
        </w:trPr>
        <w:tc>
          <w:tcPr>
            <w:tcW w:w="3078" w:type="dxa"/>
            <w:shd w:val="clear" w:color="auto" w:fill="auto"/>
          </w:tcPr>
          <w:p w:rsidR="00FA1160" w:rsidRPr="00850CFB" w:rsidRDefault="00FA1160" w:rsidP="00052687">
            <w:pPr>
              <w:pStyle w:val="TableEntry"/>
            </w:pPr>
            <w:r w:rsidRPr="00850CFB">
              <w:t>Outpatient</w:t>
            </w:r>
          </w:p>
        </w:tc>
        <w:tc>
          <w:tcPr>
            <w:tcW w:w="6498" w:type="dxa"/>
            <w:shd w:val="clear" w:color="auto" w:fill="auto"/>
          </w:tcPr>
          <w:p w:rsidR="00FA1160" w:rsidRPr="00850CFB" w:rsidRDefault="00FA1160" w:rsidP="00052687">
            <w:pPr>
              <w:pStyle w:val="TableEntry"/>
            </w:pPr>
            <w:r w:rsidRPr="00850CFB">
              <w:t>A patient not hospitalized &gt;24 hours or housed in an extended care facility, who is being treated in an office, clinic, or other ambulatory care facility (Reference: Perinatal Workflow)</w:t>
            </w:r>
          </w:p>
        </w:tc>
      </w:tr>
      <w:tr w:rsidR="00FA1160" w:rsidRPr="00850CFB" w:rsidTr="00F06B2A">
        <w:trPr>
          <w:cantSplit/>
        </w:trPr>
        <w:tc>
          <w:tcPr>
            <w:tcW w:w="3078" w:type="dxa"/>
            <w:shd w:val="clear" w:color="auto" w:fill="auto"/>
          </w:tcPr>
          <w:p w:rsidR="00FA1160" w:rsidRPr="00850CFB" w:rsidRDefault="00FA1160" w:rsidP="00052687">
            <w:pPr>
              <w:pStyle w:val="TableEntry"/>
            </w:pPr>
            <w:r w:rsidRPr="00850CFB">
              <w:t>Patient Care Plan</w:t>
            </w:r>
          </w:p>
        </w:tc>
        <w:tc>
          <w:tcPr>
            <w:tcW w:w="6498" w:type="dxa"/>
            <w:shd w:val="clear" w:color="auto" w:fill="auto"/>
          </w:tcPr>
          <w:p w:rsidR="00FA1160" w:rsidRPr="00850CFB" w:rsidRDefault="00FA1160" w:rsidP="00052687">
            <w:pPr>
              <w:pStyle w:val="TableEntry"/>
            </w:pPr>
            <w:r w:rsidRPr="00850CFB">
              <w:t xml:space="preserve">The synthesis and reconciliation of the multiple Plans of Care produced by each provider to address specific health concerns of the patient. See below Plan of Care definition. </w:t>
            </w:r>
          </w:p>
        </w:tc>
      </w:tr>
      <w:tr w:rsidR="00FA1160" w:rsidRPr="00850CFB" w:rsidTr="00F06B2A">
        <w:trPr>
          <w:cantSplit/>
        </w:trPr>
        <w:tc>
          <w:tcPr>
            <w:tcW w:w="3078" w:type="dxa"/>
            <w:shd w:val="clear" w:color="auto" w:fill="auto"/>
          </w:tcPr>
          <w:p w:rsidR="00FA1160" w:rsidRPr="00850CFB" w:rsidRDefault="00FA1160" w:rsidP="00052687">
            <w:pPr>
              <w:pStyle w:val="TableEntry"/>
            </w:pPr>
            <w:r w:rsidRPr="00850CFB">
              <w:t>Plan of Care</w:t>
            </w:r>
          </w:p>
        </w:tc>
        <w:tc>
          <w:tcPr>
            <w:tcW w:w="6498" w:type="dxa"/>
            <w:shd w:val="clear" w:color="auto" w:fill="auto"/>
          </w:tcPr>
          <w:p w:rsidR="00FA1160" w:rsidRPr="00850CFB" w:rsidRDefault="00FA1160" w:rsidP="00052687">
            <w:pPr>
              <w:pStyle w:val="TableEntry"/>
            </w:pPr>
            <w:r w:rsidRPr="00850CFB">
              <w:t>A concept some clinicians use to focus on discrete problems, the specific interventions to address the problem, and achieve a certain goal related to the problem.</w:t>
            </w:r>
          </w:p>
        </w:tc>
      </w:tr>
      <w:tr w:rsidR="00FA1160" w:rsidRPr="00850CFB" w:rsidTr="00F06B2A">
        <w:trPr>
          <w:cantSplit/>
        </w:trPr>
        <w:tc>
          <w:tcPr>
            <w:tcW w:w="3078" w:type="dxa"/>
            <w:shd w:val="clear" w:color="auto" w:fill="auto"/>
          </w:tcPr>
          <w:p w:rsidR="00FA1160" w:rsidRPr="00850CFB" w:rsidRDefault="00FA1160" w:rsidP="00052687">
            <w:pPr>
              <w:pStyle w:val="TableEntry"/>
            </w:pPr>
            <w:r w:rsidRPr="00850CFB">
              <w:t>Post-Acute Care</w:t>
            </w:r>
          </w:p>
        </w:tc>
        <w:tc>
          <w:tcPr>
            <w:tcW w:w="6498" w:type="dxa"/>
            <w:shd w:val="clear" w:color="auto" w:fill="auto"/>
          </w:tcPr>
          <w:p w:rsidR="00FA1160" w:rsidRPr="00850CFB" w:rsidRDefault="00633968" w:rsidP="00052687">
            <w:pPr>
              <w:pStyle w:val="TableEntry"/>
            </w:pPr>
            <w:r w:rsidRPr="00850CFB">
              <w:t>The recuperative or rehabilitative care needed to recover from a serious injury or illness.</w:t>
            </w:r>
          </w:p>
        </w:tc>
      </w:tr>
      <w:tr w:rsidR="00FA1160" w:rsidRPr="00850CFB" w:rsidTr="00F06B2A">
        <w:trPr>
          <w:cantSplit/>
        </w:trPr>
        <w:tc>
          <w:tcPr>
            <w:tcW w:w="3078" w:type="dxa"/>
            <w:shd w:val="clear" w:color="auto" w:fill="auto"/>
          </w:tcPr>
          <w:p w:rsidR="00FA1160" w:rsidRPr="00850CFB" w:rsidRDefault="00FA1160" w:rsidP="00052687">
            <w:pPr>
              <w:pStyle w:val="TableEntry"/>
            </w:pPr>
            <w:r w:rsidRPr="00850CFB">
              <w:t>Team Member</w:t>
            </w:r>
          </w:p>
        </w:tc>
        <w:tc>
          <w:tcPr>
            <w:tcW w:w="6498" w:type="dxa"/>
            <w:shd w:val="clear" w:color="auto" w:fill="auto"/>
          </w:tcPr>
          <w:p w:rsidR="00FA1160" w:rsidRPr="00850CFB" w:rsidRDefault="00FA1160" w:rsidP="00052687">
            <w:pPr>
              <w:pStyle w:val="TableEntry"/>
            </w:pPr>
            <w:r w:rsidRPr="00850CFB">
              <w:t>Parties who manage and/or provide care or service as specified and agreed to in the care plan, including clinicians, other paid and informal caregivers, and the patient.</w:t>
            </w:r>
          </w:p>
        </w:tc>
      </w:tr>
      <w:tr w:rsidR="00FA1160" w:rsidRPr="00850CFB" w:rsidTr="00F06B2A">
        <w:trPr>
          <w:cantSplit/>
        </w:trPr>
        <w:tc>
          <w:tcPr>
            <w:tcW w:w="3078" w:type="dxa"/>
            <w:shd w:val="clear" w:color="auto" w:fill="auto"/>
          </w:tcPr>
          <w:p w:rsidR="00FA1160" w:rsidRPr="00850CFB" w:rsidRDefault="00FA1160" w:rsidP="00052687">
            <w:pPr>
              <w:pStyle w:val="TableEntry"/>
            </w:pPr>
            <w:r w:rsidRPr="00850CFB">
              <w:t>Treatment Plan</w:t>
            </w:r>
          </w:p>
        </w:tc>
        <w:tc>
          <w:tcPr>
            <w:tcW w:w="6498" w:type="dxa"/>
            <w:shd w:val="clear" w:color="auto" w:fill="auto"/>
          </w:tcPr>
          <w:p w:rsidR="00FA1160" w:rsidRPr="00850CFB" w:rsidRDefault="00FA1160" w:rsidP="00052687">
            <w:pPr>
              <w:pStyle w:val="TableEntry"/>
            </w:pPr>
            <w:r w:rsidRPr="00850CFB">
              <w:t>A concept developed by a provider in collaboration with the individual to address an individual’s health concern under the purview of a single provider.</w:t>
            </w:r>
          </w:p>
        </w:tc>
      </w:tr>
    </w:tbl>
    <w:p w:rsidR="00CF283F" w:rsidRPr="00850CFB" w:rsidRDefault="00CF283F" w:rsidP="0071166C">
      <w:pPr>
        <w:pStyle w:val="PartTitle"/>
        <w:ind w:left="360"/>
      </w:pPr>
      <w:bookmarkStart w:id="19" w:name="_Toc368399566"/>
      <w:r w:rsidRPr="00850CFB">
        <w:lastRenderedPageBreak/>
        <w:t xml:space="preserve">Volume </w:t>
      </w:r>
      <w:r w:rsidR="00B43198" w:rsidRPr="00850CFB">
        <w:t>1</w:t>
      </w:r>
      <w:r w:rsidRPr="00850CFB">
        <w:t xml:space="preserve"> –</w:t>
      </w:r>
      <w:r w:rsidR="003A09FE" w:rsidRPr="00850CFB">
        <w:t xml:space="preserve"> </w:t>
      </w:r>
      <w:r w:rsidRPr="00850CFB">
        <w:t>Profiles</w:t>
      </w:r>
      <w:bookmarkEnd w:id="19"/>
    </w:p>
    <w:p w:rsidR="00B55350" w:rsidRPr="00850CFB" w:rsidRDefault="00B55350" w:rsidP="00F06B2A">
      <w:pPr>
        <w:pStyle w:val="Heading2"/>
        <w:rPr>
          <w:noProof w:val="0"/>
        </w:rPr>
      </w:pPr>
      <w:bookmarkStart w:id="20" w:name="_Toc368399567"/>
      <w:bookmarkStart w:id="21" w:name="_Toc530206507"/>
      <w:bookmarkStart w:id="22" w:name="_Toc1388427"/>
      <w:bookmarkStart w:id="23" w:name="_Toc1388581"/>
      <w:bookmarkStart w:id="24" w:name="_Toc1456608"/>
      <w:bookmarkStart w:id="25" w:name="_Toc37034633"/>
      <w:bookmarkStart w:id="26" w:name="_Toc38846111"/>
      <w:r w:rsidRPr="00850CFB">
        <w:rPr>
          <w:noProof w:val="0"/>
        </w:rPr>
        <w:t xml:space="preserve">Copyright </w:t>
      </w:r>
      <w:r w:rsidR="00D22DE2" w:rsidRPr="00850CFB">
        <w:rPr>
          <w:noProof w:val="0"/>
        </w:rPr>
        <w:t>Licenses</w:t>
      </w:r>
      <w:bookmarkEnd w:id="20"/>
    </w:p>
    <w:p w:rsidR="00B55350" w:rsidRPr="00850CFB" w:rsidRDefault="00B55350" w:rsidP="00F06B2A">
      <w:pPr>
        <w:pStyle w:val="EditorInstructions"/>
      </w:pPr>
      <w:r w:rsidRPr="00850CFB">
        <w:t>A</w:t>
      </w:r>
      <w:r w:rsidR="00F455EA" w:rsidRPr="00850CFB">
        <w:t>dd the following to the IHE Technical Frameworks General Introduction</w:t>
      </w:r>
      <w:r w:rsidR="00255821" w:rsidRPr="00850CFB">
        <w:t xml:space="preserve"> Copyright section</w:t>
      </w:r>
      <w:r w:rsidRPr="00850CFB">
        <w:t>:</w:t>
      </w:r>
    </w:p>
    <w:p w:rsidR="00F455EA" w:rsidRPr="00850CFB" w:rsidRDefault="00052687" w:rsidP="00F06B2A">
      <w:pPr>
        <w:pStyle w:val="BodyText"/>
      </w:pPr>
      <w:r w:rsidRPr="00850CFB">
        <w:t>Not applicable</w:t>
      </w:r>
    </w:p>
    <w:p w:rsidR="00F455EA" w:rsidRPr="00850CFB" w:rsidRDefault="00F455EA" w:rsidP="00F06B2A">
      <w:pPr>
        <w:pStyle w:val="Heading2"/>
        <w:rPr>
          <w:noProof w:val="0"/>
        </w:rPr>
      </w:pPr>
      <w:bookmarkStart w:id="27" w:name="_Toc368399568"/>
      <w:r w:rsidRPr="00850CFB">
        <w:rPr>
          <w:noProof w:val="0"/>
        </w:rPr>
        <w:t>Domain-specific additions</w:t>
      </w:r>
      <w:bookmarkEnd w:id="27"/>
    </w:p>
    <w:p w:rsidR="00052687" w:rsidRPr="00850CFB" w:rsidRDefault="003743B9" w:rsidP="00F06B2A">
      <w:pPr>
        <w:pStyle w:val="BodyText"/>
      </w:pPr>
      <w:bookmarkStart w:id="28" w:name="_Toc473170358"/>
      <w:bookmarkStart w:id="29" w:name="_Toc504625755"/>
      <w:bookmarkStart w:id="30" w:name="_Toc530206508"/>
      <w:bookmarkStart w:id="31" w:name="_Toc1388428"/>
      <w:bookmarkStart w:id="32" w:name="_Toc1388582"/>
      <w:bookmarkStart w:id="33" w:name="_Toc1456609"/>
      <w:bookmarkStart w:id="34" w:name="_Toc37034634"/>
      <w:bookmarkStart w:id="35" w:name="_Toc38846112"/>
      <w:bookmarkEnd w:id="12"/>
      <w:bookmarkEnd w:id="13"/>
      <w:bookmarkEnd w:id="21"/>
      <w:bookmarkEnd w:id="22"/>
      <w:bookmarkEnd w:id="23"/>
      <w:bookmarkEnd w:id="24"/>
      <w:bookmarkEnd w:id="25"/>
      <w:bookmarkEnd w:id="26"/>
      <w:r w:rsidRPr="00850CFB">
        <w:t>None</w:t>
      </w:r>
    </w:p>
    <w:p w:rsidR="00303E20" w:rsidRPr="00850CFB" w:rsidRDefault="00303E20" w:rsidP="00F06B2A">
      <w:pPr>
        <w:pStyle w:val="BodyText"/>
      </w:pPr>
    </w:p>
    <w:p w:rsidR="00303E20" w:rsidRPr="00850CFB" w:rsidRDefault="00F967B3" w:rsidP="00F06B2A">
      <w:pPr>
        <w:pStyle w:val="EditorInstructions"/>
      </w:pPr>
      <w:r w:rsidRPr="00850CFB">
        <w:t>A</w:t>
      </w:r>
      <w:r w:rsidR="00303E20" w:rsidRPr="00850CFB">
        <w:t>dd</w:t>
      </w:r>
      <w:r w:rsidR="00052687" w:rsidRPr="00850CFB">
        <w:t xml:space="preserve"> </w:t>
      </w:r>
      <w:r w:rsidR="00D91815" w:rsidRPr="00850CFB">
        <w:t xml:space="preserve">Section </w:t>
      </w:r>
      <w:r w:rsidR="00052687" w:rsidRPr="00850CFB">
        <w:t>X</w:t>
      </w:r>
    </w:p>
    <w:p w:rsidR="00303E20" w:rsidRPr="00850CFB" w:rsidRDefault="0051341B" w:rsidP="00F06B2A">
      <w:pPr>
        <w:pStyle w:val="Heading1"/>
        <w:pageBreakBefore w:val="0"/>
        <w:rPr>
          <w:noProof w:val="0"/>
        </w:rPr>
      </w:pPr>
      <w:r w:rsidRPr="00850CFB">
        <w:rPr>
          <w:noProof w:val="0"/>
        </w:rPr>
        <w:t xml:space="preserve"> </w:t>
      </w:r>
      <w:r w:rsidR="00FF4C4E" w:rsidRPr="00850CFB">
        <w:rPr>
          <w:noProof w:val="0"/>
        </w:rPr>
        <w:br w:type="page"/>
      </w:r>
      <w:bookmarkStart w:id="36" w:name="_Toc368399569"/>
      <w:r w:rsidR="00303E20" w:rsidRPr="00850CFB">
        <w:rPr>
          <w:noProof w:val="0"/>
        </w:rPr>
        <w:lastRenderedPageBreak/>
        <w:t>X</w:t>
      </w:r>
      <w:r w:rsidR="004A02AE" w:rsidRPr="00850CFB">
        <w:rPr>
          <w:noProof w:val="0"/>
        </w:rPr>
        <w:t xml:space="preserve"> </w:t>
      </w:r>
      <w:r w:rsidR="00E817B6" w:rsidRPr="00850CFB">
        <w:rPr>
          <w:noProof w:val="0"/>
        </w:rPr>
        <w:t>Patient</w:t>
      </w:r>
      <w:r w:rsidR="00672E25" w:rsidRPr="00850CFB">
        <w:rPr>
          <w:noProof w:val="0"/>
        </w:rPr>
        <w:t xml:space="preserve"> Care Plan (</w:t>
      </w:r>
      <w:proofErr w:type="spellStart"/>
      <w:r w:rsidR="001D76BE" w:rsidRPr="00850CFB">
        <w:rPr>
          <w:noProof w:val="0"/>
        </w:rPr>
        <w:t>PtCP</w:t>
      </w:r>
      <w:proofErr w:type="spellEnd"/>
      <w:r w:rsidR="004A02AE" w:rsidRPr="00850CFB">
        <w:rPr>
          <w:noProof w:val="0"/>
        </w:rPr>
        <w:t>)</w:t>
      </w:r>
      <w:bookmarkEnd w:id="36"/>
    </w:p>
    <w:p w:rsidR="00455CDD" w:rsidRPr="00850CFB" w:rsidRDefault="00455CDD" w:rsidP="00F06B2A">
      <w:pPr>
        <w:pStyle w:val="BodyText"/>
      </w:pPr>
      <w:r w:rsidRPr="00850CFB">
        <w:t xml:space="preserve">Patient Care Plan is a content profile that defines a centralized patient care plan that will meet the needs of many stakeholders (providers and patients) and provide a method to </w:t>
      </w:r>
      <w:r w:rsidR="00CA739F" w:rsidRPr="00850CFB">
        <w:t xml:space="preserve">reconcile and </w:t>
      </w:r>
      <w:r w:rsidRPr="00850CFB">
        <w:t>consolidate the many disparate care plans that can be attached to a patient. It provides the beginning of a framework for</w:t>
      </w:r>
      <w:r w:rsidR="00EB2E53" w:rsidRPr="00850CFB">
        <w:t xml:space="preserve"> a </w:t>
      </w:r>
      <w:r w:rsidRPr="00850CFB">
        <w:t xml:space="preserve">centralized patient care plan. </w:t>
      </w:r>
    </w:p>
    <w:p w:rsidR="00AD6E1D" w:rsidRPr="00850CFB" w:rsidRDefault="00AD6E1D" w:rsidP="00F06B2A">
      <w:pPr>
        <w:pStyle w:val="Heading2"/>
        <w:rPr>
          <w:noProof w:val="0"/>
        </w:rPr>
      </w:pPr>
      <w:bookmarkStart w:id="37" w:name="_Toc368399570"/>
      <w:r w:rsidRPr="00850CFB">
        <w:rPr>
          <w:noProof w:val="0"/>
        </w:rPr>
        <w:t>X.1 Actors/Transactions</w:t>
      </w:r>
      <w:bookmarkStart w:id="38" w:name="_Toc473170359"/>
      <w:bookmarkStart w:id="39" w:name="_Toc504625756"/>
      <w:bookmarkStart w:id="40" w:name="_Toc530206509"/>
      <w:bookmarkStart w:id="41" w:name="_Toc1388429"/>
      <w:bookmarkStart w:id="42" w:name="_Toc1388583"/>
      <w:bookmarkStart w:id="43" w:name="_Toc1456610"/>
      <w:bookmarkStart w:id="44" w:name="_Toc37034635"/>
      <w:bookmarkStart w:id="45" w:name="_Toc38846113"/>
      <w:bookmarkEnd w:id="37"/>
    </w:p>
    <w:bookmarkEnd w:id="38"/>
    <w:bookmarkEnd w:id="39"/>
    <w:bookmarkEnd w:id="40"/>
    <w:bookmarkEnd w:id="41"/>
    <w:bookmarkEnd w:id="42"/>
    <w:bookmarkEnd w:id="43"/>
    <w:bookmarkEnd w:id="44"/>
    <w:bookmarkEnd w:id="45"/>
    <w:p w:rsidR="00AD6E1D" w:rsidRPr="00850CFB" w:rsidRDefault="00AD6E1D" w:rsidP="00F06B2A">
      <w:pPr>
        <w:pStyle w:val="BodyText"/>
      </w:pPr>
      <w:r w:rsidRPr="00850CFB">
        <w:t>There are two actors in this profile, the Content Creator and the Content Consumer. Content is created by a Content Creator and is to be consumed by a Content Consumer. The sharing or transmission of content from one actor to the other is addressed by the appropriate use of IHE profiles described below</w:t>
      </w:r>
      <w:r w:rsidR="00EB2E53" w:rsidRPr="00850CFB">
        <w:t xml:space="preserve"> </w:t>
      </w:r>
      <w:r w:rsidRPr="00850CFB">
        <w:t>and</w:t>
      </w:r>
      <w:r w:rsidR="00EB2E53" w:rsidRPr="00850CFB">
        <w:t xml:space="preserve"> </w:t>
      </w:r>
      <w:r w:rsidRPr="00850CFB">
        <w:t>is out of scope of this profile. A Document Source or a Portable Media Creator may embody the Content Creator Actor. A Document Consumer, a Document Recipient, or a Portable Media Importer may embody the Content Consumer Actor. The sharing or transmission of content or updates from one actor to the other is addressed by the use of appropriate IHE profiles described in the section on Content Bindings with XDS, XDM and XDR in PCC TF-2:4.1.</w:t>
      </w:r>
    </w:p>
    <w:p w:rsidR="00904929" w:rsidRPr="00850CFB" w:rsidRDefault="00904929" w:rsidP="00F06B2A">
      <w:pPr>
        <w:pStyle w:val="BodyText"/>
      </w:pPr>
    </w:p>
    <w:p w:rsidR="00AD6E1D" w:rsidRPr="00850CFB" w:rsidRDefault="00792BFD" w:rsidP="00F06B2A">
      <w:pPr>
        <w:pStyle w:val="BodyText"/>
      </w:pPr>
      <w:r w:rsidRPr="00850CFB">
        <w:rPr>
          <w:noProof/>
        </w:rPr>
        <mc:AlternateContent>
          <mc:Choice Requires="wps">
            <w:drawing>
              <wp:anchor distT="0" distB="0" distL="114300" distR="114300" simplePos="0" relativeHeight="252361728" behindDoc="0" locked="0" layoutInCell="1" allowOverlap="1" wp14:anchorId="78BB1DEF" wp14:editId="3D786258">
                <wp:simplePos x="0" y="0"/>
                <wp:positionH relativeFrom="column">
                  <wp:posOffset>1847215</wp:posOffset>
                </wp:positionH>
                <wp:positionV relativeFrom="paragraph">
                  <wp:posOffset>210820</wp:posOffset>
                </wp:positionV>
                <wp:extent cx="1587500" cy="727075"/>
                <wp:effectExtent l="19050" t="0" r="31750" b="34925"/>
                <wp:wrapNone/>
                <wp:docPr id="284" name="Wolk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7500" cy="727075"/>
                        </a:xfrm>
                        <a:prstGeom prst="cloud">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4D2C" w:rsidRPr="003B20E5" w:rsidRDefault="00D04D2C" w:rsidP="00AD6E1D">
                            <w:pPr>
                              <w:pStyle w:val="BodyText"/>
                              <w:spacing w:before="0"/>
                              <w:jc w:val="center"/>
                              <w:rPr>
                                <w:sz w:val="22"/>
                                <w:szCs w:val="22"/>
                              </w:rPr>
                            </w:pPr>
                            <w:r w:rsidRPr="003B20E5">
                              <w:rPr>
                                <w:rFonts w:asciiTheme="minorHAnsi" w:hAnsi="Calibri" w:cstheme="minorBidi"/>
                                <w:color w:val="000000" w:themeColor="text1"/>
                                <w:kern w:val="24"/>
                                <w:sz w:val="22"/>
                                <w:szCs w:val="22"/>
                                <w:lang w:val="nl-NL"/>
                              </w:rPr>
                              <w:t>S</w:t>
                            </w:r>
                            <w:r>
                              <w:rPr>
                                <w:rFonts w:asciiTheme="minorHAnsi" w:hAnsi="Calibri" w:cstheme="minorBidi"/>
                                <w:color w:val="000000" w:themeColor="text1"/>
                                <w:kern w:val="24"/>
                                <w:sz w:val="22"/>
                                <w:szCs w:val="22"/>
                                <w:lang w:val="nl-NL"/>
                              </w:rPr>
                              <w:t>h</w:t>
                            </w:r>
                            <w:r w:rsidRPr="003B20E5">
                              <w:rPr>
                                <w:rFonts w:asciiTheme="minorHAnsi" w:hAnsi="Calibri" w:cstheme="minorBidi"/>
                                <w:color w:val="000000" w:themeColor="text1"/>
                                <w:kern w:val="24"/>
                                <w:sz w:val="22"/>
                                <w:szCs w:val="22"/>
                                <w:lang w:val="nl-NL"/>
                              </w:rPr>
                              <w:t>are Content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Wolk 3" o:spid="_x0000_s1026" style="position:absolute;margin-left:145.45pt;margin-top:16.6pt;width:125pt;height:57.2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72457,440570;79375,427157;254588,587366;213872,593778;605528,657902;580981,628617;1059326,584875;1049514,617004;1254162,386326;1373628,506428;1535980,258415;1482769,303453;1408318,91322;1411111,112596;1068549,66514;1095816,39383;813630,79440;826823,56045;514468,87384;562240,110071;151658,265736;143316,241853" o:connectangles="0,0,0,0,0,0,0,0,0,0,0,0,0,0,0,0,0,0,0,0,0,0" textboxrect="0,0,43200,43200"/>
                <v:textbox>
                  <w:txbxContent>
                    <w:p w:rsidR="00D04D2C" w:rsidRPr="003B20E5" w:rsidRDefault="00D04D2C" w:rsidP="00AD6E1D">
                      <w:pPr>
                        <w:pStyle w:val="BodyText"/>
                        <w:spacing w:before="0"/>
                        <w:jc w:val="center"/>
                        <w:rPr>
                          <w:sz w:val="22"/>
                          <w:szCs w:val="22"/>
                        </w:rPr>
                      </w:pPr>
                      <w:r w:rsidRPr="003B20E5">
                        <w:rPr>
                          <w:rFonts w:asciiTheme="minorHAnsi" w:hAnsi="Calibri" w:cstheme="minorBidi"/>
                          <w:color w:val="000000" w:themeColor="text1"/>
                          <w:kern w:val="24"/>
                          <w:sz w:val="22"/>
                          <w:szCs w:val="22"/>
                          <w:lang w:val="nl-NL"/>
                        </w:rPr>
                        <w:t>S</w:t>
                      </w:r>
                      <w:r>
                        <w:rPr>
                          <w:rFonts w:asciiTheme="minorHAnsi" w:hAnsi="Calibri" w:cstheme="minorBidi"/>
                          <w:color w:val="000000" w:themeColor="text1"/>
                          <w:kern w:val="24"/>
                          <w:sz w:val="22"/>
                          <w:szCs w:val="22"/>
                          <w:lang w:val="nl-NL"/>
                        </w:rPr>
                        <w:t>h</w:t>
                      </w:r>
                      <w:r w:rsidRPr="003B20E5">
                        <w:rPr>
                          <w:rFonts w:asciiTheme="minorHAnsi" w:hAnsi="Calibri" w:cstheme="minorBidi"/>
                          <w:color w:val="000000" w:themeColor="text1"/>
                          <w:kern w:val="24"/>
                          <w:sz w:val="22"/>
                          <w:szCs w:val="22"/>
                          <w:lang w:val="nl-NL"/>
                        </w:rPr>
                        <w:t>are Content</w:t>
                      </w:r>
                    </w:p>
                  </w:txbxContent>
                </v:textbox>
              </v:shape>
            </w:pict>
          </mc:Fallback>
        </mc:AlternateContent>
      </w:r>
    </w:p>
    <w:p w:rsidR="00AD6E1D" w:rsidRPr="00850CFB" w:rsidRDefault="00792BFD" w:rsidP="00F06B2A">
      <w:pPr>
        <w:pStyle w:val="BodyText"/>
      </w:pPr>
      <w:r w:rsidRPr="00850CFB">
        <w:rPr>
          <w:noProof/>
        </w:rPr>
        <mc:AlternateContent>
          <mc:Choice Requires="wps">
            <w:drawing>
              <wp:anchor distT="4294967294" distB="4294967294" distL="114300" distR="114300" simplePos="0" relativeHeight="252362752" behindDoc="0" locked="0" layoutInCell="1" allowOverlap="1" wp14:anchorId="4E61A1DC" wp14:editId="128B513D">
                <wp:simplePos x="0" y="0"/>
                <wp:positionH relativeFrom="column">
                  <wp:posOffset>1527175</wp:posOffset>
                </wp:positionH>
                <wp:positionV relativeFrom="paragraph">
                  <wp:posOffset>315594</wp:posOffset>
                </wp:positionV>
                <wp:extent cx="320040" cy="0"/>
                <wp:effectExtent l="0" t="0" r="22860" b="19050"/>
                <wp:wrapNone/>
                <wp:docPr id="285" name="Rechte verbindingslijn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Rechte verbindingslijn 5" o:spid="_x0000_s1026" style="position:absolute;z-index:252362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20.25pt,24.85pt" to="145.4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" strokecolor="black [3213]">
                <o:lock v:ext="edit" shapetype="f"/>
              </v:line>
            </w:pict>
          </mc:Fallback>
        </mc:AlternateContent>
      </w:r>
      <w:r w:rsidRPr="00850CFB">
        <w:rPr>
          <w:noProof/>
        </w:rPr>
        <mc:AlternateContent>
          <mc:Choice Requires="wps">
            <w:drawing>
              <wp:anchor distT="4294967294" distB="4294967294" distL="114300" distR="114300" simplePos="0" relativeHeight="252363776" behindDoc="0" locked="0" layoutInCell="1" allowOverlap="1" wp14:anchorId="05B83C3F" wp14:editId="07EC0160">
                <wp:simplePos x="0" y="0"/>
                <wp:positionH relativeFrom="column">
                  <wp:posOffset>3433445</wp:posOffset>
                </wp:positionH>
                <wp:positionV relativeFrom="paragraph">
                  <wp:posOffset>336549</wp:posOffset>
                </wp:positionV>
                <wp:extent cx="365125" cy="0"/>
                <wp:effectExtent l="0" t="0" r="15875" b="19050"/>
                <wp:wrapNone/>
                <wp:docPr id="286" name="Rechte verbindingslijn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Rechte verbindingslijn 5" o:spid="_x0000_s1026" style="position:absolute;z-index:25236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0.35pt,26.5pt" to="299.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" strokecolor="black [3213]">
                <o:lock v:ext="edit" shapetype="f"/>
              </v:line>
            </w:pict>
          </mc:Fallback>
        </mc:AlternateContent>
      </w:r>
      <w:r w:rsidRPr="00850CFB">
        <w:rPr>
          <w:noProof/>
        </w:rPr>
        <mc:AlternateContent>
          <mc:Choice Requires="wps">
            <w:drawing>
              <wp:anchor distT="0" distB="0" distL="114300" distR="114300" simplePos="0" relativeHeight="252359680" behindDoc="0" locked="0" layoutInCell="1" allowOverlap="1" wp14:anchorId="03FD741B" wp14:editId="2D5BD413">
                <wp:simplePos x="0" y="0"/>
                <wp:positionH relativeFrom="column">
                  <wp:posOffset>382905</wp:posOffset>
                </wp:positionH>
                <wp:positionV relativeFrom="paragraph">
                  <wp:posOffset>60325</wp:posOffset>
                </wp:positionV>
                <wp:extent cx="1144270" cy="538480"/>
                <wp:effectExtent l="0" t="0" r="17780" b="13970"/>
                <wp:wrapNone/>
                <wp:docPr id="282"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4270" cy="5384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4D2C" w:rsidRPr="003B20E5" w:rsidRDefault="00D04D2C" w:rsidP="00AD6E1D">
                            <w:pPr>
                              <w:pStyle w:val="BodyText"/>
                              <w:spacing w:before="0"/>
                              <w:jc w:val="center"/>
                              <w:rPr>
                                <w:sz w:val="22"/>
                                <w:szCs w:val="22"/>
                              </w:rPr>
                            </w:pPr>
                            <w:r w:rsidRPr="003B20E5">
                              <w:rPr>
                                <w:rFonts w:asciiTheme="minorHAnsi" w:hAnsi="Calibri" w:cstheme="minorBidi"/>
                                <w:color w:val="000000" w:themeColor="text1"/>
                                <w:kern w:val="24"/>
                                <w:sz w:val="22"/>
                                <w:szCs w:val="22"/>
                                <w:lang w:val="nl-NL"/>
                              </w:rPr>
                              <w:t>Content Consum</w:t>
                            </w:r>
                            <w:r>
                              <w:rPr>
                                <w:rFonts w:asciiTheme="minorHAnsi" w:hAnsi="Calibri" w:cstheme="minorBidi"/>
                                <w:color w:val="000000" w:themeColor="text1"/>
                                <w:kern w:val="24"/>
                                <w:sz w:val="22"/>
                                <w:szCs w:val="22"/>
                                <w:lang w:val="nl-NL"/>
                              </w:rPr>
                              <w:t>e</w:t>
                            </w:r>
                            <w:r w:rsidRPr="003B20E5">
                              <w:rPr>
                                <w:rFonts w:asciiTheme="minorHAnsi" w:hAnsi="Calibri" w:cstheme="minorBidi"/>
                                <w:color w:val="000000" w:themeColor="text1"/>
                                <w:kern w:val="24"/>
                                <w:sz w:val="22"/>
                                <w:szCs w:val="22"/>
                                <w:lang w:val="nl-NL"/>
                              </w:rPr>
                              <w:t>r</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rect id="Rechthoek 1" o:spid="_x0000_s1027" style="position:absolute;margin-left:30.15pt;margin-top:4.75pt;width:90.1pt;height:42.4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" fillcolor="white [3212]" strokecolor="black [3213]" strokeweight="1pt">
                <v:path arrowok="t"/>
                <v:textbox>
                  <w:txbxContent>
                    <w:p w:rsidR="00D04D2C" w:rsidRPr="003B20E5" w:rsidRDefault="00D04D2C" w:rsidP="00AD6E1D">
                      <w:pPr>
                        <w:pStyle w:val="BodyText"/>
                        <w:spacing w:before="0"/>
                        <w:jc w:val="center"/>
                        <w:rPr>
                          <w:sz w:val="22"/>
                          <w:szCs w:val="22"/>
                        </w:rPr>
                      </w:pPr>
                      <w:r w:rsidRPr="003B20E5">
                        <w:rPr>
                          <w:rFonts w:asciiTheme="minorHAnsi" w:hAnsi="Calibri" w:cstheme="minorBidi"/>
                          <w:color w:val="000000" w:themeColor="text1"/>
                          <w:kern w:val="24"/>
                          <w:sz w:val="22"/>
                          <w:szCs w:val="22"/>
                          <w:lang w:val="nl-NL"/>
                        </w:rPr>
                        <w:t>Content Consum</w:t>
                      </w:r>
                      <w:r>
                        <w:rPr>
                          <w:rFonts w:asciiTheme="minorHAnsi" w:hAnsi="Calibri" w:cstheme="minorBidi"/>
                          <w:color w:val="000000" w:themeColor="text1"/>
                          <w:kern w:val="24"/>
                          <w:sz w:val="22"/>
                          <w:szCs w:val="22"/>
                          <w:lang w:val="nl-NL"/>
                        </w:rPr>
                        <w:t>e</w:t>
                      </w:r>
                      <w:r w:rsidRPr="003B20E5">
                        <w:rPr>
                          <w:rFonts w:asciiTheme="minorHAnsi" w:hAnsi="Calibri" w:cstheme="minorBidi"/>
                          <w:color w:val="000000" w:themeColor="text1"/>
                          <w:kern w:val="24"/>
                          <w:sz w:val="22"/>
                          <w:szCs w:val="22"/>
                          <w:lang w:val="nl-NL"/>
                        </w:rPr>
                        <w:t>r</w:t>
                      </w:r>
                    </w:p>
                  </w:txbxContent>
                </v:textbox>
              </v:rect>
            </w:pict>
          </mc:Fallback>
        </mc:AlternateContent>
      </w:r>
      <w:r w:rsidRPr="00850CFB">
        <w:rPr>
          <w:noProof/>
        </w:rPr>
        <mc:AlternateContent>
          <mc:Choice Requires="wps">
            <w:drawing>
              <wp:anchor distT="0" distB="0" distL="114300" distR="114300" simplePos="0" relativeHeight="252360704" behindDoc="0" locked="0" layoutInCell="1" allowOverlap="1" wp14:anchorId="36E3B372" wp14:editId="5867EE62">
                <wp:simplePos x="0" y="0"/>
                <wp:positionH relativeFrom="column">
                  <wp:posOffset>3799205</wp:posOffset>
                </wp:positionH>
                <wp:positionV relativeFrom="paragraph">
                  <wp:posOffset>60325</wp:posOffset>
                </wp:positionV>
                <wp:extent cx="1200150" cy="572770"/>
                <wp:effectExtent l="0" t="0" r="19050" b="17780"/>
                <wp:wrapNone/>
                <wp:docPr id="283"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57277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4D2C" w:rsidRPr="003B20E5" w:rsidRDefault="00D04D2C" w:rsidP="00AD6E1D">
                            <w:pPr>
                              <w:pStyle w:val="BodyText"/>
                              <w:spacing w:before="0"/>
                              <w:jc w:val="center"/>
                              <w:rPr>
                                <w:sz w:val="22"/>
                                <w:szCs w:val="22"/>
                              </w:rPr>
                            </w:pPr>
                            <w:r>
                              <w:rPr>
                                <w:rFonts w:asciiTheme="minorHAnsi" w:hAnsi="Calibri" w:cstheme="minorBidi"/>
                                <w:color w:val="000000" w:themeColor="text1"/>
                                <w:kern w:val="24"/>
                                <w:sz w:val="22"/>
                                <w:szCs w:val="22"/>
                                <w:lang w:val="nl-NL"/>
                              </w:rPr>
                              <w:t>C</w:t>
                            </w:r>
                            <w:r w:rsidRPr="003B20E5">
                              <w:rPr>
                                <w:rFonts w:asciiTheme="minorHAnsi" w:hAnsi="Calibri" w:cstheme="minorBidi"/>
                                <w:color w:val="000000" w:themeColor="text1"/>
                                <w:kern w:val="24"/>
                                <w:sz w:val="22"/>
                                <w:szCs w:val="22"/>
                                <w:lang w:val="nl-NL"/>
                              </w:rPr>
                              <w:t xml:space="preserve">ontent </w:t>
                            </w:r>
                          </w:p>
                          <w:p w:rsidR="00D04D2C" w:rsidRPr="003B20E5" w:rsidRDefault="00D04D2C" w:rsidP="00AD6E1D">
                            <w:pPr>
                              <w:pStyle w:val="BodyText"/>
                              <w:spacing w:before="0"/>
                              <w:jc w:val="center"/>
                              <w:rPr>
                                <w:sz w:val="22"/>
                                <w:szCs w:val="22"/>
                              </w:rPr>
                            </w:pPr>
                            <w:r w:rsidRPr="003B20E5">
                              <w:rPr>
                                <w:rFonts w:asciiTheme="minorHAnsi" w:hAnsi="Calibri" w:cstheme="minorBidi"/>
                                <w:color w:val="000000" w:themeColor="text1"/>
                                <w:kern w:val="24"/>
                                <w:sz w:val="22"/>
                                <w:szCs w:val="22"/>
                                <w:lang w:val="nl-NL"/>
                              </w:rPr>
                              <w:t>Creator</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rect id="Rechthoek 2" o:spid="_x0000_s1028" style="position:absolute;margin-left:299.15pt;margin-top:4.75pt;width:94.5pt;height:45.1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" fillcolor="white [3212]" strokecolor="black [3213]" strokeweight="1pt">
                <v:path arrowok="t"/>
                <v:textbox>
                  <w:txbxContent>
                    <w:p w:rsidR="00D04D2C" w:rsidRPr="003B20E5" w:rsidRDefault="00D04D2C" w:rsidP="00AD6E1D">
                      <w:pPr>
                        <w:pStyle w:val="BodyText"/>
                        <w:spacing w:before="0"/>
                        <w:jc w:val="center"/>
                        <w:rPr>
                          <w:sz w:val="22"/>
                          <w:szCs w:val="22"/>
                        </w:rPr>
                      </w:pPr>
                      <w:r>
                        <w:rPr>
                          <w:rFonts w:asciiTheme="minorHAnsi" w:hAnsi="Calibri" w:cstheme="minorBidi"/>
                          <w:color w:val="000000" w:themeColor="text1"/>
                          <w:kern w:val="24"/>
                          <w:sz w:val="22"/>
                          <w:szCs w:val="22"/>
                          <w:lang w:val="nl-NL"/>
                        </w:rPr>
                        <w:t>C</w:t>
                      </w:r>
                      <w:r w:rsidRPr="003B20E5">
                        <w:rPr>
                          <w:rFonts w:asciiTheme="minorHAnsi" w:hAnsi="Calibri" w:cstheme="minorBidi"/>
                          <w:color w:val="000000" w:themeColor="text1"/>
                          <w:kern w:val="24"/>
                          <w:sz w:val="22"/>
                          <w:szCs w:val="22"/>
                          <w:lang w:val="nl-NL"/>
                        </w:rPr>
                        <w:t xml:space="preserve">ontent </w:t>
                      </w:r>
                    </w:p>
                    <w:p w:rsidR="00D04D2C" w:rsidRPr="003B20E5" w:rsidRDefault="00D04D2C" w:rsidP="00AD6E1D">
                      <w:pPr>
                        <w:pStyle w:val="BodyText"/>
                        <w:spacing w:before="0"/>
                        <w:jc w:val="center"/>
                        <w:rPr>
                          <w:sz w:val="22"/>
                          <w:szCs w:val="22"/>
                        </w:rPr>
                      </w:pPr>
                      <w:r w:rsidRPr="003B20E5">
                        <w:rPr>
                          <w:rFonts w:asciiTheme="minorHAnsi" w:hAnsi="Calibri" w:cstheme="minorBidi"/>
                          <w:color w:val="000000" w:themeColor="text1"/>
                          <w:kern w:val="24"/>
                          <w:sz w:val="22"/>
                          <w:szCs w:val="22"/>
                          <w:lang w:val="nl-NL"/>
                        </w:rPr>
                        <w:t>Creator</w:t>
                      </w:r>
                    </w:p>
                  </w:txbxContent>
                </v:textbox>
              </v:rect>
            </w:pict>
          </mc:Fallback>
        </mc:AlternateContent>
      </w:r>
    </w:p>
    <w:p w:rsidR="00AD6E1D" w:rsidRPr="00850CFB" w:rsidRDefault="00AD6E1D" w:rsidP="00F06B2A">
      <w:pPr>
        <w:pStyle w:val="BodyText"/>
      </w:pPr>
    </w:p>
    <w:p w:rsidR="00AD6E1D" w:rsidRPr="00850CFB" w:rsidRDefault="00AD6E1D" w:rsidP="00F06B2A">
      <w:pPr>
        <w:pStyle w:val="BodyText"/>
      </w:pPr>
    </w:p>
    <w:p w:rsidR="00AD6E1D" w:rsidRPr="00850CFB" w:rsidRDefault="00AD6E1D" w:rsidP="00F06B2A">
      <w:pPr>
        <w:pStyle w:val="FigureTitle"/>
      </w:pPr>
      <w:r w:rsidRPr="00850CFB">
        <w:t>Figure X.1-1: Actor Diagram</w:t>
      </w:r>
    </w:p>
    <w:p w:rsidR="00AD6E1D" w:rsidRPr="00850CFB" w:rsidRDefault="00AD6E1D" w:rsidP="00F06B2A">
      <w:pPr>
        <w:pStyle w:val="BodyText"/>
      </w:pPr>
    </w:p>
    <w:p w:rsidR="00AD6E1D" w:rsidRPr="006F1ABD" w:rsidRDefault="00AD6E1D" w:rsidP="00F06B2A">
      <w:pPr>
        <w:pStyle w:val="Heading3"/>
        <w:rPr>
          <w:bCs/>
          <w:noProof w:val="0"/>
        </w:rPr>
      </w:pPr>
      <w:bookmarkStart w:id="46" w:name="_Toc368399571"/>
      <w:r w:rsidRPr="00850CFB">
        <w:rPr>
          <w:bCs/>
          <w:noProof w:val="0"/>
        </w:rPr>
        <w:t>X.1.1 Requirements of Actors</w:t>
      </w:r>
      <w:bookmarkEnd w:id="46"/>
    </w:p>
    <w:p w:rsidR="001467E4" w:rsidRPr="00850CFB" w:rsidRDefault="001467E4" w:rsidP="00F06B2A">
      <w:pPr>
        <w:pStyle w:val="Heading3"/>
        <w:rPr>
          <w:bCs/>
          <w:noProof w:val="0"/>
        </w:rPr>
      </w:pPr>
      <w:bookmarkStart w:id="47" w:name="_Toc368399572"/>
      <w:r w:rsidRPr="00850CFB">
        <w:rPr>
          <w:bCs/>
          <w:noProof w:val="0"/>
        </w:rPr>
        <w:t>X.1.2. Content Modules</w:t>
      </w:r>
      <w:bookmarkEnd w:id="47"/>
      <w:r w:rsidRPr="00850CFB">
        <w:rPr>
          <w:bCs/>
          <w:noProof w:val="0"/>
        </w:rPr>
        <w:t xml:space="preserve"> </w:t>
      </w:r>
    </w:p>
    <w:p w:rsidR="001467E4" w:rsidRPr="00850CFB" w:rsidRDefault="001467E4" w:rsidP="00F06B2A">
      <w:pPr>
        <w:pStyle w:val="BodyText"/>
      </w:pPr>
      <w:r w:rsidRPr="00850CFB">
        <w:t xml:space="preserve">Table X.1.2-1 lists the content module(s) defined in the </w:t>
      </w:r>
      <w:proofErr w:type="spellStart"/>
      <w:r w:rsidRPr="00850CFB">
        <w:t>PtCP</w:t>
      </w:r>
      <w:proofErr w:type="spellEnd"/>
      <w:r w:rsidRPr="00850CFB">
        <w:t xml:space="preserve"> Profile. To claim support with this profile, an actor</w:t>
      </w:r>
      <w:r w:rsidR="00EB2E53" w:rsidRPr="00850CFB">
        <w:t xml:space="preserve"> shall </w:t>
      </w:r>
      <w:r w:rsidRPr="00850CFB">
        <w:t>support all required content modules (labeled “R</w:t>
      </w:r>
      <w:r w:rsidR="00637FC1" w:rsidRPr="00850CFB">
        <w:t xml:space="preserve">”) </w:t>
      </w:r>
      <w:r w:rsidRPr="00850CFB">
        <w:t xml:space="preserve">and may support optional content modules (labeled “O”). </w:t>
      </w:r>
    </w:p>
    <w:p w:rsidR="001467E4" w:rsidRPr="00850CFB" w:rsidRDefault="001467E4" w:rsidP="00F06B2A">
      <w:pPr>
        <w:pStyle w:val="BodyText"/>
      </w:pPr>
    </w:p>
    <w:p w:rsidR="001467E4" w:rsidRPr="00850CFB" w:rsidRDefault="001467E4" w:rsidP="00F06B2A">
      <w:pPr>
        <w:pStyle w:val="TableTitle"/>
      </w:pPr>
      <w:r w:rsidRPr="00850CFB">
        <w:t xml:space="preserve">Table X.1.2-1: </w:t>
      </w:r>
      <w:proofErr w:type="spellStart"/>
      <w:r w:rsidRPr="00850CFB">
        <w:t>PtCP</w:t>
      </w:r>
      <w:proofErr w:type="spellEnd"/>
      <w:r w:rsidRPr="00850CFB">
        <w:t xml:space="preserve"> Summary Content Modules</w:t>
      </w:r>
    </w:p>
    <w:tbl>
      <w:tblPr>
        <w:tblW w:w="96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2"/>
        <w:gridCol w:w="1980"/>
        <w:gridCol w:w="1530"/>
        <w:gridCol w:w="2430"/>
        <w:gridCol w:w="2089"/>
      </w:tblGrid>
      <w:tr w:rsidR="00E07737" w:rsidRPr="00850CFB" w:rsidTr="00E07737">
        <w:trPr>
          <w:cantSplit/>
          <w:tblHeader/>
          <w:jc w:val="center"/>
        </w:trPr>
        <w:tc>
          <w:tcPr>
            <w:tcW w:w="1582" w:type="dxa"/>
            <w:shd w:val="pct15" w:color="auto" w:fill="FFFFFF"/>
          </w:tcPr>
          <w:p w:rsidR="00E07737" w:rsidRPr="00850CFB" w:rsidRDefault="00E07737" w:rsidP="00C57BED">
            <w:pPr>
              <w:pStyle w:val="TableEntryHeader"/>
            </w:pPr>
            <w:proofErr w:type="spellStart"/>
            <w:r w:rsidRPr="00850CFB">
              <w:t>PtCP</w:t>
            </w:r>
            <w:proofErr w:type="spellEnd"/>
            <w:r w:rsidRPr="00850CFB">
              <w:t xml:space="preserve"> Datum</w:t>
            </w:r>
          </w:p>
        </w:tc>
        <w:tc>
          <w:tcPr>
            <w:tcW w:w="1980" w:type="dxa"/>
            <w:shd w:val="pct15" w:color="auto" w:fill="FFFFFF"/>
          </w:tcPr>
          <w:p w:rsidR="00E07737" w:rsidRPr="00850CFB" w:rsidRDefault="00E07737" w:rsidP="00C57BED">
            <w:pPr>
              <w:pStyle w:val="TableEntryHeader"/>
            </w:pPr>
            <w:r w:rsidRPr="00850CFB">
              <w:t>Content Modules</w:t>
            </w:r>
          </w:p>
        </w:tc>
        <w:tc>
          <w:tcPr>
            <w:tcW w:w="1530" w:type="dxa"/>
            <w:shd w:val="pct15" w:color="auto" w:fill="FFFFFF"/>
          </w:tcPr>
          <w:p w:rsidR="00E07737" w:rsidRPr="00850CFB" w:rsidRDefault="00E07737" w:rsidP="00C57BED">
            <w:pPr>
              <w:pStyle w:val="TableEntryHeader"/>
            </w:pPr>
            <w:r w:rsidRPr="00850CFB">
              <w:t>Optionality</w:t>
            </w:r>
          </w:p>
        </w:tc>
        <w:tc>
          <w:tcPr>
            <w:tcW w:w="2430" w:type="dxa"/>
            <w:shd w:val="pct15" w:color="auto" w:fill="FFFFFF"/>
          </w:tcPr>
          <w:p w:rsidR="00E07737" w:rsidRPr="00850CFB" w:rsidRDefault="00E07737" w:rsidP="00C57BED">
            <w:pPr>
              <w:pStyle w:val="TableEntryHeader"/>
            </w:pPr>
            <w:r w:rsidRPr="00850CFB">
              <w:t>PCC Template ID</w:t>
            </w:r>
          </w:p>
        </w:tc>
        <w:tc>
          <w:tcPr>
            <w:tcW w:w="2089" w:type="dxa"/>
            <w:shd w:val="pct15" w:color="auto" w:fill="FFFFFF"/>
          </w:tcPr>
          <w:p w:rsidR="00E07737" w:rsidRPr="00850CFB" w:rsidRDefault="00E07737" w:rsidP="00C57BED">
            <w:pPr>
              <w:pStyle w:val="TableEntryHeader"/>
            </w:pPr>
            <w:r w:rsidRPr="00850CFB">
              <w:t>CCDA Template Id</w:t>
            </w:r>
          </w:p>
          <w:p w:rsidR="00E07737" w:rsidRPr="00850CFB" w:rsidRDefault="00E07737" w:rsidP="00C57BED">
            <w:pPr>
              <w:pStyle w:val="TableEntryHeader"/>
            </w:pPr>
          </w:p>
        </w:tc>
      </w:tr>
      <w:tr w:rsidR="00E07737" w:rsidRPr="00850CFB" w:rsidTr="00E07737">
        <w:trPr>
          <w:cantSplit/>
          <w:jc w:val="center"/>
        </w:trPr>
        <w:tc>
          <w:tcPr>
            <w:tcW w:w="1582" w:type="dxa"/>
          </w:tcPr>
          <w:p w:rsidR="00E07737" w:rsidRPr="00850CFB" w:rsidRDefault="00E07737" w:rsidP="00C57BED">
            <w:pPr>
              <w:pStyle w:val="TableEntry"/>
            </w:pPr>
            <w:r w:rsidRPr="00850CFB">
              <w:t>Demographics</w:t>
            </w:r>
          </w:p>
        </w:tc>
        <w:tc>
          <w:tcPr>
            <w:tcW w:w="1980" w:type="dxa"/>
          </w:tcPr>
          <w:p w:rsidR="00E07737" w:rsidRPr="00850CFB" w:rsidRDefault="00E07737" w:rsidP="00C57BED">
            <w:pPr>
              <w:pStyle w:val="TableEntry"/>
            </w:pPr>
            <w:r w:rsidRPr="00850CFB">
              <w:t>Header Modules</w:t>
            </w:r>
          </w:p>
        </w:tc>
        <w:tc>
          <w:tcPr>
            <w:tcW w:w="1530" w:type="dxa"/>
          </w:tcPr>
          <w:p w:rsidR="00E07737" w:rsidRPr="00850CFB" w:rsidRDefault="00E07737" w:rsidP="00C57BED">
            <w:pPr>
              <w:pStyle w:val="TableEntry"/>
            </w:pPr>
            <w:r w:rsidRPr="00850CFB">
              <w:t>R</w:t>
            </w:r>
          </w:p>
        </w:tc>
        <w:tc>
          <w:tcPr>
            <w:tcW w:w="2430" w:type="dxa"/>
          </w:tcPr>
          <w:p w:rsidR="00E07737" w:rsidRPr="00850CFB" w:rsidRDefault="009E6BEF" w:rsidP="00C57BED">
            <w:pPr>
              <w:pStyle w:val="TableEntry"/>
            </w:pPr>
            <w:r w:rsidRPr="00850CFB">
              <w:t>See Note 1</w:t>
            </w:r>
          </w:p>
        </w:tc>
        <w:tc>
          <w:tcPr>
            <w:tcW w:w="2089" w:type="dxa"/>
          </w:tcPr>
          <w:p w:rsidR="00E07737" w:rsidRPr="00850CFB" w:rsidRDefault="00E07737" w:rsidP="00C57BED">
            <w:pPr>
              <w:pStyle w:val="TableEntry"/>
            </w:pPr>
            <w:r w:rsidRPr="00850CFB">
              <w:t>N/A</w:t>
            </w:r>
          </w:p>
        </w:tc>
      </w:tr>
      <w:tr w:rsidR="00E07737" w:rsidRPr="00850CFB" w:rsidTr="00E07737">
        <w:trPr>
          <w:cantSplit/>
          <w:jc w:val="center"/>
        </w:trPr>
        <w:tc>
          <w:tcPr>
            <w:tcW w:w="1582" w:type="dxa"/>
          </w:tcPr>
          <w:p w:rsidR="00E07737" w:rsidRPr="00850CFB" w:rsidRDefault="00E07737" w:rsidP="00C57BED">
            <w:pPr>
              <w:pStyle w:val="TableEntry"/>
            </w:pPr>
            <w:r w:rsidRPr="00850CFB">
              <w:t>Problems</w:t>
            </w:r>
          </w:p>
        </w:tc>
        <w:tc>
          <w:tcPr>
            <w:tcW w:w="1980" w:type="dxa"/>
          </w:tcPr>
          <w:p w:rsidR="00E07737" w:rsidRPr="00850CFB" w:rsidRDefault="00E07737" w:rsidP="00C57BED">
            <w:pPr>
              <w:pStyle w:val="TableEntry"/>
            </w:pPr>
            <w:r w:rsidRPr="00850CFB">
              <w:t xml:space="preserve">Active Problem Section </w:t>
            </w:r>
          </w:p>
        </w:tc>
        <w:tc>
          <w:tcPr>
            <w:tcW w:w="1530" w:type="dxa"/>
          </w:tcPr>
          <w:p w:rsidR="00E07737" w:rsidRPr="00850CFB" w:rsidRDefault="00E07737" w:rsidP="00C57BED">
            <w:pPr>
              <w:pStyle w:val="TableEntry"/>
            </w:pPr>
            <w:r w:rsidRPr="00850CFB">
              <w:t>R</w:t>
            </w:r>
          </w:p>
        </w:tc>
        <w:tc>
          <w:tcPr>
            <w:tcW w:w="2430" w:type="dxa"/>
          </w:tcPr>
          <w:p w:rsidR="00E07737" w:rsidRPr="00850CFB" w:rsidRDefault="00E07737" w:rsidP="00C57BED">
            <w:pPr>
              <w:pStyle w:val="TableEntry"/>
            </w:pPr>
            <w:r w:rsidRPr="00850CFB">
              <w:t>1.3.6.1.4.1.19376.1.5.3.1.3.6</w:t>
            </w:r>
          </w:p>
        </w:tc>
        <w:tc>
          <w:tcPr>
            <w:tcW w:w="2089" w:type="dxa"/>
          </w:tcPr>
          <w:p w:rsidR="00E07737" w:rsidRPr="00850CFB" w:rsidRDefault="00E07737" w:rsidP="00C57BED">
            <w:pPr>
              <w:pStyle w:val="TableEntry"/>
            </w:pPr>
            <w:r w:rsidRPr="00850CFB">
              <w:t>2.16.840.1.113883.10.20.22.2.5.1</w:t>
            </w:r>
          </w:p>
        </w:tc>
      </w:tr>
      <w:tr w:rsidR="00E07737" w:rsidRPr="00850CFB" w:rsidTr="00E07737">
        <w:trPr>
          <w:cantSplit/>
          <w:jc w:val="center"/>
        </w:trPr>
        <w:tc>
          <w:tcPr>
            <w:tcW w:w="1582" w:type="dxa"/>
          </w:tcPr>
          <w:p w:rsidR="00E07737" w:rsidRPr="00850CFB" w:rsidRDefault="00E07737" w:rsidP="00C57BED">
            <w:pPr>
              <w:pStyle w:val="TableEntry"/>
            </w:pPr>
            <w:r w:rsidRPr="00850CFB">
              <w:lastRenderedPageBreak/>
              <w:t xml:space="preserve">Health Concern </w:t>
            </w:r>
          </w:p>
        </w:tc>
        <w:tc>
          <w:tcPr>
            <w:tcW w:w="1980" w:type="dxa"/>
          </w:tcPr>
          <w:p w:rsidR="00E07737" w:rsidRPr="00850CFB" w:rsidRDefault="00E07737" w:rsidP="00C57BED">
            <w:pPr>
              <w:pStyle w:val="TableEntry"/>
            </w:pPr>
            <w:r w:rsidRPr="00850CFB">
              <w:t>Health Concern Section</w:t>
            </w:r>
          </w:p>
        </w:tc>
        <w:tc>
          <w:tcPr>
            <w:tcW w:w="1530" w:type="dxa"/>
          </w:tcPr>
          <w:p w:rsidR="00E07737" w:rsidRPr="00850CFB" w:rsidRDefault="00E07737" w:rsidP="00C57BED">
            <w:pPr>
              <w:pStyle w:val="TableEntry"/>
            </w:pPr>
            <w:r w:rsidRPr="00850CFB">
              <w:t>R</w:t>
            </w:r>
          </w:p>
        </w:tc>
        <w:tc>
          <w:tcPr>
            <w:tcW w:w="2430" w:type="dxa"/>
          </w:tcPr>
          <w:p w:rsidR="00E07737" w:rsidRPr="00BD06B0" w:rsidRDefault="0009491E" w:rsidP="00BD06B0">
            <w:pPr>
              <w:pStyle w:val="TableEntry"/>
            </w:pPr>
            <w:r w:rsidRPr="006F1ABD">
              <w:t>1.3.6.1.4.1.19376.1.5.3.1.1.13.2.5</w:t>
            </w:r>
          </w:p>
        </w:tc>
        <w:tc>
          <w:tcPr>
            <w:tcW w:w="2089" w:type="dxa"/>
          </w:tcPr>
          <w:p w:rsidR="00E07737" w:rsidRPr="00850CFB" w:rsidRDefault="00E07737" w:rsidP="00C57BED">
            <w:pPr>
              <w:pStyle w:val="TableEntry"/>
            </w:pPr>
            <w:r w:rsidRPr="00850CFB">
              <w:t>2.16.840.1.113883.10.20.22.2.58</w:t>
            </w:r>
          </w:p>
        </w:tc>
      </w:tr>
      <w:tr w:rsidR="00E07737" w:rsidRPr="00850CFB" w:rsidTr="00E07737">
        <w:trPr>
          <w:cantSplit/>
          <w:jc w:val="center"/>
        </w:trPr>
        <w:tc>
          <w:tcPr>
            <w:tcW w:w="1582" w:type="dxa"/>
          </w:tcPr>
          <w:p w:rsidR="00E07737" w:rsidRPr="00850CFB" w:rsidRDefault="00E07737" w:rsidP="00C57BED">
            <w:pPr>
              <w:pStyle w:val="TableEntry"/>
            </w:pPr>
            <w:r w:rsidRPr="00850CFB">
              <w:t>Health Status Evaluations/Outcomes</w:t>
            </w:r>
          </w:p>
        </w:tc>
        <w:tc>
          <w:tcPr>
            <w:tcW w:w="1980" w:type="dxa"/>
          </w:tcPr>
          <w:p w:rsidR="00E07737" w:rsidRPr="00850CFB" w:rsidRDefault="00E07737" w:rsidP="00C57BED">
            <w:pPr>
              <w:pStyle w:val="TableEntry"/>
            </w:pPr>
            <w:r w:rsidRPr="00850CFB">
              <w:t>Health Status Evaluations/Outcomes Section</w:t>
            </w:r>
          </w:p>
        </w:tc>
        <w:tc>
          <w:tcPr>
            <w:tcW w:w="1530" w:type="dxa"/>
          </w:tcPr>
          <w:p w:rsidR="00E07737" w:rsidRPr="00850CFB" w:rsidRDefault="00E07737" w:rsidP="00C57BED">
            <w:pPr>
              <w:pStyle w:val="TableEntry"/>
            </w:pPr>
            <w:r w:rsidRPr="00850CFB">
              <w:t>R</w:t>
            </w:r>
          </w:p>
        </w:tc>
        <w:tc>
          <w:tcPr>
            <w:tcW w:w="2430" w:type="dxa"/>
          </w:tcPr>
          <w:p w:rsidR="00E07737" w:rsidRPr="00BD06B0" w:rsidRDefault="0009491E" w:rsidP="00BD06B0">
            <w:pPr>
              <w:pStyle w:val="TableEntry"/>
            </w:pPr>
            <w:r w:rsidRPr="006F1ABD">
              <w:t>1.3.6.1.4.1.19376.1.5.3.1.1.21.2.9</w:t>
            </w:r>
          </w:p>
        </w:tc>
        <w:tc>
          <w:tcPr>
            <w:tcW w:w="2089" w:type="dxa"/>
          </w:tcPr>
          <w:p w:rsidR="00E07737" w:rsidRPr="00850CFB" w:rsidRDefault="00E07737" w:rsidP="00C57BED">
            <w:pPr>
              <w:pStyle w:val="TableEntry"/>
            </w:pPr>
            <w:r w:rsidRPr="00850CFB">
              <w:t>2.16.840.1.113883.10.20.22.2.61</w:t>
            </w:r>
          </w:p>
        </w:tc>
      </w:tr>
      <w:tr w:rsidR="00E07737" w:rsidRPr="00850CFB" w:rsidTr="00E07737">
        <w:trPr>
          <w:cantSplit/>
          <w:jc w:val="center"/>
        </w:trPr>
        <w:tc>
          <w:tcPr>
            <w:tcW w:w="1582" w:type="dxa"/>
          </w:tcPr>
          <w:p w:rsidR="00E07737" w:rsidRPr="00850CFB" w:rsidRDefault="00E07737" w:rsidP="00C57BED">
            <w:pPr>
              <w:pStyle w:val="TableEntry"/>
            </w:pPr>
            <w:r w:rsidRPr="00850CFB">
              <w:rPr>
                <w:bCs/>
                <w:szCs w:val="18"/>
              </w:rPr>
              <w:t>Allergies</w:t>
            </w:r>
          </w:p>
        </w:tc>
        <w:tc>
          <w:tcPr>
            <w:tcW w:w="1980" w:type="dxa"/>
          </w:tcPr>
          <w:p w:rsidR="00E07737" w:rsidRPr="00850CFB" w:rsidRDefault="00E07737" w:rsidP="00C57BED">
            <w:pPr>
              <w:pStyle w:val="TableEntry"/>
            </w:pPr>
            <w:r w:rsidRPr="00850CFB">
              <w:t>Allergies Section</w:t>
            </w:r>
          </w:p>
        </w:tc>
        <w:tc>
          <w:tcPr>
            <w:tcW w:w="1530" w:type="dxa"/>
          </w:tcPr>
          <w:p w:rsidR="00E07737" w:rsidRPr="00850CFB" w:rsidRDefault="00E07737" w:rsidP="00C57BED">
            <w:pPr>
              <w:pStyle w:val="TableEntry"/>
            </w:pPr>
            <w:r w:rsidRPr="00850CFB">
              <w:t>R</w:t>
            </w:r>
          </w:p>
        </w:tc>
        <w:tc>
          <w:tcPr>
            <w:tcW w:w="2430" w:type="dxa"/>
          </w:tcPr>
          <w:p w:rsidR="00E07737" w:rsidRPr="00850CFB" w:rsidRDefault="00E07737" w:rsidP="00C57BED">
            <w:pPr>
              <w:pStyle w:val="TableEntry"/>
            </w:pPr>
            <w:r w:rsidRPr="00850CFB">
              <w:t>1.3.6.1.4.1.19376.1.5.3.1.3.13</w:t>
            </w:r>
          </w:p>
        </w:tc>
        <w:tc>
          <w:tcPr>
            <w:tcW w:w="2089" w:type="dxa"/>
          </w:tcPr>
          <w:p w:rsidR="00E07737" w:rsidRPr="00850CFB" w:rsidRDefault="00E07737" w:rsidP="00C57BED">
            <w:pPr>
              <w:pStyle w:val="TableEntry"/>
            </w:pPr>
            <w:r w:rsidRPr="00850CFB">
              <w:t>2.16.840.1.113883.10.20.22.2.6.1</w:t>
            </w:r>
          </w:p>
        </w:tc>
      </w:tr>
      <w:tr w:rsidR="00E07737" w:rsidRPr="00850CFB" w:rsidTr="00E07737">
        <w:trPr>
          <w:cantSplit/>
          <w:jc w:val="center"/>
        </w:trPr>
        <w:tc>
          <w:tcPr>
            <w:tcW w:w="1582" w:type="dxa"/>
          </w:tcPr>
          <w:p w:rsidR="00E07737" w:rsidRPr="00850CFB" w:rsidRDefault="00E07737" w:rsidP="00C57BED">
            <w:pPr>
              <w:pStyle w:val="TableEntry"/>
            </w:pPr>
            <w:r w:rsidRPr="00850CFB">
              <w:t>Medications</w:t>
            </w:r>
          </w:p>
        </w:tc>
        <w:tc>
          <w:tcPr>
            <w:tcW w:w="1980" w:type="dxa"/>
          </w:tcPr>
          <w:p w:rsidR="00E07737" w:rsidRPr="00850CFB" w:rsidRDefault="00E07737" w:rsidP="00C57BED">
            <w:pPr>
              <w:pStyle w:val="TableEntry"/>
            </w:pPr>
            <w:r w:rsidRPr="00850CFB">
              <w:t>Medications Section</w:t>
            </w:r>
          </w:p>
        </w:tc>
        <w:tc>
          <w:tcPr>
            <w:tcW w:w="1530" w:type="dxa"/>
          </w:tcPr>
          <w:p w:rsidR="00E07737" w:rsidRPr="00850CFB" w:rsidRDefault="00E07737" w:rsidP="00C57BED">
            <w:pPr>
              <w:pStyle w:val="TableEntry"/>
            </w:pPr>
            <w:r w:rsidRPr="00850CFB">
              <w:t>R</w:t>
            </w:r>
          </w:p>
        </w:tc>
        <w:tc>
          <w:tcPr>
            <w:tcW w:w="2430" w:type="dxa"/>
          </w:tcPr>
          <w:p w:rsidR="00E07737" w:rsidRPr="00850CFB" w:rsidRDefault="00E07737" w:rsidP="00C57BED">
            <w:pPr>
              <w:pStyle w:val="TableEntry"/>
            </w:pPr>
            <w:r w:rsidRPr="00850CFB">
              <w:t>1.3.6.1.4.1.19376.1.5.3.1.3.19</w:t>
            </w:r>
          </w:p>
        </w:tc>
        <w:tc>
          <w:tcPr>
            <w:tcW w:w="2089" w:type="dxa"/>
          </w:tcPr>
          <w:p w:rsidR="00E07737" w:rsidRPr="00850CFB" w:rsidRDefault="00E07737" w:rsidP="00C57BED">
            <w:pPr>
              <w:pStyle w:val="TableEntry"/>
            </w:pPr>
            <w:r w:rsidRPr="00850CFB">
              <w:t>2.16.840.1.113883.10.20.22.2.1.1</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Patient Care Plan </w:t>
            </w:r>
          </w:p>
        </w:tc>
        <w:tc>
          <w:tcPr>
            <w:tcW w:w="1980" w:type="dxa"/>
          </w:tcPr>
          <w:p w:rsidR="00E07737" w:rsidRPr="00850CFB" w:rsidRDefault="00E07737" w:rsidP="00C57BED">
            <w:pPr>
              <w:pStyle w:val="TableEntry"/>
            </w:pPr>
            <w:r w:rsidRPr="00850CFB">
              <w:t>Patient Care Plan Section</w:t>
            </w:r>
          </w:p>
        </w:tc>
        <w:tc>
          <w:tcPr>
            <w:tcW w:w="1530" w:type="dxa"/>
          </w:tcPr>
          <w:p w:rsidR="00E07737" w:rsidRPr="00850CFB" w:rsidRDefault="00E07737" w:rsidP="00C57BED">
            <w:pPr>
              <w:pStyle w:val="TableEntry"/>
            </w:pPr>
            <w:r w:rsidRPr="00850CFB">
              <w:t>R</w:t>
            </w:r>
          </w:p>
        </w:tc>
        <w:tc>
          <w:tcPr>
            <w:tcW w:w="2430" w:type="dxa"/>
          </w:tcPr>
          <w:p w:rsidR="00E07737" w:rsidRPr="00850CFB" w:rsidRDefault="00E07737" w:rsidP="00C57BED">
            <w:pPr>
              <w:pStyle w:val="TableEntry"/>
            </w:pPr>
            <w:r w:rsidRPr="00850CFB">
              <w:t>1.3.6.1.4.1.19376.1.5.3.1.1.26.1.1</w:t>
            </w:r>
          </w:p>
        </w:tc>
        <w:tc>
          <w:tcPr>
            <w:tcW w:w="2089" w:type="dxa"/>
          </w:tcPr>
          <w:p w:rsidR="00E07737" w:rsidRPr="00850CFB" w:rsidRDefault="00E07737" w:rsidP="00C57BED">
            <w:pPr>
              <w:pStyle w:val="TableEntry"/>
            </w:pPr>
            <w:r w:rsidRPr="00850CFB">
              <w:t>1.3.6.1.4.1.19376.1.5.3.1.1.26.1.1</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Results </w:t>
            </w:r>
          </w:p>
        </w:tc>
        <w:tc>
          <w:tcPr>
            <w:tcW w:w="1980" w:type="dxa"/>
          </w:tcPr>
          <w:p w:rsidR="00E07737" w:rsidRPr="00850CFB" w:rsidRDefault="00E07737" w:rsidP="00C57BED">
            <w:pPr>
              <w:pStyle w:val="TableEntry"/>
            </w:pPr>
            <w:r w:rsidRPr="00850CFB">
              <w:t xml:space="preserve">Results Section </w:t>
            </w:r>
          </w:p>
        </w:tc>
        <w:tc>
          <w:tcPr>
            <w:tcW w:w="1530" w:type="dxa"/>
          </w:tcPr>
          <w:p w:rsidR="00E07737" w:rsidRPr="00850CFB" w:rsidRDefault="00E07737" w:rsidP="00C57BED">
            <w:pPr>
              <w:pStyle w:val="TableEntry"/>
            </w:pPr>
            <w:r w:rsidRPr="00850CFB">
              <w:t>R</w:t>
            </w:r>
          </w:p>
        </w:tc>
        <w:tc>
          <w:tcPr>
            <w:tcW w:w="2430" w:type="dxa"/>
          </w:tcPr>
          <w:p w:rsidR="00E07737" w:rsidRPr="00850CFB" w:rsidRDefault="00E07737" w:rsidP="00C57BED">
            <w:pPr>
              <w:pStyle w:val="TableEntry"/>
            </w:pPr>
            <w:r w:rsidRPr="00850CFB">
              <w:t>1.3.6.1.4.1.19376.1.5.3.1.3.28</w:t>
            </w:r>
          </w:p>
        </w:tc>
        <w:tc>
          <w:tcPr>
            <w:tcW w:w="2089" w:type="dxa"/>
          </w:tcPr>
          <w:p w:rsidR="00E07737" w:rsidRPr="00850CFB" w:rsidRDefault="00E07737" w:rsidP="00C57BED">
            <w:pPr>
              <w:pStyle w:val="TableEntry"/>
            </w:pPr>
            <w:r w:rsidRPr="00850CFB">
              <w:t>2.16.840.1.113883.10.20.22.2.3.1</w:t>
            </w:r>
          </w:p>
        </w:tc>
      </w:tr>
      <w:tr w:rsidR="00E07737" w:rsidRPr="00850CFB" w:rsidTr="00E07737">
        <w:trPr>
          <w:cantSplit/>
          <w:jc w:val="center"/>
        </w:trPr>
        <w:tc>
          <w:tcPr>
            <w:tcW w:w="1582" w:type="dxa"/>
          </w:tcPr>
          <w:p w:rsidR="00E07737" w:rsidRPr="00850CFB" w:rsidRDefault="00E07737" w:rsidP="00C57BED">
            <w:pPr>
              <w:pStyle w:val="TableEntry"/>
            </w:pPr>
            <w:r w:rsidRPr="00850CFB">
              <w:t>Discharge Medications</w:t>
            </w:r>
          </w:p>
        </w:tc>
        <w:tc>
          <w:tcPr>
            <w:tcW w:w="1980" w:type="dxa"/>
          </w:tcPr>
          <w:p w:rsidR="00E07737" w:rsidRPr="00850CFB" w:rsidRDefault="00E07737" w:rsidP="00C57BED">
            <w:pPr>
              <w:pStyle w:val="TableEntry"/>
            </w:pPr>
            <w:r w:rsidRPr="00850CFB">
              <w:t>Hospital Discharge Medications Section</w:t>
            </w:r>
          </w:p>
        </w:tc>
        <w:tc>
          <w:tcPr>
            <w:tcW w:w="1530" w:type="dxa"/>
          </w:tcPr>
          <w:p w:rsidR="00E07737" w:rsidRPr="00850CFB" w:rsidRDefault="00E07737" w:rsidP="00C57BED">
            <w:pPr>
              <w:pStyle w:val="TableEntry"/>
            </w:pPr>
            <w:r w:rsidRPr="00850CFB">
              <w:t>R2</w:t>
            </w:r>
          </w:p>
        </w:tc>
        <w:tc>
          <w:tcPr>
            <w:tcW w:w="2430" w:type="dxa"/>
          </w:tcPr>
          <w:p w:rsidR="00E07737" w:rsidRPr="00850CFB" w:rsidRDefault="00E07737" w:rsidP="00C57BED">
            <w:pPr>
              <w:pStyle w:val="TableEntry"/>
            </w:pPr>
            <w:r w:rsidRPr="00850CFB">
              <w:t>1.3.6.1.4.1.19376.1.5.3.1.3.22</w:t>
            </w:r>
          </w:p>
        </w:tc>
        <w:tc>
          <w:tcPr>
            <w:tcW w:w="2089" w:type="dxa"/>
          </w:tcPr>
          <w:p w:rsidR="00E07737" w:rsidRPr="00850CFB" w:rsidRDefault="00E07737" w:rsidP="00C57BED">
            <w:pPr>
              <w:pStyle w:val="TableEntry"/>
            </w:pPr>
            <w:r w:rsidRPr="00850CFB">
              <w:t>2.16.840.1.113883.10.20.22.2.11.1</w:t>
            </w:r>
          </w:p>
        </w:tc>
      </w:tr>
      <w:tr w:rsidR="00E07737" w:rsidRPr="00850CFB" w:rsidTr="00E07737">
        <w:trPr>
          <w:cantSplit/>
          <w:jc w:val="center"/>
        </w:trPr>
        <w:tc>
          <w:tcPr>
            <w:tcW w:w="1582" w:type="dxa"/>
          </w:tcPr>
          <w:p w:rsidR="00E07737" w:rsidRPr="00850CFB" w:rsidRDefault="00E07737" w:rsidP="00C57BED">
            <w:pPr>
              <w:pStyle w:val="TableEntry"/>
            </w:pPr>
            <w:r w:rsidRPr="00850CFB">
              <w:t>Discharge Diet</w:t>
            </w:r>
          </w:p>
        </w:tc>
        <w:tc>
          <w:tcPr>
            <w:tcW w:w="1980" w:type="dxa"/>
          </w:tcPr>
          <w:p w:rsidR="00E07737" w:rsidRPr="00850CFB" w:rsidRDefault="00E07737" w:rsidP="00C57BED">
            <w:pPr>
              <w:pStyle w:val="TableEntry"/>
            </w:pPr>
            <w:r w:rsidRPr="00850CFB">
              <w:t>Discharge Diet section</w:t>
            </w:r>
          </w:p>
        </w:tc>
        <w:tc>
          <w:tcPr>
            <w:tcW w:w="1530" w:type="dxa"/>
          </w:tcPr>
          <w:p w:rsidR="00E07737" w:rsidRPr="00850CFB" w:rsidRDefault="00E07737" w:rsidP="00C57BED">
            <w:pPr>
              <w:pStyle w:val="TableEntry"/>
            </w:pPr>
            <w:r w:rsidRPr="00850CFB">
              <w:t>R2</w:t>
            </w:r>
          </w:p>
        </w:tc>
        <w:tc>
          <w:tcPr>
            <w:tcW w:w="2430" w:type="dxa"/>
          </w:tcPr>
          <w:p w:rsidR="00E07737" w:rsidRPr="00850CFB" w:rsidRDefault="00E07737" w:rsidP="00C57BED">
            <w:pPr>
              <w:pStyle w:val="TableEntry"/>
            </w:pPr>
            <w:r w:rsidRPr="00850CFB">
              <w:t>1.3.6.1.4.1.19376.1.5.3.1.3.33</w:t>
            </w:r>
          </w:p>
        </w:tc>
        <w:tc>
          <w:tcPr>
            <w:tcW w:w="2089" w:type="dxa"/>
          </w:tcPr>
          <w:p w:rsidR="00E07737" w:rsidRPr="00850CFB" w:rsidRDefault="00E07737" w:rsidP="00C57BED">
            <w:pPr>
              <w:pStyle w:val="TableEntry"/>
            </w:pPr>
            <w:r w:rsidRPr="00850CFB">
              <w:t>1.3.6.1.4.1.19376.1.5.3.1.3.33</w:t>
            </w:r>
          </w:p>
        </w:tc>
      </w:tr>
      <w:tr w:rsidR="00E07737" w:rsidRPr="00850CFB" w:rsidTr="00E07737">
        <w:trPr>
          <w:cantSplit/>
          <w:jc w:val="center"/>
        </w:trPr>
        <w:tc>
          <w:tcPr>
            <w:tcW w:w="1582" w:type="dxa"/>
          </w:tcPr>
          <w:p w:rsidR="00E07737" w:rsidRPr="00850CFB" w:rsidRDefault="00E07737" w:rsidP="00C57BED">
            <w:pPr>
              <w:pStyle w:val="TableEntry"/>
            </w:pPr>
            <w:r w:rsidRPr="00850CFB">
              <w:t>Administered Medications</w:t>
            </w:r>
          </w:p>
        </w:tc>
        <w:tc>
          <w:tcPr>
            <w:tcW w:w="1980" w:type="dxa"/>
          </w:tcPr>
          <w:p w:rsidR="00E07737" w:rsidRPr="00850CFB" w:rsidRDefault="00E07737" w:rsidP="00C57BED">
            <w:pPr>
              <w:pStyle w:val="TableEntry"/>
            </w:pPr>
            <w:r w:rsidRPr="00850CFB">
              <w:t>Medications Administered Section</w:t>
            </w:r>
          </w:p>
        </w:tc>
        <w:tc>
          <w:tcPr>
            <w:tcW w:w="1530" w:type="dxa"/>
          </w:tcPr>
          <w:p w:rsidR="00E07737" w:rsidRPr="00850CFB" w:rsidRDefault="00E07737" w:rsidP="00C57BED">
            <w:pPr>
              <w:pStyle w:val="TableEntry"/>
            </w:pPr>
            <w:r w:rsidRPr="00850CFB">
              <w:t>O</w:t>
            </w:r>
          </w:p>
        </w:tc>
        <w:tc>
          <w:tcPr>
            <w:tcW w:w="2430" w:type="dxa"/>
          </w:tcPr>
          <w:p w:rsidR="00E07737" w:rsidRPr="00850CFB" w:rsidRDefault="00E07737" w:rsidP="00C57BED">
            <w:pPr>
              <w:pStyle w:val="TableEntry"/>
            </w:pPr>
            <w:r w:rsidRPr="00850CFB">
              <w:t>1.3.6.1.4.1.19376.1.5.3.1.3.21</w:t>
            </w:r>
          </w:p>
        </w:tc>
        <w:tc>
          <w:tcPr>
            <w:tcW w:w="2089" w:type="dxa"/>
          </w:tcPr>
          <w:p w:rsidR="00E07737" w:rsidRPr="00850CFB" w:rsidRDefault="00E07737" w:rsidP="00C57BED">
            <w:pPr>
              <w:pStyle w:val="TableEntry"/>
            </w:pPr>
            <w:r w:rsidRPr="00850CFB">
              <w:t>2.16.840.1.113883.10.20.22.2.38</w:t>
            </w:r>
          </w:p>
        </w:tc>
      </w:tr>
      <w:tr w:rsidR="00E07737" w:rsidRPr="00850CFB" w:rsidTr="00E07737">
        <w:trPr>
          <w:cantSplit/>
          <w:jc w:val="center"/>
        </w:trPr>
        <w:tc>
          <w:tcPr>
            <w:tcW w:w="1582" w:type="dxa"/>
          </w:tcPr>
          <w:p w:rsidR="00E07737" w:rsidRPr="00850CFB" w:rsidRDefault="00E07737" w:rsidP="00C57BED">
            <w:pPr>
              <w:pStyle w:val="TableEntry"/>
            </w:pPr>
            <w:r w:rsidRPr="00850CFB">
              <w:t>Discharge Diagnosis</w:t>
            </w:r>
          </w:p>
          <w:p w:rsidR="00E07737" w:rsidRPr="00850CFB" w:rsidRDefault="00E07737" w:rsidP="00C57BED">
            <w:pPr>
              <w:pStyle w:val="TableEntry"/>
            </w:pPr>
          </w:p>
        </w:tc>
        <w:tc>
          <w:tcPr>
            <w:tcW w:w="1980" w:type="dxa"/>
          </w:tcPr>
          <w:p w:rsidR="00E07737" w:rsidRPr="00850CFB" w:rsidRDefault="00E07737" w:rsidP="00C57BED">
            <w:pPr>
              <w:pStyle w:val="TableEntry"/>
            </w:pPr>
            <w:r w:rsidRPr="00850CFB">
              <w:t>Discharge Diagnosis Section</w:t>
            </w:r>
          </w:p>
          <w:p w:rsidR="00E07737" w:rsidRPr="00850CFB" w:rsidRDefault="00E07737" w:rsidP="00C57BED">
            <w:pPr>
              <w:pStyle w:val="TableEntry"/>
            </w:pPr>
          </w:p>
        </w:tc>
        <w:tc>
          <w:tcPr>
            <w:tcW w:w="1530" w:type="dxa"/>
          </w:tcPr>
          <w:p w:rsidR="00E07737" w:rsidRPr="00850CFB" w:rsidRDefault="00E07737" w:rsidP="00C57BED">
            <w:pPr>
              <w:pStyle w:val="TableEntry"/>
            </w:pPr>
            <w:r w:rsidRPr="00850CFB">
              <w:t>R2</w:t>
            </w:r>
          </w:p>
        </w:tc>
        <w:tc>
          <w:tcPr>
            <w:tcW w:w="2430" w:type="dxa"/>
          </w:tcPr>
          <w:p w:rsidR="00E07737" w:rsidRPr="00850CFB" w:rsidRDefault="00E07737" w:rsidP="00C57BED">
            <w:pPr>
              <w:pStyle w:val="TableEntry"/>
            </w:pPr>
            <w:r w:rsidRPr="00850CFB">
              <w:t>1.3.6.1.4.1.19376.1.5.3.1.3.7</w:t>
            </w:r>
          </w:p>
        </w:tc>
        <w:tc>
          <w:tcPr>
            <w:tcW w:w="2089" w:type="dxa"/>
          </w:tcPr>
          <w:p w:rsidR="00E07737" w:rsidRPr="00850CFB" w:rsidRDefault="00E07737" w:rsidP="00C57BED">
            <w:pPr>
              <w:pStyle w:val="TableEntry"/>
            </w:pPr>
            <w:r w:rsidRPr="00850CFB">
              <w:t>2.16.840.1.113883.10.20.22.2.24</w:t>
            </w:r>
          </w:p>
        </w:tc>
      </w:tr>
      <w:tr w:rsidR="00E07737" w:rsidRPr="00850CFB" w:rsidTr="00E07737">
        <w:trPr>
          <w:cantSplit/>
          <w:jc w:val="center"/>
        </w:trPr>
        <w:tc>
          <w:tcPr>
            <w:tcW w:w="1582" w:type="dxa"/>
          </w:tcPr>
          <w:p w:rsidR="00E07737" w:rsidRPr="00850CFB" w:rsidRDefault="00E07737" w:rsidP="00C57BED">
            <w:pPr>
              <w:pStyle w:val="TableEntry"/>
            </w:pPr>
            <w:r w:rsidRPr="00850CFB">
              <w:t>Procedures</w:t>
            </w:r>
          </w:p>
        </w:tc>
        <w:tc>
          <w:tcPr>
            <w:tcW w:w="1980" w:type="dxa"/>
          </w:tcPr>
          <w:p w:rsidR="00E07737" w:rsidRPr="00850CFB" w:rsidRDefault="00E07737" w:rsidP="00C57BED">
            <w:pPr>
              <w:pStyle w:val="TableEntry"/>
            </w:pPr>
            <w:r w:rsidRPr="00850CFB">
              <w:t xml:space="preserve">Procedures Section </w:t>
            </w:r>
          </w:p>
        </w:tc>
        <w:tc>
          <w:tcPr>
            <w:tcW w:w="1530" w:type="dxa"/>
          </w:tcPr>
          <w:p w:rsidR="00E07737" w:rsidRPr="00850CFB" w:rsidRDefault="00E07737" w:rsidP="00C57BED">
            <w:pPr>
              <w:pStyle w:val="TableEntry"/>
            </w:pPr>
            <w:r w:rsidRPr="00850CFB">
              <w:t>R2</w:t>
            </w:r>
          </w:p>
        </w:tc>
        <w:tc>
          <w:tcPr>
            <w:tcW w:w="2430" w:type="dxa"/>
          </w:tcPr>
          <w:p w:rsidR="00E07737" w:rsidRPr="00850CFB" w:rsidRDefault="00E07737" w:rsidP="00C57BED">
            <w:pPr>
              <w:pStyle w:val="TableEntry"/>
            </w:pPr>
            <w:r w:rsidRPr="00850CFB">
              <w:t>1.3.6.1.4.1.19376.1.5.3.1.3.7</w:t>
            </w:r>
          </w:p>
        </w:tc>
        <w:tc>
          <w:tcPr>
            <w:tcW w:w="2089" w:type="dxa"/>
          </w:tcPr>
          <w:p w:rsidR="00E07737" w:rsidRPr="00850CFB" w:rsidRDefault="00E07737" w:rsidP="00C57BED">
            <w:pPr>
              <w:pStyle w:val="TableEntry"/>
            </w:pPr>
            <w:r w:rsidRPr="00850CFB">
              <w:t>2.16.840.1.113883.10.20.22.2.7.1</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Discharge Studies Summary </w:t>
            </w:r>
          </w:p>
        </w:tc>
        <w:tc>
          <w:tcPr>
            <w:tcW w:w="1980" w:type="dxa"/>
          </w:tcPr>
          <w:p w:rsidR="00E07737" w:rsidRPr="00850CFB" w:rsidRDefault="00E07737" w:rsidP="00C57BED">
            <w:pPr>
              <w:pStyle w:val="TableEntry"/>
            </w:pPr>
            <w:r w:rsidRPr="00850CFB">
              <w:t>Hospital Discharge Studies Summary Section</w:t>
            </w:r>
          </w:p>
        </w:tc>
        <w:tc>
          <w:tcPr>
            <w:tcW w:w="1530" w:type="dxa"/>
          </w:tcPr>
          <w:p w:rsidR="00E07737" w:rsidRPr="00850CFB" w:rsidRDefault="00E07737" w:rsidP="00C57BED">
            <w:pPr>
              <w:pStyle w:val="TableEntry"/>
            </w:pPr>
            <w:r w:rsidRPr="00850CFB">
              <w:t>O</w:t>
            </w:r>
          </w:p>
        </w:tc>
        <w:tc>
          <w:tcPr>
            <w:tcW w:w="2430" w:type="dxa"/>
          </w:tcPr>
          <w:p w:rsidR="00E07737" w:rsidRPr="00850CFB" w:rsidRDefault="00E07737" w:rsidP="00C57BED">
            <w:pPr>
              <w:pStyle w:val="TableEntry"/>
            </w:pPr>
            <w:r w:rsidRPr="00850CFB">
              <w:t>1.3.6.1.4.1.19376.1.5.3.1.3.30</w:t>
            </w:r>
          </w:p>
        </w:tc>
        <w:tc>
          <w:tcPr>
            <w:tcW w:w="2089" w:type="dxa"/>
          </w:tcPr>
          <w:p w:rsidR="00E07737" w:rsidRPr="00850CFB" w:rsidRDefault="00E07737" w:rsidP="00C57BED">
            <w:pPr>
              <w:pStyle w:val="TableEntry"/>
            </w:pPr>
            <w:r w:rsidRPr="00850CFB">
              <w:t>2.16.840.1.113883.10.20.22.2.16</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Advance Directives </w:t>
            </w:r>
          </w:p>
        </w:tc>
        <w:tc>
          <w:tcPr>
            <w:tcW w:w="1980" w:type="dxa"/>
          </w:tcPr>
          <w:p w:rsidR="00E07737" w:rsidRPr="00850CFB" w:rsidRDefault="00E07737" w:rsidP="00C57BED">
            <w:pPr>
              <w:pStyle w:val="TableEntry"/>
            </w:pPr>
            <w:r w:rsidRPr="00850CFB">
              <w:t>Advance Directives Section</w:t>
            </w:r>
          </w:p>
        </w:tc>
        <w:tc>
          <w:tcPr>
            <w:tcW w:w="1530" w:type="dxa"/>
          </w:tcPr>
          <w:p w:rsidR="00E07737" w:rsidRPr="00850CFB" w:rsidRDefault="00E07737" w:rsidP="00C57BED">
            <w:pPr>
              <w:pStyle w:val="TableEntry"/>
            </w:pPr>
            <w:r w:rsidRPr="00850CFB">
              <w:t>R2</w:t>
            </w:r>
          </w:p>
        </w:tc>
        <w:tc>
          <w:tcPr>
            <w:tcW w:w="2430" w:type="dxa"/>
          </w:tcPr>
          <w:p w:rsidR="00E07737" w:rsidRPr="00850CFB" w:rsidRDefault="00E07737" w:rsidP="00C57BED">
            <w:pPr>
              <w:pStyle w:val="TableEntry"/>
            </w:pPr>
            <w:r w:rsidRPr="00850CFB">
              <w:t>1.3.6.1.4.1.19376.1.5.3.1.3.35</w:t>
            </w:r>
          </w:p>
        </w:tc>
        <w:tc>
          <w:tcPr>
            <w:tcW w:w="2089" w:type="dxa"/>
          </w:tcPr>
          <w:p w:rsidR="00E07737" w:rsidRPr="00850CFB" w:rsidRDefault="00E07737" w:rsidP="00C57BED">
            <w:pPr>
              <w:pStyle w:val="TableEntry"/>
            </w:pPr>
            <w:r w:rsidRPr="00850CFB">
              <w:t>2.16.840.1.113883.10.20.22.2.21.1</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Historical Encounters </w:t>
            </w:r>
          </w:p>
        </w:tc>
        <w:tc>
          <w:tcPr>
            <w:tcW w:w="1980" w:type="dxa"/>
          </w:tcPr>
          <w:p w:rsidR="00E07737" w:rsidRPr="00850CFB" w:rsidRDefault="00E07737" w:rsidP="00C57BED">
            <w:pPr>
              <w:pStyle w:val="TableEntry"/>
            </w:pPr>
            <w:r w:rsidRPr="00850CFB">
              <w:t>Encounters Histories Section</w:t>
            </w:r>
          </w:p>
        </w:tc>
        <w:tc>
          <w:tcPr>
            <w:tcW w:w="1530" w:type="dxa"/>
          </w:tcPr>
          <w:p w:rsidR="00E07737" w:rsidRPr="00850CFB" w:rsidRDefault="00E07737" w:rsidP="00C57BED">
            <w:pPr>
              <w:pStyle w:val="TableEntry"/>
            </w:pPr>
            <w:r w:rsidRPr="00850CFB">
              <w:t>O</w:t>
            </w:r>
          </w:p>
        </w:tc>
        <w:tc>
          <w:tcPr>
            <w:tcW w:w="2430" w:type="dxa"/>
          </w:tcPr>
          <w:p w:rsidR="00E07737" w:rsidRPr="00850CFB" w:rsidRDefault="00E07737" w:rsidP="00C57BED">
            <w:pPr>
              <w:pStyle w:val="TableEntry"/>
            </w:pPr>
            <w:r w:rsidRPr="00850CFB">
              <w:t>1.3.6.1.4.1.19376.1.5.3.1.1.5.3.3</w:t>
            </w:r>
          </w:p>
        </w:tc>
        <w:tc>
          <w:tcPr>
            <w:tcW w:w="2089" w:type="dxa"/>
          </w:tcPr>
          <w:p w:rsidR="00E07737" w:rsidRPr="00850CFB" w:rsidRDefault="00E07737" w:rsidP="00C57BED">
            <w:pPr>
              <w:pStyle w:val="TableEntry"/>
            </w:pPr>
            <w:r w:rsidRPr="00850CFB">
              <w:t>2.16.840.1.113883.10.20.22.2.22.1</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Family History </w:t>
            </w:r>
          </w:p>
        </w:tc>
        <w:tc>
          <w:tcPr>
            <w:tcW w:w="1980" w:type="dxa"/>
          </w:tcPr>
          <w:p w:rsidR="00E07737" w:rsidRPr="00850CFB" w:rsidRDefault="00E07737" w:rsidP="00C57BED">
            <w:pPr>
              <w:pStyle w:val="TableEntry"/>
            </w:pPr>
            <w:r w:rsidRPr="00850CFB">
              <w:t>Family History Section</w:t>
            </w:r>
          </w:p>
        </w:tc>
        <w:tc>
          <w:tcPr>
            <w:tcW w:w="1530" w:type="dxa"/>
          </w:tcPr>
          <w:p w:rsidR="00E07737" w:rsidRPr="00850CFB" w:rsidRDefault="00E07737" w:rsidP="00C57BED">
            <w:pPr>
              <w:pStyle w:val="TableEntry"/>
            </w:pPr>
            <w:r w:rsidRPr="00850CFB">
              <w:t>O</w:t>
            </w:r>
          </w:p>
        </w:tc>
        <w:tc>
          <w:tcPr>
            <w:tcW w:w="2430" w:type="dxa"/>
          </w:tcPr>
          <w:p w:rsidR="00E07737" w:rsidRPr="00850CFB" w:rsidRDefault="00E07737" w:rsidP="00C57BED">
            <w:pPr>
              <w:pStyle w:val="TableEntry"/>
            </w:pPr>
            <w:r w:rsidRPr="00850CFB">
              <w:t>1.3.6.1.4.1.19376.1.5.3.1.3.15</w:t>
            </w:r>
          </w:p>
        </w:tc>
        <w:tc>
          <w:tcPr>
            <w:tcW w:w="2089" w:type="dxa"/>
          </w:tcPr>
          <w:p w:rsidR="00E07737" w:rsidRPr="00850CFB" w:rsidRDefault="00E07737" w:rsidP="00C57BED">
            <w:pPr>
              <w:pStyle w:val="TableEntry"/>
            </w:pPr>
            <w:r w:rsidRPr="00850CFB">
              <w:t>2.16.840.1.113883.10.20.22.2.15</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Functional Status </w:t>
            </w:r>
          </w:p>
        </w:tc>
        <w:tc>
          <w:tcPr>
            <w:tcW w:w="1980" w:type="dxa"/>
          </w:tcPr>
          <w:p w:rsidR="00E07737" w:rsidRPr="00850CFB" w:rsidRDefault="00E07737" w:rsidP="00C57BED">
            <w:pPr>
              <w:pStyle w:val="TableEntry"/>
            </w:pPr>
            <w:r w:rsidRPr="00850CFB">
              <w:t>Functional Status Section</w:t>
            </w:r>
          </w:p>
        </w:tc>
        <w:tc>
          <w:tcPr>
            <w:tcW w:w="1530" w:type="dxa"/>
          </w:tcPr>
          <w:p w:rsidR="00E07737" w:rsidRPr="00850CFB" w:rsidRDefault="00E07737" w:rsidP="00C57BED">
            <w:pPr>
              <w:pStyle w:val="TableEntry"/>
            </w:pPr>
            <w:r w:rsidRPr="00850CFB">
              <w:t>R2</w:t>
            </w:r>
          </w:p>
        </w:tc>
        <w:tc>
          <w:tcPr>
            <w:tcW w:w="2430" w:type="dxa"/>
          </w:tcPr>
          <w:p w:rsidR="00E07737" w:rsidRPr="00850CFB" w:rsidRDefault="00E07737" w:rsidP="00C57BED">
            <w:pPr>
              <w:pStyle w:val="TableEntry"/>
            </w:pPr>
            <w:r w:rsidRPr="00850CFB">
              <w:t>1.3.6.1.4.1.19376.1.5.3.1.1.12.2.1</w:t>
            </w:r>
          </w:p>
        </w:tc>
        <w:tc>
          <w:tcPr>
            <w:tcW w:w="2089" w:type="dxa"/>
          </w:tcPr>
          <w:p w:rsidR="00E07737" w:rsidRPr="00850CFB" w:rsidRDefault="00E07737" w:rsidP="00C57BED">
            <w:pPr>
              <w:pStyle w:val="TableEntry"/>
            </w:pPr>
            <w:r w:rsidRPr="00850CFB">
              <w:t>2.16.840.1.113883.10.20.22.2.14</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Assessment </w:t>
            </w:r>
          </w:p>
        </w:tc>
        <w:tc>
          <w:tcPr>
            <w:tcW w:w="1980" w:type="dxa"/>
          </w:tcPr>
          <w:p w:rsidR="00E07737" w:rsidRPr="00850CFB" w:rsidRDefault="00E07737" w:rsidP="00C57BED">
            <w:pPr>
              <w:pStyle w:val="TableEntry"/>
            </w:pPr>
            <w:r w:rsidRPr="00850CFB">
              <w:t>Assessment Section</w:t>
            </w:r>
          </w:p>
        </w:tc>
        <w:tc>
          <w:tcPr>
            <w:tcW w:w="1530" w:type="dxa"/>
          </w:tcPr>
          <w:p w:rsidR="00E07737" w:rsidRPr="00850CFB" w:rsidRDefault="00E07737" w:rsidP="00C57BED">
            <w:pPr>
              <w:pStyle w:val="TableEntry"/>
            </w:pPr>
            <w:r w:rsidRPr="00850CFB">
              <w:t>R2</w:t>
            </w:r>
          </w:p>
        </w:tc>
        <w:tc>
          <w:tcPr>
            <w:tcW w:w="2430" w:type="dxa"/>
          </w:tcPr>
          <w:p w:rsidR="00E07737" w:rsidRPr="00850CFB" w:rsidRDefault="00E07737" w:rsidP="00C57BED">
            <w:pPr>
              <w:pStyle w:val="TableEntry"/>
            </w:pPr>
            <w:r w:rsidRPr="00850CFB">
              <w:t>1.3.6.1.4.1.19376.1.5.3.1.1.13.2.4</w:t>
            </w:r>
          </w:p>
        </w:tc>
        <w:tc>
          <w:tcPr>
            <w:tcW w:w="2089" w:type="dxa"/>
          </w:tcPr>
          <w:p w:rsidR="00E07737" w:rsidRPr="00850CFB" w:rsidRDefault="00E07737" w:rsidP="00C57BED">
            <w:pPr>
              <w:pStyle w:val="TableEntry"/>
            </w:pPr>
            <w:r w:rsidRPr="00850CFB">
              <w:t>2.16.840.1.113883.10.20.22.2.8</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Immunizations </w:t>
            </w:r>
          </w:p>
        </w:tc>
        <w:tc>
          <w:tcPr>
            <w:tcW w:w="1980" w:type="dxa"/>
          </w:tcPr>
          <w:p w:rsidR="00E07737" w:rsidRPr="00850CFB" w:rsidRDefault="00E07737" w:rsidP="00C57BED">
            <w:pPr>
              <w:pStyle w:val="TableEntry"/>
            </w:pPr>
            <w:r w:rsidRPr="00850CFB">
              <w:t>Immunizations Section</w:t>
            </w:r>
          </w:p>
        </w:tc>
        <w:tc>
          <w:tcPr>
            <w:tcW w:w="1530" w:type="dxa"/>
          </w:tcPr>
          <w:p w:rsidR="00E07737" w:rsidRPr="00850CFB" w:rsidRDefault="00C539EE" w:rsidP="00C57BED">
            <w:pPr>
              <w:pStyle w:val="TableEntry"/>
            </w:pPr>
            <w:r w:rsidRPr="00850CFB">
              <w:t>R2</w:t>
            </w:r>
          </w:p>
        </w:tc>
        <w:tc>
          <w:tcPr>
            <w:tcW w:w="2430" w:type="dxa"/>
          </w:tcPr>
          <w:p w:rsidR="00E07737" w:rsidRPr="00850CFB" w:rsidRDefault="00E07737" w:rsidP="00C57BED">
            <w:pPr>
              <w:pStyle w:val="TableEntry"/>
            </w:pPr>
            <w:r w:rsidRPr="00850CFB">
              <w:t>1.3.6.1.4.1.19376.1.5.3.1.3.23</w:t>
            </w:r>
          </w:p>
        </w:tc>
        <w:tc>
          <w:tcPr>
            <w:tcW w:w="2089" w:type="dxa"/>
          </w:tcPr>
          <w:p w:rsidR="00E07737" w:rsidRPr="00850CFB" w:rsidRDefault="00E07737" w:rsidP="00C57BED">
            <w:pPr>
              <w:pStyle w:val="TableEntry"/>
            </w:pPr>
            <w:r w:rsidRPr="00850CFB">
              <w:t>2.16.840.1.113883.10.20.22.2.2.1</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Medical Equipment </w:t>
            </w:r>
          </w:p>
        </w:tc>
        <w:tc>
          <w:tcPr>
            <w:tcW w:w="1980" w:type="dxa"/>
          </w:tcPr>
          <w:p w:rsidR="00E07737" w:rsidRPr="00850CFB" w:rsidRDefault="00E07737" w:rsidP="00C57BED">
            <w:pPr>
              <w:pStyle w:val="TableEntry"/>
            </w:pPr>
            <w:r w:rsidRPr="00850CFB">
              <w:t>Medical Equipment Section</w:t>
            </w:r>
          </w:p>
        </w:tc>
        <w:tc>
          <w:tcPr>
            <w:tcW w:w="1530" w:type="dxa"/>
          </w:tcPr>
          <w:p w:rsidR="00E07737" w:rsidRPr="00850CFB" w:rsidRDefault="00E07737" w:rsidP="00C57BED">
            <w:pPr>
              <w:pStyle w:val="TableEntry"/>
            </w:pPr>
            <w:r w:rsidRPr="00850CFB">
              <w:t>O</w:t>
            </w:r>
          </w:p>
        </w:tc>
        <w:tc>
          <w:tcPr>
            <w:tcW w:w="2430" w:type="dxa"/>
          </w:tcPr>
          <w:p w:rsidR="00E07737" w:rsidRPr="00850CFB" w:rsidRDefault="00E07737" w:rsidP="00C57BED">
            <w:pPr>
              <w:pStyle w:val="TableEntry"/>
            </w:pPr>
            <w:r w:rsidRPr="00850CFB">
              <w:t>1.3.6.1.4.1.19376.1.5.3.1.1.5.3.5</w:t>
            </w:r>
          </w:p>
        </w:tc>
        <w:tc>
          <w:tcPr>
            <w:tcW w:w="2089" w:type="dxa"/>
          </w:tcPr>
          <w:p w:rsidR="00E07737" w:rsidRPr="00850CFB" w:rsidRDefault="00E07737" w:rsidP="00C57BED">
            <w:pPr>
              <w:pStyle w:val="TableEntry"/>
            </w:pPr>
            <w:r w:rsidRPr="00850CFB">
              <w:t>2.16.840.1.113883.10.20.22.2.23</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Payers </w:t>
            </w:r>
          </w:p>
        </w:tc>
        <w:tc>
          <w:tcPr>
            <w:tcW w:w="1980" w:type="dxa"/>
          </w:tcPr>
          <w:p w:rsidR="00E07737" w:rsidRPr="00850CFB" w:rsidRDefault="00E07737" w:rsidP="00C57BED">
            <w:pPr>
              <w:pStyle w:val="TableEntry"/>
            </w:pPr>
            <w:r w:rsidRPr="00850CFB">
              <w:t>Payers Section</w:t>
            </w:r>
          </w:p>
        </w:tc>
        <w:tc>
          <w:tcPr>
            <w:tcW w:w="1530" w:type="dxa"/>
          </w:tcPr>
          <w:p w:rsidR="00E07737" w:rsidRPr="00850CFB" w:rsidRDefault="00E07737" w:rsidP="00C57BED">
            <w:pPr>
              <w:pStyle w:val="TableEntry"/>
            </w:pPr>
            <w:r w:rsidRPr="00850CFB">
              <w:t>O</w:t>
            </w:r>
          </w:p>
        </w:tc>
        <w:tc>
          <w:tcPr>
            <w:tcW w:w="2430" w:type="dxa"/>
          </w:tcPr>
          <w:p w:rsidR="00E07737" w:rsidRPr="00850CFB" w:rsidRDefault="00E07737" w:rsidP="00C57BED">
            <w:pPr>
              <w:pStyle w:val="TableEntry"/>
            </w:pPr>
            <w:r w:rsidRPr="00850CFB">
              <w:t>1.3.6.1.4.1.19376.1.5.3.1.1.5.3.7</w:t>
            </w:r>
          </w:p>
        </w:tc>
        <w:tc>
          <w:tcPr>
            <w:tcW w:w="2089" w:type="dxa"/>
          </w:tcPr>
          <w:p w:rsidR="00E07737" w:rsidRPr="00850CFB" w:rsidRDefault="00E07737" w:rsidP="00C57BED">
            <w:pPr>
              <w:pStyle w:val="TableEntry"/>
            </w:pPr>
            <w:r w:rsidRPr="00850CFB">
              <w:t>2.16.840.1.113883.10.20.22.2.18</w:t>
            </w:r>
          </w:p>
        </w:tc>
      </w:tr>
      <w:tr w:rsidR="00E07737" w:rsidRPr="00850CFB" w:rsidTr="00E07737">
        <w:trPr>
          <w:cantSplit/>
          <w:jc w:val="center"/>
        </w:trPr>
        <w:tc>
          <w:tcPr>
            <w:tcW w:w="1582" w:type="dxa"/>
          </w:tcPr>
          <w:p w:rsidR="00E07737" w:rsidRPr="00850CFB" w:rsidRDefault="00E07737" w:rsidP="00C57BED">
            <w:pPr>
              <w:pStyle w:val="TableEntry"/>
            </w:pPr>
            <w:r w:rsidRPr="00850CFB">
              <w:lastRenderedPageBreak/>
              <w:t xml:space="preserve">Social History </w:t>
            </w:r>
          </w:p>
        </w:tc>
        <w:tc>
          <w:tcPr>
            <w:tcW w:w="1980" w:type="dxa"/>
          </w:tcPr>
          <w:p w:rsidR="00E07737" w:rsidRPr="00850CFB" w:rsidRDefault="00E07737" w:rsidP="00C57BED">
            <w:pPr>
              <w:pStyle w:val="TableEntry"/>
            </w:pPr>
            <w:r w:rsidRPr="00850CFB">
              <w:t>Social History Section</w:t>
            </w:r>
          </w:p>
        </w:tc>
        <w:tc>
          <w:tcPr>
            <w:tcW w:w="1530" w:type="dxa"/>
          </w:tcPr>
          <w:p w:rsidR="00E07737" w:rsidRPr="00850CFB" w:rsidRDefault="00E07737" w:rsidP="00C57BED">
            <w:pPr>
              <w:pStyle w:val="TableEntry"/>
            </w:pPr>
            <w:r w:rsidRPr="00850CFB">
              <w:t>O</w:t>
            </w:r>
          </w:p>
        </w:tc>
        <w:tc>
          <w:tcPr>
            <w:tcW w:w="2430" w:type="dxa"/>
          </w:tcPr>
          <w:p w:rsidR="00E07737" w:rsidRPr="00850CFB" w:rsidRDefault="00E07737" w:rsidP="00C57BED">
            <w:pPr>
              <w:pStyle w:val="TableEntry"/>
            </w:pPr>
            <w:r w:rsidRPr="00850CFB">
              <w:t>1.3.6.1.4.1.19376.1.5.3.1.3.16.1</w:t>
            </w:r>
          </w:p>
        </w:tc>
        <w:tc>
          <w:tcPr>
            <w:tcW w:w="2089" w:type="dxa"/>
          </w:tcPr>
          <w:p w:rsidR="00E07737" w:rsidRPr="00850CFB" w:rsidRDefault="00E07737" w:rsidP="00C57BED">
            <w:pPr>
              <w:pStyle w:val="TableEntry"/>
            </w:pPr>
            <w:r w:rsidRPr="00850CFB">
              <w:t>2.16.840.1.113883.10.20.22.2.17</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Vital Signs </w:t>
            </w:r>
          </w:p>
        </w:tc>
        <w:tc>
          <w:tcPr>
            <w:tcW w:w="1980" w:type="dxa"/>
          </w:tcPr>
          <w:p w:rsidR="00E07737" w:rsidRPr="00850CFB" w:rsidRDefault="00E07737" w:rsidP="00C57BED">
            <w:pPr>
              <w:pStyle w:val="TableEntry"/>
            </w:pPr>
            <w:r w:rsidRPr="00850CFB">
              <w:t>Vital Signs Section</w:t>
            </w:r>
          </w:p>
        </w:tc>
        <w:tc>
          <w:tcPr>
            <w:tcW w:w="1530" w:type="dxa"/>
          </w:tcPr>
          <w:p w:rsidR="00E07737" w:rsidRPr="00850CFB" w:rsidRDefault="00E07737" w:rsidP="00C57BED">
            <w:pPr>
              <w:pStyle w:val="TableEntry"/>
            </w:pPr>
            <w:r w:rsidRPr="00850CFB">
              <w:t>O</w:t>
            </w:r>
          </w:p>
        </w:tc>
        <w:tc>
          <w:tcPr>
            <w:tcW w:w="2430" w:type="dxa"/>
          </w:tcPr>
          <w:p w:rsidR="00E07737" w:rsidRPr="00850CFB" w:rsidRDefault="00E07737" w:rsidP="00C57BED">
            <w:pPr>
              <w:pStyle w:val="TableEntry"/>
            </w:pPr>
            <w:r w:rsidRPr="00850CFB">
              <w:t>1.3.6.1.4.1.19376.1.5.3.1.1.5.3.2</w:t>
            </w:r>
          </w:p>
        </w:tc>
        <w:tc>
          <w:tcPr>
            <w:tcW w:w="2089" w:type="dxa"/>
          </w:tcPr>
          <w:p w:rsidR="00E07737" w:rsidRPr="00850CFB" w:rsidRDefault="00E07737" w:rsidP="00C57BED">
            <w:pPr>
              <w:pStyle w:val="TableEntry"/>
            </w:pPr>
            <w:r w:rsidRPr="00850CFB">
              <w:t>2.16.840.1.113883.10.20.22.2.4.1</w:t>
            </w:r>
          </w:p>
        </w:tc>
      </w:tr>
      <w:tr w:rsidR="00E07737" w:rsidRPr="00850CFB" w:rsidTr="00E07737">
        <w:trPr>
          <w:cantSplit/>
          <w:jc w:val="center"/>
        </w:trPr>
        <w:tc>
          <w:tcPr>
            <w:tcW w:w="1582" w:type="dxa"/>
          </w:tcPr>
          <w:p w:rsidR="00E07737" w:rsidRPr="00850CFB" w:rsidRDefault="00E07737" w:rsidP="00C57BED">
            <w:pPr>
              <w:pStyle w:val="TableEntry"/>
            </w:pPr>
            <w:r w:rsidRPr="00850CFB">
              <w:t>History of Past Illness</w:t>
            </w:r>
          </w:p>
        </w:tc>
        <w:tc>
          <w:tcPr>
            <w:tcW w:w="1980" w:type="dxa"/>
          </w:tcPr>
          <w:p w:rsidR="00E07737" w:rsidRPr="00850CFB" w:rsidRDefault="00E07737" w:rsidP="00C57BED">
            <w:pPr>
              <w:pStyle w:val="TableEntry"/>
            </w:pPr>
            <w:r w:rsidRPr="00850CFB">
              <w:t>History of Past Illness Section</w:t>
            </w:r>
          </w:p>
        </w:tc>
        <w:tc>
          <w:tcPr>
            <w:tcW w:w="1530" w:type="dxa"/>
          </w:tcPr>
          <w:p w:rsidR="00E07737" w:rsidRPr="00850CFB" w:rsidRDefault="00E07737" w:rsidP="00C57BED">
            <w:pPr>
              <w:pStyle w:val="TableEntry"/>
            </w:pPr>
            <w:r w:rsidRPr="00850CFB">
              <w:t>O</w:t>
            </w:r>
          </w:p>
        </w:tc>
        <w:tc>
          <w:tcPr>
            <w:tcW w:w="2430" w:type="dxa"/>
          </w:tcPr>
          <w:p w:rsidR="00E07737" w:rsidRPr="00850CFB" w:rsidRDefault="00E07737" w:rsidP="00C57BED">
            <w:pPr>
              <w:pStyle w:val="TableEntry"/>
            </w:pPr>
            <w:r w:rsidRPr="00850CFB">
              <w:t>1.3.6.1.4.1.19376.1.5.3.1.3.8</w:t>
            </w:r>
          </w:p>
        </w:tc>
        <w:tc>
          <w:tcPr>
            <w:tcW w:w="2089" w:type="dxa"/>
          </w:tcPr>
          <w:p w:rsidR="00E07737" w:rsidRPr="00850CFB" w:rsidRDefault="00E07737" w:rsidP="00C57BED">
            <w:pPr>
              <w:pStyle w:val="TableEntry"/>
            </w:pPr>
            <w:r w:rsidRPr="00850CFB">
              <w:t>2.16.840.1.113883.10.20.22.2.20</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Review of System </w:t>
            </w:r>
          </w:p>
        </w:tc>
        <w:tc>
          <w:tcPr>
            <w:tcW w:w="1980" w:type="dxa"/>
          </w:tcPr>
          <w:p w:rsidR="00E07737" w:rsidRPr="00850CFB" w:rsidRDefault="00E07737" w:rsidP="00C57BED">
            <w:pPr>
              <w:pStyle w:val="TableEntry"/>
            </w:pPr>
            <w:r w:rsidRPr="00850CFB">
              <w:t>Review of System Section</w:t>
            </w:r>
          </w:p>
        </w:tc>
        <w:tc>
          <w:tcPr>
            <w:tcW w:w="1530" w:type="dxa"/>
          </w:tcPr>
          <w:p w:rsidR="00E07737" w:rsidRPr="00850CFB" w:rsidRDefault="00E07737" w:rsidP="00C57BED">
            <w:pPr>
              <w:pStyle w:val="TableEntry"/>
            </w:pPr>
            <w:r w:rsidRPr="00850CFB">
              <w:t>O</w:t>
            </w:r>
          </w:p>
        </w:tc>
        <w:tc>
          <w:tcPr>
            <w:tcW w:w="2430" w:type="dxa"/>
          </w:tcPr>
          <w:p w:rsidR="00E07737" w:rsidRPr="00850CFB" w:rsidRDefault="00E07737" w:rsidP="00C57BED">
            <w:pPr>
              <w:pStyle w:val="TableEntry"/>
            </w:pPr>
            <w:r w:rsidRPr="00850CFB">
              <w:t>1.3.6.1.4.1.19376.1.5.3.1.3.18</w:t>
            </w:r>
          </w:p>
        </w:tc>
        <w:tc>
          <w:tcPr>
            <w:tcW w:w="2089" w:type="dxa"/>
          </w:tcPr>
          <w:p w:rsidR="00E07737" w:rsidRPr="00850CFB" w:rsidRDefault="00E07737" w:rsidP="00C57BED">
            <w:pPr>
              <w:pStyle w:val="TableEntry"/>
            </w:pPr>
            <w:r w:rsidRPr="00850CFB">
              <w:t>1.3.6.1.4.1.19376.1.5.3.1.3.18</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Physical Exam </w:t>
            </w:r>
          </w:p>
        </w:tc>
        <w:tc>
          <w:tcPr>
            <w:tcW w:w="1980" w:type="dxa"/>
          </w:tcPr>
          <w:p w:rsidR="00E07737" w:rsidRPr="00850CFB" w:rsidRDefault="00E07737" w:rsidP="00C57BED">
            <w:pPr>
              <w:pStyle w:val="TableEntry"/>
            </w:pPr>
            <w:r w:rsidRPr="00850CFB">
              <w:t>Physical Exam Section</w:t>
            </w:r>
          </w:p>
        </w:tc>
        <w:tc>
          <w:tcPr>
            <w:tcW w:w="1530" w:type="dxa"/>
          </w:tcPr>
          <w:p w:rsidR="00E07737" w:rsidRPr="00850CFB" w:rsidRDefault="00E07737" w:rsidP="00C57BED">
            <w:pPr>
              <w:pStyle w:val="TableEntry"/>
            </w:pPr>
            <w:r w:rsidRPr="00850CFB">
              <w:t>O</w:t>
            </w:r>
          </w:p>
        </w:tc>
        <w:tc>
          <w:tcPr>
            <w:tcW w:w="2430" w:type="dxa"/>
          </w:tcPr>
          <w:p w:rsidR="00E07737" w:rsidRPr="00850CFB" w:rsidRDefault="00E07737" w:rsidP="00C57BED">
            <w:pPr>
              <w:pStyle w:val="TableEntry"/>
            </w:pPr>
            <w:r w:rsidRPr="00850CFB">
              <w:t>1.3.6.1.4.1.19376.1.5.3.1.1.9.15</w:t>
            </w:r>
          </w:p>
        </w:tc>
        <w:tc>
          <w:tcPr>
            <w:tcW w:w="2089" w:type="dxa"/>
          </w:tcPr>
          <w:p w:rsidR="00E07737" w:rsidRPr="00850CFB" w:rsidRDefault="00E07737" w:rsidP="00C57BED">
            <w:pPr>
              <w:pStyle w:val="TableEntry"/>
            </w:pPr>
            <w:r w:rsidRPr="00850CFB">
              <w:t>2.16.840.1.113883.10.20.2.10</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Discharge Physical Exam </w:t>
            </w:r>
          </w:p>
        </w:tc>
        <w:tc>
          <w:tcPr>
            <w:tcW w:w="1980" w:type="dxa"/>
          </w:tcPr>
          <w:p w:rsidR="00E07737" w:rsidRPr="00850CFB" w:rsidRDefault="00E07737" w:rsidP="00C57BED">
            <w:pPr>
              <w:pStyle w:val="TableEntry"/>
            </w:pPr>
            <w:r w:rsidRPr="00850CFB">
              <w:t>Hospital Discharge Physical Exam Section</w:t>
            </w:r>
          </w:p>
        </w:tc>
        <w:tc>
          <w:tcPr>
            <w:tcW w:w="1530" w:type="dxa"/>
          </w:tcPr>
          <w:p w:rsidR="00E07737" w:rsidRPr="00850CFB" w:rsidRDefault="00E07737" w:rsidP="00C57BED">
            <w:pPr>
              <w:pStyle w:val="TableEntry"/>
            </w:pPr>
            <w:r w:rsidRPr="00850CFB">
              <w:t>O</w:t>
            </w:r>
          </w:p>
        </w:tc>
        <w:tc>
          <w:tcPr>
            <w:tcW w:w="2430" w:type="dxa"/>
          </w:tcPr>
          <w:p w:rsidR="00E07737" w:rsidRPr="00850CFB" w:rsidRDefault="00E07737" w:rsidP="00C57BED">
            <w:pPr>
              <w:pStyle w:val="TableEntry"/>
            </w:pPr>
            <w:r w:rsidRPr="00850CFB">
              <w:t>1.3.6.1.4.1.19376.1.5.3.1.3.26</w:t>
            </w:r>
          </w:p>
        </w:tc>
        <w:tc>
          <w:tcPr>
            <w:tcW w:w="2089" w:type="dxa"/>
          </w:tcPr>
          <w:p w:rsidR="00E07737" w:rsidRPr="00850CFB" w:rsidRDefault="00E07737" w:rsidP="00C57BED">
            <w:pPr>
              <w:pStyle w:val="TableEntry"/>
            </w:pPr>
            <w:r w:rsidRPr="00850CFB">
              <w:t>1.3.6.1.4.1.19376.1.5.3.1.3.26</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Instructions </w:t>
            </w:r>
          </w:p>
        </w:tc>
        <w:tc>
          <w:tcPr>
            <w:tcW w:w="1980" w:type="dxa"/>
          </w:tcPr>
          <w:p w:rsidR="00E07737" w:rsidRPr="00850CFB" w:rsidRDefault="00E07737" w:rsidP="00C57BED">
            <w:pPr>
              <w:pStyle w:val="TableEntry"/>
            </w:pPr>
            <w:r w:rsidRPr="00850CFB">
              <w:t>Instructions Section</w:t>
            </w:r>
          </w:p>
        </w:tc>
        <w:tc>
          <w:tcPr>
            <w:tcW w:w="1530" w:type="dxa"/>
          </w:tcPr>
          <w:p w:rsidR="00E07737" w:rsidRPr="00850CFB" w:rsidRDefault="00E07737" w:rsidP="00C57BED">
            <w:pPr>
              <w:pStyle w:val="TableEntry"/>
            </w:pPr>
            <w:r w:rsidRPr="00850CFB">
              <w:t>R2</w:t>
            </w:r>
          </w:p>
        </w:tc>
        <w:tc>
          <w:tcPr>
            <w:tcW w:w="2430" w:type="dxa"/>
          </w:tcPr>
          <w:p w:rsidR="00E07737" w:rsidRPr="00850CFB" w:rsidRDefault="00E07737" w:rsidP="00C57BED">
            <w:pPr>
              <w:pStyle w:val="TableEntry"/>
            </w:pPr>
            <w:r w:rsidRPr="00850CFB">
              <w:t>1.3.6.1.4.1.19376.1.5.3.1.1.13.2.11</w:t>
            </w:r>
          </w:p>
        </w:tc>
        <w:tc>
          <w:tcPr>
            <w:tcW w:w="2089" w:type="dxa"/>
          </w:tcPr>
          <w:p w:rsidR="00E07737" w:rsidRPr="00850CFB" w:rsidRDefault="00E07737" w:rsidP="00C57BED">
            <w:pPr>
              <w:pStyle w:val="TableEntry"/>
            </w:pPr>
            <w:r w:rsidRPr="00850CFB">
              <w:t>2.16.840.1.113883.10.20.22.2.45</w:t>
            </w:r>
          </w:p>
        </w:tc>
      </w:tr>
      <w:tr w:rsidR="00E07737" w:rsidRPr="00850CFB" w:rsidTr="00E07737">
        <w:trPr>
          <w:cantSplit/>
          <w:jc w:val="center"/>
        </w:trPr>
        <w:tc>
          <w:tcPr>
            <w:tcW w:w="1582" w:type="dxa"/>
          </w:tcPr>
          <w:p w:rsidR="00E07737" w:rsidRPr="00850CFB" w:rsidRDefault="00E07737" w:rsidP="00C57BED">
            <w:pPr>
              <w:pStyle w:val="TableEntry"/>
            </w:pPr>
            <w:r w:rsidRPr="00850CFB">
              <w:t xml:space="preserve">Discharge Instructions </w:t>
            </w:r>
          </w:p>
        </w:tc>
        <w:tc>
          <w:tcPr>
            <w:tcW w:w="1980" w:type="dxa"/>
          </w:tcPr>
          <w:p w:rsidR="00E07737" w:rsidRPr="00850CFB" w:rsidRDefault="00E07737" w:rsidP="00C57BED">
            <w:pPr>
              <w:pStyle w:val="TableEntry"/>
            </w:pPr>
            <w:r w:rsidRPr="00850CFB">
              <w:t>Hospital Discharge Instructions Section</w:t>
            </w:r>
          </w:p>
        </w:tc>
        <w:tc>
          <w:tcPr>
            <w:tcW w:w="1530" w:type="dxa"/>
          </w:tcPr>
          <w:p w:rsidR="00E07737" w:rsidRPr="00850CFB" w:rsidRDefault="00E07737" w:rsidP="00C57BED">
            <w:pPr>
              <w:pStyle w:val="TableEntry"/>
            </w:pPr>
            <w:r w:rsidRPr="00850CFB">
              <w:t>R2</w:t>
            </w:r>
          </w:p>
        </w:tc>
        <w:tc>
          <w:tcPr>
            <w:tcW w:w="2430" w:type="dxa"/>
          </w:tcPr>
          <w:p w:rsidR="00E07737" w:rsidRPr="00850CFB" w:rsidRDefault="00E07737" w:rsidP="00C57BED">
            <w:pPr>
              <w:pStyle w:val="TableEntry"/>
            </w:pPr>
            <w:r w:rsidRPr="00850CFB">
              <w:t>1.3.6.1.4.1.19376.1.5.3.1.1.26.1.3</w:t>
            </w:r>
          </w:p>
        </w:tc>
        <w:tc>
          <w:tcPr>
            <w:tcW w:w="2089" w:type="dxa"/>
          </w:tcPr>
          <w:p w:rsidR="00E07737" w:rsidRPr="00850CFB" w:rsidRDefault="00E07737" w:rsidP="00C57BED">
            <w:pPr>
              <w:pStyle w:val="TableEntry"/>
            </w:pPr>
            <w:r w:rsidRPr="00850CFB">
              <w:t>2.16.840.1.113883.10.20.22.2.41</w:t>
            </w:r>
          </w:p>
        </w:tc>
      </w:tr>
    </w:tbl>
    <w:p w:rsidR="009E6BEF" w:rsidRPr="00850CFB" w:rsidRDefault="009E6BEF" w:rsidP="006F1ABD">
      <w:pPr>
        <w:pStyle w:val="Note"/>
      </w:pPr>
      <w:r w:rsidRPr="00850CFB">
        <w:t>Note 1</w:t>
      </w:r>
      <w:proofErr w:type="gramStart"/>
      <w:r w:rsidR="00AE09BB">
        <w:t>:</w:t>
      </w:r>
      <w:r w:rsidRPr="00850CFB">
        <w:t>PtCP</w:t>
      </w:r>
      <w:proofErr w:type="gramEnd"/>
      <w:r w:rsidRPr="00850CFB">
        <w:t xml:space="preserve"> is a medical summary and inherits all header constraints from Medical Summaries. CDA Release 2.0 documents that conform to the requirements of this content module shall indicate their conformance by the inclusion of the appropriate &lt;</w:t>
      </w:r>
      <w:proofErr w:type="spellStart"/>
      <w:r w:rsidRPr="00850CFB">
        <w:t>templateId</w:t>
      </w:r>
      <w:proofErr w:type="spellEnd"/>
      <w:r w:rsidRPr="00850CFB">
        <w:t>&gt; elements in the header of the document.</w:t>
      </w:r>
      <w:r w:rsidR="00761129" w:rsidRPr="00850CFB">
        <w:t xml:space="preserve"> CCDA US Realm header</w:t>
      </w:r>
      <w:r w:rsidR="007712AC" w:rsidRPr="00850CFB">
        <w:t xml:space="preserve"> elements </w:t>
      </w:r>
      <w:r w:rsidR="00761129" w:rsidRPr="00850CFB">
        <w:t xml:space="preserve">can </w:t>
      </w:r>
      <w:r w:rsidR="007712AC" w:rsidRPr="00850CFB">
        <w:t>be used when the CCDA flavor of templates are implemented</w:t>
      </w:r>
      <w:r w:rsidR="00B93395">
        <w:t xml:space="preserve">. </w:t>
      </w:r>
    </w:p>
    <w:p w:rsidR="00AD6E1D" w:rsidRPr="00850CFB" w:rsidRDefault="00AD6E1D" w:rsidP="00F06B2A">
      <w:pPr>
        <w:pStyle w:val="Heading2"/>
        <w:rPr>
          <w:noProof w:val="0"/>
        </w:rPr>
      </w:pPr>
      <w:bookmarkStart w:id="48" w:name="_Toc368399573"/>
      <w:r w:rsidRPr="00850CFB">
        <w:rPr>
          <w:noProof w:val="0"/>
        </w:rPr>
        <w:t>X.2 Options</w:t>
      </w:r>
      <w:bookmarkEnd w:id="48"/>
    </w:p>
    <w:p w:rsidR="00AD6E1D" w:rsidRPr="00850CFB" w:rsidRDefault="00AD6E1D" w:rsidP="00F06B2A">
      <w:pPr>
        <w:pStyle w:val="BodyText"/>
      </w:pPr>
      <w:r w:rsidRPr="00850CFB">
        <w:t>Options that may be selected for this Content Profile are listed in the table X.2-1 along with the Actors to which they apply. Dependencies between options when applicable are specified in notes.</w:t>
      </w:r>
    </w:p>
    <w:p w:rsidR="00AD6E1D" w:rsidRPr="00850CFB" w:rsidRDefault="00AD6E1D" w:rsidP="00F06B2A">
      <w:pPr>
        <w:pStyle w:val="TableTitle"/>
      </w:pPr>
      <w:r w:rsidRPr="00850CFB">
        <w:t xml:space="preserve">Table X.2-1: </w:t>
      </w:r>
      <w:proofErr w:type="spellStart"/>
      <w:r w:rsidRPr="00850CFB">
        <w:t>PtCP</w:t>
      </w:r>
      <w:proofErr w:type="spellEnd"/>
      <w:r w:rsidRPr="00850CFB">
        <w:t xml:space="preserve"> Summary Options</w:t>
      </w:r>
    </w:p>
    <w:tbl>
      <w:tblPr>
        <w:tblW w:w="0" w:type="auto"/>
        <w:jc w:val="center"/>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141"/>
        <w:gridCol w:w="3459"/>
        <w:gridCol w:w="3109"/>
      </w:tblGrid>
      <w:tr w:rsidR="00AD6E1D" w:rsidRPr="00850CFB" w:rsidTr="00F06B2A">
        <w:trPr>
          <w:cantSplit/>
          <w:tblHeader/>
          <w:jc w:val="center"/>
        </w:trPr>
        <w:tc>
          <w:tcPr>
            <w:tcW w:w="2141" w:type="dxa"/>
            <w:shd w:val="clear" w:color="auto" w:fill="D9D9D9" w:themeFill="background1" w:themeFillShade="D9"/>
          </w:tcPr>
          <w:p w:rsidR="00AD6E1D" w:rsidRPr="00850CFB" w:rsidRDefault="00AD6E1D" w:rsidP="00F06B2A">
            <w:pPr>
              <w:pStyle w:val="TableEntryHeader"/>
            </w:pPr>
            <w:r w:rsidRPr="00850CFB">
              <w:t>Actor</w:t>
            </w:r>
          </w:p>
        </w:tc>
        <w:tc>
          <w:tcPr>
            <w:tcW w:w="3459" w:type="dxa"/>
            <w:shd w:val="clear" w:color="auto" w:fill="D9D9D9" w:themeFill="background1" w:themeFillShade="D9"/>
          </w:tcPr>
          <w:p w:rsidR="00AD6E1D" w:rsidRPr="00850CFB" w:rsidRDefault="00AD6E1D" w:rsidP="000F7B82">
            <w:pPr>
              <w:pStyle w:val="TableEntryHeader"/>
            </w:pPr>
            <w:r w:rsidRPr="00850CFB">
              <w:t>Option Name</w:t>
            </w:r>
          </w:p>
        </w:tc>
        <w:tc>
          <w:tcPr>
            <w:tcW w:w="3109" w:type="dxa"/>
            <w:shd w:val="clear" w:color="auto" w:fill="D9D9D9" w:themeFill="background1" w:themeFillShade="D9"/>
          </w:tcPr>
          <w:p w:rsidR="00AD6E1D" w:rsidRPr="00850CFB" w:rsidRDefault="00AD6E1D" w:rsidP="000F7B82">
            <w:pPr>
              <w:pStyle w:val="TableEntryHeader"/>
            </w:pPr>
            <w:r w:rsidRPr="00850CFB">
              <w:t>Reference</w:t>
            </w:r>
          </w:p>
          <w:p w:rsidR="00AD6E1D" w:rsidRPr="00850CFB" w:rsidRDefault="00AD6E1D" w:rsidP="000F7B82">
            <w:pPr>
              <w:pStyle w:val="TableEntryHeader"/>
            </w:pPr>
          </w:p>
        </w:tc>
      </w:tr>
      <w:tr w:rsidR="00AD6E1D" w:rsidRPr="00850CFB" w:rsidTr="00BC5D65">
        <w:trPr>
          <w:cantSplit/>
          <w:jc w:val="center"/>
        </w:trPr>
        <w:tc>
          <w:tcPr>
            <w:tcW w:w="2141" w:type="dxa"/>
          </w:tcPr>
          <w:p w:rsidR="00AD6E1D" w:rsidRPr="00850CFB" w:rsidRDefault="00AD6E1D" w:rsidP="00156C94">
            <w:pPr>
              <w:pStyle w:val="TableEntry"/>
            </w:pPr>
            <w:r w:rsidRPr="00850CFB">
              <w:t>Content Consumer</w:t>
            </w:r>
          </w:p>
        </w:tc>
        <w:tc>
          <w:tcPr>
            <w:tcW w:w="3459" w:type="dxa"/>
          </w:tcPr>
          <w:p w:rsidR="00AD6E1D" w:rsidRPr="00850CFB" w:rsidRDefault="00AD6E1D" w:rsidP="00F06B2A">
            <w:pPr>
              <w:pStyle w:val="TableEntry"/>
            </w:pPr>
            <w:r w:rsidRPr="00850CFB">
              <w:t>View Option (See Note 1)</w:t>
            </w:r>
          </w:p>
          <w:p w:rsidR="00AD6E1D" w:rsidRPr="00850CFB" w:rsidRDefault="00AD6E1D" w:rsidP="00F06B2A">
            <w:pPr>
              <w:pStyle w:val="TableEntry"/>
            </w:pPr>
            <w:r w:rsidRPr="00850CFB">
              <w:t>Document Import Option (See Note 1)</w:t>
            </w:r>
          </w:p>
          <w:p w:rsidR="00AD6E1D" w:rsidRPr="00850CFB" w:rsidRDefault="00AD6E1D" w:rsidP="00F06B2A">
            <w:pPr>
              <w:pStyle w:val="TableEntry"/>
            </w:pPr>
            <w:r w:rsidRPr="00850CFB">
              <w:t>Section Import Option (See Note 1)</w:t>
            </w:r>
          </w:p>
          <w:p w:rsidR="00AD6E1D" w:rsidRPr="00850CFB" w:rsidRDefault="00AD6E1D" w:rsidP="00F06B2A">
            <w:pPr>
              <w:pStyle w:val="TableEntry"/>
              <w:rPr>
                <w:color w:val="00B050"/>
              </w:rPr>
            </w:pPr>
            <w:r w:rsidRPr="00850CFB">
              <w:t>Discrete Data Import Option (See Note 1)</w:t>
            </w:r>
          </w:p>
        </w:tc>
        <w:tc>
          <w:tcPr>
            <w:tcW w:w="3109" w:type="dxa"/>
          </w:tcPr>
          <w:p w:rsidR="00AD6E1D" w:rsidRPr="00850CFB" w:rsidRDefault="00AD6E1D" w:rsidP="00F06B2A">
            <w:pPr>
              <w:pStyle w:val="TableEntry"/>
            </w:pPr>
            <w:r w:rsidRPr="00850CFB">
              <w:t>PCC TF-2: 3.1.1</w:t>
            </w:r>
          </w:p>
          <w:p w:rsidR="00AD6E1D" w:rsidRPr="00850CFB" w:rsidRDefault="00AD6E1D" w:rsidP="00F06B2A">
            <w:pPr>
              <w:pStyle w:val="TableEntry"/>
            </w:pPr>
            <w:r w:rsidRPr="00850CFB">
              <w:t>PCC TF-2: 3.1.2</w:t>
            </w:r>
          </w:p>
          <w:p w:rsidR="00AD6E1D" w:rsidRPr="00850CFB" w:rsidRDefault="00AD6E1D" w:rsidP="00F06B2A">
            <w:pPr>
              <w:pStyle w:val="TableEntry"/>
            </w:pPr>
            <w:r w:rsidRPr="00850CFB">
              <w:t>PCC TF-2: 3.1.3</w:t>
            </w:r>
          </w:p>
          <w:p w:rsidR="00AD6E1D" w:rsidRPr="00850CFB" w:rsidRDefault="00AD6E1D" w:rsidP="00F06B2A">
            <w:pPr>
              <w:pStyle w:val="TableEntry"/>
              <w:rPr>
                <w:color w:val="00B050"/>
              </w:rPr>
            </w:pPr>
            <w:r w:rsidRPr="00850CFB">
              <w:t>PCC TF-2: 3.1.4</w:t>
            </w:r>
          </w:p>
        </w:tc>
      </w:tr>
      <w:tr w:rsidR="00AD6E1D" w:rsidRPr="00850CFB" w:rsidTr="00BC5D65">
        <w:trPr>
          <w:cantSplit/>
          <w:jc w:val="center"/>
        </w:trPr>
        <w:tc>
          <w:tcPr>
            <w:tcW w:w="2141" w:type="dxa"/>
            <w:tcBorders>
              <w:bottom w:val="single" w:sz="4" w:space="0" w:color="auto"/>
            </w:tcBorders>
          </w:tcPr>
          <w:p w:rsidR="00AD6E1D" w:rsidRPr="00850CFB" w:rsidRDefault="00AD6E1D" w:rsidP="00156C94">
            <w:pPr>
              <w:pStyle w:val="TableEntry"/>
            </w:pPr>
            <w:r w:rsidRPr="00850CFB">
              <w:t>Content Creator</w:t>
            </w:r>
          </w:p>
        </w:tc>
        <w:tc>
          <w:tcPr>
            <w:tcW w:w="3459" w:type="dxa"/>
          </w:tcPr>
          <w:p w:rsidR="00AD6E1D" w:rsidRPr="00850CFB" w:rsidRDefault="00AD6E1D" w:rsidP="00F06B2A">
            <w:pPr>
              <w:pStyle w:val="TableEntry"/>
            </w:pPr>
            <w:r w:rsidRPr="00850CFB">
              <w:t>No options defined</w:t>
            </w:r>
          </w:p>
        </w:tc>
        <w:tc>
          <w:tcPr>
            <w:tcW w:w="3109" w:type="dxa"/>
          </w:tcPr>
          <w:p w:rsidR="00AD6E1D" w:rsidRPr="00850CFB" w:rsidRDefault="00AD6E1D" w:rsidP="00F06B2A">
            <w:pPr>
              <w:pStyle w:val="TableEntry"/>
            </w:pPr>
          </w:p>
        </w:tc>
      </w:tr>
    </w:tbl>
    <w:p w:rsidR="00AD6E1D" w:rsidRPr="00850CFB" w:rsidRDefault="00AD6E1D" w:rsidP="00F06B2A">
      <w:pPr>
        <w:pStyle w:val="Note"/>
      </w:pPr>
      <w:r w:rsidRPr="00850CFB">
        <w:t>Note 1: The Actor shall support at least one of these options.</w:t>
      </w:r>
    </w:p>
    <w:p w:rsidR="00AD6E1D" w:rsidRPr="00850CFB" w:rsidRDefault="00AD6E1D" w:rsidP="00F06B2A">
      <w:pPr>
        <w:pStyle w:val="Heading2"/>
        <w:rPr>
          <w:noProof w:val="0"/>
        </w:rPr>
      </w:pPr>
      <w:bookmarkStart w:id="49" w:name="_Toc368399574"/>
      <w:r w:rsidRPr="00850CFB">
        <w:rPr>
          <w:noProof w:val="0"/>
        </w:rPr>
        <w:t>X.3 Groupings</w:t>
      </w:r>
      <w:bookmarkEnd w:id="49"/>
      <w:r w:rsidRPr="00850CFB">
        <w:rPr>
          <w:noProof w:val="0"/>
        </w:rPr>
        <w:t xml:space="preserve"> </w:t>
      </w:r>
    </w:p>
    <w:p w:rsidR="00455CDD" w:rsidRPr="00850CFB" w:rsidRDefault="00EF7D80" w:rsidP="00F06B2A">
      <w:pPr>
        <w:pStyle w:val="BodyText"/>
      </w:pPr>
      <w:r w:rsidRPr="00850CFB">
        <w:t>This section not applicable</w:t>
      </w:r>
    </w:p>
    <w:p w:rsidR="00455CDD" w:rsidRPr="00850CFB" w:rsidRDefault="00AD6E1D" w:rsidP="00F06B2A">
      <w:pPr>
        <w:pStyle w:val="Heading2"/>
        <w:rPr>
          <w:i/>
          <w:noProof w:val="0"/>
        </w:rPr>
      </w:pPr>
      <w:bookmarkStart w:id="50" w:name="_Toc368399575"/>
      <w:r w:rsidRPr="00850CFB">
        <w:rPr>
          <w:noProof w:val="0"/>
        </w:rPr>
        <w:lastRenderedPageBreak/>
        <w:t>X.4</w:t>
      </w:r>
      <w:r w:rsidR="00455CDD" w:rsidRPr="00850CFB">
        <w:rPr>
          <w:noProof w:val="0"/>
        </w:rPr>
        <w:t xml:space="preserve"> </w:t>
      </w:r>
      <w:r w:rsidRPr="00850CFB">
        <w:rPr>
          <w:noProof w:val="0"/>
        </w:rPr>
        <w:t>Overview</w:t>
      </w:r>
      <w:bookmarkEnd w:id="50"/>
    </w:p>
    <w:p w:rsidR="00106FD9" w:rsidRPr="00850CFB" w:rsidRDefault="00106FD9" w:rsidP="00F06B2A">
      <w:pPr>
        <w:pStyle w:val="BodyText"/>
      </w:pPr>
      <w:r w:rsidRPr="00850CFB">
        <w:t>The management of medically complex and/or functionally impaired individuals requires all different types of ‘plans’ and ‘instructions’. The following depicts this concept:</w:t>
      </w:r>
    </w:p>
    <w:p w:rsidR="00106FD9" w:rsidRPr="00850CFB" w:rsidRDefault="00106FD9" w:rsidP="00F06B2A">
      <w:pPr>
        <w:pStyle w:val="BodyText"/>
        <w:jc w:val="center"/>
      </w:pPr>
      <w:r w:rsidRPr="00850CFB">
        <w:object w:dxaOrig="4575" w:dyaOrig="3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45pt;height:190.1pt" o:ole="">
            <v:imagedata r:id="rId16" o:title=""/>
          </v:shape>
          <o:OLEObject Type="Embed" ProgID="Visio.Drawing.11" ShapeID="_x0000_i1025" DrawAspect="Content" ObjectID="_1442142645" r:id="rId17"/>
        </w:object>
      </w:r>
    </w:p>
    <w:p w:rsidR="00DD57A7" w:rsidRPr="00850CFB" w:rsidRDefault="00DD57A7" w:rsidP="00F06B2A">
      <w:pPr>
        <w:pStyle w:val="FigureTitle"/>
        <w:rPr>
          <w:i/>
        </w:rPr>
      </w:pPr>
      <w:r w:rsidRPr="00850CFB">
        <w:t>Figure X.4-1</w:t>
      </w:r>
      <w:r w:rsidR="00F64F70" w:rsidRPr="00850CFB">
        <w:t>: S</w:t>
      </w:r>
      <w:r w:rsidRPr="00850CFB">
        <w:t>tructure of Patient Care Plan</w:t>
      </w:r>
    </w:p>
    <w:p w:rsidR="00DF0F1E" w:rsidRPr="00850CFB" w:rsidRDefault="00DF0F1E" w:rsidP="00F06B2A">
      <w:pPr>
        <w:pStyle w:val="BodyText"/>
      </w:pPr>
    </w:p>
    <w:p w:rsidR="00B000F9" w:rsidRPr="00850CFB" w:rsidRDefault="00106FD9" w:rsidP="00F06B2A">
      <w:pPr>
        <w:pStyle w:val="BodyText"/>
      </w:pPr>
      <w:r w:rsidRPr="00850CFB">
        <w:t>A Care plan can contain multiple plans of care which are comprised of treatment plans and instructions. The following further depicts this concept:</w:t>
      </w:r>
    </w:p>
    <w:p w:rsidR="00106FD9" w:rsidRPr="00850CFB" w:rsidRDefault="00B000F9" w:rsidP="00F06B2A">
      <w:pPr>
        <w:pStyle w:val="BodyText"/>
        <w:jc w:val="center"/>
      </w:pPr>
      <w:r w:rsidRPr="00850CFB">
        <w:object w:dxaOrig="7305" w:dyaOrig="6484">
          <v:shape id="_x0000_i1026" type="#_x0000_t75" style="width:207.35pt;height:184.3pt" o:ole="">
            <v:imagedata r:id="rId18" o:title=""/>
          </v:shape>
          <o:OLEObject Type="Embed" ProgID="Visio.Drawing.11" ShapeID="_x0000_i1026" DrawAspect="Content" ObjectID="_1442142646" r:id="rId19"/>
        </w:object>
      </w:r>
    </w:p>
    <w:p w:rsidR="00DD57A7" w:rsidRPr="00850CFB" w:rsidRDefault="00B000F9" w:rsidP="00F06B2A">
      <w:pPr>
        <w:pStyle w:val="FigureTitle"/>
      </w:pPr>
      <w:r w:rsidRPr="00850CFB">
        <w:tab/>
      </w:r>
      <w:r w:rsidR="00DD57A7" w:rsidRPr="00850CFB">
        <w:t>Figure X.4-2</w:t>
      </w:r>
      <w:r w:rsidR="00F64F70" w:rsidRPr="00850CFB">
        <w:t>:</w:t>
      </w:r>
      <w:r w:rsidR="00DD57A7" w:rsidRPr="00850CFB">
        <w:t xml:space="preserve"> Contents of Patient Care Plan</w:t>
      </w:r>
    </w:p>
    <w:p w:rsidR="00DF0F1E" w:rsidRPr="00850CFB" w:rsidRDefault="00DF0F1E" w:rsidP="00F06B2A">
      <w:pPr>
        <w:pStyle w:val="BodyText"/>
      </w:pPr>
    </w:p>
    <w:p w:rsidR="00B000F9" w:rsidRPr="006F1ABD" w:rsidRDefault="00B000F9" w:rsidP="00F06B2A">
      <w:pPr>
        <w:pStyle w:val="BodyText"/>
      </w:pPr>
      <w:r w:rsidRPr="00850CFB">
        <w:t>A Care plan can contain multiple plans of care which are comprised of treatment plans and instructions from various types of care providers including updates from the patient/caregiver. The following further depicts this concept:</w:t>
      </w:r>
    </w:p>
    <w:p w:rsidR="00DF44FD" w:rsidRPr="006F1ABD" w:rsidRDefault="00DF44FD" w:rsidP="002D4A66">
      <w:pPr>
        <w:pStyle w:val="BodyText"/>
        <w:jc w:val="center"/>
      </w:pPr>
      <w:r w:rsidRPr="002D4A66">
        <w:rPr>
          <w:noProof/>
        </w:rPr>
        <w:lastRenderedPageBreak/>
        <w:drawing>
          <wp:inline distT="0" distB="0" distL="0" distR="0" wp14:anchorId="26311ADE" wp14:editId="44E07464">
            <wp:extent cx="4608576" cy="4234374"/>
            <wp:effectExtent l="0" t="0" r="190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11836" cy="4237369"/>
                    </a:xfrm>
                    <a:prstGeom prst="rect">
                      <a:avLst/>
                    </a:prstGeom>
                  </pic:spPr>
                </pic:pic>
              </a:graphicData>
            </a:graphic>
          </wp:inline>
        </w:drawing>
      </w:r>
    </w:p>
    <w:p w:rsidR="00F50428" w:rsidRPr="00850CFB" w:rsidRDefault="00F50428" w:rsidP="00F06B2A">
      <w:pPr>
        <w:pStyle w:val="FigureTitle"/>
      </w:pPr>
      <w:r w:rsidRPr="00850CFB">
        <w:t xml:space="preserve">Figure </w:t>
      </w:r>
      <w:r w:rsidR="00DD57A7" w:rsidRPr="00850CFB">
        <w:t>X.4-3</w:t>
      </w:r>
      <w:r w:rsidR="00715EEA" w:rsidRPr="00850CFB">
        <w:t>:</w:t>
      </w:r>
      <w:r w:rsidR="00DD57A7" w:rsidRPr="00850CFB">
        <w:t xml:space="preserve"> Multiple Contributions to Patient Care Plan  </w:t>
      </w:r>
    </w:p>
    <w:p w:rsidR="0064716A" w:rsidRPr="00850CFB" w:rsidRDefault="0064716A" w:rsidP="00F06B2A">
      <w:pPr>
        <w:pStyle w:val="BodyText"/>
      </w:pPr>
    </w:p>
    <w:p w:rsidR="004A02AE" w:rsidRPr="00850CFB" w:rsidRDefault="00F51579" w:rsidP="00F06B2A">
      <w:pPr>
        <w:pStyle w:val="BodyText"/>
      </w:pPr>
      <w:r w:rsidRPr="00850CFB">
        <w:t xml:space="preserve">The </w:t>
      </w:r>
      <w:proofErr w:type="spellStart"/>
      <w:r w:rsidRPr="00850CFB">
        <w:t>PtCP</w:t>
      </w:r>
      <w:proofErr w:type="spellEnd"/>
      <w:r w:rsidRPr="00850CFB">
        <w:t xml:space="preserve"> is a content profile that could be used to drive clinical workflow. </w:t>
      </w:r>
      <w:r w:rsidR="004A02AE" w:rsidRPr="00850CFB">
        <w:t>The numbers of health care service delivery encounters required by individuals, as well as the failure to deliver and coordinate needed services are significant sources of frustration and errors and are drivers of health care expenditures. According to claims data reported for US Medicare beneficiaries in 2003-2004, 19.6% of re-hospitalizations occurred 30 days after discharge. This translated into $17.4 billion dollars in hospital payments from Medicare in 2004.</w:t>
      </w:r>
      <w:r w:rsidR="004A02AE" w:rsidRPr="00850CFB">
        <w:rPr>
          <w:rStyle w:val="FootnoteReference"/>
        </w:rPr>
        <w:footnoteReference w:id="1"/>
      </w:r>
      <w:r w:rsidR="004A02AE" w:rsidRPr="00850CFB">
        <w:t xml:space="preserve"> Providing person-centered care is particularly important for medically-complex and/or functionally impaired individuals given the complexity, range, and on-going and evolving nature of their health status and the services needed. Effective, collaborative partnerships between service providers and individuals are necessary to ensure that individuals have the ability to participate in planning their care and that their wants, needs, and preferences are respected in health care decision making. </w:t>
      </w:r>
      <w:r w:rsidR="004A02AE" w:rsidRPr="00850CFB">
        <w:cr/>
      </w:r>
    </w:p>
    <w:p w:rsidR="007F21F5" w:rsidRPr="00850CFB" w:rsidRDefault="004A02AE" w:rsidP="00F06B2A">
      <w:pPr>
        <w:pStyle w:val="BodyText"/>
      </w:pPr>
      <w:r w:rsidRPr="00850CFB">
        <w:lastRenderedPageBreak/>
        <w:t xml:space="preserve">The ability to target appropriate services and to coordinate care over time, across multiple clinicians and sites of service, with the engagement of the individual (i.e. longitudinal coordination of care) is essential to alleviating fragmented, duplicative and costly care for these medically-complex and/or functionally impaired persons. The Patient Care Plan profile will support one overarching interdisciplinary plan of care where all disciplines that care for the patient are able to communicate their plan of care, treatment plan, problems, interventions and goals/outcomes, for the patient. </w:t>
      </w:r>
    </w:p>
    <w:p w:rsidR="007F21F5" w:rsidRPr="00850CFB" w:rsidRDefault="007469E8" w:rsidP="00F06B2A">
      <w:pPr>
        <w:pStyle w:val="BodyText"/>
      </w:pPr>
      <w:r w:rsidRPr="00850CFB">
        <w:t>A key component of clinical workflow is the ability to reconcile clinical data. Reconciliation of electronic clinical information from multiple data sources is a difficult task</w:t>
      </w:r>
      <w:r w:rsidR="00B93395">
        <w:t xml:space="preserve">. </w:t>
      </w:r>
      <w:r w:rsidRPr="00850CFB">
        <w:t>It involves managing lists of clinical information that are often larger than most people can keep in working memory</w:t>
      </w:r>
      <w:r w:rsidR="00B93395">
        <w:t xml:space="preserve">. </w:t>
      </w:r>
      <w:r w:rsidRPr="00850CFB">
        <w:t>This profile supports the reconciliation of information contained in Health Information Systems and Exchanges. It can be used to provide automation of reconciliation tasks and clinical workflows</w:t>
      </w:r>
      <w:r w:rsidR="00B93395">
        <w:t xml:space="preserve">. </w:t>
      </w:r>
      <w:r w:rsidRPr="00850CFB">
        <w:t>This profile includes information that can be used to enable reconciliation of active problems, medications</w:t>
      </w:r>
      <w:r w:rsidRPr="00B93395">
        <w:t xml:space="preserve">, </w:t>
      </w:r>
      <w:r w:rsidR="00B93395">
        <w:t xml:space="preserve">and </w:t>
      </w:r>
      <w:r w:rsidRPr="00B93395">
        <w:t>allergies (see IHE PCC Reconciliation of Diagnoses, Allergies and Medications</w:t>
      </w:r>
      <w:r w:rsidR="00B93395">
        <w:t xml:space="preserve"> [</w:t>
      </w:r>
      <w:r w:rsidRPr="00B93395">
        <w:t>RECON</w:t>
      </w:r>
      <w:proofErr w:type="gramStart"/>
      <w:r w:rsidR="00B93395">
        <w:t xml:space="preserve">] </w:t>
      </w:r>
      <w:r w:rsidRPr="00B93395">
        <w:t xml:space="preserve"> </w:t>
      </w:r>
      <w:r w:rsidRPr="002D4A66">
        <w:t>Profile</w:t>
      </w:r>
      <w:proofErr w:type="gramEnd"/>
      <w:r w:rsidR="00B93395" w:rsidRPr="006F1ABD">
        <w:t xml:space="preserve">) </w:t>
      </w:r>
      <w:r w:rsidRPr="002D4A66">
        <w:t>data. This</w:t>
      </w:r>
      <w:r w:rsidRPr="00850CFB">
        <w:t xml:space="preserve"> can be used to assist healthcare providers to automate complex reconciliation tasks.</w:t>
      </w:r>
      <w:r w:rsidR="005D3FC2" w:rsidRPr="00850CFB">
        <w:t xml:space="preserve"> </w:t>
      </w:r>
      <w:r w:rsidR="007F21F5" w:rsidRPr="00850CFB">
        <w:t>Furthermore, patient care is sometimes based on care guidelines. Care guidelines typically results in protocols that are used to produce clinical workflow. The workflow drives what occurs or does not occur. This information is captured in a care plan and can subsequently be reported on by providing a link to quality measures and outcomes. For example, care guidelines for diabetic patients include an annual foot exam. The annual foot exam is included in a diabetes care protocol</w:t>
      </w:r>
      <w:r w:rsidR="00B93395">
        <w:t xml:space="preserve">. </w:t>
      </w:r>
      <w:r w:rsidR="007F21F5" w:rsidRPr="00850CFB">
        <w:t>Subsequently, a referral or order for diabetes foot exam to be performed becomes a component of the clinical workflow for a diabetic patient. In order to satisfy the workflow, the annual foot exam becomes a plan item in the patient care plan that is tracked until the exam is performed. The outcome for the performing of the annual foot exam intervention can then be tracked for quality purposes</w:t>
      </w:r>
      <w:r w:rsidR="00B93395">
        <w:t xml:space="preserve">. </w:t>
      </w:r>
    </w:p>
    <w:p w:rsidR="004A02AE" w:rsidRPr="00850CFB" w:rsidRDefault="004A02AE" w:rsidP="00F06B2A">
      <w:pPr>
        <w:pStyle w:val="BodyText"/>
      </w:pPr>
      <w:r w:rsidRPr="00850CFB">
        <w:t xml:space="preserve">The </w:t>
      </w:r>
      <w:proofErr w:type="spellStart"/>
      <w:r w:rsidR="00F51579" w:rsidRPr="00850CFB">
        <w:t>PtCP</w:t>
      </w:r>
      <w:proofErr w:type="spellEnd"/>
      <w:r w:rsidR="00F51579" w:rsidRPr="00850CFB">
        <w:t xml:space="preserve"> </w:t>
      </w:r>
      <w:r w:rsidRPr="00850CFB">
        <w:t>profile will address many of the needs not met in the Patient Plan of Care (PPOC) profile due to being nursing focused</w:t>
      </w:r>
      <w:r w:rsidR="007F21F5" w:rsidRPr="00850CFB">
        <w:t xml:space="preserve">. The </w:t>
      </w:r>
      <w:proofErr w:type="spellStart"/>
      <w:r w:rsidR="007F21F5" w:rsidRPr="00850CFB">
        <w:t>PtCP</w:t>
      </w:r>
      <w:proofErr w:type="spellEnd"/>
      <w:r w:rsidR="007F21F5" w:rsidRPr="00850CFB">
        <w:t xml:space="preserve"> will provide: </w:t>
      </w:r>
    </w:p>
    <w:p w:rsidR="004A02AE" w:rsidRPr="00850CFB" w:rsidRDefault="00106FD9" w:rsidP="00F06B2A">
      <w:pPr>
        <w:pStyle w:val="ListBullet2"/>
      </w:pPr>
      <w:r w:rsidRPr="00850CFB">
        <w:t>A centralized Patient Care P</w:t>
      </w:r>
      <w:r w:rsidR="004A02AE" w:rsidRPr="00850CFB">
        <w:t>lan that meets the needs of many stakeholders (providers and patients);</w:t>
      </w:r>
    </w:p>
    <w:p w:rsidR="004A02AE" w:rsidRPr="00850CFB" w:rsidRDefault="004A02AE" w:rsidP="00F06B2A">
      <w:pPr>
        <w:pStyle w:val="ListBullet2"/>
      </w:pPr>
      <w:r w:rsidRPr="00850CFB">
        <w:t xml:space="preserve">A method to consolidate the many </w:t>
      </w:r>
      <w:r w:rsidR="00106FD9" w:rsidRPr="00850CFB">
        <w:t>Plans of Care</w:t>
      </w:r>
      <w:r w:rsidRPr="00850CFB">
        <w:t xml:space="preserve"> that can be attached to a patient;</w:t>
      </w:r>
    </w:p>
    <w:p w:rsidR="004A02AE" w:rsidRPr="00850CFB" w:rsidRDefault="007F21F5" w:rsidP="00F06B2A">
      <w:pPr>
        <w:pStyle w:val="ListBullet2"/>
      </w:pPr>
      <w:r w:rsidRPr="00850CFB">
        <w:t>A</w:t>
      </w:r>
      <w:r w:rsidR="00106FD9" w:rsidRPr="00850CFB">
        <w:t xml:space="preserve"> framework for the centralized Patient Care P</w:t>
      </w:r>
      <w:r w:rsidR="004A02AE" w:rsidRPr="00850CFB">
        <w:t>lan.</w:t>
      </w:r>
    </w:p>
    <w:p w:rsidR="0064716A" w:rsidRPr="00850CFB" w:rsidRDefault="001D76BE" w:rsidP="00F06B2A">
      <w:pPr>
        <w:pStyle w:val="BodyText"/>
        <w:rPr>
          <w:szCs w:val="24"/>
        </w:rPr>
      </w:pPr>
      <w:r w:rsidRPr="00850CFB">
        <w:t xml:space="preserve">The </w:t>
      </w:r>
      <w:proofErr w:type="spellStart"/>
      <w:r w:rsidRPr="00850CFB">
        <w:t>PtCP</w:t>
      </w:r>
      <w:proofErr w:type="spellEnd"/>
      <w:r w:rsidR="004A02AE" w:rsidRPr="00850CFB">
        <w:t xml:space="preserve"> profile will </w:t>
      </w:r>
      <w:r w:rsidR="00CE7ABC" w:rsidRPr="00850CFB">
        <w:t>utilize</w:t>
      </w:r>
      <w:r w:rsidR="004A02AE" w:rsidRPr="00850CFB">
        <w:t xml:space="preserve"> </w:t>
      </w:r>
      <w:r w:rsidR="000C24DB" w:rsidRPr="00850CFB">
        <w:t xml:space="preserve">IHE </w:t>
      </w:r>
      <w:r w:rsidR="004A02AE" w:rsidRPr="00850CFB">
        <w:t xml:space="preserve">workflow profiles such as </w:t>
      </w:r>
      <w:r w:rsidR="00500311" w:rsidRPr="00850CFB">
        <w:t>XDS, XDW</w:t>
      </w:r>
      <w:r w:rsidR="00CE7ABC" w:rsidRPr="00850CFB">
        <w:t xml:space="preserve">, </w:t>
      </w:r>
      <w:r w:rsidR="000C24DB" w:rsidRPr="00850CFB">
        <w:t>ORL (</w:t>
      </w:r>
      <w:r w:rsidR="004A02AE" w:rsidRPr="00850CFB">
        <w:t>Order</w:t>
      </w:r>
      <w:r w:rsidR="00CE7ABC" w:rsidRPr="00850CFB">
        <w:t>/</w:t>
      </w:r>
      <w:r w:rsidR="004A02AE" w:rsidRPr="00850CFB">
        <w:t xml:space="preserve">Referral </w:t>
      </w:r>
      <w:r w:rsidR="00CE7ABC" w:rsidRPr="00850CFB">
        <w:t>Linking</w:t>
      </w:r>
      <w:r w:rsidR="000C24DB" w:rsidRPr="00850CFB">
        <w:t>)</w:t>
      </w:r>
      <w:r w:rsidR="00A95F42" w:rsidRPr="00850CFB">
        <w:t xml:space="preserve">, </w:t>
      </w:r>
      <w:r w:rsidR="000C24DB" w:rsidRPr="00850CFB">
        <w:t>RECON (</w:t>
      </w:r>
      <w:r w:rsidR="007469E8" w:rsidRPr="00850CFB">
        <w:t>Reconciliation</w:t>
      </w:r>
      <w:r w:rsidR="000C24DB" w:rsidRPr="00850CFB">
        <w:t>)</w:t>
      </w:r>
      <w:r w:rsidR="004A02AE" w:rsidRPr="00850CFB">
        <w:t xml:space="preserve"> and content </w:t>
      </w:r>
      <w:r w:rsidR="00486D2E" w:rsidRPr="00850CFB">
        <w:t xml:space="preserve">profiles </w:t>
      </w:r>
      <w:r w:rsidR="004A02AE" w:rsidRPr="00850CFB">
        <w:t xml:space="preserve">such as </w:t>
      </w:r>
      <w:r w:rsidR="00CE7ABC" w:rsidRPr="00850CFB">
        <w:t xml:space="preserve">Medical Summary based </w:t>
      </w:r>
      <w:r w:rsidR="004A02AE" w:rsidRPr="00850CFB">
        <w:t xml:space="preserve">documents </w:t>
      </w:r>
      <w:r w:rsidR="00CE7ABC" w:rsidRPr="00850CFB">
        <w:t xml:space="preserve">and CCD </w:t>
      </w:r>
      <w:r w:rsidR="004A02AE" w:rsidRPr="00850CFB">
        <w:t xml:space="preserve">for the exchange of each disciplines </w:t>
      </w:r>
      <w:r w:rsidR="00500311" w:rsidRPr="00850CFB">
        <w:t>patient care document and their data elements</w:t>
      </w:r>
      <w:r w:rsidR="00B93395">
        <w:t xml:space="preserve">. </w:t>
      </w:r>
    </w:p>
    <w:p w:rsidR="0064716A" w:rsidRPr="00850CFB" w:rsidRDefault="0064716A" w:rsidP="00F06B2A">
      <w:pPr>
        <w:pStyle w:val="BodyText"/>
        <w:rPr>
          <w:szCs w:val="24"/>
        </w:rPr>
      </w:pPr>
      <w:r w:rsidRPr="00850CFB">
        <w:rPr>
          <w:szCs w:val="24"/>
        </w:rPr>
        <w:t xml:space="preserve">The </w:t>
      </w:r>
      <w:proofErr w:type="spellStart"/>
      <w:r w:rsidRPr="00850CFB">
        <w:rPr>
          <w:szCs w:val="24"/>
        </w:rPr>
        <w:t>PtCP</w:t>
      </w:r>
      <w:proofErr w:type="spellEnd"/>
      <w:r w:rsidRPr="00850CFB">
        <w:rPr>
          <w:szCs w:val="24"/>
        </w:rPr>
        <w:t xml:space="preserve"> profile document will contain data elements representing a collection of clinical data that documents a Care Plan with the various plans of care created by one or more clinicians caring for the patient. Further, it provides the patient-centered holistic view which results from the reconciliation of the various Plans of Care. It also provides a description of the progress </w:t>
      </w:r>
      <w:r w:rsidRPr="00850CFB">
        <w:rPr>
          <w:szCs w:val="24"/>
        </w:rPr>
        <w:lastRenderedPageBreak/>
        <w:t>towards completing expectations for care including actions completed in fulfillment of proposals, goals, and order requests for monitoring, tracking, or improving the condition of the patient</w:t>
      </w:r>
      <w:r w:rsidR="007D4D18" w:rsidRPr="00850CFB">
        <w:rPr>
          <w:szCs w:val="24"/>
        </w:rPr>
        <w:t xml:space="preserve">. </w:t>
      </w:r>
    </w:p>
    <w:p w:rsidR="00E23A6B" w:rsidRPr="00850CFB" w:rsidRDefault="00E23A6B" w:rsidP="00F06B2A">
      <w:pPr>
        <w:pStyle w:val="BodyText"/>
      </w:pPr>
      <w:r w:rsidRPr="00850CFB">
        <w:t xml:space="preserve">The </w:t>
      </w:r>
      <w:proofErr w:type="spellStart"/>
      <w:r w:rsidRPr="00850CFB">
        <w:t>PtCP</w:t>
      </w:r>
      <w:proofErr w:type="spellEnd"/>
      <w:r w:rsidRPr="00850CFB">
        <w:t xml:space="preserve"> Document will be composed of several sections including a new Patient Care Plan Section. The new Patient Care Plan section will contain subsections including Plans of Care, a Reconciled Plan of Care</w:t>
      </w:r>
      <w:r w:rsidR="000C24DB" w:rsidRPr="00850CFB">
        <w:t xml:space="preserve">, </w:t>
      </w:r>
      <w:r w:rsidRPr="00850CFB">
        <w:t>Patient Goals</w:t>
      </w:r>
      <w:r w:rsidR="000C24DB" w:rsidRPr="00850CFB">
        <w:t xml:space="preserve">, </w:t>
      </w:r>
      <w:proofErr w:type="gramStart"/>
      <w:r w:rsidR="000C24DB" w:rsidRPr="00850CFB">
        <w:t>Reconciled</w:t>
      </w:r>
      <w:proofErr w:type="gramEnd"/>
      <w:r w:rsidR="000C24DB" w:rsidRPr="00850CFB">
        <w:t xml:space="preserve"> Goals, Interventions, and Reconciled Interventions</w:t>
      </w:r>
      <w:r w:rsidRPr="00850CFB">
        <w:t xml:space="preserve"> section</w:t>
      </w:r>
      <w:r w:rsidR="0009491E" w:rsidRPr="00850CFB">
        <w:t>s</w:t>
      </w:r>
      <w:r w:rsidRPr="00850CFB">
        <w:t>. The purpose of the Reconciled Plan of Care is to compile the data elements of the various Plans of Care. The Patient Goals subsection describes the patient’s progress towards expectations for care</w:t>
      </w:r>
      <w:r w:rsidR="000C24DB" w:rsidRPr="00850CFB">
        <w:t xml:space="preserve"> and the Reconciled Goals subsection will contain reconcile goals that have been completed and goals in progress</w:t>
      </w:r>
      <w:r w:rsidR="00F83BBE" w:rsidRPr="00850CFB">
        <w:t xml:space="preserve">. </w:t>
      </w:r>
      <w:r w:rsidR="000C24DB" w:rsidRPr="00850CFB">
        <w:t xml:space="preserve">The Interventions </w:t>
      </w:r>
      <w:r w:rsidR="00DF5DA5" w:rsidRPr="00850CFB">
        <w:t>sub</w:t>
      </w:r>
      <w:r w:rsidR="000C24DB" w:rsidRPr="00850CFB">
        <w:t xml:space="preserve">section will contain entries that display a holistic view </w:t>
      </w:r>
      <w:r w:rsidR="00DF5DA5" w:rsidRPr="00850CFB">
        <w:t xml:space="preserve">of interventions and procedures (e.g., patient education, intravenous insertion) provided for patient care and the Reconciled Interventions subsection </w:t>
      </w:r>
      <w:r w:rsidR="000C24DB" w:rsidRPr="00850CFB">
        <w:t xml:space="preserve">results from the reconciliation of all the various Intervention sections. </w:t>
      </w:r>
      <w:r w:rsidR="00F83BBE" w:rsidRPr="00850CFB">
        <w:t xml:space="preserve">Other sections in the </w:t>
      </w:r>
      <w:proofErr w:type="spellStart"/>
      <w:r w:rsidR="00F83BBE" w:rsidRPr="00850CFB">
        <w:t>PtCP</w:t>
      </w:r>
      <w:proofErr w:type="spellEnd"/>
      <w:r w:rsidR="00F83BBE" w:rsidRPr="00850CFB">
        <w:t xml:space="preserve"> document will be used to provide a retrospective view of care provided to the patient and the patient response to care. </w:t>
      </w:r>
      <w:r w:rsidRPr="00850CFB">
        <w:t xml:space="preserve">See example below. </w:t>
      </w:r>
    </w:p>
    <w:p w:rsidR="00A77196" w:rsidRPr="00850CFB" w:rsidRDefault="00A77196" w:rsidP="00F06B2A">
      <w:pPr>
        <w:pStyle w:val="BodyText"/>
      </w:pPr>
    </w:p>
    <w:p w:rsidR="0009491E" w:rsidRPr="00850CFB" w:rsidRDefault="0009491E" w:rsidP="00F06B2A">
      <w:pPr>
        <w:pStyle w:val="BodyText"/>
      </w:pPr>
      <w:r w:rsidRPr="00850CFB">
        <w:rPr>
          <w:noProof/>
        </w:rPr>
        <w:drawing>
          <wp:inline distT="0" distB="0" distL="0" distR="0" wp14:anchorId="71DDED94" wp14:editId="69F02B04">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57700"/>
                    </a:xfrm>
                    <a:prstGeom prst="rect">
                      <a:avLst/>
                    </a:prstGeom>
                  </pic:spPr>
                </pic:pic>
              </a:graphicData>
            </a:graphic>
          </wp:inline>
        </w:drawing>
      </w:r>
    </w:p>
    <w:p w:rsidR="0064716A" w:rsidRPr="00850CFB" w:rsidRDefault="0064716A" w:rsidP="00F06B2A">
      <w:pPr>
        <w:pStyle w:val="FigureTitle"/>
      </w:pPr>
      <w:r w:rsidRPr="00850CFB">
        <w:t>Figure X.4-4</w:t>
      </w:r>
      <w:r w:rsidR="00715EEA" w:rsidRPr="00850CFB">
        <w:t>:</w:t>
      </w:r>
      <w:r w:rsidRPr="00850CFB">
        <w:t xml:space="preserve"> Patient Care Plan Document</w:t>
      </w:r>
    </w:p>
    <w:p w:rsidR="00167DB7" w:rsidRPr="00850CFB" w:rsidRDefault="00104BE6" w:rsidP="00F06B2A">
      <w:pPr>
        <w:pStyle w:val="Heading3"/>
        <w:rPr>
          <w:noProof w:val="0"/>
        </w:rPr>
      </w:pPr>
      <w:bookmarkStart w:id="51" w:name="_Toc368399576"/>
      <w:bookmarkStart w:id="52" w:name="_Toc504625757"/>
      <w:bookmarkStart w:id="53" w:name="_Toc530206510"/>
      <w:bookmarkStart w:id="54" w:name="_Toc1388430"/>
      <w:bookmarkStart w:id="55" w:name="_Toc1388584"/>
      <w:bookmarkStart w:id="56" w:name="_Toc1456611"/>
      <w:bookmarkEnd w:id="28"/>
      <w:bookmarkEnd w:id="29"/>
      <w:bookmarkEnd w:id="30"/>
      <w:bookmarkEnd w:id="31"/>
      <w:bookmarkEnd w:id="32"/>
      <w:bookmarkEnd w:id="33"/>
      <w:bookmarkEnd w:id="34"/>
      <w:bookmarkEnd w:id="35"/>
      <w:r w:rsidRPr="00850CFB">
        <w:rPr>
          <w:noProof w:val="0"/>
        </w:rPr>
        <w:lastRenderedPageBreak/>
        <w:t>X.</w:t>
      </w:r>
      <w:r w:rsidR="00AD6E1D" w:rsidRPr="00850CFB">
        <w:rPr>
          <w:noProof w:val="0"/>
        </w:rPr>
        <w:t>4</w:t>
      </w:r>
      <w:r w:rsidR="00167DB7" w:rsidRPr="00850CFB">
        <w:rPr>
          <w:noProof w:val="0"/>
        </w:rPr>
        <w:t>.1 Concepts</w:t>
      </w:r>
      <w:bookmarkEnd w:id="51"/>
    </w:p>
    <w:p w:rsidR="00904929" w:rsidRPr="00850CFB" w:rsidRDefault="00886F43" w:rsidP="00F06B2A">
      <w:pPr>
        <w:pStyle w:val="BodyText"/>
      </w:pPr>
      <w:r w:rsidRPr="00850CFB">
        <w:t>A Patient receives care in a care setting. In order to provide care for the patient, a plan is needed (Care Plan)</w:t>
      </w:r>
      <w:r w:rsidR="00B93395">
        <w:t xml:space="preserve">. </w:t>
      </w:r>
      <w:r w:rsidR="00F06B2A" w:rsidRPr="00850CFB">
        <w:t>An assessment</w:t>
      </w:r>
      <w:r w:rsidR="00A820C2" w:rsidRPr="00850CFB">
        <w:t xml:space="preserve"> </w:t>
      </w:r>
      <w:r w:rsidR="00904929" w:rsidRPr="00850CFB">
        <w:t>p</w:t>
      </w:r>
      <w:r w:rsidRPr="00850CFB">
        <w:t>rocess and a planning process are conducted.</w:t>
      </w:r>
    </w:p>
    <w:p w:rsidR="00886F43" w:rsidRPr="00850CFB" w:rsidRDefault="00886F43" w:rsidP="00F06B2A">
      <w:pPr>
        <w:pStyle w:val="ListParagraph"/>
        <w:numPr>
          <w:ilvl w:val="0"/>
          <w:numId w:val="28"/>
        </w:numPr>
        <w:spacing w:before="0" w:after="200" w:line="276" w:lineRule="auto"/>
        <w:contextualSpacing/>
      </w:pPr>
      <w:r w:rsidRPr="00850CFB">
        <w:t>Provider(s) create an action plan for the patient</w:t>
      </w:r>
      <w:r w:rsidR="00904929" w:rsidRPr="00850CFB">
        <w:t>.</w:t>
      </w:r>
      <w:r w:rsidRPr="00850CFB">
        <w:t xml:space="preserve"> </w:t>
      </w:r>
    </w:p>
    <w:p w:rsidR="00886F43" w:rsidRPr="00850CFB" w:rsidRDefault="00886F43" w:rsidP="00F06B2A">
      <w:pPr>
        <w:pStyle w:val="ListParagraph"/>
        <w:numPr>
          <w:ilvl w:val="0"/>
          <w:numId w:val="28"/>
        </w:numPr>
        <w:spacing w:before="0" w:after="200" w:line="276" w:lineRule="auto"/>
        <w:contextualSpacing/>
      </w:pPr>
      <w:r w:rsidRPr="00850CFB">
        <w:t xml:space="preserve">The patient Care Plan will </w:t>
      </w:r>
      <w:r w:rsidRPr="00850CFB">
        <w:rPr>
          <w:i/>
        </w:rPr>
        <w:t xml:space="preserve">contain multiple </w:t>
      </w:r>
      <w:r w:rsidRPr="00850CFB">
        <w:t xml:space="preserve">plans of care to deal with varying health concerns. </w:t>
      </w:r>
      <w:r w:rsidRPr="00850CFB">
        <w:rPr>
          <w:i/>
        </w:rPr>
        <w:t xml:space="preserve">Goals </w:t>
      </w:r>
      <w:r w:rsidRPr="00850CFB">
        <w:t>are identified in order to determine if the plans of care needs are met</w:t>
      </w:r>
      <w:r w:rsidR="00904929" w:rsidRPr="00850CFB">
        <w:t>.</w:t>
      </w:r>
    </w:p>
    <w:p w:rsidR="00886F43" w:rsidRPr="00850CFB" w:rsidRDefault="00886F43" w:rsidP="00F06B2A">
      <w:pPr>
        <w:pStyle w:val="ListParagraph"/>
        <w:numPr>
          <w:ilvl w:val="0"/>
          <w:numId w:val="28"/>
        </w:numPr>
        <w:spacing w:before="0" w:after="200" w:line="276" w:lineRule="auto"/>
        <w:contextualSpacing/>
      </w:pPr>
      <w:r w:rsidRPr="00850CFB">
        <w:t>Provider(s) create plans of care for each health concern. For example</w:t>
      </w:r>
      <w:r w:rsidR="00904929" w:rsidRPr="00850CFB">
        <w:t>:</w:t>
      </w:r>
    </w:p>
    <w:p w:rsidR="00886F43" w:rsidRPr="00850CFB" w:rsidRDefault="00886F43" w:rsidP="00F06B2A">
      <w:pPr>
        <w:pStyle w:val="ListParagraph"/>
        <w:numPr>
          <w:ilvl w:val="1"/>
          <w:numId w:val="28"/>
        </w:numPr>
        <w:spacing w:before="0" w:after="200" w:line="276" w:lineRule="auto"/>
        <w:contextualSpacing/>
      </w:pPr>
      <w:r w:rsidRPr="00850CFB">
        <w:t xml:space="preserve">Diabetic ketoacidosis plan of care include the following. Instructions are also embedded in the plans of care. </w:t>
      </w:r>
    </w:p>
    <w:p w:rsidR="00886F43" w:rsidRPr="00850CFB" w:rsidRDefault="00886F43" w:rsidP="00F06B2A">
      <w:pPr>
        <w:pStyle w:val="ListParagraph"/>
        <w:numPr>
          <w:ilvl w:val="2"/>
          <w:numId w:val="28"/>
        </w:numPr>
        <w:spacing w:before="0" w:after="200" w:line="276" w:lineRule="auto"/>
        <w:contextualSpacing/>
      </w:pPr>
      <w:r w:rsidRPr="00850CFB">
        <w:t>Treatment plan for high glucose levels.</w:t>
      </w:r>
    </w:p>
    <w:p w:rsidR="00886F43" w:rsidRPr="00850CFB" w:rsidRDefault="00886F43" w:rsidP="00F06B2A">
      <w:pPr>
        <w:pStyle w:val="ListParagraph"/>
        <w:numPr>
          <w:ilvl w:val="2"/>
          <w:numId w:val="28"/>
        </w:numPr>
        <w:spacing w:before="0" w:after="200" w:line="276" w:lineRule="auto"/>
        <w:contextualSpacing/>
      </w:pPr>
      <w:r w:rsidRPr="00850CFB">
        <w:t>Treatment plan for abnormal lab results (plan for frequency of lab results and what should be done for abnormal results)</w:t>
      </w:r>
      <w:r w:rsidR="00904929" w:rsidRPr="00850CFB">
        <w:t>.</w:t>
      </w:r>
    </w:p>
    <w:p w:rsidR="00886F43" w:rsidRPr="00850CFB" w:rsidRDefault="00886F43" w:rsidP="00F06B2A">
      <w:pPr>
        <w:pStyle w:val="ListParagraph"/>
        <w:numPr>
          <w:ilvl w:val="2"/>
          <w:numId w:val="28"/>
        </w:numPr>
        <w:spacing w:before="0" w:after="200" w:line="276" w:lineRule="auto"/>
        <w:contextualSpacing/>
      </w:pPr>
      <w:r w:rsidRPr="00850CFB">
        <w:t>…</w:t>
      </w:r>
    </w:p>
    <w:p w:rsidR="00886F43" w:rsidRPr="00850CFB" w:rsidRDefault="00886F43" w:rsidP="00F06B2A">
      <w:pPr>
        <w:pStyle w:val="ListParagraph"/>
        <w:numPr>
          <w:ilvl w:val="1"/>
          <w:numId w:val="28"/>
        </w:numPr>
        <w:spacing w:before="0" w:after="200" w:line="276" w:lineRule="auto"/>
        <w:contextualSpacing/>
      </w:pPr>
      <w:r w:rsidRPr="00850CFB">
        <w:t xml:space="preserve">Nursing plan of care may include getting the patient and family ready for the next level of care. Instructions are also embedded in the plans of care. </w:t>
      </w:r>
    </w:p>
    <w:p w:rsidR="00886F43" w:rsidRPr="00850CFB" w:rsidRDefault="00886F43" w:rsidP="00F06B2A">
      <w:pPr>
        <w:pStyle w:val="ListParagraph"/>
        <w:numPr>
          <w:ilvl w:val="1"/>
          <w:numId w:val="28"/>
        </w:numPr>
        <w:spacing w:before="0" w:after="200" w:line="276" w:lineRule="auto"/>
        <w:contextualSpacing/>
      </w:pPr>
      <w:r w:rsidRPr="00850CFB">
        <w:t>Social service’s plan of care includes assisting the patient and family in identifying resources for healthcare financial needs</w:t>
      </w:r>
      <w:r w:rsidR="00B93395">
        <w:t xml:space="preserve">. </w:t>
      </w:r>
      <w:r w:rsidRPr="00850CFB">
        <w:t>Instructions are also embedded.</w:t>
      </w:r>
    </w:p>
    <w:p w:rsidR="00886F43" w:rsidRPr="00850CFB" w:rsidRDefault="00886F43" w:rsidP="00F06B2A">
      <w:pPr>
        <w:pStyle w:val="ListParagraph"/>
        <w:numPr>
          <w:ilvl w:val="1"/>
          <w:numId w:val="28"/>
        </w:numPr>
        <w:spacing w:before="0" w:after="200" w:line="276" w:lineRule="auto"/>
        <w:contextualSpacing/>
      </w:pPr>
      <w:r w:rsidRPr="00850CFB">
        <w:t>Physical Therapy plan of care to evaluate and prevent complications related to immobility.</w:t>
      </w:r>
    </w:p>
    <w:p w:rsidR="00886F43" w:rsidRPr="00850CFB" w:rsidRDefault="00886F43" w:rsidP="00F06B2A">
      <w:pPr>
        <w:pStyle w:val="BodyText"/>
      </w:pPr>
      <w:r w:rsidRPr="00850CFB">
        <w:t>The various plans of care are implemented and goals are met. The patient is ready to transition to the next level of care. A summary of the care provided with plan and instructions for the next level of Care is generated and shared</w:t>
      </w:r>
      <w:r w:rsidR="00B93395">
        <w:t xml:space="preserve">. </w:t>
      </w:r>
      <w:r w:rsidRPr="00850CFB">
        <w:t>A transient plan may change when another provider plan begin</w:t>
      </w:r>
      <w:r w:rsidR="007F21F5" w:rsidRPr="00850CFB">
        <w:t>s</w:t>
      </w:r>
      <w:r w:rsidRPr="00850CFB">
        <w:t xml:space="preserve"> or change</w:t>
      </w:r>
      <w:r w:rsidR="007F21F5" w:rsidRPr="00850CFB">
        <w:t>s</w:t>
      </w:r>
      <w:r w:rsidR="007D4D18" w:rsidRPr="00850CFB">
        <w:t xml:space="preserve">. </w:t>
      </w:r>
    </w:p>
    <w:p w:rsidR="00241E6E" w:rsidRPr="006F1ABD" w:rsidRDefault="00886F43" w:rsidP="002D4A66">
      <w:pPr>
        <w:pStyle w:val="BodyText"/>
      </w:pPr>
      <w:r w:rsidRPr="00850CFB">
        <w:t>The summary of care might deal with only those health concerns that the patient had during that episode of care</w:t>
      </w:r>
      <w:r w:rsidR="00B93395">
        <w:t xml:space="preserve">. </w:t>
      </w:r>
      <w:r w:rsidRPr="00850CFB">
        <w:t xml:space="preserve">However, since “the” care plan is shared among participants, </w:t>
      </w:r>
      <w:r w:rsidRPr="00850CFB">
        <w:rPr>
          <w:i/>
        </w:rPr>
        <w:t>the goals and plans of continuing relevance are adjusted and retained along with the patient input</w:t>
      </w:r>
      <w:r w:rsidR="00AE1944" w:rsidRPr="00850CFB">
        <w:rPr>
          <w:b/>
        </w:rPr>
        <w:t xml:space="preserve"> </w:t>
      </w:r>
      <w:r w:rsidR="007D18CE" w:rsidRPr="00850CFB">
        <w:t>(</w:t>
      </w:r>
      <w:r w:rsidR="00715EEA" w:rsidRPr="00850CFB">
        <w:t>s</w:t>
      </w:r>
      <w:r w:rsidR="007D18CE" w:rsidRPr="00850CFB">
        <w:t xml:space="preserve">ee figure </w:t>
      </w:r>
      <w:r w:rsidR="00AE1944" w:rsidRPr="00850CFB">
        <w:t>X.4-1</w:t>
      </w:r>
      <w:r w:rsidR="007D18CE" w:rsidRPr="00850CFB">
        <w:t xml:space="preserve">). </w:t>
      </w:r>
      <w:r w:rsidR="00241E6E" w:rsidRPr="00850CFB">
        <w:t xml:space="preserve">The process repeats for the duration of time that the patient interacts with the health care system. This is demonstrated in the </w:t>
      </w:r>
      <w:r w:rsidR="007F21F5" w:rsidRPr="00850CFB">
        <w:t xml:space="preserve">supporting </w:t>
      </w:r>
      <w:r w:rsidR="00241E6E" w:rsidRPr="002D4A66">
        <w:t>use cases</w:t>
      </w:r>
      <w:r w:rsidR="00BC5D65" w:rsidRPr="002D4A66">
        <w:t>.</w:t>
      </w:r>
    </w:p>
    <w:p w:rsidR="00CF1894" w:rsidRPr="00850CFB" w:rsidRDefault="00241E6E" w:rsidP="002D4A66">
      <w:pPr>
        <w:pStyle w:val="BodyText"/>
      </w:pPr>
      <w:r w:rsidRPr="002D4A66">
        <w:t xml:space="preserve">The </w:t>
      </w:r>
      <w:r w:rsidR="007D4D18" w:rsidRPr="002D4A66">
        <w:t>supporting</w:t>
      </w:r>
      <w:r w:rsidRPr="002D4A66">
        <w:t xml:space="preserve"> use cases </w:t>
      </w:r>
      <w:r w:rsidR="007D4D18" w:rsidRPr="002D4A66">
        <w:t xml:space="preserve">below </w:t>
      </w:r>
      <w:r w:rsidRPr="002D4A66">
        <w:t>describe the transitioning of a patient’s</w:t>
      </w:r>
      <w:r w:rsidRPr="00850CFB">
        <w:t xml:space="preserve"> care across several settings</w:t>
      </w:r>
      <w:r w:rsidR="00B93395">
        <w:t xml:space="preserve">. </w:t>
      </w:r>
      <w:r w:rsidRPr="00850CFB">
        <w:t xml:space="preserve">At each transition, a shared care plan (the </w:t>
      </w:r>
      <w:proofErr w:type="spellStart"/>
      <w:r w:rsidRPr="00850CFB">
        <w:t>PtCP</w:t>
      </w:r>
      <w:proofErr w:type="spellEnd"/>
      <w:r w:rsidRPr="00850CFB">
        <w:t>) is affected.</w:t>
      </w:r>
    </w:p>
    <w:p w:rsidR="00566249" w:rsidRPr="00850CFB" w:rsidRDefault="00566249" w:rsidP="00F06B2A">
      <w:pPr>
        <w:pStyle w:val="ListBullet2"/>
      </w:pPr>
      <w:r w:rsidRPr="00850CFB">
        <w:t>Use Case #1: EHDI – Demonstrates the ability to share plan</w:t>
      </w:r>
      <w:r w:rsidR="0057187E" w:rsidRPr="00850CFB">
        <w:t>s</w:t>
      </w:r>
      <w:r w:rsidRPr="00850CFB">
        <w:t xml:space="preserve"> of care so that follow-up care between providers is supported</w:t>
      </w:r>
      <w:r w:rsidR="00B93395">
        <w:t xml:space="preserve">. </w:t>
      </w:r>
    </w:p>
    <w:p w:rsidR="00566249" w:rsidRPr="00850CFB" w:rsidRDefault="00566249" w:rsidP="00F06B2A">
      <w:pPr>
        <w:pStyle w:val="ListBullet2"/>
      </w:pPr>
      <w:r w:rsidRPr="00850CFB">
        <w:t xml:space="preserve">Use Case #2: Provider to Provider (Collaborative Care) – </w:t>
      </w:r>
      <w:r w:rsidR="0057187E" w:rsidRPr="00850CFB">
        <w:t xml:space="preserve">Demonstrates the ability to share plans of care so that collaborative care is supported. </w:t>
      </w:r>
    </w:p>
    <w:p w:rsidR="00566249" w:rsidRPr="00850CFB" w:rsidRDefault="00566249" w:rsidP="00F06B2A">
      <w:pPr>
        <w:pStyle w:val="ListBullet2"/>
      </w:pPr>
      <w:r w:rsidRPr="00850CFB">
        <w:t xml:space="preserve">Use Case #3: Ambulatory Care to Acute Care – </w:t>
      </w:r>
      <w:r w:rsidR="0057187E" w:rsidRPr="00850CFB">
        <w:t xml:space="preserve">Demonstrates the ability to share plans of care so that transitioning between care-settings is supported. </w:t>
      </w:r>
    </w:p>
    <w:p w:rsidR="00566249" w:rsidRPr="00850CFB" w:rsidRDefault="00566249" w:rsidP="00F06B2A">
      <w:pPr>
        <w:pStyle w:val="ListBullet2"/>
      </w:pPr>
      <w:r w:rsidRPr="00850CFB">
        <w:lastRenderedPageBreak/>
        <w:t xml:space="preserve">Use Case #4: Acute Care to Ambulatory Care – </w:t>
      </w:r>
      <w:r w:rsidR="0057187E" w:rsidRPr="00850CFB">
        <w:t>Demonstrates the ability to share plans of care so that transitioning between care-settings is supported.</w:t>
      </w:r>
    </w:p>
    <w:p w:rsidR="00566249" w:rsidRPr="00850CFB" w:rsidRDefault="00566249" w:rsidP="00F06B2A">
      <w:pPr>
        <w:pStyle w:val="ListBullet2"/>
      </w:pPr>
      <w:r w:rsidRPr="00850CFB">
        <w:t xml:space="preserve">Use Case #5: Homecare to Ambulatory Care Provider – </w:t>
      </w:r>
      <w:r w:rsidR="0057187E" w:rsidRPr="00850CFB">
        <w:t>Demonstrates the ability to share plans of care so that continuing care is supported.</w:t>
      </w:r>
    </w:p>
    <w:p w:rsidR="0057187E" w:rsidRPr="00850CFB" w:rsidRDefault="00566249" w:rsidP="00F06B2A">
      <w:pPr>
        <w:pStyle w:val="ListBullet2"/>
      </w:pPr>
      <w:r w:rsidRPr="00850CFB">
        <w:t xml:space="preserve">Use Case #6: Acute Care to Long Term Post-Acute Care – </w:t>
      </w:r>
      <w:r w:rsidR="0057187E" w:rsidRPr="00850CFB">
        <w:t xml:space="preserve">Demonstrates the ability to share plans of care so that </w:t>
      </w:r>
      <w:r w:rsidR="001B51AB" w:rsidRPr="00850CFB">
        <w:t xml:space="preserve">transitioning between care-settings is </w:t>
      </w:r>
      <w:r w:rsidR="0057187E" w:rsidRPr="00850CFB">
        <w:t>supported.</w:t>
      </w:r>
    </w:p>
    <w:p w:rsidR="00CF1894" w:rsidRPr="00850CFB" w:rsidRDefault="00566249" w:rsidP="00F06B2A">
      <w:pPr>
        <w:pStyle w:val="ListBullet2"/>
      </w:pPr>
      <w:r w:rsidRPr="00850CFB">
        <w:t xml:space="preserve">Use Case #7: Emergency Department to Acute Care (Include Surgery) - </w:t>
      </w:r>
      <w:r w:rsidR="0057187E" w:rsidRPr="00850CFB">
        <w:t>Demonstrates the ability to share plans of care so that collaborative care is supported</w:t>
      </w:r>
      <w:r w:rsidR="007D18CE" w:rsidRPr="00850CFB">
        <w:t xml:space="preserve"> within and across care settings</w:t>
      </w:r>
      <w:r w:rsidR="0057187E" w:rsidRPr="00850CFB">
        <w:t>.</w:t>
      </w:r>
    </w:p>
    <w:p w:rsidR="00850BBF" w:rsidRPr="00850CFB" w:rsidRDefault="00850BBF" w:rsidP="00F06B2A">
      <w:pPr>
        <w:pStyle w:val="Heading3"/>
        <w:rPr>
          <w:noProof w:val="0"/>
        </w:rPr>
      </w:pPr>
      <w:bookmarkStart w:id="57" w:name="_Toc368399577"/>
      <w:r w:rsidRPr="00850CFB">
        <w:rPr>
          <w:noProof w:val="0"/>
        </w:rPr>
        <w:t>X.4.2. Use Cases</w:t>
      </w:r>
      <w:bookmarkEnd w:id="57"/>
      <w:r w:rsidRPr="00850CFB">
        <w:rPr>
          <w:noProof w:val="0"/>
        </w:rPr>
        <w:t xml:space="preserve"> </w:t>
      </w:r>
    </w:p>
    <w:p w:rsidR="00A23634" w:rsidRPr="00850CFB" w:rsidRDefault="00EB2E53" w:rsidP="00F06B2A">
      <w:pPr>
        <w:pStyle w:val="BodyText"/>
      </w:pPr>
      <w:r w:rsidRPr="00850CFB">
        <w:t xml:space="preserve">The following use case actors depict functional users. These use case actors are used in the various </w:t>
      </w:r>
      <w:proofErr w:type="spellStart"/>
      <w:r w:rsidRPr="00850CFB">
        <w:t>PtCP</w:t>
      </w:r>
      <w:proofErr w:type="spellEnd"/>
      <w:r w:rsidRPr="00850CFB">
        <w:t xml:space="preserve"> </w:t>
      </w:r>
      <w:r w:rsidR="00543623" w:rsidRPr="00850CFB">
        <w:t xml:space="preserve">profile </w:t>
      </w:r>
      <w:r w:rsidRPr="00850CFB">
        <w:t>use cases.</w:t>
      </w:r>
    </w:p>
    <w:p w:rsidR="00715EEA" w:rsidRPr="00850CFB" w:rsidRDefault="00715EEA" w:rsidP="00F06B2A">
      <w:pPr>
        <w:pStyle w:val="BodyText"/>
      </w:pPr>
    </w:p>
    <w:tbl>
      <w:tblPr>
        <w:tblStyle w:val="TableGrid"/>
        <w:tblW w:w="0" w:type="auto"/>
        <w:tblLook w:val="04A0" w:firstRow="1" w:lastRow="0" w:firstColumn="1" w:lastColumn="0" w:noHBand="0" w:noVBand="1"/>
      </w:tblPr>
      <w:tblGrid>
        <w:gridCol w:w="2808"/>
        <w:gridCol w:w="6768"/>
      </w:tblGrid>
      <w:tr w:rsidR="00715EEA" w:rsidRPr="00850CFB" w:rsidTr="00F06B2A">
        <w:tc>
          <w:tcPr>
            <w:tcW w:w="2808" w:type="dxa"/>
            <w:shd w:val="clear" w:color="auto" w:fill="D9D9D9" w:themeFill="background1" w:themeFillShade="D9"/>
          </w:tcPr>
          <w:p w:rsidR="00715EEA" w:rsidRPr="00850CFB" w:rsidRDefault="00715EEA" w:rsidP="00F06B2A">
            <w:pPr>
              <w:pStyle w:val="TableEntryHeader"/>
            </w:pPr>
            <w:r w:rsidRPr="00850CFB">
              <w:t>Use Case Actors</w:t>
            </w:r>
          </w:p>
        </w:tc>
        <w:tc>
          <w:tcPr>
            <w:tcW w:w="6768" w:type="dxa"/>
            <w:shd w:val="clear" w:color="auto" w:fill="D9D9D9" w:themeFill="background1" w:themeFillShade="D9"/>
          </w:tcPr>
          <w:p w:rsidR="00715EEA" w:rsidRPr="00850CFB" w:rsidRDefault="00715EEA" w:rsidP="00F06B2A">
            <w:pPr>
              <w:pStyle w:val="TableEntryHeader"/>
            </w:pPr>
            <w:r w:rsidRPr="00850CFB">
              <w:t xml:space="preserve">Example of Functional </w:t>
            </w:r>
            <w:r w:rsidR="00AE1944" w:rsidRPr="00850CFB">
              <w:t>Users</w:t>
            </w:r>
          </w:p>
        </w:tc>
      </w:tr>
      <w:tr w:rsidR="00715EEA" w:rsidRPr="00850CFB" w:rsidTr="00F06B2A">
        <w:tc>
          <w:tcPr>
            <w:tcW w:w="2808" w:type="dxa"/>
          </w:tcPr>
          <w:p w:rsidR="00715EEA" w:rsidRPr="00850CFB" w:rsidRDefault="00715EEA" w:rsidP="00F06B2A">
            <w:pPr>
              <w:pStyle w:val="TableEntry"/>
            </w:pPr>
            <w:r w:rsidRPr="00850CFB">
              <w:t>PHR-IS</w:t>
            </w:r>
          </w:p>
        </w:tc>
        <w:tc>
          <w:tcPr>
            <w:tcW w:w="6768" w:type="dxa"/>
          </w:tcPr>
          <w:p w:rsidR="00715EEA" w:rsidRPr="00850CFB" w:rsidRDefault="00715EEA" w:rsidP="00715EEA">
            <w:pPr>
              <w:pStyle w:val="TableEntry"/>
            </w:pPr>
            <w:r w:rsidRPr="00850CFB">
              <w:t>Patient</w:t>
            </w:r>
          </w:p>
          <w:p w:rsidR="00715EEA" w:rsidRPr="00850CFB" w:rsidRDefault="00715EEA" w:rsidP="00F06B2A">
            <w:pPr>
              <w:pStyle w:val="TableEntry"/>
            </w:pPr>
            <w:r w:rsidRPr="00850CFB">
              <w:t>Medical Decision Maker (Legal Guardian (parent, foster parent), Durable Power of Medical Attorney (DPOA)</w:t>
            </w:r>
          </w:p>
        </w:tc>
      </w:tr>
      <w:tr w:rsidR="00715EEA" w:rsidRPr="00850CFB" w:rsidTr="00F06B2A">
        <w:tc>
          <w:tcPr>
            <w:tcW w:w="2808" w:type="dxa"/>
          </w:tcPr>
          <w:p w:rsidR="00715EEA" w:rsidRPr="00850CFB" w:rsidRDefault="00715EEA" w:rsidP="00F06B2A">
            <w:pPr>
              <w:pStyle w:val="TableEntry"/>
            </w:pPr>
            <w:r w:rsidRPr="00850CFB">
              <w:t>EHRIS</w:t>
            </w:r>
          </w:p>
        </w:tc>
        <w:tc>
          <w:tcPr>
            <w:tcW w:w="6768" w:type="dxa"/>
          </w:tcPr>
          <w:p w:rsidR="00715EEA" w:rsidRPr="00850CFB" w:rsidRDefault="00715EEA" w:rsidP="00715EEA">
            <w:pPr>
              <w:pStyle w:val="TableEntry"/>
            </w:pPr>
            <w:r w:rsidRPr="00850CFB">
              <w:t xml:space="preserve">Health Care Settings (i.e., hospital, home care, ambulatory health care facilities, hospice, laboratory, treatment facilities, managed care organizations)  </w:t>
            </w:r>
          </w:p>
          <w:p w:rsidR="00715EEA" w:rsidRPr="00850CFB" w:rsidRDefault="00715EEA" w:rsidP="00715EEA">
            <w:pPr>
              <w:pStyle w:val="TableEntry"/>
            </w:pPr>
            <w:r w:rsidRPr="00850CFB">
              <w:t>Health Care Providers (i.e., primary care physician (PCP), specialist, pharmacist, nurse, nurse practitioner (NP) or advanced practice nursing providers (APNs), radiologist, podiatrist, respiratory and physical therapist, physician assistants (PA), dietician, dentist, chiropractor, speech pathologist, audiologist, technicians, emergency medical service provider, etc.)</w:t>
            </w:r>
          </w:p>
          <w:p w:rsidR="00715EEA" w:rsidRPr="00850CFB" w:rsidRDefault="00715EEA" w:rsidP="00F06B2A">
            <w:pPr>
              <w:pStyle w:val="TableEntry"/>
            </w:pPr>
            <w:r w:rsidRPr="00850CFB">
              <w:t>Care Coordinator</w:t>
            </w:r>
          </w:p>
        </w:tc>
      </w:tr>
      <w:tr w:rsidR="00715EEA" w:rsidRPr="00850CFB" w:rsidTr="00F06B2A">
        <w:tc>
          <w:tcPr>
            <w:tcW w:w="2808" w:type="dxa"/>
          </w:tcPr>
          <w:p w:rsidR="00715EEA" w:rsidRPr="00850CFB" w:rsidRDefault="00715EEA" w:rsidP="00F06B2A">
            <w:pPr>
              <w:pStyle w:val="TableEntry"/>
            </w:pPr>
            <w:r w:rsidRPr="00850CFB">
              <w:t>Public Health-IS (e.g., EHDI-IS)</w:t>
            </w:r>
          </w:p>
        </w:tc>
        <w:tc>
          <w:tcPr>
            <w:tcW w:w="6768" w:type="dxa"/>
          </w:tcPr>
          <w:p w:rsidR="00715EEA" w:rsidRPr="00850CFB" w:rsidRDefault="00715EEA" w:rsidP="00F06B2A">
            <w:pPr>
              <w:pStyle w:val="TableEntry"/>
            </w:pPr>
            <w:r w:rsidRPr="00850CFB">
              <w:t>Health Care Agency (i.e., Public Health Department)</w:t>
            </w:r>
          </w:p>
        </w:tc>
      </w:tr>
    </w:tbl>
    <w:p w:rsidR="00EB2E53" w:rsidRPr="00850CFB" w:rsidRDefault="00EB2E53" w:rsidP="00F06B2A">
      <w:pPr>
        <w:pStyle w:val="BodyText"/>
      </w:pPr>
    </w:p>
    <w:p w:rsidR="00FD6B22" w:rsidRPr="00850CFB" w:rsidRDefault="007773C8" w:rsidP="00F06B2A">
      <w:pPr>
        <w:pStyle w:val="Heading4"/>
        <w:rPr>
          <w:noProof w:val="0"/>
        </w:rPr>
      </w:pPr>
      <w:bookmarkStart w:id="58" w:name="_Toc368399578"/>
      <w:r w:rsidRPr="00850CFB">
        <w:rPr>
          <w:noProof w:val="0"/>
        </w:rPr>
        <w:t>X.</w:t>
      </w:r>
      <w:r w:rsidR="00AF472E" w:rsidRPr="00850CFB">
        <w:rPr>
          <w:noProof w:val="0"/>
        </w:rPr>
        <w:t>4</w:t>
      </w:r>
      <w:r w:rsidRPr="00850CFB">
        <w:rPr>
          <w:noProof w:val="0"/>
        </w:rPr>
        <w:t>.2</w:t>
      </w:r>
      <w:r w:rsidR="00126A38" w:rsidRPr="00850CFB">
        <w:rPr>
          <w:noProof w:val="0"/>
        </w:rPr>
        <w:t>.1</w:t>
      </w:r>
      <w:r w:rsidRPr="00850CFB">
        <w:rPr>
          <w:noProof w:val="0"/>
        </w:rPr>
        <w:t xml:space="preserve"> Use</w:t>
      </w:r>
      <w:r w:rsidR="00FD6B22" w:rsidRPr="00850CFB">
        <w:rPr>
          <w:noProof w:val="0"/>
        </w:rPr>
        <w:t xml:space="preserve"> Case</w:t>
      </w:r>
      <w:r w:rsidR="00AE244C" w:rsidRPr="00850CFB">
        <w:rPr>
          <w:noProof w:val="0"/>
        </w:rPr>
        <w:t xml:space="preserve"> #1: </w:t>
      </w:r>
      <w:r w:rsidR="002837AC" w:rsidRPr="00850CFB">
        <w:rPr>
          <w:noProof w:val="0"/>
        </w:rPr>
        <w:t>EHDI</w:t>
      </w:r>
      <w:bookmarkEnd w:id="58"/>
    </w:p>
    <w:p w:rsidR="000D39A1" w:rsidRPr="00850CFB" w:rsidRDefault="000D39A1" w:rsidP="00F06B2A">
      <w:pPr>
        <w:pStyle w:val="BodyText"/>
        <w:rPr>
          <w:b/>
        </w:rPr>
      </w:pPr>
      <w:r w:rsidRPr="00850CFB">
        <w:rPr>
          <w:b/>
        </w:rPr>
        <w:t xml:space="preserve">Early Hearing Detection and Intervention (EHDI) - </w:t>
      </w:r>
    </w:p>
    <w:p w:rsidR="000D39A1" w:rsidRPr="00850CFB" w:rsidRDefault="000D39A1" w:rsidP="00F06B2A">
      <w:pPr>
        <w:pStyle w:val="BodyText"/>
      </w:pPr>
      <w:r w:rsidRPr="00850CFB">
        <w:t xml:space="preserve">Early detection, documentation of and intervention for hearing loss in infants born with congenital and delayed onset hearing issues ensures effective care for all children, especially those with special needs. To provide better care, pediatric providers need to share screening results as well as a Care Plan for each infant which includes next steps such as who requires additional screening or direct referral for </w:t>
      </w:r>
      <w:proofErr w:type="spellStart"/>
      <w:r w:rsidRPr="00850CFB">
        <w:t>audiologic</w:t>
      </w:r>
      <w:proofErr w:type="spellEnd"/>
      <w:r w:rsidRPr="00850CFB">
        <w:t xml:space="preserve"> diagnosis; who requires ongoing developmentally appropriate hearing screening because of risk factors for delayed or progressive hearing loss; and who should be referred to early intervention services. Use of a Care Plan such as the Early Hearing Care Plan (EHCP) enables multiple care providers engaged in the early care and intervention for hearing to better manage the ongoing care plan actions. This would support communication between participants of care to reduce the likelihood of procedural failures at </w:t>
      </w:r>
      <w:r w:rsidRPr="00850CFB">
        <w:lastRenderedPageBreak/>
        <w:t>birthing facilities, primary care settings, public health EHDI programs, and families with children with hearing loss thus advancing public health’s ability to assure that all newborns receive recommended care.</w:t>
      </w:r>
    </w:p>
    <w:p w:rsidR="00CF283F" w:rsidRPr="00850CFB" w:rsidRDefault="007773C8" w:rsidP="00F06B2A">
      <w:pPr>
        <w:pStyle w:val="Heading5"/>
        <w:rPr>
          <w:noProof w:val="0"/>
        </w:rPr>
      </w:pPr>
      <w:bookmarkStart w:id="59" w:name="_Toc368399579"/>
      <w:r w:rsidRPr="00850CFB">
        <w:rPr>
          <w:noProof w:val="0"/>
        </w:rPr>
        <w:t>X.</w:t>
      </w:r>
      <w:r w:rsidR="00AF472E" w:rsidRPr="00850CFB">
        <w:rPr>
          <w:noProof w:val="0"/>
        </w:rPr>
        <w:t>4</w:t>
      </w:r>
      <w:r w:rsidRPr="00850CFB">
        <w:rPr>
          <w:noProof w:val="0"/>
        </w:rPr>
        <w:t>.2.1</w:t>
      </w:r>
      <w:r w:rsidR="00126A38" w:rsidRPr="00850CFB">
        <w:rPr>
          <w:noProof w:val="0"/>
        </w:rPr>
        <w:t>.1</w:t>
      </w:r>
      <w:r w:rsidR="0093218D" w:rsidRPr="00850CFB">
        <w:rPr>
          <w:noProof w:val="0"/>
        </w:rPr>
        <w:t xml:space="preserve"> </w:t>
      </w:r>
      <w:r w:rsidR="00E94819" w:rsidRPr="00850CFB">
        <w:rPr>
          <w:noProof w:val="0"/>
        </w:rPr>
        <w:t>EHDI</w:t>
      </w:r>
      <w:r w:rsidR="002869E8" w:rsidRPr="00850CFB">
        <w:rPr>
          <w:noProof w:val="0"/>
        </w:rPr>
        <w:t xml:space="preserve"> </w:t>
      </w:r>
      <w:r w:rsidR="005F21E7" w:rsidRPr="00850CFB">
        <w:rPr>
          <w:noProof w:val="0"/>
        </w:rPr>
        <w:t>Use Case</w:t>
      </w:r>
      <w:r w:rsidR="002869E8" w:rsidRPr="00850CFB">
        <w:rPr>
          <w:noProof w:val="0"/>
        </w:rPr>
        <w:t xml:space="preserve"> Description</w:t>
      </w:r>
      <w:bookmarkEnd w:id="59"/>
    </w:p>
    <w:p w:rsidR="000D39A1" w:rsidRPr="00850CFB" w:rsidRDefault="000D39A1" w:rsidP="00F06B2A">
      <w:pPr>
        <w:pStyle w:val="BodyText"/>
        <w:rPr>
          <w:b/>
          <w:bCs/>
        </w:rPr>
      </w:pPr>
      <w:r w:rsidRPr="00850CFB">
        <w:rPr>
          <w:b/>
          <w:bCs/>
        </w:rPr>
        <w:t xml:space="preserve">Early Hearing Detection and Intervention (EHDI) - </w:t>
      </w:r>
    </w:p>
    <w:p w:rsidR="000D39A1" w:rsidRPr="00850CFB" w:rsidRDefault="000D39A1" w:rsidP="00F06B2A">
      <w:pPr>
        <w:pStyle w:val="BodyText"/>
      </w:pPr>
      <w:r w:rsidRPr="00850CFB">
        <w:t xml:space="preserve">Newborn </w:t>
      </w:r>
      <w:r w:rsidR="00611680" w:rsidRPr="00850CFB">
        <w:t>H</w:t>
      </w:r>
      <w:r w:rsidRPr="00850CFB">
        <w:t xml:space="preserve">earing </w:t>
      </w:r>
      <w:r w:rsidR="00611680" w:rsidRPr="00850CFB">
        <w:t>S</w:t>
      </w:r>
      <w:r w:rsidRPr="00850CFB">
        <w:t xml:space="preserve">creening (NHS) is initiated based on public health (PH) guidelines. At birth, the birthing center provider initiates the NHS so that the screening is performed. The screening result is submitted to the Public Health Early Hearing and Detection Intervention (EHDI) program which calculates the NHS outcomes. The NHS outcome is presented in the EHCP including follow-up activity. The typical collaboration flow is as follows: </w:t>
      </w:r>
    </w:p>
    <w:p w:rsidR="00EF7D80" w:rsidRPr="00850CFB" w:rsidRDefault="00835631" w:rsidP="00F06B2A">
      <w:pPr>
        <w:pStyle w:val="ListNumber2"/>
        <w:numPr>
          <w:ilvl w:val="0"/>
          <w:numId w:val="26"/>
        </w:numPr>
      </w:pPr>
      <w:r w:rsidRPr="00850CFB">
        <w:t>L&amp;D EHR sends birth notification to the State EHDI program’s Information System (EHDI-IS)</w:t>
      </w:r>
    </w:p>
    <w:p w:rsidR="00EF7D80" w:rsidRPr="00850CFB" w:rsidRDefault="003F134A" w:rsidP="00F06B2A">
      <w:pPr>
        <w:pStyle w:val="ListNumber2"/>
        <w:numPr>
          <w:ilvl w:val="0"/>
          <w:numId w:val="26"/>
        </w:numPr>
      </w:pPr>
      <w:r w:rsidRPr="00850CFB">
        <w:t>EHDI-IS</w:t>
      </w:r>
      <w:r w:rsidR="00835631" w:rsidRPr="00850CFB">
        <w:t xml:space="preserve"> sends request for NB hearing screening to L&amp;D </w:t>
      </w:r>
      <w:r w:rsidR="00EF7D80" w:rsidRPr="00850CFB">
        <w:t>EHR</w:t>
      </w:r>
    </w:p>
    <w:p w:rsidR="005E0C8F" w:rsidRPr="00850CFB" w:rsidRDefault="003F134A" w:rsidP="00F06B2A">
      <w:pPr>
        <w:pStyle w:val="ListNumber2"/>
        <w:numPr>
          <w:ilvl w:val="0"/>
          <w:numId w:val="26"/>
        </w:numPr>
      </w:pPr>
      <w:r w:rsidRPr="00850CFB">
        <w:t xml:space="preserve">Upon discharge </w:t>
      </w:r>
      <w:r w:rsidR="00835631" w:rsidRPr="00850CFB">
        <w:t>Hospital</w:t>
      </w:r>
      <w:r w:rsidR="005E0C8F" w:rsidRPr="00850CFB">
        <w:t xml:space="preserve"> EHR notifies the </w:t>
      </w:r>
      <w:r w:rsidR="00835631" w:rsidRPr="00850CFB">
        <w:t>EHDI-IS</w:t>
      </w:r>
      <w:r w:rsidR="005E0C8F" w:rsidRPr="00850CFB">
        <w:t xml:space="preserve"> of demographic and birth details as well as hearing screening results</w:t>
      </w:r>
    </w:p>
    <w:p w:rsidR="00767A01" w:rsidRPr="00850CFB" w:rsidRDefault="00767A01" w:rsidP="00F06B2A">
      <w:pPr>
        <w:pStyle w:val="ListNumber2"/>
        <w:numPr>
          <w:ilvl w:val="0"/>
          <w:numId w:val="26"/>
        </w:numPr>
      </w:pPr>
      <w:r w:rsidRPr="00850CFB">
        <w:t xml:space="preserve">EHDI-IS compiles the Early Hearing Care Plan (EHCP) and shares it with the </w:t>
      </w:r>
      <w:proofErr w:type="spellStart"/>
      <w:r w:rsidR="00E817B6" w:rsidRPr="00850CFB">
        <w:t>Pt</w:t>
      </w:r>
      <w:r w:rsidR="001D76BE" w:rsidRPr="00850CFB">
        <w:t>CP</w:t>
      </w:r>
      <w:proofErr w:type="spellEnd"/>
      <w:r w:rsidRPr="00850CFB">
        <w:t xml:space="preserve"> </w:t>
      </w:r>
      <w:r w:rsidR="00EE2CED" w:rsidRPr="00850CFB">
        <w:t>service</w:t>
      </w:r>
      <w:r w:rsidR="00947999" w:rsidRPr="00850CFB">
        <w:t xml:space="preserve"> </w:t>
      </w:r>
    </w:p>
    <w:p w:rsidR="00767A01" w:rsidRPr="00850CFB" w:rsidRDefault="00767A01" w:rsidP="00F06B2A">
      <w:pPr>
        <w:pStyle w:val="ListNumber2"/>
        <w:numPr>
          <w:ilvl w:val="0"/>
          <w:numId w:val="26"/>
        </w:numPr>
      </w:pPr>
      <w:r w:rsidRPr="00850CFB">
        <w:t>If hearing screening results indicate a referral should be done, EHDI-IS</w:t>
      </w:r>
      <w:r w:rsidR="00540360" w:rsidRPr="00850CFB">
        <w:t xml:space="preserve"> </w:t>
      </w:r>
      <w:r w:rsidRPr="00850CFB">
        <w:t xml:space="preserve">initiates a referral request to the baby’s </w:t>
      </w:r>
      <w:r w:rsidR="00540360" w:rsidRPr="00850CFB">
        <w:t>care providers (PCP or Specialist)</w:t>
      </w:r>
      <w:r w:rsidR="00EE2CED" w:rsidRPr="00850CFB">
        <w:t xml:space="preserve"> and sends referral order to the </w:t>
      </w:r>
      <w:r w:rsidR="001D76BE" w:rsidRPr="00850CFB">
        <w:t>PTCP</w:t>
      </w:r>
      <w:r w:rsidR="00EE2CED" w:rsidRPr="00850CFB">
        <w:t xml:space="preserve"> service</w:t>
      </w:r>
      <w:r w:rsidR="00947999" w:rsidRPr="00850CFB">
        <w:t xml:space="preserve"> </w:t>
      </w:r>
    </w:p>
    <w:p w:rsidR="00EE2CED" w:rsidRPr="00850CFB" w:rsidRDefault="00EE2CED" w:rsidP="00F06B2A">
      <w:pPr>
        <w:pStyle w:val="ListNumber2"/>
        <w:numPr>
          <w:ilvl w:val="0"/>
          <w:numId w:val="26"/>
        </w:numPr>
      </w:pPr>
      <w:r w:rsidRPr="00850CFB">
        <w:t xml:space="preserve">PCP or Specialist performs consultation and sends consultation results to the </w:t>
      </w:r>
      <w:proofErr w:type="spellStart"/>
      <w:r w:rsidR="00E817B6" w:rsidRPr="00850CFB">
        <w:t>Pt</w:t>
      </w:r>
      <w:r w:rsidR="001D76BE" w:rsidRPr="00850CFB">
        <w:t>CP</w:t>
      </w:r>
      <w:proofErr w:type="spellEnd"/>
      <w:r w:rsidRPr="00850CFB">
        <w:t xml:space="preserve"> service. </w:t>
      </w:r>
      <w:r w:rsidR="00D34661" w:rsidRPr="00850CFB">
        <w:t>This inform</w:t>
      </w:r>
      <w:r w:rsidR="00363080" w:rsidRPr="00850CFB">
        <w:t>ation is also needed by the EHDI</w:t>
      </w:r>
      <w:r w:rsidR="00D34661" w:rsidRPr="00850CFB">
        <w:t>-IS</w:t>
      </w:r>
    </w:p>
    <w:p w:rsidR="00BB55FB" w:rsidRPr="00850CFB" w:rsidRDefault="00BB55FB" w:rsidP="00F06B2A">
      <w:pPr>
        <w:pStyle w:val="BodyText"/>
      </w:pPr>
    </w:p>
    <w:p w:rsidR="00BB55FB" w:rsidRPr="00850CFB" w:rsidRDefault="00BB55FB" w:rsidP="00F06B2A">
      <w:pPr>
        <w:pStyle w:val="BodyText"/>
      </w:pPr>
    </w:p>
    <w:p w:rsidR="00BB55FB" w:rsidRPr="00850CFB" w:rsidRDefault="00BB55FB" w:rsidP="00F06B2A">
      <w:pPr>
        <w:pStyle w:val="BodyText"/>
      </w:pPr>
    </w:p>
    <w:p w:rsidR="00BB55FB" w:rsidRPr="00850CFB" w:rsidRDefault="00BB55FB" w:rsidP="00F06B2A">
      <w:pPr>
        <w:pStyle w:val="BodyText"/>
      </w:pPr>
    </w:p>
    <w:p w:rsidR="00BB55FB" w:rsidRPr="00850CFB" w:rsidRDefault="00BB55FB" w:rsidP="00F06B2A">
      <w:pPr>
        <w:pStyle w:val="BodyText"/>
      </w:pPr>
    </w:p>
    <w:p w:rsidR="00BB55FB" w:rsidRPr="00850CFB" w:rsidRDefault="00BB55FB" w:rsidP="00F06B2A">
      <w:pPr>
        <w:pStyle w:val="BodyText"/>
      </w:pPr>
    </w:p>
    <w:p w:rsidR="00BB55FB" w:rsidRPr="00850CFB" w:rsidRDefault="00BB55FB" w:rsidP="00F06B2A">
      <w:pPr>
        <w:pStyle w:val="BodyText"/>
      </w:pPr>
    </w:p>
    <w:p w:rsidR="00BB55FB" w:rsidRPr="00850CFB" w:rsidRDefault="00BB55FB" w:rsidP="00F06B2A">
      <w:pPr>
        <w:pStyle w:val="BodyText"/>
      </w:pPr>
    </w:p>
    <w:p w:rsidR="00BB55FB" w:rsidRPr="00850CFB" w:rsidRDefault="00BB55FB" w:rsidP="00F06B2A">
      <w:pPr>
        <w:pStyle w:val="BodyText"/>
      </w:pPr>
    </w:p>
    <w:p w:rsidR="00BB55FB" w:rsidRPr="00850CFB" w:rsidRDefault="00BB55FB" w:rsidP="00F06B2A">
      <w:pPr>
        <w:pStyle w:val="BodyText"/>
      </w:pPr>
    </w:p>
    <w:p w:rsidR="00BB55FB" w:rsidRPr="00850CFB" w:rsidRDefault="00BB55FB" w:rsidP="00F06B2A">
      <w:pPr>
        <w:pStyle w:val="BodyText"/>
      </w:pPr>
    </w:p>
    <w:p w:rsidR="0020440F" w:rsidRPr="00850CFB" w:rsidRDefault="0020440F" w:rsidP="005B1F27">
      <w:pPr>
        <w:pStyle w:val="Heading5"/>
        <w:rPr>
          <w:noProof w:val="0"/>
        </w:rPr>
      </w:pPr>
      <w:bookmarkStart w:id="60" w:name="_Toc368399580"/>
      <w:r w:rsidRPr="00850CFB">
        <w:rPr>
          <w:noProof w:val="0"/>
        </w:rPr>
        <w:lastRenderedPageBreak/>
        <w:t xml:space="preserve">X.4.2.1.2 </w:t>
      </w:r>
      <w:r w:rsidR="00E94819" w:rsidRPr="00850CFB">
        <w:rPr>
          <w:noProof w:val="0"/>
        </w:rPr>
        <w:t>EHDI</w:t>
      </w:r>
      <w:r w:rsidRPr="00850CFB">
        <w:rPr>
          <w:noProof w:val="0"/>
        </w:rPr>
        <w:t xml:space="preserve"> Process Flow</w:t>
      </w:r>
      <w:bookmarkEnd w:id="60"/>
    </w:p>
    <w:p w:rsidR="00BB55FB" w:rsidRPr="00850CFB" w:rsidRDefault="00BB55FB" w:rsidP="00F06B2A">
      <w:pPr>
        <w:pStyle w:val="BodyText"/>
      </w:pPr>
    </w:p>
    <w:p w:rsidR="000D39A1" w:rsidRPr="00850CFB" w:rsidRDefault="00792BFD" w:rsidP="0071166C">
      <w:pPr>
        <w:pStyle w:val="Default"/>
        <w:ind w:left="1080"/>
        <w:rPr>
          <w:color w:val="FF0000"/>
          <w:sz w:val="23"/>
          <w:szCs w:val="23"/>
        </w:rPr>
      </w:pPr>
      <w:r w:rsidRPr="00850CFB">
        <w:rPr>
          <w:noProof/>
          <w:color w:val="FF0000"/>
          <w:sz w:val="23"/>
          <w:szCs w:val="23"/>
        </w:rPr>
        <mc:AlternateContent>
          <mc:Choice Requires="wpg">
            <w:drawing>
              <wp:anchor distT="0" distB="0" distL="114300" distR="114300" simplePos="0" relativeHeight="252370944" behindDoc="0" locked="0" layoutInCell="1" allowOverlap="1" wp14:anchorId="3DAF3A01" wp14:editId="06511461">
                <wp:simplePos x="0" y="0"/>
                <wp:positionH relativeFrom="column">
                  <wp:posOffset>-79375</wp:posOffset>
                </wp:positionH>
                <wp:positionV relativeFrom="paragraph">
                  <wp:posOffset>115570</wp:posOffset>
                </wp:positionV>
                <wp:extent cx="6421755" cy="5720080"/>
                <wp:effectExtent l="0" t="0" r="0" b="1397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5720080"/>
                          <a:chOff x="0" y="0"/>
                          <a:chExt cx="6421755" cy="5719958"/>
                        </a:xfrm>
                      </wpg:grpSpPr>
                      <wps:wsp>
                        <wps:cNvPr id="240" name="Line 117"/>
                        <wps:cNvCnPr>
                          <a:cxnSpLocks/>
                        </wps:cNvCnPr>
                        <wps:spPr bwMode="auto">
                          <a:xfrm flipV="1">
                            <a:off x="1219200" y="3389376"/>
                            <a:ext cx="0" cy="16694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8" name="Line 117"/>
                        <wps:cNvCnPr>
                          <a:cxnSpLocks/>
                        </wps:cNvCnPr>
                        <wps:spPr bwMode="auto">
                          <a:xfrm flipH="1" flipV="1">
                            <a:off x="4767072" y="2036064"/>
                            <a:ext cx="33020" cy="33705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8" name="Rectangle 127"/>
                        <wps:cNvSpPr>
                          <a:spLocks noChangeArrowheads="1"/>
                        </wps:cNvSpPr>
                        <wps:spPr bwMode="auto">
                          <a:xfrm>
                            <a:off x="4706112" y="2511552"/>
                            <a:ext cx="158750" cy="6438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Text Box 146"/>
                        <wps:cNvSpPr txBox="1">
                          <a:spLocks noChangeArrowheads="1"/>
                        </wps:cNvSpPr>
                        <wps:spPr bwMode="auto">
                          <a:xfrm>
                            <a:off x="3462528" y="853440"/>
                            <a:ext cx="1058545" cy="349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89495A" w:rsidRDefault="00D04D2C" w:rsidP="000D2ADA">
                              <w:pPr>
                                <w:pStyle w:val="TOC1"/>
                                <w:rPr>
                                  <w:sz w:val="18"/>
                                  <w:szCs w:val="18"/>
                                </w:rPr>
                              </w:pPr>
                              <w:r w:rsidRPr="0089495A">
                                <w:rPr>
                                  <w:sz w:val="18"/>
                                  <w:szCs w:val="18"/>
                                </w:rPr>
                                <w:t>Creates EHCP Document</w:t>
                              </w:r>
                            </w:p>
                            <w:p w:rsidR="00D04D2C" w:rsidRDefault="00D04D2C" w:rsidP="000D2ADA"/>
                            <w:p w:rsidR="00D04D2C" w:rsidRPr="00077324" w:rsidRDefault="00D04D2C" w:rsidP="000D2AD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28" name="Line 148"/>
                        <wps:cNvCnPr>
                          <a:cxnSpLocks/>
                        </wps:cNvCnPr>
                        <wps:spPr bwMode="auto">
                          <a:xfrm flipH="1" flipV="1">
                            <a:off x="1353312" y="2316480"/>
                            <a:ext cx="17125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Line 134"/>
                        <wps:cNvCnPr>
                          <a:cxnSpLocks/>
                        </wps:cNvCnPr>
                        <wps:spPr bwMode="auto">
                          <a:xfrm>
                            <a:off x="3230880" y="2511552"/>
                            <a:ext cx="14352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Text Box 109"/>
                        <wps:cNvSpPr txBox="1">
                          <a:spLocks noChangeArrowheads="1"/>
                        </wps:cNvSpPr>
                        <wps:spPr bwMode="auto">
                          <a:xfrm>
                            <a:off x="4547616" y="24384"/>
                            <a:ext cx="1351280" cy="467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Default="00D04D2C" w:rsidP="0089495A">
                              <w:pPr>
                                <w:pStyle w:val="TOC1"/>
                                <w:ind w:left="0" w:firstLine="0"/>
                                <w:jc w:val="center"/>
                                <w:rPr>
                                  <w:sz w:val="18"/>
                                  <w:szCs w:val="18"/>
                                </w:rPr>
                              </w:pPr>
                              <w:r>
                                <w:rPr>
                                  <w:sz w:val="18"/>
                                  <w:szCs w:val="18"/>
                                </w:rPr>
                                <w:t>Content Creator/Consumer</w:t>
                              </w:r>
                            </w:p>
                            <w:p w:rsidR="00D04D2C" w:rsidRPr="00C20C69" w:rsidRDefault="00D04D2C" w:rsidP="0089495A">
                              <w:pPr>
                                <w:pStyle w:val="TOC1"/>
                                <w:ind w:left="0" w:firstLine="0"/>
                                <w:jc w:val="center"/>
                                <w:rPr>
                                  <w:sz w:val="18"/>
                                  <w:szCs w:val="18"/>
                                </w:rPr>
                              </w:pPr>
                              <w:proofErr w:type="spellStart"/>
                              <w:r w:rsidRPr="00C20C69">
                                <w:rPr>
                                  <w:sz w:val="18"/>
                                  <w:szCs w:val="18"/>
                                </w:rPr>
                                <w:t>PtCP</w:t>
                              </w:r>
                              <w:proofErr w:type="spellEnd"/>
                              <w:r w:rsidRPr="00C20C69">
                                <w:rPr>
                                  <w:sz w:val="18"/>
                                  <w:szCs w:val="18"/>
                                </w:rPr>
                                <w:t xml:space="preserve"> </w:t>
                              </w:r>
                              <w:r>
                                <w:rPr>
                                  <w:sz w:val="18"/>
                                  <w:szCs w:val="18"/>
                                </w:rPr>
                                <w:t>Document</w:t>
                              </w:r>
                            </w:p>
                          </w:txbxContent>
                        </wps:txbx>
                        <wps:bodyPr rot="0" vert="horz" wrap="square" lIns="0" tIns="0" rIns="0" bIns="0" anchor="t" anchorCtr="0" upright="1">
                          <a:noAutofit/>
                        </wps:bodyPr>
                      </wps:wsp>
                      <wps:wsp>
                        <wps:cNvPr id="232" name="Text Box 109"/>
                        <wps:cNvSpPr txBox="1">
                          <a:spLocks noChangeArrowheads="1"/>
                        </wps:cNvSpPr>
                        <wps:spPr bwMode="auto">
                          <a:xfrm>
                            <a:off x="2682240" y="0"/>
                            <a:ext cx="1057275" cy="516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Default="00D04D2C" w:rsidP="0089495A">
                              <w:pPr>
                                <w:pStyle w:val="TOC1"/>
                                <w:ind w:left="0" w:firstLine="0"/>
                                <w:jc w:val="center"/>
                                <w:rPr>
                                  <w:sz w:val="18"/>
                                  <w:szCs w:val="18"/>
                                </w:rPr>
                              </w:pPr>
                              <w:r>
                                <w:rPr>
                                  <w:sz w:val="18"/>
                                  <w:szCs w:val="18"/>
                                </w:rPr>
                                <w:t>Content Creator/Consumer</w:t>
                              </w:r>
                            </w:p>
                            <w:p w:rsidR="00D04D2C" w:rsidRDefault="00D04D2C" w:rsidP="0089495A">
                              <w:pPr>
                                <w:pStyle w:val="TOC1"/>
                                <w:ind w:left="0" w:firstLine="0"/>
                                <w:jc w:val="center"/>
                                <w:rPr>
                                  <w:sz w:val="18"/>
                                  <w:szCs w:val="18"/>
                                </w:rPr>
                              </w:pPr>
                              <w:r>
                                <w:rPr>
                                  <w:sz w:val="18"/>
                                  <w:szCs w:val="18"/>
                                </w:rPr>
                                <w:t>(Public Health)</w:t>
                              </w:r>
                            </w:p>
                            <w:p w:rsidR="00D04D2C" w:rsidRPr="00C20C69" w:rsidRDefault="00D04D2C" w:rsidP="0089495A">
                              <w:pPr>
                                <w:pStyle w:val="TOC1"/>
                                <w:ind w:left="0" w:firstLine="0"/>
                                <w:jc w:val="center"/>
                                <w:rPr>
                                  <w:sz w:val="18"/>
                                  <w:szCs w:val="18"/>
                                </w:rPr>
                              </w:pPr>
                              <w:r w:rsidRPr="00C20C69">
                                <w:rPr>
                                  <w:sz w:val="18"/>
                                  <w:szCs w:val="18"/>
                                </w:rPr>
                                <w:t>EHDI-IS</w:t>
                              </w:r>
                            </w:p>
                          </w:txbxContent>
                        </wps:txbx>
                        <wps:bodyPr rot="0" vert="horz" wrap="square" lIns="0" tIns="0" rIns="0" bIns="0" anchor="t" anchorCtr="0" upright="1">
                          <a:noAutofit/>
                        </wps:bodyPr>
                      </wps:wsp>
                      <wps:wsp>
                        <wps:cNvPr id="233" name="Text Box 109"/>
                        <wps:cNvSpPr txBox="1">
                          <a:spLocks noChangeArrowheads="1"/>
                        </wps:cNvSpPr>
                        <wps:spPr bwMode="auto">
                          <a:xfrm>
                            <a:off x="707136" y="0"/>
                            <a:ext cx="1224280" cy="52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Default="00D04D2C" w:rsidP="0089495A">
                              <w:pPr>
                                <w:pStyle w:val="TOC1"/>
                                <w:ind w:left="0" w:firstLine="0"/>
                                <w:jc w:val="center"/>
                                <w:rPr>
                                  <w:sz w:val="18"/>
                                  <w:szCs w:val="18"/>
                                </w:rPr>
                              </w:pPr>
                              <w:r>
                                <w:rPr>
                                  <w:sz w:val="18"/>
                                  <w:szCs w:val="18"/>
                                </w:rPr>
                                <w:t>Content Creator/Consumer</w:t>
                              </w:r>
                            </w:p>
                            <w:p w:rsidR="00D04D2C" w:rsidRPr="00C20C69" w:rsidRDefault="00D04D2C" w:rsidP="0089495A">
                              <w:pPr>
                                <w:pStyle w:val="TOC1"/>
                                <w:ind w:left="0" w:firstLine="0"/>
                                <w:jc w:val="center"/>
                                <w:rPr>
                                  <w:sz w:val="18"/>
                                  <w:szCs w:val="18"/>
                                </w:rPr>
                              </w:pPr>
                              <w:r>
                                <w:rPr>
                                  <w:sz w:val="18"/>
                                  <w:szCs w:val="18"/>
                                </w:rPr>
                                <w:t>(PCP</w:t>
                              </w:r>
                              <w:r w:rsidRPr="00C20C69">
                                <w:rPr>
                                  <w:sz w:val="18"/>
                                  <w:szCs w:val="18"/>
                                </w:rPr>
                                <w:t>) EHR-IS</w:t>
                              </w:r>
                            </w:p>
                          </w:txbxContent>
                        </wps:txbx>
                        <wps:bodyPr rot="0" vert="horz" wrap="square" lIns="0" tIns="0" rIns="0" bIns="0" anchor="t" anchorCtr="0" upright="1">
                          <a:noAutofit/>
                        </wps:bodyPr>
                      </wps:wsp>
                      <wps:wsp>
                        <wps:cNvPr id="234" name="Line 117"/>
                        <wps:cNvCnPr>
                          <a:cxnSpLocks/>
                        </wps:cNvCnPr>
                        <wps:spPr bwMode="auto">
                          <a:xfrm flipV="1">
                            <a:off x="3145536" y="1548384"/>
                            <a:ext cx="0" cy="2647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136"/>
                        <wps:cNvSpPr>
                          <a:spLocks noChangeArrowheads="1"/>
                        </wps:cNvSpPr>
                        <wps:spPr bwMode="auto">
                          <a:xfrm>
                            <a:off x="3060192" y="804672"/>
                            <a:ext cx="181610" cy="19164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5" name="Text Box 146"/>
                        <wps:cNvSpPr txBox="1">
                          <a:spLocks noChangeArrowheads="1"/>
                        </wps:cNvSpPr>
                        <wps:spPr bwMode="auto">
                          <a:xfrm>
                            <a:off x="3474720" y="1560576"/>
                            <a:ext cx="937895" cy="415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89495A" w:rsidRDefault="00D04D2C" w:rsidP="00572E37">
                              <w:pPr>
                                <w:pStyle w:val="TOC1"/>
                                <w:ind w:left="0" w:firstLine="0"/>
                                <w:rPr>
                                  <w:sz w:val="18"/>
                                  <w:szCs w:val="18"/>
                                </w:rPr>
                              </w:pPr>
                              <w:r w:rsidRPr="0089495A">
                                <w:rPr>
                                  <w:sz w:val="18"/>
                                  <w:szCs w:val="18"/>
                                </w:rPr>
                                <w:t>Hearing result indicate</w:t>
                              </w:r>
                              <w:r>
                                <w:rPr>
                                  <w:sz w:val="18"/>
                                  <w:szCs w:val="18"/>
                                </w:rPr>
                                <w:t>s</w:t>
                              </w:r>
                              <w:r w:rsidRPr="0089495A">
                                <w:rPr>
                                  <w:sz w:val="18"/>
                                  <w:szCs w:val="18"/>
                                </w:rPr>
                                <w:t xml:space="preserve"> </w:t>
                              </w:r>
                              <w:r>
                                <w:rPr>
                                  <w:sz w:val="18"/>
                                  <w:szCs w:val="18"/>
                                </w:rPr>
                                <w:t>follow-up care</w:t>
                              </w:r>
                              <w:r w:rsidRPr="0089495A">
                                <w:rPr>
                                  <w:sz w:val="18"/>
                                  <w:szCs w:val="18"/>
                                </w:rPr>
                                <w:t xml:space="preserve"> </w:t>
                              </w:r>
                            </w:p>
                          </w:txbxContent>
                        </wps:txbx>
                        <wps:bodyPr rot="0" vert="horz" wrap="square" lIns="0" tIns="0" rIns="0" bIns="0" anchor="t" anchorCtr="0" upright="1">
                          <a:noAutofit/>
                        </wps:bodyPr>
                      </wps:wsp>
                      <wpg:grpSp>
                        <wpg:cNvPr id="236" name="Group 140"/>
                        <wpg:cNvGrpSpPr>
                          <a:grpSpLocks/>
                        </wpg:cNvGrpSpPr>
                        <wpg:grpSpPr bwMode="auto">
                          <a:xfrm>
                            <a:off x="3230880" y="1572768"/>
                            <a:ext cx="230505" cy="328930"/>
                            <a:chOff x="5175" y="7275"/>
                            <a:chExt cx="480" cy="405"/>
                          </a:xfrm>
                        </wpg:grpSpPr>
                        <wps:wsp>
                          <wps:cNvPr id="237"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8"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8" name="Text Box 146"/>
                        <wps:cNvSpPr txBox="1">
                          <a:spLocks noChangeArrowheads="1"/>
                        </wps:cNvSpPr>
                        <wps:spPr bwMode="auto">
                          <a:xfrm>
                            <a:off x="0" y="2377440"/>
                            <a:ext cx="927735"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89495A" w:rsidRDefault="00D04D2C" w:rsidP="00BA6AFB">
                              <w:pPr>
                                <w:pStyle w:val="TOC1"/>
                                <w:rPr>
                                  <w:sz w:val="18"/>
                                  <w:szCs w:val="18"/>
                                </w:rPr>
                              </w:pPr>
                              <w:r>
                                <w:rPr>
                                  <w:sz w:val="18"/>
                                  <w:szCs w:val="18"/>
                                </w:rPr>
                                <w:t xml:space="preserve">   </w:t>
                              </w:r>
                              <w:r w:rsidRPr="0089495A">
                                <w:rPr>
                                  <w:sz w:val="18"/>
                                  <w:szCs w:val="18"/>
                                </w:rPr>
                                <w:t xml:space="preserve">Creates PCP POC </w:t>
                              </w:r>
                            </w:p>
                          </w:txbxContent>
                        </wps:txbx>
                        <wps:bodyPr rot="0" vert="horz" wrap="square" lIns="0" tIns="0" rIns="0" bIns="0" anchor="t" anchorCtr="0" upright="1">
                          <a:noAutofit/>
                        </wps:bodyPr>
                      </wps:wsp>
                      <wps:wsp>
                        <wps:cNvPr id="249" name="Line 134"/>
                        <wps:cNvCnPr>
                          <a:cxnSpLocks/>
                        </wps:cNvCnPr>
                        <wps:spPr bwMode="auto">
                          <a:xfrm>
                            <a:off x="1328928" y="3352800"/>
                            <a:ext cx="17252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50" name="Group 140"/>
                        <wpg:cNvGrpSpPr>
                          <a:grpSpLocks/>
                        </wpg:cNvGrpSpPr>
                        <wpg:grpSpPr bwMode="auto">
                          <a:xfrm>
                            <a:off x="4888992" y="4364736"/>
                            <a:ext cx="197485" cy="235585"/>
                            <a:chOff x="5175" y="7275"/>
                            <a:chExt cx="480" cy="405"/>
                          </a:xfrm>
                        </wpg:grpSpPr>
                        <wps:wsp>
                          <wps:cNvPr id="251"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2"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4" name="Text Box 146"/>
                        <wps:cNvSpPr txBox="1">
                          <a:spLocks noChangeArrowheads="1"/>
                        </wps:cNvSpPr>
                        <wps:spPr bwMode="auto">
                          <a:xfrm>
                            <a:off x="5181600" y="4425696"/>
                            <a:ext cx="1240155" cy="163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5C303D" w:rsidRDefault="00D04D2C" w:rsidP="005C303D">
                              <w:pPr>
                                <w:pStyle w:val="TOC1"/>
                                <w:rPr>
                                  <w:sz w:val="18"/>
                                  <w:szCs w:val="18"/>
                                </w:rPr>
                              </w:pPr>
                              <w:r w:rsidRPr="005C303D">
                                <w:rPr>
                                  <w:sz w:val="18"/>
                                  <w:szCs w:val="18"/>
                                </w:rPr>
                                <w:t xml:space="preserve">Updates </w:t>
                              </w:r>
                              <w:proofErr w:type="spellStart"/>
                              <w:r w:rsidRPr="005C303D">
                                <w:rPr>
                                  <w:sz w:val="18"/>
                                  <w:szCs w:val="18"/>
                                </w:rPr>
                                <w:t>PtCP</w:t>
                              </w:r>
                              <w:proofErr w:type="spellEnd"/>
                              <w:r w:rsidRPr="005C303D">
                                <w:rPr>
                                  <w:sz w:val="18"/>
                                  <w:szCs w:val="18"/>
                                </w:rPr>
                                <w:t xml:space="preserve"> </w:t>
                              </w:r>
                            </w:p>
                            <w:p w:rsidR="00D04D2C" w:rsidRPr="00077324" w:rsidRDefault="00D04D2C" w:rsidP="00F43F0D">
                              <w:pPr>
                                <w:pStyle w:val="TOC1"/>
                                <w:rPr>
                                  <w:sz w:val="22"/>
                                  <w:szCs w:val="22"/>
                                </w:rPr>
                              </w:pPr>
                            </w:p>
                          </w:txbxContent>
                        </wps:txbx>
                        <wps:bodyPr rot="0" vert="horz" wrap="square" lIns="0" tIns="0" rIns="0" bIns="0" anchor="t" anchorCtr="0" upright="1">
                          <a:noAutofit/>
                        </wps:bodyPr>
                      </wps:wsp>
                      <wps:wsp>
                        <wps:cNvPr id="255" name="Rectangle 119"/>
                        <wps:cNvSpPr>
                          <a:spLocks noChangeArrowheads="1"/>
                        </wps:cNvSpPr>
                        <wps:spPr bwMode="auto">
                          <a:xfrm>
                            <a:off x="3060192" y="3291840"/>
                            <a:ext cx="181610" cy="5721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6" name="Line 134"/>
                        <wps:cNvCnPr>
                          <a:cxnSpLocks/>
                        </wps:cNvCnPr>
                        <wps:spPr bwMode="auto">
                          <a:xfrm>
                            <a:off x="1353312" y="4340352"/>
                            <a:ext cx="33591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146"/>
                        <wps:cNvSpPr txBox="1">
                          <a:spLocks noChangeArrowheads="1"/>
                        </wps:cNvSpPr>
                        <wps:spPr bwMode="auto">
                          <a:xfrm>
                            <a:off x="1438656" y="4218432"/>
                            <a:ext cx="1240155" cy="1091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89495A" w:rsidRDefault="00D04D2C" w:rsidP="004F752A">
                              <w:pPr>
                                <w:pStyle w:val="TOC1"/>
                                <w:rPr>
                                  <w:sz w:val="18"/>
                                  <w:szCs w:val="18"/>
                                </w:rPr>
                              </w:pPr>
                              <w:r w:rsidRPr="0089495A">
                                <w:rPr>
                                  <w:sz w:val="18"/>
                                  <w:szCs w:val="18"/>
                                </w:rPr>
                                <w:t>Provides PCP POC</w:t>
                              </w:r>
                            </w:p>
                            <w:p w:rsidR="00D04D2C" w:rsidRDefault="00D04D2C" w:rsidP="004F752A"/>
                            <w:p w:rsidR="00D04D2C" w:rsidRPr="00077324" w:rsidRDefault="00D04D2C" w:rsidP="004F752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61" name="Text Box 146"/>
                        <wps:cNvSpPr txBox="1">
                          <a:spLocks noChangeArrowheads="1"/>
                        </wps:cNvSpPr>
                        <wps:spPr bwMode="auto">
                          <a:xfrm>
                            <a:off x="3425952" y="2279904"/>
                            <a:ext cx="124015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77324" w:rsidRDefault="00D04D2C" w:rsidP="004F752A">
                              <w:pPr>
                                <w:pStyle w:val="TOC1"/>
                                <w:rPr>
                                  <w:sz w:val="22"/>
                                  <w:szCs w:val="22"/>
                                </w:rPr>
                              </w:pPr>
                              <w:r w:rsidRPr="0089495A">
                                <w:rPr>
                                  <w:sz w:val="18"/>
                                  <w:szCs w:val="18"/>
                                </w:rPr>
                                <w:t xml:space="preserve">Provides </w:t>
                              </w:r>
                              <w:r>
                                <w:rPr>
                                  <w:sz w:val="18"/>
                                  <w:szCs w:val="18"/>
                                </w:rPr>
                                <w:t>EHCP POC</w:t>
                              </w:r>
                            </w:p>
                          </w:txbxContent>
                        </wps:txbx>
                        <wps:bodyPr rot="0" vert="horz" wrap="square" lIns="0" tIns="0" rIns="0" bIns="0" anchor="t" anchorCtr="0" upright="1">
                          <a:noAutofit/>
                        </wps:bodyPr>
                      </wps:wsp>
                      <wpg:grpSp>
                        <wpg:cNvPr id="318" name="Group 140"/>
                        <wpg:cNvGrpSpPr>
                          <a:grpSpLocks/>
                        </wpg:cNvGrpSpPr>
                        <wpg:grpSpPr bwMode="auto">
                          <a:xfrm>
                            <a:off x="4876800" y="2535936"/>
                            <a:ext cx="204470" cy="230505"/>
                            <a:chOff x="5175" y="7275"/>
                            <a:chExt cx="480" cy="405"/>
                          </a:xfrm>
                        </wpg:grpSpPr>
                        <wps:wsp>
                          <wps:cNvPr id="319"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20"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2" name="Text Box 146"/>
                        <wps:cNvSpPr txBox="1">
                          <a:spLocks noChangeArrowheads="1"/>
                        </wps:cNvSpPr>
                        <wps:spPr bwMode="auto">
                          <a:xfrm>
                            <a:off x="5145024" y="2572512"/>
                            <a:ext cx="661670"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5C303D" w:rsidRDefault="00D04D2C" w:rsidP="005C303D">
                              <w:pPr>
                                <w:pStyle w:val="TOC1"/>
                                <w:rPr>
                                  <w:sz w:val="18"/>
                                  <w:szCs w:val="18"/>
                                </w:rPr>
                              </w:pPr>
                              <w:r w:rsidRPr="005C303D">
                                <w:rPr>
                                  <w:sz w:val="18"/>
                                  <w:szCs w:val="18"/>
                                </w:rPr>
                                <w:t xml:space="preserve">Updates </w:t>
                              </w:r>
                              <w:proofErr w:type="spellStart"/>
                              <w:r w:rsidRPr="005C303D">
                                <w:rPr>
                                  <w:sz w:val="18"/>
                                  <w:szCs w:val="18"/>
                                </w:rPr>
                                <w:t>PtCP</w:t>
                              </w:r>
                              <w:proofErr w:type="spellEnd"/>
                              <w:r w:rsidRPr="005C303D">
                                <w:rPr>
                                  <w:sz w:val="18"/>
                                  <w:szCs w:val="18"/>
                                </w:rPr>
                                <w:t xml:space="preserve"> </w:t>
                              </w:r>
                            </w:p>
                            <w:p w:rsidR="00D04D2C" w:rsidRPr="00077324" w:rsidRDefault="00D04D2C" w:rsidP="00572E37">
                              <w:pPr>
                                <w:pStyle w:val="TOC1"/>
                                <w:rPr>
                                  <w:sz w:val="22"/>
                                  <w:szCs w:val="22"/>
                                </w:rPr>
                              </w:pPr>
                            </w:p>
                          </w:txbxContent>
                        </wps:txbx>
                        <wps:bodyPr rot="0" vert="horz" wrap="square" lIns="0" tIns="0" rIns="0" bIns="0" anchor="t" anchorCtr="0" upright="1">
                          <a:noAutofit/>
                        </wps:bodyPr>
                      </wps:wsp>
                      <wps:wsp>
                        <wps:cNvPr id="323" name="Rectangle 127"/>
                        <wps:cNvSpPr>
                          <a:spLocks noChangeArrowheads="1"/>
                        </wps:cNvSpPr>
                        <wps:spPr bwMode="auto">
                          <a:xfrm>
                            <a:off x="4681728" y="4340352"/>
                            <a:ext cx="204470" cy="6438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4" name="Rectangle 127"/>
                        <wps:cNvSpPr>
                          <a:spLocks noChangeArrowheads="1"/>
                        </wps:cNvSpPr>
                        <wps:spPr bwMode="auto">
                          <a:xfrm>
                            <a:off x="4693920" y="1377696"/>
                            <a:ext cx="158750" cy="6438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5" name="Line 134"/>
                        <wps:cNvCnPr>
                          <a:cxnSpLocks/>
                        </wps:cNvCnPr>
                        <wps:spPr bwMode="auto">
                          <a:xfrm>
                            <a:off x="3230880" y="1426464"/>
                            <a:ext cx="14352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146"/>
                        <wps:cNvSpPr txBox="1">
                          <a:spLocks noChangeArrowheads="1"/>
                        </wps:cNvSpPr>
                        <wps:spPr bwMode="auto">
                          <a:xfrm>
                            <a:off x="3304032" y="1207008"/>
                            <a:ext cx="124015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77324" w:rsidRDefault="00D04D2C" w:rsidP="00572E37">
                              <w:pPr>
                                <w:pStyle w:val="TOC1"/>
                                <w:rPr>
                                  <w:sz w:val="22"/>
                                  <w:szCs w:val="22"/>
                                </w:rPr>
                              </w:pPr>
                              <w:r w:rsidRPr="0089495A">
                                <w:rPr>
                                  <w:sz w:val="18"/>
                                  <w:szCs w:val="18"/>
                                </w:rPr>
                                <w:t xml:space="preserve">Provides </w:t>
                              </w:r>
                              <w:r>
                                <w:rPr>
                                  <w:sz w:val="18"/>
                                  <w:szCs w:val="18"/>
                                </w:rPr>
                                <w:t>EHCP POC</w:t>
                              </w:r>
                            </w:p>
                          </w:txbxContent>
                        </wps:txbx>
                        <wps:bodyPr rot="0" vert="horz" wrap="square" lIns="0" tIns="0" rIns="0" bIns="0" anchor="t" anchorCtr="0" upright="1">
                          <a:noAutofit/>
                        </wps:bodyPr>
                      </wps:wsp>
                      <wpg:grpSp>
                        <wpg:cNvPr id="327" name="Group 140"/>
                        <wpg:cNvGrpSpPr>
                          <a:grpSpLocks/>
                        </wpg:cNvGrpSpPr>
                        <wpg:grpSpPr bwMode="auto">
                          <a:xfrm>
                            <a:off x="4852416" y="1463040"/>
                            <a:ext cx="177165" cy="252095"/>
                            <a:chOff x="5175" y="7275"/>
                            <a:chExt cx="480" cy="405"/>
                          </a:xfrm>
                        </wpg:grpSpPr>
                        <wps:wsp>
                          <wps:cNvPr id="328"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29"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0"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1" name="Text Box 146"/>
                        <wps:cNvSpPr txBox="1">
                          <a:spLocks noChangeArrowheads="1"/>
                        </wps:cNvSpPr>
                        <wps:spPr bwMode="auto">
                          <a:xfrm>
                            <a:off x="5084064" y="1475232"/>
                            <a:ext cx="668655" cy="170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5C303D" w:rsidRDefault="00D04D2C" w:rsidP="00572E37">
                              <w:pPr>
                                <w:pStyle w:val="TOC1"/>
                                <w:rPr>
                                  <w:sz w:val="18"/>
                                  <w:szCs w:val="18"/>
                                </w:rPr>
                              </w:pPr>
                              <w:r w:rsidRPr="005C303D">
                                <w:rPr>
                                  <w:sz w:val="18"/>
                                  <w:szCs w:val="18"/>
                                </w:rPr>
                                <w:t xml:space="preserve">Updates </w:t>
                              </w:r>
                              <w:proofErr w:type="spellStart"/>
                              <w:r w:rsidRPr="005C303D">
                                <w:rPr>
                                  <w:sz w:val="18"/>
                                  <w:szCs w:val="18"/>
                                </w:rPr>
                                <w:t>PtCP</w:t>
                              </w:r>
                              <w:proofErr w:type="spellEnd"/>
                              <w:r w:rsidRPr="005C303D">
                                <w:rPr>
                                  <w:sz w:val="18"/>
                                  <w:szCs w:val="18"/>
                                </w:rPr>
                                <w:t xml:space="preserve"> </w:t>
                              </w:r>
                            </w:p>
                          </w:txbxContent>
                        </wps:txbx>
                        <wps:bodyPr rot="0" vert="horz" wrap="square" lIns="0" tIns="0" rIns="0" bIns="0" anchor="t" anchorCtr="0" upright="1">
                          <a:noAutofit/>
                        </wps:bodyPr>
                      </wps:wsp>
                      <wps:wsp>
                        <wps:cNvPr id="438" name="Line 134"/>
                        <wps:cNvCnPr>
                          <a:cxnSpLocks/>
                        </wps:cNvCnPr>
                        <wps:spPr bwMode="auto">
                          <a:xfrm>
                            <a:off x="975360" y="2633472"/>
                            <a:ext cx="15939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9" name="Line 142"/>
                        <wps:cNvCnPr>
                          <a:cxnSpLocks/>
                        </wps:cNvCnPr>
                        <wps:spPr bwMode="auto">
                          <a:xfrm>
                            <a:off x="975360" y="2401824"/>
                            <a:ext cx="0" cy="2247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 name="Line 143"/>
                        <wps:cNvCnPr>
                          <a:cxnSpLocks/>
                        </wps:cNvCnPr>
                        <wps:spPr bwMode="auto">
                          <a:xfrm>
                            <a:off x="963168" y="2414016"/>
                            <a:ext cx="170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Text Box 2"/>
                        <wps:cNvSpPr txBox="1">
                          <a:spLocks noChangeArrowheads="1"/>
                        </wps:cNvSpPr>
                        <wps:spPr bwMode="auto">
                          <a:xfrm>
                            <a:off x="1353312" y="4730496"/>
                            <a:ext cx="1794510" cy="989462"/>
                          </a:xfrm>
                          <a:prstGeom prst="rect">
                            <a:avLst/>
                          </a:prstGeom>
                          <a:solidFill>
                            <a:srgbClr val="FFFFFF"/>
                          </a:solidFill>
                          <a:ln w="9525">
                            <a:solidFill>
                              <a:srgbClr val="000000"/>
                            </a:solidFill>
                            <a:miter lim="800000"/>
                            <a:headEnd/>
                            <a:tailEnd/>
                          </a:ln>
                        </wps:spPr>
                        <wps:txbx>
                          <w:txbxContent>
                            <w:p w:rsidR="00D04D2C" w:rsidRDefault="00D04D2C" w:rsidP="00C441AD">
                              <w:r>
                                <w:rPr>
                                  <w:sz w:val="18"/>
                                  <w:szCs w:val="18"/>
                                </w:rPr>
                                <w:t>Note: If hearing result is abnormal, PCP may refer the patient to a specialist. Follow use case #2 – Collaborative care with specialist. EHDI– IS will be a participant in that use case.</w:t>
                              </w:r>
                            </w:p>
                          </w:txbxContent>
                        </wps:txbx>
                        <wps:bodyPr rot="0" vert="horz" wrap="square" lIns="91440" tIns="45720" rIns="91440" bIns="45720" anchor="t" anchorCtr="0">
                          <a:noAutofit/>
                        </wps:bodyPr>
                      </wps:wsp>
                      <wps:wsp>
                        <wps:cNvPr id="11" name="Text Box 146"/>
                        <wps:cNvSpPr txBox="1">
                          <a:spLocks noChangeArrowheads="1"/>
                        </wps:cNvSpPr>
                        <wps:spPr bwMode="auto">
                          <a:xfrm>
                            <a:off x="1438656" y="3194304"/>
                            <a:ext cx="1240155"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89495A" w:rsidRDefault="00D04D2C" w:rsidP="004273CF">
                              <w:pPr>
                                <w:pStyle w:val="TOC1"/>
                                <w:rPr>
                                  <w:sz w:val="18"/>
                                  <w:szCs w:val="18"/>
                                </w:rPr>
                              </w:pPr>
                              <w:r w:rsidRPr="0089495A">
                                <w:rPr>
                                  <w:sz w:val="18"/>
                                  <w:szCs w:val="18"/>
                                </w:rPr>
                                <w:t>Provides PCP POC</w:t>
                              </w:r>
                            </w:p>
                            <w:p w:rsidR="00D04D2C" w:rsidRDefault="00D04D2C" w:rsidP="004273CF"/>
                            <w:p w:rsidR="00D04D2C" w:rsidRPr="00077324" w:rsidRDefault="00D04D2C" w:rsidP="004273CF">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2" name="Text Box 146"/>
                        <wps:cNvSpPr txBox="1">
                          <a:spLocks noChangeArrowheads="1"/>
                        </wps:cNvSpPr>
                        <wps:spPr bwMode="auto">
                          <a:xfrm>
                            <a:off x="1438656" y="2121408"/>
                            <a:ext cx="1544955"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89495A" w:rsidRDefault="00D04D2C" w:rsidP="007E3E21">
                              <w:pPr>
                                <w:pStyle w:val="TOC1"/>
                                <w:rPr>
                                  <w:sz w:val="18"/>
                                  <w:szCs w:val="18"/>
                                </w:rPr>
                              </w:pPr>
                              <w:r>
                                <w:rPr>
                                  <w:sz w:val="18"/>
                                  <w:szCs w:val="18"/>
                                </w:rPr>
                                <w:t xml:space="preserve">   Follow-up Care Request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29" style="position:absolute;left:0;text-align:left;margin-left:-6.25pt;margin-top:9.1pt;width:505.65pt;height:450.4pt;z-index:252370944" coordsize="64217,5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">
                <v:line id="Line 117" o:spid="_x0000_s1030" style="position:absolute;flip:y;visibility:visible;mso-wrap-style:square" from="12192,33893" to="12192,50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pVD8EAAADcAAAADwAAAGRycy9kb3ducmV2LnhtbERPz2vCMBS+D/Y/hDfwtqYWN6Qzikgd&#10;MnZZtffX5i0tNi+lyWr975fDYMeP7/dmN9teTDT6zrGCZZKCIG6c7tgouJyPz2sQPiBr7B2Tgjt5&#10;2G0fHzaYa3fjL5rKYEQMYZ+jgjaEIZfSNy1Z9IkbiCP37UaLIcLRSD3iLYbbXmZp+iotdhwbWhzo&#10;0FJzLX+sgrrYV+ajrgqb8ad+Ny9lzbJUavE0799ABJrDv/jPfdIKslWcH8/EI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KlUPwQAAANwAAAAPAAAAAAAAAAAAAAAA&#10;AKECAABkcnMvZG93bnJldi54bWxQSwUGAAAAAAQABAD5AAAAjwMAAAAA&#10;">
                  <v:stroke dashstyle="dash"/>
                  <o:lock v:ext="edit" shapetype="f"/>
                </v:line>
                <v:line id="Line 117" o:spid="_x0000_s1031" style="position:absolute;flip:x y;visibility:visible;mso-wrap-style:square" from="47670,20360" to="48000,54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Ylh8gAAADcAAAADwAAAGRycy9kb3ducmV2LnhtbESPzW7CQAyE75X6DitX6qWCXVoVQWBB&#10;FVUlfsohwANYWTdJm/VG2S2Et8eHSr3ZmvHM5/my9406UxfrwBZGQwOKuAiu5tLC6fgxmICKCdlh&#10;E5gsXCnCcnF/N8fMhQvndD6kUkkIxwwtVCm1mdaxqMhjHIaWWLSv0HlMsnaldh1eJNw3+tmYsfZY&#10;szRU2NKqouLn8OstmHz3+jmZbt433806N0+7bXjZb619fOjfZqAS9enf/He9doI/FVp5RibQi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TYlh8gAAADcAAAADwAAAAAA&#10;AAAAAAAAAAChAgAAZHJzL2Rvd25yZXYueG1sUEsFBgAAAAAEAAQA+QAAAJYDAAAAAA==&#10;">
                  <v:stroke dashstyle="dash"/>
                  <o:lock v:ext="edit" shapetype="f"/>
                </v:line>
                <v:rect id="Rectangle 127" o:spid="_x0000_s1032" style="position:absolute;left:47061;top:25115;width:1587;height:6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6MAA&#10;AADcAAAADwAAAGRycy9kb3ducmV2LnhtbERPTYvCMBC9C/sfwix408QKotUosouiR62Xvc02Y1tt&#10;JqWJ2t1fbw6Cx8f7Xqw6W4s7tb5yrGE0VCCIc2cqLjScss1gCsIHZIO1Y9LwRx5Wy4/eAlPjHnyg&#10;+zEUIoawT1FDGUKTSunzkiz6oWuII3d2rcUQYVtI0+IjhttaJkpNpMWKY0OJDX2VlF+PN6vht0pO&#10;+H/ItsrONuOw77LL7edb6/5nt56DCNSFt/jl3hkNiYpr45l4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S6MAAAADcAAAADwAAAAAAAAAAAAAAAACYAgAAZHJzL2Rvd25y&#10;ZXYueG1sUEsFBgAAAAAEAAQA9QAAAIUDAAAAAA==&#10;"/>
                <v:shapetype id="_x0000_t202" coordsize="21600,21600" o:spt="202" path="m,l,21600r21600,l21600,xe">
                  <v:stroke joinstyle="miter"/>
                  <v:path gradientshapeok="t" o:connecttype="rect"/>
                </v:shapetype>
                <v:shape id="_x0000_s1033" type="#_x0000_t202" style="position:absolute;left:34625;top:8534;width:10585;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K2+MQA&#10;AADcAAAADwAAAGRycy9kb3ducmV2LnhtbESPzYvCMBTE7wv+D+EJXhZN7aEs1Sh+gofdgx94fjTP&#10;tti8lCTa+t+bhYU9DjPzG2a+7E0jnuR8bVnBdJKAIC6srrlUcDnvx18gfEDW2FgmBS/ysFwMPuaY&#10;a9vxkZ6nUIoIYZ+jgiqENpfSFxUZ9BPbEkfvZp3BEKUrpXbYRbhpZJokmTRYc1yosKVNRcX99DAK&#10;sq17dEfefG4vu2/8acv0un5dlRoN+9UMRKA+/If/2getIE0z+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tvjEAAAA3AAAAA8AAAAAAAAAAAAAAAAAmAIAAGRycy9k&#10;b3ducmV2LnhtbFBLBQYAAAAABAAEAPUAAACJAwAAAAA=&#10;" stroked="f">
                  <v:textbox inset="0,0,0,0">
                    <w:txbxContent>
                      <w:p w:rsidR="00D04D2C" w:rsidRPr="0089495A" w:rsidRDefault="00D04D2C" w:rsidP="000D2ADA">
                        <w:pPr>
                          <w:pStyle w:val="TOC1"/>
                          <w:rPr>
                            <w:sz w:val="18"/>
                            <w:szCs w:val="18"/>
                          </w:rPr>
                        </w:pPr>
                        <w:r w:rsidRPr="0089495A">
                          <w:rPr>
                            <w:sz w:val="18"/>
                            <w:szCs w:val="18"/>
                          </w:rPr>
                          <w:t>Creates EHCP Document</w:t>
                        </w:r>
                      </w:p>
                      <w:p w:rsidR="00D04D2C" w:rsidRDefault="00D04D2C" w:rsidP="000D2ADA"/>
                      <w:p w:rsidR="00D04D2C" w:rsidRPr="00077324" w:rsidRDefault="00D04D2C" w:rsidP="000D2ADA">
                        <w:pPr>
                          <w:pStyle w:val="TOC1"/>
                          <w:rPr>
                            <w:sz w:val="22"/>
                            <w:szCs w:val="22"/>
                          </w:rPr>
                        </w:pPr>
                        <w:r w:rsidRPr="00077324">
                          <w:rPr>
                            <w:sz w:val="22"/>
                            <w:szCs w:val="22"/>
                          </w:rPr>
                          <w:t>Transaction-A [A]</w:t>
                        </w:r>
                      </w:p>
                    </w:txbxContent>
                  </v:textbox>
                </v:shape>
                <v:line id="Line 148" o:spid="_x0000_s1034" style="position:absolute;flip:x y;visibility:visible;mso-wrap-style:square" from="13533,23164" to="30659,23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E208EAAADcAAAADwAAAGRycy9kb3ducmV2LnhtbERPu27CMBTdkfgH61ZiKw4ZEE0xqEJC&#10;YmDhIbrexLdxSnydxCaEv8cDEuPReS/Xg61FT52vHCuYTRMQxIXTFZcKzqft5wKED8gaa8ek4EEe&#10;1qvxaImZdnc+UH8MpYgh7DNUYEJoMil9Yciin7qGOHJ/rrMYIuxKqTu8x3BbyzRJ5tJixbHBYEMb&#10;Q8X1eLMK+vw2+7/sD1ef/7Zf+cK0m307V2ryMfx8gwg0hLf45d5pBWka18Yz8Qj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0TbTwQAAANwAAAAPAAAAAAAAAAAAAAAA&#10;AKECAABkcnMvZG93bnJldi54bWxQSwUGAAAAAAQABAD5AAAAjwMAAAAA&#10;">
                  <v:stroke endarrow="block"/>
                  <o:lock v:ext="edit" shapetype="f"/>
                </v:line>
                <v:line id="Line 134" o:spid="_x0000_s1035" style="position:absolute;visibility:visible;mso-wrap-style:square" from="32308,25115" to="46661,2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eEMUAAADcAAAADwAAAGRycy9kb3ducmV2LnhtbESPQWsCMRSE70L/Q3iF3jS7CrWuRild&#10;hB60oJaeXzfPzdLNy7JJ1/jvG6HgcZiZb5jVJtpWDNT7xrGCfJKBIK6cbrhW8Hnajl9A+ICssXVM&#10;Cq7kYbN+GK2w0O7CBxqOoRYJwr5ABSaErpDSV4Ys+onriJN3dr3FkGRfS93jJcFtK6dZ9iwtNpwW&#10;DHb0Zqj6Of5aBXNTHuRclrvTRzk0+SLu49f3Qqmnx/i6BBEohnv4v/2uFUx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eEMUAAADcAAAADwAAAAAAAAAA&#10;AAAAAAChAgAAZHJzL2Rvd25yZXYueG1sUEsFBgAAAAAEAAQA+QAAAJMDAAAAAA==&#10;">
                  <v:stroke endarrow="block"/>
                  <o:lock v:ext="edit" shapetype="f"/>
                </v:line>
                <v:shape id="Text Box 109" o:spid="_x0000_s1036" type="#_x0000_t202" style="position:absolute;left:45476;top:243;width:13512;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0jjMUA&#10;AADcAAAADwAAAGRycy9kb3ducmV2LnhtbESPQW/CMAyF75P4D5GRdplGOg5oFAJisEkc2AGGOFuN&#10;aSsap0oCLf9+PiBxs/We3/s8X/auUTcKsfZs4GOUgSIuvK25NHD8+3n/BBUTssXGMxm4U4TlYvAy&#10;x9z6jvd0O6RSSQjHHA1UKbW51rGoyGEc+ZZYtLMPDpOsodQ2YCfhrtHjLJtohzVLQ4UtrSsqLoer&#10;MzDZhGu35/Xb5vi9w9+2HJ++7idjXof9agYqUZ+e5sf11gr+VPD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SOMxQAAANwAAAAPAAAAAAAAAAAAAAAAAJgCAABkcnMv&#10;ZG93bnJldi54bWxQSwUGAAAAAAQABAD1AAAAigMAAAAA&#10;" stroked="f">
                  <v:textbox inset="0,0,0,0">
                    <w:txbxContent>
                      <w:p w:rsidR="00D04D2C" w:rsidRDefault="00D04D2C" w:rsidP="0089495A">
                        <w:pPr>
                          <w:pStyle w:val="TOC1"/>
                          <w:ind w:left="0" w:firstLine="0"/>
                          <w:jc w:val="center"/>
                          <w:rPr>
                            <w:sz w:val="18"/>
                            <w:szCs w:val="18"/>
                          </w:rPr>
                        </w:pPr>
                        <w:r>
                          <w:rPr>
                            <w:sz w:val="18"/>
                            <w:szCs w:val="18"/>
                          </w:rPr>
                          <w:t>Content Creator/Consumer</w:t>
                        </w:r>
                      </w:p>
                      <w:p w:rsidR="00D04D2C" w:rsidRPr="00C20C69" w:rsidRDefault="00D04D2C" w:rsidP="0089495A">
                        <w:pPr>
                          <w:pStyle w:val="TOC1"/>
                          <w:ind w:left="0" w:firstLine="0"/>
                          <w:jc w:val="center"/>
                          <w:rPr>
                            <w:sz w:val="18"/>
                            <w:szCs w:val="18"/>
                          </w:rPr>
                        </w:pPr>
                        <w:proofErr w:type="spellStart"/>
                        <w:r w:rsidRPr="00C20C69">
                          <w:rPr>
                            <w:sz w:val="18"/>
                            <w:szCs w:val="18"/>
                          </w:rPr>
                          <w:t>PtCP</w:t>
                        </w:r>
                        <w:proofErr w:type="spellEnd"/>
                        <w:r w:rsidRPr="00C20C69">
                          <w:rPr>
                            <w:sz w:val="18"/>
                            <w:szCs w:val="18"/>
                          </w:rPr>
                          <w:t xml:space="preserve"> </w:t>
                        </w:r>
                        <w:r>
                          <w:rPr>
                            <w:sz w:val="18"/>
                            <w:szCs w:val="18"/>
                          </w:rPr>
                          <w:t>Document</w:t>
                        </w:r>
                      </w:p>
                    </w:txbxContent>
                  </v:textbox>
                </v:shape>
                <v:shape id="Text Box 109" o:spid="_x0000_s1037" type="#_x0000_t202" style="position:absolute;left:26822;width:10573;height:5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mJsQA&#10;AADcAAAADwAAAGRycy9kb3ducmV2LnhtbESPT4vCMBTE74LfITzBi6ypFWTpGsW/4ME96IrnR/O2&#10;Ldu8lCTa+u2NIOxxmJnfMPNlZ2pxJ+crywom4wQEcW51xYWCy8/+4xOED8gaa8uk4EEelot+b46Z&#10;ti2f6H4OhYgQ9hkqKENoMil9XpJBP7YNcfR+rTMYonSF1A7bCDe1TJNkJg1WHBdKbGhTUv53vhkF&#10;s627tSfejLaX3RG/myK9rh9XpYaDbvUFIlAX/sPv9kErSKc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wJibEAAAA3AAAAA8AAAAAAAAAAAAAAAAAmAIAAGRycy9k&#10;b3ducmV2LnhtbFBLBQYAAAAABAAEAPUAAACJAwAAAAA=&#10;" stroked="f">
                  <v:textbox inset="0,0,0,0">
                    <w:txbxContent>
                      <w:p w:rsidR="00D04D2C" w:rsidRDefault="00D04D2C" w:rsidP="0089495A">
                        <w:pPr>
                          <w:pStyle w:val="TOC1"/>
                          <w:ind w:left="0" w:firstLine="0"/>
                          <w:jc w:val="center"/>
                          <w:rPr>
                            <w:sz w:val="18"/>
                            <w:szCs w:val="18"/>
                          </w:rPr>
                        </w:pPr>
                        <w:r>
                          <w:rPr>
                            <w:sz w:val="18"/>
                            <w:szCs w:val="18"/>
                          </w:rPr>
                          <w:t>Content Creator/Consumer</w:t>
                        </w:r>
                      </w:p>
                      <w:p w:rsidR="00D04D2C" w:rsidRDefault="00D04D2C" w:rsidP="0089495A">
                        <w:pPr>
                          <w:pStyle w:val="TOC1"/>
                          <w:ind w:left="0" w:firstLine="0"/>
                          <w:jc w:val="center"/>
                          <w:rPr>
                            <w:sz w:val="18"/>
                            <w:szCs w:val="18"/>
                          </w:rPr>
                        </w:pPr>
                        <w:r>
                          <w:rPr>
                            <w:sz w:val="18"/>
                            <w:szCs w:val="18"/>
                          </w:rPr>
                          <w:t>(Public Health)</w:t>
                        </w:r>
                      </w:p>
                      <w:p w:rsidR="00D04D2C" w:rsidRPr="00C20C69" w:rsidRDefault="00D04D2C" w:rsidP="0089495A">
                        <w:pPr>
                          <w:pStyle w:val="TOC1"/>
                          <w:ind w:left="0" w:firstLine="0"/>
                          <w:jc w:val="center"/>
                          <w:rPr>
                            <w:sz w:val="18"/>
                            <w:szCs w:val="18"/>
                          </w:rPr>
                        </w:pPr>
                        <w:r w:rsidRPr="00C20C69">
                          <w:rPr>
                            <w:sz w:val="18"/>
                            <w:szCs w:val="18"/>
                          </w:rPr>
                          <w:t>EHDI-IS</w:t>
                        </w:r>
                      </w:p>
                    </w:txbxContent>
                  </v:textbox>
                </v:shape>
                <v:shape id="Text Box 109" o:spid="_x0000_s1038" type="#_x0000_t202" style="position:absolute;left:7071;width:12243;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DvcQA&#10;AADcAAAADwAAAGRycy9kb3ducmV2LnhtbESPzYvCMBTE7wv+D+EJXhZNrSBSjeIn7GH34AeeH82z&#10;LTYvJYm2/vdmYWGPw8z8hlmsOlOLJzlfWVYwHiUgiHOrKy4UXM6H4QyED8gaa8uk4EUeVsvexwIz&#10;bVs+0vMUChEh7DNUUIbQZFL6vCSDfmQb4ujdrDMYonSF1A7bCDe1TJNkKg1WHBdKbGhbUn4/PYyC&#10;6c492iNvP3eX/Tf+NEV63byuSg363XoOIlAX/sN/7S+tIJ1M4P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8g73EAAAA3AAAAA8AAAAAAAAAAAAAAAAAmAIAAGRycy9k&#10;b3ducmV2LnhtbFBLBQYAAAAABAAEAPUAAACJAwAAAAA=&#10;" stroked="f">
                  <v:textbox inset="0,0,0,0">
                    <w:txbxContent>
                      <w:p w:rsidR="00D04D2C" w:rsidRDefault="00D04D2C" w:rsidP="0089495A">
                        <w:pPr>
                          <w:pStyle w:val="TOC1"/>
                          <w:ind w:left="0" w:firstLine="0"/>
                          <w:jc w:val="center"/>
                          <w:rPr>
                            <w:sz w:val="18"/>
                            <w:szCs w:val="18"/>
                          </w:rPr>
                        </w:pPr>
                        <w:r>
                          <w:rPr>
                            <w:sz w:val="18"/>
                            <w:szCs w:val="18"/>
                          </w:rPr>
                          <w:t>Content Creator/Consumer</w:t>
                        </w:r>
                      </w:p>
                      <w:p w:rsidR="00D04D2C" w:rsidRPr="00C20C69" w:rsidRDefault="00D04D2C" w:rsidP="0089495A">
                        <w:pPr>
                          <w:pStyle w:val="TOC1"/>
                          <w:ind w:left="0" w:firstLine="0"/>
                          <w:jc w:val="center"/>
                          <w:rPr>
                            <w:sz w:val="18"/>
                            <w:szCs w:val="18"/>
                          </w:rPr>
                        </w:pPr>
                        <w:r>
                          <w:rPr>
                            <w:sz w:val="18"/>
                            <w:szCs w:val="18"/>
                          </w:rPr>
                          <w:t>(PCP</w:t>
                        </w:r>
                        <w:r w:rsidRPr="00C20C69">
                          <w:rPr>
                            <w:sz w:val="18"/>
                            <w:szCs w:val="18"/>
                          </w:rPr>
                          <w:t>) EHR-IS</w:t>
                        </w:r>
                      </w:p>
                    </w:txbxContent>
                  </v:textbox>
                </v:shape>
                <v:line id="Line 117" o:spid="_x0000_s1039" style="position:absolute;flip:y;visibility:visible;mso-wrap-style:square" from="31455,15483" to="31455,41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cgccQAAADcAAAADwAAAGRycy9kb3ducmV2LnhtbESPQWvCQBSE74L/YXlCb3XTaIukriEU&#10;LaV4MdX7S/Z1E5p9G7JbTf+9WxA8DjPzDbPOR9uJMw2+dazgaZ6AIK6dbtkoOH7tHlcgfEDW2Dkm&#10;BX/kId9MJ2vMtLvwgc5lMCJC2GeooAmhz6T0dUMW/dz1xNH7doPFEOVgpB7wEuG2k2mSvEiLLceF&#10;Bnt6a6j+KX+tgmpbnMxnddralPf63TyXFctSqYfZWLyCCDSGe/jW/tAK0sUS/s/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FyBxxAAAANwAAAAPAAAAAAAAAAAA&#10;AAAAAKECAABkcnMvZG93bnJldi54bWxQSwUGAAAAAAQABAD5AAAAkgMAAAAA&#10;">
                  <v:stroke dashstyle="dash"/>
                  <o:lock v:ext="edit" shapetype="f"/>
                </v:line>
                <v:rect id="Rectangle 136" o:spid="_x0000_s1040" style="position:absolute;left:30601;top:8046;width:1817;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13MMA&#10;AADcAAAADwAAAGRycy9kb3ducmV2LnhtbESPQYvCMBSE7wv+h/AEb2tqBXGrUcTFRY9aL96ezbOt&#10;Ni+liVr99UYQ9jjMzDfMdN6aStyocaVlBYN+BII4s7rkXME+XX2PQTiPrLGyTAoe5GA+63xNMdH2&#10;zlu67XwuAoRdggoK7+tESpcVZND1bU0cvJNtDPogm1zqBu8BbioZR9FIGiw5LBRY07Kg7LK7GgXH&#10;Mt7jc5v+ReZnNfSbNj1fD79K9brtYgLCU+v/w5/2WiuIBy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13MMAAADcAAAADwAAAAAAAAAAAAAAAACYAgAAZHJzL2Rv&#10;d25yZXYueG1sUEsFBgAAAAAEAAQA9QAAAIgDAAAAAA==&#10;"/>
                <v:shape id="_x0000_s1041" type="#_x0000_t202" style="position:absolute;left:34747;top:15605;width:937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UsUA&#10;AADcAAAADwAAAGRycy9kb3ducmV2LnhtbESPT4vCMBTE7wt+h/CEvSyabmVFqlFcXWEP68E/eH40&#10;z7bYvJQk2vrtN4LgcZiZ3zCzRWdqcSPnK8sKPocJCOLc6ooLBcfDZjAB4QOyxtoyKbiTh8W89zbD&#10;TNuWd3Tbh0JECPsMFZQhNJmUPi/JoB/ahjh6Z+sMhihdIbXDNsJNLdMkGUuDFceFEhtalZRf9lej&#10;YLx213bHq4/18ecPt02Rnr7vJ6Xe+91yCiJQF17hZ/tXK0hHX/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Wb5SxQAAANwAAAAPAAAAAAAAAAAAAAAAAJgCAABkcnMv&#10;ZG93bnJldi54bWxQSwUGAAAAAAQABAD1AAAAigMAAAAA&#10;" stroked="f">
                  <v:textbox inset="0,0,0,0">
                    <w:txbxContent>
                      <w:p w:rsidR="00D04D2C" w:rsidRPr="0089495A" w:rsidRDefault="00D04D2C" w:rsidP="00572E37">
                        <w:pPr>
                          <w:pStyle w:val="TOC1"/>
                          <w:ind w:left="0" w:firstLine="0"/>
                          <w:rPr>
                            <w:sz w:val="18"/>
                            <w:szCs w:val="18"/>
                          </w:rPr>
                        </w:pPr>
                        <w:r w:rsidRPr="0089495A">
                          <w:rPr>
                            <w:sz w:val="18"/>
                            <w:szCs w:val="18"/>
                          </w:rPr>
                          <w:t>Hearing result indicate</w:t>
                        </w:r>
                        <w:r>
                          <w:rPr>
                            <w:sz w:val="18"/>
                            <w:szCs w:val="18"/>
                          </w:rPr>
                          <w:t>s</w:t>
                        </w:r>
                        <w:r w:rsidRPr="0089495A">
                          <w:rPr>
                            <w:sz w:val="18"/>
                            <w:szCs w:val="18"/>
                          </w:rPr>
                          <w:t xml:space="preserve"> </w:t>
                        </w:r>
                        <w:r>
                          <w:rPr>
                            <w:sz w:val="18"/>
                            <w:szCs w:val="18"/>
                          </w:rPr>
                          <w:t>follow-up care</w:t>
                        </w:r>
                        <w:r w:rsidRPr="0089495A">
                          <w:rPr>
                            <w:sz w:val="18"/>
                            <w:szCs w:val="18"/>
                          </w:rPr>
                          <w:t xml:space="preserve"> </w:t>
                        </w:r>
                      </w:p>
                    </w:txbxContent>
                  </v:textbox>
                </v:shape>
                <v:group id="Group 140" o:spid="_x0000_s1042" style="position:absolute;left:32308;top:15727;width:2305;height:328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line id="Line 141" o:spid="_x0000_s104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ZqIMYAAADcAAAADwAAAGRycy9kb3ducmV2LnhtbESPQWvCQBSE74L/YXlCb2ZTW2xMXUWE&#10;glgQtA30+My+JqHZtyG7TVJ/vVsQPA4z8w2zXA+mFh21rrKs4DGKQRDnVldcKPj8eJsmIJxH1lhb&#10;JgV/5GC9Go+WmGrb85G6ky9EgLBLUUHpfZNK6fKSDLrINsTB+7atQR9kW0jdYh/gppazOJ5LgxWH&#10;hRIb2paU/5x+jQKU24tPjsP78yIz8uuwmWfny16ph8mweQXhafD38K290wpmTy/wfyYc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3WaiDGAAAA3AAAAA8AAAAAAAAA&#10;AAAAAAAAoQIAAGRycy9kb3ducmV2LnhtbFBLBQYAAAAABAAEAPkAAACUAwAAAAA=&#10;">
                    <v:stroke startarrow="block"/>
                  </v:line>
                  <v:line id="Line 142" o:spid="_x0000_s104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ImZsQAAADcAAAADwAAAGRycy9kb3ducmV2LnhtbERPy2oCMRTdC/2HcAvdFM3UFtGpUUQQ&#10;unDjgxF318ntZJjJzTRJdfr3zUJweTjv+bK3rbiSD7VjBW+jDARx6XTNlYLjYTOcgggRWWPrmBT8&#10;UYDl4mkwx1y7G+/ouo+VSCEcclRgYuxyKUNpyGIYuY44cd/OW4wJ+kpqj7cUbls5zrKJtFhzajDY&#10;0dpQ2ex/rQI53b7++NXloyma02lmirLozlulXp771SeISH18iO/uL61g/J7Wpj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4iZmxAAAANwAAAAPAAAAAAAAAAAA&#10;AAAAAKECAABkcnMvZG93bnJldi54bWxQSwUGAAAAAAQABAD5AAAAkgMAAAAA&#10;"/>
                  <v:line id="Line 143" o:spid="_x0000_s104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oCgsYAAADcAAAADwAAAGRycy9kb3ducmV2LnhtbESPQWvCQBSE70L/w/IKvemmCqGmriIt&#10;BfUgVQvt8Zl9JrHZt2F3TeK/7xYEj8PMfMPMFr2pRUvOV5YVPI8SEMS51RUXCr4OH8MXED4ga6wt&#10;k4IreVjMHwYzzLTteEftPhQiQthnqKAMocmk9HlJBv3INsTRO1lnMETpCqkddhFuajlOklQarDgu&#10;lNjQW0n57/5iFGwnn2m7XG9W/fc6Pebvu+PPuXNKPT32y1cQgfpwD9/aK61gPJnC/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KAoLGAAAA3AAAAA8AAAAAAAAA&#10;AAAAAAAAoQIAAGRycy9kb3ducmV2LnhtbFBLBQYAAAAABAAEAPkAAACUAwAAAAA=&#10;"/>
                </v:group>
                <v:shape id="_x0000_s1046" type="#_x0000_t202" style="position:absolute;top:23774;width:9277;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5iscEA&#10;AADcAAAADwAAAGRycy9kb3ducmV2LnhtbERPTYvCMBC9C/sfwix4kTXdIiLVKK664EEPdcXz0Ixt&#10;sZmUJNr67zcHwePjfS9WvWnEg5yvLSv4HicgiAuray4VnP9+v2YgfEDW2FgmBU/ysFp+DBaYadtx&#10;To9TKEUMYZ+hgiqENpPSFxUZ9GPbEkfuap3BEKErpXbYxXDTyDRJptJgzbGhwpY2FRW3090omG7d&#10;vct5M9qedwc8tmV6+XlelBp+9us5iEB9eItf7r1WkE7i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eYrHBAAAA3AAAAA8AAAAAAAAAAAAAAAAAmAIAAGRycy9kb3du&#10;cmV2LnhtbFBLBQYAAAAABAAEAPUAAACGAwAAAAA=&#10;" stroked="f">
                  <v:textbox inset="0,0,0,0">
                    <w:txbxContent>
                      <w:p w:rsidR="00D04D2C" w:rsidRPr="0089495A" w:rsidRDefault="00D04D2C" w:rsidP="00BA6AFB">
                        <w:pPr>
                          <w:pStyle w:val="TOC1"/>
                          <w:rPr>
                            <w:sz w:val="18"/>
                            <w:szCs w:val="18"/>
                          </w:rPr>
                        </w:pPr>
                        <w:r>
                          <w:rPr>
                            <w:sz w:val="18"/>
                            <w:szCs w:val="18"/>
                          </w:rPr>
                          <w:t xml:space="preserve">   </w:t>
                        </w:r>
                        <w:r w:rsidRPr="0089495A">
                          <w:rPr>
                            <w:sz w:val="18"/>
                            <w:szCs w:val="18"/>
                          </w:rPr>
                          <w:t xml:space="preserve">Creates PCP POC </w:t>
                        </w:r>
                      </w:p>
                    </w:txbxContent>
                  </v:textbox>
                </v:shape>
                <v:line id="Line 134" o:spid="_x0000_s1047" style="position:absolute;visibility:visible;mso-wrap-style:square" from="13289,33528" to="30542,33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Sha8UAAADcAAAADwAAAGRycy9kb3ducmV2LnhtbESPQWsCMRSE70L/Q3iF3jSrSO2uRild&#10;hB60oJaeXzfPzdLNy7JJ1/jvG6HgcZiZb5jVJtpWDNT7xrGC6SQDQVw53XCt4PO0Hb+A8AFZY+uY&#10;FFzJw2b9MFphod2FDzQcQy0ShH2BCkwIXSGlrwxZ9BPXESfv7HqLIcm+lrrHS4LbVs6y7FlabDgt&#10;GOzozVD1c/y1ChamPMiFLHenj3Jopnncx6/vXKmnx/i6BBEohnv4v/2uFcz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Sha8UAAADcAAAADwAAAAAAAAAA&#10;AAAAAAChAgAAZHJzL2Rvd25yZXYueG1sUEsFBgAAAAAEAAQA+QAAAJMDAAAAAA==&#10;">
                  <v:stroke endarrow="block"/>
                  <o:lock v:ext="edit" shapetype="f"/>
                </v:line>
                <v:group id="Group 140" o:spid="_x0000_s1048" style="position:absolute;left:48889;top:43647;width:1975;height:2356"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line id="Line 141" o:spid="_x0000_s104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yyb8QAAADcAAAADwAAAGRycy9kb3ducmV2LnhtbESPQYvCMBSE74L/ITxhb5oqq7hd0yKC&#10;IAoL6goen83btti8lCZq9ddvBMHjMDPfMLO0NZW4UuNKywqGgwgEcWZ1ybmC3/2yPwXhPLLGyjIp&#10;uJODNOl2Zhhre+MtXXc+FwHCLkYFhfd1LKXLCjLoBrYmDt6fbQz6IJtc6gZvAW4qOYqiiTRYclgo&#10;sKZFQdl5dzEKUC4efrptN59fByOPP/PJ4fRYK/XRa+ffIDy1/h1+tVdawWg8hOeZcAR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rLJvxAAAANwAAAAPAAAAAAAAAAAA&#10;AAAAAKECAABkcnMvZG93bnJldi54bWxQSwUGAAAAAAQABAD5AAAAkgMAAAAA&#10;">
                    <v:stroke startarrow="block"/>
                  </v:line>
                  <v:line id="Line 142" o:spid="_x0000_s105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X0LMcAAADcAAAADwAAAGRycy9kb3ducmV2LnhtbESPQWsCMRSE74X+h/CEXkrNdmmLrkYR&#10;odCDl6qseHtunptlNy9rkur23zeFQo/DzHzDzJeD7cSVfGgcK3geZyCIK6cbrhXsd+9PExAhImvs&#10;HJOCbwqwXNzfzbHQ7safdN3GWiQIhwIVmBj7QspQGbIYxq4nTt7ZeYsxSV9L7fGW4LaTeZa9SYsN&#10;pwWDPa0NVe32yyqQk83jxa9OL23ZHg5TU1Zlf9wo9TAaVjMQkYb4H/5rf2gF+Ws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1fQsxwAAANwAAAAPAAAAAAAA&#10;AAAAAAAAAKECAABkcnMvZG93bnJldi54bWxQSwUGAAAAAAQABAD5AAAAlQMAAAAA&#10;"/>
                  <v:line id="Line 143" o:spid="_x0000_s105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3QyMcAAADcAAAADwAAAGRycy9kb3ducmV2LnhtbESPT2vCQBTE70K/w/IKvemmSoO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vdDIxwAAANwAAAAPAAAAAAAA&#10;AAAAAAAAAKECAABkcnMvZG93bnJldi54bWxQSwUGAAAAAAQABAD5AAAAlQMAAAAA&#10;"/>
                </v:group>
                <v:shape id="_x0000_s1052" type="#_x0000_t202" style="position:absolute;left:51816;top:44256;width:12401;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acUA&#10;AADcAAAADwAAAGRycy9kb3ducmV2LnhtbESPT4vCMBTE7wt+h/CEvSyabnFFqlFcXWEP68E/eH40&#10;z7bYvJQk2vrtN4LgcZiZ3zCzRWdqcSPnK8sKPocJCOLc6ooLBcfDZjAB4QOyxtoyKbiTh8W89zbD&#10;TNuWd3Tbh0JECPsMFZQhNJmUPi/JoB/ahjh6Z+sMhihdIbXDNsJNLdMkGUuDFceFEhtalZRf9lej&#10;YLx213bHq4/18ecPt02Rnr7vJ6Xe+91yCiJQF17hZ/tXK0i/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v5pxQAAANwAAAAPAAAAAAAAAAAAAAAAAJgCAABkcnMv&#10;ZG93bnJldi54bWxQSwUGAAAAAAQABAD1AAAAigMAAAAA&#10;" stroked="f">
                  <v:textbox inset="0,0,0,0">
                    <w:txbxContent>
                      <w:p w:rsidR="00D04D2C" w:rsidRPr="005C303D" w:rsidRDefault="00D04D2C" w:rsidP="005C303D">
                        <w:pPr>
                          <w:pStyle w:val="TOC1"/>
                          <w:rPr>
                            <w:sz w:val="18"/>
                            <w:szCs w:val="18"/>
                          </w:rPr>
                        </w:pPr>
                        <w:r w:rsidRPr="005C303D">
                          <w:rPr>
                            <w:sz w:val="18"/>
                            <w:szCs w:val="18"/>
                          </w:rPr>
                          <w:t xml:space="preserve">Updates </w:t>
                        </w:r>
                        <w:proofErr w:type="spellStart"/>
                        <w:r w:rsidRPr="005C303D">
                          <w:rPr>
                            <w:sz w:val="18"/>
                            <w:szCs w:val="18"/>
                          </w:rPr>
                          <w:t>PtCP</w:t>
                        </w:r>
                        <w:proofErr w:type="spellEnd"/>
                        <w:r w:rsidRPr="005C303D">
                          <w:rPr>
                            <w:sz w:val="18"/>
                            <w:szCs w:val="18"/>
                          </w:rPr>
                          <w:t xml:space="preserve"> </w:t>
                        </w:r>
                      </w:p>
                      <w:p w:rsidR="00D04D2C" w:rsidRPr="00077324" w:rsidRDefault="00D04D2C" w:rsidP="00F43F0D">
                        <w:pPr>
                          <w:pStyle w:val="TOC1"/>
                          <w:rPr>
                            <w:sz w:val="22"/>
                            <w:szCs w:val="22"/>
                          </w:rPr>
                        </w:pPr>
                      </w:p>
                    </w:txbxContent>
                  </v:textbox>
                </v:shape>
                <v:rect id="Rectangle 119" o:spid="_x0000_s1053" style="position:absolute;left:30601;top:32918;width:1817;height:5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Sa8UA&#10;AADcAAAADwAAAGRycy9kb3ducmV2LnhtbESPQWvCQBSE74X+h+UVeqsbUyJtmlXEYtGjxktvr9nX&#10;JDX7NmTXJPrrXUHocZiZb5hsMZpG9NS52rKC6SQCQVxYXXOp4JCvX95AOI+ssbFMCs7kYDF/fMgw&#10;1XbgHfV7X4oAYZeigsr7NpXSFRUZdBPbEgfv13YGfZBdKXWHQ4CbRsZRNJMGaw4LFba0qqg47k9G&#10;wU8dH/Cyy78i875+9dsx/zt9fyr1/DQuP0B4Gv1/+N7eaAVxks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pJrxQAAANwAAAAPAAAAAAAAAAAAAAAAAJgCAABkcnMv&#10;ZG93bnJldi54bWxQSwUGAAAAAAQABAD1AAAAigMAAAAA&#10;"/>
                <v:line id="Line 134" o:spid="_x0000_s1054" style="position:absolute;visibility:visible;mso-wrap-style:square" from="13533,43403" to="47124,43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KjxMUAAADcAAAADwAAAGRycy9kb3ducmV2LnhtbESPS2vDMBCE74X8B7GB3Bo5gbycKKHU&#10;FHJoC3mQ88baWqbWyliqo/z7qlDIcZiZb5jNLtpG9NT52rGCyTgDQVw6XXOl4Hx6e16C8AFZY+OY&#10;FNzJw247eNpgrt2ND9QfQyUShH2OCkwIbS6lLw1Z9GPXEifvy3UWQ5JdJXWHtwS3jZxm2VxarDkt&#10;GGzp1VD5ffyxChamOMiFLN5Pn0VfT1bxI16uK6VGw/iyBhEohkf4v73XCqazOfydS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KjxMUAAADcAAAADwAAAAAAAAAA&#10;AAAAAAChAgAAZHJzL2Rvd25yZXYueG1sUEsFBgAAAAAEAAQA+QAAAJMDAAAAAA==&#10;">
                  <v:stroke endarrow="block"/>
                  <o:lock v:ext="edit" shapetype="f"/>
                </v:line>
                <v:shape id="_x0000_s1055" type="#_x0000_t202" style="position:absolute;left:14386;top:42184;width:12402;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0bMEA&#10;AADcAAAADwAAAGRycy9kb3ducmV2LnhtbERPTYvCMBC9C/sfwix4kTXdgiLVKK664EEPdcXz0Ixt&#10;sZmUJNr67zcHwePjfS9WvWnEg5yvLSv4HicgiAuray4VnP9+v2YgfEDW2FgmBU/ysFp+DBaYadtx&#10;To9TKEUMYZ+hgiqENpPSFxUZ9GPbEkfuap3BEKErpXbYxXDTyDRJptJgzbGhwpY2FRW3090omG7d&#10;vct5M9qedwc8tmV6+XlelBp+9us5iEB9eItf7r1WkE7i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H9GzBAAAA3AAAAA8AAAAAAAAAAAAAAAAAmAIAAGRycy9kb3du&#10;cmV2LnhtbFBLBQYAAAAABAAEAPUAAACGAwAAAAA=&#10;" stroked="f">
                  <v:textbox inset="0,0,0,0">
                    <w:txbxContent>
                      <w:p w:rsidR="00D04D2C" w:rsidRPr="0089495A" w:rsidRDefault="00D04D2C" w:rsidP="004F752A">
                        <w:pPr>
                          <w:pStyle w:val="TOC1"/>
                          <w:rPr>
                            <w:sz w:val="18"/>
                            <w:szCs w:val="18"/>
                          </w:rPr>
                        </w:pPr>
                        <w:r w:rsidRPr="0089495A">
                          <w:rPr>
                            <w:sz w:val="18"/>
                            <w:szCs w:val="18"/>
                          </w:rPr>
                          <w:t>Provides PCP POC</w:t>
                        </w:r>
                      </w:p>
                      <w:p w:rsidR="00D04D2C" w:rsidRDefault="00D04D2C" w:rsidP="004F752A"/>
                      <w:p w:rsidR="00D04D2C" w:rsidRPr="00077324" w:rsidRDefault="00D04D2C" w:rsidP="004F752A">
                        <w:pPr>
                          <w:pStyle w:val="TOC1"/>
                          <w:rPr>
                            <w:sz w:val="22"/>
                            <w:szCs w:val="22"/>
                          </w:rPr>
                        </w:pPr>
                        <w:r w:rsidRPr="00077324">
                          <w:rPr>
                            <w:sz w:val="22"/>
                            <w:szCs w:val="22"/>
                          </w:rPr>
                          <w:t>Transaction-A [A]</w:t>
                        </w:r>
                      </w:p>
                    </w:txbxContent>
                  </v:textbox>
                </v:shape>
                <v:shape id="_x0000_s1056" type="#_x0000_t202" style="position:absolute;left:34259;top:22799;width:12402;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XTMQA&#10;AADcAAAADwAAAGRycy9kb3ducmV2LnhtbESPzYvCMBTE7wv+D+EJe1k0tYeyVKP4teDBPfiB50fz&#10;bIvNS0mirf+9ERb2OMzMb5jZojeNeJDztWUFk3ECgriwuuZSwfn0M/oG4QOyxsYyKXiSh8V88DHD&#10;XNuOD/Q4hlJECPscFVQhtLmUvqjIoB/bljh6V+sMhihdKbXDLsJNI9MkyaTBmuNChS2tKypux7tR&#10;kG3cvTvw+mtz3u7xty3Ty+p5Uepz2C+nIAL14T/8195pBWk2gfeZe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l0zEAAAA3AAAAA8AAAAAAAAAAAAAAAAAmAIAAGRycy9k&#10;b3ducmV2LnhtbFBLBQYAAAAABAAEAPUAAACJAwAAAAA=&#10;" stroked="f">
                  <v:textbox inset="0,0,0,0">
                    <w:txbxContent>
                      <w:p w:rsidR="00D04D2C" w:rsidRPr="00077324" w:rsidRDefault="00D04D2C" w:rsidP="004F752A">
                        <w:pPr>
                          <w:pStyle w:val="TOC1"/>
                          <w:rPr>
                            <w:sz w:val="22"/>
                            <w:szCs w:val="22"/>
                          </w:rPr>
                        </w:pPr>
                        <w:r w:rsidRPr="0089495A">
                          <w:rPr>
                            <w:sz w:val="18"/>
                            <w:szCs w:val="18"/>
                          </w:rPr>
                          <w:t xml:space="preserve">Provides </w:t>
                        </w:r>
                        <w:r>
                          <w:rPr>
                            <w:sz w:val="18"/>
                            <w:szCs w:val="18"/>
                          </w:rPr>
                          <w:t>EHCP POC</w:t>
                        </w:r>
                      </w:p>
                    </w:txbxContent>
                  </v:textbox>
                </v:shape>
                <v:group id="Group 140" o:spid="_x0000_s1057" style="position:absolute;left:48768;top:25359;width:2044;height:230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line id="Line 141" o:spid="_x0000_s105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EINMUAAADcAAAADwAAAGRycy9kb3ducmV2LnhtbESPQWvCQBSE7wX/w/KE3pqNtohGVxFB&#10;KC0IpgY8PrPPJJh9G7Jbk/rrXUHocZiZb5jFqje1uFLrKssKRlEMgji3uuJCweFn+zYF4Tyyxtoy&#10;KfgjB6vl4GWBibYd7+ma+kIECLsEFZTeN4mULi/JoItsQxy8s20N+iDbQuoWuwA3tRzH8UQarDgs&#10;lNjQpqT8kv4aBSg3Nz/d998fs8zI4249yU63L6Veh/16DsJT7//Dz/anVvA+msHjTDg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EINMUAAADcAAAADwAAAAAAAAAA&#10;AAAAAAChAgAAZHJzL2Rvd25yZXYueG1sUEsFBgAAAAAEAAQA+QAAAJMDAAAAAA==&#10;">
                    <v:stroke startarrow="block"/>
                  </v:line>
                  <v:line id="Line 142" o:spid="_x0000_s105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yzIMQAAADcAAAADwAAAGRycy9kb3ducmV2LnhtbERPy2oCMRTdC/2HcAvdFM3UFtGpUUQQ&#10;unDjgxF318ntZJjJzTRJdfr3zUJweTjv+bK3rbiSD7VjBW+jDARx6XTNlYLjYTOcgggRWWPrmBT8&#10;UYDl4mkwx1y7G+/ouo+VSCEcclRgYuxyKUNpyGIYuY44cd/OW4wJ+kpqj7cUbls5zrKJtFhzajDY&#10;0dpQ2ex/rQI53b7++NXloyma02lmirLozlulXp771SeISH18iO/uL63gfZzmp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rLMgxAAAANwAAAAPAAAAAAAAAAAA&#10;AAAAAKECAABkcnMvZG93bnJldi54bWxQSwUGAAAAAAQABAD5AAAAkgMAAAAA&#10;"/>
                  <v:line id="Line 143" o:spid="_x0000_s106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SXxMYAAADcAAAADwAAAGRycy9kb3ducmV2LnhtbESPQWvCQBSE7wX/w/KE3upGhSDRVaQi&#10;aA+l2kI9PrPPJDb7Nuxuk/jv3YLQ4zAz3zCLVW9q0ZLzlWUF41ECgji3uuJCwdfn9mUGwgdkjbVl&#10;UnAjD6vl4GmBmbYdH6g9hkJECPsMFZQhNJmUPi/JoB/Zhjh6F+sMhihdIbXDLsJNLSdJkkqDFceF&#10;Eht6LSn/Of4aBe/Tj7Rd7992/fc+Peebw/l07ZxSz8N+PQcRqA//4Ud7pxVMJ2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l8TGAAAA3AAAAA8AAAAAAAAA&#10;AAAAAAAAoQIAAGRycy9kb3ducmV2LnhtbFBLBQYAAAAABAAEAPkAAACUAwAAAAA=&#10;"/>
                </v:group>
                <v:shape id="_x0000_s1061" type="#_x0000_t202" style="position:absolute;left:51450;top:25725;width:6616;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ZsQA&#10;AADcAAAADwAAAGRycy9kb3ducmV2LnhtbESPT4vCMBTE74LfITzBi6ypFWTpGsW/4ME96IrnR/O2&#10;Ldu8lCTa+u2NIOxxmJnfMPNlZ2pxJ+crywom4wQEcW51xYWCy8/+4xOED8gaa8uk4EEelot+b46Z&#10;ti2f6H4OhYgQ9hkqKENoMil9XpJBP7YNcfR+rTMYonSF1A7bCDe1TJNkJg1WHBdKbGhTUv53vhkF&#10;s627tSfejLaX3RG/myK9rh9XpYaDbvUFIlAX/sPv9kErmKY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Iv2bEAAAA3AAAAA8AAAAAAAAAAAAAAAAAmAIAAGRycy9k&#10;b3ducmV2LnhtbFBLBQYAAAAABAAEAPUAAACJAwAAAAA=&#10;" stroked="f">
                  <v:textbox inset="0,0,0,0">
                    <w:txbxContent>
                      <w:p w:rsidR="00D04D2C" w:rsidRPr="005C303D" w:rsidRDefault="00D04D2C" w:rsidP="005C303D">
                        <w:pPr>
                          <w:pStyle w:val="TOC1"/>
                          <w:rPr>
                            <w:sz w:val="18"/>
                            <w:szCs w:val="18"/>
                          </w:rPr>
                        </w:pPr>
                        <w:r w:rsidRPr="005C303D">
                          <w:rPr>
                            <w:sz w:val="18"/>
                            <w:szCs w:val="18"/>
                          </w:rPr>
                          <w:t xml:space="preserve">Updates </w:t>
                        </w:r>
                        <w:proofErr w:type="spellStart"/>
                        <w:r w:rsidRPr="005C303D">
                          <w:rPr>
                            <w:sz w:val="18"/>
                            <w:szCs w:val="18"/>
                          </w:rPr>
                          <w:t>PtCP</w:t>
                        </w:r>
                        <w:proofErr w:type="spellEnd"/>
                        <w:r w:rsidRPr="005C303D">
                          <w:rPr>
                            <w:sz w:val="18"/>
                            <w:szCs w:val="18"/>
                          </w:rPr>
                          <w:t xml:space="preserve"> </w:t>
                        </w:r>
                      </w:p>
                      <w:p w:rsidR="00D04D2C" w:rsidRPr="00077324" w:rsidRDefault="00D04D2C" w:rsidP="00572E37">
                        <w:pPr>
                          <w:pStyle w:val="TOC1"/>
                          <w:rPr>
                            <w:sz w:val="22"/>
                            <w:szCs w:val="22"/>
                          </w:rPr>
                        </w:pPr>
                      </w:p>
                    </w:txbxContent>
                  </v:textbox>
                </v:shape>
                <v:rect id="Rectangle 127" o:spid="_x0000_s1062" style="position:absolute;left:46817;top:43403;width:2044;height:6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TZMUA&#10;AADcAAAADwAAAGRycy9kb3ducmV2LnhtbESPQWvCQBSE70L/w/IK3symCZQ2dZVSUewxJpfeXrPP&#10;JDb7NmRXE/313ULB4zAz3zDL9WQ6caHBtZYVPEUxCOLK6pZrBWWxXbyAcB5ZY2eZFFzJwXr1MFti&#10;pu3IOV0OvhYBwi5DBY33fSalqxoy6CLbEwfvaAeDPsihlnrAMcBNJ5M4fpYGWw4LDfb00VD1czgb&#10;Bd9tUuItL3axed2m/nMqTuevjVLzx+n9DYSnyd/D/+29VpAm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NNkxQAAANwAAAAPAAAAAAAAAAAAAAAAAJgCAABkcnMv&#10;ZG93bnJldi54bWxQSwUGAAAAAAQABAD1AAAAigMAAAAA&#10;"/>
                <v:rect id="Rectangle 127" o:spid="_x0000_s1063" style="position:absolute;left:46939;top:13776;width:1587;height:6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LEMUA&#10;AADcAAAADwAAAGRycy9kb3ducmV2LnhtbESPT2vCQBTE70K/w/IKvenGWKSmriKWlPao8eLtNfua&#10;pGbfhuzmT/30bkHocZiZ3zDr7Whq0VPrKssK5rMIBHFudcWFglOWTl9AOI+ssbZMCn7JwXbzMFlj&#10;ou3AB+qPvhABwi5BBaX3TSKly0sy6Ga2IQ7et20N+iDbQuoWhwA3tYyjaCkNVhwWSmxoX1J+OXZG&#10;wVcVn/B6yN4js0oX/nPMfrrzm1JPj+PuFYSn0f+H7+0PrWARP8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UsQxQAAANwAAAAPAAAAAAAAAAAAAAAAAJgCAABkcnMv&#10;ZG93bnJldi54bWxQSwUGAAAAAAQABAD1AAAAigMAAAAA&#10;"/>
                <v:line id="Line 134" o:spid="_x0000_s1064" style="position:absolute;visibility:visible;mso-wrap-style:square" from="32308,14264" to="46661,14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dBU8UAAADcAAAADwAAAGRycy9kb3ducmV2LnhtbESPT2sCMRTE7wW/Q3iF3mpWS6uuRpEu&#10;ggdb8A+en5vnZunmZdmka/rtTaHQ4zAzv2EWq2gb0VPna8cKRsMMBHHpdM2VgtNx8zwF4QOyxsYx&#10;KfghD6vl4GGBuXY33lN/CJVIEPY5KjAhtLmUvjRk0Q9dS5y8q+sshiS7SuoObwluGznOsjdpsea0&#10;YLCld0Pl1+HbKpiYYi8nstgdP4u+Hs3iRzxfZko9Pcb1HESgGP7Df+2tVvAyfoX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dBU8UAAADcAAAADwAAAAAAAAAA&#10;AAAAAAChAgAAZHJzL2Rvd25yZXYueG1sUEsFBgAAAAAEAAQA+QAAAJMDAAAAAA==&#10;">
                  <v:stroke endarrow="block"/>
                  <o:lock v:ext="edit" shapetype="f"/>
                </v:line>
                <v:shape id="_x0000_s1065" type="#_x0000_t202" style="position:absolute;left:33040;top:12070;width:12401;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O5ZcUA&#10;AADcAAAADwAAAGRycy9kb3ducmV2LnhtbESPT4vCMBTE7wt+h/AEL4umW6Es1Sj+WWEP7kFXPD+a&#10;Z1tsXkoSbf32G0HY4zAzv2Hmy9404k7O15YVfEwSEMSF1TWXCk6/u/EnCB+QNTaWScGDPCwXg7c5&#10;5tp2fKD7MZQiQtjnqKAKoc2l9EVFBv3EtsTRu1hnMETpSqkddhFuGpkmSSYN1hwXKmxpU1FxPd6M&#10;gmzrbt2BN+/b09cef9oyPa8fZ6VGw341AxGoD//hV/tbK5imGTz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7llxQAAANwAAAAPAAAAAAAAAAAAAAAAAJgCAABkcnMv&#10;ZG93bnJldi54bWxQSwUGAAAAAAQABAD1AAAAigMAAAAA&#10;" stroked="f">
                  <v:textbox inset="0,0,0,0">
                    <w:txbxContent>
                      <w:p w:rsidR="00D04D2C" w:rsidRPr="00077324" w:rsidRDefault="00D04D2C" w:rsidP="00572E37">
                        <w:pPr>
                          <w:pStyle w:val="TOC1"/>
                          <w:rPr>
                            <w:sz w:val="22"/>
                            <w:szCs w:val="22"/>
                          </w:rPr>
                        </w:pPr>
                        <w:r w:rsidRPr="0089495A">
                          <w:rPr>
                            <w:sz w:val="18"/>
                            <w:szCs w:val="18"/>
                          </w:rPr>
                          <w:t xml:space="preserve">Provides </w:t>
                        </w:r>
                        <w:r>
                          <w:rPr>
                            <w:sz w:val="18"/>
                            <w:szCs w:val="18"/>
                          </w:rPr>
                          <w:t>EHCP POC</w:t>
                        </w:r>
                      </w:p>
                    </w:txbxContent>
                  </v:textbox>
                </v:shape>
                <v:group id="Group 140" o:spid="_x0000_s1066" style="position:absolute;left:48524;top:14630;width:1771;height:25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line id="Line 141" o:spid="_x0000_s106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FnEsIAAADcAAAADwAAAGRycy9kb3ducmV2LnhtbERPTWvCQBC9C/6HZQRvutGKaOoqIghF&#10;oWCq0OM0O02C2dmQXZOYX+8eCj0+3vdm15lSNFS7wrKC2TQCQZxaXXCm4Pp1nKxAOI+ssbRMCp7k&#10;YLcdDjYYa9vyhZrEZyKEsItRQe59FUvp0pwMuqmtiAP3a2uDPsA6k7rGNoSbUs6jaCkNFhwacqzo&#10;kFN6Tx5GAcpD71eX7rxY34z8/twvbz/9SanxqNu/g/DU+X/xn/tDK3ibh7XhTDgC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3FnEsIAAADcAAAADwAAAAAAAAAAAAAA&#10;AAChAgAAZHJzL2Rvd25yZXYueG1sUEsFBgAAAAAEAAQA+QAAAJADAAAAAA==&#10;">
                    <v:stroke startarrow="block"/>
                  </v:line>
                  <v:line id="Line 142" o:spid="_x0000_s106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YavcYAAADcAAAADwAAAGRycy9kb3ducmV2LnhtbESPQWsCMRSE74X+h/AKvUjNVqXoahQp&#10;FDx4qZaV3p6b182ym5dtEnX9940g9DjMzDfMYtXbVpzJh9qxgtdhBoK4dLrmSsHX/uNlCiJEZI2t&#10;Y1JwpQCr5ePDAnPtLvxJ512sRIJwyFGBibHLpQylIYth6Dri5P04bzEm6SupPV4S3LZylGVv0mLN&#10;acFgR++GymZ3sgrkdDv49evjpCmaw2FmirLovrdKPT/16zmISH38D9/bG61gPJr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WGr3GAAAA3AAAAA8AAAAAAAAA&#10;AAAAAAAAoQIAAGRycy9kb3ducmV2LnhtbFBLBQYAAAAABAAEAPkAAACUAwAAAAA=&#10;"/>
                  <v:line id="Line 143" o:spid="_x0000_s106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GkgsMAAADcAAAADwAAAGRycy9kb3ducmV2LnhtbERPz2vCMBS+C/sfwht401QLZXRGEUXQ&#10;HUTdYDs+m7e2W/NSkqyt/705DDx+fL8Xq8E0oiPna8sKZtMEBHFhdc2lgo/33eQFhA/IGhvLpOBG&#10;HlbLp9ECc217PlN3CaWIIexzVFCF0OZS+qIig35qW+LIfVtnMEToSqkd9jHcNHKeJJk0WHNsqLCl&#10;TUXF7+XPKDim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RpILDAAAA3AAAAA8AAAAAAAAAAAAA&#10;AAAAoQIAAGRycy9kb3ducmV2LnhtbFBLBQYAAAAABAAEAPkAAACRAwAAAAA=&#10;"/>
                </v:group>
                <v:shape id="_x0000_s1070" type="#_x0000_t202" style="position:absolute;left:50840;top:14752;width:6687;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3zMYA&#10;AADcAAAADwAAAGRycy9kb3ducmV2LnhtbESPS2vDMBCE74X8B7GBXkojJwZT3CghjwZ6SA9JQ86L&#10;tbVNrZWR5Ef+fVQI9DjMzDfMcj2aRvTkfG1ZwXyWgCAurK65VHD5Pry+gfABWWNjmRTcyMN6NXla&#10;Yq7twCfqz6EUEcI+RwVVCG0upS8qMuhntiWO3o91BkOUrpTa4RDhppGLJMmkwZrjQoUt7Soqfs+d&#10;UZDtXTecePeyv3wc8astF9ft7arU83TcvIMINIb/8KP9qRWk6Rz+zs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O3zMYAAADcAAAADwAAAAAAAAAAAAAAAACYAgAAZHJz&#10;L2Rvd25yZXYueG1sUEsFBgAAAAAEAAQA9QAAAIsDAAAAAA==&#10;" stroked="f">
                  <v:textbox inset="0,0,0,0">
                    <w:txbxContent>
                      <w:p w:rsidR="00D04D2C" w:rsidRPr="005C303D" w:rsidRDefault="00D04D2C" w:rsidP="00572E37">
                        <w:pPr>
                          <w:pStyle w:val="TOC1"/>
                          <w:rPr>
                            <w:sz w:val="18"/>
                            <w:szCs w:val="18"/>
                          </w:rPr>
                        </w:pPr>
                        <w:r w:rsidRPr="005C303D">
                          <w:rPr>
                            <w:sz w:val="18"/>
                            <w:szCs w:val="18"/>
                          </w:rPr>
                          <w:t xml:space="preserve">Updates </w:t>
                        </w:r>
                        <w:proofErr w:type="spellStart"/>
                        <w:r w:rsidRPr="005C303D">
                          <w:rPr>
                            <w:sz w:val="18"/>
                            <w:szCs w:val="18"/>
                          </w:rPr>
                          <w:t>PtCP</w:t>
                        </w:r>
                        <w:proofErr w:type="spellEnd"/>
                        <w:r w:rsidRPr="005C303D">
                          <w:rPr>
                            <w:sz w:val="18"/>
                            <w:szCs w:val="18"/>
                          </w:rPr>
                          <w:t xml:space="preserve"> </w:t>
                        </w:r>
                      </w:p>
                    </w:txbxContent>
                  </v:textbox>
                </v:shape>
                <v:line id="Line 134" o:spid="_x0000_s1071" style="position:absolute;visibility:visible;mso-wrap-style:square" from="9753,26334" to="11347,26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W1dcIAAADcAAAADwAAAGRycy9kb3ducmV2LnhtbERPz2vCMBS+C/4P4Q1201Q35uyMIhZh&#10;BzdQh+dn89aUNS+liTX+9+Yg7Pjx/V6som1ET52vHSuYjDMQxKXTNVcKfo7b0TsIH5A1No5JwY08&#10;rJbDwQJz7a68p/4QKpFC2OeowITQ5lL60pBFP3YtceJ+XWcxJNhVUnd4TeG2kdMse5MWa04NBlva&#10;GCr/DherYGaKvZzJYnf8Lvp6Mo9f8XSeK/X8FNcfIALF8C9+uD+1gte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7W1dcIAAADcAAAADwAAAAAAAAAAAAAA&#10;AAChAgAAZHJzL2Rvd25yZXYueG1sUEsFBgAAAAAEAAQA+QAAAJADAAAAAA==&#10;">
                  <v:stroke endarrow="block"/>
                  <o:lock v:ext="edit" shapetype="f"/>
                </v:line>
                <v:line id="Line 142" o:spid="_x0000_s1072" style="position:absolute;visibility:visible;mso-wrap-style:square" from="9753,24018" to="9753,26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HAescAAADcAAAADwAAAGRycy9kb3ducmV2LnhtbESPQWvCQBSE7wX/w/IKvdVNawk1uoq0&#10;FLSHolbQ4zP7TGKzb8PuNkn/vSsUPA4z8w0znfemFi05X1lW8DRMQBDnVldcKNh9fzy+gvABWWNt&#10;mRT8kYf5bHA3xUzbjjfUbkMhIoR9hgrKEJpMSp+XZNAPbUMcvZN1BkOUrpDaYRfhppbPSZJKgxXH&#10;hRIbeisp/9n+GgVfo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wcB6xwAAANwAAAAPAAAAAAAA&#10;AAAAAAAAAKECAABkcnMvZG93bnJldi54bWxQSwUGAAAAAAQABAD5AAAAlQMAAAAA&#10;">
                  <o:lock v:ext="edit" shapetype="f"/>
                </v:line>
                <v:line id="Line 143" o:spid="_x0000_s1073" style="position:absolute;visibility:visible;mso-wrap-style:square" from="9631,24140" to="11333,2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0amsQAAADcAAAADwAAAGRycy9kb3ducmV2LnhtbERPy2rCQBTdC/7DcIXudFIrQVJHkUpB&#10;u5D6AF1eM7dJ2sydMDNN0r93FgWXh/NerHpTi5acrywreJ4kIIhzqysuFJxP7+M5CB+QNdaWScEf&#10;eVgth4MFZtp2fKD2GAoRQ9hnqKAMocmk9HlJBv3ENsSR+7LOYIjQFVI77GK4qeU0SVJpsOLYUGJD&#10;byXlP8dfo2D/8pm2693Htr/s0lu+Odyu351T6mnUr19BBOrDQ/zv3moFs1mcH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RqaxAAAANwAAAAPAAAAAAAAAAAA&#10;AAAAAKECAABkcnMvZG93bnJldi54bWxQSwUGAAAAAAQABAD5AAAAkgMAAAAA&#10;">
                  <o:lock v:ext="edit" shapetype="f"/>
                </v:line>
                <v:shape id="Text Box 2" o:spid="_x0000_s1074" type="#_x0000_t202" style="position:absolute;left:13533;top:47304;width:17945;height:9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bjcUA&#10;AADcAAAADwAAAGRycy9kb3ducmV2LnhtbESPQWvCQBSE7wX/w/IKvRTdqCG1qasUoUVvaqW9PrLP&#10;JDT7Nt3dxvjvXUHwOMzMN8x82ZtGdOR8bVnBeJSAIC6srrlUcPj6GM5A+ICssbFMCs7kYbkYPMwx&#10;1/bEO+r2oRQRwj5HBVUIbS6lLyoy6Ee2JY7e0TqDIUpXSu3wFOGmkZMkyaTBmuNChS2tKip+9/9G&#10;wSxddz9+M91+F9mxeQ3PL93nn1Pq6bF/fwMRqA/38K291grSNIPrmXgE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RuNxQAAANwAAAAPAAAAAAAAAAAAAAAAAJgCAABkcnMv&#10;ZG93bnJldi54bWxQSwUGAAAAAAQABAD1AAAAigMAAAAA&#10;">
                  <v:textbox>
                    <w:txbxContent>
                      <w:p w:rsidR="00D04D2C" w:rsidRDefault="00D04D2C" w:rsidP="00C441AD">
                        <w:r>
                          <w:rPr>
                            <w:sz w:val="18"/>
                            <w:szCs w:val="18"/>
                          </w:rPr>
                          <w:t>Note: If hearing result is abnormal, PCP may refer the patient to a specialist. Follow use case #2 – Collaborative care with specialist. EHDI– IS will be a participant in that use case.</w:t>
                        </w:r>
                      </w:p>
                    </w:txbxContent>
                  </v:textbox>
                </v:shape>
                <v:shape id="_x0000_s1075" type="#_x0000_t202" style="position:absolute;left:14386;top:31943;width:12402;height:1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D04D2C" w:rsidRPr="0089495A" w:rsidRDefault="00D04D2C" w:rsidP="004273CF">
                        <w:pPr>
                          <w:pStyle w:val="TOC1"/>
                          <w:rPr>
                            <w:sz w:val="18"/>
                            <w:szCs w:val="18"/>
                          </w:rPr>
                        </w:pPr>
                        <w:r w:rsidRPr="0089495A">
                          <w:rPr>
                            <w:sz w:val="18"/>
                            <w:szCs w:val="18"/>
                          </w:rPr>
                          <w:t>Provides PCP POC</w:t>
                        </w:r>
                      </w:p>
                      <w:p w:rsidR="00D04D2C" w:rsidRDefault="00D04D2C" w:rsidP="004273CF"/>
                      <w:p w:rsidR="00D04D2C" w:rsidRPr="00077324" w:rsidRDefault="00D04D2C" w:rsidP="004273CF">
                        <w:pPr>
                          <w:pStyle w:val="TOC1"/>
                          <w:rPr>
                            <w:sz w:val="22"/>
                            <w:szCs w:val="22"/>
                          </w:rPr>
                        </w:pPr>
                        <w:r w:rsidRPr="00077324">
                          <w:rPr>
                            <w:sz w:val="22"/>
                            <w:szCs w:val="22"/>
                          </w:rPr>
                          <w:t>Transaction-A [A]</w:t>
                        </w:r>
                      </w:p>
                    </w:txbxContent>
                  </v:textbox>
                </v:shape>
                <v:shape id="_x0000_s1076" type="#_x0000_t202" style="position:absolute;left:14386;top:21214;width:15450;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D04D2C" w:rsidRPr="0089495A" w:rsidRDefault="00D04D2C" w:rsidP="007E3E21">
                        <w:pPr>
                          <w:pStyle w:val="TOC1"/>
                          <w:rPr>
                            <w:sz w:val="18"/>
                            <w:szCs w:val="18"/>
                          </w:rPr>
                        </w:pPr>
                        <w:r>
                          <w:rPr>
                            <w:sz w:val="18"/>
                            <w:szCs w:val="18"/>
                          </w:rPr>
                          <w:t xml:space="preserve">   Follow-up Care Request</w:t>
                        </w:r>
                      </w:p>
                    </w:txbxContent>
                  </v:textbox>
                </v:shape>
              </v:group>
            </w:pict>
          </mc:Fallback>
        </mc:AlternateContent>
      </w: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850CFB" w:rsidRDefault="00792BFD" w:rsidP="0071166C">
      <w:pPr>
        <w:pStyle w:val="Default"/>
        <w:ind w:left="1080"/>
        <w:rPr>
          <w:color w:val="FF0000"/>
          <w:sz w:val="23"/>
          <w:szCs w:val="23"/>
        </w:rPr>
      </w:pPr>
      <w:r w:rsidRPr="00850CFB">
        <w:rPr>
          <w:noProof/>
          <w:color w:val="FF0000"/>
          <w:sz w:val="23"/>
          <w:szCs w:val="23"/>
        </w:rPr>
        <mc:AlternateContent>
          <mc:Choice Requires="wpg">
            <w:drawing>
              <wp:anchor distT="0" distB="0" distL="114300" distR="114300" simplePos="0" relativeHeight="251717632" behindDoc="0" locked="0" layoutInCell="1" allowOverlap="1" wp14:anchorId="6F8782CF" wp14:editId="3CB23A88">
                <wp:simplePos x="0" y="0"/>
                <wp:positionH relativeFrom="column">
                  <wp:posOffset>3168015</wp:posOffset>
                </wp:positionH>
                <wp:positionV relativeFrom="paragraph">
                  <wp:posOffset>127635</wp:posOffset>
                </wp:positionV>
                <wp:extent cx="184150" cy="259080"/>
                <wp:effectExtent l="38100" t="0" r="25400" b="102870"/>
                <wp:wrapNone/>
                <wp:docPr id="22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0" cy="259080"/>
                          <a:chOff x="5175" y="7275"/>
                          <a:chExt cx="480" cy="405"/>
                        </a:xfrm>
                      </wpg:grpSpPr>
                      <wps:wsp>
                        <wps:cNvPr id="221"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22"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140" o:spid="_x0000_s1026" style="position:absolute;margin-left:249.45pt;margin-top:10.05pt;width:14.5pt;height:20.4pt;z-index:251717632;mso-width-relative:margin;mso-height-relative:margin" coordorigin="5175,7275" coordsize="48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">
                <v:line id="Line 141" o:spid="_x0000_s102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rBEsYAAADcAAAADwAAAGRycy9kb3ducmV2LnhtbESPQWvCQBSE7wX/w/IEb2aTUIJNXYMI&#10;QqlQUBvo8TX7mgSzb0N2q2l+fbcg9DjMzDfMuhhNJ640uNaygiSKQRBXVrdcK3g/75crEM4ja+ws&#10;k4IfclBsZg9rzLW98ZGuJ1+LAGGXo4LG+z6X0lUNGXSR7YmD92UHgz7IoZZ6wFuAm06mcZxJgy2H&#10;hQZ72jVUXU7fRgHK3eRXx/Hw+FQa+fG2zcrP6VWpxXzcPoPwNPr/8L39ohWkaQJ/Z8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qwRLGAAAA3AAAAA8AAAAAAAAA&#10;AAAAAAAAoQIAAGRycy9kb3ducmV2LnhtbFBLBQYAAAAABAAEAPkAAACUAwAAAAA=&#10;">
                  <v:stroke startarrow="block"/>
                </v:line>
                <v:line id="Line 142" o:spid="_x0000_s102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OHUcYAAADcAAAADwAAAGRycy9kb3ducmV2LnhtbESPQWsCMRSE74X+h/AKXkrNdpFiV6NI&#10;QfDgpbas9PbcvG6W3bxsk6jbf28EweMwM98w8+VgO3EiHxrHCl7HGQjiyumGawXfX+uXKYgQkTV2&#10;jknBPwVYLh4f5lhod+ZPOu1iLRKEQ4EKTIx9IWWoDFkMY9cTJ+/XeYsxSV9L7fGc4LaTeZa9SYsN&#10;pwWDPX0Yqtrd0SqQ0+3zn18dJm3Z7vfvpqzK/mer1OhpWM1ARBriPXxrb7SCPM/hei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Th1HGAAAA3AAAAA8AAAAAAAAA&#10;AAAAAAAAoQIAAGRycy9kb3ducmV2LnhtbFBLBQYAAAAABAAEAPkAAACUAwAAAAA=&#10;"/>
                <v:line id="Line 143" o:spid="_x0000_s102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ujtcYAAADcAAAADwAAAGRycy9kb3ducmV2LnhtbESPQWvCQBSE7wX/w/KE3uqmEUKJriIV&#10;QXso1Rb0+Mw+k2j2bdjdJum/7xYKHoeZ+YaZLwfTiI6cry0reJ4kIIgLq2suFXx9bp5eQPiArLGx&#10;TAp+yMNyMXqYY65tz3vqDqEUEcI+RwVVCG0upS8qMugntiWO3sU6gyFKV0rtsI9w08g0STJpsOa4&#10;UGFLrxUVt8O3UfA+/ci61e5tOxx32blY78+na++UehwPqxmIQEO4h//bW60gTaf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7o7XGAAAA3AAAAA8AAAAAAAAA&#10;AAAAAAAAoQIAAGRycy9kb3ducmV2LnhtbFBLBQYAAAAABAAEAPkAAACUAwAAAAA=&#10;"/>
              </v:group>
            </w:pict>
          </mc:Fallback>
        </mc:AlternateContent>
      </w: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6F1ABD" w:rsidRDefault="00792BFD" w:rsidP="00B93395">
      <w:pPr>
        <w:pStyle w:val="BodyText"/>
      </w:pPr>
      <w:r w:rsidRPr="006F1ABD">
        <w:rPr>
          <w:noProof/>
        </w:rPr>
        <mc:AlternateContent>
          <mc:Choice Requires="wps">
            <w:drawing>
              <wp:anchor distT="0" distB="0" distL="114300" distR="114300" simplePos="0" relativeHeight="252371968" behindDoc="0" locked="0" layoutInCell="1" allowOverlap="1" wp14:anchorId="1C7C4C80" wp14:editId="678F7CDA">
                <wp:simplePos x="0" y="0"/>
                <wp:positionH relativeFrom="column">
                  <wp:posOffset>1068705</wp:posOffset>
                </wp:positionH>
                <wp:positionV relativeFrom="paragraph">
                  <wp:posOffset>154305</wp:posOffset>
                </wp:positionV>
                <wp:extent cx="190500" cy="2592070"/>
                <wp:effectExtent l="0" t="0" r="19050" b="17780"/>
                <wp:wrapNone/>
                <wp:docPr id="23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5920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150" o:spid="_x0000_s1026" style="position:absolute;margin-left:84.15pt;margin-top:12.15pt;width:15pt;height:204.1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"/>
            </w:pict>
          </mc:Fallback>
        </mc:AlternateContent>
      </w:r>
      <w:r w:rsidR="00BB0BD1" w:rsidRPr="006F1ABD">
        <w:t xml:space="preserve">    </w:t>
      </w: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850CFB" w:rsidRDefault="004273CF" w:rsidP="00F06B2A">
      <w:pPr>
        <w:pStyle w:val="Default"/>
        <w:tabs>
          <w:tab w:val="left" w:pos="2822"/>
        </w:tabs>
        <w:ind w:left="1080"/>
        <w:rPr>
          <w:color w:val="FF0000"/>
          <w:sz w:val="23"/>
          <w:szCs w:val="23"/>
        </w:rPr>
      </w:pPr>
      <w:r w:rsidRPr="00850CFB">
        <w:rPr>
          <w:color w:val="FF0000"/>
          <w:sz w:val="23"/>
          <w:szCs w:val="23"/>
        </w:rPr>
        <w:tab/>
      </w:r>
    </w:p>
    <w:p w:rsidR="00AF0020" w:rsidRPr="00850CFB" w:rsidRDefault="00AF0020" w:rsidP="0071166C">
      <w:pPr>
        <w:pStyle w:val="Default"/>
        <w:ind w:left="1080"/>
        <w:rPr>
          <w:color w:val="FF0000"/>
          <w:sz w:val="23"/>
          <w:szCs w:val="23"/>
        </w:rPr>
      </w:pPr>
    </w:p>
    <w:p w:rsidR="00AF0020" w:rsidRPr="00850CFB" w:rsidRDefault="00AF0020" w:rsidP="00F06B2A">
      <w:pPr>
        <w:pStyle w:val="BodyText"/>
      </w:pP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AF0020" w:rsidRPr="00850CFB" w:rsidRDefault="00AF0020" w:rsidP="0071166C">
      <w:pPr>
        <w:pStyle w:val="Default"/>
        <w:ind w:left="1080"/>
        <w:rPr>
          <w:color w:val="FF0000"/>
          <w:sz w:val="23"/>
          <w:szCs w:val="23"/>
        </w:rPr>
      </w:pPr>
    </w:p>
    <w:p w:rsidR="00BA6AFB" w:rsidRPr="00850CFB" w:rsidRDefault="00BA6AFB" w:rsidP="0071166C">
      <w:pPr>
        <w:pStyle w:val="Default"/>
        <w:ind w:left="1080"/>
        <w:rPr>
          <w:color w:val="FF0000"/>
          <w:sz w:val="23"/>
          <w:szCs w:val="23"/>
        </w:rPr>
      </w:pPr>
    </w:p>
    <w:p w:rsidR="00BA6AFB" w:rsidRPr="00850CFB" w:rsidRDefault="00BA6AFB" w:rsidP="0071166C">
      <w:pPr>
        <w:pStyle w:val="Default"/>
        <w:ind w:left="1080"/>
        <w:rPr>
          <w:color w:val="FF0000"/>
          <w:sz w:val="23"/>
          <w:szCs w:val="23"/>
        </w:rPr>
      </w:pPr>
    </w:p>
    <w:p w:rsidR="00BA6AFB" w:rsidRPr="00850CFB" w:rsidRDefault="00BA6AFB" w:rsidP="0071166C">
      <w:pPr>
        <w:pStyle w:val="Default"/>
        <w:ind w:left="1080"/>
        <w:rPr>
          <w:color w:val="FF0000"/>
          <w:sz w:val="23"/>
          <w:szCs w:val="23"/>
        </w:rPr>
      </w:pPr>
    </w:p>
    <w:p w:rsidR="00BA6AFB" w:rsidRPr="006F1ABD" w:rsidRDefault="00BA6AFB" w:rsidP="00B93395">
      <w:pPr>
        <w:pStyle w:val="BodyText"/>
      </w:pPr>
    </w:p>
    <w:p w:rsidR="00BA6AFB" w:rsidRPr="00850CFB" w:rsidRDefault="00BA6AFB" w:rsidP="0071166C">
      <w:pPr>
        <w:pStyle w:val="Default"/>
        <w:ind w:left="1080"/>
        <w:rPr>
          <w:color w:val="FF0000"/>
          <w:sz w:val="23"/>
          <w:szCs w:val="23"/>
        </w:rPr>
      </w:pPr>
    </w:p>
    <w:p w:rsidR="00BA6AFB" w:rsidRPr="00850CFB" w:rsidRDefault="00BA6AFB" w:rsidP="0071166C">
      <w:pPr>
        <w:pStyle w:val="Default"/>
        <w:ind w:left="1080"/>
        <w:rPr>
          <w:color w:val="FF0000"/>
          <w:sz w:val="23"/>
          <w:szCs w:val="23"/>
        </w:rPr>
      </w:pPr>
    </w:p>
    <w:p w:rsidR="00BA6AFB" w:rsidRPr="00850CFB" w:rsidRDefault="00BA6AFB" w:rsidP="0071166C">
      <w:pPr>
        <w:pStyle w:val="Default"/>
        <w:ind w:left="1080"/>
        <w:rPr>
          <w:color w:val="FF0000"/>
          <w:sz w:val="23"/>
          <w:szCs w:val="23"/>
        </w:rPr>
      </w:pPr>
    </w:p>
    <w:p w:rsidR="00572E37" w:rsidRPr="00850CFB" w:rsidRDefault="00572E37" w:rsidP="00F06B2A">
      <w:pPr>
        <w:pStyle w:val="BodyText"/>
      </w:pPr>
    </w:p>
    <w:p w:rsidR="00572E37" w:rsidRPr="00850CFB" w:rsidRDefault="00572E37" w:rsidP="00F06B2A">
      <w:pPr>
        <w:pStyle w:val="BodyText"/>
      </w:pPr>
    </w:p>
    <w:p w:rsidR="00BB55FB" w:rsidRPr="00850CFB" w:rsidRDefault="00BB55FB" w:rsidP="00F06B2A">
      <w:pPr>
        <w:pStyle w:val="BodyText"/>
      </w:pPr>
    </w:p>
    <w:p w:rsidR="00CB7854" w:rsidRPr="00850CFB" w:rsidRDefault="00CB7854" w:rsidP="00F06B2A">
      <w:pPr>
        <w:pStyle w:val="FigureTitle"/>
      </w:pPr>
      <w:r w:rsidRPr="00850CFB">
        <w:t>Figure X.4.2.1</w:t>
      </w:r>
      <w:r w:rsidR="00AB5AF7" w:rsidRPr="00850CFB">
        <w:t>.2-1</w:t>
      </w:r>
      <w:r w:rsidRPr="00850CFB">
        <w:t xml:space="preserve">: </w:t>
      </w:r>
      <w:r w:rsidR="00A17509" w:rsidRPr="00850CFB">
        <w:t xml:space="preserve">EHDI </w:t>
      </w:r>
      <w:r w:rsidRPr="00850CFB">
        <w:t xml:space="preserve">Basic Process Flow in </w:t>
      </w:r>
      <w:proofErr w:type="spellStart"/>
      <w:r w:rsidR="001D76BE" w:rsidRPr="00850CFB">
        <w:t>P</w:t>
      </w:r>
      <w:r w:rsidR="003D6C9D" w:rsidRPr="00850CFB">
        <w:t>t</w:t>
      </w:r>
      <w:r w:rsidR="001D76BE" w:rsidRPr="00850CFB">
        <w:t>CP</w:t>
      </w:r>
      <w:proofErr w:type="spellEnd"/>
      <w:r w:rsidR="00BB55FB" w:rsidRPr="00850CFB">
        <w:t xml:space="preserve"> </w:t>
      </w:r>
      <w:r w:rsidRPr="00850CFB">
        <w:t>Profile</w:t>
      </w:r>
    </w:p>
    <w:p w:rsidR="00923B39" w:rsidRPr="00850CFB" w:rsidRDefault="00923B39" w:rsidP="00F06B2A">
      <w:pPr>
        <w:pStyle w:val="BodyText"/>
      </w:pPr>
    </w:p>
    <w:p w:rsidR="00D24D47" w:rsidRPr="00850CFB" w:rsidRDefault="00D24D47" w:rsidP="00F06B2A">
      <w:pPr>
        <w:pStyle w:val="Heading4"/>
        <w:rPr>
          <w:bCs/>
          <w:noProof w:val="0"/>
        </w:rPr>
      </w:pPr>
      <w:bookmarkStart w:id="61" w:name="_Toc368399581"/>
      <w:r w:rsidRPr="00850CFB">
        <w:rPr>
          <w:bCs/>
          <w:noProof w:val="0"/>
        </w:rPr>
        <w:lastRenderedPageBreak/>
        <w:t>X.4.2.2 Use Case</w:t>
      </w:r>
      <w:r w:rsidR="00923B39" w:rsidRPr="00850CFB">
        <w:rPr>
          <w:bCs/>
          <w:noProof w:val="0"/>
        </w:rPr>
        <w:t xml:space="preserve"> #2: </w:t>
      </w:r>
      <w:r w:rsidRPr="00850CFB">
        <w:rPr>
          <w:bCs/>
          <w:noProof w:val="0"/>
        </w:rPr>
        <w:t>Provider to Provider (Collaborative Care)</w:t>
      </w:r>
      <w:bookmarkEnd w:id="61"/>
    </w:p>
    <w:p w:rsidR="00A607DC" w:rsidRPr="00850CFB" w:rsidRDefault="00A607DC" w:rsidP="00F06B2A">
      <w:pPr>
        <w:pStyle w:val="BodyText"/>
      </w:pPr>
      <w:r w:rsidRPr="00850CFB">
        <w:t xml:space="preserve">Provider to provider collaborative care is central to care provided to a patient. This use case demonstrates how a patient care plan is used and contributed to inform care providers of the care the patient receives. </w:t>
      </w:r>
    </w:p>
    <w:p w:rsidR="00D24D47" w:rsidRPr="00850CFB" w:rsidRDefault="00923B39" w:rsidP="00F06B2A">
      <w:pPr>
        <w:pStyle w:val="Heading5"/>
        <w:rPr>
          <w:bCs/>
          <w:noProof w:val="0"/>
        </w:rPr>
      </w:pPr>
      <w:bookmarkStart w:id="62" w:name="_Toc368399582"/>
      <w:r w:rsidRPr="00850CFB">
        <w:rPr>
          <w:bCs/>
          <w:noProof w:val="0"/>
        </w:rPr>
        <w:t xml:space="preserve">X.4.2.2.1 </w:t>
      </w:r>
      <w:r w:rsidR="00D24D47" w:rsidRPr="00850CFB">
        <w:rPr>
          <w:bCs/>
          <w:noProof w:val="0"/>
        </w:rPr>
        <w:t xml:space="preserve">Provider to </w:t>
      </w:r>
      <w:r w:rsidR="00A55699" w:rsidRPr="00850CFB">
        <w:rPr>
          <w:bCs/>
          <w:noProof w:val="0"/>
        </w:rPr>
        <w:t>Provider (Consultant, Allied Health Care Provider</w:t>
      </w:r>
      <w:r w:rsidR="00D24D47" w:rsidRPr="00850CFB">
        <w:rPr>
          <w:bCs/>
          <w:noProof w:val="0"/>
        </w:rPr>
        <w:t>) Use Case Description</w:t>
      </w:r>
      <w:bookmarkEnd w:id="62"/>
    </w:p>
    <w:p w:rsidR="00A607DC" w:rsidRPr="00850CFB" w:rsidRDefault="004273CF" w:rsidP="00F06B2A">
      <w:pPr>
        <w:pStyle w:val="Heading6"/>
        <w:rPr>
          <w:noProof w:val="0"/>
        </w:rPr>
      </w:pPr>
      <w:bookmarkStart w:id="63" w:name="_Toc368399583"/>
      <w:r w:rsidRPr="00850CFB">
        <w:rPr>
          <w:noProof w:val="0"/>
        </w:rPr>
        <w:t xml:space="preserve">X.4.2.2.1.1 </w:t>
      </w:r>
      <w:r w:rsidR="00EE77D8" w:rsidRPr="00850CFB">
        <w:rPr>
          <w:noProof w:val="0"/>
        </w:rPr>
        <w:t>Primary Care Provider</w:t>
      </w:r>
      <w:bookmarkEnd w:id="63"/>
    </w:p>
    <w:p w:rsidR="00A607DC" w:rsidRPr="00850CFB" w:rsidRDefault="00EE77D8" w:rsidP="00F06B2A">
      <w:pPr>
        <w:pStyle w:val="BodyText"/>
      </w:pPr>
      <w:r w:rsidRPr="00850CFB">
        <w:rPr>
          <w:b/>
        </w:rPr>
        <w:t>Pre-Condition:</w:t>
      </w:r>
      <w:r w:rsidRPr="00850CFB">
        <w:t xml:space="preserve"> </w:t>
      </w:r>
      <w:r w:rsidR="00A607DC" w:rsidRPr="00850CFB">
        <w:t>Patient Mr</w:t>
      </w:r>
      <w:r w:rsidR="005775A7" w:rsidRPr="00850CFB">
        <w:t>.</w:t>
      </w:r>
      <w:r w:rsidR="00A607DC" w:rsidRPr="00850CFB">
        <w:t xml:space="preserve"> Bob Individual attends his primary care physician (PCP) clinic because he has been feeling generally unwell in the past 7-8 months. His recent blood test results reveal abnormal glucose challenge test profile. </w:t>
      </w:r>
    </w:p>
    <w:p w:rsidR="00A607DC" w:rsidRPr="00850CFB" w:rsidRDefault="00EE77D8" w:rsidP="00F06B2A">
      <w:pPr>
        <w:pStyle w:val="BodyText"/>
      </w:pPr>
      <w:r w:rsidRPr="00850CFB">
        <w:rPr>
          <w:b/>
        </w:rPr>
        <w:t>Encounter</w:t>
      </w:r>
      <w:r w:rsidRPr="00850CFB">
        <w:t>: A</w:t>
      </w:r>
      <w:r w:rsidR="00A607DC" w:rsidRPr="00850CFB">
        <w:t>fter reviewing Mr</w:t>
      </w:r>
      <w:r w:rsidRPr="00850CFB">
        <w:t>.</w:t>
      </w:r>
      <w:r w:rsidR="00A607DC" w:rsidRPr="00850CFB">
        <w:t xml:space="preserve"> Individual’s medical history, presenting complaints and the oral glucose tolerance test results</w:t>
      </w:r>
      <w:r w:rsidRPr="00850CFB">
        <w:t>, Dr. Patricia Primary</w:t>
      </w:r>
      <w:r w:rsidR="00A607DC" w:rsidRPr="00850CFB">
        <w:t xml:space="preserve"> concluded that the patient suffers from Type II Diabetes Mellitus (Type II DM)</w:t>
      </w:r>
      <w:r w:rsidR="00B93395">
        <w:t xml:space="preserve">. </w:t>
      </w:r>
    </w:p>
    <w:p w:rsidR="00A607DC" w:rsidRPr="00850CFB" w:rsidRDefault="00A607DC" w:rsidP="00F06B2A">
      <w:pPr>
        <w:pStyle w:val="BodyText"/>
      </w:pPr>
      <w:r w:rsidRPr="00850CFB">
        <w:t>Dr</w:t>
      </w:r>
      <w:r w:rsidR="00EE77D8" w:rsidRPr="00850CFB">
        <w:t>.</w:t>
      </w:r>
      <w:r w:rsidRPr="00850CFB">
        <w:t xml:space="preserve"> Primary accessed Mr</w:t>
      </w:r>
      <w:r w:rsidR="00EE77D8" w:rsidRPr="00850CFB">
        <w:t>.</w:t>
      </w:r>
      <w:r w:rsidRPr="00850CFB">
        <w:t xml:space="preserve"> Individual’s medical record, records the clinical assessment findings and the diagnosis</w:t>
      </w:r>
      <w:r w:rsidR="00B93395">
        <w:t xml:space="preserve">. </w:t>
      </w:r>
    </w:p>
    <w:p w:rsidR="00A607DC" w:rsidRPr="00850CFB" w:rsidRDefault="00A607DC" w:rsidP="00F06B2A">
      <w:pPr>
        <w:pStyle w:val="BodyText"/>
      </w:pPr>
      <w:r w:rsidRPr="00850CFB">
        <w:t>Dr</w:t>
      </w:r>
      <w:r w:rsidR="00EE77D8" w:rsidRPr="00850CFB">
        <w:t>.</w:t>
      </w:r>
      <w:r w:rsidRPr="00850CFB">
        <w:t xml:space="preserve"> Primary discusses with Mr</w:t>
      </w:r>
      <w:r w:rsidR="00EE77D8" w:rsidRPr="00850CFB">
        <w:t>.</w:t>
      </w:r>
      <w:r w:rsidRPr="00850CFB">
        <w:t xml:space="preserve"> Individual the identified problems, potential risks, goals, management strategies and intended outcomes. After ensuring that these are understood by the patient, Dr</w:t>
      </w:r>
      <w:r w:rsidR="00EE77D8" w:rsidRPr="00850CFB">
        <w:t>.</w:t>
      </w:r>
      <w:r w:rsidRPr="00850CFB">
        <w:t xml:space="preserve"> Primary begins to draw up a customized chronic condition (Type II DM) </w:t>
      </w:r>
      <w:r w:rsidR="006E461F" w:rsidRPr="00850CFB">
        <w:t>plan of care</w:t>
      </w:r>
      <w:r w:rsidRPr="00850CFB">
        <w:t xml:space="preserve"> based on a </w:t>
      </w:r>
      <w:r w:rsidR="00EE77D8" w:rsidRPr="00850CFB">
        <w:t>standardized</w:t>
      </w:r>
      <w:r w:rsidRPr="00850CFB">
        <w:t xml:space="preserve"> multi-disciplinary Type II DM Plan </w:t>
      </w:r>
      <w:r w:rsidR="006E461F" w:rsidRPr="00850CFB">
        <w:t xml:space="preserve">of Care </w:t>
      </w:r>
      <w:r w:rsidRPr="00850CFB">
        <w:t>adopted for use by her practice. Agreed goals and scheduled activities specific for the care of Mr</w:t>
      </w:r>
      <w:r w:rsidR="00EE77D8" w:rsidRPr="00850CFB">
        <w:t>.</w:t>
      </w:r>
      <w:r w:rsidRPr="00850CFB">
        <w:t xml:space="preserve"> Individual were entered into the new </w:t>
      </w:r>
      <w:r w:rsidR="006E461F" w:rsidRPr="00850CFB">
        <w:t>plan of care</w:t>
      </w:r>
      <w:r w:rsidRPr="00850CFB">
        <w:t>.</w:t>
      </w:r>
    </w:p>
    <w:p w:rsidR="00A607DC" w:rsidRPr="00850CFB" w:rsidRDefault="00A607DC" w:rsidP="00F06B2A">
      <w:pPr>
        <w:pStyle w:val="BodyText"/>
      </w:pPr>
      <w:r w:rsidRPr="00850CFB">
        <w:t>Dr</w:t>
      </w:r>
      <w:r w:rsidR="00EE77D8" w:rsidRPr="00850CFB">
        <w:t>.</w:t>
      </w:r>
      <w:r w:rsidRPr="00850CFB">
        <w:t xml:space="preserve"> Primary also discusses with the patient the importance of good nutrition and medication management and exercises in achieving good control of the disease, as well as the criticality of good skin/foot care and eye care to prevent complications. Scheduling of consultations with diabetic educator, dietitian, exercise physiologist, community pharmacist, optometrist, and podiatrist (</w:t>
      </w:r>
      <w:r w:rsidR="00D00EB4" w:rsidRPr="00850CFB">
        <w:t xml:space="preserve">specialists and </w:t>
      </w:r>
      <w:r w:rsidRPr="00850CFB">
        <w:t xml:space="preserve">allied health care providers) is discussed and agreed to by the patient. </w:t>
      </w:r>
    </w:p>
    <w:p w:rsidR="00A607DC" w:rsidRPr="00850CFB" w:rsidRDefault="00A607DC" w:rsidP="00F06B2A">
      <w:pPr>
        <w:pStyle w:val="BodyText"/>
      </w:pPr>
      <w:r w:rsidRPr="00850CFB">
        <w:t>Dr</w:t>
      </w:r>
      <w:r w:rsidR="00EE77D8" w:rsidRPr="00850CFB">
        <w:t>.</w:t>
      </w:r>
      <w:r w:rsidRPr="00850CFB">
        <w:t xml:space="preserve"> Primary also notice</w:t>
      </w:r>
      <w:r w:rsidR="00813BA3" w:rsidRPr="00850CFB">
        <w:t>s</w:t>
      </w:r>
      <w:r w:rsidRPr="00850CFB">
        <w:t xml:space="preserve"> signs and symptoms of mood changes in the patient after the diagnosis is made. She recommends that the patient may benefit from seeing a clinical psychologist to which the patient also agrees.</w:t>
      </w:r>
    </w:p>
    <w:p w:rsidR="00A607DC" w:rsidRPr="00850CFB" w:rsidRDefault="00A607DC" w:rsidP="00F06B2A">
      <w:pPr>
        <w:pStyle w:val="BodyText"/>
      </w:pPr>
      <w:r w:rsidRPr="00850CFB">
        <w:t>Dr</w:t>
      </w:r>
      <w:r w:rsidR="00EE77D8" w:rsidRPr="00850CFB">
        <w:t>.</w:t>
      </w:r>
      <w:r w:rsidRPr="00850CFB">
        <w:t xml:space="preserve"> Primary generates a set of referrals to </w:t>
      </w:r>
      <w:r w:rsidR="00D00EB4" w:rsidRPr="00850CFB">
        <w:t xml:space="preserve">these specialists, </w:t>
      </w:r>
      <w:r w:rsidRPr="00850CFB">
        <w:t xml:space="preserve">allied health care providers. The referrals contain information about the patient’s medical history including the recent diagnosis of Type II diabetes, reasons for referral, requested services and supporting clinical information such as any relevant clinical assessment findings including test results. A copy of the </w:t>
      </w:r>
      <w:r w:rsidR="006E461F" w:rsidRPr="00850CFB">
        <w:t xml:space="preserve">plan of care </w:t>
      </w:r>
      <w:r w:rsidRPr="00850CFB">
        <w:t>agreed to by the patient is attached to the referral.</w:t>
      </w:r>
    </w:p>
    <w:p w:rsidR="00A607DC" w:rsidRPr="00850CFB" w:rsidRDefault="00DF32CC" w:rsidP="00F06B2A">
      <w:pPr>
        <w:pStyle w:val="BodyText"/>
      </w:pPr>
      <w:r w:rsidRPr="00850CFB">
        <w:rPr>
          <w:b/>
        </w:rPr>
        <w:t>Post Condition:</w:t>
      </w:r>
      <w:r w:rsidRPr="00850CFB">
        <w:t xml:space="preserve"> </w:t>
      </w:r>
      <w:r w:rsidR="00A607DC" w:rsidRPr="00850CFB">
        <w:t xml:space="preserve">Once the </w:t>
      </w:r>
      <w:r w:rsidR="006E461F" w:rsidRPr="00850CFB">
        <w:t xml:space="preserve">plan of care </w:t>
      </w:r>
      <w:r w:rsidR="00A607DC" w:rsidRPr="00850CFB">
        <w:t xml:space="preserve">is completed, it is committed to the patient’s medical record. The patient is offered a copy of the </w:t>
      </w:r>
      <w:r w:rsidR="00B501A3" w:rsidRPr="00850CFB">
        <w:t>care plan</w:t>
      </w:r>
      <w:r w:rsidR="00A607DC" w:rsidRPr="00850CFB">
        <w:t>.</w:t>
      </w:r>
    </w:p>
    <w:p w:rsidR="00A607DC" w:rsidRPr="00850CFB" w:rsidRDefault="00A607DC" w:rsidP="00F06B2A">
      <w:pPr>
        <w:pStyle w:val="BodyText"/>
      </w:pPr>
      <w:r w:rsidRPr="00850CFB">
        <w:lastRenderedPageBreak/>
        <w:t xml:space="preserve">A number of referrals in the form of notification/request for services together with a copy of integrated </w:t>
      </w:r>
      <w:r w:rsidR="00B501A3" w:rsidRPr="00850CFB">
        <w:t>plan of care</w:t>
      </w:r>
      <w:r w:rsidRPr="00850CFB">
        <w:t xml:space="preserve"> </w:t>
      </w:r>
      <w:r w:rsidR="00E23BB0" w:rsidRPr="00850CFB">
        <w:t>are</w:t>
      </w:r>
      <w:r w:rsidRPr="00850CFB">
        <w:t xml:space="preserve"> made available to the relevant health care providers. </w:t>
      </w:r>
    </w:p>
    <w:p w:rsidR="00A55699" w:rsidRPr="00850CFB" w:rsidRDefault="004273CF" w:rsidP="00F06B2A">
      <w:pPr>
        <w:pStyle w:val="Heading6"/>
        <w:rPr>
          <w:noProof w:val="0"/>
        </w:rPr>
      </w:pPr>
      <w:bookmarkStart w:id="64" w:name="_Toc368399584"/>
      <w:r w:rsidRPr="00850CFB">
        <w:rPr>
          <w:noProof w:val="0"/>
        </w:rPr>
        <w:t xml:space="preserve">X.4.2.2.1.2 </w:t>
      </w:r>
      <w:r w:rsidR="00D00EB4" w:rsidRPr="00850CFB">
        <w:rPr>
          <w:noProof w:val="0"/>
        </w:rPr>
        <w:t>Specialist</w:t>
      </w:r>
      <w:r w:rsidR="005775A7" w:rsidRPr="00850CFB">
        <w:rPr>
          <w:noProof w:val="0"/>
        </w:rPr>
        <w:t>s</w:t>
      </w:r>
      <w:r w:rsidR="00A55699" w:rsidRPr="00850CFB">
        <w:rPr>
          <w:noProof w:val="0"/>
        </w:rPr>
        <w:t>, Allied Health Care Provider</w:t>
      </w:r>
      <w:r w:rsidR="005775A7" w:rsidRPr="00850CFB">
        <w:rPr>
          <w:noProof w:val="0"/>
        </w:rPr>
        <w:t>s</w:t>
      </w:r>
      <w:bookmarkEnd w:id="64"/>
      <w:r w:rsidR="00B501A3" w:rsidRPr="00850CFB">
        <w:rPr>
          <w:noProof w:val="0"/>
        </w:rPr>
        <w:tab/>
      </w:r>
    </w:p>
    <w:p w:rsidR="00EE77D8" w:rsidRPr="00850CFB" w:rsidRDefault="00EE77D8" w:rsidP="00F06B2A">
      <w:pPr>
        <w:pStyle w:val="BodyText"/>
      </w:pPr>
      <w:r w:rsidRPr="00850CFB">
        <w:rPr>
          <w:b/>
        </w:rPr>
        <w:t>Pre-Condition:</w:t>
      </w:r>
      <w:r w:rsidRPr="00850CFB">
        <w:t xml:space="preserve"> Individual specialist and </w:t>
      </w:r>
      <w:r w:rsidR="005775A7" w:rsidRPr="00850CFB">
        <w:t>allied health care provider have</w:t>
      </w:r>
      <w:r w:rsidRPr="00850CFB">
        <w:t xml:space="preserve"> received a referral with copy of </w:t>
      </w:r>
      <w:r w:rsidR="00B501A3" w:rsidRPr="00850CFB">
        <w:t xml:space="preserve">plan of care </w:t>
      </w:r>
      <w:r w:rsidRPr="00850CFB">
        <w:t>from Dr. Patricia Primary. The allied health care provider has accepted the referral and scheduled a first visit with the patient – Mr. Bob Individual</w:t>
      </w:r>
    </w:p>
    <w:p w:rsidR="00A55699" w:rsidRPr="00850CFB" w:rsidRDefault="00EE77D8" w:rsidP="00F06B2A">
      <w:pPr>
        <w:pStyle w:val="BodyText"/>
      </w:pPr>
      <w:r w:rsidRPr="00850CFB">
        <w:rPr>
          <w:b/>
        </w:rPr>
        <w:t>Encounter:</w:t>
      </w:r>
      <w:r w:rsidRPr="00850CFB">
        <w:t xml:space="preserve"> </w:t>
      </w:r>
      <w:r w:rsidR="00A55699" w:rsidRPr="00850CFB">
        <w:t>Mr</w:t>
      </w:r>
      <w:r w:rsidRPr="00850CFB">
        <w:t>.</w:t>
      </w:r>
      <w:r w:rsidR="00A55699" w:rsidRPr="00850CFB">
        <w:t xml:space="preserve"> Bob Individual is registered at the allied health care provider’s reception. Any additional or new information provided by the patient is recorded in the health care record system operated by the allied health provider clinic.</w:t>
      </w:r>
    </w:p>
    <w:p w:rsidR="00A55699" w:rsidRPr="00850CFB" w:rsidRDefault="00A55699" w:rsidP="00F06B2A">
      <w:pPr>
        <w:pStyle w:val="BodyText"/>
      </w:pPr>
      <w:r w:rsidRPr="00850CFB">
        <w:t xml:space="preserve">During the first consultation, the </w:t>
      </w:r>
      <w:r w:rsidR="005775A7" w:rsidRPr="00850CFB">
        <w:t xml:space="preserve">specialists and </w:t>
      </w:r>
      <w:r w:rsidRPr="00850CFB">
        <w:t xml:space="preserve">allied health care provider reviews the referral and </w:t>
      </w:r>
      <w:r w:rsidR="00B501A3" w:rsidRPr="00850CFB">
        <w:t xml:space="preserve">plan of care </w:t>
      </w:r>
      <w:r w:rsidRPr="00850CFB">
        <w:t>sent by Dr</w:t>
      </w:r>
      <w:r w:rsidR="00EE77D8" w:rsidRPr="00850CFB">
        <w:t>.</w:t>
      </w:r>
      <w:r w:rsidRPr="00850CFB">
        <w:t xml:space="preserve"> Primary. During subsequent consultation, </w:t>
      </w:r>
      <w:r w:rsidR="005775A7" w:rsidRPr="00850CFB">
        <w:t xml:space="preserve">specialists and </w:t>
      </w:r>
      <w:r w:rsidRPr="00850CFB">
        <w:t>the allied health care provider</w:t>
      </w:r>
      <w:r w:rsidR="005775A7" w:rsidRPr="00850CFB">
        <w:t>s review</w:t>
      </w:r>
      <w:r w:rsidRPr="00850CFB">
        <w:t xml:space="preserve"> the patient’s health care record and most recent </w:t>
      </w:r>
      <w:r w:rsidR="00B501A3" w:rsidRPr="00850CFB">
        <w:t xml:space="preserve">plan of care </w:t>
      </w:r>
      <w:r w:rsidRPr="00850CFB">
        <w:t xml:space="preserve">of the patient kept in the allied health care provider care record system. </w:t>
      </w:r>
    </w:p>
    <w:p w:rsidR="00A55699" w:rsidRPr="00850CFB" w:rsidRDefault="00A55699" w:rsidP="00F06B2A">
      <w:pPr>
        <w:pStyle w:val="BodyText"/>
      </w:pPr>
      <w:r w:rsidRPr="00850CFB">
        <w:t xml:space="preserve">At each consultation, the </w:t>
      </w:r>
      <w:r w:rsidR="005775A7" w:rsidRPr="00850CFB">
        <w:t xml:space="preserve">specialists and </w:t>
      </w:r>
      <w:r w:rsidRPr="00850CFB">
        <w:t>all</w:t>
      </w:r>
      <w:r w:rsidR="005775A7" w:rsidRPr="00850CFB">
        <w:t>ied health care provider review</w:t>
      </w:r>
      <w:r w:rsidRPr="00850CFB">
        <w:t xml:space="preserve"> the patient’s health record, assesses the patient, checks the progress and any risks of non-adherence (compliance) and complications, and discusses the outcomes of the management strategies and/or risks, Any difficulties in following the management strategies or activities by the patient are discussed and new/revised goals and timing as well as new intervention </w:t>
      </w:r>
      <w:r w:rsidR="00EE77D8" w:rsidRPr="00850CFB">
        <w:t>and self-</w:t>
      </w:r>
      <w:r w:rsidRPr="00850CFB">
        <w:t>care activities are discussed and agreed to by the patient. The new/changed activities are scheduled and target dates agreed upon.</w:t>
      </w:r>
    </w:p>
    <w:p w:rsidR="00A55699" w:rsidRPr="00850CFB" w:rsidRDefault="00A55699" w:rsidP="00F06B2A">
      <w:pPr>
        <w:pStyle w:val="BodyText"/>
      </w:pPr>
      <w:r w:rsidRPr="00850CFB">
        <w:t xml:space="preserve">The </w:t>
      </w:r>
      <w:r w:rsidR="005775A7" w:rsidRPr="00850CFB">
        <w:t xml:space="preserve">specialists and </w:t>
      </w:r>
      <w:r w:rsidRPr="00850CFB">
        <w:t>allied health care provider</w:t>
      </w:r>
      <w:r w:rsidR="005775A7" w:rsidRPr="00850CFB">
        <w:t>s</w:t>
      </w:r>
      <w:r w:rsidRPr="00850CFB">
        <w:t xml:space="preserve"> update the clinical notes and the care plan with the assessment details, and any changes to the management plan including new advices to the patient. The date of next visit is also determined.</w:t>
      </w:r>
    </w:p>
    <w:p w:rsidR="00DF32CC" w:rsidRPr="00850CFB" w:rsidRDefault="00DF32CC" w:rsidP="00F06B2A">
      <w:pPr>
        <w:pStyle w:val="BodyText"/>
      </w:pPr>
      <w:r w:rsidRPr="00850CFB">
        <w:rPr>
          <w:b/>
        </w:rPr>
        <w:t>Post Condition:</w:t>
      </w:r>
      <w:r w:rsidRPr="00850CFB">
        <w:t xml:space="preserve"> An updated </w:t>
      </w:r>
      <w:r w:rsidR="005775A7" w:rsidRPr="00850CFB">
        <w:t xml:space="preserve">specialist and </w:t>
      </w:r>
      <w:r w:rsidRPr="00850CFB">
        <w:t xml:space="preserve">allied health domain specific </w:t>
      </w:r>
      <w:r w:rsidR="00B501A3" w:rsidRPr="00850CFB">
        <w:t xml:space="preserve">plan of care </w:t>
      </w:r>
      <w:r w:rsidRPr="00850CFB">
        <w:t xml:space="preserve">complete with </w:t>
      </w:r>
      <w:r w:rsidR="005775A7" w:rsidRPr="00850CFB">
        <w:t>action items and target dates are</w:t>
      </w:r>
      <w:r w:rsidRPr="00850CFB">
        <w:t xml:space="preserve"> completed with patient agreement.</w:t>
      </w:r>
    </w:p>
    <w:p w:rsidR="00673B4B" w:rsidRPr="00850CFB" w:rsidRDefault="00DF32CC" w:rsidP="00F06B2A">
      <w:pPr>
        <w:pStyle w:val="BodyText"/>
      </w:pPr>
      <w:r w:rsidRPr="00850CFB">
        <w:t xml:space="preserve">The patient is given a copy of the new/updated care plan at the end of each </w:t>
      </w:r>
      <w:r w:rsidR="005775A7" w:rsidRPr="00850CFB">
        <w:t xml:space="preserve">specialist and </w:t>
      </w:r>
      <w:r w:rsidRPr="00850CFB">
        <w:t>allied health consultation. Summary care plan and progress note is made available to primary care provider and to other care providers.</w:t>
      </w:r>
    </w:p>
    <w:p w:rsidR="00F9791C" w:rsidRPr="00850CFB" w:rsidRDefault="00F9791C" w:rsidP="00F06B2A">
      <w:pPr>
        <w:pStyle w:val="Heading5"/>
        <w:rPr>
          <w:bCs/>
          <w:noProof w:val="0"/>
        </w:rPr>
      </w:pPr>
    </w:p>
    <w:p w:rsidR="00F9791C" w:rsidRPr="00850CFB" w:rsidRDefault="00F9791C" w:rsidP="00F06B2A">
      <w:pPr>
        <w:pStyle w:val="BodyText"/>
      </w:pPr>
    </w:p>
    <w:p w:rsidR="00F9791C" w:rsidRPr="00850CFB" w:rsidRDefault="00F9791C" w:rsidP="00F06B2A">
      <w:pPr>
        <w:pStyle w:val="BodyText"/>
        <w:rPr>
          <w:bCs/>
        </w:rPr>
      </w:pPr>
    </w:p>
    <w:p w:rsidR="00F9791C" w:rsidRPr="00850CFB" w:rsidRDefault="00F9791C" w:rsidP="00F06B2A">
      <w:pPr>
        <w:pStyle w:val="BodyText"/>
        <w:rPr>
          <w:bCs/>
        </w:rPr>
      </w:pPr>
    </w:p>
    <w:p w:rsidR="00F9791C" w:rsidRPr="00850CFB" w:rsidRDefault="00F9791C" w:rsidP="00F06B2A">
      <w:pPr>
        <w:pStyle w:val="BodyText"/>
        <w:rPr>
          <w:bCs/>
        </w:rPr>
      </w:pPr>
    </w:p>
    <w:p w:rsidR="00F9791C" w:rsidRPr="00850CFB" w:rsidRDefault="00F9791C" w:rsidP="00F06B2A">
      <w:pPr>
        <w:pStyle w:val="BodyText"/>
        <w:rPr>
          <w:bCs/>
        </w:rPr>
      </w:pPr>
    </w:p>
    <w:p w:rsidR="00D00EB4" w:rsidRPr="00850CFB" w:rsidRDefault="00923B39" w:rsidP="00F06B2A">
      <w:pPr>
        <w:pStyle w:val="Heading5"/>
        <w:rPr>
          <w:bCs/>
          <w:noProof w:val="0"/>
        </w:rPr>
      </w:pPr>
      <w:bookmarkStart w:id="65" w:name="_Toc368399585"/>
      <w:r w:rsidRPr="00850CFB">
        <w:rPr>
          <w:bCs/>
          <w:noProof w:val="0"/>
        </w:rPr>
        <w:lastRenderedPageBreak/>
        <w:t xml:space="preserve">X.4.2.2.2 </w:t>
      </w:r>
      <w:r w:rsidR="00D00EB4" w:rsidRPr="00850CFB">
        <w:rPr>
          <w:bCs/>
          <w:noProof w:val="0"/>
        </w:rPr>
        <w:t>Provider to Provider (Collaborative Care) Process Flow</w:t>
      </w:r>
      <w:bookmarkEnd w:id="65"/>
    </w:p>
    <w:p w:rsidR="00F91E4A" w:rsidRPr="00850CFB" w:rsidRDefault="00792BFD" w:rsidP="00F06B2A">
      <w:pPr>
        <w:pStyle w:val="BodyText"/>
      </w:pPr>
      <w:r w:rsidRPr="00850CFB">
        <w:rPr>
          <w:noProof/>
        </w:rPr>
        <mc:AlternateContent>
          <mc:Choice Requires="wpg">
            <w:drawing>
              <wp:anchor distT="0" distB="0" distL="114300" distR="114300" simplePos="0" relativeHeight="252111872" behindDoc="0" locked="0" layoutInCell="1" allowOverlap="1" wp14:anchorId="06B59370" wp14:editId="7EE5D3CD">
                <wp:simplePos x="0" y="0"/>
                <wp:positionH relativeFrom="column">
                  <wp:posOffset>-397510</wp:posOffset>
                </wp:positionH>
                <wp:positionV relativeFrom="paragraph">
                  <wp:posOffset>168910</wp:posOffset>
                </wp:positionV>
                <wp:extent cx="6852920" cy="5567045"/>
                <wp:effectExtent l="0" t="0" r="5080" b="1460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2920" cy="5567045"/>
                          <a:chOff x="0" y="0"/>
                          <a:chExt cx="6852793" cy="5566866"/>
                        </a:xfrm>
                      </wpg:grpSpPr>
                      <wps:wsp>
                        <wps:cNvPr id="224" name="Text Box 109"/>
                        <wps:cNvSpPr txBox="1">
                          <a:spLocks noChangeArrowheads="1"/>
                        </wps:cNvSpPr>
                        <wps:spPr bwMode="auto">
                          <a:xfrm>
                            <a:off x="329184" y="0"/>
                            <a:ext cx="1753235" cy="525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F50C4E" w:rsidRDefault="00D04D2C" w:rsidP="00FA7470">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F50C4E" w:rsidRDefault="00D04D2C" w:rsidP="00FA7470">
                              <w:pPr>
                                <w:pStyle w:val="ListContinue2"/>
                                <w:ind w:left="0"/>
                                <w:jc w:val="center"/>
                                <w:rPr>
                                  <w:sz w:val="18"/>
                                  <w:szCs w:val="18"/>
                                </w:rPr>
                              </w:pPr>
                              <w:r w:rsidRPr="00F50C4E">
                                <w:rPr>
                                  <w:sz w:val="18"/>
                                  <w:szCs w:val="18"/>
                                </w:rPr>
                                <w:t>(PCP)</w:t>
                              </w:r>
                            </w:p>
                            <w:p w:rsidR="00D04D2C" w:rsidRPr="00D62809" w:rsidRDefault="00D04D2C" w:rsidP="00FA7470">
                              <w:pPr>
                                <w:pStyle w:val="ListContinue2"/>
                                <w:ind w:left="0"/>
                                <w:jc w:val="center"/>
                                <w:rPr>
                                  <w:sz w:val="22"/>
                                  <w:szCs w:val="22"/>
                                </w:rPr>
                              </w:pPr>
                              <w:r w:rsidRPr="00F50C4E">
                                <w:rPr>
                                  <w:sz w:val="18"/>
                                  <w:szCs w:val="18"/>
                                </w:rPr>
                                <w:t>EHR-IS</w:t>
                              </w:r>
                            </w:p>
                            <w:p w:rsidR="00D04D2C" w:rsidRPr="000929D8" w:rsidRDefault="00D04D2C" w:rsidP="00FA7470">
                              <w:pPr>
                                <w:pStyle w:val="TOC1"/>
                                <w:ind w:left="0" w:firstLine="0"/>
                                <w:rPr>
                                  <w:sz w:val="20"/>
                                  <w:szCs w:val="20"/>
                                </w:rPr>
                              </w:pPr>
                            </w:p>
                          </w:txbxContent>
                        </wps:txbx>
                        <wps:bodyPr rot="0" vert="horz" wrap="square" lIns="0" tIns="0" rIns="0" bIns="0" anchor="t" anchorCtr="0" upright="1">
                          <a:noAutofit/>
                        </wps:bodyPr>
                      </wps:wsp>
                      <wps:wsp>
                        <wps:cNvPr id="225" name="Text Box 109"/>
                        <wps:cNvSpPr txBox="1">
                          <a:spLocks noChangeArrowheads="1"/>
                        </wps:cNvSpPr>
                        <wps:spPr bwMode="auto">
                          <a:xfrm>
                            <a:off x="3450336" y="12192"/>
                            <a:ext cx="1619250" cy="548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Default="00D04D2C" w:rsidP="00FA45D4">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FA45D4" w:rsidRDefault="00D04D2C" w:rsidP="000929D8">
                              <w:pPr>
                                <w:pStyle w:val="TOC1"/>
                                <w:ind w:left="0" w:firstLine="0"/>
                                <w:jc w:val="center"/>
                                <w:rPr>
                                  <w:sz w:val="18"/>
                                  <w:szCs w:val="18"/>
                                </w:rPr>
                              </w:pPr>
                              <w:r w:rsidRPr="00FA45D4">
                                <w:rPr>
                                  <w:sz w:val="18"/>
                                  <w:szCs w:val="18"/>
                                </w:rPr>
                                <w:t>(Patient)</w:t>
                              </w:r>
                            </w:p>
                            <w:p w:rsidR="00D04D2C" w:rsidRPr="00FA45D4" w:rsidRDefault="00D04D2C" w:rsidP="000929D8">
                              <w:pPr>
                                <w:pStyle w:val="TOC1"/>
                                <w:ind w:left="0" w:firstLine="0"/>
                                <w:jc w:val="center"/>
                                <w:rPr>
                                  <w:sz w:val="18"/>
                                  <w:szCs w:val="18"/>
                                </w:rPr>
                              </w:pPr>
                              <w:r w:rsidRPr="00FA45D4">
                                <w:rPr>
                                  <w:sz w:val="18"/>
                                  <w:szCs w:val="18"/>
                                </w:rPr>
                                <w:t>PHR-IS</w:t>
                              </w:r>
                            </w:p>
                          </w:txbxContent>
                        </wps:txbx>
                        <wps:bodyPr rot="0" vert="horz" wrap="square" lIns="0" tIns="0" rIns="0" bIns="0" anchor="t" anchorCtr="0" upright="1">
                          <a:noAutofit/>
                        </wps:bodyPr>
                      </wps:wsp>
                      <wps:wsp>
                        <wps:cNvPr id="227" name="Text Box 109"/>
                        <wps:cNvSpPr txBox="1">
                          <a:spLocks noChangeArrowheads="1"/>
                        </wps:cNvSpPr>
                        <wps:spPr bwMode="auto">
                          <a:xfrm>
                            <a:off x="1853184" y="12192"/>
                            <a:ext cx="1733550" cy="671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F50C4E" w:rsidRDefault="00D04D2C" w:rsidP="00FA45D4">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FA45D4" w:rsidRDefault="00D04D2C" w:rsidP="00FA45D4">
                              <w:pPr>
                                <w:pStyle w:val="TOC1"/>
                                <w:ind w:left="0" w:firstLine="0"/>
                                <w:jc w:val="center"/>
                                <w:rPr>
                                  <w:sz w:val="18"/>
                                  <w:szCs w:val="18"/>
                                </w:rPr>
                              </w:pPr>
                              <w:r w:rsidRPr="00FA45D4">
                                <w:rPr>
                                  <w:sz w:val="18"/>
                                  <w:szCs w:val="18"/>
                                </w:rPr>
                                <w:t xml:space="preserve"> (Specialist/Allied Health Professional)</w:t>
                              </w:r>
                            </w:p>
                            <w:p w:rsidR="00D04D2C" w:rsidRPr="00FA45D4" w:rsidRDefault="00D04D2C" w:rsidP="000929D8">
                              <w:pPr>
                                <w:pStyle w:val="TOC1"/>
                                <w:ind w:left="0" w:firstLine="0"/>
                                <w:jc w:val="center"/>
                                <w:rPr>
                                  <w:sz w:val="18"/>
                                  <w:szCs w:val="18"/>
                                </w:rPr>
                              </w:pPr>
                              <w:r w:rsidRPr="00FA45D4">
                                <w:rPr>
                                  <w:sz w:val="18"/>
                                  <w:szCs w:val="18"/>
                                </w:rPr>
                                <w:t>EHR-IS</w:t>
                              </w:r>
                            </w:p>
                            <w:p w:rsidR="00D04D2C" w:rsidRPr="009B399A" w:rsidRDefault="00D04D2C" w:rsidP="000929D8">
                              <w:pPr>
                                <w:jc w:val="center"/>
                              </w:pPr>
                            </w:p>
                          </w:txbxContent>
                        </wps:txbx>
                        <wps:bodyPr rot="0" vert="horz" wrap="square" lIns="0" tIns="0" rIns="0" bIns="0" anchor="t" anchorCtr="0" upright="1">
                          <a:noAutofit/>
                        </wps:bodyPr>
                      </wps:wsp>
                      <wps:wsp>
                        <wps:cNvPr id="229" name="Text Box 109"/>
                        <wps:cNvSpPr txBox="1">
                          <a:spLocks noChangeArrowheads="1"/>
                        </wps:cNvSpPr>
                        <wps:spPr bwMode="auto">
                          <a:xfrm>
                            <a:off x="5071872" y="24384"/>
                            <a:ext cx="1351280" cy="73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Default="00D04D2C" w:rsidP="00FA45D4">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FA45D4" w:rsidRDefault="00D04D2C" w:rsidP="00FA45D4">
                              <w:pPr>
                                <w:pStyle w:val="ListContinue2"/>
                                <w:ind w:left="0"/>
                                <w:jc w:val="center"/>
                                <w:rPr>
                                  <w:sz w:val="18"/>
                                  <w:szCs w:val="18"/>
                                </w:rPr>
                              </w:pPr>
                              <w:proofErr w:type="spellStart"/>
                              <w:r w:rsidRPr="00FA45D4">
                                <w:rPr>
                                  <w:sz w:val="18"/>
                                  <w:szCs w:val="18"/>
                                </w:rPr>
                                <w:t>P</w:t>
                              </w:r>
                              <w:r>
                                <w:rPr>
                                  <w:sz w:val="18"/>
                                  <w:szCs w:val="18"/>
                                </w:rPr>
                                <w:t>tCP</w:t>
                              </w:r>
                              <w:proofErr w:type="spellEnd"/>
                              <w:r>
                                <w:rPr>
                                  <w:sz w:val="18"/>
                                  <w:szCs w:val="18"/>
                                </w:rPr>
                                <w:t xml:space="preserve"> Document</w:t>
                              </w:r>
                            </w:p>
                          </w:txbxContent>
                        </wps:txbx>
                        <wps:bodyPr rot="0" vert="horz" wrap="square" lIns="0" tIns="0" rIns="0" bIns="0" anchor="t" anchorCtr="0" upright="1">
                          <a:noAutofit/>
                        </wps:bodyPr>
                      </wps:wsp>
                      <wps:wsp>
                        <wps:cNvPr id="52" name="Text Box 146"/>
                        <wps:cNvSpPr txBox="1">
                          <a:spLocks noChangeArrowheads="1"/>
                        </wps:cNvSpPr>
                        <wps:spPr bwMode="auto">
                          <a:xfrm>
                            <a:off x="73152" y="755904"/>
                            <a:ext cx="890905" cy="156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929D8" w:rsidRDefault="00D04D2C" w:rsidP="001407F9">
                              <w:pPr>
                                <w:pStyle w:val="TOC1"/>
                                <w:jc w:val="center"/>
                                <w:rPr>
                                  <w:sz w:val="16"/>
                                  <w:szCs w:val="16"/>
                                </w:rPr>
                              </w:pPr>
                              <w:r w:rsidRPr="000929D8">
                                <w:rPr>
                                  <w:sz w:val="16"/>
                                  <w:szCs w:val="16"/>
                                </w:rPr>
                                <w:t>Creates Plan of Care</w:t>
                              </w:r>
                            </w:p>
                            <w:p w:rsidR="00D04D2C" w:rsidRDefault="00D04D2C" w:rsidP="005775A7"/>
                            <w:p w:rsidR="00D04D2C" w:rsidRPr="00077324" w:rsidRDefault="00D04D2C" w:rsidP="005775A7">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53" name="Line 134"/>
                        <wps:cNvCnPr>
                          <a:cxnSpLocks/>
                        </wps:cNvCnPr>
                        <wps:spPr bwMode="auto">
                          <a:xfrm flipV="1">
                            <a:off x="1267968" y="890016"/>
                            <a:ext cx="132383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Text Box 146"/>
                        <wps:cNvSpPr txBox="1">
                          <a:spLocks noChangeArrowheads="1"/>
                        </wps:cNvSpPr>
                        <wps:spPr bwMode="auto">
                          <a:xfrm>
                            <a:off x="1304544" y="646176"/>
                            <a:ext cx="124015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929D8" w:rsidRDefault="00D04D2C" w:rsidP="005775A7">
                              <w:pPr>
                                <w:pStyle w:val="TOC1"/>
                                <w:rPr>
                                  <w:sz w:val="16"/>
                                  <w:szCs w:val="16"/>
                                </w:rPr>
                              </w:pPr>
                              <w:r w:rsidRPr="000929D8">
                                <w:rPr>
                                  <w:sz w:val="16"/>
                                  <w:szCs w:val="16"/>
                                </w:rPr>
                                <w:t>Referral Request</w:t>
                              </w:r>
                            </w:p>
                            <w:p w:rsidR="00D04D2C" w:rsidRDefault="00D04D2C" w:rsidP="005775A7"/>
                            <w:p w:rsidR="00D04D2C" w:rsidRPr="00077324" w:rsidRDefault="00D04D2C" w:rsidP="005775A7">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56" name="Line 117"/>
                        <wps:cNvCnPr>
                          <a:cxnSpLocks/>
                        </wps:cNvCnPr>
                        <wps:spPr bwMode="auto">
                          <a:xfrm flipH="1" flipV="1">
                            <a:off x="4035552" y="1840992"/>
                            <a:ext cx="33020" cy="34105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57" name="Group 140"/>
                        <wpg:cNvGrpSpPr>
                          <a:grpSpLocks/>
                        </wpg:cNvGrpSpPr>
                        <wpg:grpSpPr bwMode="auto">
                          <a:xfrm>
                            <a:off x="2755392" y="1889760"/>
                            <a:ext cx="163830" cy="217805"/>
                            <a:chOff x="5175" y="7275"/>
                            <a:chExt cx="480" cy="405"/>
                          </a:xfrm>
                        </wpg:grpSpPr>
                        <wps:wsp>
                          <wps:cNvPr id="58"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 name="Line 134"/>
                        <wps:cNvCnPr>
                          <a:cxnSpLocks/>
                        </wps:cNvCnPr>
                        <wps:spPr bwMode="auto">
                          <a:xfrm>
                            <a:off x="963168" y="914400"/>
                            <a:ext cx="1252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Line 142"/>
                        <wps:cNvCnPr>
                          <a:cxnSpLocks/>
                        </wps:cNvCnPr>
                        <wps:spPr bwMode="auto">
                          <a:xfrm>
                            <a:off x="938784" y="694944"/>
                            <a:ext cx="0" cy="2247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Line 143"/>
                        <wps:cNvCnPr>
                          <a:cxnSpLocks/>
                        </wps:cNvCnPr>
                        <wps:spPr bwMode="auto">
                          <a:xfrm>
                            <a:off x="950976" y="694944"/>
                            <a:ext cx="127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Text Box 146"/>
                        <wps:cNvSpPr txBox="1">
                          <a:spLocks noChangeArrowheads="1"/>
                        </wps:cNvSpPr>
                        <wps:spPr bwMode="auto">
                          <a:xfrm>
                            <a:off x="4181856" y="1584960"/>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286816" w:rsidRDefault="00D04D2C" w:rsidP="00FA45D4">
                              <w:pPr>
                                <w:pStyle w:val="TOC1"/>
                                <w:rPr>
                                  <w:sz w:val="16"/>
                                  <w:szCs w:val="16"/>
                                </w:rPr>
                              </w:pPr>
                              <w:r w:rsidRPr="00286816">
                                <w:rPr>
                                  <w:sz w:val="16"/>
                                  <w:szCs w:val="16"/>
                                </w:rPr>
                                <w:t xml:space="preserve">Updates </w:t>
                              </w:r>
                              <w:proofErr w:type="spellStart"/>
                              <w:r>
                                <w:rPr>
                                  <w:sz w:val="16"/>
                                  <w:szCs w:val="16"/>
                                </w:rPr>
                                <w:t>Pt</w:t>
                              </w:r>
                              <w:proofErr w:type="spellEnd"/>
                              <w:r>
                                <w:rPr>
                                  <w:sz w:val="16"/>
                                  <w:szCs w:val="16"/>
                                </w:rPr>
                                <w:t xml:space="preserve"> POC</w:t>
                              </w:r>
                            </w:p>
                            <w:p w:rsidR="00D04D2C" w:rsidRPr="00286816" w:rsidRDefault="00D04D2C" w:rsidP="005B4A05">
                              <w:pPr>
                                <w:pStyle w:val="TOC1"/>
                                <w:rPr>
                                  <w:sz w:val="16"/>
                                  <w:szCs w:val="16"/>
                                </w:rPr>
                              </w:pPr>
                            </w:p>
                            <w:p w:rsidR="00D04D2C" w:rsidRDefault="00D04D2C" w:rsidP="005B4A05"/>
                            <w:p w:rsidR="00D04D2C" w:rsidRPr="00077324" w:rsidRDefault="00D04D2C" w:rsidP="005B4A0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34" name="Line 134"/>
                        <wps:cNvCnPr>
                          <a:cxnSpLocks/>
                        </wps:cNvCnPr>
                        <wps:spPr bwMode="auto">
                          <a:xfrm flipV="1">
                            <a:off x="1255776" y="1316736"/>
                            <a:ext cx="432625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 name="Text Box 146"/>
                        <wps:cNvSpPr txBox="1">
                          <a:spLocks noChangeArrowheads="1"/>
                        </wps:cNvSpPr>
                        <wps:spPr bwMode="auto">
                          <a:xfrm>
                            <a:off x="1292352" y="1170432"/>
                            <a:ext cx="1240155"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929D8" w:rsidRDefault="00D04D2C" w:rsidP="003023B4">
                              <w:pPr>
                                <w:pStyle w:val="TOC1"/>
                                <w:rPr>
                                  <w:sz w:val="16"/>
                                  <w:szCs w:val="16"/>
                                </w:rPr>
                              </w:pPr>
                              <w:r w:rsidRPr="000929D8">
                                <w:rPr>
                                  <w:sz w:val="16"/>
                                  <w:szCs w:val="16"/>
                                </w:rPr>
                                <w:t xml:space="preserve">Provides referral request </w:t>
                              </w:r>
                            </w:p>
                          </w:txbxContent>
                        </wps:txbx>
                        <wps:bodyPr rot="0" vert="horz" wrap="square" lIns="0" tIns="0" rIns="0" bIns="0" anchor="t" anchorCtr="0" upright="1">
                          <a:noAutofit/>
                        </wps:bodyPr>
                      </wps:wsp>
                      <wps:wsp>
                        <wps:cNvPr id="337" name="Line 134"/>
                        <wps:cNvCnPr>
                          <a:cxnSpLocks/>
                        </wps:cNvCnPr>
                        <wps:spPr bwMode="auto">
                          <a:xfrm>
                            <a:off x="4108704" y="1840992"/>
                            <a:ext cx="14738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1" name="Line 134"/>
                        <wps:cNvCnPr>
                          <a:cxnSpLocks/>
                        </wps:cNvCnPr>
                        <wps:spPr bwMode="auto">
                          <a:xfrm flipH="1">
                            <a:off x="1255776" y="2109216"/>
                            <a:ext cx="13195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2" name="Text Box 146"/>
                        <wps:cNvSpPr txBox="1">
                          <a:spLocks noChangeArrowheads="1"/>
                        </wps:cNvSpPr>
                        <wps:spPr bwMode="auto">
                          <a:xfrm>
                            <a:off x="1780032" y="2060448"/>
                            <a:ext cx="830580" cy="10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3379D" w:rsidRDefault="00D04D2C" w:rsidP="001407F9">
                              <w:pPr>
                                <w:pStyle w:val="TOC1"/>
                                <w:rPr>
                                  <w:sz w:val="16"/>
                                  <w:szCs w:val="16"/>
                                </w:rPr>
                              </w:pPr>
                              <w:r w:rsidRPr="0003379D">
                                <w:rPr>
                                  <w:sz w:val="16"/>
                                  <w:szCs w:val="16"/>
                                </w:rPr>
                                <w:t>Referral Response</w:t>
                              </w:r>
                            </w:p>
                          </w:txbxContent>
                        </wps:txbx>
                        <wps:bodyPr rot="0" vert="horz" wrap="square" lIns="0" tIns="0" rIns="0" bIns="0" anchor="t" anchorCtr="0" upright="1">
                          <a:noAutofit/>
                        </wps:bodyPr>
                      </wps:wsp>
                      <wps:wsp>
                        <wps:cNvPr id="343" name="Text Box 146"/>
                        <wps:cNvSpPr txBox="1">
                          <a:spLocks noChangeArrowheads="1"/>
                        </wps:cNvSpPr>
                        <wps:spPr bwMode="auto">
                          <a:xfrm>
                            <a:off x="2950464" y="1914144"/>
                            <a:ext cx="890905"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286816" w:rsidRDefault="00D04D2C" w:rsidP="001407F9">
                              <w:pPr>
                                <w:pStyle w:val="TOC1"/>
                                <w:rPr>
                                  <w:sz w:val="16"/>
                                  <w:szCs w:val="16"/>
                                </w:rPr>
                              </w:pPr>
                              <w:r w:rsidRPr="00286816">
                                <w:rPr>
                                  <w:sz w:val="16"/>
                                  <w:szCs w:val="16"/>
                                </w:rPr>
                                <w:t>Creates Plan of Care</w:t>
                              </w:r>
                            </w:p>
                            <w:p w:rsidR="00D04D2C" w:rsidRDefault="00D04D2C" w:rsidP="001407F9"/>
                            <w:p w:rsidR="00D04D2C" w:rsidRPr="00077324" w:rsidRDefault="00D04D2C" w:rsidP="001407F9">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44" name="Line 117"/>
                        <wps:cNvCnPr>
                          <a:cxnSpLocks/>
                        </wps:cNvCnPr>
                        <wps:spPr bwMode="auto">
                          <a:xfrm flipV="1">
                            <a:off x="1146048" y="1487424"/>
                            <a:ext cx="0" cy="40328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1" name="Rectangle 136"/>
                        <wps:cNvSpPr>
                          <a:spLocks noChangeArrowheads="1"/>
                        </wps:cNvSpPr>
                        <wps:spPr bwMode="auto">
                          <a:xfrm>
                            <a:off x="1085088" y="621792"/>
                            <a:ext cx="182880" cy="14662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9" name="Rectangle 136"/>
                        <wps:cNvSpPr>
                          <a:spLocks noChangeArrowheads="1"/>
                        </wps:cNvSpPr>
                        <wps:spPr bwMode="auto">
                          <a:xfrm>
                            <a:off x="1072896" y="2109216"/>
                            <a:ext cx="190500" cy="21494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7" name="Line 134"/>
                        <wps:cNvCnPr>
                          <a:cxnSpLocks/>
                        </wps:cNvCnPr>
                        <wps:spPr bwMode="auto">
                          <a:xfrm>
                            <a:off x="2779776" y="2560320"/>
                            <a:ext cx="120100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 name="Rectangle 136"/>
                        <wps:cNvSpPr>
                          <a:spLocks noChangeArrowheads="1"/>
                        </wps:cNvSpPr>
                        <wps:spPr bwMode="auto">
                          <a:xfrm>
                            <a:off x="3974592" y="2560320"/>
                            <a:ext cx="181610" cy="4705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0" name="Line 134"/>
                        <wps:cNvCnPr>
                          <a:cxnSpLocks/>
                        </wps:cNvCnPr>
                        <wps:spPr bwMode="auto">
                          <a:xfrm>
                            <a:off x="1267968" y="1560576"/>
                            <a:ext cx="2654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Line 117"/>
                        <wps:cNvCnPr>
                          <a:cxnSpLocks/>
                        </wps:cNvCnPr>
                        <wps:spPr bwMode="auto">
                          <a:xfrm flipV="1">
                            <a:off x="2670048" y="1024128"/>
                            <a:ext cx="0" cy="45427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7" name="Rectangle 136"/>
                        <wps:cNvSpPr>
                          <a:spLocks noChangeArrowheads="1"/>
                        </wps:cNvSpPr>
                        <wps:spPr bwMode="auto">
                          <a:xfrm>
                            <a:off x="2584704" y="890016"/>
                            <a:ext cx="181610" cy="4362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0" name="Rectangle 136"/>
                        <wps:cNvSpPr>
                          <a:spLocks noChangeArrowheads="1"/>
                        </wps:cNvSpPr>
                        <wps:spPr bwMode="auto">
                          <a:xfrm>
                            <a:off x="2584704" y="1828800"/>
                            <a:ext cx="177165" cy="1104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Line 117"/>
                        <wps:cNvCnPr>
                          <a:cxnSpLocks/>
                        </wps:cNvCnPr>
                        <wps:spPr bwMode="auto">
                          <a:xfrm flipH="1" flipV="1">
                            <a:off x="5669280" y="1584960"/>
                            <a:ext cx="40640" cy="36703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6" name="Rectangle 136"/>
                        <wps:cNvSpPr>
                          <a:spLocks noChangeArrowheads="1"/>
                        </wps:cNvSpPr>
                        <wps:spPr bwMode="auto">
                          <a:xfrm>
                            <a:off x="5583936" y="1304544"/>
                            <a:ext cx="181610" cy="4527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136"/>
                        <wps:cNvSpPr>
                          <a:spLocks noChangeArrowheads="1"/>
                        </wps:cNvSpPr>
                        <wps:spPr bwMode="auto">
                          <a:xfrm>
                            <a:off x="5583936" y="1840992"/>
                            <a:ext cx="181610" cy="4527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6" name="Line 134"/>
                        <wps:cNvCnPr>
                          <a:cxnSpLocks/>
                        </wps:cNvCnPr>
                        <wps:spPr bwMode="auto">
                          <a:xfrm>
                            <a:off x="2779776" y="2267712"/>
                            <a:ext cx="281143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Rectangle 136"/>
                        <wps:cNvSpPr>
                          <a:spLocks noChangeArrowheads="1"/>
                        </wps:cNvSpPr>
                        <wps:spPr bwMode="auto">
                          <a:xfrm>
                            <a:off x="5608320" y="3962400"/>
                            <a:ext cx="182880" cy="477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Rectangle 136"/>
                        <wps:cNvSpPr>
                          <a:spLocks noChangeArrowheads="1"/>
                        </wps:cNvSpPr>
                        <wps:spPr bwMode="auto">
                          <a:xfrm>
                            <a:off x="5583936" y="2267712"/>
                            <a:ext cx="181610" cy="4527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97" name="Group 140"/>
                        <wpg:cNvGrpSpPr>
                          <a:grpSpLocks/>
                        </wpg:cNvGrpSpPr>
                        <wpg:grpSpPr bwMode="auto">
                          <a:xfrm>
                            <a:off x="5766816" y="1341120"/>
                            <a:ext cx="129540" cy="163195"/>
                            <a:chOff x="5175" y="7275"/>
                            <a:chExt cx="480" cy="405"/>
                          </a:xfrm>
                        </wpg:grpSpPr>
                        <wps:wsp>
                          <wps:cNvPr id="98"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1" name="Text Box 146"/>
                        <wps:cNvSpPr txBox="1">
                          <a:spLocks noChangeArrowheads="1"/>
                        </wps:cNvSpPr>
                        <wps:spPr bwMode="auto">
                          <a:xfrm>
                            <a:off x="5937504" y="1341120"/>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77324" w:rsidRDefault="00D04D2C" w:rsidP="00E12256">
                              <w:pPr>
                                <w:pStyle w:val="TOC1"/>
                                <w:rPr>
                                  <w:sz w:val="22"/>
                                  <w:szCs w:val="22"/>
                                </w:rPr>
                              </w:pPr>
                              <w:r w:rsidRPr="0003379D">
                                <w:rPr>
                                  <w:sz w:val="16"/>
                                  <w:szCs w:val="16"/>
                                </w:rPr>
                                <w:t xml:space="preserve">Updates </w:t>
                              </w:r>
                              <w:proofErr w:type="spellStart"/>
                              <w:r>
                                <w:rPr>
                                  <w:sz w:val="16"/>
                                  <w:szCs w:val="16"/>
                                </w:rPr>
                                <w:t>PtCP</w:t>
                              </w:r>
                              <w:proofErr w:type="spellEnd"/>
                            </w:p>
                          </w:txbxContent>
                        </wps:txbx>
                        <wps:bodyPr rot="0" vert="horz" wrap="square" lIns="0" tIns="0" rIns="0" bIns="0" anchor="t" anchorCtr="0" upright="1">
                          <a:noAutofit/>
                        </wps:bodyPr>
                      </wps:wsp>
                      <wps:wsp>
                        <wps:cNvPr id="102" name="Text Box 146"/>
                        <wps:cNvSpPr txBox="1">
                          <a:spLocks noChangeArrowheads="1"/>
                        </wps:cNvSpPr>
                        <wps:spPr bwMode="auto">
                          <a:xfrm>
                            <a:off x="2791968" y="2145792"/>
                            <a:ext cx="1068070"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929D8" w:rsidRDefault="00D04D2C" w:rsidP="0003379D">
                              <w:pPr>
                                <w:pStyle w:val="TOC1"/>
                                <w:rPr>
                                  <w:sz w:val="16"/>
                                  <w:szCs w:val="16"/>
                                </w:rPr>
                              </w:pPr>
                              <w:r w:rsidRPr="000929D8">
                                <w:rPr>
                                  <w:sz w:val="16"/>
                                  <w:szCs w:val="16"/>
                                </w:rPr>
                                <w:t xml:space="preserve">Provides </w:t>
                              </w:r>
                              <w:r>
                                <w:rPr>
                                  <w:sz w:val="16"/>
                                  <w:szCs w:val="16"/>
                                </w:rPr>
                                <w:t>referral response</w:t>
                              </w:r>
                            </w:p>
                          </w:txbxContent>
                        </wps:txbx>
                        <wps:bodyPr rot="0" vert="horz" wrap="square" lIns="0" tIns="0" rIns="0" bIns="0" anchor="t" anchorCtr="0" upright="1">
                          <a:noAutofit/>
                        </wps:bodyPr>
                      </wps:wsp>
                      <wps:wsp>
                        <wps:cNvPr id="103" name="Text Box 146"/>
                        <wps:cNvSpPr txBox="1">
                          <a:spLocks noChangeArrowheads="1"/>
                        </wps:cNvSpPr>
                        <wps:spPr bwMode="auto">
                          <a:xfrm>
                            <a:off x="5925312" y="1901952"/>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77324" w:rsidRDefault="00D04D2C" w:rsidP="0051467E">
                              <w:pPr>
                                <w:pStyle w:val="TOC1"/>
                                <w:rPr>
                                  <w:sz w:val="22"/>
                                  <w:szCs w:val="22"/>
                                </w:rPr>
                              </w:pPr>
                              <w:r w:rsidRPr="0003379D">
                                <w:rPr>
                                  <w:sz w:val="16"/>
                                  <w:szCs w:val="16"/>
                                </w:rPr>
                                <w:t xml:space="preserve">Updates </w:t>
                              </w:r>
                              <w:proofErr w:type="spellStart"/>
                              <w:r>
                                <w:rPr>
                                  <w:sz w:val="16"/>
                                  <w:szCs w:val="16"/>
                                </w:rPr>
                                <w:t>PtCP</w:t>
                              </w:r>
                              <w:proofErr w:type="spellEnd"/>
                            </w:p>
                          </w:txbxContent>
                        </wps:txbx>
                        <wps:bodyPr rot="0" vert="horz" wrap="square" lIns="0" tIns="0" rIns="0" bIns="0" anchor="t" anchorCtr="0" upright="1">
                          <a:noAutofit/>
                        </wps:bodyPr>
                      </wps:wsp>
                      <wpg:grpSp>
                        <wpg:cNvPr id="104" name="Group 140"/>
                        <wpg:cNvGrpSpPr>
                          <a:grpSpLocks/>
                        </wpg:cNvGrpSpPr>
                        <wpg:grpSpPr bwMode="auto">
                          <a:xfrm>
                            <a:off x="5766816" y="1889760"/>
                            <a:ext cx="129540" cy="163195"/>
                            <a:chOff x="5175" y="7275"/>
                            <a:chExt cx="480" cy="405"/>
                          </a:xfrm>
                        </wpg:grpSpPr>
                        <wps:wsp>
                          <wps:cNvPr id="10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6"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9" name="Group 140"/>
                        <wpg:cNvGrpSpPr>
                          <a:grpSpLocks/>
                        </wpg:cNvGrpSpPr>
                        <wpg:grpSpPr bwMode="auto">
                          <a:xfrm>
                            <a:off x="5779008" y="2292096"/>
                            <a:ext cx="129540" cy="163195"/>
                            <a:chOff x="5175" y="7275"/>
                            <a:chExt cx="480" cy="405"/>
                          </a:xfrm>
                        </wpg:grpSpPr>
                        <wps:wsp>
                          <wps:cNvPr id="110"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1"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3" name="Text Box 146"/>
                        <wps:cNvSpPr txBox="1">
                          <a:spLocks noChangeArrowheads="1"/>
                        </wps:cNvSpPr>
                        <wps:spPr bwMode="auto">
                          <a:xfrm>
                            <a:off x="5961888" y="2877312"/>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77324" w:rsidRDefault="00D04D2C" w:rsidP="0051467E">
                              <w:pPr>
                                <w:pStyle w:val="TOC1"/>
                                <w:rPr>
                                  <w:sz w:val="22"/>
                                  <w:szCs w:val="22"/>
                                </w:rPr>
                              </w:pPr>
                              <w:r w:rsidRPr="0003379D">
                                <w:rPr>
                                  <w:sz w:val="16"/>
                                  <w:szCs w:val="16"/>
                                </w:rPr>
                                <w:t xml:space="preserve">Updates </w:t>
                              </w:r>
                              <w:proofErr w:type="spellStart"/>
                              <w:r>
                                <w:rPr>
                                  <w:sz w:val="16"/>
                                  <w:szCs w:val="16"/>
                                </w:rPr>
                                <w:t>PtCP</w:t>
                              </w:r>
                              <w:proofErr w:type="spellEnd"/>
                            </w:p>
                          </w:txbxContent>
                        </wps:txbx>
                        <wps:bodyPr rot="0" vert="horz" wrap="square" lIns="0" tIns="0" rIns="0" bIns="0" anchor="t" anchorCtr="0" upright="1">
                          <a:noAutofit/>
                        </wps:bodyPr>
                      </wps:wsp>
                      <wpg:grpSp>
                        <wpg:cNvPr id="114" name="Group 140"/>
                        <wpg:cNvGrpSpPr>
                          <a:grpSpLocks/>
                        </wpg:cNvGrpSpPr>
                        <wpg:grpSpPr bwMode="auto">
                          <a:xfrm>
                            <a:off x="4157472" y="2572512"/>
                            <a:ext cx="95250" cy="195580"/>
                            <a:chOff x="5175" y="7275"/>
                            <a:chExt cx="480" cy="405"/>
                          </a:xfrm>
                        </wpg:grpSpPr>
                        <wps:wsp>
                          <wps:cNvPr id="11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7"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9" name="Text Box 146"/>
                        <wps:cNvSpPr txBox="1">
                          <a:spLocks noChangeArrowheads="1"/>
                        </wps:cNvSpPr>
                        <wps:spPr bwMode="auto">
                          <a:xfrm>
                            <a:off x="4315968" y="2633472"/>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286816" w:rsidRDefault="00D04D2C" w:rsidP="00FA45D4">
                              <w:pPr>
                                <w:pStyle w:val="TOC1"/>
                                <w:rPr>
                                  <w:sz w:val="16"/>
                                  <w:szCs w:val="16"/>
                                </w:rPr>
                              </w:pPr>
                              <w:r w:rsidRPr="00286816">
                                <w:rPr>
                                  <w:sz w:val="16"/>
                                  <w:szCs w:val="16"/>
                                </w:rPr>
                                <w:t xml:space="preserve">Updates </w:t>
                              </w:r>
                              <w:proofErr w:type="spellStart"/>
                              <w:r>
                                <w:rPr>
                                  <w:sz w:val="16"/>
                                  <w:szCs w:val="16"/>
                                </w:rPr>
                                <w:t>Pt</w:t>
                              </w:r>
                              <w:proofErr w:type="spellEnd"/>
                              <w:r>
                                <w:rPr>
                                  <w:sz w:val="16"/>
                                  <w:szCs w:val="16"/>
                                </w:rPr>
                                <w:t xml:space="preserve"> POC</w:t>
                              </w:r>
                            </w:p>
                            <w:p w:rsidR="00D04D2C" w:rsidRPr="00286816" w:rsidRDefault="00D04D2C" w:rsidP="0051467E">
                              <w:pPr>
                                <w:pStyle w:val="TOC1"/>
                                <w:rPr>
                                  <w:sz w:val="16"/>
                                  <w:szCs w:val="16"/>
                                </w:rPr>
                              </w:pPr>
                            </w:p>
                            <w:p w:rsidR="00D04D2C" w:rsidRDefault="00D04D2C" w:rsidP="0051467E"/>
                            <w:p w:rsidR="00D04D2C" w:rsidRPr="00077324" w:rsidRDefault="00D04D2C" w:rsidP="0051467E">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20" name="Line 134"/>
                        <wps:cNvCnPr>
                          <a:cxnSpLocks/>
                        </wps:cNvCnPr>
                        <wps:spPr bwMode="auto">
                          <a:xfrm flipV="1">
                            <a:off x="4169664" y="2889504"/>
                            <a:ext cx="1475740" cy="1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Rectangle 136"/>
                        <wps:cNvSpPr>
                          <a:spLocks noChangeArrowheads="1"/>
                        </wps:cNvSpPr>
                        <wps:spPr bwMode="auto">
                          <a:xfrm>
                            <a:off x="5644896" y="2877312"/>
                            <a:ext cx="181610" cy="4527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2" name="Text Box 146"/>
                        <wps:cNvSpPr txBox="1">
                          <a:spLocks noChangeArrowheads="1"/>
                        </wps:cNvSpPr>
                        <wps:spPr bwMode="auto">
                          <a:xfrm>
                            <a:off x="2779776" y="2426208"/>
                            <a:ext cx="1068070"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929D8" w:rsidRDefault="00D04D2C" w:rsidP="009C37F5">
                              <w:pPr>
                                <w:pStyle w:val="TOC1"/>
                                <w:rPr>
                                  <w:sz w:val="16"/>
                                  <w:szCs w:val="16"/>
                                </w:rPr>
                              </w:pPr>
                              <w:r w:rsidRPr="000929D8">
                                <w:rPr>
                                  <w:sz w:val="16"/>
                                  <w:szCs w:val="16"/>
                                </w:rPr>
                                <w:t xml:space="preserve">Provides </w:t>
                              </w:r>
                              <w:r>
                                <w:rPr>
                                  <w:sz w:val="16"/>
                                  <w:szCs w:val="16"/>
                                </w:rPr>
                                <w:t>referral response</w:t>
                              </w:r>
                            </w:p>
                          </w:txbxContent>
                        </wps:txbx>
                        <wps:bodyPr rot="0" vert="horz" wrap="square" lIns="0" tIns="0" rIns="0" bIns="0" anchor="t" anchorCtr="0" upright="1">
                          <a:noAutofit/>
                        </wps:bodyPr>
                      </wps:wsp>
                      <wps:wsp>
                        <wps:cNvPr id="124" name="Text Box 146"/>
                        <wps:cNvSpPr txBox="1">
                          <a:spLocks noChangeArrowheads="1"/>
                        </wps:cNvSpPr>
                        <wps:spPr bwMode="auto">
                          <a:xfrm>
                            <a:off x="1341120" y="1426464"/>
                            <a:ext cx="1240155"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929D8" w:rsidRDefault="00D04D2C" w:rsidP="009C37F5">
                              <w:pPr>
                                <w:pStyle w:val="TOC1"/>
                                <w:rPr>
                                  <w:sz w:val="16"/>
                                  <w:szCs w:val="16"/>
                                </w:rPr>
                              </w:pPr>
                              <w:r w:rsidRPr="000929D8">
                                <w:rPr>
                                  <w:sz w:val="16"/>
                                  <w:szCs w:val="16"/>
                                </w:rPr>
                                <w:t xml:space="preserve">Provides referral request </w:t>
                              </w:r>
                            </w:p>
                          </w:txbxContent>
                        </wps:txbx>
                        <wps:bodyPr rot="0" vert="horz" wrap="square" lIns="0" tIns="0" rIns="0" bIns="0" anchor="t" anchorCtr="0" upright="1">
                          <a:noAutofit/>
                        </wps:bodyPr>
                      </wps:wsp>
                      <wpg:grpSp>
                        <wpg:cNvPr id="125" name="Group 140"/>
                        <wpg:cNvGrpSpPr>
                          <a:grpSpLocks/>
                        </wpg:cNvGrpSpPr>
                        <wpg:grpSpPr bwMode="auto">
                          <a:xfrm>
                            <a:off x="5815584" y="2889504"/>
                            <a:ext cx="129540" cy="163195"/>
                            <a:chOff x="5175" y="7275"/>
                            <a:chExt cx="480" cy="405"/>
                          </a:xfrm>
                        </wpg:grpSpPr>
                        <wps:wsp>
                          <wps:cNvPr id="126"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7"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 name="Text Box 146"/>
                        <wps:cNvSpPr txBox="1">
                          <a:spLocks noChangeArrowheads="1"/>
                        </wps:cNvSpPr>
                        <wps:spPr bwMode="auto">
                          <a:xfrm>
                            <a:off x="5925312" y="2292096"/>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77324" w:rsidRDefault="00D04D2C" w:rsidP="009C37F5">
                              <w:pPr>
                                <w:pStyle w:val="TOC1"/>
                                <w:rPr>
                                  <w:sz w:val="22"/>
                                  <w:szCs w:val="22"/>
                                </w:rPr>
                              </w:pPr>
                              <w:r w:rsidRPr="0003379D">
                                <w:rPr>
                                  <w:sz w:val="16"/>
                                  <w:szCs w:val="16"/>
                                </w:rPr>
                                <w:t xml:space="preserve">Updates </w:t>
                              </w:r>
                              <w:proofErr w:type="spellStart"/>
                              <w:r>
                                <w:rPr>
                                  <w:sz w:val="16"/>
                                  <w:szCs w:val="16"/>
                                </w:rPr>
                                <w:t>PtCP</w:t>
                              </w:r>
                              <w:proofErr w:type="spellEnd"/>
                            </w:p>
                          </w:txbxContent>
                        </wps:txbx>
                        <wps:bodyPr rot="0" vert="horz" wrap="square" lIns="0" tIns="0" rIns="0" bIns="0" anchor="t" anchorCtr="0" upright="1">
                          <a:noAutofit/>
                        </wps:bodyPr>
                      </wps:wsp>
                      <wps:wsp>
                        <wps:cNvPr id="34" name="Text Box 146"/>
                        <wps:cNvSpPr txBox="1">
                          <a:spLocks noChangeArrowheads="1"/>
                        </wps:cNvSpPr>
                        <wps:spPr bwMode="auto">
                          <a:xfrm>
                            <a:off x="0" y="2218944"/>
                            <a:ext cx="890905" cy="156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929D8" w:rsidRDefault="00D04D2C" w:rsidP="009C37F5">
                              <w:pPr>
                                <w:pStyle w:val="TOC1"/>
                                <w:rPr>
                                  <w:sz w:val="16"/>
                                  <w:szCs w:val="16"/>
                                </w:rPr>
                              </w:pPr>
                              <w:r>
                                <w:rPr>
                                  <w:sz w:val="16"/>
                                  <w:szCs w:val="16"/>
                                </w:rPr>
                                <w:t>Updates</w:t>
                              </w:r>
                              <w:r w:rsidRPr="000929D8">
                                <w:rPr>
                                  <w:sz w:val="16"/>
                                  <w:szCs w:val="16"/>
                                </w:rPr>
                                <w:t xml:space="preserve"> Plan of Care</w:t>
                              </w:r>
                            </w:p>
                            <w:p w:rsidR="00D04D2C" w:rsidRDefault="00D04D2C" w:rsidP="009C37F5"/>
                            <w:p w:rsidR="00D04D2C" w:rsidRPr="00077324" w:rsidRDefault="00D04D2C" w:rsidP="009C37F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5" name="Line 134"/>
                        <wps:cNvCnPr>
                          <a:cxnSpLocks/>
                        </wps:cNvCnPr>
                        <wps:spPr bwMode="auto">
                          <a:xfrm>
                            <a:off x="890016" y="2365248"/>
                            <a:ext cx="18669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Line 142"/>
                        <wps:cNvCnPr>
                          <a:cxnSpLocks/>
                        </wps:cNvCnPr>
                        <wps:spPr bwMode="auto">
                          <a:xfrm>
                            <a:off x="890016" y="2145792"/>
                            <a:ext cx="0" cy="2247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143"/>
                        <wps:cNvCnPr>
                          <a:cxnSpLocks/>
                        </wps:cNvCnPr>
                        <wps:spPr bwMode="auto">
                          <a:xfrm>
                            <a:off x="877824" y="2145792"/>
                            <a:ext cx="1892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36"/>
                        <wps:cNvSpPr>
                          <a:spLocks noChangeArrowheads="1"/>
                        </wps:cNvSpPr>
                        <wps:spPr bwMode="auto">
                          <a:xfrm>
                            <a:off x="3986784" y="3584448"/>
                            <a:ext cx="181610" cy="4705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Rectangle 136"/>
                        <wps:cNvSpPr>
                          <a:spLocks noChangeArrowheads="1"/>
                        </wps:cNvSpPr>
                        <wps:spPr bwMode="auto">
                          <a:xfrm>
                            <a:off x="5608320" y="3352800"/>
                            <a:ext cx="181610" cy="4705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Line 134"/>
                        <wps:cNvCnPr>
                          <a:cxnSpLocks/>
                        </wps:cNvCnPr>
                        <wps:spPr bwMode="auto">
                          <a:xfrm>
                            <a:off x="1255776" y="3352800"/>
                            <a:ext cx="434681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34"/>
                        <wps:cNvCnPr>
                          <a:cxnSpLocks/>
                        </wps:cNvCnPr>
                        <wps:spPr bwMode="auto">
                          <a:xfrm flipV="1">
                            <a:off x="1255776" y="3621024"/>
                            <a:ext cx="2669794" cy="21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146"/>
                        <wps:cNvSpPr txBox="1">
                          <a:spLocks noChangeArrowheads="1"/>
                        </wps:cNvSpPr>
                        <wps:spPr bwMode="auto">
                          <a:xfrm>
                            <a:off x="4328160" y="3669792"/>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286816" w:rsidRDefault="00D04D2C" w:rsidP="009C37F5">
                              <w:pPr>
                                <w:pStyle w:val="TOC1"/>
                                <w:rPr>
                                  <w:sz w:val="16"/>
                                  <w:szCs w:val="16"/>
                                </w:rPr>
                              </w:pPr>
                              <w:r w:rsidRPr="00286816">
                                <w:rPr>
                                  <w:sz w:val="16"/>
                                  <w:szCs w:val="16"/>
                                </w:rPr>
                                <w:t xml:space="preserve">Updates </w:t>
                              </w:r>
                              <w:proofErr w:type="spellStart"/>
                              <w:r>
                                <w:rPr>
                                  <w:sz w:val="16"/>
                                  <w:szCs w:val="16"/>
                                </w:rPr>
                                <w:t>Pt</w:t>
                              </w:r>
                              <w:proofErr w:type="spellEnd"/>
                              <w:r>
                                <w:rPr>
                                  <w:sz w:val="16"/>
                                  <w:szCs w:val="16"/>
                                </w:rPr>
                                <w:t xml:space="preserve"> POC</w:t>
                              </w:r>
                            </w:p>
                            <w:p w:rsidR="00D04D2C" w:rsidRDefault="00D04D2C" w:rsidP="009C37F5"/>
                            <w:p w:rsidR="00D04D2C" w:rsidRPr="00077324" w:rsidRDefault="00D04D2C" w:rsidP="009C37F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grpSp>
                        <wpg:cNvPr id="44" name="Group 140"/>
                        <wpg:cNvGrpSpPr>
                          <a:grpSpLocks/>
                        </wpg:cNvGrpSpPr>
                        <wpg:grpSpPr bwMode="auto">
                          <a:xfrm>
                            <a:off x="4169664" y="3596640"/>
                            <a:ext cx="143301" cy="177165"/>
                            <a:chOff x="5175" y="7275"/>
                            <a:chExt cx="480" cy="405"/>
                          </a:xfrm>
                        </wpg:grpSpPr>
                        <wps:wsp>
                          <wps:cNvPr id="4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6"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8" name="Group 140"/>
                        <wpg:cNvGrpSpPr>
                          <a:grpSpLocks/>
                        </wpg:cNvGrpSpPr>
                        <wpg:grpSpPr bwMode="auto">
                          <a:xfrm>
                            <a:off x="5779008" y="3389376"/>
                            <a:ext cx="129540" cy="231775"/>
                            <a:chOff x="5175" y="7275"/>
                            <a:chExt cx="480" cy="405"/>
                          </a:xfrm>
                        </wpg:grpSpPr>
                        <wps:wsp>
                          <wps:cNvPr id="49"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62" name="Group 140"/>
                        <wpg:cNvGrpSpPr>
                          <a:grpSpLocks/>
                        </wpg:cNvGrpSpPr>
                        <wpg:grpSpPr bwMode="auto">
                          <a:xfrm>
                            <a:off x="5779008" y="4011168"/>
                            <a:ext cx="129540" cy="231775"/>
                            <a:chOff x="5175" y="7275"/>
                            <a:chExt cx="480" cy="405"/>
                          </a:xfrm>
                        </wpg:grpSpPr>
                        <wps:wsp>
                          <wps:cNvPr id="263"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64"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66" name="Text Box 146"/>
                        <wps:cNvSpPr txBox="1">
                          <a:spLocks noChangeArrowheads="1"/>
                        </wps:cNvSpPr>
                        <wps:spPr bwMode="auto">
                          <a:xfrm>
                            <a:off x="5937504" y="3401568"/>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77324" w:rsidRDefault="00D04D2C" w:rsidP="009C37F5">
                              <w:pPr>
                                <w:pStyle w:val="TOC1"/>
                                <w:rPr>
                                  <w:sz w:val="22"/>
                                  <w:szCs w:val="22"/>
                                </w:rPr>
                              </w:pPr>
                              <w:r w:rsidRPr="0003379D">
                                <w:rPr>
                                  <w:sz w:val="16"/>
                                  <w:szCs w:val="16"/>
                                </w:rPr>
                                <w:t xml:space="preserve">Updates </w:t>
                              </w:r>
                              <w:proofErr w:type="spellStart"/>
                              <w:r>
                                <w:rPr>
                                  <w:sz w:val="16"/>
                                  <w:szCs w:val="16"/>
                                </w:rPr>
                                <w:t>PtCP</w:t>
                              </w:r>
                              <w:proofErr w:type="spellEnd"/>
                            </w:p>
                          </w:txbxContent>
                        </wps:txbx>
                        <wps:bodyPr rot="0" vert="horz" wrap="square" lIns="0" tIns="0" rIns="0" bIns="0" anchor="t" anchorCtr="0" upright="1">
                          <a:noAutofit/>
                        </wps:bodyPr>
                      </wps:wsp>
                      <wps:wsp>
                        <wps:cNvPr id="267" name="Text Box 146"/>
                        <wps:cNvSpPr txBox="1">
                          <a:spLocks noChangeArrowheads="1"/>
                        </wps:cNvSpPr>
                        <wps:spPr bwMode="auto">
                          <a:xfrm>
                            <a:off x="5937504" y="4011168"/>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77324" w:rsidRDefault="00D04D2C" w:rsidP="009C37F5">
                              <w:pPr>
                                <w:pStyle w:val="TOC1"/>
                                <w:rPr>
                                  <w:sz w:val="22"/>
                                  <w:szCs w:val="22"/>
                                </w:rPr>
                              </w:pPr>
                              <w:r w:rsidRPr="0003379D">
                                <w:rPr>
                                  <w:sz w:val="16"/>
                                  <w:szCs w:val="16"/>
                                </w:rPr>
                                <w:t xml:space="preserve">Updates </w:t>
                              </w:r>
                              <w:proofErr w:type="spellStart"/>
                              <w:r>
                                <w:rPr>
                                  <w:sz w:val="16"/>
                                  <w:szCs w:val="16"/>
                                </w:rPr>
                                <w:t>PtCP</w:t>
                              </w:r>
                              <w:proofErr w:type="spellEnd"/>
                            </w:p>
                          </w:txbxContent>
                        </wps:txbx>
                        <wps:bodyPr rot="0" vert="horz" wrap="square" lIns="0" tIns="0" rIns="0" bIns="0" anchor="t" anchorCtr="0" upright="1">
                          <a:noAutofit/>
                        </wps:bodyPr>
                      </wps:wsp>
                      <wps:wsp>
                        <wps:cNvPr id="268" name="Text Box 146"/>
                        <wps:cNvSpPr txBox="1">
                          <a:spLocks noChangeArrowheads="1"/>
                        </wps:cNvSpPr>
                        <wps:spPr bwMode="auto">
                          <a:xfrm>
                            <a:off x="1304544" y="3230880"/>
                            <a:ext cx="1542197"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929D8" w:rsidRDefault="00D04D2C" w:rsidP="00092800">
                              <w:pPr>
                                <w:pStyle w:val="TOC1"/>
                                <w:rPr>
                                  <w:sz w:val="16"/>
                                  <w:szCs w:val="16"/>
                                </w:rPr>
                              </w:pPr>
                              <w:r w:rsidRPr="000929D8">
                                <w:rPr>
                                  <w:sz w:val="16"/>
                                  <w:szCs w:val="16"/>
                                </w:rPr>
                                <w:t>P</w:t>
                              </w:r>
                              <w:r>
                                <w:rPr>
                                  <w:sz w:val="16"/>
                                  <w:szCs w:val="16"/>
                                </w:rPr>
                                <w:t>rovides Update Summary</w:t>
                              </w:r>
                              <w:r w:rsidRPr="000929D8">
                                <w:rPr>
                                  <w:sz w:val="16"/>
                                  <w:szCs w:val="16"/>
                                </w:rPr>
                                <w:t xml:space="preserve"> </w:t>
                              </w:r>
                            </w:p>
                          </w:txbxContent>
                        </wps:txbx>
                        <wps:bodyPr rot="0" vert="horz" wrap="square" lIns="0" tIns="0" rIns="0" bIns="0" anchor="t" anchorCtr="0" upright="1">
                          <a:noAutofit/>
                        </wps:bodyPr>
                      </wps:wsp>
                      <wps:wsp>
                        <wps:cNvPr id="269" name="Text Box 146"/>
                        <wps:cNvSpPr txBox="1">
                          <a:spLocks noChangeArrowheads="1"/>
                        </wps:cNvSpPr>
                        <wps:spPr bwMode="auto">
                          <a:xfrm>
                            <a:off x="1292352" y="3462528"/>
                            <a:ext cx="1542197"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929D8" w:rsidRDefault="00D04D2C" w:rsidP="00092800">
                              <w:pPr>
                                <w:pStyle w:val="TOC1"/>
                                <w:rPr>
                                  <w:sz w:val="16"/>
                                  <w:szCs w:val="16"/>
                                </w:rPr>
                              </w:pPr>
                              <w:r w:rsidRPr="000929D8">
                                <w:rPr>
                                  <w:sz w:val="16"/>
                                  <w:szCs w:val="16"/>
                                </w:rPr>
                                <w:t>P</w:t>
                              </w:r>
                              <w:r>
                                <w:rPr>
                                  <w:sz w:val="16"/>
                                  <w:szCs w:val="16"/>
                                </w:rPr>
                                <w:t>rovides Update Summary</w:t>
                              </w:r>
                              <w:r w:rsidRPr="000929D8">
                                <w:rPr>
                                  <w:sz w:val="16"/>
                                  <w:szCs w:val="16"/>
                                </w:rPr>
                                <w:t xml:space="preserve"> </w:t>
                              </w:r>
                            </w:p>
                          </w:txbxContent>
                        </wps:txbx>
                        <wps:bodyPr rot="0" vert="horz" wrap="square" lIns="0" tIns="0" rIns="0" bIns="0" anchor="t" anchorCtr="0" upright="1">
                          <a:noAutofit/>
                        </wps:bodyPr>
                      </wps:wsp>
                      <wps:wsp>
                        <wps:cNvPr id="270" name="Text Box 146"/>
                        <wps:cNvSpPr txBox="1">
                          <a:spLocks noChangeArrowheads="1"/>
                        </wps:cNvSpPr>
                        <wps:spPr bwMode="auto">
                          <a:xfrm>
                            <a:off x="4352544" y="2743200"/>
                            <a:ext cx="1118870"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929D8" w:rsidRDefault="00D04D2C" w:rsidP="00092800">
                              <w:pPr>
                                <w:pStyle w:val="TOC1"/>
                                <w:rPr>
                                  <w:sz w:val="16"/>
                                  <w:szCs w:val="16"/>
                                </w:rPr>
                              </w:pPr>
                              <w:r w:rsidRPr="000929D8">
                                <w:rPr>
                                  <w:sz w:val="16"/>
                                  <w:szCs w:val="16"/>
                                </w:rPr>
                                <w:t>P</w:t>
                              </w:r>
                              <w:r>
                                <w:rPr>
                                  <w:sz w:val="16"/>
                                  <w:szCs w:val="16"/>
                                </w:rPr>
                                <w:t>rovides Annotation</w:t>
                              </w:r>
                            </w:p>
                          </w:txbxContent>
                        </wps:txbx>
                        <wps:bodyPr rot="0" vert="horz" wrap="square" lIns="0" tIns="0" rIns="0" bIns="0" anchor="t" anchorCtr="0" upright="1">
                          <a:noAutofit/>
                        </wps:bodyPr>
                      </wps:wsp>
                      <wps:wsp>
                        <wps:cNvPr id="271" name="Text Box 146"/>
                        <wps:cNvSpPr txBox="1">
                          <a:spLocks noChangeArrowheads="1"/>
                        </wps:cNvSpPr>
                        <wps:spPr bwMode="auto">
                          <a:xfrm>
                            <a:off x="4255008" y="1731264"/>
                            <a:ext cx="1118870"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929D8" w:rsidRDefault="00D04D2C" w:rsidP="00092800">
                              <w:pPr>
                                <w:pStyle w:val="TOC1"/>
                                <w:rPr>
                                  <w:sz w:val="16"/>
                                  <w:szCs w:val="16"/>
                                </w:rPr>
                              </w:pPr>
                              <w:r w:rsidRPr="000929D8">
                                <w:rPr>
                                  <w:sz w:val="16"/>
                                  <w:szCs w:val="16"/>
                                </w:rPr>
                                <w:t>P</w:t>
                              </w:r>
                              <w:r>
                                <w:rPr>
                                  <w:sz w:val="16"/>
                                  <w:szCs w:val="16"/>
                                </w:rPr>
                                <w:t>rovides Annotation</w:t>
                              </w:r>
                            </w:p>
                          </w:txbxContent>
                        </wps:txbx>
                        <wps:bodyPr rot="0" vert="horz" wrap="square" lIns="0" tIns="0" rIns="0" bIns="0" anchor="t" anchorCtr="0" upright="1">
                          <a:noAutofit/>
                        </wps:bodyPr>
                      </wps:wsp>
                      <wps:wsp>
                        <wps:cNvPr id="272" name="Text Box 146"/>
                        <wps:cNvSpPr txBox="1">
                          <a:spLocks noChangeArrowheads="1"/>
                        </wps:cNvSpPr>
                        <wps:spPr bwMode="auto">
                          <a:xfrm>
                            <a:off x="4194048" y="3828288"/>
                            <a:ext cx="1118870" cy="116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929D8" w:rsidRDefault="00D04D2C" w:rsidP="00092800">
                              <w:pPr>
                                <w:pStyle w:val="TOC1"/>
                                <w:rPr>
                                  <w:sz w:val="16"/>
                                  <w:szCs w:val="16"/>
                                </w:rPr>
                              </w:pPr>
                              <w:r w:rsidRPr="000929D8">
                                <w:rPr>
                                  <w:sz w:val="16"/>
                                  <w:szCs w:val="16"/>
                                </w:rPr>
                                <w:t>P</w:t>
                              </w:r>
                              <w:r>
                                <w:rPr>
                                  <w:sz w:val="16"/>
                                  <w:szCs w:val="16"/>
                                </w:rPr>
                                <w:t>rovides Annotation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77" style="position:absolute;margin-left:-31.3pt;margin-top:13.3pt;width:539.6pt;height:438.35pt;z-index:252111872" coordsize="68527,55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">
                <v:shape id="Text Box 109" o:spid="_x0000_s1078" type="#_x0000_t202" style="position:absolute;left:3291;width:17533;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NFMQA&#10;AADcAAAADwAAAGRycy9kb3ducmV2LnhtbESPT4vCMBTE74LfITzBi6ypRWTpGsW/4ME96IrnR/O2&#10;Ldu8lCTa+u2NIOxxmJnfMPNlZ2pxJ+crywom4wQEcW51xYWCy8/+4xOED8gaa8uk4EEelot+b46Z&#10;ti2f6H4OhYgQ9hkqKENoMil9XpJBP7YNcfR+rTMYonSF1A7bCDe1TJNkJg1WHBdKbGhTUv53vhkF&#10;s627tSfejLaX3RG/myK9rh9XpYaDbvUFIlAX/sPv9kErSNM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MjRTEAAAA3AAAAA8AAAAAAAAAAAAAAAAAmAIAAGRycy9k&#10;b3ducmV2LnhtbFBLBQYAAAAABAAEAPUAAACJAwAAAAA=&#10;" stroked="f">
                  <v:textbox inset="0,0,0,0">
                    <w:txbxContent>
                      <w:p w:rsidR="00D04D2C" w:rsidRPr="00F50C4E" w:rsidRDefault="00D04D2C" w:rsidP="00FA7470">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F50C4E" w:rsidRDefault="00D04D2C" w:rsidP="00FA7470">
                        <w:pPr>
                          <w:pStyle w:val="ListContinue2"/>
                          <w:ind w:left="0"/>
                          <w:jc w:val="center"/>
                          <w:rPr>
                            <w:sz w:val="18"/>
                            <w:szCs w:val="18"/>
                          </w:rPr>
                        </w:pPr>
                        <w:r w:rsidRPr="00F50C4E">
                          <w:rPr>
                            <w:sz w:val="18"/>
                            <w:szCs w:val="18"/>
                          </w:rPr>
                          <w:t>(PCP)</w:t>
                        </w:r>
                      </w:p>
                      <w:p w:rsidR="00D04D2C" w:rsidRPr="00D62809" w:rsidRDefault="00D04D2C" w:rsidP="00FA7470">
                        <w:pPr>
                          <w:pStyle w:val="ListContinue2"/>
                          <w:ind w:left="0"/>
                          <w:jc w:val="center"/>
                          <w:rPr>
                            <w:sz w:val="22"/>
                            <w:szCs w:val="22"/>
                          </w:rPr>
                        </w:pPr>
                        <w:r w:rsidRPr="00F50C4E">
                          <w:rPr>
                            <w:sz w:val="18"/>
                            <w:szCs w:val="18"/>
                          </w:rPr>
                          <w:t>EHR-IS</w:t>
                        </w:r>
                      </w:p>
                      <w:p w:rsidR="00D04D2C" w:rsidRPr="000929D8" w:rsidRDefault="00D04D2C" w:rsidP="00FA7470">
                        <w:pPr>
                          <w:pStyle w:val="TOC1"/>
                          <w:ind w:left="0" w:firstLine="0"/>
                          <w:rPr>
                            <w:sz w:val="20"/>
                            <w:szCs w:val="20"/>
                          </w:rPr>
                        </w:pPr>
                      </w:p>
                    </w:txbxContent>
                  </v:textbox>
                </v:shape>
                <v:shape id="Text Box 109" o:spid="_x0000_s1079" type="#_x0000_t202" style="position:absolute;left:34503;top:121;width:16192;height:5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oj8QA&#10;AADcAAAADwAAAGRycy9kb3ducmV2LnhtbESPT4vCMBTE74LfITzBi6ypBWXpGsW/4ME96IrnR/O2&#10;Ldu8lCTa+u2NIOxxmJnfMPNlZ2pxJ+crywom4wQEcW51xYWCy8/+4xOED8gaa8uk4EEelot+b46Z&#10;ti2f6H4OhYgQ9hkqKENoMil9XpJBP7YNcfR+rTMYonSF1A7bCDe1TJNkJg1WHBdKbGhTUv53vhkF&#10;s627tSfejLaX3RG/myK9rh9XpYaDbvUFIlAX/sPv9kErSNM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AKI/EAAAA3AAAAA8AAAAAAAAAAAAAAAAAmAIAAGRycy9k&#10;b3ducmV2LnhtbFBLBQYAAAAABAAEAPUAAACJAwAAAAA=&#10;" stroked="f">
                  <v:textbox inset="0,0,0,0">
                    <w:txbxContent>
                      <w:p w:rsidR="00D04D2C" w:rsidRDefault="00D04D2C" w:rsidP="00FA45D4">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FA45D4" w:rsidRDefault="00D04D2C" w:rsidP="000929D8">
                        <w:pPr>
                          <w:pStyle w:val="TOC1"/>
                          <w:ind w:left="0" w:firstLine="0"/>
                          <w:jc w:val="center"/>
                          <w:rPr>
                            <w:sz w:val="18"/>
                            <w:szCs w:val="18"/>
                          </w:rPr>
                        </w:pPr>
                        <w:r w:rsidRPr="00FA45D4">
                          <w:rPr>
                            <w:sz w:val="18"/>
                            <w:szCs w:val="18"/>
                          </w:rPr>
                          <w:t>(Patient)</w:t>
                        </w:r>
                      </w:p>
                      <w:p w:rsidR="00D04D2C" w:rsidRPr="00FA45D4" w:rsidRDefault="00D04D2C" w:rsidP="000929D8">
                        <w:pPr>
                          <w:pStyle w:val="TOC1"/>
                          <w:ind w:left="0" w:firstLine="0"/>
                          <w:jc w:val="center"/>
                          <w:rPr>
                            <w:sz w:val="18"/>
                            <w:szCs w:val="18"/>
                          </w:rPr>
                        </w:pPr>
                        <w:r w:rsidRPr="00FA45D4">
                          <w:rPr>
                            <w:sz w:val="18"/>
                            <w:szCs w:val="18"/>
                          </w:rPr>
                          <w:t>PHR-IS</w:t>
                        </w:r>
                      </w:p>
                    </w:txbxContent>
                  </v:textbox>
                </v:shape>
                <v:shape id="Text Box 109" o:spid="_x0000_s1080" type="#_x0000_t202" style="position:absolute;left:18531;top:121;width:17336;height:6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4TY8QA&#10;AADcAAAADwAAAGRycy9kb3ducmV2LnhtbESPT4vCMBTE7wt+h/AEL8ua2oMuXaP4FzzoQVc8P5q3&#10;bdnmpSTR1m9vBMHjMDO/YabzztTiRs5XlhWMhgkI4tzqigsF59/t1zcIH5A11pZJwZ08zGe9jylm&#10;2rZ8pNspFCJC2GeooAyhyaT0eUkG/dA2xNH7s85giNIVUjtsI9zUMk2SsTRYcVwosaFVSfn/6WoU&#10;jNfu2h559bk+b/Z4aIr0srxflBr0u8UPiEBdeIdf7Z1WkKYT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eE2PEAAAA3AAAAA8AAAAAAAAAAAAAAAAAmAIAAGRycy9k&#10;b3ducmV2LnhtbFBLBQYAAAAABAAEAPUAAACJAwAAAAA=&#10;" stroked="f">
                  <v:textbox inset="0,0,0,0">
                    <w:txbxContent>
                      <w:p w:rsidR="00D04D2C" w:rsidRPr="00F50C4E" w:rsidRDefault="00D04D2C" w:rsidP="00FA45D4">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FA45D4" w:rsidRDefault="00D04D2C" w:rsidP="00FA45D4">
                        <w:pPr>
                          <w:pStyle w:val="TOC1"/>
                          <w:ind w:left="0" w:firstLine="0"/>
                          <w:jc w:val="center"/>
                          <w:rPr>
                            <w:sz w:val="18"/>
                            <w:szCs w:val="18"/>
                          </w:rPr>
                        </w:pPr>
                        <w:r w:rsidRPr="00FA45D4">
                          <w:rPr>
                            <w:sz w:val="18"/>
                            <w:szCs w:val="18"/>
                          </w:rPr>
                          <w:t xml:space="preserve"> (Specialist/Allied Health Professional)</w:t>
                        </w:r>
                      </w:p>
                      <w:p w:rsidR="00D04D2C" w:rsidRPr="00FA45D4" w:rsidRDefault="00D04D2C" w:rsidP="000929D8">
                        <w:pPr>
                          <w:pStyle w:val="TOC1"/>
                          <w:ind w:left="0" w:firstLine="0"/>
                          <w:jc w:val="center"/>
                          <w:rPr>
                            <w:sz w:val="18"/>
                            <w:szCs w:val="18"/>
                          </w:rPr>
                        </w:pPr>
                        <w:r w:rsidRPr="00FA45D4">
                          <w:rPr>
                            <w:sz w:val="18"/>
                            <w:szCs w:val="18"/>
                          </w:rPr>
                          <w:t>EHR-IS</w:t>
                        </w:r>
                      </w:p>
                      <w:p w:rsidR="00D04D2C" w:rsidRPr="009B399A" w:rsidRDefault="00D04D2C" w:rsidP="000929D8">
                        <w:pPr>
                          <w:jc w:val="center"/>
                        </w:pPr>
                      </w:p>
                    </w:txbxContent>
                  </v:textbox>
                </v:shape>
                <v:shape id="Text Box 109" o:spid="_x0000_s1081" type="#_x0000_t202" style="position:absolute;left:50718;top:243;width:13513;height:7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iisQA&#10;AADcAAAADwAAAGRycy9kb3ducmV2LnhtbESPT4vCMBTE7wt+h/AEL8ua2oO4XaP4FzzoQVc8P5q3&#10;bdnmpSTR1m9vBMHjMDO/YabzztTiRs5XlhWMhgkI4tzqigsF59/t1wSED8gaa8uk4E4e5rPexxQz&#10;bVs+0u0UChEh7DNUUIbQZFL6vCSDfmgb4uj9WWcwROkKqR22EW5qmSbJWBqsOC6U2NCqpPz/dDUK&#10;xmt3bY+8+lyfN3s8NEV6Wd4vSg363eIHRKAuvMOv9k4rSNNv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IorEAAAA3AAAAA8AAAAAAAAAAAAAAAAAmAIAAGRycy9k&#10;b3ducmV2LnhtbFBLBQYAAAAABAAEAPUAAACJAwAAAAA=&#10;" stroked="f">
                  <v:textbox inset="0,0,0,0">
                    <w:txbxContent>
                      <w:p w:rsidR="00D04D2C" w:rsidRDefault="00D04D2C" w:rsidP="00FA45D4">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FA45D4" w:rsidRDefault="00D04D2C" w:rsidP="00FA45D4">
                        <w:pPr>
                          <w:pStyle w:val="ListContinue2"/>
                          <w:ind w:left="0"/>
                          <w:jc w:val="center"/>
                          <w:rPr>
                            <w:sz w:val="18"/>
                            <w:szCs w:val="18"/>
                          </w:rPr>
                        </w:pPr>
                        <w:proofErr w:type="spellStart"/>
                        <w:r w:rsidRPr="00FA45D4">
                          <w:rPr>
                            <w:sz w:val="18"/>
                            <w:szCs w:val="18"/>
                          </w:rPr>
                          <w:t>P</w:t>
                        </w:r>
                        <w:r>
                          <w:rPr>
                            <w:sz w:val="18"/>
                            <w:szCs w:val="18"/>
                          </w:rPr>
                          <w:t>tCP</w:t>
                        </w:r>
                        <w:proofErr w:type="spellEnd"/>
                        <w:r>
                          <w:rPr>
                            <w:sz w:val="18"/>
                            <w:szCs w:val="18"/>
                          </w:rPr>
                          <w:t xml:space="preserve"> Document</w:t>
                        </w:r>
                      </w:p>
                    </w:txbxContent>
                  </v:textbox>
                </v:shape>
                <v:shape id="_x0000_s1082" type="#_x0000_t202" style="position:absolute;left:731;top:7559;width:8909;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WcsUA&#10;AADbAAAADwAAAGRycy9kb3ducmV2LnhtbESPzWrDMBCE74W8g9hALqWRa2g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lZyxQAAANsAAAAPAAAAAAAAAAAAAAAAAJgCAABkcnMv&#10;ZG93bnJldi54bWxQSwUGAAAAAAQABAD1AAAAigMAAAAA&#10;" stroked="f">
                  <v:textbox inset="0,0,0,0">
                    <w:txbxContent>
                      <w:p w:rsidR="00D04D2C" w:rsidRPr="000929D8" w:rsidRDefault="00D04D2C" w:rsidP="001407F9">
                        <w:pPr>
                          <w:pStyle w:val="TOC1"/>
                          <w:jc w:val="center"/>
                          <w:rPr>
                            <w:sz w:val="16"/>
                            <w:szCs w:val="16"/>
                          </w:rPr>
                        </w:pPr>
                        <w:r w:rsidRPr="000929D8">
                          <w:rPr>
                            <w:sz w:val="16"/>
                            <w:szCs w:val="16"/>
                          </w:rPr>
                          <w:t>Creates Plan of Care</w:t>
                        </w:r>
                      </w:p>
                      <w:p w:rsidR="00D04D2C" w:rsidRDefault="00D04D2C" w:rsidP="005775A7"/>
                      <w:p w:rsidR="00D04D2C" w:rsidRPr="00077324" w:rsidRDefault="00D04D2C" w:rsidP="005775A7">
                        <w:pPr>
                          <w:pStyle w:val="TOC1"/>
                          <w:rPr>
                            <w:sz w:val="22"/>
                            <w:szCs w:val="22"/>
                          </w:rPr>
                        </w:pPr>
                        <w:r w:rsidRPr="00077324">
                          <w:rPr>
                            <w:sz w:val="22"/>
                            <w:szCs w:val="22"/>
                          </w:rPr>
                          <w:t>Transaction-A [A]</w:t>
                        </w:r>
                      </w:p>
                    </w:txbxContent>
                  </v:textbox>
                </v:shape>
                <v:line id="Line 134" o:spid="_x0000_s1083" style="position:absolute;flip:y;visibility:visible;mso-wrap-style:square" from="12679,8900" to="25918,8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o:lock v:ext="edit" shapetype="f"/>
                </v:line>
                <v:shape id="_x0000_s1084" type="#_x0000_t202" style="position:absolute;left:13045;top:6461;width:12401;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BsUA&#10;AADbAAAADwAAAGRycy9kb3ducmV2LnhtbESPzWrDMBCE74W8g9hALyWRE3A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84GxQAAANsAAAAPAAAAAAAAAAAAAAAAAJgCAABkcnMv&#10;ZG93bnJldi54bWxQSwUGAAAAAAQABAD1AAAAigMAAAAA&#10;" stroked="f">
                  <v:textbox inset="0,0,0,0">
                    <w:txbxContent>
                      <w:p w:rsidR="00D04D2C" w:rsidRPr="000929D8" w:rsidRDefault="00D04D2C" w:rsidP="005775A7">
                        <w:pPr>
                          <w:pStyle w:val="TOC1"/>
                          <w:rPr>
                            <w:sz w:val="16"/>
                            <w:szCs w:val="16"/>
                          </w:rPr>
                        </w:pPr>
                        <w:r w:rsidRPr="000929D8">
                          <w:rPr>
                            <w:sz w:val="16"/>
                            <w:szCs w:val="16"/>
                          </w:rPr>
                          <w:t>Referral Request</w:t>
                        </w:r>
                      </w:p>
                      <w:p w:rsidR="00D04D2C" w:rsidRDefault="00D04D2C" w:rsidP="005775A7"/>
                      <w:p w:rsidR="00D04D2C" w:rsidRPr="00077324" w:rsidRDefault="00D04D2C" w:rsidP="005775A7">
                        <w:pPr>
                          <w:pStyle w:val="TOC1"/>
                          <w:rPr>
                            <w:sz w:val="22"/>
                            <w:szCs w:val="22"/>
                          </w:rPr>
                        </w:pPr>
                        <w:r w:rsidRPr="00077324">
                          <w:rPr>
                            <w:sz w:val="22"/>
                            <w:szCs w:val="22"/>
                          </w:rPr>
                          <w:t>Transaction-A [A]</w:t>
                        </w:r>
                      </w:p>
                    </w:txbxContent>
                  </v:textbox>
                </v:shape>
                <v:line id="Line 117" o:spid="_x0000_s1085" style="position:absolute;flip:x y;visibility:visible;mso-wrap-style:square" from="40355,18409" to="40685,52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0XFsYAAADbAAAADwAAAGRycy9kb3ducmV2LnhtbESP0WrCQBRE3wv+w3KFvhTdbYui0TWU&#10;loKa9iHqB1yy1ySavRuyW41/7xYKfRxm5gyzTHvbiAt1vnas4XmsQBAXztRcajjsP0czED4gG2wc&#10;k4YbeUhXg4clJsZdOafLLpQiQtgnqKEKoU2k9EVFFv3YtcTRO7rOYoiyK6Xp8BrhtpEvSk2lxZrj&#10;QoUtvVdUnHc/VoPKs8nXbL752Jyada6esq17/d5q/Tjs3xYgAvXhP/zXXhsNkyn8fok/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tFxbGAAAA2wAAAA8AAAAAAAAA&#10;AAAAAAAAoQIAAGRycy9kb3ducmV2LnhtbFBLBQYAAAAABAAEAPkAAACUAwAAAAA=&#10;">
                  <v:stroke dashstyle="dash"/>
                  <o:lock v:ext="edit" shapetype="f"/>
                </v:line>
                <v:group id="Group 140" o:spid="_x0000_s1086" style="position:absolute;left:27553;top:18897;width:1639;height:2178"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Line 141" o:spid="_x0000_s108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vlE8EAAADbAAAADwAAAGRycy9kb3ducmV2LnhtbERPy4rCMBTdC/MP4Q6403QGR2ptKiII&#10;oiD4ApfX5k5bprkpTdTq108WgsvDeaezztTiRq2rLCv4GkYgiHOrKy4UHA/LQQzCeWSNtWVS8CAH&#10;s+yjl2Ki7Z13dNv7QoQQdgkqKL1vEildXpJBN7QNceB+bWvQB9gWUrd4D+Gmlt9RNJYGKw4NJTa0&#10;KCn/21+NApSLp4933WY0ORl53s7Hp8tzrVT/s5tPQXjq/Fv8cq+0gp8wN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UTwQAAANsAAAAPAAAAAAAAAAAAAAAA&#10;AKECAABkcnMvZG93bnJldi54bWxQSwUGAAAAAAQABAD5AAAAjwMAAAAA&#10;">
                    <v:stroke startarrow="block"/>
                  </v:line>
                  <v:line id="Line 142" o:spid="_x0000_s108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MyPs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L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Mj7GAAAA2wAAAA8AAAAAAAAA&#10;AAAAAAAAoQIAAGRycy9kb3ducmV2LnhtbFBLBQYAAAAABAAEAPkAAACUAwAAAAA=&#10;"/>
                  <v:line id="Line 143" o:spid="_x0000_s108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group>
                <v:line id="Line 134" o:spid="_x0000_s1090" style="position:absolute;visibility:visible;mso-wrap-style:square" from="9631,9144" to="10884,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e2sQAAADbAAAADwAAAGRycy9kb3ducmV2LnhtbESPQWsCMRSE7wX/Q3iCt5pdD1q3RhEX&#10;wYMtqKXn183rZunmZdnENf57Uyj0OMzMN8xqE20rBup941hBPs1AEFdON1wr+Ljsn19A+ICssXVM&#10;Cu7kYbMePa2w0O7GJxrOoRYJwr5ABSaErpDSV4Ys+qnriJP37XqLIcm+lrrHW4LbVs6ybC4tNpwW&#10;DHa0M1T9nK9WwcKUJ7mQ5fHyXg5Nvoxv8fNrqdRkHLevIALF8B/+ax+0gnkOv1/S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97axAAAANsAAAAPAAAAAAAAAAAA&#10;AAAAAKECAABkcnMvZG93bnJldi54bWxQSwUGAAAAAAQABAD5AAAAkgMAAAAA&#10;">
                  <v:stroke endarrow="block"/>
                  <o:lock v:ext="edit" shapetype="f"/>
                </v:line>
                <v:line id="Line 142" o:spid="_x0000_s1091" style="position:absolute;visibility:visible;mso-wrap-style:square" from="9387,6949" to="9387,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o:lock v:ext="edit" shapetype="f"/>
                </v:line>
                <v:line id="Line 143" o:spid="_x0000_s1092" style="position:absolute;visibility:visible;mso-wrap-style:square" from="9509,6949" to="10787,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XLZcYAAADcAAAADwAAAGRycy9kb3ducmV2LnhtbESPQWvCQBSE7wX/w/KE3upGC0FTVxGl&#10;oD2UqoX2+Mw+k2j2bdjdJum/7xYEj8PMfMPMl72pRUvOV5YVjEcJCOLc6ooLBZ/H16cpCB+QNdaW&#10;ScEveVguBg9zzLTteE/tIRQiQthnqKAMocmk9HlJBv3INsTRO1tnMETpCqkddhFuajlJklQarDgu&#10;lNjQuqT8evgxCt6fP9J2tXvb9l+79JRv9qfvS+eUehz2qxcQgfpwD9/aW61gMp3B/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1y2XGAAAA3AAAAA8AAAAAAAAA&#10;AAAAAAAAoQIAAGRycy9kb3ducmV2LnhtbFBLBQYAAAAABAAEAPkAAACUAwAAAAA=&#10;">
                  <o:lock v:ext="edit" shapetype="f"/>
                </v:line>
                <v:shape id="_x0000_s1093" type="#_x0000_t202" style="position:absolute;left:41818;top:15849;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2MIMQA&#10;AADcAAAADwAAAGRycy9kb3ducmV2LnhtbESPzYvCMBTE7wv+D+EJXhZNtSBSjeIn7GH34AeeH82z&#10;LTYvJYm2/vdmYWGPw8z8hlmsOlOLJzlfWVYwHiUgiHOrKy4UXM6H4QyED8gaa8uk4EUeVsvexwIz&#10;bVs+0vMUChEh7DNUUIbQZFL6vCSDfmQb4ujdrDMYonSF1A7bCDe1nCTJVBqsOC6U2NC2pPx+ehgF&#10;0517tEfefu4u+2/8aYrJdfO6KjXod+s5iEBd+A//tb+0gjRN4f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djCDEAAAA3AAAAA8AAAAAAAAAAAAAAAAAmAIAAGRycy9k&#10;b3ducmV2LnhtbFBLBQYAAAAABAAEAPUAAACJAwAAAAA=&#10;" stroked="f">
                  <v:textbox inset="0,0,0,0">
                    <w:txbxContent>
                      <w:p w:rsidR="00D04D2C" w:rsidRPr="00286816" w:rsidRDefault="00D04D2C" w:rsidP="00FA45D4">
                        <w:pPr>
                          <w:pStyle w:val="TOC1"/>
                          <w:rPr>
                            <w:sz w:val="16"/>
                            <w:szCs w:val="16"/>
                          </w:rPr>
                        </w:pPr>
                        <w:r w:rsidRPr="00286816">
                          <w:rPr>
                            <w:sz w:val="16"/>
                            <w:szCs w:val="16"/>
                          </w:rPr>
                          <w:t xml:space="preserve">Updates </w:t>
                        </w:r>
                        <w:proofErr w:type="spellStart"/>
                        <w:r>
                          <w:rPr>
                            <w:sz w:val="16"/>
                            <w:szCs w:val="16"/>
                          </w:rPr>
                          <w:t>Pt</w:t>
                        </w:r>
                        <w:proofErr w:type="spellEnd"/>
                        <w:r>
                          <w:rPr>
                            <w:sz w:val="16"/>
                            <w:szCs w:val="16"/>
                          </w:rPr>
                          <w:t xml:space="preserve"> POC</w:t>
                        </w:r>
                      </w:p>
                      <w:p w:rsidR="00D04D2C" w:rsidRPr="00286816" w:rsidRDefault="00D04D2C" w:rsidP="005B4A05">
                        <w:pPr>
                          <w:pStyle w:val="TOC1"/>
                          <w:rPr>
                            <w:sz w:val="16"/>
                            <w:szCs w:val="16"/>
                          </w:rPr>
                        </w:pPr>
                      </w:p>
                      <w:p w:rsidR="00D04D2C" w:rsidRDefault="00D04D2C" w:rsidP="005B4A05"/>
                      <w:p w:rsidR="00D04D2C" w:rsidRPr="00077324" w:rsidRDefault="00D04D2C" w:rsidP="005B4A05">
                        <w:pPr>
                          <w:pStyle w:val="TOC1"/>
                          <w:rPr>
                            <w:sz w:val="22"/>
                            <w:szCs w:val="22"/>
                          </w:rPr>
                        </w:pPr>
                        <w:r w:rsidRPr="00077324">
                          <w:rPr>
                            <w:sz w:val="22"/>
                            <w:szCs w:val="22"/>
                          </w:rPr>
                          <w:t>Transaction-A [A]</w:t>
                        </w:r>
                      </w:p>
                    </w:txbxContent>
                  </v:textbox>
                </v:shape>
                <v:line id="Line 134" o:spid="_x0000_s1094" style="position:absolute;flip:y;visibility:visible;mso-wrap-style:square" from="12557,13167" to="55820,13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01hsUAAADcAAAADwAAAGRycy9kb3ducmV2LnhtbESPQWvCQBCF70L/wzIFL0E3NlJs6iq1&#10;rVAQD1UPPQ7ZaRKanQ3ZUeO/dwuCx8eb971582XvGnWiLtSeDUzGKSjiwtuaSwOH/Xo0AxUE2WLj&#10;mQxcKMBy8TCYY279mb/ptJNSRQiHHA1UIm2udSgqchjGviWO3q/vHEqUXalth+cId41+StNn7bDm&#10;2FBhS+8VFX+7o4tvrLf8kWXJyukkeaHPH9mkWowZPvZvr6CEerkf39Jf1kCWTeF/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01hsUAAADcAAAADwAAAAAAAAAA&#10;AAAAAAChAgAAZHJzL2Rvd25yZXYueG1sUEsFBgAAAAAEAAQA+QAAAJMDAAAAAA==&#10;">
                  <v:stroke endarrow="block"/>
                  <o:lock v:ext="edit" shapetype="f"/>
                </v:line>
                <v:shape id="_x0000_s1095" type="#_x0000_t202" style="position:absolute;left:12923;top:11704;width:12402;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xz8QA&#10;AADcAAAADwAAAGRycy9kb3ducmV2LnhtbESPzYvCMBTE74L/Q3jCXmRNV1mRrlH8BA+7Bz/w/Gie&#10;bbF5KUm09b83grDHYWZ+w0znranEnZwvLSv4GiQgiDOrS84VnI7bzwkIH5A1VpZJwYM8zGfdzhRT&#10;bRve0/0QchEh7FNUUIRQp1L6rCCDfmBr4uhdrDMYonS51A6bCDeVHCbJWBosOS4UWNOqoOx6uBkF&#10;47W7NXte9denzS/+1fnwvHyclfrotYsfEIHa8B9+t3dawWj0Da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4sc/EAAAA3AAAAA8AAAAAAAAAAAAAAAAAmAIAAGRycy9k&#10;b3ducmV2LnhtbFBLBQYAAAAABAAEAPUAAACJAwAAAAA=&#10;" stroked="f">
                  <v:textbox inset="0,0,0,0">
                    <w:txbxContent>
                      <w:p w:rsidR="00D04D2C" w:rsidRPr="000929D8" w:rsidRDefault="00D04D2C" w:rsidP="003023B4">
                        <w:pPr>
                          <w:pStyle w:val="TOC1"/>
                          <w:rPr>
                            <w:sz w:val="16"/>
                            <w:szCs w:val="16"/>
                          </w:rPr>
                        </w:pPr>
                        <w:r w:rsidRPr="000929D8">
                          <w:rPr>
                            <w:sz w:val="16"/>
                            <w:szCs w:val="16"/>
                          </w:rPr>
                          <w:t xml:space="preserve">Provides referral request </w:t>
                        </w:r>
                      </w:p>
                    </w:txbxContent>
                  </v:textbox>
                </v:shape>
                <v:line id="Line 134" o:spid="_x0000_s1096" style="position:absolute;visibility:visible;mso-wrap-style:square" from="41087,18409" to="55825,1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sYsUAAADcAAAADwAAAGRycy9kb3ducmV2LnhtbESPQWsCMRSE74X+h/AK3mpWhW5djVJc&#10;BA+1oJaeXzfPzdLNy7KJa/rvG6HgcZiZb5jlOtpWDNT7xrGCyTgDQVw53XCt4PO0fX4F4QOyxtYx&#10;KfglD+vV48MSC+2ufKDhGGqRIOwLVGBC6AopfWXIoh+7jjh5Z9dbDEn2tdQ9XhPctnKaZS/SYsNp&#10;wWBHG0PVz/FiFeSmPMhclu+nj3JoJvO4j1/fc6VGT/FtASJQDPfwf3unFcxmOdzO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DsYsUAAADcAAAADwAAAAAAAAAA&#10;AAAAAAChAgAAZHJzL2Rvd25yZXYueG1sUEsFBgAAAAAEAAQA+QAAAJMDAAAAAA==&#10;">
                  <v:stroke endarrow="block"/>
                  <o:lock v:ext="edit" shapetype="f"/>
                </v:line>
                <v:line id="Line 134" o:spid="_x0000_s1097" style="position:absolute;flip:x;visibility:visible;mso-wrap-style:square" from="12557,21092" to="25753,2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zlY8UAAADcAAAADwAAAGRycy9kb3ducmV2LnhtbESPQWvCQBCF70L/wzIFL0E3NlLa6Cpt&#10;VShID9UePA7ZMQlmZ0N21PTfdwuCx8eb971582XvGnWhLtSeDUzGKSjiwtuaSwM/+83oBVQQZIuN&#10;ZzLwSwGWi4fBHHPrr/xNl52UKkI45GigEmlzrUNRkcMw9i1x9I6+cyhRdqW2HV4j3DX6KU2ftcOa&#10;Y0OFLX1UVJx2Zxff2HzxKsuSd6eT5JXWB9mmWowZPvZvM1BCvdyPb+lPayCbTuB/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VzlY8UAAADcAAAADwAAAAAAAAAA&#10;AAAAAAChAgAAZHJzL2Rvd25yZXYueG1sUEsFBgAAAAAEAAQA+QAAAJMDAAAAAA==&#10;">
                  <v:stroke endarrow="block"/>
                  <o:lock v:ext="edit" shapetype="f"/>
                </v:line>
                <v:shape id="_x0000_s1098" type="#_x0000_t202" style="position:absolute;left:17800;top:20604;width:8306;height:1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daxsUA&#10;AADcAAAADwAAAGRycy9kb3ducmV2LnhtbESPT4vCMBTE7wt+h/CEvSyabl1EqlFcXWEP68E/eH40&#10;z7bYvJQk2vrtN4LgcZiZ3zCzRWdqcSPnK8sKPocJCOLc6ooLBcfDZjAB4QOyxtoyKbiTh8W89zbD&#10;TNuWd3Tbh0JECPsMFZQhNJmUPi/JoB/ahjh6Z+sMhihdIbXDNsJNLdMkGUuDFceFEhtalZRf9lej&#10;YLx213bHq4/18ecPt02Rnr7vJ6Xe+91yCiJQF17hZ/tXKxh9pf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1rGxQAAANwAAAAPAAAAAAAAAAAAAAAAAJgCAABkcnMv&#10;ZG93bnJldi54bWxQSwUGAAAAAAQABAD1AAAAigMAAAAA&#10;" stroked="f">
                  <v:textbox inset="0,0,0,0">
                    <w:txbxContent>
                      <w:p w:rsidR="00D04D2C" w:rsidRPr="0003379D" w:rsidRDefault="00D04D2C" w:rsidP="001407F9">
                        <w:pPr>
                          <w:pStyle w:val="TOC1"/>
                          <w:rPr>
                            <w:sz w:val="16"/>
                            <w:szCs w:val="16"/>
                          </w:rPr>
                        </w:pPr>
                        <w:r w:rsidRPr="0003379D">
                          <w:rPr>
                            <w:sz w:val="16"/>
                            <w:szCs w:val="16"/>
                          </w:rPr>
                          <w:t>Referral Response</w:t>
                        </w:r>
                      </w:p>
                    </w:txbxContent>
                  </v:textbox>
                </v:shape>
                <v:shape id="_x0000_s1099" type="#_x0000_t202" style="position:absolute;left:29504;top:19141;width:890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XcQA&#10;AADcAAAADwAAAGRycy9kb3ducmV2LnhtbESPzYvCMBTE74L/Q3jCXmRNVxeRrlH8BA+7Bz/w/Gie&#10;bbF5KUm09b83grDHYWZ+w0znranEnZwvLSv4GiQgiDOrS84VnI7bzwkIH5A1VpZJwYM8zGfdzhRT&#10;bRve0/0QchEh7FNUUIRQp1L6rCCDfmBr4uhdrDMYonS51A6bCDeVHCbJWBosOS4UWNOqoOx6uBkF&#10;47W7NXte9denzS/+1fnwvHyclfrotYsfEIHa8B9+t3daweh7BK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b/13EAAAA3AAAAA8AAAAAAAAAAAAAAAAAmAIAAGRycy9k&#10;b3ducmV2LnhtbFBLBQYAAAAABAAEAPUAAACJAwAAAAA=&#10;" stroked="f">
                  <v:textbox inset="0,0,0,0">
                    <w:txbxContent>
                      <w:p w:rsidR="00D04D2C" w:rsidRPr="00286816" w:rsidRDefault="00D04D2C" w:rsidP="001407F9">
                        <w:pPr>
                          <w:pStyle w:val="TOC1"/>
                          <w:rPr>
                            <w:sz w:val="16"/>
                            <w:szCs w:val="16"/>
                          </w:rPr>
                        </w:pPr>
                        <w:r w:rsidRPr="00286816">
                          <w:rPr>
                            <w:sz w:val="16"/>
                            <w:szCs w:val="16"/>
                          </w:rPr>
                          <w:t>Creates Plan of Care</w:t>
                        </w:r>
                      </w:p>
                      <w:p w:rsidR="00D04D2C" w:rsidRDefault="00D04D2C" w:rsidP="001407F9"/>
                      <w:p w:rsidR="00D04D2C" w:rsidRPr="00077324" w:rsidRDefault="00D04D2C" w:rsidP="001407F9">
                        <w:pPr>
                          <w:pStyle w:val="TOC1"/>
                          <w:rPr>
                            <w:sz w:val="22"/>
                            <w:szCs w:val="22"/>
                          </w:rPr>
                        </w:pPr>
                        <w:r w:rsidRPr="00077324">
                          <w:rPr>
                            <w:sz w:val="22"/>
                            <w:szCs w:val="22"/>
                          </w:rPr>
                          <w:t>Transaction-A [A]</w:t>
                        </w:r>
                      </w:p>
                    </w:txbxContent>
                  </v:textbox>
                </v:shape>
                <v:line id="Line 117" o:spid="_x0000_s1100" style="position:absolute;flip:y;visibility:visible;mso-wrap-style:square" from="11460,14874" to="11460,55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ckcQAAADcAAAADwAAAGRycy9kb3ducmV2LnhtbESPT2vCQBTE7wW/w/IEb3XjnxaJboKI&#10;FZFemtb7S/Z1E5p9G7Jbjd/eFQo9DjPzG2aTD7YVF+p941jBbJqAIK6cbtgo+Pp8e16B8AFZY+uY&#10;FNzIQ56NnjaYanflD7oUwYgIYZ+igjqELpXSVzVZ9FPXEUfv2/UWQ5S9kbrHa4TbVs6T5FVabDgu&#10;1NjRrqbqp/i1Csr99mxO5Xlv5/yuD+alKFkWSk3Gw3YNItAQ/sN/7aNWsFgu4XEmHgGZ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FyRxAAAANwAAAAPAAAAAAAAAAAA&#10;AAAAAKECAABkcnMvZG93bnJldi54bWxQSwUGAAAAAAQABAD5AAAAkgMAAAAA&#10;">
                  <v:stroke dashstyle="dash"/>
                  <o:lock v:ext="edit" shapetype="f"/>
                </v:line>
                <v:rect id="Rectangle 136" o:spid="_x0000_s1101" style="position:absolute;left:10850;top:6217;width:1829;height:14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CtcUA&#10;AADcAAAADwAAAGRycy9kb3ducmV2LnhtbESPQWvCQBSE74L/YXmF3nRjK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AK1xQAAANwAAAAPAAAAAAAAAAAAAAAAAJgCAABkcnMv&#10;ZG93bnJldi54bWxQSwUGAAAAAAQABAD1AAAAigMAAAAA&#10;"/>
                <v:rect id="Rectangle 136" o:spid="_x0000_s1102" style="position:absolute;left:10728;top:21092;width:1905;height:2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1yU8MA&#10;AADcAAAADwAAAGRycy9kb3ducmV2LnhtbESPQYvCMBSE74L/ITzBm6ZaEO0aRVxc9Kj14u1t87bt&#10;2ryUJmr11xtB8DjMzDfMfNmaSlypcaVlBaNhBII4s7rkXMEx3QymIJxH1lhZJgV3crBcdDtzTLS9&#10;8Z6uB5+LAGGXoILC+zqR0mUFGXRDWxMH7882Bn2QTS51g7cAN5UcR9FEGiw5LBRY07qg7Hy4GAW/&#10;5fiIj336E5nZJva7Nv2/nL6V6vfa1RcIT63/hN/trVYQxzN4nQ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1yU8MAAADcAAAADwAAAAAAAAAAAAAAAACYAgAAZHJzL2Rv&#10;d25yZXYueG1sUEsFBgAAAAAEAAQA9QAAAIgDAAAAAA==&#10;"/>
                <v:line id="Line 134" o:spid="_x0000_s1103" style="position:absolute;visibility:visible;mso-wrap-style:square" from="27797,25603" to="39807,25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afH8UAAADcAAAADwAAAGRycy9kb3ducmV2LnhtbESPQWsCMRSE74X+h/AK3mrWVrq6GqV0&#10;KfRgBbX0/Ny8bpZuXpZNXOO/N4WCx2FmvmGW62hbMVDvG8cKJuMMBHHldMO1gq/D++MMhA/IGlvH&#10;pOBCHtar+7slFtqdeUfDPtQiQdgXqMCE0BVS+sqQRT92HXHyflxvMSTZ11L3eE5w28qnLHuRFhtO&#10;CwY7ejNU/e5PVkFuyp3MZbk5bMuhmczjZ/w+zpUaPcTXBYhAMdzC/+0PreB5msP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afH8UAAADcAAAADwAAAAAAAAAA&#10;AAAAAAChAgAAZHJzL2Rvd25yZXYueG1sUEsFBgAAAAAEAAQA+QAAAJMDAAAAAA==&#10;">
                  <v:stroke endarrow="block"/>
                  <o:lock v:ext="edit" shapetype="f"/>
                </v:line>
                <v:rect id="Rectangle 136" o:spid="_x0000_s1104" style="position:absolute;left:39745;top:25603;width:1817;height:4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BLsUA&#10;AADcAAAADwAAAGRycy9kb3ducmV2LnhtbESPQWvCQBSE74X+h+UVems2ailNdBWxpLRHTS69PbPP&#10;JJp9G7JrTP31bqHgcZiZb5jFajStGKh3jWUFkygGQVxa3XCloMizl3cQziNrbC2Tgl9ysFo+Piww&#10;1fbCWxp2vhIBwi5FBbX3XSqlK2sy6CLbEQfvYHuDPsi+krrHS4CbVk7j+E0abDgs1NjRpqbytDsb&#10;BftmWuB1m3/GJslm/nvMj+efD6Wen8b1HISn0d/D/+0vrWD2msD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OwEuxQAAANwAAAAPAAAAAAAAAAAAAAAAAJgCAABkcnMv&#10;ZG93bnJldi54bWxQSwUGAAAAAAQABAD1AAAAigMAAAAA&#10;"/>
                <v:line id="Line 134" o:spid="_x0000_s1105" style="position:absolute;visibility:visible;mso-wrap-style:square" from="12679,15605" to="39222,15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RtsIAAADcAAAADwAAAGRycy9kb3ducmV2LnhtbERPz2vCMBS+C/4P4Q1201TH5uyMIhZh&#10;BzdQh+dn89aUNS+liTX+9+Yg7Pjx/V6som1ET52vHSuYjDMQxKXTNVcKfo7b0TsIH5A1No5JwY08&#10;rJbDwQJz7a68p/4QKpFC2OeowITQ5lL60pBFP3YtceJ+XWcxJNhVUnd4TeG2kdMse5MWa04NBlva&#10;GCr/DherYGaKvZzJYnf8Lvp6Mo9f8XSeK/X8FNcfIALF8C9+uD+1gpfXND+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aRtsIAAADcAAAADwAAAAAAAAAAAAAA&#10;AAChAgAAZHJzL2Rvd25yZXYueG1sUEsFBgAAAAAEAAQA+QAAAJADAAAAAA==&#10;">
                  <v:stroke endarrow="block"/>
                  <o:lock v:ext="edit" shapetype="f"/>
                </v:line>
                <v:line id="Line 117" o:spid="_x0000_s1106" style="position:absolute;flip:y;visibility:visible;mso-wrap-style:square" from="26700,10241" to="26700,55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poE8MAAADcAAAADwAAAGRycy9kb3ducmV2LnhtbESPQWvCQBCF7wX/wzJCb3WjUCmpq4io&#10;iPTSWO+T7HQTmp0N2VXjv+8cBG8zvDfvfbNYDb5VV+pjE9jAdJKBIq6CbdgZ+Dnt3j5AxYRssQ1M&#10;Bu4UYbUcvSwwt+HG33QtklMSwjFHA3VKXa51rGryGCehIxbtN/Qek6y907bHm4T7Vs+ybK49NiwN&#10;NXa0qan6Ky7eQLldn92xPG/9jL/s3r0XJevCmNfxsP4ElWhIT/Pj+mAFfy748oxMo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6aBPDAAAA3AAAAA8AAAAAAAAAAAAA&#10;AAAAoQIAAGRycy9kb3ducmV2LnhtbFBLBQYAAAAABAAEAPkAAACRAwAAAAA=&#10;">
                  <v:stroke dashstyle="dash"/>
                  <o:lock v:ext="edit" shapetype="f"/>
                </v:line>
                <v:rect id="Rectangle 136" o:spid="_x0000_s1107" style="position:absolute;left:25847;top:8900;width:1816;height:4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JB8QA&#10;AADcAAAADwAAAGRycy9kb3ducmV2LnhtbESPQWsCMRSE7wX/Q3iCt5pUodXVKKIo9ajrxdtz89xd&#10;u3lZNlHX/vpGKHgcZuYbZjpvbSVu1PjSsYaPvgJBnDlTcq7hkK7fRyB8QDZYOSYND/Iwn3XeppgY&#10;d+cd3fYhFxHCPkENRQh1IqXPCrLo+64mjt7ZNRZDlE0uTYP3CLeVHCj1KS2WHBcKrGlZUPazv1oN&#10;p3JwwN9dulF2vB6GbZterseV1r1uu5iACNSGV/i//W00DNUX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iQfEAAAA3AAAAA8AAAAAAAAAAAAAAAAAmAIAAGRycy9k&#10;b3ducmV2LnhtbFBLBQYAAAAABAAEAPUAAACJAwAAAAA=&#10;"/>
                <v:rect id="Rectangle 136" o:spid="_x0000_s1108" style="position:absolute;left:25847;top:18288;width:1771;height:11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Gos8AA&#10;AADcAAAADwAAAGRycy9kb3ducmV2LnhtbERPS6/BQBTeS/yHyZHYMfXIDWWI3BvCktrYHZ2jLZ0z&#10;TWdQfr1Z3MTyy/eeLxtTigfVrrCsYNCPQBCnVhecKTgm694EhPPIGkvLpOBFDpaLdmuOsbZP3tPj&#10;4DMRQtjFqCD3voqldGlOBl3fVsSBu9jaoA+wzqSu8RnCTSmHUfQjDRYcGnKs6Den9Ha4GwXnYnjE&#10;9z7ZRGa6Hvldk1zvpz+lup1mNQPhqfFf8b97qxWMxmF+OBOO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Gos8AAAADcAAAADwAAAAAAAAAAAAAAAACYAgAAZHJzL2Rvd25y&#10;ZXYueG1sUEsFBgAAAAAEAAQA9QAAAIUDAAAAAA==&#10;"/>
                <v:line id="Line 117" o:spid="_x0000_s1109" style="position:absolute;flip:x y;visibility:visible;mso-wrap-style:square" from="56692,15849" to="57099,52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fJeMUAAADcAAAADwAAAGRycy9kb3ducmV2LnhtbERP22oCMRB9L/gPYYS+lJpYbatbo4gi&#10;eGkf1voBw2a6u7qZLJuo6983QqFvczjXmcxaW4kLNb50rKHfUyCIM2dKzjUcvlfPIxA+IBusHJOG&#10;G3mYTTsPE0yMu3JKl33IRQxhn6CGIoQ6kdJnBVn0PVcTR+7HNRZDhE0uTYPXGG4r+aLUm7RYcmwo&#10;sKZFQdlpf7YaVLp7/RyNN8vNsVqn6mm3dYOvrdaP3Xb+ASJQG/7Ff+61ifPfh3B/Jl4gp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fJeMUAAADcAAAADwAAAAAAAAAA&#10;AAAAAAChAgAAZHJzL2Rvd25yZXYueG1sUEsFBgAAAAAEAAQA+QAAAJMDAAAAAA==&#10;">
                  <v:stroke dashstyle="dash"/>
                  <o:lock v:ext="edit" shapetype="f"/>
                </v:line>
                <v:rect id="Rectangle 136" o:spid="_x0000_s1110" style="position:absolute;left:55839;top:13045;width:1816;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LmIcUA&#10;AADcAAAADwAAAGRycy9kb3ducmV2LnhtbESPT2vCQBTE74LfYXlCb7rRQGijq0iLpR41ufT2mn0m&#10;abNvQ3bzp376bqHQ4zAzv2F2h8k0YqDO1ZYVrFcRCOLC6ppLBXl2Wj6CcB5ZY2OZFHyTg8N+Ptth&#10;qu3IFxquvhQBwi5FBZX3bSqlKyoy6Fa2JQ7ezXYGfZBdKXWHY4CbRm6iKJEGaw4LFbb0XFHxde2N&#10;go96k+P9kr1G5ukU+/OUffbvL0o9LKbjFoSnyf+H/9pvWkEcJ/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uYhxQAAANwAAAAPAAAAAAAAAAAAAAAAAJgCAABkcnMv&#10;ZG93bnJldi54bWxQSwUGAAAAAAQABAD1AAAAigMAAAAA&#10;"/>
                <v:rect id="Rectangle 136" o:spid="_x0000_s1111" style="position:absolute;left:55839;top:18409;width:1816;height:4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line id="Line 134" o:spid="_x0000_s1112" style="position:absolute;visibility:visible;mso-wrap-style:square" from="27797,22677" to="55912,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Ke2MMAAADcAAAADwAAAGRycy9kb3ducmV2LnhtbERPTWvCQBC9C/6HZYTedGMPRlNXEUOh&#10;h7ZgFM/T7DQbmp0N2W3c/vtuoeBtHu9ztvtoOzHS4FvHCpaLDARx7XTLjYLL+Xm+BuEDssbOMSn4&#10;IQ/73XSyxUK7G59orEIjUgj7AhWYEPpCSl8bsugXridO3KcbLIYEh0bqAW8p3HbyMctW0mLLqcFg&#10;T0dD9Vf1bRXkpjzJXJav5/dybJeb+BavHxulHmbx8AQiUAx38b/7Raf5+Qr+nkkX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intjDAAAA3AAAAA8AAAAAAAAAAAAA&#10;AAAAoQIAAGRycy9kb3ducmV2LnhtbFBLBQYAAAAABAAEAPkAAACRAwAAAAA=&#10;">
                  <v:stroke endarrow="block"/>
                  <o:lock v:ext="edit" shapetype="f"/>
                </v:line>
                <v:rect id="Rectangle 136" o:spid="_x0000_s1113" style="position:absolute;left:56083;top:39624;width:1829;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rect id="Rectangle 136" o:spid="_x0000_s1114" style="position:absolute;left:55839;top:22677;width:1816;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group id="Group 140" o:spid="_x0000_s1115" style="position:absolute;left:57668;top:13411;width:1295;height:1632"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Line 141" o:spid="_x0000_s111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fib0AAADbAAAADwAAAGRycy9kb3ducmV2LnhtbERP3QoBQRS+V95hOsodsySxDEkpUcpf&#10;uTx2jt3NzpltZ7A8vblQLr++/+m8NoV4UuVyywp63QgEcWJ1zqmC03HVGYFwHlljYZkUvMnBfNZs&#10;TDHW9sV7eh58KkIIuxgVZN6XsZQuycig69qSOHA3Wxn0AVap1BW+QrgpZD+KhtJgzqEhw5KWGSX3&#10;w8MoQLn8+NG+3g7GZyMvu8XwfP1slGq36sUEhKfa/8U/91orGIex4Uv4AX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1CX4m9AAAA2wAAAA8AAAAAAAAAAAAAAAAAoQIA&#10;AGRycy9kb3ducmV2LnhtbFBLBQYAAAAABAAEAPkAAACLAwAAAAA=&#10;">
                    <v:stroke startarrow="block"/>
                  </v:line>
                  <v:line id="Line 142" o:spid="_x0000_s111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qIpMUAAADbAAAADwAAAGRycy9kb3ducmV2LnhtbESPQWsCMRSE74X+h/AKXkrNKqW4q1Gk&#10;IHjwUltWenvdPDfLbl62SdTtv28EweMwM98wi9VgO3EmHxrHCibjDARx5XTDtYKvz83LDESIyBo7&#10;x6TgjwKslo8PCyy0u/AHnfexFgnCoUAFJsa+kDJUhiyGseuJk3d03mJM0tdSe7wkuO3kNMvepMWG&#10;04LBnt4NVe3+ZBXI2e75169/XtuyPRxyU1Zl/71TavQ0rOcgIg3xHr61t1pBnsP1S/oB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qIpMUAAADbAAAADwAAAAAAAAAA&#10;AAAAAAChAgAAZHJzL2Rvd25yZXYueG1sUEsFBgAAAAAEAAQA+QAAAJMDAAAAAA==&#10;"/>
                  <v:line id="Line 143" o:spid="_x0000_s111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group>
                <v:shape id="_x0000_s1119" type="#_x0000_t202" style="position:absolute;left:59375;top:13411;width:8909;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TkMMA&#10;AADcAAAADwAAAGRycy9kb3ducmV2LnhtbERPO2vDMBDeC/0P4gpdSi3HQwhu5JAmLXRIh6Qh82Fd&#10;bRPrZCT59e+rQCHbfXzPW28m04qBnG8sK1gkKQji0uqGKwXnn8/XFQgfkDW2lknBTB42xePDGnNt&#10;Rz7ScAqViCHsc1RQh9DlUvqyJoM+sR1x5H6tMxgidJXUDscYblqZpelSGmw4NtTY0a6m8nrqjYLl&#10;3vXjkXcv+/PHAb+7Kru8zxelnp+m7RuIQFO4i//dXzrOTxdweyZ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sTkMMAAADcAAAADwAAAAAAAAAAAAAAAACYAgAAZHJzL2Rv&#10;d25yZXYueG1sUEsFBgAAAAAEAAQA9QAAAIgDAAAAAA==&#10;" stroked="f">
                  <v:textbox inset="0,0,0,0">
                    <w:txbxContent>
                      <w:p w:rsidR="00D04D2C" w:rsidRPr="00077324" w:rsidRDefault="00D04D2C" w:rsidP="00E12256">
                        <w:pPr>
                          <w:pStyle w:val="TOC1"/>
                          <w:rPr>
                            <w:sz w:val="22"/>
                            <w:szCs w:val="22"/>
                          </w:rPr>
                        </w:pPr>
                        <w:r w:rsidRPr="0003379D">
                          <w:rPr>
                            <w:sz w:val="16"/>
                            <w:szCs w:val="16"/>
                          </w:rPr>
                          <w:t xml:space="preserve">Updates </w:t>
                        </w:r>
                        <w:proofErr w:type="spellStart"/>
                        <w:r>
                          <w:rPr>
                            <w:sz w:val="16"/>
                            <w:szCs w:val="16"/>
                          </w:rPr>
                          <w:t>PtCP</w:t>
                        </w:r>
                        <w:proofErr w:type="spellEnd"/>
                      </w:p>
                    </w:txbxContent>
                  </v:textbox>
                </v:shape>
                <v:shape id="_x0000_s1120" type="#_x0000_t202" style="position:absolute;left:27919;top:21457;width:1068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mN58MA&#10;AADcAAAADwAAAGRycy9kb3ducmV2LnhtbERPPWvDMBDdC/0P4gpZSi3XgymuldAmDWRIhzgh82Fd&#10;bVPrZCQltv99FCh0u8f7vHI1mV5cyfnOsoLXJAVBXFvdcaPgdNy+vIHwAVljb5kUzORhtXx8KLHQ&#10;duQDXavQiBjCvkAFbQhDIaWvWzLoEzsQR+7HOoMhQtdI7XCM4aaXWZrm0mDHsaHFgdYt1b/VxSjI&#10;N+4yHnj9vDl97fF7aLLz53xWavE0fbyDCDSFf/Gfe6fj/DSD+zPx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mN58MAAADcAAAADwAAAAAAAAAAAAAAAACYAgAAZHJzL2Rv&#10;d25yZXYueG1sUEsFBgAAAAAEAAQA9QAAAIgDAAAAAA==&#10;" stroked="f">
                  <v:textbox inset="0,0,0,0">
                    <w:txbxContent>
                      <w:p w:rsidR="00D04D2C" w:rsidRPr="000929D8" w:rsidRDefault="00D04D2C" w:rsidP="0003379D">
                        <w:pPr>
                          <w:pStyle w:val="TOC1"/>
                          <w:rPr>
                            <w:sz w:val="16"/>
                            <w:szCs w:val="16"/>
                          </w:rPr>
                        </w:pPr>
                        <w:r w:rsidRPr="000929D8">
                          <w:rPr>
                            <w:sz w:val="16"/>
                            <w:szCs w:val="16"/>
                          </w:rPr>
                          <w:t xml:space="preserve">Provides </w:t>
                        </w:r>
                        <w:r>
                          <w:rPr>
                            <w:sz w:val="16"/>
                            <w:szCs w:val="16"/>
                          </w:rPr>
                          <w:t>referral response</w:t>
                        </w:r>
                      </w:p>
                    </w:txbxContent>
                  </v:textbox>
                </v:shape>
                <v:shape id="_x0000_s1121" type="#_x0000_t202" style="position:absolute;left:59253;top:19019;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ofMMA&#10;AADcAAAADwAAAGRycy9kb3ducmV2LnhtbERPS2vCQBC+C/0PyxR6kbppCkFSV2m1hR7qISqeh+yY&#10;BLOzYXfN4993CwVv8/E9Z7UZTSt6cr6xrOBlkYAgLq1uuFJwOn49L0H4gKyxtUwKJvKwWT/MVphr&#10;O3BB/SFUIoawz1FBHUKXS+nLmgz6he2II3exzmCI0FVSOxxiuGllmiSZNNhwbKixo21N5fVwMwqy&#10;nbsNBW/nu9PnD+67Kj1/TGelnh7H9zcQgcZwF/+7v3Wcn7zC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UofMMAAADcAAAADwAAAAAAAAAAAAAAAACYAgAAZHJzL2Rv&#10;d25yZXYueG1sUEsFBgAAAAAEAAQA9QAAAIgDAAAAAA==&#10;" stroked="f">
                  <v:textbox inset="0,0,0,0">
                    <w:txbxContent>
                      <w:p w:rsidR="00D04D2C" w:rsidRPr="00077324" w:rsidRDefault="00D04D2C" w:rsidP="0051467E">
                        <w:pPr>
                          <w:pStyle w:val="TOC1"/>
                          <w:rPr>
                            <w:sz w:val="22"/>
                            <w:szCs w:val="22"/>
                          </w:rPr>
                        </w:pPr>
                        <w:r w:rsidRPr="0003379D">
                          <w:rPr>
                            <w:sz w:val="16"/>
                            <w:szCs w:val="16"/>
                          </w:rPr>
                          <w:t xml:space="preserve">Updates </w:t>
                        </w:r>
                        <w:proofErr w:type="spellStart"/>
                        <w:r>
                          <w:rPr>
                            <w:sz w:val="16"/>
                            <w:szCs w:val="16"/>
                          </w:rPr>
                          <w:t>PtCP</w:t>
                        </w:r>
                        <w:proofErr w:type="spellEnd"/>
                      </w:p>
                    </w:txbxContent>
                  </v:textbox>
                </v:shape>
                <v:group id="Group 140" o:spid="_x0000_s1122" style="position:absolute;left:57668;top:18897;width:1295;height:1632"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line id="Line 141" o:spid="_x0000_s112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6DcEAAADcAAAADwAAAGRycy9kb3ducmV2LnhtbERPy6rCMBDdC/5DGOHuNFWuotUoIghy&#10;BcEXuBybsS02k9JE7fXrjSC4m8N5zmRWm0LcqXK5ZQXdTgSCOLE651TBYb9sD0E4j6yxsEwK/snB&#10;bNpsTDDW9sFbuu98KkIIuxgVZN6XsZQuycig69iSOHAXWxn0AVap1BU+QrgpZC+KBtJgzqEhw5IW&#10;GSXX3c0oQLl4+uG2Xv+OjkaeNvPB8fz8U+qnVc/HIDzV/iv+uFc6zI/68H4mXCC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foNwQAAANwAAAAPAAAAAAAAAAAAAAAA&#10;AKECAABkcnMvZG93bnJldi54bWxQSwUGAAAAAAQABAD5AAAAjwMAAAAA&#10;">
                    <v:stroke startarrow="block"/>
                  </v:line>
                  <v:line id="Line 142" o:spid="_x0000_s112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8TsMAAADcAAAADwAAAGRycy9kb3ducmV2LnhtbERPTWsCMRC9C/6HMIVeRLMtRXRrFCkI&#10;PXipyoq36Wa6WXYzWZOo23/fFARv83ifs1j1thVX8qF2rOBlkoEgLp2uuVJw2G/GMxAhImtsHZOC&#10;XwqwWg4HC8y1u/EXXXexEimEQ44KTIxdLmUoDVkME9cRJ+7HeYsxQV9J7fGWwm0rX7NsKi3WnBoM&#10;dvRhqGx2F6tAzrajs19/vzVFczzOTVEW3Wmr1PNTv34HEamPD/Hd/anT/GwK/8+k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4vE7DAAAA3AAAAA8AAAAAAAAAAAAA&#10;AAAAoQIAAGRycy9kb3ducmV2LnhtbFBLBQYAAAAABAAEAPkAAACRAwAAAAA=&#10;"/>
                  <v:line id="Line 143" o:spid="_x0000_s112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group>
                <v:group id="Group 140" o:spid="_x0000_s1126" style="position:absolute;left:57790;top:22920;width:1295;height:1632"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line id="Line 141" o:spid="_x0000_s112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PSMYAAADcAAAADwAAAGRycy9kb3ducmV2LnhtbESPQWvCQBCF74X+h2UKvTUbpUgaXUWE&#10;grQgRBvwOGbHJDQ7G7JbTf31zqHQ2wzvzXvfLFaj69SFhtB6NjBJUlDElbct1wa+Du8vGagQkS12&#10;nsnALwVYLR8fFphbf+WCLvtYKwnhkKOBJsY+1zpUDTkMie+JRTv7wWGUdai1HfAq4a7T0zSdaYct&#10;S0ODPW0aqr73P84A6s0tZsX4+fpWOn3crWfl6fZhzPPTuJ6DijTGf/Pf9dYK/kTw5RmZQ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vz0jGAAAA3AAAAA8AAAAAAAAA&#10;AAAAAAAAoQIAAGRycy9kb3ducmV2LnhtbFBLBQYAAAAABAAEAPkAAACUAwAAAAA=&#10;">
                    <v:stroke startarrow="block"/>
                  </v:line>
                  <v:line id="Line 142" o:spid="_x0000_s112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iy58QAAADcAAAADwAAAGRycy9kb3ducmV2LnhtbERPTWsCMRC9C/0PYQq9SM1ukWJXo0ih&#10;4MFLbVnpbdxMN8tuJtsk6vbfG0HwNo/3OYvVYDtxIh8axwrySQaCuHK64VrB99fH8wxEiMgaO8ek&#10;4J8CrJYPowUW2p35k067WIsUwqFABSbGvpAyVIYshonriRP367zFmKCvpfZ4TuG2ky9Z9iotNpwa&#10;DPb0bqhqd0erQM624z+/Pkzbst3v30xZlf3PVqmnx2E9BxFpiHfxzb3RaX6ew/WZdIFc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SLLnxAAAANwAAAAPAAAAAAAAAAAA&#10;AAAAAKECAABkcnMvZG93bnJldi54bWxQSwUGAAAAAAQABAD5AAAAkgMAAAAA&#10;"/>
                  <v:line id="Line 143" o:spid="_x0000_s112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group>
                <v:shape id="_x0000_s1130" type="#_x0000_t202" style="position:absolute;left:59618;top:28773;width:8909;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ocIA&#10;AADcAAAADwAAAGRycy9kb3ducmV2LnhtbERPS4vCMBC+L/gfwgh7WTTVBZFqlPWx4EEPVfE8NGNb&#10;tpmUJNr6782C4G0+vufMl52pxZ2crywrGA0TEMS51RUXCs6n38EUhA/IGmvLpOBBHpaL3sccU21b&#10;zuh+DIWIIexTVFCG0KRS+rwkg35oG+LIXa0zGCJ0hdQO2xhuajlOkok0WHFsKLGhdUn53/FmFEw2&#10;7tZmvP7anLd7PDTF+LJ6XJT67Hc/MxCBuvAWv9w7HeePvu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bL6hwgAAANwAAAAPAAAAAAAAAAAAAAAAAJgCAABkcnMvZG93&#10;bnJldi54bWxQSwUGAAAAAAQABAD1AAAAhwMAAAAA&#10;" stroked="f">
                  <v:textbox inset="0,0,0,0">
                    <w:txbxContent>
                      <w:p w:rsidR="00D04D2C" w:rsidRPr="00077324" w:rsidRDefault="00D04D2C" w:rsidP="0051467E">
                        <w:pPr>
                          <w:pStyle w:val="TOC1"/>
                          <w:rPr>
                            <w:sz w:val="22"/>
                            <w:szCs w:val="22"/>
                          </w:rPr>
                        </w:pPr>
                        <w:r w:rsidRPr="0003379D">
                          <w:rPr>
                            <w:sz w:val="16"/>
                            <w:szCs w:val="16"/>
                          </w:rPr>
                          <w:t xml:space="preserve">Updates </w:t>
                        </w:r>
                        <w:proofErr w:type="spellStart"/>
                        <w:r>
                          <w:rPr>
                            <w:sz w:val="16"/>
                            <w:szCs w:val="16"/>
                          </w:rPr>
                          <w:t>PtCP</w:t>
                        </w:r>
                        <w:proofErr w:type="spellEnd"/>
                      </w:p>
                    </w:txbxContent>
                  </v:textbox>
                </v:shape>
                <v:group id="Group 140" o:spid="_x0000_s1131" style="position:absolute;left:41574;top:25725;width:953;height:195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line id="Line 141" o:spid="_x0000_s1132"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hs0MEAAADcAAAADwAAAGRycy9kb3ducmV2LnhtbERPy6rCMBDdX/AfwgjurqniFa1GEUEQ&#10;Lwi+wOXYjG2xmZQmavXrjSC4m8N5znham0LcqHK5ZQWddgSCOLE651TBfrf4HYBwHlljYZkUPMjB&#10;dNL4GWOs7Z03dNv6VIQQdjEqyLwvYyldkpFB17YlceDOtjLoA6xSqSu8h3BTyG4U9aXBnENDhiXN&#10;M0ou26tRgHL+9INN/d8bHow8rmf9w+m5UqrVrGcjEJ5q/xV/3Esd5nf+4P1MuEBO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GzQwQAAANwAAAAPAAAAAAAAAAAAAAAA&#10;AKECAABkcnMvZG93bnJldi54bWxQSwUGAAAAAAQABAD5AAAAjwMAAAAA&#10;">
                    <v:stroke startarrow="block"/>
                  </v:line>
                  <v:line id="Line 142" o:spid="_x0000_s1133"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2PCMQAAADcAAAADwAAAGRycy9kb3ducmV2LnhtbERPTWsCMRC9C/6HMIVeSs1aSqurUUQQ&#10;evCiLSvexs10s+xmsiapbv+9KRS8zeN9znzZ21ZcyIfasYLxKANBXDpdc6Xg63PzPAERIrLG1jEp&#10;+KUAy8VwMMdcuyvv6LKPlUghHHJUYGLscilDachiGLmOOHHfzluMCfpKao/XFG5b+ZJlb9JizanB&#10;YEdrQ2Wz/7EK5GT7dPar02tTNIfD1BRl0R23Sj0+9KsZiEh9vIv/3R86zR+/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Y8IxAAAANwAAAAPAAAAAAAAAAAA&#10;AAAAAKECAABkcnMvZG93bnJldi54bWxQSwUGAAAAAAQABAD5AAAAkgMAAAAA&#10;"/>
                  <v:line id="Line 143" o:spid="_x0000_s1134"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group>
                <v:shape id="_x0000_s1135" type="#_x0000_t202" style="position:absolute;left:43159;top:26334;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JS8IA&#10;AADcAAAADwAAAGRycy9kb3ducmV2LnhtbERPS4vCMBC+C/6HMMJeRFM9yFqNsj4WPLiHqngemrEt&#10;20xKEm3990ZY2Nt8fM9ZrjtTiwc5X1lWMBknIIhzqysuFFzO36NPED4ga6wtk4IneViv+r0lptq2&#10;nNHjFAoRQ9inqKAMoUml9HlJBv3YNsSRu1lnMEToCqkdtjHc1HKaJDNpsOLYUGJD25Ly39PdKJjt&#10;3L3NeDvcXfZH/GmK6XXzvCr1Mei+FiACdeFf/Oc+6Dh/Mof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IlLwgAAANwAAAAPAAAAAAAAAAAAAAAAAJgCAABkcnMvZG93&#10;bnJldi54bWxQSwUGAAAAAAQABAD1AAAAhwMAAAAA&#10;" stroked="f">
                  <v:textbox inset="0,0,0,0">
                    <w:txbxContent>
                      <w:p w:rsidR="00D04D2C" w:rsidRPr="00286816" w:rsidRDefault="00D04D2C" w:rsidP="00FA45D4">
                        <w:pPr>
                          <w:pStyle w:val="TOC1"/>
                          <w:rPr>
                            <w:sz w:val="16"/>
                            <w:szCs w:val="16"/>
                          </w:rPr>
                        </w:pPr>
                        <w:r w:rsidRPr="00286816">
                          <w:rPr>
                            <w:sz w:val="16"/>
                            <w:szCs w:val="16"/>
                          </w:rPr>
                          <w:t xml:space="preserve">Updates </w:t>
                        </w:r>
                        <w:proofErr w:type="spellStart"/>
                        <w:r>
                          <w:rPr>
                            <w:sz w:val="16"/>
                            <w:szCs w:val="16"/>
                          </w:rPr>
                          <w:t>Pt</w:t>
                        </w:r>
                        <w:proofErr w:type="spellEnd"/>
                        <w:r>
                          <w:rPr>
                            <w:sz w:val="16"/>
                            <w:szCs w:val="16"/>
                          </w:rPr>
                          <w:t xml:space="preserve"> POC</w:t>
                        </w:r>
                      </w:p>
                      <w:p w:rsidR="00D04D2C" w:rsidRPr="00286816" w:rsidRDefault="00D04D2C" w:rsidP="0051467E">
                        <w:pPr>
                          <w:pStyle w:val="TOC1"/>
                          <w:rPr>
                            <w:sz w:val="16"/>
                            <w:szCs w:val="16"/>
                          </w:rPr>
                        </w:pPr>
                      </w:p>
                      <w:p w:rsidR="00D04D2C" w:rsidRDefault="00D04D2C" w:rsidP="0051467E"/>
                      <w:p w:rsidR="00D04D2C" w:rsidRPr="00077324" w:rsidRDefault="00D04D2C" w:rsidP="0051467E">
                        <w:pPr>
                          <w:pStyle w:val="TOC1"/>
                          <w:rPr>
                            <w:sz w:val="22"/>
                            <w:szCs w:val="22"/>
                          </w:rPr>
                        </w:pPr>
                        <w:r w:rsidRPr="00077324">
                          <w:rPr>
                            <w:sz w:val="22"/>
                            <w:szCs w:val="22"/>
                          </w:rPr>
                          <w:t>Transaction-A [A]</w:t>
                        </w:r>
                      </w:p>
                    </w:txbxContent>
                  </v:textbox>
                </v:shape>
                <v:line id="Line 134" o:spid="_x0000_s1136" style="position:absolute;flip:y;visibility:visible;mso-wrap-style:square" from="41696,28895" to="56454,28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LucUAAADcAAAADwAAAGRycy9kb3ducmV2LnhtbESPQUvDQBCF74L/YRmhl9Bu2oJo7CZo&#10;bUGQHqw9eByyYxLMzobs2MZ/7xwEb/OY9715s6mm0JszjamL7GC5yMEQ19F33Dg4ve/nd2CSIHvs&#10;I5ODH0pQlddXGyx8vPAbnY/SGA3hVKCDVmQorE11SwHTIg7EuvuMY0BROTbWj3jR8NDbVZ7f2oAd&#10;64UWB9q2VH8dv4PW2B/4eb3OnoLNsnvafchrbsW52c30+ABGaJJ/8x/94pVbaX19Riew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LucUAAADcAAAADwAAAAAAAAAA&#10;AAAAAAChAgAAZHJzL2Rvd25yZXYueG1sUEsFBgAAAAAEAAQA+QAAAJMDAAAAAA==&#10;">
                  <v:stroke endarrow="block"/>
                  <o:lock v:ext="edit" shapetype="f"/>
                </v:line>
                <v:rect id="Rectangle 136" o:spid="_x0000_s1137" style="position:absolute;left:56448;top:28773;width:1817;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GacMA&#10;AADcAAAADwAAAGRycy9kb3ducmV2LnhtbERPTWvCQBC9C/0PyxR6011TkDZ1FVEs9ajJpbdpdpqk&#10;ZmdDdhPT/npXKHibx/uc5Xq0jRio87VjDfOZAkFcOFNzqSHP9tMXED4gG2wck4Zf8rBePUyWmBp3&#10;4SMNp1CKGMI+RQ1VCG0qpS8qsuhnriWO3LfrLIYIu1KaDi8x3DYyUWohLdYcGypsaVtRcT71VsNX&#10;neT4d8zelX3dP4fDmP30nzutnx7HzRuIQGO4i//dHybOT+ZweyZe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aGacMAAADcAAAADwAAAAAAAAAAAAAAAACYAgAAZHJzL2Rv&#10;d25yZXYueG1sUEsFBgAAAAAEAAQA9QAAAIgDAAAAAA==&#10;"/>
                <v:shape id="_x0000_s1138" type="#_x0000_t202" style="position:absolute;left:27797;top:24262;width:10681;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zRh8IA&#10;AADcAAAADwAAAGRycy9kb3ducmV2LnhtbERPyWrDMBC9F/IPYgK9lESOD6Y4UUKbpNBDc8hCzoM1&#10;tU2tkZHk7e+rQqC3ebx1NrvRNKIn52vLClbLBARxYXXNpYLb9WPxCsIHZI2NZVIwkYfddva0wVzb&#10;gc/UX0IpYgj7HBVUIbS5lL6oyKBf2pY4ct/WGQwRulJqh0MMN41MkySTBmuODRW2tK+o+Ll0RkF2&#10;cN1w5v3L4Xb8wlNbpvf36a7U83x8W4MINIZ/8cP9qeP8NIW/Z+IF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TNGHwgAAANwAAAAPAAAAAAAAAAAAAAAAAJgCAABkcnMvZG93&#10;bnJldi54bWxQSwUGAAAAAAQABAD1AAAAhwMAAAAA&#10;" stroked="f">
                  <v:textbox inset="0,0,0,0">
                    <w:txbxContent>
                      <w:p w:rsidR="00D04D2C" w:rsidRPr="000929D8" w:rsidRDefault="00D04D2C" w:rsidP="009C37F5">
                        <w:pPr>
                          <w:pStyle w:val="TOC1"/>
                          <w:rPr>
                            <w:sz w:val="16"/>
                            <w:szCs w:val="16"/>
                          </w:rPr>
                        </w:pPr>
                        <w:r w:rsidRPr="000929D8">
                          <w:rPr>
                            <w:sz w:val="16"/>
                            <w:szCs w:val="16"/>
                          </w:rPr>
                          <w:t xml:space="preserve">Provides </w:t>
                        </w:r>
                        <w:r>
                          <w:rPr>
                            <w:sz w:val="16"/>
                            <w:szCs w:val="16"/>
                          </w:rPr>
                          <w:t>referral response</w:t>
                        </w:r>
                      </w:p>
                    </w:txbxContent>
                  </v:textbox>
                </v:shape>
                <v:shape id="_x0000_s1139" type="#_x0000_t202" style="position:absolute;left:13411;top:14264;width:1240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saMIA&#10;AADcAAAADwAAAGRycy9kb3ducmV2LnhtbERPS4vCMBC+C/sfwizsRTS1iEg1yq664GE9+MDz0Ixt&#10;sZmUJNr6742w4G0+vufMl52pxZ2crywrGA0TEMS51RUXCk7H38EUhA/IGmvLpOBBHpaLj94cM21b&#10;3tP9EAoRQ9hnqKAMocmk9HlJBv3QNsSRu1hnMEToCqkdtjHc1DJNkok0WHFsKLGhVUn59XAzCiZr&#10;d2v3vOqvT5s/3DVFev55nJX6+uy+ZyACdeEt/ndvdZyfjuH1TLx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exowgAAANwAAAAPAAAAAAAAAAAAAAAAAJgCAABkcnMvZG93&#10;bnJldi54bWxQSwUGAAAAAAQABAD1AAAAhwMAAAAA&#10;" stroked="f">
                  <v:textbox inset="0,0,0,0">
                    <w:txbxContent>
                      <w:p w:rsidR="00D04D2C" w:rsidRPr="000929D8" w:rsidRDefault="00D04D2C" w:rsidP="009C37F5">
                        <w:pPr>
                          <w:pStyle w:val="TOC1"/>
                          <w:rPr>
                            <w:sz w:val="16"/>
                            <w:szCs w:val="16"/>
                          </w:rPr>
                        </w:pPr>
                        <w:r w:rsidRPr="000929D8">
                          <w:rPr>
                            <w:sz w:val="16"/>
                            <w:szCs w:val="16"/>
                          </w:rPr>
                          <w:t xml:space="preserve">Provides referral request </w:t>
                        </w:r>
                      </w:p>
                    </w:txbxContent>
                  </v:textbox>
                </v:shape>
                <v:group id="Group 140" o:spid="_x0000_s1140" style="position:absolute;left:58155;top:28895;width:1296;height:163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line id="Line 141" o:spid="_x0000_s114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Y4GsMAAADcAAAADwAAAGRycy9kb3ducmV2LnhtbERPTWvCQBC9F/wPywi91Y0iQWM2IoJQ&#10;LAixFTyO2TEJZmdDdqsxv75bKPQ2j/c56bo3jbhT52rLCqaTCARxYXXNpYKvz93bAoTzyBoby6Tg&#10;SQ7W2eglxUTbB+d0P/pShBB2CSqovG8TKV1RkUE3sS1x4K62M+gD7EqpO3yEcNPIWRTF0mDNoaHC&#10;lrYVFbfjt1GAcjv4Rd5/zJcnI8+HTXy6DHulXsf9ZgXCU+//xX/udx3mz2L4fSZc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mOBrDAAAA3AAAAA8AAAAAAAAAAAAA&#10;AAAAoQIAAGRycy9kb3ducmV2LnhtbFBLBQYAAAAABAAEAPkAAACRAwAAAAA=&#10;">
                    <v:stroke startarrow="block"/>
                  </v:line>
                  <v:line id="Line 142" o:spid="_x0000_s114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FFtcQAAADcAAAADwAAAGRycy9kb3ducmV2LnhtbERPS2sCMRC+C/6HMIVeSs0qpbVbo4hQ&#10;8ODFByu9TTfTzbKbyZpE3f57Uyh4m4/vObNFb1txIR9qxwrGowwEcel0zZWCw/7zeQoiRGSNrWNS&#10;8EsBFvPhYIa5dlfe0mUXK5FCOOSowMTY5VKG0pDFMHIdceJ+nLcYE/SV1B6vKdy2cpJlr9JizanB&#10;YEcrQ2WzO1sFcrp5Ovnl90tTNMfjuynKovvaKPX40C8/QETq4138717rNH/yB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gUW1xAAAANwAAAAPAAAAAAAAAAAA&#10;AAAAAKECAABkcnMvZG93bnJldi54bWxQSwUGAAAAAAQABAD5AAAAkgMAAAAA&#10;"/>
                  <v:line id="Line 143" o:spid="_x0000_s114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group>
                <v:shape id="_x0000_s1144" type="#_x0000_t202" style="position:absolute;left:59253;top:22920;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WScUA&#10;AADbAAAADwAAAGRycy9kb3ducmV2LnhtbESPzWrDMBCE74W8g9hALyWRE0M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RZJxQAAANsAAAAPAAAAAAAAAAAAAAAAAJgCAABkcnMv&#10;ZG93bnJldi54bWxQSwUGAAAAAAQABAD1AAAAigMAAAAA&#10;" stroked="f">
                  <v:textbox inset="0,0,0,0">
                    <w:txbxContent>
                      <w:p w:rsidR="00D04D2C" w:rsidRPr="00077324" w:rsidRDefault="00D04D2C" w:rsidP="009C37F5">
                        <w:pPr>
                          <w:pStyle w:val="TOC1"/>
                          <w:rPr>
                            <w:sz w:val="22"/>
                            <w:szCs w:val="22"/>
                          </w:rPr>
                        </w:pPr>
                        <w:r w:rsidRPr="0003379D">
                          <w:rPr>
                            <w:sz w:val="16"/>
                            <w:szCs w:val="16"/>
                          </w:rPr>
                          <w:t xml:space="preserve">Updates </w:t>
                        </w:r>
                        <w:proofErr w:type="spellStart"/>
                        <w:r>
                          <w:rPr>
                            <w:sz w:val="16"/>
                            <w:szCs w:val="16"/>
                          </w:rPr>
                          <w:t>PtCP</w:t>
                        </w:r>
                        <w:proofErr w:type="spellEnd"/>
                      </w:p>
                    </w:txbxContent>
                  </v:textbox>
                </v:shape>
                <v:shape id="_x0000_s1145" type="#_x0000_t202" style="position:absolute;top:22189;width:8909;height:1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D04D2C" w:rsidRPr="000929D8" w:rsidRDefault="00D04D2C" w:rsidP="009C37F5">
                        <w:pPr>
                          <w:pStyle w:val="TOC1"/>
                          <w:rPr>
                            <w:sz w:val="16"/>
                            <w:szCs w:val="16"/>
                          </w:rPr>
                        </w:pPr>
                        <w:r>
                          <w:rPr>
                            <w:sz w:val="16"/>
                            <w:szCs w:val="16"/>
                          </w:rPr>
                          <w:t>Updates</w:t>
                        </w:r>
                        <w:r w:rsidRPr="000929D8">
                          <w:rPr>
                            <w:sz w:val="16"/>
                            <w:szCs w:val="16"/>
                          </w:rPr>
                          <w:t xml:space="preserve"> Plan of Care</w:t>
                        </w:r>
                      </w:p>
                      <w:p w:rsidR="00D04D2C" w:rsidRDefault="00D04D2C" w:rsidP="009C37F5"/>
                      <w:p w:rsidR="00D04D2C" w:rsidRPr="00077324" w:rsidRDefault="00D04D2C" w:rsidP="009C37F5">
                        <w:pPr>
                          <w:pStyle w:val="TOC1"/>
                          <w:rPr>
                            <w:sz w:val="22"/>
                            <w:szCs w:val="22"/>
                          </w:rPr>
                        </w:pPr>
                        <w:r w:rsidRPr="00077324">
                          <w:rPr>
                            <w:sz w:val="22"/>
                            <w:szCs w:val="22"/>
                          </w:rPr>
                          <w:t>Transaction-A [A]</w:t>
                        </w:r>
                      </w:p>
                    </w:txbxContent>
                  </v:textbox>
                </v:shape>
                <v:line id="Line 134" o:spid="_x0000_s1146" style="position:absolute;visibility:visible;mso-wrap-style:square" from="8900,23652" to="10767,23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3xMQAAADbAAAADwAAAGRycy9kb3ducmV2LnhtbESPQWsCMRSE70L/Q3iF3jSrx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fExAAAANsAAAAPAAAAAAAAAAAA&#10;AAAAAKECAABkcnMvZG93bnJldi54bWxQSwUGAAAAAAQABAD5AAAAkgMAAAAA&#10;">
                  <v:stroke endarrow="block"/>
                  <o:lock v:ext="edit" shapetype="f"/>
                </v:line>
                <v:line id="Line 142" o:spid="_x0000_s1147" style="position:absolute;visibility:visible;mso-wrap-style:square" from="8900,21457" to="8900,23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o:lock v:ext="edit" shapetype="f"/>
                </v:line>
                <v:line id="Line 143" o:spid="_x0000_s1148" style="position:absolute;visibility:visible;mso-wrap-style:square" from="8778,21457" to="10670,21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o:lock v:ext="edit" shapetype="f"/>
                </v:line>
                <v:rect id="Rectangle 136" o:spid="_x0000_s1149" style="position:absolute;left:39867;top:35844;width:1816;height:4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rect id="Rectangle 136" o:spid="_x0000_s1150" style="position:absolute;left:56083;top:33528;width:1816;height:4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line id="Line 134" o:spid="_x0000_s1151" style="position:absolute;visibility:visible;mso-wrap-style:square" from="12557,33528" to="56025,33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nIcEAAADbAAAADwAAAGRycy9kb3ducmV2LnhtbERPz2vCMBS+C/4P4Qm72dQx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CichwQAAANsAAAAPAAAAAAAAAAAAAAAA&#10;AKECAABkcnMvZG93bnJldi54bWxQSwUGAAAAAAQABAD5AAAAjwMAAAAA&#10;">
                  <v:stroke endarrow="block"/>
                  <o:lock v:ext="edit" shapetype="f"/>
                </v:line>
                <v:line id="Line 134" o:spid="_x0000_s1152" style="position:absolute;flip:y;visibility:visible;mso-wrap-style:square" from="12557,36210" to="39255,36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o:lock v:ext="edit" shapetype="f"/>
                </v:line>
                <v:shape id="_x0000_s1153" type="#_x0000_t202" style="position:absolute;left:43281;top:36697;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lNMUA&#10;AADbAAAADwAAAGRycy9kb3ducmV2LnhtbESPT2vCQBTE7wW/w/KEXopumha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2U0xQAAANsAAAAPAAAAAAAAAAAAAAAAAJgCAABkcnMv&#10;ZG93bnJldi54bWxQSwUGAAAAAAQABAD1AAAAigMAAAAA&#10;" stroked="f">
                  <v:textbox inset="0,0,0,0">
                    <w:txbxContent>
                      <w:p w:rsidR="00D04D2C" w:rsidRPr="00286816" w:rsidRDefault="00D04D2C" w:rsidP="009C37F5">
                        <w:pPr>
                          <w:pStyle w:val="TOC1"/>
                          <w:rPr>
                            <w:sz w:val="16"/>
                            <w:szCs w:val="16"/>
                          </w:rPr>
                        </w:pPr>
                        <w:r w:rsidRPr="00286816">
                          <w:rPr>
                            <w:sz w:val="16"/>
                            <w:szCs w:val="16"/>
                          </w:rPr>
                          <w:t xml:space="preserve">Updates </w:t>
                        </w:r>
                        <w:proofErr w:type="spellStart"/>
                        <w:r>
                          <w:rPr>
                            <w:sz w:val="16"/>
                            <w:szCs w:val="16"/>
                          </w:rPr>
                          <w:t>Pt</w:t>
                        </w:r>
                        <w:proofErr w:type="spellEnd"/>
                        <w:r>
                          <w:rPr>
                            <w:sz w:val="16"/>
                            <w:szCs w:val="16"/>
                          </w:rPr>
                          <w:t xml:space="preserve"> POC</w:t>
                        </w:r>
                      </w:p>
                      <w:p w:rsidR="00D04D2C" w:rsidRDefault="00D04D2C" w:rsidP="009C37F5"/>
                      <w:p w:rsidR="00D04D2C" w:rsidRPr="00077324" w:rsidRDefault="00D04D2C" w:rsidP="009C37F5">
                        <w:pPr>
                          <w:pStyle w:val="TOC1"/>
                          <w:rPr>
                            <w:sz w:val="22"/>
                            <w:szCs w:val="22"/>
                          </w:rPr>
                        </w:pPr>
                        <w:r w:rsidRPr="00077324">
                          <w:rPr>
                            <w:sz w:val="22"/>
                            <w:szCs w:val="22"/>
                          </w:rPr>
                          <w:t>Transaction-A [A]</w:t>
                        </w:r>
                      </w:p>
                    </w:txbxContent>
                  </v:textbox>
                </v:shape>
                <v:group id="Group 140" o:spid="_x0000_s1154" style="position:absolute;left:41696;top:35966;width:1433;height:1772"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line id="Line 141" o:spid="_x0000_s115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PcUMIAAADbAAAADwAAAGRycy9kb3ducmV2LnhtbESP3YrCMBSE7wXfIRzBO00VV7QaRYQF&#10;cUHwD7w8Nse22JyUJqvVpzeC4OUwM98w03ltCnGjyuWWFfS6EQjixOqcUwWH/W9nBMJ5ZI2FZVLw&#10;IAfzWbMxxVjbO2/ptvOpCBB2MSrIvC9jKV2SkUHXtSVx8C62MuiDrFKpK7wHuClkP4qG0mDOYSHD&#10;kpYZJdfdv1GAcvn0o239NxgfjTxtFsPj+blWqt2qFxMQnmr/DX/aK61g8APv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PcUMIAAADbAAAADwAAAAAAAAAAAAAA&#10;AAChAgAAZHJzL2Rvd25yZXYueG1sUEsFBgAAAAAEAAQA+QAAAJADAAAAAA==&#10;">
                    <v:stroke startarrow="block"/>
                  </v:line>
                  <v:line id="Line 142" o:spid="_x0000_s115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wkcUAAADbAAAADwAAAGRycy9kb3ducmV2LnhtbESPQWsCMRSE70L/Q3iFXqRmLSJ2axQR&#10;BA9eqrLS2+vmdbPs5mVNom7/fVMQPA4z8w0zX/a2FVfyoXasYDzKQBCXTtdcKTgeNq8zECEia2wd&#10;k4JfCrBcPA3mmGt340+67mMlEoRDjgpMjF0uZSgNWQwj1xEn78d5izFJX0nt8ZbgtpVvWTaVFmtO&#10;CwY7Whsqm/3FKpCz3fDsV9+TpmhOp3dTlEX3tVPq5blffYCI1MdH+N7eagWTK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UwkcUAAADbAAAADwAAAAAAAAAA&#10;AAAAAAChAgAAZHJzL2Rvd25yZXYueG1sUEsFBgAAAAAEAAQA+QAAAJMDAAAAAA==&#10;"/>
                  <v:line id="Line 143" o:spid="_x0000_s115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group>
                <v:group id="Group 140" o:spid="_x0000_s1158" style="position:absolute;left:57790;top:33893;width:1295;height:2318"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Line 141" o:spid="_x0000_s115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7WVcIAAADbAAAADwAAAGRycy9kb3ducmV2LnhtbESP3YrCMBSE7xd8h3AE7zRVRGw1igiC&#10;KAj+gZfH5tgWm5PSRK0+/WZB2MthZr5hpvPGlOJJtSssK+j3IhDEqdUFZwpOx1V3DMJ5ZI2lZVLw&#10;JgfzWetniom2L97T8+AzESDsElSQe18lUro0J4OuZyvi4N1sbdAHWWdS1/gKcFPKQRSNpMGCw0KO&#10;FS1zSu+Hh1GAcvnx432zHcZnIy+7xeh8/WyU6rSbxQSEp8b/h7/ttVYwjOHvS/gBcv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7WVcIAAADbAAAADwAAAAAAAAAAAAAA&#10;AAChAgAAZHJzL2Rvd25yZXYueG1sUEsFBgAAAAAEAAQA+QAAAJADAAAAAA==&#10;">
                    <v:stroke startarrow="block"/>
                  </v:line>
                  <v:line id="Line 142" o:spid="_x0000_s116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KdoMUAAADbAAAADwAAAGRycy9kb3ducmV2LnhtbESPQWsCMRSE74L/IbxCL1KzFi26GkUK&#10;hR681JYVb8/N62bZzcs2SXX77xtB8DjMzDfMatPbVpzJh9qxgsk4A0FcOl1zpeDr8+1pDiJEZI2t&#10;Y1LwRwE26+Fghbl2F/6g8z5WIkE45KjAxNjlUobSkMUwdh1x8r6dtxiT9JXUHi8Jblv5nGUv0mLN&#10;acFgR6+Gymb/axXI+W7047enaVM0h8PCFGXRHXdKPT702yWISH28h2/td61gN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KdoMUAAADbAAAADwAAAAAAAAAA&#10;AAAAAAChAgAAZHJzL2Rvd25yZXYueG1sUEsFBgAAAAAEAAQA+QAAAJMDAAAAAA==&#10;"/>
                  <v:line id="Line 143" o:spid="_x0000_s116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group>
                <v:group id="Group 140" o:spid="_x0000_s1162" style="position:absolute;left:57790;top:40111;width:1295;height:2318"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line id="Line 141" o:spid="_x0000_s116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5DPsQAAADcAAAADwAAAGRycy9kb3ducmV2LnhtbESP3YrCMBSE7xd8h3CEvVtTXSlajSKC&#10;ICsI/oGXx+bYFpuT0kTt+vRGELwcZuYbZjxtTCluVLvCsoJuJwJBnFpdcKZgv1v8DEA4j6yxtEwK&#10;/snBdNL6GmOi7Z03dNv6TAQIuwQV5N5XiZQuzcmg69iKOHhnWxv0QdaZ1DXeA9yUshdFsTRYcFjI&#10;saJ5TullezUKUM4ffrBpVv3hwcjjehYfTo8/pb7bzWwEwlPjP+F3e6kV9OJfeJ0JR0B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XkM+xAAAANwAAAAPAAAAAAAAAAAA&#10;AAAAAKECAABkcnMvZG93bnJldi54bWxQSwUGAAAAAAQABAD5AAAAkgMAAAAA&#10;">
                    <v:stroke startarrow="block"/>
                  </v:line>
                  <v:line id="Line 142" o:spid="_x0000_s116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wDfsYAAADcAAAADwAAAGRycy9kb3ducmV2LnhtbESPQWsCMRSE70L/Q3iFXqRmKyJ2NYoU&#10;Cj140ZZdentuXjfLbl62SarrvzdCweMwM98wq81gO3EiHxrHCl4mGQjiyumGawVfn+/PCxAhImvs&#10;HJOCCwXYrB9GK8y1O/OeTodYiwThkKMCE2OfSxkqQxbDxPXEyftx3mJM0tdSezwnuO3kNMvm0mLD&#10;acFgT2+GqvbwZxXIxW7867fHWVu0Zflqiqrov3dKPT0O2yWISEO8h//bH1rBdD6D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cA37GAAAA3AAAAA8AAAAAAAAA&#10;AAAAAAAAoQIAAGRycy9kb3ducmV2LnhtbFBLBQYAAAAABAAEAPkAAACUAwAAAAA=&#10;"/>
                  <v:line id="Line 143" o:spid="_x0000_s116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QnmsYAAADcAAAADwAAAGRycy9kb3ducmV2LnhtbESPQWvCQBSE7wX/w/IEb3VTp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0J5rGAAAA3AAAAA8AAAAAAAAA&#10;AAAAAAAAoQIAAGRycy9kb3ducmV2LnhtbFBLBQYAAAAABAAEAPkAAACUAwAAAAA=&#10;"/>
                </v:group>
                <v:shape id="_x0000_s1166" type="#_x0000_t202" style="position:absolute;left:59375;top:34015;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POMQA&#10;AADcAAAADwAAAGRycy9kb3ducmV2LnhtbESPzYvCMBTE7wv+D+EJXhZN7aEs1Sh+gofdgx94fjTP&#10;tti8lCTa+t+bhYU9DjPzG2a+7E0jnuR8bVnBdJKAIC6srrlUcDnvx18gfEDW2FgmBS/ysFwMPuaY&#10;a9vxkZ6nUIoIYZ+jgiqENpfSFxUZ9BPbEkfvZp3BEKUrpXbYRbhpZJokmTRYc1yosKVNRcX99DAK&#10;sq17dEfefG4vu2/8acv0un5dlRoN+9UMRKA+/If/2getIM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4DzjEAAAA3AAAAA8AAAAAAAAAAAAAAAAAmAIAAGRycy9k&#10;b3ducmV2LnhtbFBLBQYAAAAABAAEAPUAAACJAwAAAAA=&#10;" stroked="f">
                  <v:textbox inset="0,0,0,0">
                    <w:txbxContent>
                      <w:p w:rsidR="00D04D2C" w:rsidRPr="00077324" w:rsidRDefault="00D04D2C" w:rsidP="009C37F5">
                        <w:pPr>
                          <w:pStyle w:val="TOC1"/>
                          <w:rPr>
                            <w:sz w:val="22"/>
                            <w:szCs w:val="22"/>
                          </w:rPr>
                        </w:pPr>
                        <w:r w:rsidRPr="0003379D">
                          <w:rPr>
                            <w:sz w:val="16"/>
                            <w:szCs w:val="16"/>
                          </w:rPr>
                          <w:t xml:space="preserve">Updates </w:t>
                        </w:r>
                        <w:proofErr w:type="spellStart"/>
                        <w:r>
                          <w:rPr>
                            <w:sz w:val="16"/>
                            <w:szCs w:val="16"/>
                          </w:rPr>
                          <w:t>PtCP</w:t>
                        </w:r>
                        <w:proofErr w:type="spellEnd"/>
                      </w:p>
                    </w:txbxContent>
                  </v:textbox>
                </v:shape>
                <v:shape id="_x0000_s1167" type="#_x0000_t202" style="position:absolute;left:59375;top:40111;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o8UA&#10;AADcAAAADwAAAGRycy9kb3ducmV2LnhtbESPT4vCMBTE7wt+h/AEL4um20N3qUbxzwp7cA+64vnR&#10;PNti81KSaOu33wiCx2FmfsPMFr1pxI2cry0r+JgkIIgLq2suFRz/tuMvED4ga2wsk4I7eVjMB28z&#10;zLXteE+3QyhFhLDPUUEVQptL6YuKDPqJbYmjd7bOYIjSlVI77CLcNDJNkkwarDkuVNjSuqLicrga&#10;BdnGXbs9r983x+8d/rZlelrdT0qNhv1yCiJQH17hZ/tHK0izT3ic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dKqjxQAAANwAAAAPAAAAAAAAAAAAAAAAAJgCAABkcnMv&#10;ZG93bnJldi54bWxQSwUGAAAAAAQABAD1AAAAigMAAAAA&#10;" stroked="f">
                  <v:textbox inset="0,0,0,0">
                    <w:txbxContent>
                      <w:p w:rsidR="00D04D2C" w:rsidRPr="00077324" w:rsidRDefault="00D04D2C" w:rsidP="009C37F5">
                        <w:pPr>
                          <w:pStyle w:val="TOC1"/>
                          <w:rPr>
                            <w:sz w:val="22"/>
                            <w:szCs w:val="22"/>
                          </w:rPr>
                        </w:pPr>
                        <w:r w:rsidRPr="0003379D">
                          <w:rPr>
                            <w:sz w:val="16"/>
                            <w:szCs w:val="16"/>
                          </w:rPr>
                          <w:t xml:space="preserve">Updates </w:t>
                        </w:r>
                        <w:proofErr w:type="spellStart"/>
                        <w:r>
                          <w:rPr>
                            <w:sz w:val="16"/>
                            <w:szCs w:val="16"/>
                          </w:rPr>
                          <w:t>PtCP</w:t>
                        </w:r>
                        <w:proofErr w:type="spellEnd"/>
                      </w:p>
                    </w:txbxContent>
                  </v:textbox>
                </v:shape>
                <v:shape id="_x0000_s1168" type="#_x0000_t202" style="position:absolute;left:13045;top:32308;width:15422;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0cIA&#10;AADcAAAADwAAAGRycy9kb3ducmV2LnhtbERPPWvDMBDdA/0P4gpdQiPXgylOlNDaCXRohzjG82Fd&#10;bVPrZCQldv59NRQ6Pt737rCYUdzI+cGygpdNAoK4tXrgTkF9OT2/gvABWeNomRTcycNh/7DaYa7t&#10;zGe6VaETMYR9jgr6EKZcSt/2ZNBv7EQcuW/rDIYIXSe1wzmGm1GmSZJJgwPHhh4nKnpqf6qrUZCV&#10;7jqfuViX9fETv6Yubd7vjVJPj8vbFkSgJfyL/9wfWkGaxbXxTD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6z7RwgAAANwAAAAPAAAAAAAAAAAAAAAAAJgCAABkcnMvZG93&#10;bnJldi54bWxQSwUGAAAAAAQABAD1AAAAhwMAAAAA&#10;" stroked="f">
                  <v:textbox inset="0,0,0,0">
                    <w:txbxContent>
                      <w:p w:rsidR="00D04D2C" w:rsidRPr="000929D8" w:rsidRDefault="00D04D2C" w:rsidP="00092800">
                        <w:pPr>
                          <w:pStyle w:val="TOC1"/>
                          <w:rPr>
                            <w:sz w:val="16"/>
                            <w:szCs w:val="16"/>
                          </w:rPr>
                        </w:pPr>
                        <w:r w:rsidRPr="000929D8">
                          <w:rPr>
                            <w:sz w:val="16"/>
                            <w:szCs w:val="16"/>
                          </w:rPr>
                          <w:t>P</w:t>
                        </w:r>
                        <w:r>
                          <w:rPr>
                            <w:sz w:val="16"/>
                            <w:szCs w:val="16"/>
                          </w:rPr>
                          <w:t>rovides Update Summary</w:t>
                        </w:r>
                        <w:r w:rsidRPr="000929D8">
                          <w:rPr>
                            <w:sz w:val="16"/>
                            <w:szCs w:val="16"/>
                          </w:rPr>
                          <w:t xml:space="preserve"> </w:t>
                        </w:r>
                      </w:p>
                    </w:txbxContent>
                  </v:textbox>
                </v:shape>
                <v:shape id="_x0000_s1169" type="#_x0000_t202" style="position:absolute;left:12923;top:34625;width:15422;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ebSsUA&#10;AADcAAAADwAAAGRycy9kb3ducmV2LnhtbESPT4vCMBTE7wt+h/AEL4um20PZrUbxzwp7cA+64vnR&#10;PNti81KSaOu33wiCx2FmfsPMFr1pxI2cry0r+JgkIIgLq2suFRz/tuNPED4ga2wsk4I7eVjMB28z&#10;zLXteE+3QyhFhLDPUUEVQptL6YuKDPqJbYmjd7bOYIjSlVI77CLcNDJNkkwarDkuVNjSuqLicrga&#10;BdnGXbs9r983x+8d/rZlelrdT0qNhv1yCiJQH17hZ/tHK0izL3ic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5tKxQAAANwAAAAPAAAAAAAAAAAAAAAAAJgCAABkcnMv&#10;ZG93bnJldi54bWxQSwUGAAAAAAQABAD1AAAAigMAAAAA&#10;" stroked="f">
                  <v:textbox inset="0,0,0,0">
                    <w:txbxContent>
                      <w:p w:rsidR="00D04D2C" w:rsidRPr="000929D8" w:rsidRDefault="00D04D2C" w:rsidP="00092800">
                        <w:pPr>
                          <w:pStyle w:val="TOC1"/>
                          <w:rPr>
                            <w:sz w:val="16"/>
                            <w:szCs w:val="16"/>
                          </w:rPr>
                        </w:pPr>
                        <w:r w:rsidRPr="000929D8">
                          <w:rPr>
                            <w:sz w:val="16"/>
                            <w:szCs w:val="16"/>
                          </w:rPr>
                          <w:t>P</w:t>
                        </w:r>
                        <w:r>
                          <w:rPr>
                            <w:sz w:val="16"/>
                            <w:szCs w:val="16"/>
                          </w:rPr>
                          <w:t>rovides Update Summary</w:t>
                        </w:r>
                        <w:r w:rsidRPr="000929D8">
                          <w:rPr>
                            <w:sz w:val="16"/>
                            <w:szCs w:val="16"/>
                          </w:rPr>
                          <w:t xml:space="preserve"> </w:t>
                        </w:r>
                      </w:p>
                    </w:txbxContent>
                  </v:textbox>
                </v:shape>
                <v:shape id="_x0000_s1170" type="#_x0000_t202" style="position:absolute;left:43525;top:27432;width:11189;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SkCsEA&#10;AADcAAAADwAAAGRycy9kb3ducmV2LnhtbERPTYvCMBC9C/sfwix4kTXdHlSqUVx1wYMe6ornoRnb&#10;YjMpSbT1328OgsfH+16setOIBzlfW1bwPU5AEBdW11wqOP/9fs1A+ICssbFMCp7kYbX8GCww07bj&#10;nB6nUIoYwj5DBVUIbSalLyoy6Me2JY7c1TqDIUJXSu2wi+GmkWmSTKTBmmNDhS1tKipup7tRMNm6&#10;e5fzZrQ97w54bMv08vO8KDX87NdzEIH68Ba/3HutIJ3G+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EpArBAAAA3AAAAA8AAAAAAAAAAAAAAAAAmAIAAGRycy9kb3du&#10;cmV2LnhtbFBLBQYAAAAABAAEAPUAAACGAwAAAAA=&#10;" stroked="f">
                  <v:textbox inset="0,0,0,0">
                    <w:txbxContent>
                      <w:p w:rsidR="00D04D2C" w:rsidRPr="000929D8" w:rsidRDefault="00D04D2C" w:rsidP="00092800">
                        <w:pPr>
                          <w:pStyle w:val="TOC1"/>
                          <w:rPr>
                            <w:sz w:val="16"/>
                            <w:szCs w:val="16"/>
                          </w:rPr>
                        </w:pPr>
                        <w:r w:rsidRPr="000929D8">
                          <w:rPr>
                            <w:sz w:val="16"/>
                            <w:szCs w:val="16"/>
                          </w:rPr>
                          <w:t>P</w:t>
                        </w:r>
                        <w:r>
                          <w:rPr>
                            <w:sz w:val="16"/>
                            <w:szCs w:val="16"/>
                          </w:rPr>
                          <w:t>rovides Annotation</w:t>
                        </w:r>
                      </w:p>
                    </w:txbxContent>
                  </v:textbox>
                </v:shape>
                <v:shape id="_x0000_s1171" type="#_x0000_t202" style="position:absolute;left:42550;top:17312;width:11188;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gBkcUA&#10;AADcAAAADwAAAGRycy9kb3ducmV2LnhtbESPzYvCMBTE7wv+D+EJe1k0tQdXqlH8WvDgHvzA86N5&#10;tsXmpSTR1v/eCAt7HGbmN8xs0ZlaPMj5yrKC0TABQZxbXXGh4Hz6GUxA+ICssbZMCp7kYTHvfcww&#10;07blAz2OoRARwj5DBWUITSalz0sy6Ie2IY7e1TqDIUpXSO2wjXBTyzRJxtJgxXGhxIbWJeW3490o&#10;GG/cvT3w+mtz3u7xtynSy+p5Ueqz3y2nIAJ14T/8195pBen3CN5n4h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AGRxQAAANwAAAAPAAAAAAAAAAAAAAAAAJgCAABkcnMv&#10;ZG93bnJldi54bWxQSwUGAAAAAAQABAD1AAAAigMAAAAA&#10;" stroked="f">
                  <v:textbox inset="0,0,0,0">
                    <w:txbxContent>
                      <w:p w:rsidR="00D04D2C" w:rsidRPr="000929D8" w:rsidRDefault="00D04D2C" w:rsidP="00092800">
                        <w:pPr>
                          <w:pStyle w:val="TOC1"/>
                          <w:rPr>
                            <w:sz w:val="16"/>
                            <w:szCs w:val="16"/>
                          </w:rPr>
                        </w:pPr>
                        <w:r w:rsidRPr="000929D8">
                          <w:rPr>
                            <w:sz w:val="16"/>
                            <w:szCs w:val="16"/>
                          </w:rPr>
                          <w:t>P</w:t>
                        </w:r>
                        <w:r>
                          <w:rPr>
                            <w:sz w:val="16"/>
                            <w:szCs w:val="16"/>
                          </w:rPr>
                          <w:t>rovides Annotation</w:t>
                        </w:r>
                      </w:p>
                    </w:txbxContent>
                  </v:textbox>
                </v:shape>
                <v:shape id="_x0000_s1172" type="#_x0000_t202" style="position:absolute;left:41940;top:38282;width:11189;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f5sQA&#10;AADcAAAADwAAAGRycy9kb3ducmV2LnhtbESPT4vCMBTE7wt+h/AEL8ua2oMuXaP4FzzoQVc8P5q3&#10;bdnmpSTR1m9vBMHjMDO/YabzztTiRs5XlhWMhgkI4tzqigsF59/t1zcIH5A11pZJwZ08zGe9jylm&#10;2rZ8pNspFCJC2GeooAyhyaT0eUkG/dA2xNH7s85giNIVUjtsI9zUMk2SsTRYcVwosaFVSfn/6WoU&#10;jNfu2h559bk+b/Z4aIr0srxflBr0u8UPiEBdeIdf7Z1WkE5S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an+bEAAAA3AAAAA8AAAAAAAAAAAAAAAAAmAIAAGRycy9k&#10;b3ducmV2LnhtbFBLBQYAAAAABAAEAPUAAACJAwAAAAA=&#10;" stroked="f">
                  <v:textbox inset="0,0,0,0">
                    <w:txbxContent>
                      <w:p w:rsidR="00D04D2C" w:rsidRPr="000929D8" w:rsidRDefault="00D04D2C" w:rsidP="00092800">
                        <w:pPr>
                          <w:pStyle w:val="TOC1"/>
                          <w:rPr>
                            <w:sz w:val="16"/>
                            <w:szCs w:val="16"/>
                          </w:rPr>
                        </w:pPr>
                        <w:r w:rsidRPr="000929D8">
                          <w:rPr>
                            <w:sz w:val="16"/>
                            <w:szCs w:val="16"/>
                          </w:rPr>
                          <w:t>P</w:t>
                        </w:r>
                        <w:r>
                          <w:rPr>
                            <w:sz w:val="16"/>
                            <w:szCs w:val="16"/>
                          </w:rPr>
                          <w:t>rovides Annotation</w:t>
                        </w:r>
                      </w:p>
                    </w:txbxContent>
                  </v:textbox>
                </v:shape>
              </v:group>
            </w:pict>
          </mc:Fallback>
        </mc:AlternateContent>
      </w:r>
    </w:p>
    <w:p w:rsidR="00F91E4A" w:rsidRPr="00850CFB" w:rsidRDefault="00F91E4A" w:rsidP="00F06B2A">
      <w:pPr>
        <w:pStyle w:val="BodyText"/>
      </w:pPr>
    </w:p>
    <w:p w:rsidR="00F91E4A" w:rsidRPr="00850CFB" w:rsidRDefault="00F91E4A" w:rsidP="00F06B2A">
      <w:pPr>
        <w:pStyle w:val="BodyText"/>
      </w:pPr>
    </w:p>
    <w:p w:rsidR="00D00EB4" w:rsidRPr="00850CFB" w:rsidRDefault="00D00EB4" w:rsidP="00F06B2A">
      <w:pPr>
        <w:pStyle w:val="BodyText"/>
      </w:pPr>
    </w:p>
    <w:p w:rsidR="00D00EB4" w:rsidRPr="00850CFB" w:rsidRDefault="00D00EB4" w:rsidP="00F06B2A">
      <w:pPr>
        <w:pStyle w:val="BodyText"/>
      </w:pPr>
    </w:p>
    <w:p w:rsidR="00D00EB4" w:rsidRPr="00850CFB" w:rsidRDefault="00D00EB4" w:rsidP="00F06B2A">
      <w:pPr>
        <w:pStyle w:val="BodyText"/>
      </w:pPr>
    </w:p>
    <w:p w:rsidR="00D00EB4" w:rsidRPr="00850CFB" w:rsidRDefault="00D00EB4" w:rsidP="00F06B2A">
      <w:pPr>
        <w:pStyle w:val="BodyText"/>
      </w:pPr>
    </w:p>
    <w:p w:rsidR="00D00EB4" w:rsidRPr="00B93395" w:rsidRDefault="00792BFD" w:rsidP="00B93395">
      <w:pPr>
        <w:pStyle w:val="BodyText"/>
      </w:pPr>
      <w:r w:rsidRPr="006F1ABD">
        <w:rPr>
          <w:noProof/>
        </w:rPr>
        <mc:AlternateContent>
          <mc:Choice Requires="wpg">
            <w:drawing>
              <wp:anchor distT="0" distB="0" distL="114300" distR="114300" simplePos="0" relativeHeight="251880448" behindDoc="0" locked="0" layoutInCell="1" allowOverlap="1" wp14:anchorId="51FB4E71" wp14:editId="30FD1F57">
                <wp:simplePos x="0" y="0"/>
                <wp:positionH relativeFrom="column">
                  <wp:posOffset>3686175</wp:posOffset>
                </wp:positionH>
                <wp:positionV relativeFrom="paragraph">
                  <wp:posOffset>73660</wp:posOffset>
                </wp:positionV>
                <wp:extent cx="89535" cy="149860"/>
                <wp:effectExtent l="38100" t="0" r="24765" b="97790"/>
                <wp:wrapNone/>
                <wp:docPr id="242"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 cy="149860"/>
                          <a:chOff x="5175" y="7275"/>
                          <a:chExt cx="480" cy="405"/>
                        </a:xfrm>
                      </wpg:grpSpPr>
                      <wps:wsp>
                        <wps:cNvPr id="243"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0"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140" o:spid="_x0000_s1026" style="position:absolute;margin-left:290.25pt;margin-top:5.8pt;width:7.05pt;height:11.8pt;z-index:251880448;mso-width-relative:margin;mso-height-relative:margin" coordorigin="5175,7275" coordsize="48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">
                <v:line id="Line 141" o:spid="_x0000_s102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sfXsMAAADcAAAADwAAAGRycy9kb3ducmV2LnhtbESP3YrCMBSE7wXfIRzBO011RbQaRQRh&#10;UVjwD7w8Nse22JyUJmr16TeC4OUwM98w03ltCnGnyuWWFfS6EQjixOqcUwWH/aozAuE8ssbCMil4&#10;koP5rNmYYqztg7d03/lUBAi7GBVk3pexlC7JyKDr2pI4eBdbGfRBVqnUFT4C3BSyH0VDaTDnsJBh&#10;ScuMkuvuZhSgXL78aFtvBuOjkae/xfB4fq2VarfqxQSEp9p/w5/2r1bQH/zA+0w4AnL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H17DAAAA3AAAAA8AAAAAAAAAAAAA&#10;AAAAoQIAAGRycy9kb3ducmV2LnhtbFBLBQYAAAAABAAEAPkAAACRAwAAAAA=&#10;">
                  <v:stroke startarrow="block"/>
                </v:line>
                <v:line id="Line 142" o:spid="_x0000_s102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mbo8MAAADbAAAADwAAAGRycy9kb3ducmV2LnhtbERPy2oCMRTdF/oP4Ra6KZppsWJHo4hQ&#10;cOHGByPdXSe3k2EmN2OS6vj3ZiF0eTjv2aK3rbiQD7VjBe/DDARx6XTNlYLD/nswAREissbWMSm4&#10;UYDF/Plphrl2V97SZRcrkUI45KjAxNjlUobSkMUwdB1x4n6dtxgT9JXUHq8p3LbyI8vG0mLNqcFg&#10;RytDZbP7swrkZPN29svTqCma4/HLFGXR/WyUen3pl1MQkfr4L36411rBZ1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m6PDAAAA2wAAAA8AAAAAAAAAAAAA&#10;AAAAoQIAAGRycy9kb3ducmV2LnhtbFBLBQYAAAAABAAEAPkAAACRAwAAAAA=&#10;"/>
                <v:line id="Line 143" o:spid="_x0000_s102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group>
            </w:pict>
          </mc:Fallback>
        </mc:AlternateContent>
      </w:r>
      <w:r w:rsidRPr="006F1ABD">
        <w:rPr>
          <w:noProof/>
        </w:rPr>
        <mc:AlternateContent>
          <mc:Choice Requires="wps">
            <w:drawing>
              <wp:anchor distT="0" distB="0" distL="114300" distR="114300" simplePos="0" relativeHeight="252372992" behindDoc="0" locked="0" layoutInCell="1" allowOverlap="1" wp14:anchorId="79A821B9" wp14:editId="42229D3C">
                <wp:simplePos x="0" y="0"/>
                <wp:positionH relativeFrom="column">
                  <wp:posOffset>3494405</wp:posOffset>
                </wp:positionH>
                <wp:positionV relativeFrom="paragraph">
                  <wp:posOffset>-5080</wp:posOffset>
                </wp:positionV>
                <wp:extent cx="181610" cy="434975"/>
                <wp:effectExtent l="0" t="0" r="27940" b="22225"/>
                <wp:wrapNone/>
                <wp:docPr id="332"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610" cy="434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136" o:spid="_x0000_s1026" style="position:absolute;margin-left:275.15pt;margin-top:-.4pt;width:14.3pt;height:34.2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"/>
            </w:pict>
          </mc:Fallback>
        </mc:AlternateContent>
      </w:r>
    </w:p>
    <w:p w:rsidR="00D00EB4" w:rsidRPr="00850CFB" w:rsidRDefault="00D00EB4" w:rsidP="00F06B2A">
      <w:pPr>
        <w:pStyle w:val="BodyText"/>
      </w:pPr>
    </w:p>
    <w:p w:rsidR="00D00EB4" w:rsidRPr="00850CFB" w:rsidRDefault="00D00EB4" w:rsidP="00F06B2A">
      <w:pPr>
        <w:pStyle w:val="BodyText"/>
      </w:pPr>
    </w:p>
    <w:p w:rsidR="00D00EB4" w:rsidRPr="00850CFB" w:rsidRDefault="00D00EB4" w:rsidP="00F06B2A">
      <w:pPr>
        <w:pStyle w:val="BodyText"/>
      </w:pPr>
    </w:p>
    <w:p w:rsidR="00D00EB4" w:rsidRPr="00850CFB" w:rsidRDefault="00D00EB4" w:rsidP="00F06B2A">
      <w:pPr>
        <w:pStyle w:val="BodyText"/>
      </w:pPr>
    </w:p>
    <w:p w:rsidR="00D00EB4" w:rsidRPr="00850CFB" w:rsidRDefault="00D00EB4" w:rsidP="00F06B2A">
      <w:pPr>
        <w:pStyle w:val="BodyText"/>
      </w:pPr>
    </w:p>
    <w:p w:rsidR="00090088" w:rsidRPr="00850CFB" w:rsidRDefault="00090088" w:rsidP="00F06B2A">
      <w:pPr>
        <w:pStyle w:val="BodyText"/>
      </w:pPr>
    </w:p>
    <w:p w:rsidR="00090088" w:rsidRPr="00850CFB" w:rsidRDefault="00090088" w:rsidP="00F06B2A">
      <w:pPr>
        <w:pStyle w:val="BodyText"/>
      </w:pPr>
    </w:p>
    <w:p w:rsidR="00F91E4A" w:rsidRPr="00850CFB" w:rsidRDefault="00F91E4A" w:rsidP="00F06B2A">
      <w:pPr>
        <w:pStyle w:val="BodyText"/>
      </w:pPr>
    </w:p>
    <w:p w:rsidR="00F91E4A" w:rsidRPr="00B93395" w:rsidRDefault="00792BFD" w:rsidP="00B93395">
      <w:pPr>
        <w:pStyle w:val="BodyText"/>
      </w:pPr>
      <w:r w:rsidRPr="006F1ABD">
        <w:rPr>
          <w:noProof/>
        </w:rPr>
        <mc:AlternateContent>
          <mc:Choice Requires="wps">
            <w:drawing>
              <wp:anchor distT="4294967294" distB="4294967294" distL="114300" distR="114300" simplePos="0" relativeHeight="252089344" behindDoc="0" locked="0" layoutInCell="1" allowOverlap="1" wp14:anchorId="44F6D758" wp14:editId="4CB02EEC">
                <wp:simplePos x="0" y="0"/>
                <wp:positionH relativeFrom="column">
                  <wp:posOffset>3790315</wp:posOffset>
                </wp:positionH>
                <wp:positionV relativeFrom="paragraph">
                  <wp:posOffset>190499</wp:posOffset>
                </wp:positionV>
                <wp:extent cx="1433195" cy="0"/>
                <wp:effectExtent l="0" t="76200" r="14605" b="95250"/>
                <wp:wrapNone/>
                <wp:docPr id="4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331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Line 134" o:spid="_x0000_s1026" style="position:absolute;z-index:252089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98.45pt,15pt" to="411.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">
                <v:stroke endarrow="block"/>
                <o:lock v:ext="edit" shapetype="f"/>
              </v:line>
            </w:pict>
          </mc:Fallback>
        </mc:AlternateContent>
      </w:r>
    </w:p>
    <w:p w:rsidR="00F91E4A" w:rsidRPr="00850CFB" w:rsidRDefault="00F91E4A" w:rsidP="00F06B2A">
      <w:pPr>
        <w:pStyle w:val="BodyText"/>
      </w:pPr>
    </w:p>
    <w:p w:rsidR="007E3E21" w:rsidRPr="00850CFB" w:rsidRDefault="007E3E21" w:rsidP="00F06B2A">
      <w:pPr>
        <w:pStyle w:val="FigureTitle"/>
      </w:pPr>
    </w:p>
    <w:p w:rsidR="007E3E21" w:rsidRPr="00850CFB" w:rsidRDefault="007E3E21" w:rsidP="00F06B2A">
      <w:pPr>
        <w:pStyle w:val="FigureTitle"/>
      </w:pPr>
    </w:p>
    <w:p w:rsidR="007E3E21" w:rsidRPr="00850CFB" w:rsidRDefault="007E3E21" w:rsidP="00F06B2A">
      <w:pPr>
        <w:pStyle w:val="FigureTitle"/>
      </w:pPr>
    </w:p>
    <w:p w:rsidR="007E3E21" w:rsidRPr="00850CFB" w:rsidRDefault="007E3E21" w:rsidP="00F06B2A">
      <w:pPr>
        <w:pStyle w:val="FigureTitle"/>
      </w:pPr>
    </w:p>
    <w:p w:rsidR="007E3E21" w:rsidRPr="00850CFB" w:rsidRDefault="007E3E21" w:rsidP="00F06B2A">
      <w:pPr>
        <w:pStyle w:val="FigureTitle"/>
      </w:pPr>
    </w:p>
    <w:p w:rsidR="007E3E21" w:rsidRPr="00850CFB" w:rsidRDefault="007E3E21" w:rsidP="00F06B2A">
      <w:pPr>
        <w:pStyle w:val="FigureTitle"/>
      </w:pPr>
    </w:p>
    <w:p w:rsidR="007E3E21" w:rsidRPr="00850CFB" w:rsidRDefault="007E3E21" w:rsidP="00F06B2A">
      <w:pPr>
        <w:pStyle w:val="FigureTitle"/>
      </w:pPr>
    </w:p>
    <w:p w:rsidR="00F91E4A" w:rsidRPr="00850CFB" w:rsidRDefault="007E3E21" w:rsidP="00F06B2A">
      <w:pPr>
        <w:pStyle w:val="FigureTitle"/>
      </w:pPr>
      <w:r w:rsidRPr="00850CFB">
        <w:t>Figure X.4.2.2</w:t>
      </w:r>
      <w:r w:rsidR="00AB5AF7" w:rsidRPr="00850CFB">
        <w:t>.2</w:t>
      </w:r>
      <w:r w:rsidRPr="00850CFB">
        <w:t>-</w:t>
      </w:r>
      <w:r w:rsidR="00AB5AF7" w:rsidRPr="00850CFB">
        <w:t>1</w:t>
      </w:r>
      <w:r w:rsidRPr="00850CFB">
        <w:t>: Provider to Provider (Collaborative Care) Basic Process Flow in PTCP Profile</w:t>
      </w:r>
    </w:p>
    <w:p w:rsidR="00673B4B" w:rsidRPr="00850CFB" w:rsidRDefault="00923B39" w:rsidP="00F06B2A">
      <w:pPr>
        <w:pStyle w:val="Heading4"/>
        <w:rPr>
          <w:bCs/>
          <w:noProof w:val="0"/>
        </w:rPr>
      </w:pPr>
      <w:bookmarkStart w:id="66" w:name="_Toc368399586"/>
      <w:r w:rsidRPr="00850CFB">
        <w:rPr>
          <w:bCs/>
          <w:noProof w:val="0"/>
        </w:rPr>
        <w:lastRenderedPageBreak/>
        <w:t xml:space="preserve">X.4.2.3 Use Case #3: </w:t>
      </w:r>
      <w:r w:rsidR="002726E9" w:rsidRPr="00850CFB">
        <w:rPr>
          <w:bCs/>
          <w:noProof w:val="0"/>
        </w:rPr>
        <w:t>Ambulatory</w:t>
      </w:r>
      <w:r w:rsidRPr="00850CFB">
        <w:rPr>
          <w:bCs/>
          <w:noProof w:val="0"/>
        </w:rPr>
        <w:t xml:space="preserve"> to Acute</w:t>
      </w:r>
      <w:bookmarkEnd w:id="66"/>
    </w:p>
    <w:p w:rsidR="00673B4B" w:rsidRPr="00850CFB" w:rsidRDefault="00923B39" w:rsidP="00F06B2A">
      <w:pPr>
        <w:pStyle w:val="Heading5"/>
        <w:rPr>
          <w:bCs/>
          <w:noProof w:val="0"/>
        </w:rPr>
      </w:pPr>
      <w:bookmarkStart w:id="67" w:name="_Toc368399587"/>
      <w:r w:rsidRPr="00850CFB">
        <w:rPr>
          <w:bCs/>
          <w:noProof w:val="0"/>
        </w:rPr>
        <w:t xml:space="preserve">X.4.2.3.1 </w:t>
      </w:r>
      <w:r w:rsidR="002726E9" w:rsidRPr="00850CFB">
        <w:rPr>
          <w:bCs/>
          <w:noProof w:val="0"/>
        </w:rPr>
        <w:t>Ambulatory</w:t>
      </w:r>
      <w:r w:rsidR="00673B4B" w:rsidRPr="00850CFB">
        <w:rPr>
          <w:bCs/>
          <w:noProof w:val="0"/>
        </w:rPr>
        <w:t xml:space="preserve"> to Acute Use Case Description</w:t>
      </w:r>
      <w:bookmarkEnd w:id="67"/>
    </w:p>
    <w:p w:rsidR="00D160AE" w:rsidRPr="00850CFB" w:rsidRDefault="00D160AE" w:rsidP="00F06B2A">
      <w:pPr>
        <w:pStyle w:val="BodyText"/>
      </w:pPr>
      <w:r w:rsidRPr="00850CFB">
        <w:rPr>
          <w:b/>
        </w:rPr>
        <w:t>Pre-Condition:</w:t>
      </w:r>
      <w:r w:rsidRPr="00850CFB">
        <w:t xml:space="preserve"> Mr. Bob Individual develops a severe episode of influenza with </w:t>
      </w:r>
      <w:proofErr w:type="spellStart"/>
      <w:r w:rsidRPr="00850CFB">
        <w:t>broncho</w:t>
      </w:r>
      <w:proofErr w:type="spellEnd"/>
      <w:r w:rsidRPr="00850CFB">
        <w:t>-pneumonia and very high blood glucose level as complications. He suffers from increasing shortness of breath on a Saturday afternoon.</w:t>
      </w:r>
    </w:p>
    <w:p w:rsidR="00D160AE" w:rsidRPr="00850CFB" w:rsidRDefault="00D160AE" w:rsidP="00F06B2A">
      <w:pPr>
        <w:pStyle w:val="BodyText"/>
      </w:pPr>
      <w:r w:rsidRPr="00850CFB">
        <w:rPr>
          <w:b/>
        </w:rPr>
        <w:t>Encounter:</w:t>
      </w:r>
      <w:r w:rsidRPr="00850CFB">
        <w:t xml:space="preserve"> Mr. Individual presents himself at the Emergency Department of his local hospital as Dr. Primary’s clinic is closed over the weekend. </w:t>
      </w:r>
    </w:p>
    <w:p w:rsidR="00D160AE" w:rsidRPr="00850CFB" w:rsidRDefault="00D160AE" w:rsidP="00F06B2A">
      <w:pPr>
        <w:pStyle w:val="BodyText"/>
      </w:pPr>
      <w:r w:rsidRPr="00850CFB">
        <w:t xml:space="preserve">Mr. Individual is admitted to the hospital and placed under the care of the physicians from the general medicine clinical unit. During the hospitalization, the patient is given a course of IV antibiotics, insulin injections to stabilize the blood glucose level. Patient was assessed by hospital attending physician, Dr. </w:t>
      </w:r>
      <w:r w:rsidR="00AE1944" w:rsidRPr="00850CFB">
        <w:t>Allen,</w:t>
      </w:r>
      <w:r w:rsidRPr="00850CFB">
        <w:t xml:space="preserve"> as medically fit for discharge after four days of inpatient care</w:t>
      </w:r>
      <w:r w:rsidR="00B93395">
        <w:t xml:space="preserve">. </w:t>
      </w:r>
      <w:r w:rsidRPr="00850CFB">
        <w:t>Dr. A</w:t>
      </w:r>
      <w:r w:rsidR="005C3DAC" w:rsidRPr="00850CFB">
        <w:t>llen</w:t>
      </w:r>
      <w:r w:rsidRPr="00850CFB">
        <w:t xml:space="preserve"> reconciles the medications to continue, outlines follow up information and discusses post discharge care with the patient. He recommends the patient to consider receiving influenza immunization before the next influenza session and updates this as recommendation to Dr. Primary in the patient’s discharge </w:t>
      </w:r>
      <w:r w:rsidR="00B501A3" w:rsidRPr="00850CFB">
        <w:t>plan of care</w:t>
      </w:r>
      <w:r w:rsidRPr="00850CFB">
        <w:t>.</w:t>
      </w:r>
    </w:p>
    <w:p w:rsidR="00D160AE" w:rsidRPr="00850CFB" w:rsidRDefault="00D160AE" w:rsidP="00F06B2A">
      <w:pPr>
        <w:pStyle w:val="BodyText"/>
      </w:pPr>
      <w:r w:rsidRPr="00850CFB">
        <w:t xml:space="preserve">Planning for discharge is initiated by the physician and nurse assigned to care for the patient soon after admission as per hospital discharge planning protocol. The discharge </w:t>
      </w:r>
      <w:r w:rsidR="00B501A3" w:rsidRPr="00850CFB">
        <w:t xml:space="preserve">plan of care </w:t>
      </w:r>
      <w:r w:rsidRPr="00850CFB">
        <w:t>is finalized on the day of discharge and a discharge summary is generated.</w:t>
      </w:r>
    </w:p>
    <w:p w:rsidR="00D160AE" w:rsidRPr="00850CFB" w:rsidRDefault="00D160AE" w:rsidP="00F06B2A">
      <w:pPr>
        <w:pStyle w:val="BodyText"/>
      </w:pPr>
      <w:r w:rsidRPr="00850CFB">
        <w:rPr>
          <w:b/>
        </w:rPr>
        <w:t>Post Condition:</w:t>
      </w:r>
      <w:r w:rsidRPr="00850CFB">
        <w:t xml:space="preserve"> The patient’s discharge </w:t>
      </w:r>
      <w:r w:rsidR="00B501A3" w:rsidRPr="00850CFB">
        <w:t xml:space="preserve">plan of care </w:t>
      </w:r>
      <w:r w:rsidRPr="00850CFB">
        <w:t xml:space="preserve">is completed. This plan may include information on changes </w:t>
      </w:r>
      <w:r w:rsidR="005C3DAC" w:rsidRPr="00850CFB">
        <w:t>in</w:t>
      </w:r>
      <w:r w:rsidRPr="00850CFB">
        <w:t xml:space="preserve"> medications, management recommendations to the patient’s primary care provider and the patient, and any health care services that are requested or scheduled for the patient.</w:t>
      </w:r>
    </w:p>
    <w:p w:rsidR="00D160AE" w:rsidRPr="00850CFB" w:rsidRDefault="00D160AE" w:rsidP="00F06B2A">
      <w:pPr>
        <w:pStyle w:val="BodyText"/>
      </w:pPr>
      <w:r w:rsidRPr="00850CFB">
        <w:t xml:space="preserve">The patient is given a copy of the discharge summary that includes the discharge </w:t>
      </w:r>
      <w:r w:rsidR="00B501A3" w:rsidRPr="00850CFB">
        <w:t>plan of care</w:t>
      </w:r>
      <w:r w:rsidRPr="00850CFB">
        <w:t xml:space="preserve">. </w:t>
      </w:r>
    </w:p>
    <w:p w:rsidR="00D160AE" w:rsidRPr="00850CFB" w:rsidRDefault="00D160AE" w:rsidP="00F06B2A">
      <w:pPr>
        <w:pStyle w:val="BodyText"/>
      </w:pPr>
      <w:r w:rsidRPr="00850CFB">
        <w:t xml:space="preserve">A discharge summary with </w:t>
      </w:r>
      <w:r w:rsidR="005C3DAC" w:rsidRPr="00850CFB">
        <w:t>an overview</w:t>
      </w:r>
      <w:r w:rsidRPr="00850CFB">
        <w:t xml:space="preserve"> of the discharge plan is sent to the patient’s primary care provider, Dr. Primary with recommendation for pre-influenza season immunization.</w:t>
      </w:r>
    </w:p>
    <w:p w:rsidR="00F9791C" w:rsidRPr="00850CFB" w:rsidRDefault="00F9791C" w:rsidP="00F06B2A">
      <w:pPr>
        <w:pStyle w:val="Heading5"/>
        <w:rPr>
          <w:bCs/>
          <w:noProof w:val="0"/>
        </w:rPr>
      </w:pPr>
    </w:p>
    <w:p w:rsidR="00F9791C" w:rsidRPr="00850CFB" w:rsidRDefault="00F9791C" w:rsidP="00F06B2A">
      <w:pPr>
        <w:pStyle w:val="Heading5"/>
        <w:rPr>
          <w:bCs/>
          <w:noProof w:val="0"/>
        </w:rPr>
      </w:pPr>
    </w:p>
    <w:p w:rsidR="00F9791C" w:rsidRPr="00850CFB" w:rsidRDefault="00F9791C" w:rsidP="00F06B2A">
      <w:pPr>
        <w:pStyle w:val="Heading5"/>
        <w:rPr>
          <w:bCs/>
          <w:noProof w:val="0"/>
        </w:rPr>
      </w:pPr>
    </w:p>
    <w:p w:rsidR="00F9791C" w:rsidRPr="00850CFB" w:rsidRDefault="00F9791C" w:rsidP="00F06B2A">
      <w:pPr>
        <w:pStyle w:val="BodyText"/>
      </w:pPr>
    </w:p>
    <w:p w:rsidR="00F9791C" w:rsidRPr="00850CFB" w:rsidRDefault="00F9791C" w:rsidP="00F06B2A">
      <w:pPr>
        <w:pStyle w:val="BodyText"/>
      </w:pPr>
    </w:p>
    <w:p w:rsidR="00F9791C" w:rsidRPr="00850CFB" w:rsidRDefault="00F9791C" w:rsidP="00F06B2A">
      <w:pPr>
        <w:pStyle w:val="BodyText"/>
      </w:pPr>
    </w:p>
    <w:p w:rsidR="00F9791C" w:rsidRPr="00850CFB" w:rsidRDefault="00F9791C" w:rsidP="00F06B2A">
      <w:pPr>
        <w:pStyle w:val="BodyText"/>
      </w:pPr>
    </w:p>
    <w:p w:rsidR="00F9791C" w:rsidRPr="00850CFB" w:rsidRDefault="00F9791C" w:rsidP="00F06B2A">
      <w:pPr>
        <w:pStyle w:val="BodyText"/>
      </w:pPr>
    </w:p>
    <w:p w:rsidR="009B7545" w:rsidRPr="00850CFB" w:rsidRDefault="009B7545" w:rsidP="00F06B2A">
      <w:pPr>
        <w:pStyle w:val="Heading5"/>
        <w:rPr>
          <w:bCs/>
          <w:noProof w:val="0"/>
        </w:rPr>
      </w:pPr>
      <w:bookmarkStart w:id="68" w:name="_Toc368399588"/>
      <w:r w:rsidRPr="00850CFB">
        <w:rPr>
          <w:bCs/>
          <w:noProof w:val="0"/>
        </w:rPr>
        <w:lastRenderedPageBreak/>
        <w:t>X.4.2.3.2 Ambulatory to Acute</w:t>
      </w:r>
      <w:r w:rsidR="00BC67E9" w:rsidRPr="00850CFB">
        <w:rPr>
          <w:bCs/>
          <w:noProof w:val="0"/>
        </w:rPr>
        <w:t xml:space="preserve"> Care</w:t>
      </w:r>
      <w:r w:rsidR="00923B39" w:rsidRPr="00850CFB">
        <w:rPr>
          <w:bCs/>
          <w:noProof w:val="0"/>
        </w:rPr>
        <w:t xml:space="preserve"> </w:t>
      </w:r>
      <w:r w:rsidRPr="00850CFB">
        <w:rPr>
          <w:bCs/>
          <w:noProof w:val="0"/>
        </w:rPr>
        <w:t>Process Flow</w:t>
      </w:r>
      <w:bookmarkEnd w:id="68"/>
    </w:p>
    <w:p w:rsidR="00F91E4A" w:rsidRPr="00850CFB" w:rsidRDefault="00F91E4A" w:rsidP="00F06B2A">
      <w:pPr>
        <w:pStyle w:val="BodyText"/>
      </w:pPr>
    </w:p>
    <w:p w:rsidR="0097727E" w:rsidRPr="00850CFB" w:rsidRDefault="0097727E" w:rsidP="00F06B2A">
      <w:pPr>
        <w:pStyle w:val="BodyText"/>
      </w:pPr>
    </w:p>
    <w:p w:rsidR="00336125" w:rsidRPr="00850CFB" w:rsidRDefault="00792BFD" w:rsidP="00F06B2A">
      <w:pPr>
        <w:pStyle w:val="BodyText"/>
      </w:pPr>
      <w:r w:rsidRPr="00850CFB">
        <w:rPr>
          <w:noProof/>
        </w:rPr>
        <mc:AlternateContent>
          <mc:Choice Requires="wpg">
            <w:drawing>
              <wp:anchor distT="0" distB="0" distL="114300" distR="114300" simplePos="0" relativeHeight="252351488" behindDoc="0" locked="0" layoutInCell="1" allowOverlap="1" wp14:anchorId="1E04F96A" wp14:editId="3FE11DA4">
                <wp:simplePos x="0" y="0"/>
                <wp:positionH relativeFrom="column">
                  <wp:posOffset>-66675</wp:posOffset>
                </wp:positionH>
                <wp:positionV relativeFrom="paragraph">
                  <wp:posOffset>-135255</wp:posOffset>
                </wp:positionV>
                <wp:extent cx="6548755" cy="3752215"/>
                <wp:effectExtent l="0" t="0" r="4445" b="19685"/>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3752215"/>
                          <a:chOff x="533401" y="-409575"/>
                          <a:chExt cx="6548754" cy="3752215"/>
                        </a:xfrm>
                      </wpg:grpSpPr>
                      <wps:wsp>
                        <wps:cNvPr id="192" name="Text Box 109"/>
                        <wps:cNvSpPr txBox="1">
                          <a:spLocks noChangeArrowheads="1"/>
                        </wps:cNvSpPr>
                        <wps:spPr bwMode="auto">
                          <a:xfrm>
                            <a:off x="742950" y="-380999"/>
                            <a:ext cx="1084997" cy="571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5C55AC" w:rsidRDefault="00D04D2C" w:rsidP="009B0A9C">
                              <w:pPr>
                                <w:pStyle w:val="ListContinue2"/>
                                <w:ind w:left="0"/>
                                <w:jc w:val="center"/>
                                <w:rPr>
                                  <w:sz w:val="18"/>
                                  <w:szCs w:val="18"/>
                                </w:rPr>
                              </w:pPr>
                              <w:r w:rsidRPr="005C55AC">
                                <w:rPr>
                                  <w:sz w:val="18"/>
                                  <w:szCs w:val="18"/>
                                </w:rPr>
                                <w:t>Content Creator/consumer</w:t>
                              </w:r>
                            </w:p>
                            <w:p w:rsidR="00D04D2C" w:rsidRPr="005C55AC" w:rsidRDefault="00D04D2C" w:rsidP="009B0A9C">
                              <w:pPr>
                                <w:pStyle w:val="ListContinue2"/>
                                <w:ind w:left="0"/>
                                <w:jc w:val="center"/>
                                <w:rPr>
                                  <w:sz w:val="18"/>
                                  <w:szCs w:val="18"/>
                                </w:rPr>
                              </w:pPr>
                              <w:r w:rsidRPr="005C55AC">
                                <w:rPr>
                                  <w:sz w:val="18"/>
                                  <w:szCs w:val="18"/>
                                </w:rPr>
                                <w:t>(Hospital)</w:t>
                              </w:r>
                            </w:p>
                            <w:p w:rsidR="00D04D2C" w:rsidRPr="00F06B2A" w:rsidRDefault="00D04D2C" w:rsidP="009B0A9C">
                              <w:pPr>
                                <w:pStyle w:val="ListContinue2"/>
                                <w:ind w:left="0"/>
                                <w:jc w:val="center"/>
                                <w:rPr>
                                  <w:sz w:val="18"/>
                                  <w:szCs w:val="18"/>
                                </w:rPr>
                              </w:pPr>
                              <w:r w:rsidRPr="005C55AC">
                                <w:rPr>
                                  <w:sz w:val="18"/>
                                  <w:szCs w:val="18"/>
                                </w:rPr>
                                <w:t>EHR-IS</w:t>
                              </w:r>
                            </w:p>
                            <w:p w:rsidR="00D04D2C" w:rsidRDefault="00D04D2C" w:rsidP="009B7545">
                              <w:pPr>
                                <w:pStyle w:val="TOC9"/>
                                <w:ind w:left="0" w:firstLine="0"/>
                                <w:rPr>
                                  <w:sz w:val="22"/>
                                  <w:szCs w:val="22"/>
                                </w:rPr>
                              </w:pPr>
                            </w:p>
                          </w:txbxContent>
                        </wps:txbx>
                        <wps:bodyPr rot="0" vert="horz" wrap="square" lIns="0" tIns="0" rIns="0" bIns="0" anchor="t" anchorCtr="0" upright="1">
                          <a:noAutofit/>
                        </wps:bodyPr>
                      </wps:wsp>
                      <wps:wsp>
                        <wps:cNvPr id="193" name="Text Box 109"/>
                        <wps:cNvSpPr txBox="1">
                          <a:spLocks noChangeArrowheads="1"/>
                        </wps:cNvSpPr>
                        <wps:spPr bwMode="auto">
                          <a:xfrm>
                            <a:off x="5448300" y="-342900"/>
                            <a:ext cx="943610" cy="661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F50C4E" w:rsidRDefault="00D04D2C" w:rsidP="009B0A9C">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D62809" w:rsidRDefault="00D04D2C" w:rsidP="009B0A9C">
                              <w:pPr>
                                <w:pStyle w:val="ListContinue2"/>
                                <w:ind w:left="0"/>
                                <w:jc w:val="center"/>
                                <w:rPr>
                                  <w:sz w:val="22"/>
                                  <w:szCs w:val="22"/>
                                </w:rPr>
                              </w:pPr>
                              <w:proofErr w:type="spellStart"/>
                              <w:r>
                                <w:rPr>
                                  <w:sz w:val="18"/>
                                  <w:szCs w:val="18"/>
                                </w:rPr>
                                <w:t>PtCP</w:t>
                              </w:r>
                              <w:proofErr w:type="spellEnd"/>
                              <w:r>
                                <w:rPr>
                                  <w:sz w:val="18"/>
                                  <w:szCs w:val="18"/>
                                </w:rPr>
                                <w:t xml:space="preserve"> Document</w:t>
                              </w:r>
                            </w:p>
                            <w:p w:rsidR="00D04D2C" w:rsidRPr="00077324" w:rsidRDefault="00D04D2C" w:rsidP="009B7545">
                              <w:pPr>
                                <w:pStyle w:val="TOC9"/>
                                <w:ind w:left="0" w:firstLine="0"/>
                                <w:rPr>
                                  <w:sz w:val="22"/>
                                  <w:szCs w:val="22"/>
                                </w:rPr>
                              </w:pPr>
                            </w:p>
                          </w:txbxContent>
                        </wps:txbx>
                        <wps:bodyPr rot="0" vert="horz" wrap="square" lIns="0" tIns="0" rIns="0" bIns="0" anchor="t" anchorCtr="0" upright="1">
                          <a:noAutofit/>
                        </wps:bodyPr>
                      </wps:wsp>
                      <wps:wsp>
                        <wps:cNvPr id="194" name="Text Box 109"/>
                        <wps:cNvSpPr txBox="1">
                          <a:spLocks noChangeArrowheads="1"/>
                        </wps:cNvSpPr>
                        <wps:spPr bwMode="auto">
                          <a:xfrm>
                            <a:off x="2314575" y="-409575"/>
                            <a:ext cx="989463" cy="668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F50C4E" w:rsidRDefault="00D04D2C" w:rsidP="009B0A9C">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F50C4E" w:rsidRDefault="00D04D2C" w:rsidP="009B0A9C">
                              <w:pPr>
                                <w:pStyle w:val="ListContinue2"/>
                                <w:ind w:left="0"/>
                                <w:jc w:val="center"/>
                                <w:rPr>
                                  <w:sz w:val="18"/>
                                  <w:szCs w:val="18"/>
                                </w:rPr>
                              </w:pPr>
                              <w:r w:rsidRPr="00F50C4E">
                                <w:rPr>
                                  <w:sz w:val="18"/>
                                  <w:szCs w:val="18"/>
                                </w:rPr>
                                <w:t>(PCP)</w:t>
                              </w:r>
                            </w:p>
                            <w:p w:rsidR="00D04D2C" w:rsidRPr="00D62809" w:rsidRDefault="00D04D2C" w:rsidP="009B0A9C">
                              <w:pPr>
                                <w:pStyle w:val="ListContinue2"/>
                                <w:ind w:left="0"/>
                                <w:jc w:val="center"/>
                                <w:rPr>
                                  <w:sz w:val="22"/>
                                  <w:szCs w:val="22"/>
                                </w:rPr>
                              </w:pPr>
                              <w:r w:rsidRPr="00F50C4E">
                                <w:rPr>
                                  <w:sz w:val="18"/>
                                  <w:szCs w:val="18"/>
                                </w:rPr>
                                <w:t>EHR-IS</w:t>
                              </w:r>
                            </w:p>
                          </w:txbxContent>
                        </wps:txbx>
                        <wps:bodyPr rot="0" vert="horz" wrap="square" lIns="0" tIns="0" rIns="0" bIns="0" anchor="t" anchorCtr="0" upright="1">
                          <a:noAutofit/>
                        </wps:bodyPr>
                      </wps:wsp>
                      <wps:wsp>
                        <wps:cNvPr id="195" name="Text Box 109"/>
                        <wps:cNvSpPr txBox="1">
                          <a:spLocks noChangeArrowheads="1"/>
                        </wps:cNvSpPr>
                        <wps:spPr bwMode="auto">
                          <a:xfrm>
                            <a:off x="3810000" y="-409575"/>
                            <a:ext cx="1023620" cy="6550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F50C4E" w:rsidRDefault="00D04D2C" w:rsidP="009B0A9C">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F50C4E" w:rsidRDefault="00D04D2C" w:rsidP="009B0A9C">
                              <w:pPr>
                                <w:pStyle w:val="ListContinue2"/>
                                <w:ind w:left="0"/>
                                <w:jc w:val="center"/>
                                <w:rPr>
                                  <w:sz w:val="18"/>
                                  <w:szCs w:val="18"/>
                                </w:rPr>
                              </w:pPr>
                              <w:r>
                                <w:rPr>
                                  <w:sz w:val="18"/>
                                  <w:szCs w:val="18"/>
                                </w:rPr>
                                <w:t>(Patient</w:t>
                              </w:r>
                              <w:r w:rsidRPr="00F50C4E">
                                <w:rPr>
                                  <w:sz w:val="18"/>
                                  <w:szCs w:val="18"/>
                                </w:rPr>
                                <w:t>)</w:t>
                              </w:r>
                            </w:p>
                            <w:p w:rsidR="00D04D2C" w:rsidRPr="00D62809" w:rsidRDefault="00D04D2C" w:rsidP="009B0A9C">
                              <w:pPr>
                                <w:pStyle w:val="ListContinue2"/>
                                <w:ind w:left="0"/>
                                <w:jc w:val="center"/>
                                <w:rPr>
                                  <w:sz w:val="22"/>
                                  <w:szCs w:val="22"/>
                                </w:rPr>
                              </w:pPr>
                              <w:r>
                                <w:rPr>
                                  <w:sz w:val="18"/>
                                  <w:szCs w:val="18"/>
                                </w:rPr>
                                <w:t>PHR</w:t>
                              </w:r>
                              <w:r w:rsidRPr="00F50C4E">
                                <w:rPr>
                                  <w:sz w:val="18"/>
                                  <w:szCs w:val="18"/>
                                </w:rPr>
                                <w:t>-IS</w:t>
                              </w:r>
                            </w:p>
                            <w:p w:rsidR="00D04D2C" w:rsidRPr="00077324" w:rsidRDefault="00D04D2C" w:rsidP="009B7545">
                              <w:pPr>
                                <w:pStyle w:val="TOC9"/>
                                <w:ind w:left="0" w:firstLine="0"/>
                                <w:rPr>
                                  <w:sz w:val="22"/>
                                  <w:szCs w:val="22"/>
                                </w:rPr>
                              </w:pPr>
                            </w:p>
                          </w:txbxContent>
                        </wps:txbx>
                        <wps:bodyPr rot="0" vert="horz" wrap="square" lIns="0" tIns="0" rIns="0" bIns="0" anchor="t" anchorCtr="0" upright="1">
                          <a:noAutofit/>
                        </wps:bodyPr>
                      </wps:wsp>
                      <wpg:grpSp>
                        <wpg:cNvPr id="196" name="Group 140"/>
                        <wpg:cNvGrpSpPr>
                          <a:grpSpLocks/>
                        </wpg:cNvGrpSpPr>
                        <wpg:grpSpPr bwMode="auto">
                          <a:xfrm>
                            <a:off x="5991225" y="1247775"/>
                            <a:ext cx="153035" cy="215265"/>
                            <a:chOff x="5175" y="7275"/>
                            <a:chExt cx="480" cy="405"/>
                          </a:xfrm>
                        </wpg:grpSpPr>
                        <wps:wsp>
                          <wps:cNvPr id="197"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9"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4" name="Line 134"/>
                        <wps:cNvCnPr>
                          <a:cxnSpLocks/>
                        </wps:cNvCnPr>
                        <wps:spPr bwMode="auto">
                          <a:xfrm>
                            <a:off x="952500" y="693147"/>
                            <a:ext cx="238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Line 142"/>
                        <wps:cNvCnPr>
                          <a:cxnSpLocks/>
                        </wps:cNvCnPr>
                        <wps:spPr bwMode="auto">
                          <a:xfrm flipH="1">
                            <a:off x="962025" y="495300"/>
                            <a:ext cx="625" cy="18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Line 143"/>
                        <wps:cNvCnPr>
                          <a:cxnSpLocks/>
                        </wps:cNvCnPr>
                        <wps:spPr bwMode="auto">
                          <a:xfrm>
                            <a:off x="981075" y="504825"/>
                            <a:ext cx="194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134"/>
                        <wps:cNvCnPr>
                          <a:cxnSpLocks/>
                        </wps:cNvCnPr>
                        <wps:spPr bwMode="auto">
                          <a:xfrm>
                            <a:off x="1373505" y="1723351"/>
                            <a:ext cx="27317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Line 117"/>
                        <wps:cNvCnPr>
                          <a:cxnSpLocks/>
                        </wps:cNvCnPr>
                        <wps:spPr bwMode="auto">
                          <a:xfrm flipV="1">
                            <a:off x="1276350" y="1457325"/>
                            <a:ext cx="0" cy="18230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5" name="Rectangle 136"/>
                        <wps:cNvSpPr>
                          <a:spLocks noChangeArrowheads="1"/>
                        </wps:cNvSpPr>
                        <wps:spPr bwMode="auto">
                          <a:xfrm>
                            <a:off x="1190625" y="485775"/>
                            <a:ext cx="182880" cy="175573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Line 117"/>
                        <wps:cNvCnPr>
                          <a:cxnSpLocks/>
                        </wps:cNvCnPr>
                        <wps:spPr bwMode="auto">
                          <a:xfrm flipV="1">
                            <a:off x="2834154" y="965163"/>
                            <a:ext cx="0" cy="231524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8" name="Rectangle 136"/>
                        <wps:cNvSpPr>
                          <a:spLocks noChangeArrowheads="1"/>
                        </wps:cNvSpPr>
                        <wps:spPr bwMode="auto">
                          <a:xfrm>
                            <a:off x="2755639" y="620697"/>
                            <a:ext cx="181610" cy="5779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9" name="Line 117"/>
                        <wps:cNvCnPr>
                          <a:cxnSpLocks/>
                        </wps:cNvCnPr>
                        <wps:spPr bwMode="auto">
                          <a:xfrm flipV="1">
                            <a:off x="4171950" y="1914526"/>
                            <a:ext cx="0" cy="136588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3" name="Text Box 146"/>
                        <wps:cNvSpPr txBox="1">
                          <a:spLocks noChangeArrowheads="1"/>
                        </wps:cNvSpPr>
                        <wps:spPr bwMode="auto">
                          <a:xfrm>
                            <a:off x="533401" y="482364"/>
                            <a:ext cx="400050" cy="5619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5C55AC" w:rsidRDefault="00D04D2C" w:rsidP="00F06B2A">
                              <w:pPr>
                                <w:pStyle w:val="ListContinue2"/>
                                <w:ind w:left="0"/>
                                <w:jc w:val="center"/>
                                <w:rPr>
                                  <w:sz w:val="16"/>
                                  <w:szCs w:val="16"/>
                                </w:rPr>
                              </w:pPr>
                              <w:r w:rsidRPr="005C55AC">
                                <w:rPr>
                                  <w:sz w:val="16"/>
                                  <w:szCs w:val="16"/>
                                </w:rPr>
                                <w:t>Creates Plan of Care</w:t>
                              </w:r>
                            </w:p>
                            <w:p w:rsidR="00D04D2C" w:rsidRDefault="00D04D2C" w:rsidP="009B7545"/>
                          </w:txbxContent>
                        </wps:txbx>
                        <wps:bodyPr rot="0" vert="horz" wrap="square" lIns="0" tIns="0" rIns="0" bIns="0" anchor="ctr" anchorCtr="0" upright="1">
                          <a:noAutofit/>
                        </wps:bodyPr>
                      </wps:wsp>
                      <wps:wsp>
                        <wps:cNvPr id="356" name="Text Box 146"/>
                        <wps:cNvSpPr txBox="1">
                          <a:spLocks noChangeArrowheads="1"/>
                        </wps:cNvSpPr>
                        <wps:spPr bwMode="auto">
                          <a:xfrm>
                            <a:off x="1476375" y="1562100"/>
                            <a:ext cx="1338682" cy="102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1F08C0" w:rsidRDefault="00D04D2C" w:rsidP="00D528F2">
                              <w:pPr>
                                <w:pStyle w:val="TOC1"/>
                                <w:rPr>
                                  <w:sz w:val="16"/>
                                  <w:szCs w:val="16"/>
                                </w:rPr>
                              </w:pPr>
                              <w:r w:rsidRPr="001F08C0">
                                <w:rPr>
                                  <w:sz w:val="16"/>
                                  <w:szCs w:val="16"/>
                                </w:rPr>
                                <w:t>P</w:t>
                              </w:r>
                              <w:r>
                                <w:rPr>
                                  <w:sz w:val="16"/>
                                  <w:szCs w:val="16"/>
                                </w:rPr>
                                <w:t>rovides Discharge Document</w:t>
                              </w:r>
                            </w:p>
                            <w:p w:rsidR="00D04D2C" w:rsidRDefault="00D04D2C" w:rsidP="00D528F2"/>
                            <w:p w:rsidR="00D04D2C" w:rsidRPr="00077324" w:rsidRDefault="00D04D2C" w:rsidP="00D528F2">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grpSp>
                        <wpg:cNvPr id="357" name="Group 140"/>
                        <wpg:cNvGrpSpPr>
                          <a:grpSpLocks/>
                        </wpg:cNvGrpSpPr>
                        <wpg:grpSpPr bwMode="auto">
                          <a:xfrm>
                            <a:off x="2938674" y="630061"/>
                            <a:ext cx="175260" cy="142875"/>
                            <a:chOff x="5606" y="7090"/>
                            <a:chExt cx="480" cy="405"/>
                          </a:xfrm>
                        </wpg:grpSpPr>
                        <wps:wsp>
                          <wps:cNvPr id="358" name="Line 141"/>
                          <wps:cNvCnPr/>
                          <wps:spPr bwMode="auto">
                            <a:xfrm>
                              <a:off x="5606" y="7495"/>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59" name="Line 142"/>
                          <wps:cNvCnPr/>
                          <wps:spPr bwMode="auto">
                            <a:xfrm flipH="1">
                              <a:off x="6086" y="7105"/>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Line 143"/>
                          <wps:cNvCnPr/>
                          <wps:spPr bwMode="auto">
                            <a:xfrm>
                              <a:off x="5636" y="7090"/>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2" name="Text Box 146"/>
                        <wps:cNvSpPr txBox="1">
                          <a:spLocks noChangeArrowheads="1"/>
                        </wps:cNvSpPr>
                        <wps:spPr bwMode="auto">
                          <a:xfrm>
                            <a:off x="6191250" y="1304925"/>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77324" w:rsidRDefault="00D04D2C" w:rsidP="004624DD">
                              <w:pPr>
                                <w:pStyle w:val="TOC1"/>
                                <w:rPr>
                                  <w:sz w:val="22"/>
                                  <w:szCs w:val="22"/>
                                </w:rPr>
                              </w:pPr>
                              <w:r w:rsidRPr="001F08C0">
                                <w:rPr>
                                  <w:sz w:val="16"/>
                                  <w:szCs w:val="16"/>
                                </w:rPr>
                                <w:t xml:space="preserve">Updates </w:t>
                              </w:r>
                              <w:proofErr w:type="spellStart"/>
                              <w:r>
                                <w:rPr>
                                  <w:sz w:val="16"/>
                                  <w:szCs w:val="16"/>
                                </w:rPr>
                                <w:t>PtCP</w:t>
                              </w:r>
                              <w:proofErr w:type="spellEnd"/>
                            </w:p>
                          </w:txbxContent>
                        </wps:txbx>
                        <wps:bodyPr rot="0" vert="horz" wrap="square" lIns="0" tIns="0" rIns="0" bIns="0" anchor="t" anchorCtr="0" upright="1">
                          <a:noAutofit/>
                        </wps:bodyPr>
                      </wps:wsp>
                      <wps:wsp>
                        <wps:cNvPr id="363" name="Line 117"/>
                        <wps:cNvCnPr>
                          <a:cxnSpLocks/>
                        </wps:cNvCnPr>
                        <wps:spPr bwMode="auto">
                          <a:xfrm flipV="1">
                            <a:off x="5895975" y="1047750"/>
                            <a:ext cx="0" cy="22948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136"/>
                        <wps:cNvSpPr>
                          <a:spLocks noChangeArrowheads="1"/>
                        </wps:cNvSpPr>
                        <wps:spPr bwMode="auto">
                          <a:xfrm>
                            <a:off x="5800725" y="1209675"/>
                            <a:ext cx="190500" cy="6070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4" name="Rectangle 136"/>
                        <wps:cNvSpPr>
                          <a:spLocks noChangeArrowheads="1"/>
                        </wps:cNvSpPr>
                        <wps:spPr bwMode="auto">
                          <a:xfrm>
                            <a:off x="4105275" y="1638300"/>
                            <a:ext cx="181610" cy="926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5" name="Line 134"/>
                        <wps:cNvCnPr>
                          <a:cxnSpLocks/>
                        </wps:cNvCnPr>
                        <wps:spPr bwMode="auto">
                          <a:xfrm>
                            <a:off x="1381043" y="1266550"/>
                            <a:ext cx="441409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6" name="Rectangle 136"/>
                        <wps:cNvSpPr>
                          <a:spLocks noChangeArrowheads="1"/>
                        </wps:cNvSpPr>
                        <wps:spPr bwMode="auto">
                          <a:xfrm>
                            <a:off x="5819775" y="2095500"/>
                            <a:ext cx="192405" cy="533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69" name="Group 140"/>
                        <wpg:cNvGrpSpPr>
                          <a:grpSpLocks/>
                        </wpg:cNvGrpSpPr>
                        <wpg:grpSpPr bwMode="auto">
                          <a:xfrm>
                            <a:off x="6000750" y="2152650"/>
                            <a:ext cx="182880" cy="202565"/>
                            <a:chOff x="5175" y="7275"/>
                            <a:chExt cx="480" cy="405"/>
                          </a:xfrm>
                        </wpg:grpSpPr>
                        <wps:wsp>
                          <wps:cNvPr id="370"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1"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74" name="Group 140"/>
                        <wpg:cNvGrpSpPr>
                          <a:grpSpLocks/>
                        </wpg:cNvGrpSpPr>
                        <wpg:grpSpPr bwMode="auto">
                          <a:xfrm>
                            <a:off x="4286250" y="1695450"/>
                            <a:ext cx="175260" cy="219075"/>
                            <a:chOff x="5175" y="7275"/>
                            <a:chExt cx="480" cy="405"/>
                          </a:xfrm>
                        </wpg:grpSpPr>
                        <wps:wsp>
                          <wps:cNvPr id="27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6"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8" name="Text Box 146"/>
                        <wps:cNvSpPr txBox="1">
                          <a:spLocks noChangeArrowheads="1"/>
                        </wps:cNvSpPr>
                        <wps:spPr bwMode="auto">
                          <a:xfrm>
                            <a:off x="1409524" y="1133476"/>
                            <a:ext cx="1317237" cy="1222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1F08C0" w:rsidRDefault="00D04D2C" w:rsidP="000D5A45">
                              <w:pPr>
                                <w:pStyle w:val="TOC1"/>
                                <w:rPr>
                                  <w:sz w:val="16"/>
                                  <w:szCs w:val="16"/>
                                </w:rPr>
                              </w:pPr>
                              <w:r w:rsidRPr="001F08C0">
                                <w:rPr>
                                  <w:sz w:val="16"/>
                                  <w:szCs w:val="16"/>
                                </w:rPr>
                                <w:t>P</w:t>
                              </w:r>
                              <w:r>
                                <w:rPr>
                                  <w:sz w:val="16"/>
                                  <w:szCs w:val="16"/>
                                </w:rPr>
                                <w:t>rovides Discharge Document</w:t>
                              </w:r>
                            </w:p>
                            <w:p w:rsidR="00D04D2C" w:rsidRDefault="00D04D2C" w:rsidP="000D5A45"/>
                            <w:p w:rsidR="00D04D2C" w:rsidRPr="00077324" w:rsidRDefault="00D04D2C" w:rsidP="000D5A4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80" name="Text Box 146"/>
                        <wps:cNvSpPr txBox="1">
                          <a:spLocks noChangeArrowheads="1"/>
                        </wps:cNvSpPr>
                        <wps:spPr bwMode="auto">
                          <a:xfrm>
                            <a:off x="4343400" y="1981200"/>
                            <a:ext cx="1338682" cy="102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1F08C0" w:rsidRDefault="00D04D2C" w:rsidP="000D5A45">
                              <w:pPr>
                                <w:pStyle w:val="TOC1"/>
                                <w:rPr>
                                  <w:sz w:val="16"/>
                                  <w:szCs w:val="16"/>
                                </w:rPr>
                              </w:pPr>
                              <w:r w:rsidRPr="001F08C0">
                                <w:rPr>
                                  <w:sz w:val="16"/>
                                  <w:szCs w:val="16"/>
                                </w:rPr>
                                <w:t>P</w:t>
                              </w:r>
                              <w:r>
                                <w:rPr>
                                  <w:sz w:val="16"/>
                                  <w:szCs w:val="16"/>
                                </w:rPr>
                                <w:t>rovides Annotation</w:t>
                              </w:r>
                            </w:p>
                            <w:p w:rsidR="00D04D2C" w:rsidRDefault="00D04D2C" w:rsidP="000D5A45"/>
                            <w:p w:rsidR="00D04D2C" w:rsidRPr="00077324" w:rsidRDefault="00D04D2C" w:rsidP="000D5A4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09" name="Rectangle 136"/>
                        <wps:cNvSpPr>
                          <a:spLocks noChangeArrowheads="1"/>
                        </wps:cNvSpPr>
                        <wps:spPr bwMode="auto">
                          <a:xfrm>
                            <a:off x="5795645" y="871220"/>
                            <a:ext cx="190500" cy="2934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1" name="Text Box 146"/>
                        <wps:cNvSpPr txBox="1">
                          <a:spLocks noChangeArrowheads="1"/>
                        </wps:cNvSpPr>
                        <wps:spPr bwMode="auto">
                          <a:xfrm>
                            <a:off x="6153150" y="942975"/>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77324" w:rsidRDefault="00D04D2C" w:rsidP="00FA7470">
                              <w:pPr>
                                <w:pStyle w:val="TOC1"/>
                                <w:rPr>
                                  <w:sz w:val="22"/>
                                  <w:szCs w:val="22"/>
                                </w:rPr>
                              </w:pPr>
                              <w:r w:rsidRPr="001F08C0">
                                <w:rPr>
                                  <w:sz w:val="16"/>
                                  <w:szCs w:val="16"/>
                                </w:rPr>
                                <w:t xml:space="preserve">Updates </w:t>
                              </w:r>
                              <w:proofErr w:type="spellStart"/>
                              <w:r>
                                <w:rPr>
                                  <w:sz w:val="16"/>
                                  <w:szCs w:val="16"/>
                                </w:rPr>
                                <w:t>PtCP</w:t>
                              </w:r>
                              <w:proofErr w:type="spellEnd"/>
                            </w:p>
                          </w:txbxContent>
                        </wps:txbx>
                        <wps:bodyPr rot="0" vert="horz" wrap="square" lIns="0" tIns="0" rIns="0" bIns="0" anchor="t" anchorCtr="0" upright="1">
                          <a:noAutofit/>
                        </wps:bodyPr>
                      </wps:wsp>
                      <wps:wsp>
                        <wps:cNvPr id="412" name="Text Box 146"/>
                        <wps:cNvSpPr txBox="1">
                          <a:spLocks noChangeArrowheads="1"/>
                        </wps:cNvSpPr>
                        <wps:spPr bwMode="auto">
                          <a:xfrm>
                            <a:off x="6191250" y="2171700"/>
                            <a:ext cx="89090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77324" w:rsidRDefault="00D04D2C" w:rsidP="00FA7470">
                              <w:pPr>
                                <w:pStyle w:val="TOC1"/>
                                <w:rPr>
                                  <w:sz w:val="22"/>
                                  <w:szCs w:val="22"/>
                                </w:rPr>
                              </w:pPr>
                              <w:r w:rsidRPr="001F08C0">
                                <w:rPr>
                                  <w:sz w:val="16"/>
                                  <w:szCs w:val="16"/>
                                </w:rPr>
                                <w:t xml:space="preserve">Updates </w:t>
                              </w:r>
                              <w:proofErr w:type="spellStart"/>
                              <w:r>
                                <w:rPr>
                                  <w:sz w:val="16"/>
                                  <w:szCs w:val="16"/>
                                </w:rPr>
                                <w:t>PtCP</w:t>
                              </w:r>
                              <w:proofErr w:type="spellEnd"/>
                            </w:p>
                          </w:txbxContent>
                        </wps:txbx>
                        <wps:bodyPr rot="0" vert="horz" wrap="square" lIns="0" tIns="0" rIns="0" bIns="0" anchor="t" anchorCtr="0" upright="1">
                          <a:noAutofit/>
                        </wps:bodyPr>
                      </wps:wsp>
                      <wpg:grpSp>
                        <wpg:cNvPr id="413" name="Group 140"/>
                        <wpg:cNvGrpSpPr>
                          <a:grpSpLocks/>
                        </wpg:cNvGrpSpPr>
                        <wpg:grpSpPr bwMode="auto">
                          <a:xfrm>
                            <a:off x="5991225" y="875666"/>
                            <a:ext cx="113030" cy="223936"/>
                            <a:chOff x="5175" y="6945"/>
                            <a:chExt cx="480" cy="515"/>
                          </a:xfrm>
                        </wpg:grpSpPr>
                        <wps:wsp>
                          <wps:cNvPr id="414" name="Line 141"/>
                          <wps:cNvCnPr/>
                          <wps:spPr bwMode="auto">
                            <a:xfrm>
                              <a:off x="5175" y="746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15" name="Line 142"/>
                          <wps:cNvCnPr/>
                          <wps:spPr bwMode="auto">
                            <a:xfrm flipH="1">
                              <a:off x="5655" y="7004"/>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6" name="Line 143"/>
                          <wps:cNvCnPr/>
                          <wps:spPr bwMode="auto">
                            <a:xfrm>
                              <a:off x="5205" y="694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7" name="Text Box 146"/>
                        <wps:cNvSpPr txBox="1">
                          <a:spLocks noChangeArrowheads="1"/>
                        </wps:cNvSpPr>
                        <wps:spPr bwMode="auto">
                          <a:xfrm>
                            <a:off x="4505325" y="1714500"/>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D04D2C" w:rsidRDefault="00D04D2C" w:rsidP="00FA7470"/>
                            <w:p w:rsidR="00D04D2C" w:rsidRPr="00077324" w:rsidRDefault="00D04D2C" w:rsidP="00FA7470">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6" o:spid="_x0000_s1173" style="position:absolute;margin-left:-5.25pt;margin-top:-10.65pt;width:515.65pt;height:295.45pt;z-index:252351488;mso-width-relative:margin;mso-height-relative:margin" coordorigin="5334,-4095" coordsize="65487,37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">
                <v:shape id="Text Box 109" o:spid="_x0000_s1174" type="#_x0000_t202" style="position:absolute;left:7429;top:-3809;width:10850;height:5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YYMIA&#10;AADcAAAADwAAAGRycy9kb3ducmV2LnhtbERPS4vCMBC+C/sfwizsRTS1B9FqlF11wcN68IHnoRnb&#10;YjMpSbT135sFwdt8fM+ZLztTizs5X1lWMBomIIhzqysuFJyOv4MJCB+QNdaWScGDPCwXH705Ztq2&#10;vKf7IRQihrDPUEEZQpNJ6fOSDPqhbYgjd7HOYIjQFVI7bGO4qWWaJGNpsOLYUGJDq5Ly6+FmFIzX&#10;7tbuedVfnzZ/uGuK9PzzOCv19dl9z0AE6sJb/HJvdZw/Te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xhgwgAAANwAAAAPAAAAAAAAAAAAAAAAAJgCAABkcnMvZG93&#10;bnJldi54bWxQSwUGAAAAAAQABAD1AAAAhwMAAAAA&#10;" stroked="f">
                  <v:textbox inset="0,0,0,0">
                    <w:txbxContent>
                      <w:p w:rsidR="00D04D2C" w:rsidRPr="005C55AC" w:rsidRDefault="00D04D2C" w:rsidP="009B0A9C">
                        <w:pPr>
                          <w:pStyle w:val="ListContinue2"/>
                          <w:ind w:left="0"/>
                          <w:jc w:val="center"/>
                          <w:rPr>
                            <w:sz w:val="18"/>
                            <w:szCs w:val="18"/>
                          </w:rPr>
                        </w:pPr>
                        <w:r w:rsidRPr="005C55AC">
                          <w:rPr>
                            <w:sz w:val="18"/>
                            <w:szCs w:val="18"/>
                          </w:rPr>
                          <w:t>Content Creator/consumer</w:t>
                        </w:r>
                      </w:p>
                      <w:p w:rsidR="00D04D2C" w:rsidRPr="005C55AC" w:rsidRDefault="00D04D2C" w:rsidP="009B0A9C">
                        <w:pPr>
                          <w:pStyle w:val="ListContinue2"/>
                          <w:ind w:left="0"/>
                          <w:jc w:val="center"/>
                          <w:rPr>
                            <w:sz w:val="18"/>
                            <w:szCs w:val="18"/>
                          </w:rPr>
                        </w:pPr>
                        <w:r w:rsidRPr="005C55AC">
                          <w:rPr>
                            <w:sz w:val="18"/>
                            <w:szCs w:val="18"/>
                          </w:rPr>
                          <w:t>(Hospital)</w:t>
                        </w:r>
                      </w:p>
                      <w:p w:rsidR="00D04D2C" w:rsidRPr="00F06B2A" w:rsidRDefault="00D04D2C" w:rsidP="009B0A9C">
                        <w:pPr>
                          <w:pStyle w:val="ListContinue2"/>
                          <w:ind w:left="0"/>
                          <w:jc w:val="center"/>
                          <w:rPr>
                            <w:sz w:val="18"/>
                            <w:szCs w:val="18"/>
                          </w:rPr>
                        </w:pPr>
                        <w:r w:rsidRPr="005C55AC">
                          <w:rPr>
                            <w:sz w:val="18"/>
                            <w:szCs w:val="18"/>
                          </w:rPr>
                          <w:t>EHR-IS</w:t>
                        </w:r>
                      </w:p>
                      <w:p w:rsidR="00D04D2C" w:rsidRDefault="00D04D2C" w:rsidP="009B7545">
                        <w:pPr>
                          <w:pStyle w:val="TOC9"/>
                          <w:ind w:left="0" w:firstLine="0"/>
                          <w:rPr>
                            <w:sz w:val="22"/>
                            <w:szCs w:val="22"/>
                          </w:rPr>
                        </w:pPr>
                      </w:p>
                    </w:txbxContent>
                  </v:textbox>
                </v:shape>
                <v:shape id="Text Box 109" o:spid="_x0000_s1175" type="#_x0000_t202" style="position:absolute;left:54483;top:-3429;width:9436;height:6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9+8MA&#10;AADcAAAADwAAAGRycy9kb3ducmV2LnhtbERPS2vCQBC+F/wPywi9FN00BanRVaxpoYd60IrnITsm&#10;wexs2F3z+PfdQqG3+fies94OphEdOV9bVvA8T0AQF1bXXCo4f3/MXkH4gKyxsUwKRvKw3Uwe1php&#10;2/ORulMoRQxhn6GCKoQ2k9IXFRn0c9sSR+5qncEQoSuldtjHcNPINEkW0mDNsaHClvYVFbfT3ShY&#10;5O7eH3n/lJ/fv/DQlunlbbwo9TgddisQgYbwL/5zf+o4f/k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9+8MAAADcAAAADwAAAAAAAAAAAAAAAACYAgAAZHJzL2Rv&#10;d25yZXYueG1sUEsFBgAAAAAEAAQA9QAAAIgDAAAAAA==&#10;" stroked="f">
                  <v:textbox inset="0,0,0,0">
                    <w:txbxContent>
                      <w:p w:rsidR="00D04D2C" w:rsidRPr="00F50C4E" w:rsidRDefault="00D04D2C" w:rsidP="009B0A9C">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D62809" w:rsidRDefault="00D04D2C" w:rsidP="009B0A9C">
                        <w:pPr>
                          <w:pStyle w:val="ListContinue2"/>
                          <w:ind w:left="0"/>
                          <w:jc w:val="center"/>
                          <w:rPr>
                            <w:sz w:val="22"/>
                            <w:szCs w:val="22"/>
                          </w:rPr>
                        </w:pPr>
                        <w:proofErr w:type="spellStart"/>
                        <w:r>
                          <w:rPr>
                            <w:sz w:val="18"/>
                            <w:szCs w:val="18"/>
                          </w:rPr>
                          <w:t>PtCP</w:t>
                        </w:r>
                        <w:proofErr w:type="spellEnd"/>
                        <w:r>
                          <w:rPr>
                            <w:sz w:val="18"/>
                            <w:szCs w:val="18"/>
                          </w:rPr>
                          <w:t xml:space="preserve"> Document</w:t>
                        </w:r>
                      </w:p>
                      <w:p w:rsidR="00D04D2C" w:rsidRPr="00077324" w:rsidRDefault="00D04D2C" w:rsidP="009B7545">
                        <w:pPr>
                          <w:pStyle w:val="TOC9"/>
                          <w:ind w:left="0" w:firstLine="0"/>
                          <w:rPr>
                            <w:sz w:val="22"/>
                            <w:szCs w:val="22"/>
                          </w:rPr>
                        </w:pPr>
                      </w:p>
                    </w:txbxContent>
                  </v:textbox>
                </v:shape>
                <v:shape id="Text Box 109" o:spid="_x0000_s1176" type="#_x0000_t202" style="position:absolute;left:23145;top:-4095;width:9895;height:6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lj8MA&#10;AADcAAAADwAAAGRycy9kb3ducmV2LnhtbERPS2vCQBC+F/wPywi9FN00FKnRVaxpoYd60IrnITsm&#10;wexs2F3z+PfdQqG3+fies94OphEdOV9bVvA8T0AQF1bXXCo4f3/MXkH4gKyxsUwKRvKw3Uwe1php&#10;2/ORulMoRQxhn6GCKoQ2k9IXFRn0c9sSR+5qncEQoSuldtjHcNPINEkW0mDNsaHClvYVFbfT3ShY&#10;5O7eH3n/lJ/fv/DQlunlbbwo9TgddisQgYbwL/5zf+o4f/k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Ylj8MAAADcAAAADwAAAAAAAAAAAAAAAACYAgAAZHJzL2Rv&#10;d25yZXYueG1sUEsFBgAAAAAEAAQA9QAAAIgDAAAAAA==&#10;" stroked="f">
                  <v:textbox inset="0,0,0,0">
                    <w:txbxContent>
                      <w:p w:rsidR="00D04D2C" w:rsidRPr="00F50C4E" w:rsidRDefault="00D04D2C" w:rsidP="009B0A9C">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F50C4E" w:rsidRDefault="00D04D2C" w:rsidP="009B0A9C">
                        <w:pPr>
                          <w:pStyle w:val="ListContinue2"/>
                          <w:ind w:left="0"/>
                          <w:jc w:val="center"/>
                          <w:rPr>
                            <w:sz w:val="18"/>
                            <w:szCs w:val="18"/>
                          </w:rPr>
                        </w:pPr>
                        <w:r w:rsidRPr="00F50C4E">
                          <w:rPr>
                            <w:sz w:val="18"/>
                            <w:szCs w:val="18"/>
                          </w:rPr>
                          <w:t>(PCP)</w:t>
                        </w:r>
                      </w:p>
                      <w:p w:rsidR="00D04D2C" w:rsidRPr="00D62809" w:rsidRDefault="00D04D2C" w:rsidP="009B0A9C">
                        <w:pPr>
                          <w:pStyle w:val="ListContinue2"/>
                          <w:ind w:left="0"/>
                          <w:jc w:val="center"/>
                          <w:rPr>
                            <w:sz w:val="22"/>
                            <w:szCs w:val="22"/>
                          </w:rPr>
                        </w:pPr>
                        <w:r w:rsidRPr="00F50C4E">
                          <w:rPr>
                            <w:sz w:val="18"/>
                            <w:szCs w:val="18"/>
                          </w:rPr>
                          <w:t>EHR-IS</w:t>
                        </w:r>
                      </w:p>
                    </w:txbxContent>
                  </v:textbox>
                </v:shape>
                <v:shape id="Text Box 109" o:spid="_x0000_s1177" type="#_x0000_t202" style="position:absolute;left:38100;top:-4095;width:10236;height:6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AFMMA&#10;AADcAAAADwAAAGRycy9kb3ducmV2LnhtbERPS2vCQBC+F/wPywi9FN00UKnRVaxpoYd60IrnITsm&#10;wexs2F3z+PfdQqG3+fies94OphEdOV9bVvA8T0AQF1bXXCo4f3/MXkH4gKyxsUwKRvKw3Uwe1php&#10;2/ORulMoRQxhn6GCKoQ2k9IXFRn0c9sSR+5qncEQoSuldtjHcNPINEkW0mDNsaHClvYVFbfT3ShY&#10;5O7eH3n/lJ/fv/DQlunlbbwo9TgddisQgYbwL/5zf+o4f/k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qAFMMAAADcAAAADwAAAAAAAAAAAAAAAACYAgAAZHJzL2Rv&#10;d25yZXYueG1sUEsFBgAAAAAEAAQA9QAAAIgDAAAAAA==&#10;" stroked="f">
                  <v:textbox inset="0,0,0,0">
                    <w:txbxContent>
                      <w:p w:rsidR="00D04D2C" w:rsidRPr="00F50C4E" w:rsidRDefault="00D04D2C" w:rsidP="009B0A9C">
                        <w:pPr>
                          <w:pStyle w:val="ListContinue2"/>
                          <w:ind w:left="0"/>
                          <w:jc w:val="center"/>
                          <w:rPr>
                            <w:sz w:val="18"/>
                            <w:szCs w:val="18"/>
                          </w:rPr>
                        </w:pPr>
                        <w:r w:rsidRPr="00F50C4E">
                          <w:rPr>
                            <w:sz w:val="18"/>
                            <w:szCs w:val="18"/>
                          </w:rPr>
                          <w:t>C</w:t>
                        </w:r>
                        <w:r>
                          <w:rPr>
                            <w:sz w:val="18"/>
                            <w:szCs w:val="18"/>
                          </w:rPr>
                          <w:t>ontent Creator/C</w:t>
                        </w:r>
                        <w:r w:rsidRPr="00F50C4E">
                          <w:rPr>
                            <w:sz w:val="18"/>
                            <w:szCs w:val="18"/>
                          </w:rPr>
                          <w:t>onsumer</w:t>
                        </w:r>
                      </w:p>
                      <w:p w:rsidR="00D04D2C" w:rsidRPr="00F50C4E" w:rsidRDefault="00D04D2C" w:rsidP="009B0A9C">
                        <w:pPr>
                          <w:pStyle w:val="ListContinue2"/>
                          <w:ind w:left="0"/>
                          <w:jc w:val="center"/>
                          <w:rPr>
                            <w:sz w:val="18"/>
                            <w:szCs w:val="18"/>
                          </w:rPr>
                        </w:pPr>
                        <w:r>
                          <w:rPr>
                            <w:sz w:val="18"/>
                            <w:szCs w:val="18"/>
                          </w:rPr>
                          <w:t>(Patient</w:t>
                        </w:r>
                        <w:r w:rsidRPr="00F50C4E">
                          <w:rPr>
                            <w:sz w:val="18"/>
                            <w:szCs w:val="18"/>
                          </w:rPr>
                          <w:t>)</w:t>
                        </w:r>
                      </w:p>
                      <w:p w:rsidR="00D04D2C" w:rsidRPr="00D62809" w:rsidRDefault="00D04D2C" w:rsidP="009B0A9C">
                        <w:pPr>
                          <w:pStyle w:val="ListContinue2"/>
                          <w:ind w:left="0"/>
                          <w:jc w:val="center"/>
                          <w:rPr>
                            <w:sz w:val="22"/>
                            <w:szCs w:val="22"/>
                          </w:rPr>
                        </w:pPr>
                        <w:r>
                          <w:rPr>
                            <w:sz w:val="18"/>
                            <w:szCs w:val="18"/>
                          </w:rPr>
                          <w:t>PHR</w:t>
                        </w:r>
                        <w:r w:rsidRPr="00F50C4E">
                          <w:rPr>
                            <w:sz w:val="18"/>
                            <w:szCs w:val="18"/>
                          </w:rPr>
                          <w:t>-IS</w:t>
                        </w:r>
                      </w:p>
                      <w:p w:rsidR="00D04D2C" w:rsidRPr="00077324" w:rsidRDefault="00D04D2C" w:rsidP="009B7545">
                        <w:pPr>
                          <w:pStyle w:val="TOC9"/>
                          <w:ind w:left="0" w:firstLine="0"/>
                          <w:rPr>
                            <w:sz w:val="22"/>
                            <w:szCs w:val="22"/>
                          </w:rPr>
                        </w:pPr>
                      </w:p>
                    </w:txbxContent>
                  </v:textbox>
                </v:shape>
                <v:group id="Group 140" o:spid="_x0000_s1178" style="position:absolute;left:59912;top:12477;width:1530;height:2153"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line id="Line 141" o:spid="_x0000_s117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VUZsQAAADcAAAADwAAAGRycy9kb3ducmV2LnhtbERPTWvCQBC9C/6HZYTezKal2CRmIyIU&#10;ikJB20CP0+yYhGZnQ3ar0V/vFgre5vE+J1+NphMnGlxrWcFjFIMgrqxuuVbw+fE6T0A4j6yxs0wK&#10;LuRgVUwnOWbannlPp4OvRQhhl6GCxvs+k9JVDRl0ke2JA3e0g0Ef4FBLPeA5hJtOPsXxQhpsOTQ0&#10;2NOmoern8GsUoNxcfbIfd89paeTX+3pRfl+3Sj3MxvUShKfR38X/7jcd5qcv8PdMuEA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VRmxAAAANwAAAAPAAAAAAAAAAAA&#10;AAAAAKECAABkcnMvZG93bnJldi54bWxQSwUGAAAAAAQABAD5AAAAkgMAAAAA&#10;">
                    <v:stroke startarrow="block"/>
                  </v:line>
                  <v:line id="Line 142" o:spid="_x0000_s118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29u8QAAADcAAAADwAAAGRycy9kb3ducmV2LnhtbERPTWsCMRC9F/ofwhS8lJpVSnFXo0hB&#10;8OCltqz0Nt2Mm2U3k20SdfvvG0HwNo/3OYvVYDtxJh8axwom4wwEceV0w7WCr8/NywxEiMgaO8ek&#10;4I8CrJaPDwsstLvwB533sRYphEOBCkyMfSFlqAxZDGPXEyfu6LzFmKCvpfZ4SeG2k9Mse5MWG04N&#10;Bnt6N1S1+5NVIGe751+//nlty/ZwyE1Zlf33TqnR07Ceg4g0xLv45t7qND/P4fpMuk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7b27xAAAANwAAAAPAAAAAAAAAAAA&#10;AAAAAKECAABkcnMvZG93bnJldi54bWxQSwUGAAAAAAQABAD5AAAAkgMAAAAA&#10;"/>
                  <v:line id="Line 143" o:spid="_x0000_s118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hosUAAADcAAAADwAAAGRycy9kb3ducmV2LnhtbESPT2vCQBTE74LfYXmCN93YQiipq4gi&#10;aA+l/oF6fGafSdrs27C7Jum37xYKHoeZ+Q0zX/amFi05X1lWMJsmIIhzqysuFJxP28kLCB+QNdaW&#10;ScEPeVguhoM5Ztp2fKD2GAoRIewzVFCG0GRS+rwkg35qG+Lo3awzGKJ0hdQOuwg3tXxKklQarDgu&#10;lNjQuqT8+3g3Ct6fP9J2tX/b9Z/79JpvDtfLV+eUGo/61SuIQH14hP/bO60gEu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hosUAAADcAAAADwAAAAAAAAAA&#10;AAAAAAChAgAAZHJzL2Rvd25yZXYueG1sUEsFBgAAAAAEAAQA+QAAAJMDAAAAAA==&#10;"/>
                </v:group>
                <v:line id="Line 134" o:spid="_x0000_s1182" style="position:absolute;visibility:visible;mso-wrap-style:square" from="9525,6931" to="11906,6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3NcUAAADcAAAADwAAAGRycy9kb3ducmV2LnhtbESPT2sCMRTE74V+h/AK3mpWk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3NcUAAADcAAAADwAAAAAAAAAA&#10;AAAAAAChAgAAZHJzL2Rvd25yZXYueG1sUEsFBgAAAAAEAAQA+QAAAJMDAAAAAA==&#10;">
                  <v:stroke endarrow="block"/>
                  <o:lock v:ext="edit" shapetype="f"/>
                </v:line>
                <v:line id="Line 142" o:spid="_x0000_s1183" style="position:absolute;flip:x;visibility:visible;mso-wrap-style:square" from="9620,4953" to="9626,6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9DRccAAADcAAAADwAAAGRycy9kb3ducmV2LnhtbESPT2sCMRTE74LfIbxCL6VmlbbYrVFE&#10;KHjw4h9WenvdvG6W3bysSdTttzeFgsdhZn7DzBa9bcWFfKgdKxiPMhDEpdM1VwoO+8/nKYgQkTW2&#10;jknBLwVYzIeDGebaXXlLl12sRIJwyFGBibHLpQylIYth5Dri5P04bzEm6SupPV4T3LZykmVv0mLN&#10;acFgRytDZbM7WwVyunk6+eX3S1M0x+O7Kcqi+9oo9fjQLz9AROrjPfzfXmsFk+wV/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j0NFxwAAANwAAAAPAAAAAAAA&#10;AAAAAAAAAKECAABkcnMvZG93bnJldi54bWxQSwUGAAAAAAQABAD5AAAAlQMAAAAA&#10;">
                  <o:lock v:ext="edit" shapetype="f"/>
                </v:line>
                <v:line id="Line 143" o:spid="_x0000_s1184" style="position:absolute;visibility:visible;mso-wrap-style:square" from="9810,5048" to="11760,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lcTcYAAADcAAAADwAAAGRycy9kb3ducmV2LnhtbESPQWvCQBSE74L/YXlCb7rRQijRVUQp&#10;aA+lWkGPz+wziWbfht1tkv77bqHQ4zAz3zCLVW9q0ZLzlWUF00kCgji3uuJCwenzdfwCwgdkjbVl&#10;UvBNHlbL4WCBmbYdH6g9hkJECPsMFZQhNJmUPi/JoJ/Yhjh6N+sMhihdIbXDLsJNLWdJkkqDFceF&#10;EhvalJQ/jl9GwfvzR9qu92+7/rxPr/n2cL3cO6fU06hfz0EE6sN/+K+90wpmS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5XE3GAAAA3AAAAA8AAAAAAAAA&#10;AAAAAAAAoQIAAGRycy9kb3ducmV2LnhtbFBLBQYAAAAABAAEAPkAAACUAwAAAAA=&#10;">
                  <o:lock v:ext="edit" shapetype="f"/>
                </v:line>
                <v:line id="Line 134" o:spid="_x0000_s1185" style="position:absolute;visibility:visible;mso-wrap-style:square" from="13735,17233" to="41052,17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0n68IAAADcAAAADwAAAGRycy9kb3ducmV2LnhtbERPyWrDMBC9B/oPYgq5JbJzyOJGCSUm&#10;0EMTyELPU2tqmVojY6mO+vfRIZDj4+3rbbStGKj3jWMF+TQDQVw53XCt4HrZT5YgfEDW2DomBf/k&#10;Ybt5Ga2x0O7GJxrOoRYphH2BCkwIXSGlrwxZ9FPXESfux/UWQ4J9LXWPtxRuWznLsrm02HBqMNjR&#10;zlD1e/6zChamPMmFLD8vx3Jo8lU8xK/vlVLj1/j+BiJQDE/xw/2hFczyND+dSUd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0n68IAAADcAAAADwAAAAAAAAAAAAAA&#10;AAChAgAAZHJzL2Rvd25yZXYueG1sUEsFBgAAAAAEAAQA+QAAAJADAAAAAA==&#10;">
                  <v:stroke endarrow="block"/>
                  <o:lock v:ext="edit" shapetype="f"/>
                </v:line>
                <v:line id="Line 117" o:spid="_x0000_s1186" style="position:absolute;flip:y;visibility:visible;mso-wrap-style:square" from="12763,14573" to="12763,32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8EcQAAADcAAAADwAAAGRycy9kb3ducmV2LnhtbESPQWvCQBSE70L/w/KE3nST0EqJrhKK&#10;llJ6MTb3l+xzE8y+DdlV03/fLRR6HGbmG2azm2wvbjT6zrGCdJmAIG6c7tgo+DodFi8gfEDW2Dsm&#10;Bd/kYbd9mG0w1+7OR7qVwYgIYZ+jgjaEIZfSNy1Z9Es3EEfv7EaLIcrRSD3iPcJtL7MkWUmLHceF&#10;Fgd6bam5lFeroN4Xlfmoq73N+FO/meeyZlkq9TifijWIQFP4D/+137WCLH2C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onwRxAAAANwAAAAPAAAAAAAAAAAA&#10;AAAAAKECAABkcnMvZG93bnJldi54bWxQSwUGAAAAAAQABAD5AAAAkgMAAAAA&#10;">
                  <v:stroke dashstyle="dash"/>
                  <o:lock v:ext="edit" shapetype="f"/>
                </v:line>
                <v:rect id="Rectangle 136" o:spid="_x0000_s1187" style="position:absolute;left:11906;top:4857;width:1829;height:17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17" o:spid="_x0000_s1188" style="position:absolute;flip:y;visibility:visible;mso-wrap-style:square" from="28341,9651" to="28341,32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DiZsQAAADcAAAADwAAAGRycy9kb3ducmV2LnhtbESPQWvCQBSE70L/w/KE3nSTQGuJrhKK&#10;llJ6MTb3l+xzE8y+DdlV03/fLRR6HGbmG2azm2wvbjT6zrGCdJmAIG6c7tgo+DodFi8gfEDW2Dsm&#10;Bd/kYbd9mG0w1+7OR7qVwYgIYZ+jgjaEIZfSNy1Z9Es3EEfv7EaLIcrRSD3iPcJtL7MkeZYWO44L&#10;LQ702lJzKa9WQb0vKvNRV3ub8ad+M09lzbJU6nE+FWsQgabwH/5rv2sFWbqC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cOJmxAAAANwAAAAPAAAAAAAAAAAA&#10;AAAAAKECAABkcnMvZG93bnJldi54bWxQSwUGAAAAAAQABAD5AAAAkgMAAAAA&#10;">
                  <v:stroke dashstyle="dash"/>
                  <o:lock v:ext="edit" shapetype="f"/>
                </v:line>
                <v:rect id="Rectangle 136" o:spid="_x0000_s1189" style="position:absolute;left:27556;top:6206;width:1816;height:5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ENcEA&#10;AADcAAAADwAAAGRycy9kb3ducmV2LnhtbERPTYvCMBC9L/gfwgje1rQVZLcaiyiKHrVe9jY2Y1tt&#10;JqWJWv31m8PCHh/ve571phEP6lxtWUE8jkAQF1bXXCo45ZvPLxDOI2tsLJOCFznIFoOPOabaPvlA&#10;j6MvRQhhl6KCyvs2ldIVFRl0Y9sSB+5iO4M+wK6UusNnCDeNTKJoKg3WHBoqbGlVUXE73o2Cc52c&#10;8H3It5H53kz8vs+v95+1UqNhv5yB8NT7f/Gfe6cVJHFYG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lhDXBAAAA3AAAAA8AAAAAAAAAAAAAAAAAmAIAAGRycy9kb3du&#10;cmV2LnhtbFBLBQYAAAAABAAEAPUAAACGAwAAAAA=&#10;"/>
                <v:line id="Line 117" o:spid="_x0000_s1190" style="position:absolute;flip:y;visibility:visible;mso-wrap-style:square" from="41719,19145" to="41719,32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PTj8QAAADcAAAADwAAAGRycy9kb3ducmV2LnhtbESPQWvCQBSE70L/w/KE3nSTQIuNrhKK&#10;llJ6MTb3l+xzE8y+DdlV03/fLRR6HGbmG2azm2wvbjT6zrGCdJmAIG6c7tgo+DodFisQPiBr7B2T&#10;gm/ysNs+zDaYa3fnI93KYESEsM9RQRvCkEvpm5Ys+qUbiKN3dqPFEOVopB7xHuG2l1mSPEuLHceF&#10;Fgd6bam5lFeroN4Xlfmoq73N+FO/maeyZlkq9TifijWIQFP4D/+137WCLH2B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9OPxAAAANwAAAAPAAAAAAAAAAAA&#10;AAAAAKECAABkcnMvZG93bnJldi54bWxQSwUGAAAAAAQABAD5AAAAkgMAAAAA&#10;">
                  <v:stroke dashstyle="dash"/>
                  <o:lock v:ext="edit" shapetype="f"/>
                </v:line>
                <v:shape id="_x0000_s1191" type="#_x0000_t202" style="position:absolute;left:5334;top:4823;width:4000;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69osQA&#10;AADcAAAADwAAAGRycy9kb3ducmV2LnhtbESPQWvCQBSE70L/w/IK3nTTBrVEVymiUg89GPsDntmX&#10;TWj2bciuGvvrXaHgcZiZb5jFqreNuFDna8cK3sYJCOLC6ZqNgp/jdvQBwgdkjY1jUnAjD6vly2CB&#10;mXZXPtAlD0ZECPsMFVQhtJmUvqjIoh+7ljh6pesshig7I3WH1wi3jXxPkqm0WHNcqLCldUXFb362&#10;CtZ/JZrk1H7vpkVq9oFmm7qcKTV87T/nIAL14Rn+b39pBekkhc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evaLEAAAA3AAAAA8AAAAAAAAAAAAAAAAAmAIAAGRycy9k&#10;b3ducmV2LnhtbFBLBQYAAAAABAAEAPUAAACJAwAAAAA=&#10;" stroked="f">
                  <v:textbox inset="0,0,0,0">
                    <w:txbxContent>
                      <w:p w:rsidR="00D04D2C" w:rsidRPr="005C55AC" w:rsidRDefault="00D04D2C" w:rsidP="00F06B2A">
                        <w:pPr>
                          <w:pStyle w:val="ListContinue2"/>
                          <w:ind w:left="0"/>
                          <w:jc w:val="center"/>
                          <w:rPr>
                            <w:sz w:val="16"/>
                            <w:szCs w:val="16"/>
                          </w:rPr>
                        </w:pPr>
                        <w:r w:rsidRPr="005C55AC">
                          <w:rPr>
                            <w:sz w:val="16"/>
                            <w:szCs w:val="16"/>
                          </w:rPr>
                          <w:t>Creates Plan of Care</w:t>
                        </w:r>
                      </w:p>
                      <w:p w:rsidR="00D04D2C" w:rsidRDefault="00D04D2C" w:rsidP="009B7545"/>
                    </w:txbxContent>
                  </v:textbox>
                </v:shape>
                <v:shape id="_x0000_s1192" type="#_x0000_t202" style="position:absolute;left:14763;top:15621;width:13387;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XKGMUA&#10;AADcAAAADwAAAGRycy9kb3ducmV2LnhtbESPQWvCQBSE70L/w/IEL6KbWhokukqrFjy0h1jx/Mg+&#10;k2D2bdhdTfz3bqHgcZiZb5jlujeNuJHztWUFr9MEBHFhdc2lguPv12QOwgdkjY1lUnAnD+vVy2CJ&#10;mbYd53Q7hFJECPsMFVQhtJmUvqjIoJ/aljh6Z+sMhihdKbXDLsJNI2dJkkqDNceFClvaVFRcDlej&#10;IN26a5fzZrw97r7xpy1np8/7SanRsP9YgAjUh2f4v73XCt7e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coYxQAAANwAAAAPAAAAAAAAAAAAAAAAAJgCAABkcnMv&#10;ZG93bnJldi54bWxQSwUGAAAAAAQABAD1AAAAigMAAAAA&#10;" stroked="f">
                  <v:textbox inset="0,0,0,0">
                    <w:txbxContent>
                      <w:p w:rsidR="00D04D2C" w:rsidRPr="001F08C0" w:rsidRDefault="00D04D2C" w:rsidP="00D528F2">
                        <w:pPr>
                          <w:pStyle w:val="TOC1"/>
                          <w:rPr>
                            <w:sz w:val="16"/>
                            <w:szCs w:val="16"/>
                          </w:rPr>
                        </w:pPr>
                        <w:r w:rsidRPr="001F08C0">
                          <w:rPr>
                            <w:sz w:val="16"/>
                            <w:szCs w:val="16"/>
                          </w:rPr>
                          <w:t>P</w:t>
                        </w:r>
                        <w:r>
                          <w:rPr>
                            <w:sz w:val="16"/>
                            <w:szCs w:val="16"/>
                          </w:rPr>
                          <w:t>rovides Discharge Document</w:t>
                        </w:r>
                      </w:p>
                      <w:p w:rsidR="00D04D2C" w:rsidRDefault="00D04D2C" w:rsidP="00D528F2"/>
                      <w:p w:rsidR="00D04D2C" w:rsidRPr="00077324" w:rsidRDefault="00D04D2C" w:rsidP="00D528F2">
                        <w:pPr>
                          <w:pStyle w:val="TOC1"/>
                          <w:rPr>
                            <w:sz w:val="22"/>
                            <w:szCs w:val="22"/>
                          </w:rPr>
                        </w:pPr>
                        <w:r w:rsidRPr="00077324">
                          <w:rPr>
                            <w:sz w:val="22"/>
                            <w:szCs w:val="22"/>
                          </w:rPr>
                          <w:t>Transaction-A [A]</w:t>
                        </w:r>
                      </w:p>
                    </w:txbxContent>
                  </v:textbox>
                </v:shape>
                <v:group id="Group 140" o:spid="_x0000_s1193" style="position:absolute;left:29386;top:6300;width:1753;height:1429" coordorigin="5606,7090"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line id="Line 141" o:spid="_x0000_s1194" style="position:absolute;visibility:visible;mso-wrap-style:square" from="5606,7495" to="6086,7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cUb8MAAADcAAAADwAAAGRycy9kb3ducmV2LnhtbERPy2rCQBTdC/7DcIXudKJtRaOjSKAg&#10;FgrxAS6vmWsSzNwJmWlM8/WdRaHLw3mvt52pREuNKy0rmE4iEMSZ1SXnCs6nj/EChPPIGivLpOCH&#10;HGw3w8EaY22fnFJ79LkIIexiVFB4X8dSuqwgg25ia+LA3W1j0AfY5FI3+AzhppKzKJpLgyWHhgJr&#10;SgrKHsdvowBl0vtF2n2+LS9GXr9288utPyj1Mup2KxCeOv8v/nPvtYLX97A2nA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3FG/DAAAA3AAAAA8AAAAAAAAAAAAA&#10;AAAAoQIAAGRycy9kb3ducmV2LnhtbFBLBQYAAAAABAAEAPkAAACRAwAAAAA=&#10;">
                    <v:stroke startarrow="block"/>
                  </v:line>
                  <v:line id="Line 142" o:spid="_x0000_s1195" style="position:absolute;flip:x;visibility:visible;mso-wrap-style:square" from="6086,7105" to="6086,7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BpwMcAAADcAAAADwAAAGRycy9kb3ducmV2LnhtbESPT2sCMRTE74V+h/AKvRTN9p/o1ihS&#10;KPTgRSsr3p6b52bZzcs2SXX99kYQehxm5jfMdN7bVhzJh9qxgudhBoK4dLrmSsHm52swBhEissbW&#10;MSk4U4D57P5uirl2J17RcR0rkSAcclRgYuxyKUNpyGIYuo44eQfnLcYkfSW1x1OC21a+ZNlIWqw5&#10;LRjs6NNQ2az/rAI5Xj79+sX+rSma7XZiirLodkulHh/6xQeISH38D9/a31rB6/sErmfS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kGnAxwAAANwAAAAPAAAAAAAA&#10;AAAAAAAAAKECAABkcnMvZG93bnJldi54bWxQSwUGAAAAAAQABAD5AAAAlQMAAAAA&#10;"/>
                  <v:line id="Line 143" o:spid="_x0000_s1196" style="position:absolute;visibility:visible;mso-wrap-style:square" from="5636,7090" to="6086,7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KLn8QAAADcAAAADwAAAGRycy9kb3ducmV2LnhtbERPyWrDMBC9F/oPYgq5NXISMMWNHEJK&#10;IemhZIPmOLYmtltrZCTVdv8+OhRyfLx9uRpNK3pyvrGsYDZNQBCXVjdcKTif3p9fQPiArLG1TAr+&#10;yMMqf3xYYqbtwAfqj6ESMYR9hgrqELpMSl/WZNBPbUccuat1BkOErpLa4RDDTSvnSZJKgw3Hhho7&#10;2tRU/hx/jYLPxT7t17uP7fi1S4vy7VBcvgen1ORpXL+CCDSGu/jfvdUKFmmcH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4oufxAAAANwAAAAPAAAAAAAAAAAA&#10;AAAAAKECAABkcnMvZG93bnJldi54bWxQSwUGAAAAAAQABAD5AAAAkgMAAAAA&#10;"/>
                </v:group>
                <v:shape id="_x0000_s1197" type="#_x0000_t202" style="position:absolute;left:61912;top:13049;width:8909;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IGpsUA&#10;AADcAAAADwAAAGRycy9kb3ducmV2LnhtbESPT4vCMBTE7wt+h/AEL4umW6Es1Sj+WWEP7kFXPD+a&#10;Z1tsXkoSbf32G0HY4zAzv2Hmy9404k7O15YVfEwSEMSF1TWXCk6/u/EnCB+QNTaWScGDPCwXg7c5&#10;5tp2fKD7MZQiQtjnqKAKoc2l9EVFBv3EtsTRu1hnMETpSqkddhFuGpkmSSYN1hwXKmxpU1FxPd6M&#10;gmzrbt2BN+/b09cef9oyPa8fZ6VGw341AxGoD//hV/tbK5hmKTz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4gamxQAAANwAAAAPAAAAAAAAAAAAAAAAAJgCAABkcnMv&#10;ZG93bnJldi54bWxQSwUGAAAAAAQABAD1AAAAigMAAAAA&#10;" stroked="f">
                  <v:textbox inset="0,0,0,0">
                    <w:txbxContent>
                      <w:p w:rsidR="00D04D2C" w:rsidRPr="00077324" w:rsidRDefault="00D04D2C" w:rsidP="004624DD">
                        <w:pPr>
                          <w:pStyle w:val="TOC1"/>
                          <w:rPr>
                            <w:sz w:val="22"/>
                            <w:szCs w:val="22"/>
                          </w:rPr>
                        </w:pPr>
                        <w:r w:rsidRPr="001F08C0">
                          <w:rPr>
                            <w:sz w:val="16"/>
                            <w:szCs w:val="16"/>
                          </w:rPr>
                          <w:t xml:space="preserve">Updates </w:t>
                        </w:r>
                        <w:proofErr w:type="spellStart"/>
                        <w:r>
                          <w:rPr>
                            <w:sz w:val="16"/>
                            <w:szCs w:val="16"/>
                          </w:rPr>
                          <w:t>PtCP</w:t>
                        </w:r>
                        <w:proofErr w:type="spellEnd"/>
                      </w:p>
                    </w:txbxContent>
                  </v:textbox>
                </v:shape>
                <v:line id="Line 117" o:spid="_x0000_s1198" style="position:absolute;flip:y;visibility:visible;mso-wrap-style:square" from="58959,10477" to="58959,33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YhcQAAADcAAAADwAAAGRycy9kb3ducmV2LnhtbESPQWvCQBSE7wX/w/IEb3VjpKFEVxFJ&#10;pZRemur9JfvcBLNvQ3Zr0n/fLRR6HGbmG2a7n2wn7jT41rGC1TIBQVw73bJRcP58eXwG4QOyxs4x&#10;KfgmD/vd7GGLuXYjf9C9DEZECPscFTQh9LmUvm7Iol+6njh6VzdYDFEORuoBxwi3nUyTJJMWW44L&#10;DfZ0bKi+lV9WQVUcLuatuhQ25Xd9Mk9lxbJUajGfDhsQgabwH/5rv2oF62wNv2fiEZ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rJiFxAAAANwAAAAPAAAAAAAAAAAA&#10;AAAAAKECAABkcnMvZG93bnJldi54bWxQSwUGAAAAAAQABAD5AAAAkgMAAAAA&#10;">
                  <v:stroke dashstyle="dash"/>
                  <o:lock v:ext="edit" shapetype="f"/>
                </v:line>
                <v:rect id="Rectangle 136" o:spid="_x0000_s1199" style="position:absolute;left:58007;top:12096;width:1905;height:6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GmsUA&#10;AADcAAAADwAAAGRycy9kb3ducmV2LnhtbESPQWvCQBSE7wX/w/KE3uquKdg2zUZEsdijxktvr9nX&#10;JJp9G7Krpv56t1DwOMzMN0w2H2wrztT7xrGG6USBIC6dabjSsC/WT68gfEA22DomDb/kYZ6PHjJM&#10;jbvwls67UIkIYZ+ihjqELpXSlzVZ9BPXEUfvx/UWQ5R9JU2Plwi3rUyUmkmLDceFGjta1lQedyer&#10;4btJ9njdFh/Kvq2fw+dQHE5fK60fx8PiHUSgIdzD/+2N0ZCoF/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4aaxQAAANwAAAAPAAAAAAAAAAAAAAAAAJgCAABkcnMv&#10;ZG93bnJldi54bWxQSwUGAAAAAAQABAD1AAAAigMAAAAA&#10;"/>
                <v:rect id="Rectangle 136" o:spid="_x0000_s1200" style="position:absolute;left:41052;top:16383;width:1816;height:9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0MQA&#10;AADcAAAADwAAAGRycy9kb3ducmV2LnhtbESPT4vCMBTE74LfITzBm6b+QdyuUURR3KO2F29vm7dt&#10;tXkpTdTqp98sLHgcZuY3zGLVmkrcqXGlZQWjYQSCOLO65FxBmuwGcxDOI2usLJOCJzlYLbudBcba&#10;PvhI95PPRYCwi1FB4X0dS+myggy6oa2Jg/djG4M+yCaXusFHgJtKjqNoJg2WHBYKrGlTUHY93YyC&#10;73Kc4uuY7CPzsZv4rza53M5bpfq9dv0JwlPr3+H/9kErmMym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P8tDEAAAA3AAAAA8AAAAAAAAAAAAAAAAAmAIAAGRycy9k&#10;b3ducmV2LnhtbFBLBQYAAAAABAAEAPUAAACJAwAAAAA=&#10;"/>
                <v:line id="Line 134" o:spid="_x0000_s1201" style="position:absolute;visibility:visible;mso-wrap-style:square" from="13810,12665" to="57951,12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34k8YAAADcAAAADwAAAGRycy9kb3ducmV2LnhtbESPS2vDMBCE74H8B7GF3hI5Lc3DjRJC&#10;TaGHJJAHPW+trWVqrYylOuq/rwKBHIeZ+YZZrqNtRE+drx0rmIwzEMSl0zVXCs6n99EchA/IGhvH&#10;pOCPPKxXw8ESc+0ufKD+GCqRIOxzVGBCaHMpfWnIoh+7ljh5366zGJLsKqk7vCS4beRTlk2lxZrT&#10;gsGW3gyVP8dfq2BmioOcyWJ72hd9PVnEXfz8Wij1+BA3ryACxXAP39ofWsHz9AW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t+JPGAAAA3AAAAA8AAAAAAAAA&#10;AAAAAAAAoQIAAGRycy9kb3ducmV2LnhtbFBLBQYAAAAABAAEAPkAAACUAwAAAAA=&#10;">
                  <v:stroke endarrow="block"/>
                  <o:lock v:ext="edit" shapetype="f"/>
                </v:line>
                <v:rect id="Rectangle 136" o:spid="_x0000_s1202" style="position:absolute;left:58197;top:20955;width:1924;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HJPMUA&#10;AADcAAAADwAAAGRycy9kb3ducmV2LnhtbESPT2vCQBTE7wW/w/KE3upGA0FTV5EWSz1qcuntNfua&#10;pM2+DdnNn/rpuwXB4zAzv2G2+8k0YqDO1ZYVLBcRCOLC6ppLBXl2fFqDcB5ZY2OZFPySg/1u9rDF&#10;VNuRzzRcfCkChF2KCirv21RKV1Rk0C1sSxy8L9sZ9EF2pdQdjgFuGrmKokQarDksVNjSS0XFz6U3&#10;Cj7rVY7Xc/YWmc0x9qcp++4/XpV6nE+HZxCeJn8P39rvWkGcJPB/Jh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ck8xQAAANwAAAAPAAAAAAAAAAAAAAAAAJgCAABkcnMv&#10;ZG93bnJldi54bWxQSwUGAAAAAAQABAD1AAAAigMAAAAA&#10;"/>
                <v:group id="Group 140" o:spid="_x0000_s1203" style="position:absolute;left:60007;top:21526;width:1829;height:2026"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line id="Line 141" o:spid="_x0000_s120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RECcMAAADcAAAADwAAAGRycy9kb3ducmV2LnhtbERPy2rCQBTdC/7DcIXudKItqUZHkUBB&#10;LBR8gctr5poEM3dCZhrTfH1nUejycN6rTWcq0VLjSssKppMIBHFmdcm5gvPpYzwH4TyyxsoyKfgh&#10;B5v1cLDCRNsnH6g9+lyEEHYJKii8rxMpXVaQQTexNXHg7rYx6ANscqkbfIZwU8lZFMXSYMmhocCa&#10;0oKyx/HbKECZ9n5+6D7fFhcjr1/b+HLr90q9jLrtEoSnzv+L/9w7reD1PcwPZ8IRk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0RAnDAAAA3AAAAA8AAAAAAAAAAAAA&#10;AAAAoQIAAGRycy9kb3ducmV2LnhtbFBLBQYAAAAABAAEAPkAAACRAwAAAAA=&#10;">
                    <v:stroke startarrow="block"/>
                  </v:line>
                  <v:line id="Line 142" o:spid="_x0000_s120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M5pscAAADcAAAADwAAAGRycy9kb3ducmV2LnhtbESPQWsCMRSE74X+h/AKvYhmbaXq1ihS&#10;EHrwUisr3p6b182ym5dtEnX775uC0OMwM98wi1VvW3EhH2rHCsajDARx6XTNlYL952Y4AxEissbW&#10;MSn4oQCr5f3dAnPtrvxBl12sRIJwyFGBibHLpQylIYth5Dri5H05bzEm6SupPV4T3LbyKctepMWa&#10;04LBjt4Mlc3ubBXI2Xbw7denSVM0h8PcFGXRHbdKPT7061cQkfr4H76137WC5+k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UzmmxwAAANwAAAAPAAAAAAAA&#10;AAAAAAAAAKECAABkcnMvZG93bnJldi54bWxQSwUGAAAAAAQABAD5AAAAlQMAAAAA&#10;"/>
                  <v:line id="Line 143" o:spid="_x0000_s120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mrsYAAADcAAAADwAAAGRycy9kb3ducmV2LnhtbESPQWvCQBSE70L/w/IKvemmCqmkriIt&#10;BfUgVQvt8Zl9JrHZt2F3TeK/7xYEj8PMfMPMFr2pRUvOV5YVPI8SEMS51RUXCr4OH8MpCB+QNdaW&#10;ScGVPCzmD4MZZtp2vKN2HwoRIewzVFCG0GRS+rwkg35kG+LonawzGKJ0hdQOuwg3tRwnSSoNVhwX&#10;SmzoraT8d38xCraTz7Rdrjer/nudHvP33fHn3Dmlnh775SuIQH24h2/tlVYweR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lJq7GAAAA3AAAAA8AAAAAAAAA&#10;AAAAAAAAoQIAAGRycy9kb3ducmV2LnhtbFBLBQYAAAAABAAEAPkAAACUAwAAAAA=&#10;"/>
                </v:group>
                <v:group id="Group 140" o:spid="_x0000_s1207" style="position:absolute;left:42862;top:16954;width:1753;height:219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line id="Line 141" o:spid="_x0000_s120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oDMYAAADcAAAADwAAAGRycy9kb3ducmV2LnhtbESPQWvCQBSE74L/YXlCb2ZTaW1MXUWE&#10;glgQtA30+My+JqHZtyG7TVJ/vVsQPA4z8w2zXA+mFh21rrKs4DGKQRDnVldcKPj8eJsmIJxH1lhb&#10;JgV/5GC9Go+WmGrb85G6ky9EgLBLUUHpfZNK6fKSDLrINsTB+7atQR9kW0jdYh/gppazOJ5LgxWH&#10;hRIb2paU/5x+jQKU24tPjsP70yIz8uuwmWfny16ph8mweQXhafD38K290wpmL8/wfyYc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i6AzGAAAA3AAAAA8AAAAAAAAA&#10;AAAAAAAAoQIAAGRycy9kb3ducmV2LnhtbFBLBQYAAAAABAAEAPkAAACUAwAAAAA=&#10;">
                    <v:stroke startarrow="block"/>
                  </v:line>
                  <v:line id="Line 142" o:spid="_x0000_s120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uT8YAAADcAAAADwAAAGRycy9kb3ducmV2LnhtbESPQWsCMRSE70L/Q3gFL0WzlWJ1axQp&#10;FHrwopYVb8/N62bZzcs2ibr9941Q8DjMzDfMYtXbVlzIh9qxgudxBoK4dLrmSsHX/mM0AxEissbW&#10;MSn4pQCr5cNggbl2V97SZRcrkSAcclRgYuxyKUNpyGIYu444ed/OW4xJ+kpqj9cEt62cZNlUWqw5&#10;LRjs6N1Q2ezOVoGcbZ5+/Pr00hTN4TA3RVl0x41Sw8d+/QYiUh/v4f/2p1YweZ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brk/GAAAA3AAAAA8AAAAAAAAA&#10;AAAAAAAAoQIAAGRycy9kb3ducmV2LnhtbFBLBQYAAAAABAAEAPkAAACUAwAAAAA=&#10;"/>
                  <v:line id="Line 143" o:spid="_x0000_s121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Kq8YAAADcAAAADwAAAGRycy9kb3ducmV2LnhtbESPQWvCQBSE7wX/w/KE3upGC1FSVxGl&#10;oD2UqoX2+Mw+k2j2bdjdJum/7xYEj8PMfMPMl72pRUvOV5YVjEcJCOLc6ooLBZ/H16cZCB+QNdaW&#10;ScEveVguBg9zzLTteE/tIRQiQthnqKAMocmk9HlJBv3INsTRO1tnMETpCqkddhFuajlJklQarDgu&#10;lNjQuqT8evgxCt6fP9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ziqvGAAAA3AAAAA8AAAAAAAAA&#10;AAAAAAAAoQIAAGRycy9kb3ducmV2LnhtbFBLBQYAAAAABAAEAPkAAACUAwAAAAA=&#10;"/>
                </v:group>
                <v:shape id="_x0000_s1211" type="#_x0000_t202" style="position:absolute;left:14095;top:11334;width:13172;height:1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oDMEA&#10;AADcAAAADwAAAGRycy9kb3ducmV2LnhtbERPTYvCMBC9C/sfwix4kTXdHlSqUVx1wYMe6ornoRnb&#10;YjMpSbT1328OgsfH+16setOIBzlfW1bwPU5AEBdW11wqOP/9fs1A+ICssbFMCp7kYbX8GCww07bj&#10;nB6nUIoYwj5DBVUIbSalLyoy6Me2JY7c1TqDIUJXSu2wi+GmkWmSTKTBmmNDhS1tKipup7tRMNm6&#10;e5fzZrQ97w54bMv08vO8KDX87NdzEIH68Ba/3HutIJ3Gt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yqAzBAAAA3AAAAA8AAAAAAAAAAAAAAAAAmAIAAGRycy9kb3du&#10;cmV2LnhtbFBLBQYAAAAABAAEAPUAAACGAwAAAAA=&#10;" stroked="f">
                  <v:textbox inset="0,0,0,0">
                    <w:txbxContent>
                      <w:p w:rsidR="00D04D2C" w:rsidRPr="001F08C0" w:rsidRDefault="00D04D2C" w:rsidP="000D5A45">
                        <w:pPr>
                          <w:pStyle w:val="TOC1"/>
                          <w:rPr>
                            <w:sz w:val="16"/>
                            <w:szCs w:val="16"/>
                          </w:rPr>
                        </w:pPr>
                        <w:r w:rsidRPr="001F08C0">
                          <w:rPr>
                            <w:sz w:val="16"/>
                            <w:szCs w:val="16"/>
                          </w:rPr>
                          <w:t>P</w:t>
                        </w:r>
                        <w:r>
                          <w:rPr>
                            <w:sz w:val="16"/>
                            <w:szCs w:val="16"/>
                          </w:rPr>
                          <w:t>rovides Discharge Document</w:t>
                        </w:r>
                      </w:p>
                      <w:p w:rsidR="00D04D2C" w:rsidRDefault="00D04D2C" w:rsidP="000D5A45"/>
                      <w:p w:rsidR="00D04D2C" w:rsidRPr="00077324" w:rsidRDefault="00D04D2C" w:rsidP="000D5A45">
                        <w:pPr>
                          <w:pStyle w:val="TOC1"/>
                          <w:rPr>
                            <w:sz w:val="22"/>
                            <w:szCs w:val="22"/>
                          </w:rPr>
                        </w:pPr>
                        <w:r w:rsidRPr="00077324">
                          <w:rPr>
                            <w:sz w:val="22"/>
                            <w:szCs w:val="22"/>
                          </w:rPr>
                          <w:t>Transaction-A [A]</w:t>
                        </w:r>
                      </w:p>
                    </w:txbxContent>
                  </v:textbox>
                </v:shape>
                <v:shape id="_x0000_s1212" type="#_x0000_t202" style="position:absolute;left:43434;top:19812;width:13386;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HULcAA&#10;AADcAAAADwAAAGRycy9kb3ducmV2LnhtbERPy4rCMBTdC/5DuMJsRFO7EKlG8TUwC134wPWlubbF&#10;5qYk0da/nywEl4fzXqw6U4sXOV9ZVjAZJyCIc6srLhRcL7+jGQgfkDXWlknBmzyslv3eAjNtWz7R&#10;6xwKEUPYZ6igDKHJpPR5SQb92DbEkbtbZzBE6AqpHbYx3NQyTZKpNFhxbCixoW1J+eP8NAqmO/ds&#10;T7wd7q77Ax6bIr1t3jelfgbdeg4iUBe+4o/7TytIZ3F+PBOP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5HULcAAAADcAAAADwAAAAAAAAAAAAAAAACYAgAAZHJzL2Rvd25y&#10;ZXYueG1sUEsFBgAAAAAEAAQA9QAAAIUDAAAAAA==&#10;" stroked="f">
                  <v:textbox inset="0,0,0,0">
                    <w:txbxContent>
                      <w:p w:rsidR="00D04D2C" w:rsidRPr="001F08C0" w:rsidRDefault="00D04D2C" w:rsidP="000D5A45">
                        <w:pPr>
                          <w:pStyle w:val="TOC1"/>
                          <w:rPr>
                            <w:sz w:val="16"/>
                            <w:szCs w:val="16"/>
                          </w:rPr>
                        </w:pPr>
                        <w:r w:rsidRPr="001F08C0">
                          <w:rPr>
                            <w:sz w:val="16"/>
                            <w:szCs w:val="16"/>
                          </w:rPr>
                          <w:t>P</w:t>
                        </w:r>
                        <w:r>
                          <w:rPr>
                            <w:sz w:val="16"/>
                            <w:szCs w:val="16"/>
                          </w:rPr>
                          <w:t>rovides Annotation</w:t>
                        </w:r>
                      </w:p>
                      <w:p w:rsidR="00D04D2C" w:rsidRDefault="00D04D2C" w:rsidP="000D5A45"/>
                      <w:p w:rsidR="00D04D2C" w:rsidRPr="00077324" w:rsidRDefault="00D04D2C" w:rsidP="000D5A45">
                        <w:pPr>
                          <w:pStyle w:val="TOC1"/>
                          <w:rPr>
                            <w:sz w:val="22"/>
                            <w:szCs w:val="22"/>
                          </w:rPr>
                        </w:pPr>
                        <w:r w:rsidRPr="00077324">
                          <w:rPr>
                            <w:sz w:val="22"/>
                            <w:szCs w:val="22"/>
                          </w:rPr>
                          <w:t>Transaction-A [A]</w:t>
                        </w:r>
                      </w:p>
                    </w:txbxContent>
                  </v:textbox>
                </v:shape>
                <v:rect id="Rectangle 136" o:spid="_x0000_s1213" style="position:absolute;left:57956;top:8712;width:1905;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1i8QA&#10;AADcAAAADwAAAGRycy9kb3ducmV2LnhtbESPQWsCMRSE70L/Q3gFb5pURXQ1SmlR9KjrpbfXzXN3&#10;283Lsom6+uuNIHgcZuYbZr5sbSXO1PjSsYaPvgJBnDlTcq7hkK56ExA+IBusHJOGK3lYLt46c0yM&#10;u/COzvuQiwhhn6CGIoQ6kdJnBVn0fVcTR+/oGoshyiaXpsFLhNtKDpQaS4slx4UCa/oqKPvfn6yG&#10;33JwwNsuXSs7XQ3Dtk3/Tj/fWnff288ZiEBteIWf7Y3RMFJ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dYvEAAAA3AAAAA8AAAAAAAAAAAAAAAAAmAIAAGRycy9k&#10;b3ducmV2LnhtbFBLBQYAAAAABAAEAPUAAACJAwAAAAA=&#10;"/>
                <v:shape id="_x0000_s1214" type="#_x0000_t202" style="position:absolute;left:61531;top:9429;width:8909;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wmycQA&#10;AADcAAAADwAAAGRycy9kb3ducmV2LnhtbESPzYvCMBTE7wv+D+EJXhZNKyLSNcr6BR7cgx94fjRv&#10;27LNS0mirf+9EYQ9DjPzG2a+7Ewt7uR8ZVlBOkpAEOdWV1wouJx3wxkIH5A11pZJwYM8LBe9jzlm&#10;2rZ8pPspFCJC2GeooAyhyaT0eUkG/cg2xNH7tc5giNIVUjtsI9zUcpwkU2mw4rhQYkPrkvK/080o&#10;mG7crT3y+nNz2R7wpynG19XjqtSg331/gQjUhf/wu73XCiZpCq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JsnEAAAA3AAAAA8AAAAAAAAAAAAAAAAAmAIAAGRycy9k&#10;b3ducmV2LnhtbFBLBQYAAAAABAAEAPUAAACJAwAAAAA=&#10;" stroked="f">
                  <v:textbox inset="0,0,0,0">
                    <w:txbxContent>
                      <w:p w:rsidR="00D04D2C" w:rsidRPr="00077324" w:rsidRDefault="00D04D2C" w:rsidP="00FA7470">
                        <w:pPr>
                          <w:pStyle w:val="TOC1"/>
                          <w:rPr>
                            <w:sz w:val="22"/>
                            <w:szCs w:val="22"/>
                          </w:rPr>
                        </w:pPr>
                        <w:r w:rsidRPr="001F08C0">
                          <w:rPr>
                            <w:sz w:val="16"/>
                            <w:szCs w:val="16"/>
                          </w:rPr>
                          <w:t xml:space="preserve">Updates </w:t>
                        </w:r>
                        <w:proofErr w:type="spellStart"/>
                        <w:r>
                          <w:rPr>
                            <w:sz w:val="16"/>
                            <w:szCs w:val="16"/>
                          </w:rPr>
                          <w:t>PtCP</w:t>
                        </w:r>
                        <w:proofErr w:type="spellEnd"/>
                      </w:p>
                    </w:txbxContent>
                  </v:textbox>
                </v:shape>
                <v:shape id="_x0000_s1215" type="#_x0000_t202" style="position:absolute;left:61912;top:21717;width:8909;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4vsQA&#10;AADcAAAADwAAAGRycy9kb3ducmV2LnhtbESPzYvCMBTE7wv+D+EJe1k0tSwi1Sh+LXhwD37g+dE8&#10;22LzUpJo639vFoQ9DjPzG2a26EwtHuR8ZVnBaJiAIM6trrhQcD79DCYgfEDWWFsmBU/ysJj3PmaY&#10;advygR7HUIgIYZ+hgjKEJpPS5yUZ9EPbEEfvap3BEKUrpHbYRripZZokY2mw4rhQYkPrkvLb8W4U&#10;jDfu3h54/bU5b/f42xTpZfW8KPXZ75ZTEIG68B9+t3dawfcohb8z8Qj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OuL7EAAAA3AAAAA8AAAAAAAAAAAAAAAAAmAIAAGRycy9k&#10;b3ducmV2LnhtbFBLBQYAAAAABAAEAPUAAACJAwAAAAA=&#10;" stroked="f">
                  <v:textbox inset="0,0,0,0">
                    <w:txbxContent>
                      <w:p w:rsidR="00D04D2C" w:rsidRPr="00077324" w:rsidRDefault="00D04D2C" w:rsidP="00FA7470">
                        <w:pPr>
                          <w:pStyle w:val="TOC1"/>
                          <w:rPr>
                            <w:sz w:val="22"/>
                            <w:szCs w:val="22"/>
                          </w:rPr>
                        </w:pPr>
                        <w:r w:rsidRPr="001F08C0">
                          <w:rPr>
                            <w:sz w:val="16"/>
                            <w:szCs w:val="16"/>
                          </w:rPr>
                          <w:t xml:space="preserve">Updates </w:t>
                        </w:r>
                        <w:proofErr w:type="spellStart"/>
                        <w:r>
                          <w:rPr>
                            <w:sz w:val="16"/>
                            <w:szCs w:val="16"/>
                          </w:rPr>
                          <w:t>PtCP</w:t>
                        </w:r>
                        <w:proofErr w:type="spellEnd"/>
                      </w:p>
                    </w:txbxContent>
                  </v:textbox>
                </v:shape>
                <v:group id="Group 140" o:spid="_x0000_s1216" style="position:absolute;left:59912;top:8756;width:1130;height:2240" coordorigin="5175,6945" coordsize="480,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line id="Line 141" o:spid="_x0000_s1217" style="position:absolute;visibility:visible;mso-wrap-style:square" from="5175,7460" to="5655,7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qz8YAAADcAAAADwAAAGRycy9kb3ducmV2LnhtbESPzWrDMBCE74W8g9hCb7XsYkLiRDHG&#10;ECgtBPJj6HFrbWxTa2UsNXHy9FWh0OMwM98w63wyvbjQ6DrLCpIoBkFcW91xo+B03D4vQDiPrLG3&#10;TApu5CDfzB7WmGl75T1dDr4RAcIuQwWt90MmpatbMugiOxAH72xHgz7IsZF6xGuAm16+xPFcGuw4&#10;LLQ4UNlS/XX4NgpQlne/2E/v6bIy8mNXzKvP+5tST49TsQLhafL/4b/2q1aQJi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6as/GAAAA3AAAAA8AAAAAAAAA&#10;AAAAAAAAoQIAAGRycy9kb3ducmV2LnhtbFBLBQYAAAAABAAEAPkAAACUAwAAAAA=&#10;">
                    <v:stroke startarrow="block"/>
                  </v:line>
                  <v:line id="Line 142" o:spid="_x0000_s1218" style="position:absolute;flip:x;visibility:visible;mso-wrap-style:square" from="5655,7004" to="5655,7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0XYMYAAADcAAAADwAAAGRycy9kb3ducmV2LnhtbESPQWsCMRSE74X+h/AKXqRmLbbo1ihS&#10;KHjwopaV3p6b182ym5dtEnX996Yg9DjMzDfMfNnbVpzJh9qxgvEoA0FcOl1zpeBr//k8BREissbW&#10;MSm4UoDl4vFhjrl2F97SeRcrkSAcclRgYuxyKUNpyGIYuY44eT/OW4xJ+kpqj5cEt618ybI3abHm&#10;tGCwow9DZbM7WQVyuhn++tVx0hTN4TAzRVl03xulBk/96h1EpD7+h+/ttVYwGb/C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dF2DGAAAA3AAAAA8AAAAAAAAA&#10;AAAAAAAAoQIAAGRycy9kb3ducmV2LnhtbFBLBQYAAAAABAAEAPkAAACUAwAAAAA=&#10;"/>
                  <v:line id="Line 143" o:spid="_x0000_s1219" style="position:absolute;visibility:visible;mso-wrap-style:square" from="5205,6945" to="5655,6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sIaMYAAADcAAAADwAAAGRycy9kb3ducmV2LnhtbESPQWvCQBSE7wX/w/IKvdWNtgRJXUVa&#10;BPUgagvt8Zl9TVKzb8PumqT/3hUEj8PMfMNM572pRUvOV5YVjIYJCOLc6ooLBV+fy+cJCB+QNdaW&#10;ScE/eZjPBg9TzLTteE/tIRQiQthnqKAMocmk9HlJBv3QNsTR+7XOYIjSFVI77CLc1HKcJKk0WHFc&#10;KLGh95Ly0+FsFGxfdmm7WG9W/fc6PeYf++PPX+eUenrsF28gAvXhHr61V1rB6yi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rCGjGAAAA3AAAAA8AAAAAAAAA&#10;AAAAAAAAoQIAAGRycy9kb3ducmV2LnhtbFBLBQYAAAAABAAEAPkAAACUAwAAAAA=&#10;"/>
                </v:group>
                <v:shape id="_x0000_s1220" type="#_x0000_t202" style="position:absolute;left:45053;top:17145;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HRsYA&#10;AADcAAAADwAAAGRycy9kb3ducmV2LnhtbESPT2vCQBTE70K/w/IEL1I3tZJKdJVWLXhoD/7B8yP7&#10;TILZt2F3NfHbdwuCx2FmfsPMl52pxY2crywreBslIIhzqysuFBwP369TED4ga6wtk4I7eVguXnpz&#10;zLRteUe3fShEhLDPUEEZQpNJ6fOSDPqRbYijd7bOYIjSFVI7bCPc1HKcJKk0WHFcKLGhVUn5ZX81&#10;CtK1u7Y7Xg3Xx80P/jbF+PR1Pyk16HefMxCBuvAMP9pbrWDy/gH/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xHRsYAAADcAAAADwAAAAAAAAAAAAAAAACYAgAAZHJz&#10;L2Rvd25yZXYueG1sUEsFBgAAAAAEAAQA9QAAAIsDAAAAAA==&#10;" stroked="f">
                  <v:textbox inset="0,0,0,0">
                    <w:txbxContent>
                      <w:p w:rsidR="00D04D2C" w:rsidRPr="00D62809" w:rsidRDefault="00D04D2C"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D04D2C" w:rsidRDefault="00D04D2C" w:rsidP="00FA7470"/>
                      <w:p w:rsidR="00D04D2C" w:rsidRPr="00077324" w:rsidRDefault="00D04D2C" w:rsidP="00FA7470">
                        <w:pPr>
                          <w:pStyle w:val="TOC1"/>
                          <w:rPr>
                            <w:sz w:val="22"/>
                            <w:szCs w:val="22"/>
                          </w:rPr>
                        </w:pPr>
                        <w:r w:rsidRPr="00077324">
                          <w:rPr>
                            <w:sz w:val="22"/>
                            <w:szCs w:val="22"/>
                          </w:rPr>
                          <w:t>Transaction-A [A]</w:t>
                        </w:r>
                      </w:p>
                    </w:txbxContent>
                  </v:textbox>
                </v:shape>
              </v:group>
            </w:pict>
          </mc:Fallback>
        </mc:AlternateContent>
      </w:r>
    </w:p>
    <w:p w:rsidR="00336125" w:rsidRPr="00850CFB" w:rsidRDefault="00336125" w:rsidP="00F06B2A">
      <w:pPr>
        <w:pStyle w:val="BodyText"/>
      </w:pPr>
    </w:p>
    <w:p w:rsidR="00336125" w:rsidRPr="00850CFB" w:rsidRDefault="00336125" w:rsidP="00F06B2A">
      <w:pPr>
        <w:pStyle w:val="BodyText"/>
      </w:pPr>
    </w:p>
    <w:p w:rsidR="00D24D47" w:rsidRPr="00B93395" w:rsidRDefault="00792BFD" w:rsidP="00B93395">
      <w:pPr>
        <w:pStyle w:val="BodyText"/>
      </w:pPr>
      <w:r w:rsidRPr="006F1ABD">
        <w:rPr>
          <w:noProof/>
        </w:rPr>
        <mc:AlternateContent>
          <mc:Choice Requires="wps">
            <w:drawing>
              <wp:anchor distT="0" distB="0" distL="114300" distR="114300" simplePos="0" relativeHeight="252013568" behindDoc="0" locked="0" layoutInCell="1" allowOverlap="1" wp14:anchorId="3A3AF704" wp14:editId="03233783">
                <wp:simplePos x="0" y="0"/>
                <wp:positionH relativeFrom="column">
                  <wp:posOffset>2573020</wp:posOffset>
                </wp:positionH>
                <wp:positionV relativeFrom="paragraph">
                  <wp:posOffset>144780</wp:posOffset>
                </wp:positionV>
                <wp:extent cx="1043940" cy="149860"/>
                <wp:effectExtent l="0" t="0" r="3810" b="2540"/>
                <wp:wrapNone/>
                <wp:docPr id="361"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1F08C0" w:rsidRDefault="00D04D2C" w:rsidP="001F08C0">
                            <w:pPr>
                              <w:pStyle w:val="TOC1"/>
                              <w:rPr>
                                <w:sz w:val="16"/>
                                <w:szCs w:val="16"/>
                              </w:rPr>
                            </w:pPr>
                            <w:r w:rsidRPr="001F08C0">
                              <w:rPr>
                                <w:sz w:val="16"/>
                                <w:szCs w:val="16"/>
                              </w:rPr>
                              <w:t xml:space="preserve">Updates </w:t>
                            </w:r>
                            <w:r>
                              <w:rPr>
                                <w:sz w:val="16"/>
                                <w:szCs w:val="16"/>
                              </w:rPr>
                              <w:t>PCP</w:t>
                            </w:r>
                            <w:r w:rsidRPr="00F06B2A">
                              <w:rPr>
                                <w:noProof/>
                                <w:sz w:val="20"/>
                                <w:szCs w:val="20"/>
                              </w:rPr>
                              <w:drawing>
                                <wp:inline distT="0" distB="0" distL="0" distR="0" wp14:anchorId="6D8B3FC0" wp14:editId="12199B8B">
                                  <wp:extent cx="1495425" cy="273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7726" cy="273470"/>
                                          </a:xfrm>
                                          <a:prstGeom prst="rect">
                                            <a:avLst/>
                                          </a:prstGeom>
                                          <a:noFill/>
                                          <a:ln>
                                            <a:noFill/>
                                          </a:ln>
                                        </pic:spPr>
                                      </pic:pic>
                                    </a:graphicData>
                                  </a:graphic>
                                </wp:inline>
                              </w:drawing>
                            </w:r>
                            <w:r>
                              <w:rPr>
                                <w:sz w:val="16"/>
                                <w:szCs w:val="16"/>
                              </w:rPr>
                              <w:t xml:space="preserve"> POC</w:t>
                            </w:r>
                          </w:p>
                          <w:p w:rsidR="00D04D2C" w:rsidRDefault="00D04D2C" w:rsidP="004624DD"/>
                          <w:p w:rsidR="00D04D2C" w:rsidRPr="00077324" w:rsidRDefault="00D04D2C" w:rsidP="004624DD">
                            <w:pPr>
                              <w:pStyle w:val="TOC1"/>
                              <w:rPr>
                                <w:sz w:val="22"/>
                                <w:szCs w:val="22"/>
                              </w:rPr>
                            </w:pPr>
                            <w:r w:rsidRPr="00077324">
                              <w:rPr>
                                <w:sz w:val="22"/>
                                <w:szCs w:val="22"/>
                              </w:rPr>
                              <w:t>Transaction-A [A]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6" o:spid="_x0000_s1221" type="#_x0000_t202" style="position:absolute;margin-left:202.6pt;margin-top:11.4pt;width:82.2pt;height:11.8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" stroked="f">
                <v:textbox inset="0,0,0,0">
                  <w:txbxContent>
                    <w:p w:rsidR="00D04D2C" w:rsidRPr="001F08C0" w:rsidRDefault="00D04D2C" w:rsidP="001F08C0">
                      <w:pPr>
                        <w:pStyle w:val="TOC1"/>
                        <w:rPr>
                          <w:sz w:val="16"/>
                          <w:szCs w:val="16"/>
                        </w:rPr>
                      </w:pPr>
                      <w:r w:rsidRPr="001F08C0">
                        <w:rPr>
                          <w:sz w:val="16"/>
                          <w:szCs w:val="16"/>
                        </w:rPr>
                        <w:t xml:space="preserve">Updates </w:t>
                      </w:r>
                      <w:r>
                        <w:rPr>
                          <w:sz w:val="16"/>
                          <w:szCs w:val="16"/>
                        </w:rPr>
                        <w:t>PCP</w:t>
                      </w:r>
                      <w:r w:rsidRPr="00F06B2A">
                        <w:rPr>
                          <w:noProof/>
                          <w:sz w:val="20"/>
                          <w:szCs w:val="20"/>
                        </w:rPr>
                        <w:drawing>
                          <wp:inline distT="0" distB="0" distL="0" distR="0" wp14:anchorId="6D8B3FC0" wp14:editId="12199B8B">
                            <wp:extent cx="1495425" cy="273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7726" cy="273470"/>
                                    </a:xfrm>
                                    <a:prstGeom prst="rect">
                                      <a:avLst/>
                                    </a:prstGeom>
                                    <a:noFill/>
                                    <a:ln>
                                      <a:noFill/>
                                    </a:ln>
                                  </pic:spPr>
                                </pic:pic>
                              </a:graphicData>
                            </a:graphic>
                          </wp:inline>
                        </w:drawing>
                      </w:r>
                      <w:r>
                        <w:rPr>
                          <w:sz w:val="16"/>
                          <w:szCs w:val="16"/>
                        </w:rPr>
                        <w:t xml:space="preserve"> POC</w:t>
                      </w:r>
                    </w:p>
                    <w:p w:rsidR="00D04D2C" w:rsidRDefault="00D04D2C" w:rsidP="004624DD"/>
                    <w:p w:rsidR="00D04D2C" w:rsidRPr="00077324" w:rsidRDefault="00D04D2C" w:rsidP="004624DD">
                      <w:pPr>
                        <w:pStyle w:val="TOC1"/>
                        <w:rPr>
                          <w:sz w:val="22"/>
                          <w:szCs w:val="22"/>
                        </w:rPr>
                      </w:pPr>
                      <w:r w:rsidRPr="00077324">
                        <w:rPr>
                          <w:sz w:val="22"/>
                          <w:szCs w:val="22"/>
                        </w:rPr>
                        <w:t>Transaction-A [A]</w:t>
                      </w:r>
                    </w:p>
                  </w:txbxContent>
                </v:textbox>
              </v:shape>
            </w:pict>
          </mc:Fallback>
        </mc:AlternateContent>
      </w:r>
      <w:r w:rsidRPr="006F1ABD">
        <w:rPr>
          <w:noProof/>
        </w:rPr>
        <mc:AlternateContent>
          <mc:Choice Requires="wps">
            <w:drawing>
              <wp:anchor distT="0" distB="0" distL="114300" distR="114300" simplePos="0" relativeHeight="252007424" behindDoc="0" locked="0" layoutInCell="1" allowOverlap="1" wp14:anchorId="79155502" wp14:editId="426B2551">
                <wp:simplePos x="0" y="0"/>
                <wp:positionH relativeFrom="column">
                  <wp:posOffset>831215</wp:posOffset>
                </wp:positionH>
                <wp:positionV relativeFrom="paragraph">
                  <wp:posOffset>117475</wp:posOffset>
                </wp:positionV>
                <wp:extent cx="1330960" cy="109220"/>
                <wp:effectExtent l="0" t="0" r="2540" b="5080"/>
                <wp:wrapNone/>
                <wp:docPr id="355"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109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9B7545">
                            <w:pPr>
                              <w:pStyle w:val="TOC1"/>
                              <w:rPr>
                                <w:sz w:val="16"/>
                                <w:szCs w:val="16"/>
                              </w:rPr>
                            </w:pPr>
                            <w:r w:rsidRPr="00D62809">
                              <w:rPr>
                                <w:sz w:val="16"/>
                                <w:szCs w:val="16"/>
                              </w:rPr>
                              <w:t>P</w:t>
                            </w:r>
                            <w:r>
                              <w:rPr>
                                <w:sz w:val="16"/>
                                <w:szCs w:val="16"/>
                              </w:rPr>
                              <w:t>rovides Discharge Document</w:t>
                            </w:r>
                          </w:p>
                          <w:p w:rsidR="00D04D2C" w:rsidRDefault="00D04D2C" w:rsidP="009B7545"/>
                          <w:p w:rsidR="00D04D2C" w:rsidRPr="00077324" w:rsidRDefault="00D04D2C" w:rsidP="009B7545">
                            <w:pPr>
                              <w:pStyle w:val="TOC1"/>
                              <w:rPr>
                                <w:sz w:val="22"/>
                                <w:szCs w:val="22"/>
                              </w:rPr>
                            </w:pPr>
                            <w:r w:rsidRPr="00077324">
                              <w:rPr>
                                <w:sz w:val="22"/>
                                <w:szCs w:val="22"/>
                              </w:rPr>
                              <w:t>Transaction-A [A]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222" type="#_x0000_t202" style="position:absolute;margin-left:65.45pt;margin-top:9.25pt;width:104.8pt;height:8.6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" stroked="f">
                <v:textbox inset="0,0,0,0">
                  <w:txbxContent>
                    <w:p w:rsidR="00D04D2C" w:rsidRPr="00D62809" w:rsidRDefault="00D04D2C" w:rsidP="009B7545">
                      <w:pPr>
                        <w:pStyle w:val="TOC1"/>
                        <w:rPr>
                          <w:sz w:val="16"/>
                          <w:szCs w:val="16"/>
                        </w:rPr>
                      </w:pPr>
                      <w:r w:rsidRPr="00D62809">
                        <w:rPr>
                          <w:sz w:val="16"/>
                          <w:szCs w:val="16"/>
                        </w:rPr>
                        <w:t>P</w:t>
                      </w:r>
                      <w:r>
                        <w:rPr>
                          <w:sz w:val="16"/>
                          <w:szCs w:val="16"/>
                        </w:rPr>
                        <w:t>rovides Discharge Document</w:t>
                      </w:r>
                    </w:p>
                    <w:p w:rsidR="00D04D2C" w:rsidRDefault="00D04D2C" w:rsidP="009B7545"/>
                    <w:p w:rsidR="00D04D2C" w:rsidRPr="00077324" w:rsidRDefault="00D04D2C" w:rsidP="009B7545">
                      <w:pPr>
                        <w:pStyle w:val="TOC1"/>
                        <w:rPr>
                          <w:sz w:val="22"/>
                          <w:szCs w:val="22"/>
                        </w:rPr>
                      </w:pPr>
                      <w:r w:rsidRPr="00077324">
                        <w:rPr>
                          <w:sz w:val="22"/>
                          <w:szCs w:val="22"/>
                        </w:rPr>
                        <w:t>Transaction-A [A]</w:t>
                      </w:r>
                    </w:p>
                  </w:txbxContent>
                </v:textbox>
              </v:shape>
            </w:pict>
          </mc:Fallback>
        </mc:AlternateContent>
      </w:r>
      <w:r w:rsidRPr="00B93395">
        <w:rPr>
          <w:noProof/>
        </w:rPr>
        <mc:AlternateContent>
          <mc:Choice Requires="wps">
            <w:drawing>
              <wp:anchor distT="0" distB="0" distL="114300" distR="114300" simplePos="0" relativeHeight="251993088" behindDoc="0" locked="0" layoutInCell="1" allowOverlap="1" wp14:anchorId="23835AEF" wp14:editId="014459BF">
                <wp:simplePos x="0" y="0"/>
                <wp:positionH relativeFrom="column">
                  <wp:posOffset>5199380</wp:posOffset>
                </wp:positionH>
                <wp:positionV relativeFrom="paragraph">
                  <wp:posOffset>1477010</wp:posOffset>
                </wp:positionV>
                <wp:extent cx="890905" cy="333375"/>
                <wp:effectExtent l="0" t="0" r="4445" b="9525"/>
                <wp:wrapNone/>
                <wp:docPr id="209"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5775A7" w:rsidRDefault="00D04D2C" w:rsidP="009B7545">
                            <w:pPr>
                              <w:pStyle w:val="TOC9"/>
                              <w:rPr>
                                <w:sz w:val="18"/>
                                <w:szCs w:val="18"/>
                              </w:rPr>
                            </w:pPr>
                            <w:r>
                              <w:rPr>
                                <w:sz w:val="18"/>
                                <w:szCs w:val="18"/>
                              </w:rPr>
                              <w:t>Updates</w:t>
                            </w:r>
                            <w:r w:rsidRPr="005775A7">
                              <w:rPr>
                                <w:sz w:val="18"/>
                                <w:szCs w:val="18"/>
                              </w:rPr>
                              <w:t xml:space="preserve"> </w:t>
                            </w:r>
                            <w:r>
                              <w:rPr>
                                <w:sz w:val="18"/>
                                <w:szCs w:val="18"/>
                              </w:rPr>
                              <w:t>PTCP</w:t>
                            </w:r>
                          </w:p>
                          <w:p w:rsidR="00D04D2C" w:rsidRDefault="00D04D2C" w:rsidP="009B7545"/>
                          <w:p w:rsidR="00D04D2C" w:rsidRPr="00077324" w:rsidRDefault="00D04D2C" w:rsidP="009B7545">
                            <w:pPr>
                              <w:pStyle w:val="TOC9"/>
                              <w:rPr>
                                <w:sz w:val="22"/>
                                <w:szCs w:val="22"/>
                              </w:rPr>
                            </w:pPr>
                            <w:r w:rsidRPr="00077324">
                              <w:rPr>
                                <w:sz w:val="22"/>
                                <w:szCs w:val="22"/>
                              </w:rPr>
                              <w:t>Transaction-A [A]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223" type="#_x0000_t202" style="position:absolute;margin-left:409.4pt;margin-top:116.3pt;width:70.15pt;height:26.2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" stroked="f">
                <v:textbox inset="0,0,0,0">
                  <w:txbxContent>
                    <w:p w:rsidR="00D04D2C" w:rsidRPr="005775A7" w:rsidRDefault="00D04D2C" w:rsidP="009B7545">
                      <w:pPr>
                        <w:pStyle w:val="TOC9"/>
                        <w:rPr>
                          <w:sz w:val="18"/>
                          <w:szCs w:val="18"/>
                        </w:rPr>
                      </w:pPr>
                      <w:r>
                        <w:rPr>
                          <w:sz w:val="18"/>
                          <w:szCs w:val="18"/>
                        </w:rPr>
                        <w:t>Updates</w:t>
                      </w:r>
                      <w:r w:rsidRPr="005775A7">
                        <w:rPr>
                          <w:sz w:val="18"/>
                          <w:szCs w:val="18"/>
                        </w:rPr>
                        <w:t xml:space="preserve"> </w:t>
                      </w:r>
                      <w:r>
                        <w:rPr>
                          <w:sz w:val="18"/>
                          <w:szCs w:val="18"/>
                        </w:rPr>
                        <w:t>PTCP</w:t>
                      </w:r>
                    </w:p>
                    <w:p w:rsidR="00D04D2C" w:rsidRDefault="00D04D2C" w:rsidP="009B7545"/>
                    <w:p w:rsidR="00D04D2C" w:rsidRPr="00077324" w:rsidRDefault="00D04D2C" w:rsidP="009B7545">
                      <w:pPr>
                        <w:pStyle w:val="TOC9"/>
                        <w:rPr>
                          <w:sz w:val="22"/>
                          <w:szCs w:val="22"/>
                        </w:rPr>
                      </w:pPr>
                      <w:r w:rsidRPr="00077324">
                        <w:rPr>
                          <w:sz w:val="22"/>
                          <w:szCs w:val="22"/>
                        </w:rPr>
                        <w:t>Transaction-A [A]</w:t>
                      </w:r>
                    </w:p>
                  </w:txbxContent>
                </v:textbox>
              </v:shape>
            </w:pict>
          </mc:Fallback>
        </mc:AlternateContent>
      </w:r>
    </w:p>
    <w:p w:rsidR="00D24D47" w:rsidRPr="00B93395" w:rsidRDefault="00792BFD" w:rsidP="00B93395">
      <w:pPr>
        <w:pStyle w:val="BodyText"/>
      </w:pPr>
      <w:r w:rsidRPr="006F1ABD">
        <w:rPr>
          <w:noProof/>
        </w:rPr>
        <mc:AlternateContent>
          <mc:Choice Requires="wps">
            <w:drawing>
              <wp:anchor distT="0" distB="0" distL="114300" distR="114300" simplePos="0" relativeHeight="252376064" behindDoc="0" locked="0" layoutInCell="1" allowOverlap="1" wp14:anchorId="36339C79" wp14:editId="7506AE9D">
                <wp:simplePos x="0" y="0"/>
                <wp:positionH relativeFrom="column">
                  <wp:posOffset>2519045</wp:posOffset>
                </wp:positionH>
                <wp:positionV relativeFrom="paragraph">
                  <wp:posOffset>122555</wp:posOffset>
                </wp:positionV>
                <wp:extent cx="1043940" cy="149860"/>
                <wp:effectExtent l="0" t="0" r="3810" b="2540"/>
                <wp:wrapNone/>
                <wp:docPr id="8"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1F08C0" w:rsidRDefault="00D04D2C" w:rsidP="000D3105">
                            <w:pPr>
                              <w:pStyle w:val="TOC1"/>
                              <w:rPr>
                                <w:sz w:val="16"/>
                                <w:szCs w:val="16"/>
                              </w:rPr>
                            </w:pPr>
                            <w:r>
                              <w:rPr>
                                <w:sz w:val="16"/>
                                <w:szCs w:val="16"/>
                              </w:rPr>
                              <w:t>Provides PCP POC</w:t>
                            </w:r>
                            <w:r w:rsidRPr="00F06B2A">
                              <w:rPr>
                                <w:noProof/>
                                <w:sz w:val="20"/>
                                <w:szCs w:val="20"/>
                              </w:rPr>
                              <w:drawing>
                                <wp:inline distT="0" distB="0" distL="0" distR="0" wp14:anchorId="3A4CB487" wp14:editId="2BB65F2F">
                                  <wp:extent cx="1495425" cy="273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7726" cy="273470"/>
                                          </a:xfrm>
                                          <a:prstGeom prst="rect">
                                            <a:avLst/>
                                          </a:prstGeom>
                                          <a:noFill/>
                                          <a:ln>
                                            <a:noFill/>
                                          </a:ln>
                                        </pic:spPr>
                                      </pic:pic>
                                    </a:graphicData>
                                  </a:graphic>
                                </wp:inline>
                              </w:drawing>
                            </w:r>
                            <w:r>
                              <w:rPr>
                                <w:sz w:val="16"/>
                                <w:szCs w:val="16"/>
                              </w:rPr>
                              <w:t xml:space="preserve"> </w:t>
                            </w:r>
                            <w:proofErr w:type="spellStart"/>
                            <w:r>
                              <w:rPr>
                                <w:sz w:val="16"/>
                                <w:szCs w:val="16"/>
                              </w:rPr>
                              <w:t>POC</w:t>
                            </w:r>
                            <w:proofErr w:type="spellEnd"/>
                          </w:p>
                          <w:p w:rsidR="00D04D2C" w:rsidRDefault="00D04D2C" w:rsidP="000D3105"/>
                          <w:p w:rsidR="00D04D2C" w:rsidRPr="00077324" w:rsidRDefault="00D04D2C" w:rsidP="000D3105">
                            <w:pPr>
                              <w:pStyle w:val="TOC1"/>
                              <w:rPr>
                                <w:sz w:val="22"/>
                                <w:szCs w:val="22"/>
                              </w:rPr>
                            </w:pPr>
                            <w:r w:rsidRPr="00077324">
                              <w:rPr>
                                <w:sz w:val="22"/>
                                <w:szCs w:val="22"/>
                              </w:rPr>
                              <w:t>Transaction-A [A]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224" type="#_x0000_t202" style="position:absolute;margin-left:198.35pt;margin-top:9.65pt;width:82.2pt;height:11.8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" stroked="f">
                <v:textbox inset="0,0,0,0">
                  <w:txbxContent>
                    <w:p w:rsidR="00D04D2C" w:rsidRPr="001F08C0" w:rsidRDefault="00D04D2C" w:rsidP="000D3105">
                      <w:pPr>
                        <w:pStyle w:val="TOC1"/>
                        <w:rPr>
                          <w:sz w:val="16"/>
                          <w:szCs w:val="16"/>
                        </w:rPr>
                      </w:pPr>
                      <w:r>
                        <w:rPr>
                          <w:sz w:val="16"/>
                          <w:szCs w:val="16"/>
                        </w:rPr>
                        <w:t>Provides PCP POC</w:t>
                      </w:r>
                      <w:r w:rsidRPr="00F06B2A">
                        <w:rPr>
                          <w:noProof/>
                          <w:sz w:val="20"/>
                          <w:szCs w:val="20"/>
                        </w:rPr>
                        <w:drawing>
                          <wp:inline distT="0" distB="0" distL="0" distR="0" wp14:anchorId="3A4CB487" wp14:editId="2BB65F2F">
                            <wp:extent cx="1495425" cy="273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7726" cy="273470"/>
                                    </a:xfrm>
                                    <a:prstGeom prst="rect">
                                      <a:avLst/>
                                    </a:prstGeom>
                                    <a:noFill/>
                                    <a:ln>
                                      <a:noFill/>
                                    </a:ln>
                                  </pic:spPr>
                                </pic:pic>
                              </a:graphicData>
                            </a:graphic>
                          </wp:inline>
                        </w:drawing>
                      </w:r>
                      <w:r>
                        <w:rPr>
                          <w:sz w:val="16"/>
                          <w:szCs w:val="16"/>
                        </w:rPr>
                        <w:t xml:space="preserve"> </w:t>
                      </w:r>
                      <w:proofErr w:type="spellStart"/>
                      <w:r>
                        <w:rPr>
                          <w:sz w:val="16"/>
                          <w:szCs w:val="16"/>
                        </w:rPr>
                        <w:t>POC</w:t>
                      </w:r>
                      <w:proofErr w:type="spellEnd"/>
                    </w:p>
                    <w:p w:rsidR="00D04D2C" w:rsidRDefault="00D04D2C" w:rsidP="000D3105"/>
                    <w:p w:rsidR="00D04D2C" w:rsidRPr="00077324" w:rsidRDefault="00D04D2C" w:rsidP="000D3105">
                      <w:pPr>
                        <w:pStyle w:val="TOC1"/>
                        <w:rPr>
                          <w:sz w:val="22"/>
                          <w:szCs w:val="22"/>
                        </w:rPr>
                      </w:pPr>
                      <w:r w:rsidRPr="00077324">
                        <w:rPr>
                          <w:sz w:val="22"/>
                          <w:szCs w:val="22"/>
                        </w:rPr>
                        <w:t>Transaction-A [A]</w:t>
                      </w:r>
                    </w:p>
                  </w:txbxContent>
                </v:textbox>
              </v:shape>
            </w:pict>
          </mc:Fallback>
        </mc:AlternateContent>
      </w:r>
      <w:r w:rsidRPr="00B93395">
        <w:rPr>
          <w:noProof/>
        </w:rPr>
        <mc:AlternateContent>
          <mc:Choice Requires="wps">
            <w:drawing>
              <wp:anchor distT="4294967294" distB="4294967294" distL="114300" distR="114300" simplePos="0" relativeHeight="251986944" behindDoc="0" locked="0" layoutInCell="1" allowOverlap="1" wp14:anchorId="1C65AE7B" wp14:editId="03E35850">
                <wp:simplePos x="0" y="0"/>
                <wp:positionH relativeFrom="column">
                  <wp:posOffset>704850</wp:posOffset>
                </wp:positionH>
                <wp:positionV relativeFrom="paragraph">
                  <wp:posOffset>1904</wp:posOffset>
                </wp:positionV>
                <wp:extent cx="1454785" cy="0"/>
                <wp:effectExtent l="0" t="76200" r="12065" b="95250"/>
                <wp:wrapNone/>
                <wp:docPr id="20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47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Line 134" o:spid="_x0000_s1026" style="position:absolute;z-index:251986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55.5pt,.15pt" to="170.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">
                <v:stroke endarrow="block"/>
                <o:lock v:ext="edit" shapetype="f"/>
              </v:line>
            </w:pict>
          </mc:Fallback>
        </mc:AlternateContent>
      </w:r>
    </w:p>
    <w:p w:rsidR="00336125" w:rsidRPr="00850CFB" w:rsidRDefault="00792BFD" w:rsidP="00F06B2A">
      <w:pPr>
        <w:pStyle w:val="BodyText"/>
      </w:pPr>
      <w:r w:rsidRPr="00850CFB">
        <w:rPr>
          <w:noProof/>
        </w:rPr>
        <mc:AlternateContent>
          <mc:Choice Requires="wps">
            <w:drawing>
              <wp:anchor distT="4294967294" distB="4294967294" distL="114300" distR="114300" simplePos="0" relativeHeight="252374016" behindDoc="0" locked="0" layoutInCell="1" allowOverlap="1" wp14:anchorId="43BFAE4F" wp14:editId="2B8EDDD9">
                <wp:simplePos x="0" y="0"/>
                <wp:positionH relativeFrom="column">
                  <wp:posOffset>2338070</wp:posOffset>
                </wp:positionH>
                <wp:positionV relativeFrom="paragraph">
                  <wp:posOffset>36194</wp:posOffset>
                </wp:positionV>
                <wp:extent cx="2863215" cy="0"/>
                <wp:effectExtent l="0" t="76200" r="13335" b="95250"/>
                <wp:wrapNone/>
                <wp:docPr id="167"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632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Line 134" o:spid="_x0000_s1026" style="position:absolute;z-index:252374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84.1pt,2.85pt" to="409.5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">
                <v:stroke endarrow="block"/>
                <o:lock v:ext="edit" shapetype="f"/>
              </v:line>
            </w:pict>
          </mc:Fallback>
        </mc:AlternateContent>
      </w:r>
    </w:p>
    <w:p w:rsidR="00336125" w:rsidRPr="00850CFB" w:rsidRDefault="00336125" w:rsidP="00F06B2A">
      <w:pPr>
        <w:pStyle w:val="BodyText"/>
      </w:pPr>
    </w:p>
    <w:p w:rsidR="00336125" w:rsidRPr="00850CFB" w:rsidRDefault="00336125" w:rsidP="00F06B2A">
      <w:pPr>
        <w:pStyle w:val="BodyText"/>
      </w:pPr>
    </w:p>
    <w:p w:rsidR="00336125" w:rsidRPr="00850CFB" w:rsidRDefault="00336125" w:rsidP="00F06B2A">
      <w:pPr>
        <w:pStyle w:val="BodyText"/>
      </w:pPr>
    </w:p>
    <w:p w:rsidR="003D33B2" w:rsidRPr="00850CFB" w:rsidRDefault="00792BFD" w:rsidP="00F06B2A">
      <w:pPr>
        <w:pStyle w:val="BodyText"/>
      </w:pPr>
      <w:r w:rsidRPr="00850CFB">
        <w:rPr>
          <w:noProof/>
        </w:rPr>
        <mc:AlternateContent>
          <mc:Choice Requires="wps">
            <w:drawing>
              <wp:anchor distT="4294967293" distB="4294967293" distL="114300" distR="114300" simplePos="0" relativeHeight="252120064" behindDoc="0" locked="0" layoutInCell="1" allowOverlap="1" wp14:anchorId="22E19CCF" wp14:editId="444975E9">
                <wp:simplePos x="0" y="0"/>
                <wp:positionH relativeFrom="column">
                  <wp:posOffset>3724275</wp:posOffset>
                </wp:positionH>
                <wp:positionV relativeFrom="paragraph">
                  <wp:posOffset>211454</wp:posOffset>
                </wp:positionV>
                <wp:extent cx="1494790" cy="0"/>
                <wp:effectExtent l="0" t="76200" r="29210" b="95250"/>
                <wp:wrapNone/>
                <wp:docPr id="279"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947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Line 134" o:spid="_x0000_s1026" style="position:absolute;z-index:2521200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93.25pt,16.65pt" to="410.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">
                <v:stroke endarrow="block"/>
                <o:lock v:ext="edit" shapetype="f"/>
              </v:line>
            </w:pict>
          </mc:Fallback>
        </mc:AlternateContent>
      </w:r>
    </w:p>
    <w:p w:rsidR="003D33B2" w:rsidRPr="00850CFB" w:rsidRDefault="003D33B2" w:rsidP="00F06B2A">
      <w:pPr>
        <w:pStyle w:val="BodyText"/>
      </w:pPr>
    </w:p>
    <w:p w:rsidR="003D33B2" w:rsidRPr="00850CFB" w:rsidRDefault="003D33B2" w:rsidP="00F06B2A">
      <w:pPr>
        <w:pStyle w:val="BodyText"/>
      </w:pPr>
    </w:p>
    <w:p w:rsidR="003D33B2" w:rsidRPr="00850CFB" w:rsidRDefault="003D33B2" w:rsidP="00F06B2A">
      <w:pPr>
        <w:pStyle w:val="BodyText"/>
      </w:pPr>
    </w:p>
    <w:p w:rsidR="003D33B2" w:rsidRPr="00850CFB" w:rsidRDefault="003D33B2" w:rsidP="00F06B2A">
      <w:pPr>
        <w:pStyle w:val="BodyText"/>
      </w:pPr>
    </w:p>
    <w:p w:rsidR="00D5732A" w:rsidRPr="00850CFB" w:rsidRDefault="00D5732A" w:rsidP="00F06B2A">
      <w:pPr>
        <w:pStyle w:val="FigureTitle"/>
      </w:pPr>
    </w:p>
    <w:p w:rsidR="00D5732A" w:rsidRPr="00850CFB" w:rsidRDefault="00D5732A" w:rsidP="00F06B2A">
      <w:pPr>
        <w:pStyle w:val="FigureTitle"/>
      </w:pPr>
    </w:p>
    <w:p w:rsidR="00090088" w:rsidRPr="00850CFB" w:rsidRDefault="00090088" w:rsidP="00F06B2A">
      <w:pPr>
        <w:pStyle w:val="FigureTitle"/>
      </w:pPr>
      <w:r w:rsidRPr="00850CFB">
        <w:t>Figure X.4.2.</w:t>
      </w:r>
      <w:r w:rsidR="0097727E" w:rsidRPr="00850CFB">
        <w:t>3</w:t>
      </w:r>
      <w:r w:rsidR="00AB5AF7" w:rsidRPr="00850CFB">
        <w:t>.2</w:t>
      </w:r>
      <w:r w:rsidRPr="00850CFB">
        <w:t>-</w:t>
      </w:r>
      <w:r w:rsidR="0097727E" w:rsidRPr="00850CFB">
        <w:t>1</w:t>
      </w:r>
      <w:r w:rsidRPr="00850CFB">
        <w:t>: Ambulatory to Acute</w:t>
      </w:r>
      <w:r w:rsidR="00BC67E9" w:rsidRPr="00850CFB">
        <w:t xml:space="preserve"> Care</w:t>
      </w:r>
      <w:r w:rsidRPr="00850CFB">
        <w:t xml:space="preserve"> </w:t>
      </w:r>
      <w:r w:rsidR="003D33B2" w:rsidRPr="00850CFB">
        <w:t>Basic Process Flow in</w:t>
      </w:r>
      <w:r w:rsidR="00AD6E1D" w:rsidRPr="00850CFB">
        <w:t xml:space="preserve"> </w:t>
      </w:r>
      <w:proofErr w:type="spellStart"/>
      <w:r w:rsidR="00AD6E1D" w:rsidRPr="00850CFB">
        <w:t>PtCP</w:t>
      </w:r>
      <w:proofErr w:type="spellEnd"/>
      <w:r w:rsidR="003D6C9D" w:rsidRPr="00850CFB">
        <w:t xml:space="preserve"> </w:t>
      </w:r>
      <w:r w:rsidRPr="00850CFB">
        <w:t>Profile</w:t>
      </w:r>
    </w:p>
    <w:p w:rsidR="00A82365" w:rsidRPr="00850CFB" w:rsidRDefault="00A82365" w:rsidP="00F06B2A">
      <w:pPr>
        <w:pStyle w:val="BodyText"/>
      </w:pPr>
    </w:p>
    <w:p w:rsidR="003D33B2" w:rsidRPr="00850CFB" w:rsidRDefault="002837AC" w:rsidP="00F06B2A">
      <w:pPr>
        <w:pStyle w:val="Heading4"/>
        <w:rPr>
          <w:noProof w:val="0"/>
        </w:rPr>
      </w:pPr>
      <w:bookmarkStart w:id="69" w:name="_Toc368399589"/>
      <w:r w:rsidRPr="00850CFB">
        <w:rPr>
          <w:noProof w:val="0"/>
        </w:rPr>
        <w:t>X.4.2.</w:t>
      </w:r>
      <w:r w:rsidR="00673B4B" w:rsidRPr="00850CFB">
        <w:rPr>
          <w:noProof w:val="0"/>
        </w:rPr>
        <w:t>4</w:t>
      </w:r>
      <w:r w:rsidRPr="00850CFB">
        <w:rPr>
          <w:noProof w:val="0"/>
        </w:rPr>
        <w:t xml:space="preserve"> Use Case #</w:t>
      </w:r>
      <w:r w:rsidR="00673B4B" w:rsidRPr="00850CFB">
        <w:rPr>
          <w:noProof w:val="0"/>
        </w:rPr>
        <w:t>4</w:t>
      </w:r>
      <w:r w:rsidR="003D33B2" w:rsidRPr="00850CFB">
        <w:rPr>
          <w:noProof w:val="0"/>
        </w:rPr>
        <w:t xml:space="preserve">: </w:t>
      </w:r>
      <w:r w:rsidR="0009514C" w:rsidRPr="00850CFB">
        <w:rPr>
          <w:noProof w:val="0"/>
        </w:rPr>
        <w:t>Acute</w:t>
      </w:r>
      <w:r w:rsidR="00BC67E9" w:rsidRPr="00850CFB">
        <w:rPr>
          <w:noProof w:val="0"/>
        </w:rPr>
        <w:t xml:space="preserve"> Care</w:t>
      </w:r>
      <w:r w:rsidR="0009514C" w:rsidRPr="00850CFB">
        <w:rPr>
          <w:noProof w:val="0"/>
        </w:rPr>
        <w:t xml:space="preserve"> to Pos</w:t>
      </w:r>
      <w:r w:rsidRPr="00850CFB">
        <w:rPr>
          <w:noProof w:val="0"/>
        </w:rPr>
        <w:t>t-Acute</w:t>
      </w:r>
      <w:r w:rsidR="003D33B2" w:rsidRPr="00850CFB">
        <w:rPr>
          <w:noProof w:val="0"/>
        </w:rPr>
        <w:t xml:space="preserve"> </w:t>
      </w:r>
      <w:r w:rsidR="00B00A78" w:rsidRPr="00850CFB">
        <w:rPr>
          <w:noProof w:val="0"/>
        </w:rPr>
        <w:t>Ambulatory Care</w:t>
      </w:r>
      <w:bookmarkEnd w:id="69"/>
    </w:p>
    <w:p w:rsidR="003D33B2" w:rsidRPr="00850CFB" w:rsidRDefault="003D33B2" w:rsidP="00F06B2A">
      <w:pPr>
        <w:pStyle w:val="BodyText"/>
      </w:pPr>
      <w:r w:rsidRPr="00850CFB">
        <w:t xml:space="preserve">Provider to Provider Transitions of Care focus on the sharing of patient information between multi-disciplinary teams of Providers across acute and post-acute care sites to support care coordination, management, and service delivery by ensuring that needed clinical information is received (when authorized) by the multiple Providers involved in a patient’s care and supports safe and effective transitions in care from one care environment to another. </w:t>
      </w:r>
    </w:p>
    <w:p w:rsidR="00E94819" w:rsidRPr="00850CFB" w:rsidRDefault="002837AC" w:rsidP="00F06B2A">
      <w:pPr>
        <w:pStyle w:val="Heading5"/>
        <w:rPr>
          <w:noProof w:val="0"/>
        </w:rPr>
      </w:pPr>
      <w:bookmarkStart w:id="70" w:name="_Toc368399590"/>
      <w:r w:rsidRPr="00850CFB">
        <w:rPr>
          <w:noProof w:val="0"/>
        </w:rPr>
        <w:t>X.4.2.</w:t>
      </w:r>
      <w:r w:rsidR="00673B4B" w:rsidRPr="00850CFB">
        <w:rPr>
          <w:noProof w:val="0"/>
        </w:rPr>
        <w:t>4</w:t>
      </w:r>
      <w:r w:rsidRPr="00850CFB">
        <w:rPr>
          <w:noProof w:val="0"/>
        </w:rPr>
        <w:t>.1</w:t>
      </w:r>
      <w:r w:rsidR="003D33B2" w:rsidRPr="00850CFB">
        <w:rPr>
          <w:noProof w:val="0"/>
        </w:rPr>
        <w:t xml:space="preserve"> </w:t>
      </w:r>
      <w:r w:rsidR="00E94819" w:rsidRPr="00850CFB">
        <w:rPr>
          <w:noProof w:val="0"/>
        </w:rPr>
        <w:t>Acute</w:t>
      </w:r>
      <w:r w:rsidR="00BC67E9" w:rsidRPr="00850CFB">
        <w:rPr>
          <w:noProof w:val="0"/>
        </w:rPr>
        <w:t xml:space="preserve"> Care</w:t>
      </w:r>
      <w:r w:rsidR="00E94819" w:rsidRPr="00850CFB">
        <w:rPr>
          <w:noProof w:val="0"/>
        </w:rPr>
        <w:t xml:space="preserve"> to Post-Acute </w:t>
      </w:r>
      <w:r w:rsidR="00B00A78" w:rsidRPr="00850CFB">
        <w:rPr>
          <w:noProof w:val="0"/>
        </w:rPr>
        <w:t xml:space="preserve">Ambulatory Care </w:t>
      </w:r>
      <w:r w:rsidR="00E94819" w:rsidRPr="00850CFB">
        <w:rPr>
          <w:noProof w:val="0"/>
        </w:rPr>
        <w:t>Use Case Description</w:t>
      </w:r>
      <w:bookmarkEnd w:id="70"/>
    </w:p>
    <w:p w:rsidR="003A3AC2" w:rsidRPr="00850CFB" w:rsidRDefault="003A3AC2" w:rsidP="00F06B2A">
      <w:pPr>
        <w:pStyle w:val="BodyText"/>
      </w:pPr>
      <w:r w:rsidRPr="00850CFB">
        <w:rPr>
          <w:b/>
        </w:rPr>
        <w:t>Pre-Condition:</w:t>
      </w:r>
      <w:r w:rsidRPr="00850CFB">
        <w:t xml:space="preserve"> Mr. Bob Individual is a mildly obese 70 year old male with Type II Diabetes who becomes short of breath when walking up a flight of stairs. For the past week he has had a non-productive cough with shortness of breath when walking from his bed to his easy chair in his living room. He has not felt like cooking or eating, but continues to take his daily Glyburide </w:t>
      </w:r>
      <w:r w:rsidRPr="00850CFB">
        <w:lastRenderedPageBreak/>
        <w:t xml:space="preserve">tablet as instructed by Dr. Primary his primary care physician. He has also felt feverish, lightheaded, and clammy for two days. This morning his daughter found him in his living room chair obtunded with shallow breathing. </w:t>
      </w:r>
    </w:p>
    <w:p w:rsidR="003A3AC2" w:rsidRPr="00850CFB" w:rsidRDefault="003A3AC2" w:rsidP="00F06B2A">
      <w:pPr>
        <w:pStyle w:val="BodyText"/>
      </w:pPr>
      <w:r w:rsidRPr="00850CFB">
        <w:rPr>
          <w:b/>
        </w:rPr>
        <w:t>Encounter:</w:t>
      </w:r>
      <w:r w:rsidRPr="00850CFB">
        <w:t xml:space="preserve"> Mr. Bob Individual presented to Mercy Medical Center’s Emergency Department due to his primary care physician’s clinic being closed on weekends. He was diagnosed with a severe episode of influenza with </w:t>
      </w:r>
      <w:proofErr w:type="spellStart"/>
      <w:r w:rsidRPr="00850CFB">
        <w:t>broncho</w:t>
      </w:r>
      <w:proofErr w:type="spellEnd"/>
      <w:r w:rsidRPr="00850CFB">
        <w:t xml:space="preserve">-pneumonia and very high blood glucose level as complications. </w:t>
      </w:r>
    </w:p>
    <w:p w:rsidR="003A3AC2" w:rsidRPr="00850CFB" w:rsidRDefault="003A3AC2" w:rsidP="00F06B2A">
      <w:pPr>
        <w:pStyle w:val="BodyText"/>
      </w:pPr>
      <w:r w:rsidRPr="00850CFB">
        <w:t>Mr. Individual is admitted to the hospital’s medical unit and placed under the care of the physicians from the general medicine clinical unit. During his hospitalization, the patient is given a course of IV antibiotics and placed on an insulin drip the first few days to stabilize his blood glucose level. Mr. Individual was assessed daily by hospital attending physician, Dr. Allen, who determined Mr. Individual was medically fit for discharge after four days of inpatient care</w:t>
      </w:r>
      <w:r w:rsidR="00B93395">
        <w:t xml:space="preserve">. </w:t>
      </w:r>
      <w:r w:rsidRPr="00850CFB">
        <w:t>Dr. Allen reconciles the medications to continue after hospital discharge, outlines follow up information and discusses post discharge care with the patient and his daughter. He recommends to the patient to consider receiving annual influenza immunizations before the next influenza season and updates this as a recommendation to Dr. Primary in the patient’s discharge plan of care.</w:t>
      </w:r>
    </w:p>
    <w:p w:rsidR="003A3AC2" w:rsidRPr="00850CFB" w:rsidRDefault="003A3AC2" w:rsidP="00F06B2A">
      <w:pPr>
        <w:pStyle w:val="BodyText"/>
      </w:pPr>
      <w:r w:rsidRPr="00850CFB">
        <w:t>Planning for discharge is initiated by the inpatient physician, Dr. Allen, and nurse assigned to care for Mr. Individual as per hospital discharge planning protocol. The discharge plan of care is finalized on the day of discharge and a discharge summary is generated for the patient and sent to Dr. Primary.</w:t>
      </w:r>
    </w:p>
    <w:p w:rsidR="003A3AC2" w:rsidRPr="00850CFB" w:rsidRDefault="003A3AC2" w:rsidP="00F06B2A">
      <w:pPr>
        <w:pStyle w:val="BodyText"/>
      </w:pPr>
      <w:r w:rsidRPr="00850CFB">
        <w:t>Post Condition: Mr. Bob Individual is taken home from the hospital by his daughter. His daughter reviews the discharge plan with her father, Mr. Individual, and reviews the medication he is supposed to take daily for seven days and the new insulin instructions regarding his twice daily glucose checks for seven days. Mr. Individual’s daughter makes a follow-up appointment for her father with Dr. Primary seven days from today. She prepares meals for him for the week and will check in with him via the phone daily and in-person in two days</w:t>
      </w:r>
      <w:r w:rsidR="00B93395">
        <w:t xml:space="preserve">. </w:t>
      </w:r>
    </w:p>
    <w:p w:rsidR="003A3AC2" w:rsidRPr="00850CFB" w:rsidRDefault="003A3AC2" w:rsidP="00F06B2A">
      <w:pPr>
        <w:pStyle w:val="BodyText"/>
      </w:pPr>
      <w:r w:rsidRPr="00850CFB">
        <w:t>Dr. Primary receives a copy of the discharge plan Dr. Allen and the nurse sent from the hospital. He incorporates the recommendation for an influenza vaccination into his Plan of Care for Mr. Individual and will discuss this with Mr. Individual at his follow-up appointment in seven days.</w:t>
      </w:r>
    </w:p>
    <w:p w:rsidR="003A3AC2" w:rsidRPr="00850CFB" w:rsidRDefault="003A3AC2" w:rsidP="003A3AC2">
      <w:pPr>
        <w:pStyle w:val="BodyText"/>
      </w:pPr>
    </w:p>
    <w:p w:rsidR="005F21E7" w:rsidRPr="00850CFB" w:rsidRDefault="005F21E7" w:rsidP="00F06B2A">
      <w:pPr>
        <w:pStyle w:val="Heading5"/>
        <w:rPr>
          <w:bCs/>
          <w:noProof w:val="0"/>
        </w:rPr>
      </w:pPr>
      <w:bookmarkStart w:id="71" w:name="_Toc368399591"/>
      <w:r w:rsidRPr="00850CFB">
        <w:rPr>
          <w:bCs/>
          <w:noProof w:val="0"/>
        </w:rPr>
        <w:lastRenderedPageBreak/>
        <w:t>X</w:t>
      </w:r>
      <w:r w:rsidR="00104BE6" w:rsidRPr="00850CFB">
        <w:rPr>
          <w:bCs/>
          <w:noProof w:val="0"/>
        </w:rPr>
        <w:t>.</w:t>
      </w:r>
      <w:r w:rsidR="00AF472E" w:rsidRPr="00850CFB">
        <w:rPr>
          <w:bCs/>
          <w:noProof w:val="0"/>
        </w:rPr>
        <w:t>4</w:t>
      </w:r>
      <w:r w:rsidRPr="00850CFB">
        <w:rPr>
          <w:bCs/>
          <w:noProof w:val="0"/>
        </w:rPr>
        <w:t>.</w:t>
      </w:r>
      <w:r w:rsidR="00412649" w:rsidRPr="00850CFB">
        <w:rPr>
          <w:bCs/>
          <w:noProof w:val="0"/>
        </w:rPr>
        <w:t>2</w:t>
      </w:r>
      <w:r w:rsidR="00FD6B22" w:rsidRPr="00850CFB">
        <w:rPr>
          <w:bCs/>
          <w:noProof w:val="0"/>
        </w:rPr>
        <w:t>.</w:t>
      </w:r>
      <w:r w:rsidR="00673B4B" w:rsidRPr="00850CFB">
        <w:rPr>
          <w:bCs/>
          <w:noProof w:val="0"/>
        </w:rPr>
        <w:t>4</w:t>
      </w:r>
      <w:r w:rsidR="00126A38" w:rsidRPr="00850CFB">
        <w:rPr>
          <w:bCs/>
          <w:noProof w:val="0"/>
        </w:rPr>
        <w:t>.</w:t>
      </w:r>
      <w:r w:rsidR="002837AC" w:rsidRPr="00850CFB">
        <w:rPr>
          <w:bCs/>
          <w:noProof w:val="0"/>
        </w:rPr>
        <w:t>2</w:t>
      </w:r>
      <w:r w:rsidRPr="00850CFB">
        <w:rPr>
          <w:bCs/>
          <w:noProof w:val="0"/>
        </w:rPr>
        <w:t xml:space="preserve"> </w:t>
      </w:r>
      <w:r w:rsidR="00E94819" w:rsidRPr="00850CFB">
        <w:rPr>
          <w:bCs/>
          <w:noProof w:val="0"/>
        </w:rPr>
        <w:t xml:space="preserve">Acute </w:t>
      </w:r>
      <w:r w:rsidR="00BC67E9" w:rsidRPr="00850CFB">
        <w:rPr>
          <w:bCs/>
          <w:noProof w:val="0"/>
        </w:rPr>
        <w:t xml:space="preserve">Care </w:t>
      </w:r>
      <w:r w:rsidR="00E94819" w:rsidRPr="00850CFB">
        <w:rPr>
          <w:bCs/>
          <w:noProof w:val="0"/>
        </w:rPr>
        <w:t>to Post-Acute</w:t>
      </w:r>
      <w:r w:rsidR="002869E8" w:rsidRPr="00850CFB">
        <w:rPr>
          <w:bCs/>
          <w:noProof w:val="0"/>
        </w:rPr>
        <w:t xml:space="preserve"> </w:t>
      </w:r>
      <w:r w:rsidR="00B00A78" w:rsidRPr="00850CFB">
        <w:rPr>
          <w:bCs/>
          <w:noProof w:val="0"/>
        </w:rPr>
        <w:t xml:space="preserve">Ambulatory Care </w:t>
      </w:r>
      <w:r w:rsidRPr="00850CFB">
        <w:rPr>
          <w:bCs/>
          <w:noProof w:val="0"/>
        </w:rPr>
        <w:t>Process Flow</w:t>
      </w:r>
      <w:bookmarkEnd w:id="71"/>
    </w:p>
    <w:p w:rsidR="00E94819" w:rsidRPr="00850CFB" w:rsidRDefault="003A3AC2" w:rsidP="00F06B2A">
      <w:pPr>
        <w:pStyle w:val="BodyText"/>
      </w:pPr>
      <w:r w:rsidRPr="00850CFB">
        <w:object w:dxaOrig="12134" w:dyaOrig="8435">
          <v:shape id="_x0000_i1027" type="#_x0000_t75" style="width:439.7pt;height:305.3pt" o:ole="">
            <v:imagedata r:id="rId24" o:title=""/>
          </v:shape>
          <o:OLEObject Type="Embed" ProgID="Visio.Drawing.11" ShapeID="_x0000_i1027" DrawAspect="Content" ObjectID="_1442142647" r:id="rId25"/>
        </w:object>
      </w:r>
    </w:p>
    <w:p w:rsidR="008E2B5E" w:rsidRPr="00850CFB" w:rsidRDefault="008E2B5E" w:rsidP="00F06B2A">
      <w:pPr>
        <w:pStyle w:val="FigureTitle"/>
      </w:pPr>
      <w:r w:rsidRPr="00850CFB">
        <w:t>Figure X.</w:t>
      </w:r>
      <w:r w:rsidR="00C82ED4" w:rsidRPr="00850CFB">
        <w:t>4</w:t>
      </w:r>
      <w:r w:rsidR="005F21E7" w:rsidRPr="00850CFB">
        <w:t>.</w:t>
      </w:r>
      <w:r w:rsidR="00412649" w:rsidRPr="00850CFB">
        <w:t>2</w:t>
      </w:r>
      <w:r w:rsidR="003D19E0" w:rsidRPr="00850CFB">
        <w:t>.</w:t>
      </w:r>
      <w:r w:rsidR="0093218D" w:rsidRPr="00850CFB">
        <w:t>4</w:t>
      </w:r>
      <w:r w:rsidR="00AB5AF7" w:rsidRPr="00850CFB">
        <w:t>.</w:t>
      </w:r>
      <w:r w:rsidR="00E0324D">
        <w:t>2</w:t>
      </w:r>
      <w:r w:rsidR="00AB5AF7" w:rsidRPr="00850CFB">
        <w:t>-1</w:t>
      </w:r>
      <w:r w:rsidR="00701B3A" w:rsidRPr="00850CFB">
        <w:t>:</w:t>
      </w:r>
      <w:r w:rsidRPr="00850CFB">
        <w:t xml:space="preserve"> Basic Process Flow in </w:t>
      </w:r>
      <w:proofErr w:type="spellStart"/>
      <w:r w:rsidR="004273CF" w:rsidRPr="00850CFB">
        <w:t>PtCP</w:t>
      </w:r>
      <w:proofErr w:type="spellEnd"/>
      <w:r w:rsidR="004273CF" w:rsidRPr="00850CFB">
        <w:t xml:space="preserve"> </w:t>
      </w:r>
      <w:r w:rsidRPr="00850CFB">
        <w:t>Profile</w:t>
      </w:r>
    </w:p>
    <w:p w:rsidR="00BB55FB" w:rsidRPr="00850CFB" w:rsidRDefault="00BB55FB" w:rsidP="00F06B2A">
      <w:pPr>
        <w:pStyle w:val="BodyText"/>
      </w:pPr>
    </w:p>
    <w:p w:rsidR="002837AC" w:rsidRPr="00850CFB" w:rsidRDefault="002837AC" w:rsidP="00F06B2A">
      <w:pPr>
        <w:pStyle w:val="Heading4"/>
        <w:rPr>
          <w:bCs/>
          <w:noProof w:val="0"/>
        </w:rPr>
      </w:pPr>
      <w:bookmarkStart w:id="72" w:name="_Toc368399592"/>
      <w:r w:rsidRPr="00850CFB">
        <w:rPr>
          <w:bCs/>
          <w:noProof w:val="0"/>
        </w:rPr>
        <w:t>X.4.2.</w:t>
      </w:r>
      <w:r w:rsidR="00673B4B" w:rsidRPr="00850CFB">
        <w:rPr>
          <w:bCs/>
          <w:noProof w:val="0"/>
        </w:rPr>
        <w:t>5</w:t>
      </w:r>
      <w:r w:rsidRPr="00850CFB">
        <w:rPr>
          <w:bCs/>
          <w:noProof w:val="0"/>
        </w:rPr>
        <w:t xml:space="preserve"> Use Case #</w:t>
      </w:r>
      <w:r w:rsidR="00673B4B" w:rsidRPr="00850CFB">
        <w:rPr>
          <w:bCs/>
          <w:noProof w:val="0"/>
        </w:rPr>
        <w:t>5</w:t>
      </w:r>
      <w:r w:rsidR="003D33B2" w:rsidRPr="00850CFB">
        <w:rPr>
          <w:bCs/>
          <w:noProof w:val="0"/>
        </w:rPr>
        <w:t>: Home C</w:t>
      </w:r>
      <w:r w:rsidRPr="00850CFB">
        <w:rPr>
          <w:bCs/>
          <w:noProof w:val="0"/>
        </w:rPr>
        <w:t>are to Provider</w:t>
      </w:r>
      <w:bookmarkEnd w:id="72"/>
    </w:p>
    <w:p w:rsidR="002837AC" w:rsidRPr="00850CFB" w:rsidRDefault="00673B4B" w:rsidP="00F06B2A">
      <w:pPr>
        <w:pStyle w:val="BodyText"/>
      </w:pPr>
      <w:r w:rsidRPr="00850CFB">
        <w:t>The focus is on the sharing of electronic clinical information between Home Health Agencies and the Physician signing orders for the patient. This represents a frequent data interchange between HHA and Physician, including the signing and authorization of the plan, in a circumstance where the patient lives at home.</w:t>
      </w:r>
    </w:p>
    <w:p w:rsidR="00E94819" w:rsidRPr="00850CFB" w:rsidRDefault="002837AC" w:rsidP="00F06B2A">
      <w:pPr>
        <w:pStyle w:val="Heading5"/>
        <w:rPr>
          <w:bCs/>
          <w:noProof w:val="0"/>
        </w:rPr>
      </w:pPr>
      <w:bookmarkStart w:id="73" w:name="_Toc368399593"/>
      <w:r w:rsidRPr="00850CFB">
        <w:rPr>
          <w:bCs/>
          <w:noProof w:val="0"/>
        </w:rPr>
        <w:t>X.4.2.</w:t>
      </w:r>
      <w:r w:rsidR="00673B4B" w:rsidRPr="00850CFB">
        <w:rPr>
          <w:bCs/>
          <w:noProof w:val="0"/>
        </w:rPr>
        <w:t>5</w:t>
      </w:r>
      <w:r w:rsidRPr="00850CFB">
        <w:rPr>
          <w:bCs/>
          <w:noProof w:val="0"/>
        </w:rPr>
        <w:t>.1</w:t>
      </w:r>
      <w:r w:rsidR="003D33B2" w:rsidRPr="00850CFB">
        <w:rPr>
          <w:bCs/>
          <w:noProof w:val="0"/>
        </w:rPr>
        <w:t xml:space="preserve"> Home C</w:t>
      </w:r>
      <w:r w:rsidR="00176335" w:rsidRPr="00850CFB">
        <w:rPr>
          <w:bCs/>
          <w:noProof w:val="0"/>
        </w:rPr>
        <w:t>are to Provider</w:t>
      </w:r>
      <w:r w:rsidR="00E94819" w:rsidRPr="00850CFB">
        <w:rPr>
          <w:bCs/>
          <w:noProof w:val="0"/>
        </w:rPr>
        <w:t xml:space="preserve"> Use Case Description</w:t>
      </w:r>
      <w:bookmarkEnd w:id="73"/>
    </w:p>
    <w:p w:rsidR="003A3AC2" w:rsidRPr="00850CFB" w:rsidRDefault="003A3AC2" w:rsidP="00F06B2A">
      <w:pPr>
        <w:pStyle w:val="BodyText"/>
      </w:pPr>
      <w:r w:rsidRPr="00850CFB">
        <w:rPr>
          <w:b/>
        </w:rPr>
        <w:t>Pre-Condition</w:t>
      </w:r>
      <w:r w:rsidRPr="00850CFB">
        <w:t>:</w:t>
      </w:r>
      <w:r w:rsidR="0030195F" w:rsidRPr="00850CFB">
        <w:t xml:space="preserve"> </w:t>
      </w:r>
      <w:r w:rsidR="006F4BFC" w:rsidRPr="00850CFB">
        <w:t xml:space="preserve">Mr. Bob is discharged from the hospital with a stage3 decubitus ulcer </w:t>
      </w:r>
      <w:r w:rsidR="005064D3" w:rsidRPr="00850CFB">
        <w:t>and</w:t>
      </w:r>
      <w:r w:rsidR="006F4BFC" w:rsidRPr="00850CFB">
        <w:t xml:space="preserve"> orders for home health services to evaluate and treat. </w:t>
      </w:r>
    </w:p>
    <w:p w:rsidR="003A3AC2" w:rsidRPr="00850CFB" w:rsidRDefault="003A3AC2" w:rsidP="00F06B2A">
      <w:pPr>
        <w:pStyle w:val="BodyText"/>
      </w:pPr>
      <w:r w:rsidRPr="00850CFB">
        <w:rPr>
          <w:b/>
        </w:rPr>
        <w:t>Encounter</w:t>
      </w:r>
      <w:r w:rsidRPr="00850CFB">
        <w:t xml:space="preserve">: </w:t>
      </w:r>
      <w:r w:rsidR="006F4BFC" w:rsidRPr="00850CFB">
        <w:t xml:space="preserve">Initial home health assessment includes a request to the provider of record (Dr. Primary) for approval of the initial home health plan of care. The plan of care includes an order for daily wet-to-dry dressing changes due a slow healing wound. Home health assessment and plan of care is documented in the home health system. A copy of the assessment and plan of care as well as the initial order request transaction is sent to Dr. Primary EMR. Approval of the plan of care is sent from Dr. Primary to the home health agency. Lillian’s incision worsens. The home </w:t>
      </w:r>
      <w:r w:rsidR="006F4BFC" w:rsidRPr="00850CFB">
        <w:lastRenderedPageBreak/>
        <w:t xml:space="preserve">health nurse sends an updated order request to increase dressing changes from </w:t>
      </w:r>
      <w:r w:rsidR="005064D3" w:rsidRPr="00850CFB">
        <w:t xml:space="preserve">once daily to twice </w:t>
      </w:r>
      <w:r w:rsidR="006F4BFC" w:rsidRPr="00850CFB">
        <w:t>da</w:t>
      </w:r>
      <w:r w:rsidR="005064D3" w:rsidRPr="00850CFB">
        <w:t>il</w:t>
      </w:r>
      <w:r w:rsidR="006F4BFC" w:rsidRPr="00850CFB">
        <w:t xml:space="preserve">y. She includes an image of the wound and scanned nursing notes describing the incision as well as wound measurements. Dr. Woods receives the information and decides to order wound </w:t>
      </w:r>
      <w:proofErr w:type="spellStart"/>
      <w:r w:rsidR="006F4BFC" w:rsidRPr="00850CFB">
        <w:t>vac</w:t>
      </w:r>
      <w:proofErr w:type="spellEnd"/>
      <w:r w:rsidR="006F4BFC" w:rsidRPr="00850CFB">
        <w:t xml:space="preserve"> therapy instead of wet to dry dressing changes. The </w:t>
      </w:r>
      <w:r w:rsidR="00640F52" w:rsidRPr="00850CFB">
        <w:t>discontinue</w:t>
      </w:r>
      <w:r w:rsidR="00BB7DEB" w:rsidRPr="00850CFB">
        <w:t>d</w:t>
      </w:r>
      <w:r w:rsidR="00640F52" w:rsidRPr="00850CFB">
        <w:t xml:space="preserve"> order for the wet-to-dry dressing change and the new </w:t>
      </w:r>
      <w:r w:rsidR="006F4BFC" w:rsidRPr="00850CFB">
        <w:t xml:space="preserve">order for wound </w:t>
      </w:r>
      <w:proofErr w:type="spellStart"/>
      <w:r w:rsidR="006F4BFC" w:rsidRPr="00850CFB">
        <w:t>vac</w:t>
      </w:r>
      <w:proofErr w:type="spellEnd"/>
      <w:r w:rsidR="006F4BFC" w:rsidRPr="00850CFB">
        <w:t xml:space="preserve"> therapy </w:t>
      </w:r>
      <w:r w:rsidR="00AE1944" w:rsidRPr="00850CFB">
        <w:t>are</w:t>
      </w:r>
      <w:r w:rsidR="006F4BFC" w:rsidRPr="00850CFB">
        <w:t xml:space="preserve"> forwarded to the home health nursing system. </w:t>
      </w:r>
      <w:r w:rsidR="00640F52" w:rsidRPr="00850CFB">
        <w:t xml:space="preserve">The nurse agrees with Dr. Primary’s change in the patient treatment plan. </w:t>
      </w:r>
    </w:p>
    <w:p w:rsidR="0030195F" w:rsidRPr="00850CFB" w:rsidRDefault="003A3AC2" w:rsidP="00F06B2A">
      <w:pPr>
        <w:pStyle w:val="BodyText"/>
      </w:pPr>
      <w:r w:rsidRPr="00850CFB">
        <w:rPr>
          <w:b/>
        </w:rPr>
        <w:t>Post Condition</w:t>
      </w:r>
      <w:r w:rsidRPr="00850CFB">
        <w:t xml:space="preserve">: </w:t>
      </w:r>
      <w:r w:rsidR="006F4BFC" w:rsidRPr="00850CFB">
        <w:t>The wound improves and the nurse informs Dr. Primary. Dr. Primary discontinue</w:t>
      </w:r>
      <w:r w:rsidR="00BB7DEB" w:rsidRPr="00850CFB">
        <w:t>d</w:t>
      </w:r>
      <w:r w:rsidR="006F4BFC" w:rsidRPr="00850CFB">
        <w:t xml:space="preserve"> wound </w:t>
      </w:r>
      <w:proofErr w:type="spellStart"/>
      <w:r w:rsidR="006F4BFC" w:rsidRPr="00850CFB">
        <w:t>vac</w:t>
      </w:r>
      <w:proofErr w:type="spellEnd"/>
      <w:r w:rsidR="006F4BFC" w:rsidRPr="00850CFB">
        <w:t xml:space="preserve"> therapy and wet-dry dressing changes are resumed. The nurse instructs Mr. Bob’s daughter how to</w:t>
      </w:r>
      <w:r w:rsidR="0091656C" w:rsidRPr="00850CFB">
        <w:t xml:space="preserve"> perform the dressing changes and discontinue home health services when Dr. Bob’s daughter becomes proficient with the wound care. </w:t>
      </w: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821302" w:rsidRPr="00850CFB" w:rsidRDefault="00821302" w:rsidP="00F06B2A">
      <w:pPr>
        <w:pStyle w:val="BodyText"/>
      </w:pPr>
    </w:p>
    <w:p w:rsidR="00E94819" w:rsidRPr="00850CFB" w:rsidRDefault="002837AC" w:rsidP="005C55AC">
      <w:pPr>
        <w:pStyle w:val="Heading5"/>
        <w:rPr>
          <w:noProof w:val="0"/>
        </w:rPr>
      </w:pPr>
      <w:bookmarkStart w:id="74" w:name="_Toc368399594"/>
      <w:r w:rsidRPr="00850CFB">
        <w:rPr>
          <w:noProof w:val="0"/>
        </w:rPr>
        <w:lastRenderedPageBreak/>
        <w:t>X.4.2.</w:t>
      </w:r>
      <w:r w:rsidR="00673B4B" w:rsidRPr="00850CFB">
        <w:rPr>
          <w:noProof w:val="0"/>
        </w:rPr>
        <w:t>5</w:t>
      </w:r>
      <w:r w:rsidR="00E94819" w:rsidRPr="00850CFB">
        <w:rPr>
          <w:noProof w:val="0"/>
        </w:rPr>
        <w:t>.</w:t>
      </w:r>
      <w:r w:rsidRPr="00850CFB">
        <w:rPr>
          <w:noProof w:val="0"/>
        </w:rPr>
        <w:t>2</w:t>
      </w:r>
      <w:r w:rsidR="00E94819" w:rsidRPr="00850CFB">
        <w:rPr>
          <w:noProof w:val="0"/>
        </w:rPr>
        <w:t xml:space="preserve"> </w:t>
      </w:r>
      <w:r w:rsidR="003D33B2" w:rsidRPr="00850CFB">
        <w:rPr>
          <w:noProof w:val="0"/>
        </w:rPr>
        <w:t>Home C</w:t>
      </w:r>
      <w:r w:rsidR="00176335" w:rsidRPr="00850CFB">
        <w:rPr>
          <w:noProof w:val="0"/>
        </w:rPr>
        <w:t xml:space="preserve">are to </w:t>
      </w:r>
      <w:r w:rsidR="003B66D1" w:rsidRPr="00850CFB">
        <w:rPr>
          <w:noProof w:val="0"/>
        </w:rPr>
        <w:t xml:space="preserve">Ambulatory </w:t>
      </w:r>
      <w:r w:rsidR="00176335" w:rsidRPr="00850CFB">
        <w:rPr>
          <w:noProof w:val="0"/>
        </w:rPr>
        <w:t>Provider</w:t>
      </w:r>
      <w:r w:rsidR="00E94819" w:rsidRPr="00850CFB">
        <w:rPr>
          <w:noProof w:val="0"/>
        </w:rPr>
        <w:t xml:space="preserve"> Process Flow</w:t>
      </w:r>
      <w:bookmarkEnd w:id="74"/>
    </w:p>
    <w:p w:rsidR="002C72C9" w:rsidRPr="00850CFB" w:rsidRDefault="002C72C9" w:rsidP="00F06B2A">
      <w:pPr>
        <w:pStyle w:val="BodyText"/>
      </w:pPr>
    </w:p>
    <w:p w:rsidR="00E94819" w:rsidRPr="00850CFB" w:rsidRDefault="00792BFD" w:rsidP="00F06B2A">
      <w:pPr>
        <w:pStyle w:val="BodyText"/>
      </w:pPr>
      <w:r w:rsidRPr="00850CFB">
        <w:rPr>
          <w:noProof/>
        </w:rPr>
        <mc:AlternateContent>
          <mc:Choice Requires="wpg">
            <w:drawing>
              <wp:anchor distT="0" distB="0" distL="114300" distR="114300" simplePos="0" relativeHeight="252349440" behindDoc="0" locked="0" layoutInCell="1" allowOverlap="1" wp14:anchorId="513D34C6" wp14:editId="341E748F">
                <wp:simplePos x="0" y="0"/>
                <wp:positionH relativeFrom="column">
                  <wp:posOffset>-196215</wp:posOffset>
                </wp:positionH>
                <wp:positionV relativeFrom="paragraph">
                  <wp:posOffset>29845</wp:posOffset>
                </wp:positionV>
                <wp:extent cx="6261100" cy="5866130"/>
                <wp:effectExtent l="0" t="0" r="6350" b="2032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1100" cy="5866130"/>
                          <a:chOff x="0" y="0"/>
                          <a:chExt cx="6261354" cy="5865876"/>
                        </a:xfrm>
                      </wpg:grpSpPr>
                      <wps:wsp>
                        <wps:cNvPr id="1" name="Text Box 109"/>
                        <wps:cNvSpPr txBox="1">
                          <a:spLocks noChangeArrowheads="1"/>
                        </wps:cNvSpPr>
                        <wps:spPr bwMode="auto">
                          <a:xfrm>
                            <a:off x="707136" y="0"/>
                            <a:ext cx="948055" cy="607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F50C4E" w:rsidRDefault="00D04D2C" w:rsidP="00F50C4E">
                              <w:pPr>
                                <w:pStyle w:val="ListContinue2"/>
                                <w:ind w:left="0"/>
                                <w:jc w:val="center"/>
                                <w:rPr>
                                  <w:sz w:val="18"/>
                                  <w:szCs w:val="18"/>
                                </w:rPr>
                              </w:pPr>
                              <w:r w:rsidRPr="00F50C4E">
                                <w:rPr>
                                  <w:sz w:val="18"/>
                                  <w:szCs w:val="18"/>
                                </w:rPr>
                                <w:t>Content Creator/consumer</w:t>
                              </w:r>
                            </w:p>
                            <w:p w:rsidR="00D04D2C" w:rsidRDefault="00D04D2C" w:rsidP="00F50C4E">
                              <w:pPr>
                                <w:pStyle w:val="ListContinue2"/>
                                <w:ind w:left="0"/>
                                <w:jc w:val="center"/>
                                <w:rPr>
                                  <w:sz w:val="18"/>
                                  <w:szCs w:val="18"/>
                                </w:rPr>
                              </w:pPr>
                              <w:r w:rsidRPr="00F50C4E">
                                <w:rPr>
                                  <w:sz w:val="18"/>
                                  <w:szCs w:val="18"/>
                                </w:rPr>
                                <w:t xml:space="preserve"> (Home Health)</w:t>
                              </w:r>
                            </w:p>
                            <w:p w:rsidR="00D04D2C" w:rsidRPr="00F50C4E" w:rsidRDefault="00D04D2C" w:rsidP="00F50C4E">
                              <w:pPr>
                                <w:pStyle w:val="ListContinue2"/>
                                <w:ind w:left="0"/>
                                <w:jc w:val="center"/>
                                <w:rPr>
                                  <w:sz w:val="18"/>
                                  <w:szCs w:val="18"/>
                                </w:rPr>
                              </w:pPr>
                              <w:r>
                                <w:rPr>
                                  <w:sz w:val="18"/>
                                  <w:szCs w:val="18"/>
                                </w:rPr>
                                <w:t>HH-IS</w:t>
                              </w:r>
                            </w:p>
                            <w:p w:rsidR="00D04D2C" w:rsidRPr="00F50C4E" w:rsidRDefault="00D04D2C" w:rsidP="00F50C4E">
                              <w:pPr>
                                <w:pStyle w:val="ListContinue2"/>
                                <w:ind w:left="0"/>
                                <w:jc w:val="center"/>
                                <w:rPr>
                                  <w:sz w:val="18"/>
                                  <w:szCs w:val="18"/>
                                </w:rPr>
                              </w:pPr>
                              <w:r w:rsidRPr="00F50C4E">
                                <w:rPr>
                                  <w:sz w:val="18"/>
                                  <w:szCs w:val="18"/>
                                </w:rPr>
                                <w:t>EHR-IS</w:t>
                              </w:r>
                            </w:p>
                          </w:txbxContent>
                        </wps:txbx>
                        <wps:bodyPr rot="0" vert="horz" wrap="square" lIns="0" tIns="0" rIns="0" bIns="0" anchor="t" anchorCtr="0" upright="1">
                          <a:noAutofit/>
                        </wps:bodyPr>
                      </wps:wsp>
                      <wps:wsp>
                        <wps:cNvPr id="288" name="Text Box 109"/>
                        <wps:cNvSpPr txBox="1">
                          <a:spLocks noChangeArrowheads="1"/>
                        </wps:cNvSpPr>
                        <wps:spPr bwMode="auto">
                          <a:xfrm>
                            <a:off x="2194560" y="0"/>
                            <a:ext cx="825500" cy="643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F50C4E" w:rsidRDefault="00D04D2C" w:rsidP="00F50C4E">
                              <w:pPr>
                                <w:pStyle w:val="ListContinue2"/>
                                <w:ind w:left="0"/>
                                <w:jc w:val="center"/>
                                <w:rPr>
                                  <w:sz w:val="18"/>
                                  <w:szCs w:val="18"/>
                                </w:rPr>
                              </w:pPr>
                              <w:r w:rsidRPr="00F50C4E">
                                <w:rPr>
                                  <w:sz w:val="18"/>
                                  <w:szCs w:val="18"/>
                                </w:rPr>
                                <w:t>Content Creator/consumer</w:t>
                              </w:r>
                            </w:p>
                            <w:p w:rsidR="00D04D2C" w:rsidRPr="00F50C4E" w:rsidRDefault="00D04D2C" w:rsidP="00F50C4E">
                              <w:pPr>
                                <w:pStyle w:val="ListContinue2"/>
                                <w:ind w:left="0"/>
                                <w:jc w:val="center"/>
                                <w:rPr>
                                  <w:sz w:val="18"/>
                                  <w:szCs w:val="18"/>
                                </w:rPr>
                              </w:pPr>
                              <w:r w:rsidRPr="00F50C4E">
                                <w:rPr>
                                  <w:sz w:val="18"/>
                                  <w:szCs w:val="18"/>
                                </w:rPr>
                                <w:t>(PCP)</w:t>
                              </w:r>
                            </w:p>
                            <w:p w:rsidR="00D04D2C" w:rsidRPr="00F50C4E" w:rsidRDefault="00D04D2C" w:rsidP="00F50C4E">
                              <w:pPr>
                                <w:pStyle w:val="ListContinue2"/>
                                <w:ind w:left="0"/>
                                <w:jc w:val="center"/>
                                <w:rPr>
                                  <w:sz w:val="18"/>
                                  <w:szCs w:val="18"/>
                                </w:rPr>
                              </w:pPr>
                              <w:r w:rsidRPr="00F50C4E">
                                <w:rPr>
                                  <w:sz w:val="18"/>
                                  <w:szCs w:val="18"/>
                                </w:rPr>
                                <w:t>EHR-IS</w:t>
                              </w:r>
                            </w:p>
                          </w:txbxContent>
                        </wps:txbx>
                        <wps:bodyPr rot="0" vert="horz" wrap="square" lIns="0" tIns="0" rIns="0" bIns="0" anchor="t" anchorCtr="0" upright="1">
                          <a:noAutofit/>
                        </wps:bodyPr>
                      </wps:wsp>
                      <wps:wsp>
                        <wps:cNvPr id="290" name="Text Box 109"/>
                        <wps:cNvSpPr txBox="1">
                          <a:spLocks noChangeArrowheads="1"/>
                        </wps:cNvSpPr>
                        <wps:spPr bwMode="auto">
                          <a:xfrm>
                            <a:off x="3438144" y="0"/>
                            <a:ext cx="1023620" cy="643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F50C4E" w:rsidRDefault="00D04D2C" w:rsidP="00F50C4E">
                              <w:pPr>
                                <w:pStyle w:val="ListContinue2"/>
                                <w:ind w:left="0"/>
                                <w:jc w:val="center"/>
                                <w:rPr>
                                  <w:sz w:val="18"/>
                                  <w:szCs w:val="18"/>
                                </w:rPr>
                              </w:pPr>
                              <w:r w:rsidRPr="00F50C4E">
                                <w:rPr>
                                  <w:sz w:val="18"/>
                                  <w:szCs w:val="18"/>
                                </w:rPr>
                                <w:t>Content Creator/consumer</w:t>
                              </w:r>
                            </w:p>
                            <w:p w:rsidR="00D04D2C" w:rsidRDefault="00D04D2C" w:rsidP="00F50C4E">
                              <w:pPr>
                                <w:pStyle w:val="ListContinue2"/>
                                <w:ind w:left="0"/>
                                <w:jc w:val="center"/>
                                <w:rPr>
                                  <w:sz w:val="18"/>
                                  <w:szCs w:val="18"/>
                                </w:rPr>
                              </w:pPr>
                              <w:r w:rsidRPr="00F50C4E">
                                <w:rPr>
                                  <w:sz w:val="18"/>
                                  <w:szCs w:val="18"/>
                                </w:rPr>
                                <w:t>(Patient)</w:t>
                              </w:r>
                            </w:p>
                            <w:p w:rsidR="00D04D2C" w:rsidRPr="00F50C4E" w:rsidRDefault="00D04D2C" w:rsidP="00F50C4E">
                              <w:pPr>
                                <w:pStyle w:val="ListContinue2"/>
                                <w:ind w:left="0"/>
                                <w:jc w:val="center"/>
                                <w:rPr>
                                  <w:sz w:val="18"/>
                                  <w:szCs w:val="18"/>
                                </w:rPr>
                              </w:pPr>
                              <w:r>
                                <w:rPr>
                                  <w:sz w:val="18"/>
                                  <w:szCs w:val="18"/>
                                </w:rPr>
                                <w:t>PHR-IS</w:t>
                              </w:r>
                            </w:p>
                          </w:txbxContent>
                        </wps:txbx>
                        <wps:bodyPr rot="0" vert="horz" wrap="square" lIns="0" tIns="0" rIns="0" bIns="0" anchor="t" anchorCtr="0" upright="1">
                          <a:noAutofit/>
                        </wps:bodyPr>
                      </wps:wsp>
                      <wps:wsp>
                        <wps:cNvPr id="291" name="Line 134"/>
                        <wps:cNvCnPr>
                          <a:cxnSpLocks/>
                        </wps:cNvCnPr>
                        <wps:spPr bwMode="auto">
                          <a:xfrm>
                            <a:off x="926592" y="902208"/>
                            <a:ext cx="18669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Line 143"/>
                        <wps:cNvCnPr>
                          <a:cxnSpLocks/>
                        </wps:cNvCnPr>
                        <wps:spPr bwMode="auto">
                          <a:xfrm>
                            <a:off x="926592" y="719328"/>
                            <a:ext cx="1892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Text Box 109"/>
                        <wps:cNvSpPr txBox="1">
                          <a:spLocks noChangeArrowheads="1"/>
                        </wps:cNvSpPr>
                        <wps:spPr bwMode="auto">
                          <a:xfrm>
                            <a:off x="4815840" y="48768"/>
                            <a:ext cx="1023620" cy="483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F50C4E" w:rsidRDefault="00D04D2C" w:rsidP="00F50C4E">
                              <w:pPr>
                                <w:pStyle w:val="ListContinue2"/>
                                <w:ind w:left="0"/>
                                <w:jc w:val="center"/>
                                <w:rPr>
                                  <w:sz w:val="18"/>
                                  <w:szCs w:val="18"/>
                                </w:rPr>
                              </w:pPr>
                              <w:r w:rsidRPr="00F50C4E">
                                <w:rPr>
                                  <w:sz w:val="18"/>
                                  <w:szCs w:val="18"/>
                                </w:rPr>
                                <w:t>Content Creator/consumer</w:t>
                              </w:r>
                            </w:p>
                            <w:p w:rsidR="00D04D2C" w:rsidRPr="00F50C4E" w:rsidRDefault="00D04D2C" w:rsidP="00F50C4E">
                              <w:pPr>
                                <w:pStyle w:val="ListContinue2"/>
                                <w:ind w:left="0"/>
                                <w:jc w:val="center"/>
                                <w:rPr>
                                  <w:sz w:val="18"/>
                                  <w:szCs w:val="18"/>
                                </w:rPr>
                              </w:pPr>
                              <w:r>
                                <w:rPr>
                                  <w:sz w:val="18"/>
                                  <w:szCs w:val="18"/>
                                </w:rPr>
                                <w:t>(</w:t>
                              </w:r>
                              <w:proofErr w:type="spellStart"/>
                              <w:r w:rsidRPr="00F50C4E">
                                <w:rPr>
                                  <w:sz w:val="18"/>
                                  <w:szCs w:val="18"/>
                                </w:rPr>
                                <w:t>PtCP</w:t>
                              </w:r>
                              <w:proofErr w:type="spellEnd"/>
                              <w:r w:rsidRPr="00F50C4E">
                                <w:rPr>
                                  <w:sz w:val="18"/>
                                  <w:szCs w:val="18"/>
                                </w:rPr>
                                <w:t xml:space="preserve"> </w:t>
                              </w:r>
                              <w:r>
                                <w:rPr>
                                  <w:sz w:val="18"/>
                                  <w:szCs w:val="18"/>
                                </w:rPr>
                                <w:t>Document)</w:t>
                              </w:r>
                            </w:p>
                          </w:txbxContent>
                        </wps:txbx>
                        <wps:bodyPr rot="0" vert="horz" wrap="square" lIns="0" tIns="0" rIns="0" bIns="0" anchor="t" anchorCtr="0" upright="1">
                          <a:noAutofit/>
                        </wps:bodyPr>
                      </wps:wsp>
                      <wps:wsp>
                        <wps:cNvPr id="295" name="Line 142"/>
                        <wps:cNvCnPr>
                          <a:cxnSpLocks/>
                        </wps:cNvCnPr>
                        <wps:spPr bwMode="auto">
                          <a:xfrm>
                            <a:off x="926592" y="719328"/>
                            <a:ext cx="6350" cy="163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146"/>
                        <wps:cNvSpPr txBox="1">
                          <a:spLocks noChangeArrowheads="1"/>
                        </wps:cNvSpPr>
                        <wps:spPr bwMode="auto">
                          <a:xfrm>
                            <a:off x="0" y="707136"/>
                            <a:ext cx="89090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1F60CD">
                              <w:pPr>
                                <w:pStyle w:val="TOC1"/>
                                <w:jc w:val="center"/>
                                <w:rPr>
                                  <w:sz w:val="16"/>
                                  <w:szCs w:val="16"/>
                                </w:rPr>
                              </w:pPr>
                              <w:r w:rsidRPr="00D62809">
                                <w:rPr>
                                  <w:sz w:val="16"/>
                                  <w:szCs w:val="16"/>
                                </w:rPr>
                                <w:t>Creates Plan of Care</w:t>
                              </w:r>
                            </w:p>
                            <w:p w:rsidR="00D04D2C" w:rsidRDefault="00D04D2C" w:rsidP="001F60CD"/>
                            <w:p w:rsidR="00D04D2C" w:rsidRPr="00077324" w:rsidRDefault="00D04D2C" w:rsidP="001F60CD">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97" name="Text Box 146"/>
                        <wps:cNvSpPr txBox="1">
                          <a:spLocks noChangeArrowheads="1"/>
                        </wps:cNvSpPr>
                        <wps:spPr bwMode="auto">
                          <a:xfrm>
                            <a:off x="1341120" y="902208"/>
                            <a:ext cx="1050253" cy="117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1F60CD">
                              <w:pPr>
                                <w:pStyle w:val="TOC1"/>
                                <w:rPr>
                                  <w:sz w:val="16"/>
                                  <w:szCs w:val="16"/>
                                </w:rPr>
                              </w:pPr>
                              <w:r w:rsidRPr="00D62809">
                                <w:rPr>
                                  <w:sz w:val="16"/>
                                  <w:szCs w:val="16"/>
                                </w:rPr>
                                <w:t>P</w:t>
                              </w:r>
                              <w:r>
                                <w:rPr>
                                  <w:sz w:val="16"/>
                                  <w:szCs w:val="16"/>
                                </w:rPr>
                                <w:t xml:space="preserve">rovides initial HH POC </w:t>
                              </w:r>
                            </w:p>
                            <w:p w:rsidR="00D04D2C" w:rsidRDefault="00D04D2C" w:rsidP="001F60CD"/>
                            <w:p w:rsidR="00D04D2C" w:rsidRPr="00077324" w:rsidRDefault="00D04D2C" w:rsidP="001F60CD">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98" name="Line 134"/>
                        <wps:cNvCnPr>
                          <a:cxnSpLocks/>
                        </wps:cNvCnPr>
                        <wps:spPr bwMode="auto">
                          <a:xfrm>
                            <a:off x="1304544" y="1024128"/>
                            <a:ext cx="11327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117"/>
                        <wps:cNvCnPr>
                          <a:cxnSpLocks/>
                        </wps:cNvCnPr>
                        <wps:spPr bwMode="auto">
                          <a:xfrm flipV="1">
                            <a:off x="2523744" y="1804416"/>
                            <a:ext cx="0" cy="244283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1" name="Line 117"/>
                        <wps:cNvCnPr>
                          <a:cxnSpLocks/>
                        </wps:cNvCnPr>
                        <wps:spPr bwMode="auto">
                          <a:xfrm flipV="1">
                            <a:off x="1170432" y="1194816"/>
                            <a:ext cx="31750" cy="429895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2" name="Line 134"/>
                        <wps:cNvCnPr>
                          <a:cxnSpLocks/>
                        </wps:cNvCnPr>
                        <wps:spPr bwMode="auto">
                          <a:xfrm>
                            <a:off x="1292352" y="3182112"/>
                            <a:ext cx="11188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Line 134"/>
                        <wps:cNvCnPr>
                          <a:cxnSpLocks/>
                        </wps:cNvCnPr>
                        <wps:spPr bwMode="auto">
                          <a:xfrm>
                            <a:off x="1304544" y="2243328"/>
                            <a:ext cx="3745865" cy="6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Text Box 146"/>
                        <wps:cNvSpPr txBox="1">
                          <a:spLocks noChangeArrowheads="1"/>
                        </wps:cNvSpPr>
                        <wps:spPr bwMode="auto">
                          <a:xfrm>
                            <a:off x="1389888" y="2974848"/>
                            <a:ext cx="811530" cy="211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12731A">
                              <w:pPr>
                                <w:pStyle w:val="TOC1"/>
                                <w:rPr>
                                  <w:sz w:val="16"/>
                                  <w:szCs w:val="16"/>
                                </w:rPr>
                              </w:pPr>
                              <w:r>
                                <w:rPr>
                                  <w:sz w:val="16"/>
                                  <w:szCs w:val="16"/>
                                </w:rPr>
                                <w:t xml:space="preserve">Request change to HH POC </w:t>
                              </w:r>
                            </w:p>
                            <w:p w:rsidR="00D04D2C" w:rsidRDefault="00D04D2C" w:rsidP="0012731A"/>
                            <w:p w:rsidR="00D04D2C" w:rsidRPr="00077324" w:rsidRDefault="00D04D2C" w:rsidP="0012731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09" name="Text Box 146"/>
                        <wps:cNvSpPr txBox="1">
                          <a:spLocks noChangeArrowheads="1"/>
                        </wps:cNvSpPr>
                        <wps:spPr bwMode="auto">
                          <a:xfrm>
                            <a:off x="1426464" y="2097024"/>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12731A">
                              <w:pPr>
                                <w:pStyle w:val="TOC1"/>
                                <w:rPr>
                                  <w:sz w:val="16"/>
                                  <w:szCs w:val="16"/>
                                </w:rPr>
                              </w:pPr>
                              <w:r w:rsidRPr="00D62809">
                                <w:rPr>
                                  <w:sz w:val="16"/>
                                  <w:szCs w:val="16"/>
                                </w:rPr>
                                <w:t>P</w:t>
                              </w:r>
                              <w:r>
                                <w:rPr>
                                  <w:sz w:val="16"/>
                                  <w:szCs w:val="16"/>
                                </w:rPr>
                                <w:t xml:space="preserve">rovides HH POC </w:t>
                              </w:r>
                            </w:p>
                            <w:p w:rsidR="00D04D2C" w:rsidRDefault="00D04D2C" w:rsidP="0012731A"/>
                            <w:p w:rsidR="00D04D2C" w:rsidRPr="00077324" w:rsidRDefault="00D04D2C" w:rsidP="0012731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93" name="Rectangle 136"/>
                        <wps:cNvSpPr>
                          <a:spLocks noChangeArrowheads="1"/>
                        </wps:cNvSpPr>
                        <wps:spPr bwMode="auto">
                          <a:xfrm>
                            <a:off x="2438400" y="1024128"/>
                            <a:ext cx="168910" cy="9074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9" name="Rectangle 136"/>
                        <wps:cNvSpPr>
                          <a:spLocks noChangeArrowheads="1"/>
                        </wps:cNvSpPr>
                        <wps:spPr bwMode="auto">
                          <a:xfrm>
                            <a:off x="1121664" y="658368"/>
                            <a:ext cx="182880" cy="6059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0" name="Line 117"/>
                        <wps:cNvCnPr>
                          <a:cxnSpLocks/>
                        </wps:cNvCnPr>
                        <wps:spPr bwMode="auto">
                          <a:xfrm flipV="1">
                            <a:off x="3816096" y="1682496"/>
                            <a:ext cx="31750" cy="414147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1" name="Line 117"/>
                        <wps:cNvCnPr>
                          <a:cxnSpLocks/>
                        </wps:cNvCnPr>
                        <wps:spPr bwMode="auto">
                          <a:xfrm flipV="1">
                            <a:off x="5120640" y="1560576"/>
                            <a:ext cx="31750" cy="43053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2" name="Line 138"/>
                        <wps:cNvCnPr/>
                        <wps:spPr bwMode="auto">
                          <a:xfrm flipV="1">
                            <a:off x="1304544" y="1426464"/>
                            <a:ext cx="1119116" cy="63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cNvPr id="313" name="Group 140"/>
                        <wpg:cNvGrpSpPr>
                          <a:grpSpLocks/>
                        </wpg:cNvGrpSpPr>
                        <wpg:grpSpPr bwMode="auto">
                          <a:xfrm>
                            <a:off x="2621280" y="1085088"/>
                            <a:ext cx="144325" cy="183445"/>
                            <a:chOff x="5175" y="7275"/>
                            <a:chExt cx="480" cy="405"/>
                          </a:xfrm>
                        </wpg:grpSpPr>
                        <wps:wsp>
                          <wps:cNvPr id="314"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15"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7" name="Text Box 146"/>
                        <wps:cNvSpPr txBox="1">
                          <a:spLocks noChangeArrowheads="1"/>
                        </wps:cNvSpPr>
                        <wps:spPr bwMode="auto">
                          <a:xfrm>
                            <a:off x="2816352" y="1072896"/>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2A7F6B">
                              <w:pPr>
                                <w:pStyle w:val="TOC1"/>
                                <w:rPr>
                                  <w:sz w:val="16"/>
                                  <w:szCs w:val="16"/>
                                </w:rPr>
                              </w:pPr>
                              <w:r>
                                <w:rPr>
                                  <w:sz w:val="16"/>
                                  <w:szCs w:val="16"/>
                                </w:rPr>
                                <w:t xml:space="preserve">Update PCP POC </w:t>
                              </w:r>
                            </w:p>
                            <w:p w:rsidR="00D04D2C" w:rsidRDefault="00D04D2C" w:rsidP="002A7F6B"/>
                            <w:p w:rsidR="00D04D2C" w:rsidRPr="00077324" w:rsidRDefault="00D04D2C" w:rsidP="002A7F6B">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64" name="Rectangle 136"/>
                        <wps:cNvSpPr>
                          <a:spLocks noChangeArrowheads="1"/>
                        </wps:cNvSpPr>
                        <wps:spPr bwMode="auto">
                          <a:xfrm>
                            <a:off x="2414016" y="3194304"/>
                            <a:ext cx="182880" cy="7505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Rectangle 136"/>
                        <wps:cNvSpPr>
                          <a:spLocks noChangeArrowheads="1"/>
                        </wps:cNvSpPr>
                        <wps:spPr bwMode="auto">
                          <a:xfrm>
                            <a:off x="1121664" y="1414272"/>
                            <a:ext cx="182880" cy="1221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 name="Line 134"/>
                        <wps:cNvCnPr>
                          <a:cxnSpLocks/>
                        </wps:cNvCnPr>
                        <wps:spPr bwMode="auto">
                          <a:xfrm>
                            <a:off x="2596896" y="1450848"/>
                            <a:ext cx="24555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Rectangle 136"/>
                        <wps:cNvSpPr>
                          <a:spLocks noChangeArrowheads="1"/>
                        </wps:cNvSpPr>
                        <wps:spPr bwMode="auto">
                          <a:xfrm>
                            <a:off x="5059680" y="1463040"/>
                            <a:ext cx="182880" cy="306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5" name="Rectangle 136"/>
                        <wps:cNvSpPr>
                          <a:spLocks noChangeArrowheads="1"/>
                        </wps:cNvSpPr>
                        <wps:spPr bwMode="auto">
                          <a:xfrm>
                            <a:off x="5059680" y="2231136"/>
                            <a:ext cx="182880" cy="36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4" name="Rectangle 136"/>
                        <wps:cNvSpPr>
                          <a:spLocks noChangeArrowheads="1"/>
                        </wps:cNvSpPr>
                        <wps:spPr bwMode="auto">
                          <a:xfrm>
                            <a:off x="3742944" y="1621536"/>
                            <a:ext cx="182880" cy="3613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 name="Text Box 146"/>
                        <wps:cNvSpPr txBox="1">
                          <a:spLocks noChangeArrowheads="1"/>
                        </wps:cNvSpPr>
                        <wps:spPr bwMode="auto">
                          <a:xfrm>
                            <a:off x="2633472" y="132892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2A7F6B">
                              <w:pPr>
                                <w:pStyle w:val="TOC1"/>
                                <w:rPr>
                                  <w:sz w:val="16"/>
                                  <w:szCs w:val="16"/>
                                </w:rPr>
                              </w:pPr>
                              <w:r w:rsidRPr="00D62809">
                                <w:rPr>
                                  <w:sz w:val="16"/>
                                  <w:szCs w:val="16"/>
                                </w:rPr>
                                <w:t>P</w:t>
                              </w:r>
                              <w:r>
                                <w:rPr>
                                  <w:sz w:val="16"/>
                                  <w:szCs w:val="16"/>
                                </w:rPr>
                                <w:t xml:space="preserve">rovides PCP POC </w:t>
                              </w:r>
                            </w:p>
                            <w:p w:rsidR="00D04D2C" w:rsidRDefault="00D04D2C" w:rsidP="002A7F6B"/>
                            <w:p w:rsidR="00D04D2C" w:rsidRPr="00077324" w:rsidRDefault="00D04D2C" w:rsidP="002A7F6B">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69" name="Text Box 146"/>
                        <wps:cNvSpPr txBox="1">
                          <a:spLocks noChangeArrowheads="1"/>
                        </wps:cNvSpPr>
                        <wps:spPr bwMode="auto">
                          <a:xfrm>
                            <a:off x="121920" y="1463040"/>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D2304C">
                              <w:pPr>
                                <w:pStyle w:val="TOC1"/>
                                <w:rPr>
                                  <w:sz w:val="16"/>
                                  <w:szCs w:val="16"/>
                                </w:rPr>
                              </w:pPr>
                              <w:r>
                                <w:rPr>
                                  <w:sz w:val="16"/>
                                  <w:szCs w:val="16"/>
                                </w:rPr>
                                <w:t xml:space="preserve">Updates HH POC </w:t>
                              </w:r>
                            </w:p>
                            <w:p w:rsidR="00D04D2C" w:rsidRDefault="00D04D2C" w:rsidP="00D2304C"/>
                            <w:p w:rsidR="00D04D2C" w:rsidRPr="00077324" w:rsidRDefault="00D04D2C" w:rsidP="00D2304C">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71" name="Text Box 146"/>
                        <wps:cNvSpPr txBox="1">
                          <a:spLocks noChangeArrowheads="1"/>
                        </wps:cNvSpPr>
                        <wps:spPr bwMode="auto">
                          <a:xfrm>
                            <a:off x="1389888" y="1194816"/>
                            <a:ext cx="94107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D2304C">
                              <w:pPr>
                                <w:pStyle w:val="TOC1"/>
                                <w:rPr>
                                  <w:sz w:val="16"/>
                                  <w:szCs w:val="16"/>
                                </w:rPr>
                              </w:pPr>
                              <w:r>
                                <w:rPr>
                                  <w:sz w:val="16"/>
                                  <w:szCs w:val="16"/>
                                </w:rPr>
                                <w:t xml:space="preserve">Provides approval for HH POC </w:t>
                              </w:r>
                            </w:p>
                            <w:p w:rsidR="00D04D2C" w:rsidRDefault="00D04D2C" w:rsidP="00D2304C"/>
                            <w:p w:rsidR="00D04D2C" w:rsidRPr="00077324" w:rsidRDefault="00D04D2C" w:rsidP="00D2304C">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72" name="Line 134"/>
                        <wps:cNvCnPr>
                          <a:cxnSpLocks/>
                        </wps:cNvCnPr>
                        <wps:spPr bwMode="auto">
                          <a:xfrm>
                            <a:off x="926592" y="1621536"/>
                            <a:ext cx="18669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Line 142"/>
                        <wps:cNvCnPr>
                          <a:cxnSpLocks/>
                        </wps:cNvCnPr>
                        <wps:spPr bwMode="auto">
                          <a:xfrm>
                            <a:off x="914400" y="1463040"/>
                            <a:ext cx="6350" cy="163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143"/>
                        <wps:cNvCnPr>
                          <a:cxnSpLocks/>
                        </wps:cNvCnPr>
                        <wps:spPr bwMode="auto">
                          <a:xfrm>
                            <a:off x="914400" y="1450848"/>
                            <a:ext cx="1892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134"/>
                        <wps:cNvCnPr>
                          <a:cxnSpLocks/>
                        </wps:cNvCnPr>
                        <wps:spPr bwMode="auto">
                          <a:xfrm>
                            <a:off x="2609088" y="1621536"/>
                            <a:ext cx="113415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Text Box 146"/>
                        <wps:cNvSpPr txBox="1">
                          <a:spLocks noChangeArrowheads="1"/>
                        </wps:cNvSpPr>
                        <wps:spPr bwMode="auto">
                          <a:xfrm>
                            <a:off x="2633472" y="1499616"/>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D2304C">
                              <w:pPr>
                                <w:pStyle w:val="TOC1"/>
                                <w:rPr>
                                  <w:sz w:val="16"/>
                                  <w:szCs w:val="16"/>
                                </w:rPr>
                              </w:pPr>
                              <w:r w:rsidRPr="00D62809">
                                <w:rPr>
                                  <w:sz w:val="16"/>
                                  <w:szCs w:val="16"/>
                                </w:rPr>
                                <w:t>P</w:t>
                              </w:r>
                              <w:r>
                                <w:rPr>
                                  <w:sz w:val="16"/>
                                  <w:szCs w:val="16"/>
                                </w:rPr>
                                <w:t xml:space="preserve">rovides PCP POC </w:t>
                              </w:r>
                            </w:p>
                            <w:p w:rsidR="00D04D2C" w:rsidRDefault="00D04D2C" w:rsidP="00D2304C"/>
                            <w:p w:rsidR="00D04D2C" w:rsidRPr="00077324" w:rsidRDefault="00D04D2C" w:rsidP="00D2304C">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78" name="Rectangle 136"/>
                        <wps:cNvSpPr>
                          <a:spLocks noChangeArrowheads="1"/>
                        </wps:cNvSpPr>
                        <wps:spPr bwMode="auto">
                          <a:xfrm>
                            <a:off x="1097280" y="2804160"/>
                            <a:ext cx="182880" cy="5727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79" name="Group 140"/>
                        <wpg:cNvGrpSpPr>
                          <a:grpSpLocks/>
                        </wpg:cNvGrpSpPr>
                        <wpg:grpSpPr bwMode="auto">
                          <a:xfrm>
                            <a:off x="5242560" y="1499616"/>
                            <a:ext cx="144325" cy="183445"/>
                            <a:chOff x="5175" y="7275"/>
                            <a:chExt cx="480" cy="405"/>
                          </a:xfrm>
                        </wpg:grpSpPr>
                        <wps:wsp>
                          <wps:cNvPr id="80"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3" name="Text Box 146"/>
                        <wps:cNvSpPr txBox="1">
                          <a:spLocks noChangeArrowheads="1"/>
                        </wps:cNvSpPr>
                        <wps:spPr bwMode="auto">
                          <a:xfrm>
                            <a:off x="5449824" y="151180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D2304C">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D2304C"/>
                            <w:p w:rsidR="00D04D2C" w:rsidRPr="00077324" w:rsidRDefault="00D04D2C" w:rsidP="00D2304C">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grpSp>
                        <wpg:cNvPr id="84" name="Group 140"/>
                        <wpg:cNvGrpSpPr>
                          <a:grpSpLocks/>
                        </wpg:cNvGrpSpPr>
                        <wpg:grpSpPr bwMode="auto">
                          <a:xfrm>
                            <a:off x="5242560" y="2292096"/>
                            <a:ext cx="144145" cy="182880"/>
                            <a:chOff x="5175" y="7275"/>
                            <a:chExt cx="480" cy="405"/>
                          </a:xfrm>
                        </wpg:grpSpPr>
                        <wps:wsp>
                          <wps:cNvPr id="8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6"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8" name="Text Box 146"/>
                        <wps:cNvSpPr txBox="1">
                          <a:spLocks noChangeArrowheads="1"/>
                        </wps:cNvSpPr>
                        <wps:spPr bwMode="auto">
                          <a:xfrm>
                            <a:off x="5449824" y="230428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D2304C">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D2304C"/>
                            <w:p w:rsidR="00D04D2C" w:rsidRPr="00077324" w:rsidRDefault="00D04D2C" w:rsidP="00D2304C">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93" name="Text Box 146"/>
                        <wps:cNvSpPr txBox="1">
                          <a:spLocks noChangeArrowheads="1"/>
                        </wps:cNvSpPr>
                        <wps:spPr bwMode="auto">
                          <a:xfrm>
                            <a:off x="3998976" y="1731264"/>
                            <a:ext cx="887095"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B71B75">
                              <w:pPr>
                                <w:pStyle w:val="TOC1"/>
                                <w:rPr>
                                  <w:sz w:val="16"/>
                                  <w:szCs w:val="16"/>
                                </w:rPr>
                              </w:pPr>
                              <w:r>
                                <w:rPr>
                                  <w:sz w:val="16"/>
                                  <w:szCs w:val="16"/>
                                </w:rPr>
                                <w:t xml:space="preserve">Provides Annotation </w:t>
                              </w:r>
                            </w:p>
                            <w:p w:rsidR="00D04D2C" w:rsidRDefault="00D04D2C" w:rsidP="00B71B75"/>
                            <w:p w:rsidR="00D04D2C" w:rsidRPr="00077324" w:rsidRDefault="00D04D2C" w:rsidP="00B71B7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94" name="Line 134"/>
                        <wps:cNvCnPr>
                          <a:cxnSpLocks/>
                        </wps:cNvCnPr>
                        <wps:spPr bwMode="auto">
                          <a:xfrm>
                            <a:off x="3925824" y="1853184"/>
                            <a:ext cx="11191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Rectangle 136"/>
                        <wps:cNvSpPr>
                          <a:spLocks noChangeArrowheads="1"/>
                        </wps:cNvSpPr>
                        <wps:spPr bwMode="auto">
                          <a:xfrm>
                            <a:off x="5047488" y="1840992"/>
                            <a:ext cx="182880" cy="2520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38" name="Group 140"/>
                        <wpg:cNvGrpSpPr>
                          <a:grpSpLocks/>
                        </wpg:cNvGrpSpPr>
                        <wpg:grpSpPr bwMode="auto">
                          <a:xfrm>
                            <a:off x="2609088" y="3243072"/>
                            <a:ext cx="144145" cy="182880"/>
                            <a:chOff x="5175" y="7275"/>
                            <a:chExt cx="480" cy="405"/>
                          </a:xfrm>
                        </wpg:grpSpPr>
                        <wps:wsp>
                          <wps:cNvPr id="34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46"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1" name="Text Box 146"/>
                        <wps:cNvSpPr txBox="1">
                          <a:spLocks noChangeArrowheads="1"/>
                        </wps:cNvSpPr>
                        <wps:spPr bwMode="auto">
                          <a:xfrm flipV="1">
                            <a:off x="2767584" y="3316224"/>
                            <a:ext cx="811530" cy="177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4158C2" w:rsidRDefault="00D04D2C" w:rsidP="004158C2">
                              <w:pPr>
                                <w:pStyle w:val="TOC1"/>
                                <w:rPr>
                                  <w:sz w:val="16"/>
                                  <w:szCs w:val="16"/>
                                </w:rPr>
                              </w:pPr>
                              <w:r>
                                <w:rPr>
                                  <w:sz w:val="16"/>
                                  <w:szCs w:val="16"/>
                                </w:rPr>
                                <w:t>Update PCP POC</w:t>
                              </w:r>
                            </w:p>
                          </w:txbxContent>
                        </wps:txbx>
                        <wps:bodyPr rot="0" vert="horz" wrap="square" lIns="0" tIns="0" rIns="0" bIns="0" anchor="t" anchorCtr="0" upright="1">
                          <a:noAutofit/>
                        </wps:bodyPr>
                      </wps:wsp>
                      <wps:wsp>
                        <wps:cNvPr id="108" name="Text Box 146"/>
                        <wps:cNvSpPr txBox="1">
                          <a:spLocks noChangeArrowheads="1"/>
                        </wps:cNvSpPr>
                        <wps:spPr bwMode="auto">
                          <a:xfrm>
                            <a:off x="1450848" y="3316224"/>
                            <a:ext cx="94107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077324" w:rsidRDefault="00D04D2C" w:rsidP="00B71B75">
                              <w:pPr>
                                <w:pStyle w:val="TOC1"/>
                                <w:rPr>
                                  <w:sz w:val="22"/>
                                  <w:szCs w:val="22"/>
                                </w:rPr>
                              </w:pPr>
                              <w:r>
                                <w:rPr>
                                  <w:sz w:val="16"/>
                                  <w:szCs w:val="16"/>
                                </w:rPr>
                                <w:t xml:space="preserve">Provides wound order change </w:t>
                              </w:r>
                            </w:p>
                          </w:txbxContent>
                        </wps:txbx>
                        <wps:bodyPr rot="0" vert="horz" wrap="square" lIns="0" tIns="0" rIns="0" bIns="0" anchor="t" anchorCtr="0" upright="1">
                          <a:noAutofit/>
                        </wps:bodyPr>
                      </wps:wsp>
                      <wps:wsp>
                        <wps:cNvPr id="352" name="Line 138"/>
                        <wps:cNvCnPr/>
                        <wps:spPr bwMode="auto">
                          <a:xfrm flipV="1">
                            <a:off x="1280160" y="3547872"/>
                            <a:ext cx="1118870" cy="63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7" name="Rectangle 136"/>
                        <wps:cNvSpPr>
                          <a:spLocks noChangeArrowheads="1"/>
                        </wps:cNvSpPr>
                        <wps:spPr bwMode="auto">
                          <a:xfrm>
                            <a:off x="1085088" y="3547872"/>
                            <a:ext cx="182880" cy="1651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8" name="Text Box 146"/>
                        <wps:cNvSpPr txBox="1">
                          <a:spLocks noChangeArrowheads="1"/>
                        </wps:cNvSpPr>
                        <wps:spPr bwMode="auto">
                          <a:xfrm>
                            <a:off x="73152" y="364540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4A5CB6">
                              <w:pPr>
                                <w:pStyle w:val="TOC1"/>
                                <w:rPr>
                                  <w:sz w:val="16"/>
                                  <w:szCs w:val="16"/>
                                </w:rPr>
                              </w:pPr>
                              <w:r>
                                <w:rPr>
                                  <w:sz w:val="16"/>
                                  <w:szCs w:val="16"/>
                                </w:rPr>
                                <w:t xml:space="preserve">Updates HH POC </w:t>
                              </w:r>
                            </w:p>
                            <w:p w:rsidR="00D04D2C" w:rsidRDefault="00D04D2C" w:rsidP="004A5CB6"/>
                            <w:p w:rsidR="00D04D2C" w:rsidRPr="00077324" w:rsidRDefault="00D04D2C" w:rsidP="004A5CB6">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73" name="Line 134"/>
                        <wps:cNvCnPr>
                          <a:cxnSpLocks/>
                        </wps:cNvCnPr>
                        <wps:spPr bwMode="auto">
                          <a:xfrm>
                            <a:off x="926592" y="3779520"/>
                            <a:ext cx="18669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142"/>
                        <wps:cNvCnPr>
                          <a:cxnSpLocks/>
                        </wps:cNvCnPr>
                        <wps:spPr bwMode="auto">
                          <a:xfrm>
                            <a:off x="914400" y="3608832"/>
                            <a:ext cx="6350" cy="163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 name="Line 143"/>
                        <wps:cNvCnPr>
                          <a:cxnSpLocks/>
                        </wps:cNvCnPr>
                        <wps:spPr bwMode="auto">
                          <a:xfrm flipH="1">
                            <a:off x="914400" y="3608832"/>
                            <a:ext cx="156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 name="Rectangle 136"/>
                        <wps:cNvSpPr>
                          <a:spLocks noChangeArrowheads="1"/>
                        </wps:cNvSpPr>
                        <wps:spPr bwMode="auto">
                          <a:xfrm>
                            <a:off x="3742944" y="2474976"/>
                            <a:ext cx="182880" cy="3613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8" name="Line 134"/>
                        <wps:cNvCnPr>
                          <a:cxnSpLocks/>
                        </wps:cNvCnPr>
                        <wps:spPr bwMode="auto">
                          <a:xfrm>
                            <a:off x="1304544" y="2462784"/>
                            <a:ext cx="24555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9" name="Text Box 146"/>
                        <wps:cNvSpPr txBox="1">
                          <a:spLocks noChangeArrowheads="1"/>
                        </wps:cNvSpPr>
                        <wps:spPr bwMode="auto">
                          <a:xfrm>
                            <a:off x="1511808" y="2340864"/>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EB72FA">
                              <w:pPr>
                                <w:pStyle w:val="TOC1"/>
                                <w:rPr>
                                  <w:sz w:val="16"/>
                                  <w:szCs w:val="16"/>
                                </w:rPr>
                              </w:pPr>
                              <w:r w:rsidRPr="00D62809">
                                <w:rPr>
                                  <w:sz w:val="16"/>
                                  <w:szCs w:val="16"/>
                                </w:rPr>
                                <w:t>P</w:t>
                              </w:r>
                              <w:r>
                                <w:rPr>
                                  <w:sz w:val="16"/>
                                  <w:szCs w:val="16"/>
                                </w:rPr>
                                <w:t xml:space="preserve">rovides HH POC </w:t>
                              </w:r>
                            </w:p>
                            <w:p w:rsidR="00D04D2C" w:rsidRDefault="00D04D2C" w:rsidP="00EB72FA"/>
                            <w:p w:rsidR="00D04D2C" w:rsidRPr="00077324" w:rsidRDefault="00D04D2C" w:rsidP="00EB72F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80" name="Text Box 146"/>
                        <wps:cNvSpPr txBox="1">
                          <a:spLocks noChangeArrowheads="1"/>
                        </wps:cNvSpPr>
                        <wps:spPr bwMode="auto">
                          <a:xfrm>
                            <a:off x="3998976" y="2596896"/>
                            <a:ext cx="887095"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EB72FA">
                              <w:pPr>
                                <w:pStyle w:val="TOC1"/>
                                <w:rPr>
                                  <w:sz w:val="16"/>
                                  <w:szCs w:val="16"/>
                                </w:rPr>
                              </w:pPr>
                              <w:r>
                                <w:rPr>
                                  <w:sz w:val="16"/>
                                  <w:szCs w:val="16"/>
                                </w:rPr>
                                <w:t xml:space="preserve">Provides Annotation </w:t>
                              </w:r>
                            </w:p>
                            <w:p w:rsidR="00D04D2C" w:rsidRDefault="00D04D2C" w:rsidP="00EB72FA"/>
                            <w:p w:rsidR="00D04D2C" w:rsidRPr="00077324" w:rsidRDefault="00D04D2C" w:rsidP="00EB72F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81" name="Line 134"/>
                        <wps:cNvCnPr>
                          <a:cxnSpLocks/>
                        </wps:cNvCnPr>
                        <wps:spPr bwMode="auto">
                          <a:xfrm>
                            <a:off x="3901440" y="4255008"/>
                            <a:ext cx="11188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Rectangle 136"/>
                        <wps:cNvSpPr>
                          <a:spLocks noChangeArrowheads="1"/>
                        </wps:cNvSpPr>
                        <wps:spPr bwMode="auto">
                          <a:xfrm>
                            <a:off x="5047488" y="2755392"/>
                            <a:ext cx="182880" cy="36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83" name="Group 140"/>
                        <wpg:cNvGrpSpPr>
                          <a:grpSpLocks/>
                        </wpg:cNvGrpSpPr>
                        <wpg:grpSpPr bwMode="auto">
                          <a:xfrm>
                            <a:off x="5218176" y="2791968"/>
                            <a:ext cx="144145" cy="182880"/>
                            <a:chOff x="5175" y="7275"/>
                            <a:chExt cx="480" cy="405"/>
                          </a:xfrm>
                        </wpg:grpSpPr>
                        <wps:wsp>
                          <wps:cNvPr id="152"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58"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1" name="Text Box 146"/>
                        <wps:cNvSpPr txBox="1">
                          <a:spLocks noChangeArrowheads="1"/>
                        </wps:cNvSpPr>
                        <wps:spPr bwMode="auto">
                          <a:xfrm>
                            <a:off x="5388864" y="2828544"/>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EB72FA">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EB72FA"/>
                            <w:p w:rsidR="00D04D2C" w:rsidRPr="00077324" w:rsidRDefault="00D04D2C" w:rsidP="00EB72F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62" name="Rectangle 136"/>
                        <wps:cNvSpPr>
                          <a:spLocks noChangeArrowheads="1"/>
                        </wps:cNvSpPr>
                        <wps:spPr bwMode="auto">
                          <a:xfrm>
                            <a:off x="3718560" y="3877056"/>
                            <a:ext cx="182880" cy="511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 name="Line 134"/>
                        <wps:cNvCnPr>
                          <a:cxnSpLocks/>
                        </wps:cNvCnPr>
                        <wps:spPr bwMode="auto">
                          <a:xfrm flipV="1">
                            <a:off x="2596896" y="3645408"/>
                            <a:ext cx="24428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Text Box 146"/>
                        <wps:cNvSpPr txBox="1">
                          <a:spLocks noChangeArrowheads="1"/>
                        </wps:cNvSpPr>
                        <wps:spPr bwMode="auto">
                          <a:xfrm>
                            <a:off x="2633472" y="3511296"/>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EB72FA">
                              <w:pPr>
                                <w:pStyle w:val="TOC1"/>
                                <w:rPr>
                                  <w:sz w:val="16"/>
                                  <w:szCs w:val="16"/>
                                </w:rPr>
                              </w:pPr>
                              <w:r w:rsidRPr="00D62809">
                                <w:rPr>
                                  <w:sz w:val="16"/>
                                  <w:szCs w:val="16"/>
                                </w:rPr>
                                <w:t>P</w:t>
                              </w:r>
                              <w:r>
                                <w:rPr>
                                  <w:sz w:val="16"/>
                                  <w:szCs w:val="16"/>
                                </w:rPr>
                                <w:t xml:space="preserve">rovides PCP POC </w:t>
                              </w:r>
                            </w:p>
                            <w:p w:rsidR="00D04D2C" w:rsidRDefault="00D04D2C" w:rsidP="00EB72FA"/>
                            <w:p w:rsidR="00D04D2C" w:rsidRPr="00077324" w:rsidRDefault="00D04D2C" w:rsidP="00EB72FA">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65" name="Line 134"/>
                        <wps:cNvCnPr>
                          <a:cxnSpLocks/>
                        </wps:cNvCnPr>
                        <wps:spPr bwMode="auto">
                          <a:xfrm>
                            <a:off x="3913632" y="2755392"/>
                            <a:ext cx="11191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Text Box 146"/>
                        <wps:cNvSpPr txBox="1">
                          <a:spLocks noChangeArrowheads="1"/>
                        </wps:cNvSpPr>
                        <wps:spPr bwMode="auto">
                          <a:xfrm>
                            <a:off x="3998976" y="4120896"/>
                            <a:ext cx="887095"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C13D2E">
                              <w:pPr>
                                <w:pStyle w:val="TOC1"/>
                                <w:rPr>
                                  <w:sz w:val="16"/>
                                  <w:szCs w:val="16"/>
                                </w:rPr>
                              </w:pPr>
                              <w:r>
                                <w:rPr>
                                  <w:sz w:val="16"/>
                                  <w:szCs w:val="16"/>
                                </w:rPr>
                                <w:t xml:space="preserve">Provides Annotation </w:t>
                              </w:r>
                            </w:p>
                            <w:p w:rsidR="00D04D2C" w:rsidRDefault="00D04D2C" w:rsidP="00C13D2E"/>
                            <w:p w:rsidR="00D04D2C" w:rsidRPr="00077324" w:rsidRDefault="00D04D2C" w:rsidP="00C13D2E">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68" name="Rectangle 136"/>
                        <wps:cNvSpPr>
                          <a:spLocks noChangeArrowheads="1"/>
                        </wps:cNvSpPr>
                        <wps:spPr bwMode="auto">
                          <a:xfrm>
                            <a:off x="5059680" y="3645408"/>
                            <a:ext cx="182880" cy="36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69" name="Group 140"/>
                        <wpg:cNvGrpSpPr>
                          <a:grpSpLocks/>
                        </wpg:cNvGrpSpPr>
                        <wpg:grpSpPr bwMode="auto">
                          <a:xfrm>
                            <a:off x="5242560" y="3694176"/>
                            <a:ext cx="144145" cy="182880"/>
                            <a:chOff x="5175" y="7275"/>
                            <a:chExt cx="480" cy="405"/>
                          </a:xfrm>
                        </wpg:grpSpPr>
                        <wps:wsp>
                          <wps:cNvPr id="170"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2"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5" name="Text Box 146"/>
                        <wps:cNvSpPr txBox="1">
                          <a:spLocks noChangeArrowheads="1"/>
                        </wps:cNvSpPr>
                        <wps:spPr bwMode="auto">
                          <a:xfrm>
                            <a:off x="5449824" y="370636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F50C4E">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F50C4E"/>
                            <w:p w:rsidR="00D04D2C" w:rsidRPr="00077324" w:rsidRDefault="00D04D2C" w:rsidP="00F50C4E">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grpSp>
                        <wpg:cNvPr id="178" name="Group 140"/>
                        <wpg:cNvGrpSpPr>
                          <a:grpSpLocks/>
                        </wpg:cNvGrpSpPr>
                        <wpg:grpSpPr bwMode="auto">
                          <a:xfrm>
                            <a:off x="5230368" y="1853184"/>
                            <a:ext cx="135136" cy="156950"/>
                            <a:chOff x="5175" y="7275"/>
                            <a:chExt cx="480" cy="405"/>
                          </a:xfrm>
                        </wpg:grpSpPr>
                        <wps:wsp>
                          <wps:cNvPr id="179"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0"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2" name="Text Box 146"/>
                        <wps:cNvSpPr txBox="1">
                          <a:spLocks noChangeArrowheads="1"/>
                        </wps:cNvSpPr>
                        <wps:spPr bwMode="auto">
                          <a:xfrm>
                            <a:off x="5388864" y="187756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6C61F5">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6C61F5"/>
                            <w:p w:rsidR="00D04D2C" w:rsidRPr="00077324" w:rsidRDefault="00D04D2C" w:rsidP="006C61F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83" name="Line 134"/>
                        <wps:cNvCnPr>
                          <a:cxnSpLocks/>
                        </wps:cNvCnPr>
                        <wps:spPr bwMode="auto">
                          <a:xfrm>
                            <a:off x="926592" y="2999232"/>
                            <a:ext cx="18669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Line 142"/>
                        <wps:cNvCnPr>
                          <a:cxnSpLocks/>
                        </wps:cNvCnPr>
                        <wps:spPr bwMode="auto">
                          <a:xfrm>
                            <a:off x="914400" y="2840736"/>
                            <a:ext cx="6350" cy="163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43"/>
                        <wps:cNvCnPr>
                          <a:cxnSpLocks/>
                        </wps:cNvCnPr>
                        <wps:spPr bwMode="auto">
                          <a:xfrm>
                            <a:off x="914400" y="2840736"/>
                            <a:ext cx="1892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146"/>
                        <wps:cNvSpPr txBox="1">
                          <a:spLocks noChangeArrowheads="1"/>
                        </wps:cNvSpPr>
                        <wps:spPr bwMode="auto">
                          <a:xfrm>
                            <a:off x="73152" y="2840736"/>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6C61F5">
                              <w:pPr>
                                <w:pStyle w:val="TOC1"/>
                                <w:rPr>
                                  <w:sz w:val="16"/>
                                  <w:szCs w:val="16"/>
                                </w:rPr>
                              </w:pPr>
                              <w:r>
                                <w:rPr>
                                  <w:sz w:val="16"/>
                                  <w:szCs w:val="16"/>
                                </w:rPr>
                                <w:t xml:space="preserve">   Updates HH POC </w:t>
                              </w:r>
                            </w:p>
                            <w:p w:rsidR="00D04D2C" w:rsidRDefault="00D04D2C" w:rsidP="006C61F5"/>
                            <w:p w:rsidR="00D04D2C" w:rsidRPr="00077324" w:rsidRDefault="00D04D2C" w:rsidP="006C61F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188" name="Line 134"/>
                        <wps:cNvCnPr>
                          <a:cxnSpLocks/>
                        </wps:cNvCnPr>
                        <wps:spPr bwMode="auto">
                          <a:xfrm>
                            <a:off x="2596896" y="3864864"/>
                            <a:ext cx="11341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Line 134"/>
                        <wps:cNvCnPr>
                          <a:cxnSpLocks/>
                        </wps:cNvCnPr>
                        <wps:spPr bwMode="auto">
                          <a:xfrm>
                            <a:off x="1267968" y="4779264"/>
                            <a:ext cx="37665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Text Box 146"/>
                        <wps:cNvSpPr txBox="1">
                          <a:spLocks noChangeArrowheads="1"/>
                        </wps:cNvSpPr>
                        <wps:spPr bwMode="auto">
                          <a:xfrm>
                            <a:off x="2633472" y="3742944"/>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6C61F5">
                              <w:pPr>
                                <w:pStyle w:val="TOC1"/>
                                <w:rPr>
                                  <w:sz w:val="16"/>
                                  <w:szCs w:val="16"/>
                                </w:rPr>
                              </w:pPr>
                              <w:r w:rsidRPr="00D62809">
                                <w:rPr>
                                  <w:sz w:val="16"/>
                                  <w:szCs w:val="16"/>
                                </w:rPr>
                                <w:t>P</w:t>
                              </w:r>
                              <w:r>
                                <w:rPr>
                                  <w:sz w:val="16"/>
                                  <w:szCs w:val="16"/>
                                </w:rPr>
                                <w:t xml:space="preserve">rovides PCP POC </w:t>
                              </w:r>
                            </w:p>
                            <w:p w:rsidR="00D04D2C" w:rsidRDefault="00D04D2C" w:rsidP="006C61F5"/>
                            <w:p w:rsidR="00D04D2C" w:rsidRPr="00077324" w:rsidRDefault="00D04D2C" w:rsidP="006C61F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211" name="Rectangle 136"/>
                        <wps:cNvSpPr>
                          <a:spLocks noChangeArrowheads="1"/>
                        </wps:cNvSpPr>
                        <wps:spPr bwMode="auto">
                          <a:xfrm>
                            <a:off x="5047488" y="4255008"/>
                            <a:ext cx="182880" cy="36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12" name="Group 140"/>
                        <wpg:cNvGrpSpPr>
                          <a:grpSpLocks/>
                        </wpg:cNvGrpSpPr>
                        <wpg:grpSpPr bwMode="auto">
                          <a:xfrm>
                            <a:off x="5230368" y="4291584"/>
                            <a:ext cx="144145" cy="182880"/>
                            <a:chOff x="5175" y="7275"/>
                            <a:chExt cx="480" cy="405"/>
                          </a:xfrm>
                        </wpg:grpSpPr>
                        <wps:wsp>
                          <wps:cNvPr id="213"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84"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6" name="Text Box 146"/>
                        <wps:cNvSpPr txBox="1">
                          <a:spLocks noChangeArrowheads="1"/>
                        </wps:cNvSpPr>
                        <wps:spPr bwMode="auto">
                          <a:xfrm>
                            <a:off x="5413248" y="4303776"/>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6C61F5">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6C61F5"/>
                            <w:p w:rsidR="00D04D2C" w:rsidRPr="00077324" w:rsidRDefault="00D04D2C" w:rsidP="006C61F5">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87" name="Rectangle 136"/>
                        <wps:cNvSpPr>
                          <a:spLocks noChangeArrowheads="1"/>
                        </wps:cNvSpPr>
                        <wps:spPr bwMode="auto">
                          <a:xfrm>
                            <a:off x="5047488" y="4779264"/>
                            <a:ext cx="182880" cy="36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88" name="Group 140"/>
                        <wpg:cNvGrpSpPr>
                          <a:grpSpLocks/>
                        </wpg:cNvGrpSpPr>
                        <wpg:grpSpPr bwMode="auto">
                          <a:xfrm>
                            <a:off x="5218176" y="4815840"/>
                            <a:ext cx="144145" cy="182880"/>
                            <a:chOff x="5175" y="7275"/>
                            <a:chExt cx="480" cy="405"/>
                          </a:xfrm>
                        </wpg:grpSpPr>
                        <wps:wsp>
                          <wps:cNvPr id="389"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90"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1"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6" name="Text Box 146"/>
                        <wps:cNvSpPr txBox="1">
                          <a:spLocks noChangeArrowheads="1"/>
                        </wps:cNvSpPr>
                        <wps:spPr bwMode="auto">
                          <a:xfrm>
                            <a:off x="5364480" y="4828032"/>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5064D3">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5064D3"/>
                            <w:p w:rsidR="00D04D2C" w:rsidRPr="00077324" w:rsidRDefault="00D04D2C" w:rsidP="005064D3">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397" name="Rectangle 136"/>
                        <wps:cNvSpPr>
                          <a:spLocks noChangeArrowheads="1"/>
                        </wps:cNvSpPr>
                        <wps:spPr bwMode="auto">
                          <a:xfrm>
                            <a:off x="3718560" y="4962144"/>
                            <a:ext cx="182880" cy="511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8" name="Line 134"/>
                        <wps:cNvCnPr>
                          <a:cxnSpLocks/>
                        </wps:cNvCnPr>
                        <wps:spPr bwMode="auto">
                          <a:xfrm>
                            <a:off x="1267968" y="4949952"/>
                            <a:ext cx="24555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9" name="Text Box 146"/>
                        <wps:cNvSpPr txBox="1">
                          <a:spLocks noChangeArrowheads="1"/>
                        </wps:cNvSpPr>
                        <wps:spPr bwMode="auto">
                          <a:xfrm>
                            <a:off x="1389888" y="4645152"/>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5064D3">
                              <w:pPr>
                                <w:pStyle w:val="TOC1"/>
                                <w:rPr>
                                  <w:sz w:val="16"/>
                                  <w:szCs w:val="16"/>
                                </w:rPr>
                              </w:pPr>
                              <w:r w:rsidRPr="00D62809">
                                <w:rPr>
                                  <w:sz w:val="16"/>
                                  <w:szCs w:val="16"/>
                                </w:rPr>
                                <w:t>P</w:t>
                              </w:r>
                              <w:r>
                                <w:rPr>
                                  <w:sz w:val="16"/>
                                  <w:szCs w:val="16"/>
                                </w:rPr>
                                <w:t xml:space="preserve">rovides HH POC </w:t>
                              </w:r>
                            </w:p>
                            <w:p w:rsidR="00D04D2C" w:rsidRDefault="00D04D2C" w:rsidP="005064D3"/>
                            <w:p w:rsidR="00D04D2C" w:rsidRPr="00077324" w:rsidRDefault="00D04D2C" w:rsidP="005064D3">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00" name="Text Box 146"/>
                        <wps:cNvSpPr txBox="1">
                          <a:spLocks noChangeArrowheads="1"/>
                        </wps:cNvSpPr>
                        <wps:spPr bwMode="auto">
                          <a:xfrm>
                            <a:off x="1389888" y="4815840"/>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5064D3">
                              <w:pPr>
                                <w:pStyle w:val="TOC1"/>
                                <w:rPr>
                                  <w:sz w:val="16"/>
                                  <w:szCs w:val="16"/>
                                </w:rPr>
                              </w:pPr>
                              <w:r w:rsidRPr="00D62809">
                                <w:rPr>
                                  <w:sz w:val="16"/>
                                  <w:szCs w:val="16"/>
                                </w:rPr>
                                <w:t>P</w:t>
                              </w:r>
                              <w:r>
                                <w:rPr>
                                  <w:sz w:val="16"/>
                                  <w:szCs w:val="16"/>
                                </w:rPr>
                                <w:t xml:space="preserve">rovides HH POC </w:t>
                              </w:r>
                            </w:p>
                            <w:p w:rsidR="00D04D2C" w:rsidRDefault="00D04D2C" w:rsidP="005064D3"/>
                            <w:p w:rsidR="00D04D2C" w:rsidRPr="00077324" w:rsidRDefault="00D04D2C" w:rsidP="005064D3">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01" name="Line 134"/>
                        <wps:cNvCnPr>
                          <a:cxnSpLocks/>
                        </wps:cNvCnPr>
                        <wps:spPr bwMode="auto">
                          <a:xfrm>
                            <a:off x="3901440" y="5315712"/>
                            <a:ext cx="11188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2" name="Text Box 146"/>
                        <wps:cNvSpPr txBox="1">
                          <a:spLocks noChangeArrowheads="1"/>
                        </wps:cNvSpPr>
                        <wps:spPr bwMode="auto">
                          <a:xfrm>
                            <a:off x="3998976" y="5181600"/>
                            <a:ext cx="887095"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5064D3">
                              <w:pPr>
                                <w:pStyle w:val="TOC1"/>
                                <w:rPr>
                                  <w:sz w:val="16"/>
                                  <w:szCs w:val="16"/>
                                </w:rPr>
                              </w:pPr>
                              <w:r>
                                <w:rPr>
                                  <w:sz w:val="16"/>
                                  <w:szCs w:val="16"/>
                                </w:rPr>
                                <w:t xml:space="preserve">Provides Annotation </w:t>
                              </w:r>
                            </w:p>
                            <w:p w:rsidR="00D04D2C" w:rsidRDefault="00D04D2C" w:rsidP="005064D3"/>
                            <w:p w:rsidR="00D04D2C" w:rsidRPr="00077324" w:rsidRDefault="00D04D2C" w:rsidP="005064D3">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03" name="Rectangle 136"/>
                        <wps:cNvSpPr>
                          <a:spLocks noChangeArrowheads="1"/>
                        </wps:cNvSpPr>
                        <wps:spPr bwMode="auto">
                          <a:xfrm>
                            <a:off x="5023104" y="5315712"/>
                            <a:ext cx="182880" cy="36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04" name="Group 140"/>
                        <wpg:cNvGrpSpPr>
                          <a:grpSpLocks/>
                        </wpg:cNvGrpSpPr>
                        <wpg:grpSpPr bwMode="auto">
                          <a:xfrm>
                            <a:off x="5205984" y="5376672"/>
                            <a:ext cx="144145" cy="182880"/>
                            <a:chOff x="5175" y="7275"/>
                            <a:chExt cx="480" cy="405"/>
                          </a:xfrm>
                        </wpg:grpSpPr>
                        <wps:wsp>
                          <wps:cNvPr id="405"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06"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8" name="Text Box 146"/>
                        <wps:cNvSpPr txBox="1">
                          <a:spLocks noChangeArrowheads="1"/>
                        </wps:cNvSpPr>
                        <wps:spPr bwMode="auto">
                          <a:xfrm>
                            <a:off x="5388864" y="541324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5064D3">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5064D3"/>
                            <w:p w:rsidR="00D04D2C" w:rsidRPr="00077324" w:rsidRDefault="00D04D2C" w:rsidP="005064D3">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grpSp>
                        <wpg:cNvPr id="417" name="Group 140"/>
                        <wpg:cNvGrpSpPr>
                          <a:grpSpLocks/>
                        </wpg:cNvGrpSpPr>
                        <wpg:grpSpPr bwMode="auto">
                          <a:xfrm>
                            <a:off x="3901440" y="3901440"/>
                            <a:ext cx="135136" cy="95477"/>
                            <a:chOff x="5175" y="7275"/>
                            <a:chExt cx="480" cy="405"/>
                          </a:xfrm>
                        </wpg:grpSpPr>
                        <wps:wsp>
                          <wps:cNvPr id="418"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19"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21" name="Group 140"/>
                        <wpg:cNvGrpSpPr>
                          <a:grpSpLocks/>
                        </wpg:cNvGrpSpPr>
                        <wpg:grpSpPr bwMode="auto">
                          <a:xfrm>
                            <a:off x="3925824" y="2499360"/>
                            <a:ext cx="135136" cy="95477"/>
                            <a:chOff x="5175" y="7275"/>
                            <a:chExt cx="480" cy="405"/>
                          </a:xfrm>
                        </wpg:grpSpPr>
                        <wps:wsp>
                          <wps:cNvPr id="422"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23"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25" name="Group 140"/>
                        <wpg:cNvGrpSpPr>
                          <a:grpSpLocks/>
                        </wpg:cNvGrpSpPr>
                        <wpg:grpSpPr bwMode="auto">
                          <a:xfrm>
                            <a:off x="3913632" y="1645920"/>
                            <a:ext cx="135136" cy="95477"/>
                            <a:chOff x="5175" y="7275"/>
                            <a:chExt cx="480" cy="405"/>
                          </a:xfrm>
                        </wpg:grpSpPr>
                        <wps:wsp>
                          <wps:cNvPr id="426"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27"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29" name="Group 140"/>
                        <wpg:cNvGrpSpPr>
                          <a:grpSpLocks/>
                        </wpg:cNvGrpSpPr>
                        <wpg:grpSpPr bwMode="auto">
                          <a:xfrm>
                            <a:off x="3889248" y="5010912"/>
                            <a:ext cx="135136" cy="95477"/>
                            <a:chOff x="5175" y="7275"/>
                            <a:chExt cx="480" cy="405"/>
                          </a:xfrm>
                        </wpg:grpSpPr>
                        <wps:wsp>
                          <wps:cNvPr id="430" name="Line 14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Line 142"/>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Line 143"/>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3" name="Text Box 146"/>
                        <wps:cNvSpPr txBox="1">
                          <a:spLocks noChangeArrowheads="1"/>
                        </wps:cNvSpPr>
                        <wps:spPr bwMode="auto">
                          <a:xfrm>
                            <a:off x="4059936" y="4998720"/>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D04D2C" w:rsidRDefault="00D04D2C" w:rsidP="00FA7470"/>
                            <w:p w:rsidR="00D04D2C" w:rsidRPr="00077324" w:rsidRDefault="00D04D2C" w:rsidP="00FA7470">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34" name="Text Box 146"/>
                        <wps:cNvSpPr txBox="1">
                          <a:spLocks noChangeArrowheads="1"/>
                        </wps:cNvSpPr>
                        <wps:spPr bwMode="auto">
                          <a:xfrm>
                            <a:off x="4047744" y="388924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D04D2C" w:rsidRDefault="00D04D2C" w:rsidP="00FA7470"/>
                            <w:p w:rsidR="00D04D2C" w:rsidRPr="00077324" w:rsidRDefault="00D04D2C" w:rsidP="00FA7470">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35" name="Text Box 146"/>
                        <wps:cNvSpPr txBox="1">
                          <a:spLocks noChangeArrowheads="1"/>
                        </wps:cNvSpPr>
                        <wps:spPr bwMode="auto">
                          <a:xfrm>
                            <a:off x="4072128" y="2474976"/>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D04D2C" w:rsidRDefault="00D04D2C" w:rsidP="00FA7470"/>
                            <w:p w:rsidR="00D04D2C" w:rsidRPr="00077324" w:rsidRDefault="00D04D2C" w:rsidP="00FA7470">
                              <w:pPr>
                                <w:pStyle w:val="TOC1"/>
                                <w:rPr>
                                  <w:sz w:val="22"/>
                                  <w:szCs w:val="22"/>
                                </w:rPr>
                              </w:pPr>
                              <w:r w:rsidRPr="00077324">
                                <w:rPr>
                                  <w:sz w:val="22"/>
                                  <w:szCs w:val="22"/>
                                </w:rPr>
                                <w:t>Transaction-A [A]</w:t>
                              </w:r>
                            </w:p>
                          </w:txbxContent>
                        </wps:txbx>
                        <wps:bodyPr rot="0" vert="horz" wrap="square" lIns="0" tIns="0" rIns="0" bIns="0" anchor="t" anchorCtr="0" upright="1">
                          <a:noAutofit/>
                        </wps:bodyPr>
                      </wps:wsp>
                      <wps:wsp>
                        <wps:cNvPr id="436" name="Text Box 146"/>
                        <wps:cNvSpPr txBox="1">
                          <a:spLocks noChangeArrowheads="1"/>
                        </wps:cNvSpPr>
                        <wps:spPr bwMode="auto">
                          <a:xfrm>
                            <a:off x="4059936" y="1633728"/>
                            <a:ext cx="811530" cy="129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4D2C" w:rsidRPr="00D62809" w:rsidRDefault="00D04D2C"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D04D2C" w:rsidRDefault="00D04D2C" w:rsidP="00FA7470"/>
                            <w:p w:rsidR="00D04D2C" w:rsidRPr="00077324" w:rsidRDefault="00D04D2C" w:rsidP="00FA7470">
                              <w:pPr>
                                <w:pStyle w:val="TOC1"/>
                                <w:rPr>
                                  <w:sz w:val="22"/>
                                  <w:szCs w:val="22"/>
                                </w:rPr>
                              </w:pPr>
                              <w:r w:rsidRPr="00077324">
                                <w:rPr>
                                  <w:sz w:val="22"/>
                                  <w:szCs w:val="22"/>
                                </w:rPr>
                                <w:t>Transaction-A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225" style="position:absolute;margin-left:-15.45pt;margin-top:2.35pt;width:493pt;height:461.9pt;z-index:252349440" coordsize="62613,58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">
                <v:shape id="Text Box 109" o:spid="_x0000_s1226" type="#_x0000_t202" style="position:absolute;left:7071;width:9480;height:6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D04D2C" w:rsidRPr="00F50C4E" w:rsidRDefault="00D04D2C" w:rsidP="00F50C4E">
                        <w:pPr>
                          <w:pStyle w:val="ListContinue2"/>
                          <w:ind w:left="0"/>
                          <w:jc w:val="center"/>
                          <w:rPr>
                            <w:sz w:val="18"/>
                            <w:szCs w:val="18"/>
                          </w:rPr>
                        </w:pPr>
                        <w:r w:rsidRPr="00F50C4E">
                          <w:rPr>
                            <w:sz w:val="18"/>
                            <w:szCs w:val="18"/>
                          </w:rPr>
                          <w:t>Content Creator/consumer</w:t>
                        </w:r>
                      </w:p>
                      <w:p w:rsidR="00D04D2C" w:rsidRDefault="00D04D2C" w:rsidP="00F50C4E">
                        <w:pPr>
                          <w:pStyle w:val="ListContinue2"/>
                          <w:ind w:left="0"/>
                          <w:jc w:val="center"/>
                          <w:rPr>
                            <w:sz w:val="18"/>
                            <w:szCs w:val="18"/>
                          </w:rPr>
                        </w:pPr>
                        <w:r w:rsidRPr="00F50C4E">
                          <w:rPr>
                            <w:sz w:val="18"/>
                            <w:szCs w:val="18"/>
                          </w:rPr>
                          <w:t xml:space="preserve"> (Home Health)</w:t>
                        </w:r>
                      </w:p>
                      <w:p w:rsidR="00D04D2C" w:rsidRPr="00F50C4E" w:rsidRDefault="00D04D2C" w:rsidP="00F50C4E">
                        <w:pPr>
                          <w:pStyle w:val="ListContinue2"/>
                          <w:ind w:left="0"/>
                          <w:jc w:val="center"/>
                          <w:rPr>
                            <w:sz w:val="18"/>
                            <w:szCs w:val="18"/>
                          </w:rPr>
                        </w:pPr>
                        <w:r>
                          <w:rPr>
                            <w:sz w:val="18"/>
                            <w:szCs w:val="18"/>
                          </w:rPr>
                          <w:t>HH-IS</w:t>
                        </w:r>
                      </w:p>
                      <w:p w:rsidR="00D04D2C" w:rsidRPr="00F50C4E" w:rsidRDefault="00D04D2C" w:rsidP="00F50C4E">
                        <w:pPr>
                          <w:pStyle w:val="ListContinue2"/>
                          <w:ind w:left="0"/>
                          <w:jc w:val="center"/>
                          <w:rPr>
                            <w:sz w:val="18"/>
                            <w:szCs w:val="18"/>
                          </w:rPr>
                        </w:pPr>
                        <w:r w:rsidRPr="00F50C4E">
                          <w:rPr>
                            <w:sz w:val="18"/>
                            <w:szCs w:val="18"/>
                          </w:rPr>
                          <w:t>EHR-IS</w:t>
                        </w:r>
                      </w:p>
                    </w:txbxContent>
                  </v:textbox>
                </v:shape>
                <v:shape id="Text Box 109" o:spid="_x0000_s1227" type="#_x0000_t202" style="position:absolute;left:21945;width:8255;height:6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YK8AA&#10;AADcAAAADwAAAGRycy9kb3ducmV2LnhtbERPy4rCMBTdC/5DuMJsRFO7EKlG8TUwC134wPWlubbF&#10;5qYk0da/nywEl4fzXqw6U4sXOV9ZVjAZJyCIc6srLhRcL7+jGQgfkDXWlknBmzyslv3eAjNtWz7R&#10;6xwKEUPYZ6igDKHJpPR5SQb92DbEkbtbZzBE6AqpHbYx3NQyTZKpNFhxbCixoW1J+eP8NAqmO/ds&#10;T7wd7q77Ax6bIr1t3jelfgbdeg4iUBe+4o/7TytIZ3FtPBOP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fYK8AAAADcAAAADwAAAAAAAAAAAAAAAACYAgAAZHJzL2Rvd25y&#10;ZXYueG1sUEsFBgAAAAAEAAQA9QAAAIUDAAAAAA==&#10;" stroked="f">
                  <v:textbox inset="0,0,0,0">
                    <w:txbxContent>
                      <w:p w:rsidR="00D04D2C" w:rsidRPr="00F50C4E" w:rsidRDefault="00D04D2C" w:rsidP="00F50C4E">
                        <w:pPr>
                          <w:pStyle w:val="ListContinue2"/>
                          <w:ind w:left="0"/>
                          <w:jc w:val="center"/>
                          <w:rPr>
                            <w:sz w:val="18"/>
                            <w:szCs w:val="18"/>
                          </w:rPr>
                        </w:pPr>
                        <w:r w:rsidRPr="00F50C4E">
                          <w:rPr>
                            <w:sz w:val="18"/>
                            <w:szCs w:val="18"/>
                          </w:rPr>
                          <w:t>Content Creator/consumer</w:t>
                        </w:r>
                      </w:p>
                      <w:p w:rsidR="00D04D2C" w:rsidRPr="00F50C4E" w:rsidRDefault="00D04D2C" w:rsidP="00F50C4E">
                        <w:pPr>
                          <w:pStyle w:val="ListContinue2"/>
                          <w:ind w:left="0"/>
                          <w:jc w:val="center"/>
                          <w:rPr>
                            <w:sz w:val="18"/>
                            <w:szCs w:val="18"/>
                          </w:rPr>
                        </w:pPr>
                        <w:r w:rsidRPr="00F50C4E">
                          <w:rPr>
                            <w:sz w:val="18"/>
                            <w:szCs w:val="18"/>
                          </w:rPr>
                          <w:t>(PCP)</w:t>
                        </w:r>
                      </w:p>
                      <w:p w:rsidR="00D04D2C" w:rsidRPr="00F50C4E" w:rsidRDefault="00D04D2C" w:rsidP="00F50C4E">
                        <w:pPr>
                          <w:pStyle w:val="ListContinue2"/>
                          <w:ind w:left="0"/>
                          <w:jc w:val="center"/>
                          <w:rPr>
                            <w:sz w:val="18"/>
                            <w:szCs w:val="18"/>
                          </w:rPr>
                        </w:pPr>
                        <w:r w:rsidRPr="00F50C4E">
                          <w:rPr>
                            <w:sz w:val="18"/>
                            <w:szCs w:val="18"/>
                          </w:rPr>
                          <w:t>EHR-IS</w:t>
                        </w:r>
                      </w:p>
                    </w:txbxContent>
                  </v:textbox>
                </v:shape>
                <v:shape id="Text Box 109" o:spid="_x0000_s1228" type="#_x0000_t202" style="position:absolute;left:34381;width:10236;height:6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C8MEA&#10;AADcAAAADwAAAGRycy9kb3ducmV2LnhtbERPTYvCMBC9C/sfwix4kTXdHkSrUVx1wYMe6ornoRnb&#10;YjMpSbT1328OgsfH+16setOIBzlfW1bwPU5AEBdW11wqOP/9fk1B+ICssbFMCp7kYbX8GCww07bj&#10;nB6nUIoYwj5DBVUIbSalLyoy6Me2JY7c1TqDIUJXSu2wi+GmkWmSTKTBmmNDhS1tKipup7tRMNm6&#10;e5fzZrQ97w54bMv08vO8KDX87NdzEIH68Ba/3HutIJ3F+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IQvDBAAAA3AAAAA8AAAAAAAAAAAAAAAAAmAIAAGRycy9kb3du&#10;cmV2LnhtbFBLBQYAAAAABAAEAPUAAACGAwAAAAA=&#10;" stroked="f">
                  <v:textbox inset="0,0,0,0">
                    <w:txbxContent>
                      <w:p w:rsidR="00D04D2C" w:rsidRPr="00F50C4E" w:rsidRDefault="00D04D2C" w:rsidP="00F50C4E">
                        <w:pPr>
                          <w:pStyle w:val="ListContinue2"/>
                          <w:ind w:left="0"/>
                          <w:jc w:val="center"/>
                          <w:rPr>
                            <w:sz w:val="18"/>
                            <w:szCs w:val="18"/>
                          </w:rPr>
                        </w:pPr>
                        <w:r w:rsidRPr="00F50C4E">
                          <w:rPr>
                            <w:sz w:val="18"/>
                            <w:szCs w:val="18"/>
                          </w:rPr>
                          <w:t>Content Creator/consumer</w:t>
                        </w:r>
                      </w:p>
                      <w:p w:rsidR="00D04D2C" w:rsidRDefault="00D04D2C" w:rsidP="00F50C4E">
                        <w:pPr>
                          <w:pStyle w:val="ListContinue2"/>
                          <w:ind w:left="0"/>
                          <w:jc w:val="center"/>
                          <w:rPr>
                            <w:sz w:val="18"/>
                            <w:szCs w:val="18"/>
                          </w:rPr>
                        </w:pPr>
                        <w:r w:rsidRPr="00F50C4E">
                          <w:rPr>
                            <w:sz w:val="18"/>
                            <w:szCs w:val="18"/>
                          </w:rPr>
                          <w:t>(Patient)</w:t>
                        </w:r>
                      </w:p>
                      <w:p w:rsidR="00D04D2C" w:rsidRPr="00F50C4E" w:rsidRDefault="00D04D2C" w:rsidP="00F50C4E">
                        <w:pPr>
                          <w:pStyle w:val="ListContinue2"/>
                          <w:ind w:left="0"/>
                          <w:jc w:val="center"/>
                          <w:rPr>
                            <w:sz w:val="18"/>
                            <w:szCs w:val="18"/>
                          </w:rPr>
                        </w:pPr>
                        <w:r>
                          <w:rPr>
                            <w:sz w:val="18"/>
                            <w:szCs w:val="18"/>
                          </w:rPr>
                          <w:t>PHR-IS</w:t>
                        </w:r>
                      </w:p>
                    </w:txbxContent>
                  </v:textbox>
                </v:shape>
                <v:line id="Line 134" o:spid="_x0000_s1229" style="position:absolute;visibility:visible;mso-wrap-style:square" from="9265,9022" to="11132,9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KBKsUAAADcAAAADwAAAGRycy9kb3ducmV2LnhtbESPQWvCQBSE74X+h+UVequbeKgmdZXS&#10;IPRQBbX0/Jp9ZoPZtyG7xu2/7wqCx2FmvmEWq2g7MdLgW8cK8kkGgrh2uuVGwfdh/TIH4QOyxs4x&#10;KfgjD6vl48MCS+0uvKNxHxqRIOxLVGBC6EspfW3Iop+4njh5RzdYDEkOjdQDXhLcdnKaZa/SYstp&#10;wWBPH4bq0/5sFcxMtZMzWX0dttXY5kXcxJ/fQqnnp/j+BiJQDPfwrf2pFUyL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KBKsUAAADcAAAADwAAAAAAAAAA&#10;AAAAAAChAgAAZHJzL2Rvd25yZXYueG1sUEsFBgAAAAAEAAQA+QAAAJMDAAAAAA==&#10;">
                  <v:stroke endarrow="block"/>
                  <o:lock v:ext="edit" shapetype="f"/>
                </v:line>
                <v:line id="Line 143" o:spid="_x0000_s1230" style="position:absolute;visibility:visible;mso-wrap-style:square" from="9265,7193" to="11158,7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PyccAAADcAAAADwAAAGRycy9kb3ducmV2LnhtbESPQWvCQBSE7wX/w/KE3urGFEJNXUUs&#10;Be2hVFvQ4zP7mkSzb8PuNkn/fbcgeBxm5htmvhxMIzpyvrasYDpJQBAXVtdcKvj6fH14AuEDssbG&#10;Min4JQ/Lxehujrm2Pe+o24dSRAj7HBVUIbS5lL6oyKCf2JY4et/WGQxRulJqh32Em0amSZJJgzXH&#10;hQpbWldUXPY/RsH740fWrbZvm+GwzU7Fy+50PPdOqfvxsHoGEWgIt/C1vdEK0l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SM/JxwAAANwAAAAPAAAAAAAA&#10;AAAAAAAAAKECAABkcnMvZG93bnJldi54bWxQSwUGAAAAAAQABAD5AAAAlQMAAAAA&#10;">
                  <o:lock v:ext="edit" shapetype="f"/>
                </v:line>
                <v:shape id="Text Box 109" o:spid="_x0000_s1231" type="#_x0000_t202" style="position:absolute;left:48158;top:487;width:10236;height:4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E88UA&#10;AADcAAAADwAAAGRycy9kb3ducmV2LnhtbESPT4vCMBTE7wt+h/CEvSyabhHRahRXV9jDevAPnh/N&#10;sy02LyWJtn77jSDscZiZ3zDzZWdqcSfnK8sKPocJCOLc6ooLBafjdjAB4QOyxtoyKXiQh+Wi9zbH&#10;TNuW93Q/hEJECPsMFZQhNJmUPi/JoB/ahjh6F+sMhihdIbXDNsJNLdMkGUuDFceFEhtal5RfDzej&#10;YLxxt3bP64/N6fsXd02Rnr8eZ6Xe+91qBiJQF/7Dr/aPVpBOR/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0TzxQAAANwAAAAPAAAAAAAAAAAAAAAAAJgCAABkcnMv&#10;ZG93bnJldi54bWxQSwUGAAAAAAQABAD1AAAAigMAAAAA&#10;" stroked="f">
                  <v:textbox inset="0,0,0,0">
                    <w:txbxContent>
                      <w:p w:rsidR="00D04D2C" w:rsidRPr="00F50C4E" w:rsidRDefault="00D04D2C" w:rsidP="00F50C4E">
                        <w:pPr>
                          <w:pStyle w:val="ListContinue2"/>
                          <w:ind w:left="0"/>
                          <w:jc w:val="center"/>
                          <w:rPr>
                            <w:sz w:val="18"/>
                            <w:szCs w:val="18"/>
                          </w:rPr>
                        </w:pPr>
                        <w:r w:rsidRPr="00F50C4E">
                          <w:rPr>
                            <w:sz w:val="18"/>
                            <w:szCs w:val="18"/>
                          </w:rPr>
                          <w:t>Content Creator/consumer</w:t>
                        </w:r>
                      </w:p>
                      <w:p w:rsidR="00D04D2C" w:rsidRPr="00F50C4E" w:rsidRDefault="00D04D2C" w:rsidP="00F50C4E">
                        <w:pPr>
                          <w:pStyle w:val="ListContinue2"/>
                          <w:ind w:left="0"/>
                          <w:jc w:val="center"/>
                          <w:rPr>
                            <w:sz w:val="18"/>
                            <w:szCs w:val="18"/>
                          </w:rPr>
                        </w:pPr>
                        <w:r>
                          <w:rPr>
                            <w:sz w:val="18"/>
                            <w:szCs w:val="18"/>
                          </w:rPr>
                          <w:t>(</w:t>
                        </w:r>
                        <w:proofErr w:type="spellStart"/>
                        <w:r w:rsidRPr="00F50C4E">
                          <w:rPr>
                            <w:sz w:val="18"/>
                            <w:szCs w:val="18"/>
                          </w:rPr>
                          <w:t>PtCP</w:t>
                        </w:r>
                        <w:proofErr w:type="spellEnd"/>
                        <w:r w:rsidRPr="00F50C4E">
                          <w:rPr>
                            <w:sz w:val="18"/>
                            <w:szCs w:val="18"/>
                          </w:rPr>
                          <w:t xml:space="preserve"> </w:t>
                        </w:r>
                        <w:r>
                          <w:rPr>
                            <w:sz w:val="18"/>
                            <w:szCs w:val="18"/>
                          </w:rPr>
                          <w:t>Document)</w:t>
                        </w:r>
                      </w:p>
                    </w:txbxContent>
                  </v:textbox>
                </v:shape>
                <v:line id="Line 142" o:spid="_x0000_s1232" style="position:absolute;visibility:visible;mso-wrap-style:square" from="9265,7193" to="9329,8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XvccAAADcAAAADwAAAGRycy9kb3ducmV2LnhtbESPQWvCQBSE7wX/w/IKvdVNLQ01uoq0&#10;FLSHolbQ4zP7TGKzb8PuNkn/vSsUPA4z8w0znfemFi05X1lW8DRMQBDnVldcKNh9fzy+gvABWWNt&#10;mRT8kYf5bHA3xUzbjjfUbkMhIoR9hgrKEJpMSp+XZNAPbUMcvZN1BkOUrpDaYRfhppajJEmlwYrj&#10;QokNvZWU/2x/jYKv53XaLlafy36/So/5++Z4OHdOqYf7fjEBEagPt/B/e6kVjMY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oVe9xwAAANwAAAAPAAAAAAAA&#10;AAAAAAAAAKECAABkcnMvZG93bnJldi54bWxQSwUGAAAAAAQABAD5AAAAlQMAAAAA&#10;">
                  <o:lock v:ext="edit" shapetype="f"/>
                </v:line>
                <v:shape id="_x0000_s1233" type="#_x0000_t202" style="position:absolute;top:7071;width:8909;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1/H8UA&#10;AADcAAAADwAAAGRycy9kb3ducmV2LnhtbESPT4vCMBTE7wt+h/AEL4um20PZrUbxzwp7cA+64vnR&#10;PNti81KSaOu33wiCx2FmfsPMFr1pxI2cry0r+JgkIIgLq2suFRz/tuNPED4ga2wsk4I7eVjMB28z&#10;zLXteE+3QyhFhLDPUUEVQptL6YuKDPqJbYmjd7bOYIjSlVI77CLcNDJNkkwarDkuVNjSuqLicrga&#10;BdnGXbs9r983x+8d/rZlelrdT0qNhv1yCiJQH17hZ/tHK0i/Mnic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X8fxQAAANwAAAAPAAAAAAAAAAAAAAAAAJgCAABkcnMv&#10;ZG93bnJldi54bWxQSwUGAAAAAAQABAD1AAAAigMAAAAA&#10;" stroked="f">
                  <v:textbox inset="0,0,0,0">
                    <w:txbxContent>
                      <w:p w:rsidR="00D04D2C" w:rsidRPr="00D62809" w:rsidRDefault="00D04D2C" w:rsidP="001F60CD">
                        <w:pPr>
                          <w:pStyle w:val="TOC1"/>
                          <w:jc w:val="center"/>
                          <w:rPr>
                            <w:sz w:val="16"/>
                            <w:szCs w:val="16"/>
                          </w:rPr>
                        </w:pPr>
                        <w:r w:rsidRPr="00D62809">
                          <w:rPr>
                            <w:sz w:val="16"/>
                            <w:szCs w:val="16"/>
                          </w:rPr>
                          <w:t>Creates Plan of Care</w:t>
                        </w:r>
                      </w:p>
                      <w:p w:rsidR="00D04D2C" w:rsidRDefault="00D04D2C" w:rsidP="001F60CD"/>
                      <w:p w:rsidR="00D04D2C" w:rsidRPr="00077324" w:rsidRDefault="00D04D2C" w:rsidP="001F60CD">
                        <w:pPr>
                          <w:pStyle w:val="TOC1"/>
                          <w:rPr>
                            <w:sz w:val="22"/>
                            <w:szCs w:val="22"/>
                          </w:rPr>
                        </w:pPr>
                        <w:r w:rsidRPr="00077324">
                          <w:rPr>
                            <w:sz w:val="22"/>
                            <w:szCs w:val="22"/>
                          </w:rPr>
                          <w:t>Transaction-A [A]</w:t>
                        </w:r>
                      </w:p>
                    </w:txbxContent>
                  </v:textbox>
                </v:shape>
                <v:shape id="_x0000_s1234" type="#_x0000_t202" style="position:absolute;left:13411;top:9022;width:10502;height:1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HahMYA&#10;AADcAAAADwAAAGRycy9kb3ducmV2LnhtbESPS2/CMBCE75X4D9YicanAaQ4UAgZRHlIP5cBDnFfx&#10;kkTE68g2JPx7XKlSj6OZ+UYzX3amFg9yvrKs4GOUgCDOra64UHA+7YYTED4ga6wtk4IneVguem9z&#10;zLRt+UCPYyhEhLDPUEEZQpNJ6fOSDPqRbYijd7XOYIjSFVI7bCPc1DJNkrE0WHFcKLGhdUn57Xg3&#10;CsYbd28PvH7fnLc/uG+K9PL1vCg16HerGYhAXfgP/7W/tYJ0+gm/Z+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HahMYAAADcAAAADwAAAAAAAAAAAAAAAACYAgAAZHJz&#10;L2Rvd25yZXYueG1sUEsFBgAAAAAEAAQA9QAAAIsDAAAAAA==&#10;" stroked="f">
                  <v:textbox inset="0,0,0,0">
                    <w:txbxContent>
                      <w:p w:rsidR="00D04D2C" w:rsidRPr="00D62809" w:rsidRDefault="00D04D2C" w:rsidP="001F60CD">
                        <w:pPr>
                          <w:pStyle w:val="TOC1"/>
                          <w:rPr>
                            <w:sz w:val="16"/>
                            <w:szCs w:val="16"/>
                          </w:rPr>
                        </w:pPr>
                        <w:r w:rsidRPr="00D62809">
                          <w:rPr>
                            <w:sz w:val="16"/>
                            <w:szCs w:val="16"/>
                          </w:rPr>
                          <w:t>P</w:t>
                        </w:r>
                        <w:r>
                          <w:rPr>
                            <w:sz w:val="16"/>
                            <w:szCs w:val="16"/>
                          </w:rPr>
                          <w:t xml:space="preserve">rovides initial HH POC </w:t>
                        </w:r>
                      </w:p>
                      <w:p w:rsidR="00D04D2C" w:rsidRDefault="00D04D2C" w:rsidP="001F60CD"/>
                      <w:p w:rsidR="00D04D2C" w:rsidRPr="00077324" w:rsidRDefault="00D04D2C" w:rsidP="001F60CD">
                        <w:pPr>
                          <w:pStyle w:val="TOC1"/>
                          <w:rPr>
                            <w:sz w:val="22"/>
                            <w:szCs w:val="22"/>
                          </w:rPr>
                        </w:pPr>
                        <w:r w:rsidRPr="00077324">
                          <w:rPr>
                            <w:sz w:val="22"/>
                            <w:szCs w:val="22"/>
                          </w:rPr>
                          <w:t>Transaction-A [A]</w:t>
                        </w:r>
                      </w:p>
                    </w:txbxContent>
                  </v:textbox>
                </v:shape>
                <v:line id="Line 134" o:spid="_x0000_s1235" style="position:absolute;visibility:visible;mso-wrap-style:square" from="13045,10241" to="24373,10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got8IAAADcAAAADwAAAGRycy9kb3ducmV2LnhtbERPTWvCMBi+C/sP4R1401QPajujjJXB&#10;DlPwA8+vzbumrHlTmqxm/94cBI8Pz/d6G20rBup941jBbJqBIK6cbrhWcD59TlYgfEDW2DomBf/k&#10;Ybt5Ga2x0O7GBxqOoRYphH2BCkwIXSGlrwxZ9FPXESfux/UWQ4J9LXWPtxRuWznPsoW02HBqMNjR&#10;h6Hq9/hnFSxNeZBLWX6f9uXQzPK4i5drrtT4Nb6/gQgUw1P8cH9pBfM8rU1n0hG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5got8IAAADcAAAADwAAAAAAAAAAAAAA&#10;AAChAgAAZHJzL2Rvd25yZXYueG1sUEsFBgAAAAAEAAQA+QAAAJADAAAAAA==&#10;">
                  <v:stroke endarrow="block"/>
                  <o:lock v:ext="edit" shapetype="f"/>
                </v:line>
                <v:line id="Line 117" o:spid="_x0000_s1236" style="position:absolute;flip:y;visibility:visible;mso-wrap-style:square" from="25237,18044" to="25237,42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HjUr8AAADcAAAADwAAAGRycy9kb3ducmV2LnhtbERPTYvCMBC9C/6HMII3TVdxka5RRFRE&#10;vGzV+7SZTcs2k9JErf/eHASPj/e9WHW2FndqfeVYwdc4AUFcOF2xUXA570ZzED4ga6wdk4IneVgt&#10;+70Fpto9+JfuWTAihrBPUUEZQpNK6YuSLPqxa4gj9+daiyHC1kjd4iOG21pOkuRbWqw4NpTY0Kak&#10;4j+7WQX5dn01x/y6tRM+6b2ZZTnLTKnhoFv/gAjUhY/47T5oBdMkzo9n4hGQy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qHjUr8AAADcAAAADwAAAAAAAAAAAAAAAACh&#10;AgAAZHJzL2Rvd25yZXYueG1sUEsFBgAAAAAEAAQA+QAAAI0DAAAAAA==&#10;">
                  <v:stroke dashstyle="dash"/>
                  <o:lock v:ext="edit" shapetype="f"/>
                </v:line>
                <v:line id="Line 117" o:spid="_x0000_s1237" style="position:absolute;flip:y;visibility:visible;mso-wrap-style:square" from="11704,11948" to="12021,54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1GycIAAADcAAAADwAAAGRycy9kb3ducmV2LnhtbESPQYvCMBSE78L+h/AEb5rqoixdo8ii&#10;i4gX63p/bd6mxealNFHrvzeC4HGYmW+Y+bKztbhS6yvHCsajBARx4XTFRsHfcTP8AuEDssbaMSm4&#10;k4fl4qM3x1S7Gx/omgUjIoR9igrKEJpUSl+UZNGPXEMcvX/XWgxRtkbqFm8Rbms5SZKZtFhxXCix&#10;oZ+SinN2sQry9epkdvlpbSe8179mmuUsM6UG/W71DSJQF97hV3urFXwmY3ieiUd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1GycIAAADcAAAADwAAAAAAAAAAAAAA&#10;AAChAgAAZHJzL2Rvd25yZXYueG1sUEsFBgAAAAAEAAQA+QAAAJADAAAAAA==&#10;">
                  <v:stroke dashstyle="dash"/>
                  <o:lock v:ext="edit" shapetype="f"/>
                </v:line>
                <v:line id="Line 134" o:spid="_x0000_s1238" style="position:absolute;visibility:visible;mso-wrap-style:square" from="12923,31821" to="24112,31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uFR8UAAADcAAAADwAAAGRycy9kb3ducmV2LnhtbESPT2sCMRTE74V+h/AK3mpWhaqrUUoX&#10;wYMt+AfPz81zs3TzsmzSNX77plDwOMzMb5jlOtpG9NT52rGC0TADQVw6XXOl4HTcvM5A+ICssXFM&#10;Cu7kYb16flpirt2N99QfQiUShH2OCkwIbS6lLw1Z9EPXEifv6jqLIcmukrrDW4LbRo6z7E1arDkt&#10;GGzpw1D5ffixCqam2MupLHbHr6KvR/P4Gc+XuVKDl/i+ABEohkf4v73VCibZG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uFR8UAAADcAAAADwAAAAAAAAAA&#10;AAAAAAChAgAAZHJzL2Rvd25yZXYueG1sUEsFBgAAAAAEAAQA+QAAAJMDAAAAAA==&#10;">
                  <v:stroke endarrow="block"/>
                  <o:lock v:ext="edit" shapetype="f"/>
                </v:line>
                <v:line id="Line 134" o:spid="_x0000_s1239" style="position:absolute;visibility:visible;mso-wrap-style:square" from="13045,22433" to="50504,2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cg3MUAAADcAAAADwAAAGRycy9kb3ducmV2LnhtbESPS2vDMBCE74X8B7GB3Bo5DeThRgmh&#10;ppBDU8iDnrfW1jKxVsZSHfXfR4FCjsPMfMOsNtE2oqfO144VTMYZCOLS6ZorBefT+/MChA/IGhvH&#10;pOCPPGzWg6cV5tpd+UD9MVQiQdjnqMCE0OZS+tKQRT92LXHyflxnMSTZVVJ3eE1w28iXLJtJizWn&#10;BYMtvRkqL8dfq2BuioOcy+Lj9Fn09WQZ9/Hre6nUaBi3ryACxfAI/7d3WsE0m8L9TDo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9cg3MUAAADcAAAADwAAAAAAAAAA&#10;AAAAAAChAgAAZHJzL2Rvd25yZXYueG1sUEsFBgAAAAAEAAQA+QAAAJMDAAAAAA==&#10;">
                  <v:stroke endarrow="block"/>
                  <o:lock v:ext="edit" shapetype="f"/>
                </v:line>
                <v:shape id="_x0000_s1240" type="#_x0000_t202" style="position:absolute;left:13898;top:29748;width:8116;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U7MEA&#10;AADcAAAADwAAAGRycy9kb3ducmV2LnhtbERPTYvCMBC9C/6HMMJeZJuugkhtFFd3wYMedMXz0Ixt&#10;sZmUJNr67zcHwePjfeer3jTiQc7XlhV8JSkI4sLqmksF57/fzzkIH5A1NpZJwZM8rJbDQY6Zth0f&#10;6XEKpYgh7DNUUIXQZlL6oiKDPrEtceSu1hkMEbpSaoddDDeNnKTpTBqsOTZU2NKmouJ2uhsFs627&#10;d0fejLfnnz0e2nJy+X5elPoY9esFiEB9eItf7p1WME3j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V1OzBAAAA3AAAAA8AAAAAAAAAAAAAAAAAmAIAAGRycy9kb3du&#10;cmV2LnhtbFBLBQYAAAAABAAEAPUAAACGAwAAAAA=&#10;" stroked="f">
                  <v:textbox inset="0,0,0,0">
                    <w:txbxContent>
                      <w:p w:rsidR="00D04D2C" w:rsidRPr="00D62809" w:rsidRDefault="00D04D2C" w:rsidP="0012731A">
                        <w:pPr>
                          <w:pStyle w:val="TOC1"/>
                          <w:rPr>
                            <w:sz w:val="16"/>
                            <w:szCs w:val="16"/>
                          </w:rPr>
                        </w:pPr>
                        <w:r>
                          <w:rPr>
                            <w:sz w:val="16"/>
                            <w:szCs w:val="16"/>
                          </w:rPr>
                          <w:t xml:space="preserve">Request change to HH POC </w:t>
                        </w:r>
                      </w:p>
                      <w:p w:rsidR="00D04D2C" w:rsidRDefault="00D04D2C" w:rsidP="0012731A"/>
                      <w:p w:rsidR="00D04D2C" w:rsidRPr="00077324" w:rsidRDefault="00D04D2C" w:rsidP="0012731A">
                        <w:pPr>
                          <w:pStyle w:val="TOC1"/>
                          <w:rPr>
                            <w:sz w:val="22"/>
                            <w:szCs w:val="22"/>
                          </w:rPr>
                        </w:pPr>
                        <w:r w:rsidRPr="00077324">
                          <w:rPr>
                            <w:sz w:val="22"/>
                            <w:szCs w:val="22"/>
                          </w:rPr>
                          <w:t>Transaction-A [A]</w:t>
                        </w:r>
                      </w:p>
                    </w:txbxContent>
                  </v:textbox>
                </v:shape>
                <v:shape id="_x0000_s1241" type="#_x0000_t202" style="position:absolute;left:14264;top:20970;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xd8YA&#10;AADcAAAADwAAAGRycy9kb3ducmV2LnhtbESPT2vCQBTE7wW/w/KEXopumoLU6CrWtNBDPWjF8yP7&#10;TILZt2F3zZ9v3y0Uehxm5jfMejuYRnTkfG1ZwfM8AUFcWF1zqeD8/TF7BeEDssbGMikYycN2M3lY&#10;Y6Ztz0fqTqEUEcI+QwVVCG0mpS8qMujntiWO3tU6gyFKV0rtsI9w08g0SRbSYM1xocKW9hUVt9Pd&#10;KFjk7t4fef+Un9+/8NCW6eVtvCj1OB12KxCBhvAf/mt/agUvyRJ+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lxd8YAAADcAAAADwAAAAAAAAAAAAAAAACYAgAAZHJz&#10;L2Rvd25yZXYueG1sUEsFBgAAAAAEAAQA9QAAAIsDAAAAAA==&#10;" stroked="f">
                  <v:textbox inset="0,0,0,0">
                    <w:txbxContent>
                      <w:p w:rsidR="00D04D2C" w:rsidRPr="00D62809" w:rsidRDefault="00D04D2C" w:rsidP="0012731A">
                        <w:pPr>
                          <w:pStyle w:val="TOC1"/>
                          <w:rPr>
                            <w:sz w:val="16"/>
                            <w:szCs w:val="16"/>
                          </w:rPr>
                        </w:pPr>
                        <w:r w:rsidRPr="00D62809">
                          <w:rPr>
                            <w:sz w:val="16"/>
                            <w:szCs w:val="16"/>
                          </w:rPr>
                          <w:t>P</w:t>
                        </w:r>
                        <w:r>
                          <w:rPr>
                            <w:sz w:val="16"/>
                            <w:szCs w:val="16"/>
                          </w:rPr>
                          <w:t xml:space="preserve">rovides HH POC </w:t>
                        </w:r>
                      </w:p>
                      <w:p w:rsidR="00D04D2C" w:rsidRDefault="00D04D2C" w:rsidP="0012731A"/>
                      <w:p w:rsidR="00D04D2C" w:rsidRPr="00077324" w:rsidRDefault="00D04D2C" w:rsidP="0012731A">
                        <w:pPr>
                          <w:pStyle w:val="TOC1"/>
                          <w:rPr>
                            <w:sz w:val="22"/>
                            <w:szCs w:val="22"/>
                          </w:rPr>
                        </w:pPr>
                        <w:r w:rsidRPr="00077324">
                          <w:rPr>
                            <w:sz w:val="22"/>
                            <w:szCs w:val="22"/>
                          </w:rPr>
                          <w:t>Transaction-A [A]</w:t>
                        </w:r>
                      </w:p>
                    </w:txbxContent>
                  </v:textbox>
                </v:shape>
                <v:rect id="Rectangle 136" o:spid="_x0000_s1242" style="position:absolute;left:24384;top:10241;width:1689;height:9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VHsUA&#10;AADcAAAADwAAAGRycy9kb3ducmV2LnhtbESPQWvCQBSE7wX/w/IKvTWbJiA1ukqxWOpRk0tvz+wz&#10;ic2+DdnVRH+9KxR6HGbmG2axGk0rLtS7xrKCtygGQVxa3XCloMg3r+8gnEfW2FomBVdysFpOnhaY&#10;aTvwji57X4kAYZehgtr7LpPSlTUZdJHtiIN3tL1BH2RfSd3jEOCmlUkcT6XBhsNCjR2tayp/92ej&#10;4NAkBd52+VdsZpvUb8f8dP75VOrlefyYg/A0+v/wX/tbK0hmK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hUexQAAANwAAAAPAAAAAAAAAAAAAAAAAJgCAABkcnMv&#10;ZG93bnJldi54bWxQSwUGAAAAAAQABAD1AAAAigMAAAAA&#10;"/>
                <v:rect id="Rectangle 136" o:spid="_x0000_s1243" style="position:absolute;left:11216;top:6583;width:1829;height:6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i9MUA&#10;AADcAAAADwAAAGRycy9kb3ducmV2LnhtbESPT2vCQBTE70K/w/IKvemmEaSJrlJalHqM8dLba/aZ&#10;pM2+DdnNn/bTu0LB4zAzv2E2u8k0YqDO1ZYVPC8iEMSF1TWXCs75fv4CwnlkjY1lUvBLDnbbh9kG&#10;U21Hzmg4+VIECLsUFVTet6mUrqjIoFvYljh4F9sZ9EF2pdQdjgFuGhlH0UoarDksVNjSW0XFz6k3&#10;Cr7q+Ix/WX6ITLJf+uOUf/ef70o9PU6vaxCeJn8P/7c/tII4SeB2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iL0xQAAANwAAAAPAAAAAAAAAAAAAAAAAJgCAABkcnMv&#10;ZG93bnJldi54bWxQSwUGAAAAAAQABAD1AAAAigMAAAAA&#10;"/>
                <v:line id="Line 117" o:spid="_x0000_s1244" style="position:absolute;flip:y;visibility:visible;mso-wrap-style:square" from="38160,16824" to="38478,58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h1j78AAADcAAAADwAAAGRycy9kb3ducmV2LnhtbERPTYvCMBC9C/6HMMLeNNXFRapRRHQR&#10;8bJV79NmTIvNpDRZrf/eHASPj/e9WHW2FndqfeVYwXiUgCAunK7YKDifdsMZCB+QNdaOScGTPKyW&#10;/d4CU+0e/Ef3LBgRQ9inqKAMoUml9EVJFv3INcSRu7rWYoiwNVK3+IjhtpaTJPmRFiuODSU2tCmp&#10;uGX/VkG+XV/MIb9s7YSP+tdMs5xlptTXoFvPQQTqwkf8du+1gu9xnB/PxCMgl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3h1j78AAADcAAAADwAAAAAAAAAAAAAAAACh&#10;AgAAZHJzL2Rvd25yZXYueG1sUEsFBgAAAAAEAAQA+QAAAI0DAAAAAA==&#10;">
                  <v:stroke dashstyle="dash"/>
                  <o:lock v:ext="edit" shapetype="f"/>
                </v:line>
                <v:line id="Line 117" o:spid="_x0000_s1245" style="position:absolute;flip:y;visibility:visible;mso-wrap-style:square" from="51206,15605" to="51523,58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TQFMMAAADcAAAADwAAAGRycy9kb3ducmV2LnhtbESPQWvCQBSE74X+h+UJvdVNLJYSXUWK&#10;liJeGpv7S/a5CWbfhuyq8d+7guBxmJlvmPlysK04U+8bxwrScQKCuHK6YaPgf795/wLhA7LG1jEp&#10;uJKH5eL1ZY6Zdhf+o3MejIgQ9hkqqEPoMil9VZNFP3YdcfQOrrcYouyN1D1eIty2cpIkn9Jiw3Gh&#10;xo6+a6qO+ckqKNerwmzLYm0nvNM/ZpqXLHOl3kbDagYi0BCe4Uf7Vyv4SFO4n4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00BTDAAAA3AAAAA8AAAAAAAAAAAAA&#10;AAAAoQIAAGRycy9kb3ducmV2LnhtbFBLBQYAAAAABAAEAPkAAACRAwAAAAA=&#10;">
                  <v:stroke dashstyle="dash"/>
                  <o:lock v:ext="edit" shapetype="f"/>
                </v:line>
                <v:line id="Line 138" o:spid="_x0000_s1246" style="position:absolute;flip:y;visibility:visible;mso-wrap-style:square" from="13045,14264" to="24236,14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qJrcQAAADcAAAADwAAAGRycy9kb3ducmV2LnhtbESPT2vCQBTE7wW/w/IEL6VuTItIdBUp&#10;COKp/un9kX3ZBLNvQ3abxHx6t1DocZiZ3zCb3WBr0VHrK8cKFvMEBHHudMVGwe16eFuB8AFZY+2Y&#10;FDzIw247edlgpl3PZ+ouwYgIYZ+hgjKEJpPS5yVZ9HPXEEevcK3FEGVrpG6xj3BbyzRJltJixXGh&#10;xIY+S8rvlx+rIH0dB2/y4rwau/H05Xrz8V3slZpNh/0aRKAh/If/2ket4H2Rwu+ZeATk9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mtxAAAANwAAAAPAAAAAAAAAAAA&#10;AAAAAKECAABkcnMvZG93bnJldi54bWxQSwUGAAAAAAQABAD5AAAAkgMAAAAA&#10;">
                  <v:stroke startarrow="block"/>
                </v:line>
                <v:group id="Group 140" o:spid="_x0000_s1247" style="position:absolute;left:26212;top:10850;width:1444;height:183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line id="Line 141" o:spid="_x0000_s124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CnqsUAAADcAAAADwAAAGRycy9kb3ducmV2LnhtbESP3YrCMBSE7wXfIRzBO039QbQ2FREW&#10;RGFBV8HLY3Nsi81JabJaffrNwsJeDjPzDZOsWlOJBzWutKxgNIxAEGdWl5wrOH19DOYgnEfWWFkm&#10;BS9ysEq7nQRjbZ98oMfR5yJA2MWooPC+jqV0WUEG3dDWxMG72cagD7LJpW7wGeCmkuMomkmDJYeF&#10;AmvaFJTdj99GAcrN288P7X66OBt5+VzPztf3Tql+r10vQXhq/X/4r73VCiajK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FCnqsUAAADcAAAADwAAAAAAAAAA&#10;AAAAAAChAgAAZHJzL2Rvd25yZXYueG1sUEsFBgAAAAAEAAQA+QAAAJMDAAAAAA==&#10;">
                    <v:stroke startarrow="block"/>
                  </v:line>
                  <v:line id="Line 142" o:spid="_x0000_s124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faBccAAADcAAAADwAAAGRycy9kb3ducmV2LnhtbESPQWsCMRSE74X+h/AKvYhmba3o1ihS&#10;EHrwUisr3p6b182ym5dtEnX775uC0OMwM98wi1VvW3EhH2rHCsajDARx6XTNlYL952Y4AxEissbW&#10;MSn4oQCr5f3dAnPtrvxBl12sRIJwyFGBibHLpQylIYth5Dri5H05bzEm6SupPV4T3LbyKcum0mLN&#10;acFgR2+GymZ3tgrkbDv49uvTpCmaw2FuirLojlulHh/69SuISH38D9/a71rB8/gF/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t9oFxwAAANwAAAAPAAAAAAAA&#10;AAAAAAAAAKECAABkcnMvZG93bnJldi54bWxQSwUGAAAAAAQABAD5AAAAlQMAAAAA&#10;"/>
                  <v:line id="Line 143" o:spid="_x0000_s125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FDcYAAADcAAAADwAAAGRycy9kb3ducmV2LnhtbESPT2vCQBTE7wW/w/IK3urGCkFSV5FK&#10;QXso/oP2+My+Jmmzb8PumsRv7wqCx2FmfsPMFr2pRUvOV5YVjEcJCOLc6ooLBcfDx8sUhA/IGmvL&#10;pOBCHhbzwdMMM2073lG7D4WIEPYZKihDaDIpfV6SQT+yDXH0fq0zGKJ0hdQOuwg3tXxNklQarDgu&#10;lNjQe0n5//5sFHxNtmm73Hyu++9NespXu9PPX+eUGj73yzcQgfrwCN/ba61gMk7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BxQ3GAAAA3AAAAA8AAAAAAAAA&#10;AAAAAAAAoQIAAGRycy9kb3ducmV2LnhtbFBLBQYAAAAABAAEAPkAAACUAwAAAAA=&#10;"/>
                </v:group>
                <v:shape id="_x0000_s1251" type="#_x0000_t202" style="position:absolute;left:28163;top:10728;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PWQ8UA&#10;AADcAAAADwAAAGRycy9kb3ducmV2LnhtbESPzYvCMBTE7wv+D+EJe1nWVAWVrlH8WMHDevADz4/m&#10;2Rabl5JEW/97Iwh7HGbmN8x03ppK3Mn50rKCfi8BQZxZXXKu4HTcfE9A+ICssbJMCh7kYT7rfEwx&#10;1bbhPd0PIRcRwj5FBUUIdSqlzwoy6Hu2Jo7exTqDIUqXS+2wiXBTyUGSjKTBkuNCgTWtCsquh5tR&#10;MFq7W7Pn1df69PuHuzofnJePs1Kf3XbxAyJQG/7D7/ZWKxj2x/A6E4+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9ZDxQAAANwAAAAPAAAAAAAAAAAAAAAAAJgCAABkcnMv&#10;ZG93bnJldi54bWxQSwUGAAAAAAQABAD1AAAAigMAAAAA&#10;" stroked="f">
                  <v:textbox inset="0,0,0,0">
                    <w:txbxContent>
                      <w:p w:rsidR="00D04D2C" w:rsidRPr="00D62809" w:rsidRDefault="00D04D2C" w:rsidP="002A7F6B">
                        <w:pPr>
                          <w:pStyle w:val="TOC1"/>
                          <w:rPr>
                            <w:sz w:val="16"/>
                            <w:szCs w:val="16"/>
                          </w:rPr>
                        </w:pPr>
                        <w:r>
                          <w:rPr>
                            <w:sz w:val="16"/>
                            <w:szCs w:val="16"/>
                          </w:rPr>
                          <w:t xml:space="preserve">Update PCP POC </w:t>
                        </w:r>
                      </w:p>
                      <w:p w:rsidR="00D04D2C" w:rsidRDefault="00D04D2C" w:rsidP="002A7F6B"/>
                      <w:p w:rsidR="00D04D2C" w:rsidRPr="00077324" w:rsidRDefault="00D04D2C" w:rsidP="002A7F6B">
                        <w:pPr>
                          <w:pStyle w:val="TOC1"/>
                          <w:rPr>
                            <w:sz w:val="22"/>
                            <w:szCs w:val="22"/>
                          </w:rPr>
                        </w:pPr>
                        <w:r w:rsidRPr="00077324">
                          <w:rPr>
                            <w:sz w:val="22"/>
                            <w:szCs w:val="22"/>
                          </w:rPr>
                          <w:t>Transaction-A [A]</w:t>
                        </w:r>
                      </w:p>
                    </w:txbxContent>
                  </v:textbox>
                </v:shape>
                <v:rect id="Rectangle 136" o:spid="_x0000_s1252" style="position:absolute;left:24140;top:31943;width:1828;height:7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44MQA&#10;AADbAAAADwAAAGRycy9kb3ducmV2LnhtbESPQWvCQBSE70L/w/IKvZlNrYi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OODEAAAA2wAAAA8AAAAAAAAAAAAAAAAAmAIAAGRycy9k&#10;b3ducmV2LnhtbFBLBQYAAAAABAAEAPUAAACJAwAAAAA=&#10;"/>
                <v:rect id="Rectangle 136" o:spid="_x0000_s1253" style="position:absolute;left:11216;top:14142;width:1829;height:12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line id="Line 134" o:spid="_x0000_s1254" style="position:absolute;visibility:visible;mso-wrap-style:square" from="25968,14508" to="50524,14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pGrsQAAADbAAAADwAAAGRycy9kb3ducmV2LnhtbESPQWvCQBSE74L/YXlCb7qxh6ipq4ih&#10;0EMrGEvPr9nXbGj2bchu4/bfdwuCx2FmvmG2+2g7MdLgW8cKlosMBHHtdMuNgvfL83wNwgdkjZ1j&#10;UvBLHva76WSLhXZXPtNYhUYkCPsCFZgQ+kJKXxuy6BeuJ07elxsshiSHRuoBrwluO/mYZbm02HJa&#10;MNjT0VD9Xf1YBStTnuVKlq+XUzm2y018ix+fG6UeZvHwBCJQDPfwrf2iFeQ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kauxAAAANsAAAAPAAAAAAAAAAAA&#10;AAAAAKECAABkcnMvZG93bnJldi54bWxQSwUGAAAAAAQABAD5AAAAkgMAAAAA&#10;">
                  <v:stroke endarrow="block"/>
                  <o:lock v:ext="edit" shapetype="f"/>
                </v:line>
                <v:rect id="Rectangle 136" o:spid="_x0000_s1255" style="position:absolute;left:50596;top:14630;width:1829;height:3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rect id="Rectangle 136" o:spid="_x0000_s1256" style="position:absolute;left:50596;top:22311;width:1829;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68QA&#10;AADcAAAADwAAAGRycy9kb3ducmV2LnhtbESPQWsCMRSE7wX/Q3iCt5pUadHVKKIo9ajrxdtz89xd&#10;u3lZNlHX/vpGKHgcZuYbZjpvbSVu1PjSsYaPvgJBnDlTcq7hkK7fRyB8QDZYOSYND/Iwn3XeppgY&#10;d+cd3fYhFxHCPkENRQh1IqXPCrLo+64mjt7ZNRZDlE0uTYP3CLeVHCj1JS2WHBcKrGlZUPazv1oN&#10;p3JwwN9dulF2vB6GbZterseV1r1uu5iACNSGV/i//W00DNUn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csuvEAAAA3AAAAA8AAAAAAAAAAAAAAAAAmAIAAGRycy9k&#10;b3ducmV2LnhtbFBLBQYAAAAABAAEAPUAAACJAwAAAAA=&#10;"/>
                <v:rect id="Rectangle 136" o:spid="_x0000_s1257" style="position:absolute;left:37429;top:16215;width:1829;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XcMQA&#10;AADcAAAADwAAAGRycy9kb3ducmV2LnhtbESPQWsCMRSE7wX/Q3iCt5pUS9HVKKIo9ajrxdtz89xd&#10;u3lZNlHX/vpGKHgcZuYbZjpvbSVu1PjSsYaPvgJBnDlTcq7hkK7fRyB8QDZYOSYND/Iwn3XeppgY&#10;d+cd3fYhFxHCPkENRQh1IqXPCrLo+64mjt7ZNRZDlE0uTYP3CLeVHCj1JS2WHBcKrGlZUPazv1oN&#10;p3JwwN9dulF2vB6GbZterseV1r1uu5iACNSGV/i//W00DNUn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QF3DEAAAA3AAAAA8AAAAAAAAAAAAAAAAAmAIAAGRycy9k&#10;b3ducmV2LnhtbFBLBQYAAAAABAAEAPUAAACJAwAAAAA=&#10;"/>
                <v:shape id="_x0000_s1258" type="#_x0000_t202" style="position:absolute;left:26334;top:13289;width:81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rJcAA&#10;AADbAAAADwAAAGRycy9kb3ducmV2LnhtbERPS2vCQBC+F/wPywheSt3oQUrqKvUFHuxBK56H7DQJ&#10;zc6G3dXEf+8cBI8f33u+7F2jbhRi7dnAZJyBIi68rbk0cP7dfXyCignZYuOZDNwpwnIxeJtjbn3H&#10;R7qdUqkkhGOOBqqU2lzrWFTkMI59Syzcnw8Ok8BQahuwk3DX6GmWzbTDmqWhwpbWFRX/p6szMNuE&#10;a3fk9fvmvD3gT1tOL6v7xZjRsP/+ApWoTy/x07234pOx8kV+gF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1KrJcAAAADbAAAADwAAAAAAAAAAAAAAAACYAgAAZHJzL2Rvd25y&#10;ZXYueG1sUEsFBgAAAAAEAAQA9QAAAIUDAAAAAA==&#10;" stroked="f">
                  <v:textbox inset="0,0,0,0">
                    <w:txbxContent>
                      <w:p w:rsidR="00D04D2C" w:rsidRPr="00D62809" w:rsidRDefault="00D04D2C" w:rsidP="002A7F6B">
                        <w:pPr>
                          <w:pStyle w:val="TOC1"/>
                          <w:rPr>
                            <w:sz w:val="16"/>
                            <w:szCs w:val="16"/>
                          </w:rPr>
                        </w:pPr>
                        <w:r w:rsidRPr="00D62809">
                          <w:rPr>
                            <w:sz w:val="16"/>
                            <w:szCs w:val="16"/>
                          </w:rPr>
                          <w:t>P</w:t>
                        </w:r>
                        <w:r>
                          <w:rPr>
                            <w:sz w:val="16"/>
                            <w:szCs w:val="16"/>
                          </w:rPr>
                          <w:t xml:space="preserve">rovides PCP POC </w:t>
                        </w:r>
                      </w:p>
                      <w:p w:rsidR="00D04D2C" w:rsidRDefault="00D04D2C" w:rsidP="002A7F6B"/>
                      <w:p w:rsidR="00D04D2C" w:rsidRPr="00077324" w:rsidRDefault="00D04D2C" w:rsidP="002A7F6B">
                        <w:pPr>
                          <w:pStyle w:val="TOC1"/>
                          <w:rPr>
                            <w:sz w:val="22"/>
                            <w:szCs w:val="22"/>
                          </w:rPr>
                        </w:pPr>
                        <w:r w:rsidRPr="00077324">
                          <w:rPr>
                            <w:sz w:val="22"/>
                            <w:szCs w:val="22"/>
                          </w:rPr>
                          <w:t>Transaction-A [A]</w:t>
                        </w:r>
                      </w:p>
                    </w:txbxContent>
                  </v:textbox>
                </v:shape>
                <v:shape id="_x0000_s1259" type="#_x0000_t202" style="position:absolute;left:1219;top:14630;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4OvsUA&#10;AADbAAAADwAAAGRycy9kb3ducmV2LnhtbESPzWrDMBCE74G+g9hCL6GR64NJ3CihTVrooTk4CTkv&#10;1sY2sVZGUvzz9lWh0OMw880w6+1oWtGT841lBS+LBARxaXXDlYLz6fN5CcIHZI2tZVIwkYft5mG2&#10;xlzbgQvqj6ESsYR9jgrqELpcSl/WZNAvbEccvat1BkOUrpLa4RDLTSvTJMmkwYbjQo0d7Woqb8e7&#10;UZDt3X0oeDffnz++8dBV6eV9uij19Di+vYIINIb/8B/9pSO3g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g6+xQAAANsAAAAPAAAAAAAAAAAAAAAAAJgCAABkcnMv&#10;ZG93bnJldi54bWxQSwUGAAAAAAQABAD1AAAAigMAAAAA&#10;" stroked="f">
                  <v:textbox inset="0,0,0,0">
                    <w:txbxContent>
                      <w:p w:rsidR="00D04D2C" w:rsidRPr="00D62809" w:rsidRDefault="00D04D2C" w:rsidP="00D2304C">
                        <w:pPr>
                          <w:pStyle w:val="TOC1"/>
                          <w:rPr>
                            <w:sz w:val="16"/>
                            <w:szCs w:val="16"/>
                          </w:rPr>
                        </w:pPr>
                        <w:r>
                          <w:rPr>
                            <w:sz w:val="16"/>
                            <w:szCs w:val="16"/>
                          </w:rPr>
                          <w:t xml:space="preserve">Updates HH POC </w:t>
                        </w:r>
                      </w:p>
                      <w:p w:rsidR="00D04D2C" w:rsidRDefault="00D04D2C" w:rsidP="00D2304C"/>
                      <w:p w:rsidR="00D04D2C" w:rsidRPr="00077324" w:rsidRDefault="00D04D2C" w:rsidP="00D2304C">
                        <w:pPr>
                          <w:pStyle w:val="TOC1"/>
                          <w:rPr>
                            <w:sz w:val="22"/>
                            <w:szCs w:val="22"/>
                          </w:rPr>
                        </w:pPr>
                        <w:r w:rsidRPr="00077324">
                          <w:rPr>
                            <w:sz w:val="22"/>
                            <w:szCs w:val="22"/>
                          </w:rPr>
                          <w:t>Transaction-A [A]</w:t>
                        </w:r>
                      </w:p>
                    </w:txbxContent>
                  </v:textbox>
                </v:shape>
                <v:shape id="_x0000_s1260" type="#_x0000_t202" style="position:absolute;left:13898;top:11948;width:941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GUZcQA&#10;AADbAAAADwAAAGRycy9kb3ducmV2LnhtbESPT2sCMRTE74V+h/AKXkrNugeVrVGsVuihHrTi+bF5&#10;3V3cvCxJ9t+3bwqCx2FmfsOsNoOpRUfOV5YVzKYJCOLc6ooLBZefw9sShA/IGmvLpGAkD5v189MK&#10;M217PlF3DoWIEPYZKihDaDIpfV6SQT+1DXH0fq0zGKJ0hdQO+wg3tUyTZC4NVhwXSmxoV1J+O7dG&#10;wXzv2v7Eu9f95fMbj02RXj/Gq1KTl2H7DiLQEB7he/tLK1jM4P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xlGXEAAAA2wAAAA8AAAAAAAAAAAAAAAAAmAIAAGRycy9k&#10;b3ducmV2LnhtbFBLBQYAAAAABAAEAPUAAACJAwAAAAA=&#10;" stroked="f">
                  <v:textbox inset="0,0,0,0">
                    <w:txbxContent>
                      <w:p w:rsidR="00D04D2C" w:rsidRPr="00D62809" w:rsidRDefault="00D04D2C" w:rsidP="00D2304C">
                        <w:pPr>
                          <w:pStyle w:val="TOC1"/>
                          <w:rPr>
                            <w:sz w:val="16"/>
                            <w:szCs w:val="16"/>
                          </w:rPr>
                        </w:pPr>
                        <w:r>
                          <w:rPr>
                            <w:sz w:val="16"/>
                            <w:szCs w:val="16"/>
                          </w:rPr>
                          <w:t xml:space="preserve">Provides approval for HH POC </w:t>
                        </w:r>
                      </w:p>
                      <w:p w:rsidR="00D04D2C" w:rsidRDefault="00D04D2C" w:rsidP="00D2304C"/>
                      <w:p w:rsidR="00D04D2C" w:rsidRPr="00077324" w:rsidRDefault="00D04D2C" w:rsidP="00D2304C">
                        <w:pPr>
                          <w:pStyle w:val="TOC1"/>
                          <w:rPr>
                            <w:sz w:val="22"/>
                            <w:szCs w:val="22"/>
                          </w:rPr>
                        </w:pPr>
                        <w:r w:rsidRPr="00077324">
                          <w:rPr>
                            <w:sz w:val="22"/>
                            <w:szCs w:val="22"/>
                          </w:rPr>
                          <w:t>Transaction-A [A]</w:t>
                        </w:r>
                      </w:p>
                    </w:txbxContent>
                  </v:textbox>
                </v:shape>
                <v:line id="Line 134" o:spid="_x0000_s1261" style="position:absolute;visibility:visible;mso-wrap-style:square" from="9265,16215" to="11132,16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ZwxAAAANsAAAAPAAAAAAAAAAAA&#10;AAAAAKECAABkcnMvZG93bnJldi54bWxQSwUGAAAAAAQABAD5AAAAkgMAAAAA&#10;">
                  <v:stroke endarrow="block"/>
                  <o:lock v:ext="edit" shapetype="f"/>
                </v:line>
                <v:line id="Line 142" o:spid="_x0000_s1262" style="position:absolute;visibility:visible;mso-wrap-style:square" from="9144,14630" to="9207,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o:lock v:ext="edit" shapetype="f"/>
                </v:line>
                <v:line id="Line 143" o:spid="_x0000_s1263" style="position:absolute;visibility:visible;mso-wrap-style:square" from="9144,14508" to="11036,14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o:lock v:ext="edit" shapetype="f"/>
                </v:line>
                <v:line id="Line 134" o:spid="_x0000_s1264" style="position:absolute;visibility:visible;mso-wrap-style:square" from="26090,16215" to="37432,16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HPDAAAA2wAAAA8AAAAAAAAAAAAA&#10;AAAAoQIAAGRycy9kb3ducmV2LnhtbFBLBQYAAAAABAAEAPkAAACRAwAAAAA=&#10;">
                  <v:stroke endarrow="block"/>
                  <o:lock v:ext="edit" shapetype="f"/>
                </v:line>
                <v:shape id="_x0000_s1265" type="#_x0000_t202" style="position:absolute;left:26334;top:14996;width:81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pisUA&#10;AADbAAAADwAAAGRycy9kb3ducmV2LnhtbESPzWrDMBCE74W8g9hALyWRk4MTnCihiVvooT3kh5wX&#10;a2ObWisjybH99lWh0OMwM98w2/1gGvEg52vLChbzBARxYXXNpYLr5X22BuEDssbGMikYycN+N3na&#10;YqZtzyd6nEMpIoR9hgqqENpMSl9UZNDPbUscvbt1BkOUrpTaYR/hppHLJEmlwZrjQoUtHSsqvs+d&#10;UZDmrutPfHzJr2+f+NWWy9thvCn1PB1eNyACDeE//Nf+0ApWK/j9En+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KmKxQAAANsAAAAPAAAAAAAAAAAAAAAAAJgCAABkcnMv&#10;ZG93bnJldi54bWxQSwUGAAAAAAQABAD1AAAAigMAAAAA&#10;" stroked="f">
                  <v:textbox inset="0,0,0,0">
                    <w:txbxContent>
                      <w:p w:rsidR="00D04D2C" w:rsidRPr="00D62809" w:rsidRDefault="00D04D2C" w:rsidP="00D2304C">
                        <w:pPr>
                          <w:pStyle w:val="TOC1"/>
                          <w:rPr>
                            <w:sz w:val="16"/>
                            <w:szCs w:val="16"/>
                          </w:rPr>
                        </w:pPr>
                        <w:r w:rsidRPr="00D62809">
                          <w:rPr>
                            <w:sz w:val="16"/>
                            <w:szCs w:val="16"/>
                          </w:rPr>
                          <w:t>P</w:t>
                        </w:r>
                        <w:r>
                          <w:rPr>
                            <w:sz w:val="16"/>
                            <w:szCs w:val="16"/>
                          </w:rPr>
                          <w:t xml:space="preserve">rovides PCP POC </w:t>
                        </w:r>
                      </w:p>
                      <w:p w:rsidR="00D04D2C" w:rsidRDefault="00D04D2C" w:rsidP="00D2304C"/>
                      <w:p w:rsidR="00D04D2C" w:rsidRPr="00077324" w:rsidRDefault="00D04D2C" w:rsidP="00D2304C">
                        <w:pPr>
                          <w:pStyle w:val="TOC1"/>
                          <w:rPr>
                            <w:sz w:val="22"/>
                            <w:szCs w:val="22"/>
                          </w:rPr>
                        </w:pPr>
                        <w:r w:rsidRPr="00077324">
                          <w:rPr>
                            <w:sz w:val="22"/>
                            <w:szCs w:val="22"/>
                          </w:rPr>
                          <w:t>Transaction-A [A]</w:t>
                        </w:r>
                      </w:p>
                    </w:txbxContent>
                  </v:textbox>
                </v:shape>
                <v:rect id="Rectangle 136" o:spid="_x0000_s1266" style="position:absolute;left:10972;top:28041;width:1829;height:5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group id="Group 140" o:spid="_x0000_s1267" style="position:absolute;left:52425;top:14996;width:1443;height:1834"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Line 141" o:spid="_x0000_s126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FUsEAAADbAAAADwAAAGRycy9kb3ducmV2LnhtbERPTWvCQBC9C/0PyxS86aZFJI2uIkKh&#10;KAiJCj2O2TEJZmdDdk2iv949FHp8vO/lejC16Kh1lWUFH9MIBHFudcWFgtPxexKDcB5ZY22ZFDzI&#10;wXr1Nlpiom3PKXWZL0QIYZeggtL7JpHS5SUZdFPbEAfualuDPsC2kLrFPoSbWn5G0VwarDg0lNjQ&#10;tqT8lt2NApTbp4/TYT/7Ohv5e9jMz5fnTqnx+7BZgPA0+H/xn/tHK4jD+vAl/A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7cVSwQAAANsAAAAPAAAAAAAAAAAAAAAA&#10;AKECAABkcnMvZG93bnJldi54bWxQSwUGAAAAAAQABAD5AAAAjwMAAAAA&#10;">
                    <v:stroke startarrow="block"/>
                  </v:line>
                  <v:line id="Line 142" o:spid="_x0000_s126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Sf8UAAADbAAAADwAAAGRycy9kb3ducmV2LnhtbESPQWsCMRSE74X+h/AKvZSatRTZrkaR&#10;QsGDl6qseHtuXjfLbl62SdTtv28EweMwM98ws8VgO3EmHxrHCsajDARx5XTDtYLd9us1BxEissbO&#10;MSn4owCL+ePDDAvtLvxN502sRYJwKFCBibEvpAyVIYth5Hri5P04bzEm6WupPV4S3HbyLcsm0mLD&#10;acFgT5+GqnZzsgpkvn759cvje1u2+/2HKauyP6yVen4allMQkYZ4D9/aK60gH8P1S/oB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USf8UAAADbAAAADwAAAAAAAAAA&#10;AAAAAAChAgAAZHJzL2Rvd25yZXYueG1sUEsFBgAAAAAEAAQA+QAAAJMDAAAAAA==&#10;"/>
                  <v:line id="Line 143" o:spid="_x0000_s127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group>
                <v:shape id="_x0000_s1271" type="#_x0000_t202" style="position:absolute;left:54498;top:15118;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frsMA&#10;AADbAAAADwAAAGRycy9kb3ducmV2LnhtbESPzYvCMBTE74L/Q3iCF9FUB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frsMAAADbAAAADwAAAAAAAAAAAAAAAACYAgAAZHJzL2Rv&#10;d25yZXYueG1sUEsFBgAAAAAEAAQA9QAAAIgDAAAAAA==&#10;" stroked="f">
                  <v:textbox inset="0,0,0,0">
                    <w:txbxContent>
                      <w:p w:rsidR="00D04D2C" w:rsidRPr="00D62809" w:rsidRDefault="00D04D2C" w:rsidP="00D2304C">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D2304C"/>
                      <w:p w:rsidR="00D04D2C" w:rsidRPr="00077324" w:rsidRDefault="00D04D2C" w:rsidP="00D2304C">
                        <w:pPr>
                          <w:pStyle w:val="TOC1"/>
                          <w:rPr>
                            <w:sz w:val="22"/>
                            <w:szCs w:val="22"/>
                          </w:rPr>
                        </w:pPr>
                        <w:r w:rsidRPr="00077324">
                          <w:rPr>
                            <w:sz w:val="22"/>
                            <w:szCs w:val="22"/>
                          </w:rPr>
                          <w:t>Transaction-A [A]</w:t>
                        </w:r>
                      </w:p>
                    </w:txbxContent>
                  </v:textbox>
                </v:shape>
                <v:group id="Group 140" o:spid="_x0000_s1272" style="position:absolute;left:52425;top:22920;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Line 141" o:spid="_x0000_s127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mysMAAADbAAAADwAAAGRycy9kb3ducmV2LnhtbESPQYvCMBSE7wv+h/AEb2uquFKrUUQQ&#10;xAVBV8Hjs3m2xealNFGrv94Iwh6HmfmGmcwaU4ob1a6wrKDXjUAQp1YXnCnY/y2/YxDOI2ssLZOC&#10;BzmYTVtfE0y0vfOWbjufiQBhl6CC3PsqkdKlORl0XVsRB+9sa4M+yDqTusZ7gJtS9qNoKA0WHBZy&#10;rGiRU3rZXY0ClIunj7fN72B0MPK4mQ8Pp+daqU67mY9BeGr8f/jTXmkF8Q+8v4QfIK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aZsrDAAAA2wAAAA8AAAAAAAAAAAAA&#10;AAAAoQIAAGRycy9kb3ducmV2LnhtbFBLBQYAAAAABAAEAPkAAACRAwAAAAA=&#10;">
                    <v:stroke startarrow="block"/>
                  </v:line>
                  <v:line id="Line 142" o:spid="_x0000_s127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C8UAAADbAAAADwAAAGRycy9kb3ducmV2LnhtbESPQWsCMRSE70L/Q3gFL1KzliLb1Sgi&#10;FHrwUltWentuXjfLbl62SarrvzdCweMwM98wy/VgO3EiHxrHCmbTDARx5XTDtYKvz7enHESIyBo7&#10;x6TgQgHWq4fREgvtzvxBp32sRYJwKFCBibEvpAyVIYth6nri5P04bzEm6WupPZ4T3HbyOcvm0mLD&#10;acFgT1tDVbv/swpkvpv8+s3xpS3bw+HVlFXZf++UGj8OmwWISEO8h//b71pBPo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C8UAAADbAAAADwAAAAAAAAAA&#10;AAAAAAChAgAAZHJzL2Rvd25yZXYueG1sUEsFBgAAAAAEAAQA+QAAAJMDAAAAAA==&#10;"/>
                  <v:line id="Line 143" o:spid="_x0000_s127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group>
                <v:shape id="_x0000_s1276" type="#_x0000_t202" style="position:absolute;left:54498;top:23042;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5N38EA&#10;AADbAAAADwAAAGRycy9kb3ducmV2LnhtbERPz2vCMBS+D/wfwhN2GZrag0g1yqYOdpgHtfT8aJ5t&#10;sXkpSbTtf78cBh4/vt+b3WBa8STnG8sKFvMEBHFpdcOVgvz6PVuB8AFZY2uZFIzkYbedvG0w07bn&#10;Mz0voRIxhH2GCuoQukxKX9Zk0M9tRxy5m3UGQ4SuktphH8NNK9MkWUqDDceGGjva11TeLw+jYHlw&#10;j/7M+49DfvzFU1elxddYKPU+HT7XIAIN4SX+d/9oBas4N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eTd/BAAAA2wAAAA8AAAAAAAAAAAAAAAAAmAIAAGRycy9kb3du&#10;cmV2LnhtbFBLBQYAAAAABAAEAPUAAACGAwAAAAA=&#10;" stroked="f">
                  <v:textbox inset="0,0,0,0">
                    <w:txbxContent>
                      <w:p w:rsidR="00D04D2C" w:rsidRPr="00D62809" w:rsidRDefault="00D04D2C" w:rsidP="00D2304C">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D2304C"/>
                      <w:p w:rsidR="00D04D2C" w:rsidRPr="00077324" w:rsidRDefault="00D04D2C" w:rsidP="00D2304C">
                        <w:pPr>
                          <w:pStyle w:val="TOC1"/>
                          <w:rPr>
                            <w:sz w:val="22"/>
                            <w:szCs w:val="22"/>
                          </w:rPr>
                        </w:pPr>
                        <w:r w:rsidRPr="00077324">
                          <w:rPr>
                            <w:sz w:val="22"/>
                            <w:szCs w:val="22"/>
                          </w:rPr>
                          <w:t>Transaction-A [A]</w:t>
                        </w:r>
                      </w:p>
                    </w:txbxContent>
                  </v:textbox>
                </v:shape>
                <v:shape id="_x0000_s1277" type="#_x0000_t202" style="position:absolute;left:39989;top:17312;width:8871;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Jc8UA&#10;AADbAAAADwAAAGRycy9kb3ducmV2LnhtbESPT2vCQBTE7wW/w/KEXopumoLU6CrWtNBDPWjF8yP7&#10;TILZt2F3zZ9v3y0Uehxm5jfMejuYRnTkfG1ZwfM8AUFcWF1zqeD8/TF7BeEDssbGMikYycN2M3lY&#10;Y6Ztz0fqTqEUEcI+QwVVCG0mpS8qMujntiWO3tU6gyFKV0rtsI9w08g0SRbSYM1xocKW9hUVt9Pd&#10;KFjk7t4fef+Un9+/8NCW6eVtvCj1OB12KxCBhvAf/mt/agX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0lzxQAAANsAAAAPAAAAAAAAAAAAAAAAAJgCAABkcnMv&#10;ZG93bnJldi54bWxQSwUGAAAAAAQABAD1AAAAigMAAAAA&#10;" stroked="f">
                  <v:textbox inset="0,0,0,0">
                    <w:txbxContent>
                      <w:p w:rsidR="00D04D2C" w:rsidRPr="00D62809" w:rsidRDefault="00D04D2C" w:rsidP="00B71B75">
                        <w:pPr>
                          <w:pStyle w:val="TOC1"/>
                          <w:rPr>
                            <w:sz w:val="16"/>
                            <w:szCs w:val="16"/>
                          </w:rPr>
                        </w:pPr>
                        <w:r>
                          <w:rPr>
                            <w:sz w:val="16"/>
                            <w:szCs w:val="16"/>
                          </w:rPr>
                          <w:t xml:space="preserve">Provides Annotation </w:t>
                        </w:r>
                      </w:p>
                      <w:p w:rsidR="00D04D2C" w:rsidRDefault="00D04D2C" w:rsidP="00B71B75"/>
                      <w:p w:rsidR="00D04D2C" w:rsidRPr="00077324" w:rsidRDefault="00D04D2C" w:rsidP="00B71B75">
                        <w:pPr>
                          <w:pStyle w:val="TOC1"/>
                          <w:rPr>
                            <w:sz w:val="22"/>
                            <w:szCs w:val="22"/>
                          </w:rPr>
                        </w:pPr>
                        <w:r w:rsidRPr="00077324">
                          <w:rPr>
                            <w:sz w:val="22"/>
                            <w:szCs w:val="22"/>
                          </w:rPr>
                          <w:t>Transaction-A [A]</w:t>
                        </w:r>
                      </w:p>
                    </w:txbxContent>
                  </v:textbox>
                </v:shape>
                <v:line id="Line 134" o:spid="_x0000_s1278" style="position:absolute;visibility:visible;mso-wrap-style:square" from="39258,18531" to="50449,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ENZcQAAADbAAAADwAAAGRycy9kb3ducmV2LnhtbESPzWrDMBCE74W8g9hAb42cE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UQ1lxAAAANsAAAAPAAAAAAAAAAAA&#10;AAAAAKECAABkcnMvZG93bnJldi54bWxQSwUGAAAAAAQABAD5AAAAkgMAAAAA&#10;">
                  <v:stroke endarrow="block"/>
                  <o:lock v:ext="edit" shapetype="f"/>
                </v:line>
                <v:rect id="Rectangle 136" o:spid="_x0000_s1279" style="position:absolute;left:50474;top:18409;width:182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tXMQA&#10;AADbAAAADwAAAGRycy9kb3ducmV2LnhtbESPQWvCQBSE7wX/w/KE3pqNFks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7VzEAAAA2wAAAA8AAAAAAAAAAAAAAAAAmAIAAGRycy9k&#10;b3ducmV2LnhtbFBLBQYAAAAABAAEAPUAAACJAwAAAAA=&#10;"/>
                <v:group id="Group 140" o:spid="_x0000_s1280" style="position:absolute;left:26090;top:32430;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line id="Line 141" o:spid="_x0000_s128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8tLMcAAADcAAAADwAAAGRycy9kb3ducmV2LnhtbESP3WrCQBSE74W+w3IKvdNNWxs0zSoi&#10;FMRCwZ+Al6fZ0yQ0ezZkt0nq07uC4OUwM98w6XIwteiodZVlBc+TCARxbnXFhYLj4WM8A+E8ssba&#10;Min4JwfLxcMoxUTbnnfU7X0hAoRdggpK75tESpeXZNBNbEMcvB/bGvRBtoXULfYBbmr5EkWxNFhx&#10;WCixoXVJ+e/+zyhAuT772W74nM4zI09fqzj7Pm+VenocVu8gPA3+Hr61N1rB6/QNrmfCEZ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ry0sxwAAANwAAAAPAAAAAAAA&#10;AAAAAAAAAKECAABkcnMvZG93bnJldi54bWxQSwUGAAAAAAQABAD5AAAAlQMAAAAA&#10;">
                    <v:stroke startarrow="block"/>
                  </v:line>
                  <v:line id="Line 142" o:spid="_x0000_s128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rb8YAAADcAAAADwAAAGRycy9kb3ducmV2LnhtbESPQWsCMRSE70L/Q3iFXkrNtorY1ShS&#10;KHjwopaV3p6b182ym5dtkur6741Q8DjMzDfMfNnbVpzIh9qxgtdhBoK4dLrmSsHX/vNlCiJEZI2t&#10;Y1JwoQDLxcNgjrl2Z97SaRcrkSAcclRgYuxyKUNpyGIYuo44eT/OW4xJ+kpqj+cEt618y7KJtFhz&#10;WjDY0Yehstn9WQVyunn+9avjuCmaw+HdFGXRfW+UenrsVzMQkfp4D/+311rBaDyB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Wa2/GAAAA3AAAAA8AAAAAAAAA&#10;AAAAAAAAoQIAAGRycy9kb3ducmV2LnhtbFBLBQYAAAAABAAEAPkAAACUAwAAAAA=&#10;"/>
                  <v:line id="Line 143" o:spid="_x0000_s128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b+cQAAADcAAAADwAAAGRycy9kb3ducmV2LnhtbERPy2rCQBTdF/yH4Qru6sRaQomOIhZB&#10;uyj1Abq8Zq5JNHMnzEyT9O87i0KXh/OeL3tTi5acrywrmIwTEMS51RUXCk7HzfMbCB+QNdaWScEP&#10;eVguBk9zzLTteE/tIRQihrDPUEEZQpNJ6fOSDPqxbYgjd7POYIjQFVI77GK4qeVLkqTSYMWxocSG&#10;1iXlj8O3UfA5/Urb1e5j25936TV/318v984pNRr2qxmIQH34F/+5t1rB9DW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Idv5xAAAANwAAAAPAAAAAAAAAAAA&#10;AAAAAKECAABkcnMvZG93bnJldi54bWxQSwUGAAAAAAQABAD5AAAAkgMAAAAA&#10;"/>
                </v:group>
                <v:shape id="_x0000_s1284" type="#_x0000_t202" style="position:absolute;left:27675;top:33162;width:8116;height:177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203MYA&#10;AADcAAAADwAAAGRycy9kb3ducmV2LnhtbESP3WrCQBSE7wu+w3IEb0LdpFLR6BqKIIjQ4k8f4Jg9&#10;TUKzZ8PuRuPbdwuFXg4z8w2zLgbTihs531hWkE1TEMSl1Q1XCj4vu+cFCB+QNbaWScGDPBSb0dMa&#10;c23vfKLbOVQiQtjnqKAOocul9GVNBv3UdsTR+7LOYIjSVVI7vEe4aeVLms6lwYbjQo0dbWsqv8+9&#10;UXB5Px5cskzKbRr6a7/7WCSPq1dqMh7eViACDeE//NfeawWz1wx+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203MYAAADcAAAADwAAAAAAAAAAAAAAAACYAgAAZHJz&#10;L2Rvd25yZXYueG1sUEsFBgAAAAAEAAQA9QAAAIsDAAAAAA==&#10;" stroked="f">
                  <v:textbox inset="0,0,0,0">
                    <w:txbxContent>
                      <w:p w:rsidR="00D04D2C" w:rsidRPr="004158C2" w:rsidRDefault="00D04D2C" w:rsidP="004158C2">
                        <w:pPr>
                          <w:pStyle w:val="TOC1"/>
                          <w:rPr>
                            <w:sz w:val="16"/>
                            <w:szCs w:val="16"/>
                          </w:rPr>
                        </w:pPr>
                        <w:r>
                          <w:rPr>
                            <w:sz w:val="16"/>
                            <w:szCs w:val="16"/>
                          </w:rPr>
                          <w:t>Update PCP POC</w:t>
                        </w:r>
                      </w:p>
                    </w:txbxContent>
                  </v:textbox>
                </v:shape>
                <v:shape id="_x0000_s1285" type="#_x0000_t202" style="position:absolute;left:14508;top:33162;width:941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6DcUA&#10;AADcAAAADwAAAGRycy9kb3ducmV2LnhtbESPT2/CMAzF75P4DpGRuEwjhQOaOgIa/yQO7ABDnK3G&#10;a6s1TpUEWr49PiBxs/We3/t5vuxdo24UYu3ZwGScgSIuvK25NHD+3X18gooJ2WLjmQzcKcJyMXib&#10;Y259x0e6nVKpJIRjjgaqlNpc61hU5DCOfUss2p8PDpOsodQ2YCfhrtHTLJtphzVLQ4UtrSsq/k9X&#10;Z2C2CdfuyOv3zXl7wJ+2nF5W94sxo2H//QUqUZ9e5uf13gp+JrT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boNxQAAANwAAAAPAAAAAAAAAAAAAAAAAJgCAABkcnMv&#10;ZG93bnJldi54bWxQSwUGAAAAAAQABAD1AAAAigMAAAAA&#10;" stroked="f">
                  <v:textbox inset="0,0,0,0">
                    <w:txbxContent>
                      <w:p w:rsidR="00D04D2C" w:rsidRPr="00077324" w:rsidRDefault="00D04D2C" w:rsidP="00B71B75">
                        <w:pPr>
                          <w:pStyle w:val="TOC1"/>
                          <w:rPr>
                            <w:sz w:val="22"/>
                            <w:szCs w:val="22"/>
                          </w:rPr>
                        </w:pPr>
                        <w:r>
                          <w:rPr>
                            <w:sz w:val="16"/>
                            <w:szCs w:val="16"/>
                          </w:rPr>
                          <w:t xml:space="preserve">Provides wound order change </w:t>
                        </w:r>
                      </w:p>
                    </w:txbxContent>
                  </v:textbox>
                </v:shape>
                <v:line id="Line 138" o:spid="_x0000_s1286" style="position:absolute;flip:y;visibility:visible;mso-wrap-style:square" from="12801,35478" to="23990,35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AwbcQAAADcAAAADwAAAGRycy9kb3ducmV2LnhtbESPzWrDMBCE74G8g9hALqGR4zYluFFC&#10;KARKT/nrfbHWsom1MpZqu376qhDocZiZb5jtfrC16Kj1lWMFq2UCgjh3umKj4HY9Pm1A+ICssXZM&#10;Cn7Iw343nWwx067nM3WXYESEsM9QQRlCk0np85Is+qVriKNXuNZiiLI1UrfYR7itZZokr9JixXGh&#10;xIbeS8rvl2+rIF2Mgzd5cd6M3fh5cr15+SoOSs1nw+ENRKAh/Icf7Q+t4Hmdwt+Ze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kDBtxAAAANwAAAAPAAAAAAAAAAAA&#10;AAAAAKECAABkcnMvZG93bnJldi54bWxQSwUGAAAAAAQABAD5AAAAkgMAAAAA&#10;">
                  <v:stroke startarrow="block"/>
                </v:line>
                <v:rect id="Rectangle 136" o:spid="_x0000_s1287" style="position:absolute;left:10850;top:35478;width:1829;height:16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1sp8UA&#10;AADcAAAADwAAAGRycy9kb3ducmV2LnhtbESPQWvCQBSE74L/YXlCb2ajgrVpVpGWFHvUePH2mn1N&#10;otm3Ibua2F/fLRQ8DjPzDZNuBtOIG3WutqxgFsUgiAuray4VHPNsugLhPLLGxjIpuJODzXo8SjHR&#10;tuc93Q6+FAHCLkEFlfdtIqUrKjLoItsSB+/bdgZ9kF0pdYd9gJtGzuN4KQ3WHBYqbOmtouJyuBoF&#10;X/X8iD/7/CM2L9nCfw75+Xp6V+ppMmxfQXga/CP8395pBYvlM/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XWynxQAAANwAAAAPAAAAAAAAAAAAAAAAAJgCAABkcnMv&#10;ZG93bnJldi54bWxQSwUGAAAAAAQABAD1AAAAigMAAAAA&#10;"/>
                <v:shape id="_x0000_s1288" type="#_x0000_t202" style="position:absolute;left:731;top:36454;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xTMEA&#10;AADcAAAADwAAAGRycy9kb3ducmV2LnhtbERPy4rCMBTdD/gP4QpuBk1VKNIxyvgCF7rwgetLc6ct&#10;09yUJNr692YhuDyc93zZmVo8yPnKsoLxKAFBnFtdcaHgetkNZyB8QNZYWyYFT/KwXPS+5php2/KJ&#10;HudQiBjCPkMFZQhNJqXPSzLoR7YhjtyfdQZDhK6Q2mEbw00tJ0mSSoMVx4YSG1qXlP+f70ZBunH3&#10;9sTr7811e8BjU0xuq+dNqUG/+/0BEagLH/HbvdcKpmlcG8/E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KMUzBAAAA3AAAAA8AAAAAAAAAAAAAAAAAmAIAAGRycy9kb3du&#10;cmV2LnhtbFBLBQYAAAAABAAEAPUAAACGAwAAAAA=&#10;" stroked="f">
                  <v:textbox inset="0,0,0,0">
                    <w:txbxContent>
                      <w:p w:rsidR="00D04D2C" w:rsidRPr="00D62809" w:rsidRDefault="00D04D2C" w:rsidP="004A5CB6">
                        <w:pPr>
                          <w:pStyle w:val="TOC1"/>
                          <w:rPr>
                            <w:sz w:val="16"/>
                            <w:szCs w:val="16"/>
                          </w:rPr>
                        </w:pPr>
                        <w:r>
                          <w:rPr>
                            <w:sz w:val="16"/>
                            <w:szCs w:val="16"/>
                          </w:rPr>
                          <w:t xml:space="preserve">Updates HH POC </w:t>
                        </w:r>
                      </w:p>
                      <w:p w:rsidR="00D04D2C" w:rsidRDefault="00D04D2C" w:rsidP="004A5CB6"/>
                      <w:p w:rsidR="00D04D2C" w:rsidRPr="00077324" w:rsidRDefault="00D04D2C" w:rsidP="004A5CB6">
                        <w:pPr>
                          <w:pStyle w:val="TOC1"/>
                          <w:rPr>
                            <w:sz w:val="22"/>
                            <w:szCs w:val="22"/>
                          </w:rPr>
                        </w:pPr>
                        <w:r w:rsidRPr="00077324">
                          <w:rPr>
                            <w:sz w:val="22"/>
                            <w:szCs w:val="22"/>
                          </w:rPr>
                          <w:t>Transaction-A [A]</w:t>
                        </w:r>
                      </w:p>
                    </w:txbxContent>
                  </v:textbox>
                </v:shape>
                <v:line id="Line 134" o:spid="_x0000_s1289" style="position:absolute;visibility:visible;mso-wrap-style:square" from="9265,37795" to="11132,37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FTocUAAADcAAAADwAAAGRycy9kb3ducmV2LnhtbESPQWsCMRSE74X+h/AK3mpWhW5djVJc&#10;BA+1oJaeXzfPzdLNy7KJa/rvG6HgcZiZb5jlOtpWDNT7xrGCyTgDQVw53XCt4PO0fX4F4QOyxtYx&#10;KfglD+vV48MSC+2ufKDhGGqRIOwLVGBC6AopfWXIoh+7jjh5Z9dbDEn2tdQ9XhPctnKaZS/SYsNp&#10;wWBHG0PVz/FiFeSmPMhclu+nj3JoJvO4j1/fc6VGT/FtASJQDPfwf3unFczyGdzO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FTocUAAADcAAAADwAAAAAAAAAA&#10;AAAAAAChAgAAZHJzL2Rvd25yZXYueG1sUEsFBgAAAAAEAAQA+QAAAJMDAAAAAA==&#10;">
                  <v:stroke endarrow="block"/>
                  <o:lock v:ext="edit" shapetype="f"/>
                </v:line>
                <v:line id="Line 142" o:spid="_x0000_s1290" style="position:absolute;visibility:visible;mso-wrap-style:square" from="9144,36088" to="9207,37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AbQccAAADcAAAADwAAAGRycy9kb3ducmV2LnhtbESPQWvCQBSE7wX/w/IKvdVNa0kluoq0&#10;FLSHolbQ4zP7TGKzb8PuNkn/vSsUPA4z8w0znfemFi05X1lW8DRMQBDnVldcKNh9fzyOQfiArLG2&#10;TAr+yMN8NribYqZtxxtqt6EQEcI+QwVlCE0mpc9LMuiHtiGO3sk6gyFKV0jtsItwU8vnJEmlwYrj&#10;QokNvZWU/2x/jYKv0T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ABtBxwAAANwAAAAPAAAAAAAA&#10;AAAAAAAAAKECAABkcnMvZG93bnJldi54bWxQSwUGAAAAAAQABAD5AAAAlQMAAAAA&#10;">
                  <o:lock v:ext="edit" shapetype="f"/>
                </v:line>
                <v:line id="Line 143" o:spid="_x0000_s1291" style="position:absolute;flip:x;visibility:visible;mso-wrap-style:square" from="9144,36088" to="10712,36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g/pcgAAADcAAAADwAAAGRycy9kb3ducmV2LnhtbESPT0sDMRTE74LfITyhF2mzVu2ftWkp&#10;BcFDL62ypbfXzXOz7OZlTdJ2/fZGEDwOM/MbZrHqbSsu5EPtWMHDKANBXDpdc6Xg4/11OAMRIrLG&#10;1jEp+KYAq+XtzQJz7a68o8s+ViJBOOSowMTY5VKG0pDFMHIdcfI+nbcYk/SV1B6vCW5bOc6yibRY&#10;c1ow2NHGUNnsz1aBnG3vv/z69NQUzeEwN0VZdMetUoO7fv0CIlIf/8N/7Tet4HH6DL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mg/pcgAAADcAAAADwAAAAAA&#10;AAAAAAAAAAChAgAAZHJzL2Rvd25yZXYueG1sUEsFBgAAAAAEAAQA+QAAAJYDAAAAAA==&#10;">
                  <o:lock v:ext="edit" shapetype="f"/>
                </v:line>
                <v:rect id="Rectangle 136" o:spid="_x0000_s1292" style="position:absolute;left:37429;top:24749;width:1829;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f4cUA&#10;AADcAAAADwAAAGRycy9kb3ducmV2LnhtbESPQWvCQBSE74L/YXlCb2ajgrVpVpGWFHvUePH2mn1N&#10;otm3Ibua2F/fLRQ8DjPzDZNuBtOIG3WutqxgFsUgiAuray4VHPNsugLhPLLGxjIpuJODzXo8SjHR&#10;tuc93Q6+FAHCLkEFlfdtIqUrKjLoItsSB+/bdgZ9kF0pdYd9gJtGzuN4KQ3WHBYqbOmtouJyuBoF&#10;X/X8iD/7/CM2L9nCfw75+Xp6V+ppMmxfQXga/CP8395pBYvn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F/hxQAAANwAAAAPAAAAAAAAAAAAAAAAAJgCAABkcnMv&#10;ZG93bnJldi54bWxQSwUGAAAAAAQABAD1AAAAigMAAAAA&#10;"/>
                <v:line id="Line 134" o:spid="_x0000_s1293" style="position:absolute;visibility:visible;mso-wrap-style:square" from="13045,24627" to="37600,24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B0MIAAADcAAAADwAAAGRycy9kb3ducmV2LnhtbERPW2vCMBR+H/gfwhH2NlMnrFqNIhZh&#10;D9vACz4fm2NTbE5Kk9Xs3y8Pgz1+fPfVJtpWDNT7xrGC6SQDQVw53XCt4Hzav8xB+ICssXVMCn7I&#10;w2Y9elphod2DDzQcQy1SCPsCFZgQukJKXxmy6CeuI07czfUWQ4J9LXWPjxRuW/maZW/SYsOpwWBH&#10;O0PV/fhtFeSmPMhclh+nr3Jopov4GS/XhVLP47hdgggUw7/4z/2uFczytDadSUd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XB0MIAAADcAAAADwAAAAAAAAAAAAAA&#10;AAChAgAAZHJzL2Rvd25yZXYueG1sUEsFBgAAAAAEAAQA+QAAAJADAAAAAA==&#10;">
                  <v:stroke endarrow="block"/>
                  <o:lock v:ext="edit" shapetype="f"/>
                </v:line>
                <v:shape id="_x0000_s1294" type="#_x0000_t202" style="position:absolute;left:15118;top:23408;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8CCsYA&#10;AADcAAAADwAAAGRycy9kb3ducmV2LnhtbESPT2vCQBTE7wW/w/KEXqRuVFCbuor1D/TQHmLF8yP7&#10;TILZt2F3NfHbuwWhx2FmfsMsVp2pxY2crywrGA0TEMS51RUXCo6/+7c5CB+QNdaWScGdPKyWvZcF&#10;ptq2nNHtEAoRIexTVFCG0KRS+rwkg35oG+Lona0zGKJ0hdQO2wg3tRwnyVQarDgulNjQpqT8crga&#10;BdOtu7YZbwbb4+4bf5pifPq8n5R67XfrDxCBuvAffra/tILJ7B3+zs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8CCsYAAADcAAAADwAAAAAAAAAAAAAAAACYAgAAZHJz&#10;L2Rvd25yZXYueG1sUEsFBgAAAAAEAAQA9QAAAIsDAAAAAA==&#10;" stroked="f">
                  <v:textbox inset="0,0,0,0">
                    <w:txbxContent>
                      <w:p w:rsidR="00D04D2C" w:rsidRPr="00D62809" w:rsidRDefault="00D04D2C" w:rsidP="00EB72FA">
                        <w:pPr>
                          <w:pStyle w:val="TOC1"/>
                          <w:rPr>
                            <w:sz w:val="16"/>
                            <w:szCs w:val="16"/>
                          </w:rPr>
                        </w:pPr>
                        <w:r w:rsidRPr="00D62809">
                          <w:rPr>
                            <w:sz w:val="16"/>
                            <w:szCs w:val="16"/>
                          </w:rPr>
                          <w:t>P</w:t>
                        </w:r>
                        <w:r>
                          <w:rPr>
                            <w:sz w:val="16"/>
                            <w:szCs w:val="16"/>
                          </w:rPr>
                          <w:t xml:space="preserve">rovides HH POC </w:t>
                        </w:r>
                      </w:p>
                      <w:p w:rsidR="00D04D2C" w:rsidRDefault="00D04D2C" w:rsidP="00EB72FA"/>
                      <w:p w:rsidR="00D04D2C" w:rsidRPr="00077324" w:rsidRDefault="00D04D2C" w:rsidP="00EB72FA">
                        <w:pPr>
                          <w:pStyle w:val="TOC1"/>
                          <w:rPr>
                            <w:sz w:val="22"/>
                            <w:szCs w:val="22"/>
                          </w:rPr>
                        </w:pPr>
                        <w:r w:rsidRPr="00077324">
                          <w:rPr>
                            <w:sz w:val="22"/>
                            <w:szCs w:val="22"/>
                          </w:rPr>
                          <w:t>Transaction-A [A]</w:t>
                        </w:r>
                      </w:p>
                    </w:txbxContent>
                  </v:textbox>
                </v:shape>
                <v:shape id="_x0000_s1295" type="#_x0000_t202" style="position:absolute;left:39989;top:25968;width:8871;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bsMIA&#10;AADcAAAADwAAAGRycy9kb3ducmV2LnhtbERPz2vCMBS+D/Y/hDfwMmaqgyKdUdQq7OAOOvH8aN7a&#10;YvNSktS2/705CDt+fL+X68E04k7O15YVzKYJCOLC6ppLBZffw8cChA/IGhvLpGAkD+vV68sSM217&#10;PtH9HEoRQ9hnqKAKoc2k9EVFBv3UtsSR+7POYIjQlVI77GO4aeQ8SVJpsObYUGFLu4qK27kzCtLc&#10;df2Jd+/5ZX/En7acX7fjVanJ27D5AhFoCP/ip/tbK/hcxPnx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NuwwgAAANwAAAAPAAAAAAAAAAAAAAAAAJgCAABkcnMvZG93&#10;bnJldi54bWxQSwUGAAAAAAQABAD1AAAAhwMAAAAA&#10;" stroked="f">
                  <v:textbox inset="0,0,0,0">
                    <w:txbxContent>
                      <w:p w:rsidR="00D04D2C" w:rsidRPr="00D62809" w:rsidRDefault="00D04D2C" w:rsidP="00EB72FA">
                        <w:pPr>
                          <w:pStyle w:val="TOC1"/>
                          <w:rPr>
                            <w:sz w:val="16"/>
                            <w:szCs w:val="16"/>
                          </w:rPr>
                        </w:pPr>
                        <w:r>
                          <w:rPr>
                            <w:sz w:val="16"/>
                            <w:szCs w:val="16"/>
                          </w:rPr>
                          <w:t xml:space="preserve">Provides Annotation </w:t>
                        </w:r>
                      </w:p>
                      <w:p w:rsidR="00D04D2C" w:rsidRDefault="00D04D2C" w:rsidP="00EB72FA"/>
                      <w:p w:rsidR="00D04D2C" w:rsidRPr="00077324" w:rsidRDefault="00D04D2C" w:rsidP="00EB72FA">
                        <w:pPr>
                          <w:pStyle w:val="TOC1"/>
                          <w:rPr>
                            <w:sz w:val="22"/>
                            <w:szCs w:val="22"/>
                          </w:rPr>
                        </w:pPr>
                        <w:r w:rsidRPr="00077324">
                          <w:rPr>
                            <w:sz w:val="22"/>
                            <w:szCs w:val="22"/>
                          </w:rPr>
                          <w:t>Transaction-A [A]</w:t>
                        </w:r>
                      </w:p>
                    </w:txbxContent>
                  </v:textbox>
                </v:shape>
                <v:line id="Line 134" o:spid="_x0000_s1296" style="position:absolute;visibility:visible;mso-wrap-style:square" from="39014,42550" to="50203,42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oYasUAAADcAAAADwAAAGRycy9kb3ducmV2LnhtbESPzWrDMBCE74W8g9hAb43sFvLjRAml&#10;ptBDU0hSet5YG8vEWhlLddS3jwKFHIeZ+YZZbaJtxUC9bxwryCcZCOLK6YZrBd+H96c5CB+QNbaO&#10;ScEfedisRw8rLLS78I6GfahFgrAvUIEJoSuk9JUhi37iOuLknVxvMSTZ11L3eElw28rnLJtKiw2n&#10;BYMdvRmqzvtfq2Bmyp2cyfLz8FUOTb6I2/hzXCj1OI6vSxCBYriH/9sfWsHLPIfbmXQ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oYasUAAADcAAAADwAAAAAAAAAA&#10;AAAAAAChAgAAZHJzL2Rvd25yZXYueG1sUEsFBgAAAAAEAAQA+QAAAJMDAAAAAA==&#10;">
                  <v:stroke endarrow="block"/>
                  <o:lock v:ext="edit" shapetype="f"/>
                </v:line>
                <v:rect id="Rectangle 136" o:spid="_x0000_s1297" style="position:absolute;left:50474;top:27553;width:1829;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pxcUA&#10;AADcAAAADwAAAGRycy9kb3ducmV2LnhtbESPQWvCQBSE7wX/w/KE3urGBIqmriItlnqMyaW31+xr&#10;kjb7NmTXJPXXdwXB4zAz3zCb3WRaMVDvGssKlosIBHFpdcOVgiI/PK1AOI+ssbVMCv7IwW47e9hg&#10;qu3IGQ0nX4kAYZeigtr7LpXSlTUZdAvbEQfv2/YGfZB9JXWPY4CbVsZR9CwNNhwWauzotaby93Q2&#10;Cr6auMBLlr9HZn1I/HHKf86fb0o9zqf9CwhPk7+Hb+0PrSBZxXA9E4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JinFxQAAANwAAAAPAAAAAAAAAAAAAAAAAJgCAABkcnMv&#10;ZG93bnJldi54bWxQSwUGAAAAAAQABAD1AAAAigMAAAAA&#10;"/>
                <v:group id="Group 140" o:spid="_x0000_s1298" style="position:absolute;left:52181;top:27919;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line id="Line 141" o:spid="_x0000_s129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tNZMQAAADcAAAADwAAAGRycy9kb3ducmV2LnhtbERPTWvCQBC9C/0Pywi96cbQio1uggiF&#10;0oKgrdDjmJ0modnZkN0maX69Kwje5vE+Z5MNphYdta6yrGAxj0AQ51ZXXCj4+nydrUA4j6yxtkwK&#10;/slBlj5MNpho2/OBuqMvRAhhl6CC0vsmkdLlJRl0c9sQB+7HtgZ9gG0hdYt9CDe1jKNoKQ1WHBpK&#10;bGhXUv57/DMKUO5GvzoMH08vJyO/99vl6Ty+K/U4HbZrEJ4Gfxff3G86zH+O4fpMuEC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01kxAAAANwAAAAPAAAAAAAAAAAA&#10;AAAAAKECAABkcnMvZG93bnJldi54bWxQSwUGAAAAAAQABAD5AAAAkgMAAAAA&#10;">
                    <v:stroke startarrow="block"/>
                  </v:line>
                  <v:line id="Line 142" o:spid="_x0000_s130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iiuscAAADcAAAADwAAAGRycy9kb3ducmV2LnhtbESPQUsDMRCF74L/IYzgRdqsoqVum5Yi&#10;CB56aZUt3qabcbPsZrImsV3/vXMoeJvhvXnvm+V69L06UUxtYAP30wIUcR1sy42Bj/fXyRxUysgW&#10;+8Bk4JcSrFfXV0ssbTjzjk773CgJ4VSiAZfzUGqdakce0zQMxKJ9hegxyxobbSOeJdz3+qEoZtpj&#10;y9LgcKAXR3W3//EG9Hx79x03x8eu6g6HZ1fV1fC5Neb2ZtwsQGUa87/5cv1mBf9J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GKK6xwAAANwAAAAPAAAAAAAA&#10;AAAAAAAAAKECAABkcnMvZG93bnJldi54bWxQSwUGAAAAAAQABAD5AAAAlQMAAAAA&#10;"/>
                  <v:line id="Line 143" o:spid="_x0000_s130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group>
                <v:shape id="_x0000_s1302" type="#_x0000_t202" style="position:absolute;left:53888;top:28285;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MMIA&#10;AADcAAAADwAAAGRycy9kb3ducmV2LnhtbERPTYvCMBC9C/sfwix4EU31UKQaxdUV9uAerOJ5aMa2&#10;2ExKEm399xthwds83ucs171pxIOcry0rmE4SEMSF1TWXCs6n/XgOwgdkjY1lUvAkD+vVx2CJmbYd&#10;H+mRh1LEEPYZKqhCaDMpfVGRQT+xLXHkrtYZDBG6UmqHXQw3jZwlSSoN1hwbKmxpW1Fxy+9GQbpz&#10;9+7I29Hu/H3A37acXb6eF6WGn/1mASJQH97if/ePjvPTKbyei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9PYwwgAAANwAAAAPAAAAAAAAAAAAAAAAAJgCAABkcnMvZG93&#10;bnJldi54bWxQSwUGAAAAAAQABAD1AAAAhwMAAAAA&#10;" stroked="f">
                  <v:textbox inset="0,0,0,0">
                    <w:txbxContent>
                      <w:p w:rsidR="00D04D2C" w:rsidRPr="00D62809" w:rsidRDefault="00D04D2C" w:rsidP="00EB72FA">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EB72FA"/>
                      <w:p w:rsidR="00D04D2C" w:rsidRPr="00077324" w:rsidRDefault="00D04D2C" w:rsidP="00EB72FA">
                        <w:pPr>
                          <w:pStyle w:val="TOC1"/>
                          <w:rPr>
                            <w:sz w:val="22"/>
                            <w:szCs w:val="22"/>
                          </w:rPr>
                        </w:pPr>
                        <w:r w:rsidRPr="00077324">
                          <w:rPr>
                            <w:sz w:val="22"/>
                            <w:szCs w:val="22"/>
                          </w:rPr>
                          <w:t>Transaction-A [A]</w:t>
                        </w:r>
                      </w:p>
                    </w:txbxContent>
                  </v:textbox>
                </v:shape>
                <v:rect id="Rectangle 136" o:spid="_x0000_s1303" style="position:absolute;left:37185;top:38770;width:1829;height:5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h3sMA&#10;AADcAAAADwAAAGRycy9kb3ducmV2LnhtbERPTWvCQBC9F/wPyxR6q5umENroKkVR2mNMLr2N2TGJ&#10;zc6G7Jqk/fWuUPA2j/c5y/VkWjFQ7xrLCl7mEQji0uqGKwVFvnt+A+E8ssbWMin4JQfr1exhiam2&#10;I2c0HHwlQgi7FBXU3neplK6syaCb2444cCfbG/QB9pXUPY4h3LQyjqJEGmw4NNTY0aam8udwMQqO&#10;TVzgX5bvI/O+e/VfU36+fG+VenqcPhYgPE3+Lv53f+owP4nh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6h3sMAAADcAAAADwAAAAAAAAAAAAAAAACYAgAAZHJzL2Rv&#10;d25yZXYueG1sUEsFBgAAAAAEAAQA9QAAAIgDAAAAAA==&#10;"/>
                <v:line id="Line 134" o:spid="_x0000_s1304" style="position:absolute;flip:y;visibility:visible;mso-wrap-style:square" from="25968,36454" to="50397,36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PsDsUAAADcAAAADwAAAGRycy9kb3ducmV2LnhtbESPT2vCQBDF74LfYRmhl6CbNiAaXcX+&#10;EYTSQ9WDxyE7JsHsbMhONf32XaHgbYb3fm/eLNe9a9SVulB7NvA8SUERF97WXBo4HrbjGaggyBYb&#10;z2TglwKsV8PBEnPrb/xN172UKoZwyNFAJdLmWoeiIodh4lviqJ1951Di2pXadniL4a7RL2k61Q5r&#10;jhcqbOmtouKy/3GxxvaL37MseXU6Seb0cZLPVIsxT6N+swAl1MvD/E/vbOSmGdyfiRPo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PsDsUAAADcAAAADwAAAAAAAAAA&#10;AAAAAAChAgAAZHJzL2Rvd25yZXYueG1sUEsFBgAAAAAEAAQA+QAAAJMDAAAAAA==&#10;">
                  <v:stroke endarrow="block"/>
                  <o:lock v:ext="edit" shapetype="f"/>
                </v:line>
                <v:shape id="_x0000_s1305" type="#_x0000_t202" style="position:absolute;left:26334;top:35112;width:811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NVqMMA&#10;AADcAAAADwAAAGRycy9kb3ducmV2LnhtbERPTWvCQBC9F/wPywheSt1USiipq2hSwUN70Iach+w0&#10;Cc3Oht3VxH/vFgq9zeN9zno7mV5cyfnOsoLnZQKCuLa640ZB+XV4egXhA7LG3jIpuJGH7Wb2sMZM&#10;25FPdD2HRsQQ9hkqaEMYMil93ZJBv7QDceS+rTMYInSN1A7HGG56uUqSVBrsODa0OFDeUv1zvhgF&#10;aeEu44nzx6J8/8DPoVlV+1ul1GI+7d5ABJrCv/jPfdRxfvoC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NVqMMAAADcAAAADwAAAAAAAAAAAAAAAACYAgAAZHJzL2Rv&#10;d25yZXYueG1sUEsFBgAAAAAEAAQA9QAAAIgDAAAAAA==&#10;" stroked="f">
                  <v:textbox inset="0,0,0,0">
                    <w:txbxContent>
                      <w:p w:rsidR="00D04D2C" w:rsidRPr="00D62809" w:rsidRDefault="00D04D2C" w:rsidP="00EB72FA">
                        <w:pPr>
                          <w:pStyle w:val="TOC1"/>
                          <w:rPr>
                            <w:sz w:val="16"/>
                            <w:szCs w:val="16"/>
                          </w:rPr>
                        </w:pPr>
                        <w:r w:rsidRPr="00D62809">
                          <w:rPr>
                            <w:sz w:val="16"/>
                            <w:szCs w:val="16"/>
                          </w:rPr>
                          <w:t>P</w:t>
                        </w:r>
                        <w:r>
                          <w:rPr>
                            <w:sz w:val="16"/>
                            <w:szCs w:val="16"/>
                          </w:rPr>
                          <w:t xml:space="preserve">rovides PCP POC </w:t>
                        </w:r>
                      </w:p>
                      <w:p w:rsidR="00D04D2C" w:rsidRDefault="00D04D2C" w:rsidP="00EB72FA"/>
                      <w:p w:rsidR="00D04D2C" w:rsidRPr="00077324" w:rsidRDefault="00D04D2C" w:rsidP="00EB72FA">
                        <w:pPr>
                          <w:pStyle w:val="TOC1"/>
                          <w:rPr>
                            <w:sz w:val="22"/>
                            <w:szCs w:val="22"/>
                          </w:rPr>
                        </w:pPr>
                        <w:r w:rsidRPr="00077324">
                          <w:rPr>
                            <w:sz w:val="22"/>
                            <w:szCs w:val="22"/>
                          </w:rPr>
                          <w:t>Transaction-A [A]</w:t>
                        </w:r>
                      </w:p>
                    </w:txbxContent>
                  </v:textbox>
                </v:shape>
                <v:line id="Line 134" o:spid="_x0000_s1306" style="position:absolute;visibility:visible;mso-wrap-style:square" from="39136,27553" to="50327,27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mWcsMAAADcAAAADwAAAGRycy9kb3ducmV2LnhtbERPS2sCMRC+C/0PYQreNKvga2uU4iL0&#10;0BZcpefpZrpZupksm7im/74pFLzNx/ec7T7aVgzU+8axgtk0A0FcOd1wreByPk7WIHxA1tg6JgU/&#10;5GG/exhtMdfuxicaylCLFMI+RwUmhC6X0leGLPqp64gT9+V6iyHBvpa6x1sKt62cZ9lSWmw4NRjs&#10;6GCo+i6vVsHKFCe5ksXr+b0YmtkmvsWPz41S48f4/AQiUAx38b/7Raf5ywX8PZMu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plnLDAAAA3AAAAA8AAAAAAAAAAAAA&#10;AAAAoQIAAGRycy9kb3ducmV2LnhtbFBLBQYAAAAABAAEAPkAAACRAwAAAAA=&#10;">
                  <v:stroke endarrow="block"/>
                  <o:lock v:ext="edit" shapetype="f"/>
                </v:line>
                <v:shape id="_x0000_s1307" type="#_x0000_t202" style="position:absolute;left:39989;top:41208;width:8871;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uRMIA&#10;AADcAAAADwAAAGRycy9kb3ducmV2LnhtbERPyWrDMBC9F/oPYgq9lEauD6a4UUKWFnpID3FCzoM1&#10;sU2skZHk7e+rQKG3ebx1luvJtGIg5xvLCt4WCQji0uqGKwXn09frOwgfkDW2lknBTB7Wq8eHJeba&#10;jnykoQiViCHsc1RQh9DlUvqyJoN+YTviyF2tMxgidJXUDscYblqZJkkmDTYcG2rsaFdTeSt6oyDb&#10;u3488u5lf/484E9XpZftfFHq+WnafIAINIV/8Z/7W8f5WQb3Z+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HW5EwgAAANwAAAAPAAAAAAAAAAAAAAAAAJgCAABkcnMvZG93&#10;bnJldi54bWxQSwUGAAAAAAQABAD1AAAAhwMAAAAA&#10;" stroked="f">
                  <v:textbox inset="0,0,0,0">
                    <w:txbxContent>
                      <w:p w:rsidR="00D04D2C" w:rsidRPr="00D62809" w:rsidRDefault="00D04D2C" w:rsidP="00C13D2E">
                        <w:pPr>
                          <w:pStyle w:val="TOC1"/>
                          <w:rPr>
                            <w:sz w:val="16"/>
                            <w:szCs w:val="16"/>
                          </w:rPr>
                        </w:pPr>
                        <w:r>
                          <w:rPr>
                            <w:sz w:val="16"/>
                            <w:szCs w:val="16"/>
                          </w:rPr>
                          <w:t xml:space="preserve">Provides Annotation </w:t>
                        </w:r>
                      </w:p>
                      <w:p w:rsidR="00D04D2C" w:rsidRDefault="00D04D2C" w:rsidP="00C13D2E"/>
                      <w:p w:rsidR="00D04D2C" w:rsidRPr="00077324" w:rsidRDefault="00D04D2C" w:rsidP="00C13D2E">
                        <w:pPr>
                          <w:pStyle w:val="TOC1"/>
                          <w:rPr>
                            <w:sz w:val="22"/>
                            <w:szCs w:val="22"/>
                          </w:rPr>
                        </w:pPr>
                        <w:r w:rsidRPr="00077324">
                          <w:rPr>
                            <w:sz w:val="22"/>
                            <w:szCs w:val="22"/>
                          </w:rPr>
                          <w:t>Transaction-A [A]</w:t>
                        </w:r>
                      </w:p>
                    </w:txbxContent>
                  </v:textbox>
                </v:shape>
                <v:rect id="Rectangle 136" o:spid="_x0000_s1308" style="position:absolute;left:50596;top:36454;width:1829;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WNMUA&#10;AADcAAAADwAAAGRycy9kb3ducmV2LnhtbESPQW/CMAyF70j7D5En7QbpmIS2jrRCQ6BxhPaym9d4&#10;bUfjVE2Ajl+PD0i72XrP731e5qPr1JmG0Ho28DxLQBFX3rZcGyiLzfQVVIjIFjvPZOCPAuTZw2SJ&#10;qfUX3tP5EGslIRxSNNDE2Kdah6ohh2Hme2LRfvzgMMo61NoOeJFw1+l5kiy0w5alocGePhqqjoeT&#10;M/Ddzku87ott4t42L3E3Fr+nr7UxT4/j6h1UpDH+m+/Xn1bwF0Ir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pY0xQAAANwAAAAPAAAAAAAAAAAAAAAAAJgCAABkcnMv&#10;ZG93bnJldi54bWxQSwUGAAAAAAQABAD1AAAAigMAAAAA&#10;"/>
                <v:group id="Group 140" o:spid="_x0000_s1309" style="position:absolute;left:52425;top:36941;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line id="Line 141" o:spid="_x0000_s1310"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Aq6MYAAADcAAAADwAAAGRycy9kb3ducmV2LnhtbESPT2vCQBDF70K/wzIFb7ppEbVpVhGh&#10;IBYE/0GP0+w0Cc3Ohuw2pn565yB4m+G9ee832bJ3teqoDZVnAy/jBBRx7m3FhYHT8WM0BxUissXa&#10;Mxn4pwDLxdMgw9T6C++pO8RCSQiHFA2UMTap1iEvyWEY+4ZYtB/fOoyytoW2LV4k3NX6NUmm2mHF&#10;0lBiQ+uS8t/DnzOAen2N833/OXk7O/21W03P39etMcPnfvUOKlIfH+b79cYK/kzw5RmZQC9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wKujGAAAA3AAAAA8AAAAAAAAA&#10;AAAAAAAAoQIAAGRycy9kb3ducmV2LnhtbFBLBQYAAAAABAAEAPkAAACUAwAAAAA=&#10;">
                    <v:stroke startarrow="block"/>
                  </v:line>
                  <v:line id="Line 142" o:spid="_x0000_s1311"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XJMMQAAADcAAAADwAAAGRycy9kb3ducmV2LnhtbERPS2sCMRC+C/6HMIVeSs0qpbVbo4hQ&#10;8ODFByu9TTfTzbKbyZpE3f57Uyh4m4/vObNFb1txIR9qxwrGowwEcel0zZWCw/7zeQoiRGSNrWNS&#10;8EsBFvPhYIa5dlfe0mUXK5FCOOSowMTY5VKG0pDFMHIdceJ+nLcYE/SV1B6vKdy2cpJlr9JizanB&#10;YEcrQ2WzO1sFcrp5Ovnl90tTNMfjuynKovvaKPX40C8/QETq4138717rNP9tA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ckwxAAAANwAAAAPAAAAAAAAAAAA&#10;AAAAAKECAABkcnMvZG93bnJldi54bWxQSwUGAAAAAAQABAD5AAAAkgMAAAAA&#10;"/>
                  <v:line id="Line 143" o:spid="_x0000_s1312"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group>
                <v:shape id="_x0000_s1313" type="#_x0000_t202" style="position:absolute;left:54498;top:37063;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m7sMA&#10;AADcAAAADwAAAGRycy9kb3ducmV2LnhtbERPS2vCQBC+F/wPywi9FN00UCvRVaxpoYd60IrnITsm&#10;wexs2F3z+PfdQqG3+fies94OphEdOV9bVvA8T0AQF1bXXCo4f3/MliB8QNbYWCYFI3nYbiYPa8y0&#10;7flI3SmUIoawz1BBFUKbSemLigz6uW2JI3e1zmCI0JVSO+xjuGlkmiQLabDm2FBhS/uKitvpbhQs&#10;cnfvj7x/ys/vX3hoy/TyNl6UepwOuxWIQEP4F/+5P3Wc//o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Zm7sMAAADcAAAADwAAAAAAAAAAAAAAAACYAgAAZHJzL2Rv&#10;d25yZXYueG1sUEsFBgAAAAAEAAQA9QAAAIgDAAAAAA==&#10;" stroked="f">
                  <v:textbox inset="0,0,0,0">
                    <w:txbxContent>
                      <w:p w:rsidR="00D04D2C" w:rsidRPr="00D62809" w:rsidRDefault="00D04D2C" w:rsidP="00F50C4E">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F50C4E"/>
                      <w:p w:rsidR="00D04D2C" w:rsidRPr="00077324" w:rsidRDefault="00D04D2C" w:rsidP="00F50C4E">
                        <w:pPr>
                          <w:pStyle w:val="TOC1"/>
                          <w:rPr>
                            <w:sz w:val="22"/>
                            <w:szCs w:val="22"/>
                          </w:rPr>
                        </w:pPr>
                        <w:r w:rsidRPr="00077324">
                          <w:rPr>
                            <w:sz w:val="22"/>
                            <w:szCs w:val="22"/>
                          </w:rPr>
                          <w:t>Transaction-A [A]</w:t>
                        </w:r>
                      </w:p>
                    </w:txbxContent>
                  </v:textbox>
                </v:shape>
                <v:group id="Group 140" o:spid="_x0000_s1314" style="position:absolute;left:52303;top:18531;width:1352;height:1570"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line id="Line 141" o:spid="_x0000_s131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qDdcQAAADcAAAADwAAAGRycy9kb3ducmV2LnhtbERPTWvCQBC9C/6HZYTezKal2CRmIyIU&#10;ikJB20CP0+yYhGZnQ3ar0V/vFgre5vE+J1+NphMnGlxrWcFjFIMgrqxuuVbw+fE6T0A4j6yxs0wK&#10;LuRgVUwnOWbannlPp4OvRQhhl6GCxvs+k9JVDRl0ke2JA3e0g0Ef4FBLPeA5hJtOPsXxQhpsOTQ0&#10;2NOmoern8GsUoNxcfbIfd89paeTX+3pRfl+3Sj3MxvUShKfR38X/7jcd5r+k8PdMuEA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SoN1xAAAANwAAAAPAAAAAAAAAAAA&#10;AAAAAKECAABkcnMvZG93bnJldi54bWxQSwUGAAAAAAQABAD5AAAAkgMAAAAA&#10;">
                    <v:stroke startarrow="block"/>
                  </v:line>
                  <v:line id="Line 142" o:spid="_x0000_s131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6C+8YAAADcAAAADwAAAGRycy9kb3ducmV2LnhtbESPQUvDQBCF74L/YRnBi9hNRSSN3ZYi&#10;FDz0Yi0pvY3ZMRuSnY27axv/vXMQvM3w3rz3zXI9+UGdKaYusIH5rABF3ATbcWvg8L69L0GljGxx&#10;CEwGfijBenV9tcTKhgu/0XmfWyUhnCo04HIeK61T48hjmoWRWLTPED1mWWOrbcSLhPtBPxTFk/bY&#10;sTQ4HOnFUdPvv70BXe7uvuLm47Gv++Nx4eqmHk87Y25vps0zqExT/jf/Xb9awS8FX56RCf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OgvvGAAAA3AAAAA8AAAAAAAAA&#10;AAAAAAAAoQIAAGRycy9kb3ducmV2LnhtbFBLBQYAAAAABAAEAPkAAACUAwAAAAA=&#10;"/>
                  <v:line id="Line 143" o:spid="_x0000_s131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group>
                <v:shape id="_x0000_s1318" type="#_x0000_t202" style="position:absolute;left:53888;top:18775;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OvcIA&#10;AADcAAAADwAAAGRycy9kb3ducmV2LnhtbERPS4vCMBC+C/sfwizsRdZ0exCpRnF9wB70YBXPQzPb&#10;FptJSaKt/94Igrf5+J4zW/SmETdyvras4GeUgCAurK65VHA6br8nIHxA1thYJgV38rCYfwxmmGnb&#10;8YFueShFDGGfoYIqhDaT0hcVGfQj2xJH7t86gyFCV0rtsIvhppFpkoylwZpjQ4UtrSoqLvnVKBiv&#10;3bU78Gq4Pm12uG/L9Px7Pyv19dkvpyAC9eEtfrn/dJw/SeH5TLx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o69wgAAANwAAAAPAAAAAAAAAAAAAAAAAJgCAABkcnMvZG93&#10;bnJldi54bWxQSwUGAAAAAAQABAD1AAAAhwMAAAAA&#10;" stroked="f">
                  <v:textbox inset="0,0,0,0">
                    <w:txbxContent>
                      <w:p w:rsidR="00D04D2C" w:rsidRPr="00D62809" w:rsidRDefault="00D04D2C" w:rsidP="006C61F5">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6C61F5"/>
                      <w:p w:rsidR="00D04D2C" w:rsidRPr="00077324" w:rsidRDefault="00D04D2C" w:rsidP="006C61F5">
                        <w:pPr>
                          <w:pStyle w:val="TOC1"/>
                          <w:rPr>
                            <w:sz w:val="22"/>
                            <w:szCs w:val="22"/>
                          </w:rPr>
                        </w:pPr>
                        <w:r w:rsidRPr="00077324">
                          <w:rPr>
                            <w:sz w:val="22"/>
                            <w:szCs w:val="22"/>
                          </w:rPr>
                          <w:t>Transaction-A [A]</w:t>
                        </w:r>
                      </w:p>
                    </w:txbxContent>
                  </v:textbox>
                </v:shape>
                <v:line id="Line 134" o:spid="_x0000_s1319" style="position:absolute;visibility:visible;mso-wrap-style:square" from="9265,29992" to="11132,30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BNZ8IAAADcAAAADwAAAGRycy9kb3ducmV2LnhtbERPS2sCMRC+C/0PYQq9adYWqq5GEZdC&#10;D7XgA8/jZtwsbibLJl3Tf98IBW/z8T1nsYq2ET11vnasYDzKQBCXTtdcKTgePoZTED4ga2wck4Jf&#10;8rBaPg0WmGt34x31+1CJFMI+RwUmhDaX0peGLPqRa4kTd3GdxZBgV0nd4S2F20a+Ztm7tFhzajDY&#10;0sZQed3/WAUTU+zkRBZfh++ir8ezuI2n80ypl+e4noMIFMND/O/+1Gn+9A3uz6QL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BNZ8IAAADcAAAADwAAAAAAAAAAAAAA&#10;AAChAgAAZHJzL2Rvd25yZXYueG1sUEsFBgAAAAAEAAQA+QAAAJADAAAAAA==&#10;">
                  <v:stroke endarrow="block"/>
                  <o:lock v:ext="edit" shapetype="f"/>
                </v:line>
                <v:line id="Line 142" o:spid="_x0000_s1320" style="position:absolute;visibility:visible;mso-wrap-style:square" from="9144,28407" to="9207,30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aAcxAAAANwAAAAPAAAAAAAAAAAA&#10;AAAAAKECAABkcnMvZG93bnJldi54bWxQSwUGAAAAAAQABAD5AAAAkgMAAAAA&#10;">
                  <o:lock v:ext="edit" shapetype="f"/>
                </v:line>
                <v:line id="Line 143" o:spid="_x0000_s1321" style="position:absolute;visibility:visible;mso-wrap-style:square" from="9144,28407" to="11036,28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8+a8QAAADcAAAADwAAAGRycy9kb3ducmV2LnhtbERPTWvCQBC9C/6HZYTedGMLQaKriFLQ&#10;Hkq1gh7H7JhEs7Nhd5uk/75bKPQ2j/c5i1VvatGS85VlBdNJAoI4t7riQsHp83U8A+EDssbaMin4&#10;Jg+r5XCwwEzbjg/UHkMhYgj7DBWUITSZlD4vyaCf2IY4cjfrDIYIXSG1wy6Gm1o+J0kqDVYcG0ps&#10;aFNS/jh+GQXvL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z5rxAAAANwAAAAPAAAAAAAAAAAA&#10;AAAAAKECAABkcnMvZG93bnJldi54bWxQSwUGAAAAAAQABAD5AAAAkgMAAAAA&#10;">
                  <o:lock v:ext="edit" shapetype="f"/>
                </v:line>
                <v:shape id="_x0000_s1322" type="#_x0000_t202" style="position:absolute;left:731;top:28407;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0tJcEA&#10;AADcAAAADwAAAGRycy9kb3ducmV2LnhtbERPS4vCMBC+L/gfwgheFk31oFKN4hP2oAcfeB6a2bZs&#10;MylJtPXfbwTB23x8z5kvW1OJBzlfWlYwHCQgiDOrS84VXC/7/hSED8gaK8uk4EkelovO1xxTbRs+&#10;0eMcchFD2KeooAihTqX0WUEG/cDWxJH7tc5giNDlUjtsYrip5ChJxtJgybGhwJo2BWV/57tRMN66&#10;e3Pizff2ujvgsc5Ht/XzplSv265mIAK14SN+u390nD+dwOuZe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dLSXBAAAA3AAAAA8AAAAAAAAAAAAAAAAAmAIAAGRycy9kb3du&#10;cmV2LnhtbFBLBQYAAAAABAAEAPUAAACGAwAAAAA=&#10;" stroked="f">
                  <v:textbox inset="0,0,0,0">
                    <w:txbxContent>
                      <w:p w:rsidR="00D04D2C" w:rsidRPr="00D62809" w:rsidRDefault="00D04D2C" w:rsidP="006C61F5">
                        <w:pPr>
                          <w:pStyle w:val="TOC1"/>
                          <w:rPr>
                            <w:sz w:val="16"/>
                            <w:szCs w:val="16"/>
                          </w:rPr>
                        </w:pPr>
                        <w:r>
                          <w:rPr>
                            <w:sz w:val="16"/>
                            <w:szCs w:val="16"/>
                          </w:rPr>
                          <w:t xml:space="preserve">   Updates HH POC </w:t>
                        </w:r>
                      </w:p>
                      <w:p w:rsidR="00D04D2C" w:rsidRDefault="00D04D2C" w:rsidP="006C61F5"/>
                      <w:p w:rsidR="00D04D2C" w:rsidRPr="00077324" w:rsidRDefault="00D04D2C" w:rsidP="006C61F5">
                        <w:pPr>
                          <w:pStyle w:val="TOC1"/>
                          <w:rPr>
                            <w:sz w:val="22"/>
                            <w:szCs w:val="22"/>
                          </w:rPr>
                        </w:pPr>
                        <w:r w:rsidRPr="00077324">
                          <w:rPr>
                            <w:sz w:val="22"/>
                            <w:szCs w:val="22"/>
                          </w:rPr>
                          <w:t>Transaction-A [A]</w:t>
                        </w:r>
                      </w:p>
                    </w:txbxContent>
                  </v:textbox>
                </v:shape>
                <v:line id="Line 134" o:spid="_x0000_s1323" style="position:absolute;visibility:visible;mso-wrap-style:square" from="25968,38648" to="37310,38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TfFsUAAADcAAAADwAAAGRycy9kb3ducmV2LnhtbESPT0/DMAzF70h8h8hI3Fi6HdjWLZvQ&#10;KiQOgLQ/2tlrvKaicaomdOHb4wMSN1vv+b2f19vsOzXSENvABqaTAhRxHWzLjYHT8fVpASomZItd&#10;YDLwQxG2m/u7NZY23HhP4yE1SkI4lmjApdSXWsfakcc4CT2xaNcweEyyDo22A94k3Hd6VhTP2mPL&#10;0uCwp52j+uvw7Q3MXbXXc129Hz+rsZ0u80c+X5bGPD7klxWoRDn9m/+u36zgL4RWnpEJ9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TfFsUAAADcAAAADwAAAAAAAAAA&#10;AAAAAAChAgAAZHJzL2Rvd25yZXYueG1sUEsFBgAAAAAEAAQA+QAAAJMDAAAAAA==&#10;">
                  <v:stroke endarrow="block"/>
                  <o:lock v:ext="edit" shapetype="f"/>
                </v:line>
                <v:line id="Line 134" o:spid="_x0000_s1324" style="position:absolute;visibility:visible;mso-wrap-style:square" from="12679,47792" to="50345,47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6jcIAAADcAAAADwAAAGRycy9kb3ducmV2LnhtbERPS2sCMRC+F/wPYYTeatYeqrsaRVwK&#10;PbQFH3geN+NmcTNZNuma/vumIHibj+85y3W0rRio941jBdNJBoK4crrhWsHx8P4yB+EDssbWMSn4&#10;JQ/r1ehpiYV2N97RsA+1SCHsC1RgQugKKX1lyKKfuI44cRfXWwwJ9rXUPd5SuG3la5a9SYsNpwaD&#10;HW0NVdf9j1UwM+VOzmT5efguh2aax694OudKPY/jZgEiUAwP8d39odP8eQ7/z6QL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h6jcIAAADcAAAADwAAAAAAAAAAAAAA&#10;AAChAgAAZHJzL2Rvd25yZXYueG1sUEsFBgAAAAAEAAQA+QAAAJADAAAAAA==&#10;">
                  <v:stroke endarrow="block"/>
                  <o:lock v:ext="edit" shapetype="f"/>
                </v:line>
                <v:shape id="_x0000_s1325" type="#_x0000_t202" style="position:absolute;left:26334;top:37429;width:81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GF8IA&#10;AADcAAAADwAAAGRycy9kb3ducmV2LnhtbERPS4vCMBC+C/6HMMJeRFM9yFqNsj4WPLiHqngemrEt&#10;20xKEm3990ZY2Nt8fM9ZrjtTiwc5X1lWMBknIIhzqysuFFzO36NPED4ga6wtk4IneViv+r0lptq2&#10;nNHjFAoRQ9inqKAMoUml9HlJBv3YNsSRu1lnMEToCqkdtjHc1HKaJDNpsOLYUGJD25Ly39PdKJjt&#10;3L3NeDvcXfZH/GmK6XXzvCr1Mei+FiACdeFf/Oc+6Dh/PoH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IYYXwgAAANwAAAAPAAAAAAAAAAAAAAAAAJgCAABkcnMvZG93&#10;bnJldi54bWxQSwUGAAAAAAQABAD1AAAAhwMAAAAA&#10;" stroked="f">
                  <v:textbox inset="0,0,0,0">
                    <w:txbxContent>
                      <w:p w:rsidR="00D04D2C" w:rsidRPr="00D62809" w:rsidRDefault="00D04D2C" w:rsidP="006C61F5">
                        <w:pPr>
                          <w:pStyle w:val="TOC1"/>
                          <w:rPr>
                            <w:sz w:val="16"/>
                            <w:szCs w:val="16"/>
                          </w:rPr>
                        </w:pPr>
                        <w:r w:rsidRPr="00D62809">
                          <w:rPr>
                            <w:sz w:val="16"/>
                            <w:szCs w:val="16"/>
                          </w:rPr>
                          <w:t>P</w:t>
                        </w:r>
                        <w:r>
                          <w:rPr>
                            <w:sz w:val="16"/>
                            <w:szCs w:val="16"/>
                          </w:rPr>
                          <w:t xml:space="preserve">rovides PCP POC </w:t>
                        </w:r>
                      </w:p>
                      <w:p w:rsidR="00D04D2C" w:rsidRDefault="00D04D2C" w:rsidP="006C61F5"/>
                      <w:p w:rsidR="00D04D2C" w:rsidRPr="00077324" w:rsidRDefault="00D04D2C" w:rsidP="006C61F5">
                        <w:pPr>
                          <w:pStyle w:val="TOC1"/>
                          <w:rPr>
                            <w:sz w:val="22"/>
                            <w:szCs w:val="22"/>
                          </w:rPr>
                        </w:pPr>
                        <w:r w:rsidRPr="00077324">
                          <w:rPr>
                            <w:sz w:val="22"/>
                            <w:szCs w:val="22"/>
                          </w:rPr>
                          <w:t>Transaction-A [A]</w:t>
                        </w:r>
                      </w:p>
                    </w:txbxContent>
                  </v:textbox>
                </v:shape>
                <v:rect id="Rectangle 136" o:spid="_x0000_s1326" style="position:absolute;left:50474;top:42550;width:1829;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tqMMA&#10;AADcAAAADwAAAGRycy9kb3ducmV2LnhtbESPQYvCMBSE74L/ITxhb5q2grjVKIuirEetl709m2db&#10;t3kpTdTu/nojCB6HmfmGmS87U4sbta6yrCAeRSCIc6srLhQcs81wCsJ5ZI21ZVLwRw6Wi35vjqm2&#10;d97T7eALESDsUlRQet+kUrq8JINuZBvi4J1ta9AH2RZSt3gPcFPLJIom0mDFYaHEhlYl5b+Hq1Fw&#10;qpIj/u+zbWQ+N2O/67LL9Wet1Meg+5qB8NT5d/jV/tYKkjiG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8tqMMAAADcAAAADwAAAAAAAAAAAAAAAACYAgAAZHJzL2Rv&#10;d25yZXYueG1sUEsFBgAAAAAEAAQA9QAAAIgDAAAAAA==&#10;"/>
                <v:group id="Group 140" o:spid="_x0000_s1327" style="position:absolute;left:52303;top:42915;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line id="Line 141" o:spid="_x0000_s132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gwQ8QAAADcAAAADwAAAGRycy9kb3ducmV2LnhtbESPQYvCMBSE74L/ITxhb5rqirhd0yKC&#10;IAoL6goen83btti8lCZq9ddvBMHjMDPfMLO0NZW4UuNKywqGgwgEcWZ1ybmC3/2yPwXhPLLGyjIp&#10;uJODNOl2Zhhre+MtXXc+FwHCLkYFhfd1LKXLCjLoBrYmDt6fbQz6IJtc6gZvAW4qOYqiiTRYclgo&#10;sKZFQdl5dzEKUC4efrptN+Ovg5HHn/nkcHqslfrotfNvEJ5a/w6/2iutYDT8hOeZcAR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WDBDxAAAANwAAAAPAAAAAAAAAAAA&#10;AAAAAKECAABkcnMvZG93bnJldi54bWxQSwUGAAAAAAQABAD5AAAAkgMAAAAA&#10;">
                    <v:stroke startarrow="block"/>
                  </v:line>
                  <v:line id="Line 142" o:spid="_x0000_s132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HqGccAAADcAAAADwAAAGRycy9kb3ducmV2LnhtbESPQWsCMRSE74X+h/CEXkrN1kpZV6NI&#10;QejBS21Z8fbcPDfLbl62SarrvzeFQo/DzHzDLFaD7cSZfGgcK3geZyCIK6cbrhV8fW6echAhImvs&#10;HJOCKwVYLe/vFlhod+EPOu9iLRKEQ4EKTIx9IWWoDFkMY9cTJ+/kvMWYpK+l9nhJcNvJSZa9SosN&#10;pwWDPb0Zqtrdj1Ug8+3jt18fp23Z7vczU1Zlf9gq9TAa1nMQkYb4H/5rv2sFL/kUfs+kI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8eoZxwAAANwAAAAPAAAAAAAA&#10;AAAAAAAAAKECAABkcnMvZG93bnJldi54bWxQSwUGAAAAAAQABAD5AAAAlQMAAAAA&#10;"/>
                  <v:line id="Line 143" o:spid="_x0000_s133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O/ccAAADcAAAADwAAAGRycy9kb3ducmV2LnhtbESPT2vCQBTE7wW/w/KE3uqmlQaJriIt&#10;Be1B/Ad6fGafSdrs27C7TdJv7wqFHoeZ+Q0zW/SmFi05X1lW8DxKQBDnVldcKDgePp4mIHxA1lhb&#10;JgW/5GExHzzMMNO24x21+1CICGGfoYIyhCaT0uclGfQj2xBH72qdwRClK6R22EW4qeVLkqTSYMVx&#10;ocSG3krKv/c/RsFmvE3b5fpz1Z/W6SV/313OX51T6nHYL6cgAvXhP/zXXmkF48kr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mc79xwAAANwAAAAPAAAAAAAA&#10;AAAAAAAAAKECAABkcnMvZG93bnJldi54bWxQSwUGAAAAAAQABAD5AAAAlQMAAAAA&#10;"/>
                </v:group>
                <v:shape id="_x0000_s1331" type="#_x0000_t202" style="position:absolute;left:54132;top:43037;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mX8UA&#10;AADcAAAADwAAAGRycy9kb3ducmV2LnhtbESPzYvCMBTE7wv+D+EJXhZN14Ui1Sh+rODBPfiB50fz&#10;bIvNS0mirf+9WRD2OMzMb5jZojO1eJDzlWUFX6MEBHFudcWFgvNpO5yA8AFZY22ZFDzJw2Le+5hh&#10;pm3LB3ocQyEihH2GCsoQmkxKn5dk0I9sQxy9q3UGQ5SukNphG+GmluMkSaXBiuNCiQ2tS8pvx7tR&#10;kG7cvT3w+nNz/tnjb1OML6vnRalBv1tOQQTqwn/43d5pBd+TFP7OxCM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1eZfxQAAANwAAAAPAAAAAAAAAAAAAAAAAJgCAABkcnMv&#10;ZG93bnJldi54bWxQSwUGAAAAAAQABAD1AAAAigMAAAAA&#10;" stroked="f">
                  <v:textbox inset="0,0,0,0">
                    <w:txbxContent>
                      <w:p w:rsidR="00D04D2C" w:rsidRPr="00D62809" w:rsidRDefault="00D04D2C" w:rsidP="006C61F5">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6C61F5"/>
                      <w:p w:rsidR="00D04D2C" w:rsidRPr="00077324" w:rsidRDefault="00D04D2C" w:rsidP="006C61F5">
                        <w:pPr>
                          <w:pStyle w:val="TOC1"/>
                          <w:rPr>
                            <w:sz w:val="22"/>
                            <w:szCs w:val="22"/>
                          </w:rPr>
                        </w:pPr>
                        <w:r w:rsidRPr="00077324">
                          <w:rPr>
                            <w:sz w:val="22"/>
                            <w:szCs w:val="22"/>
                          </w:rPr>
                          <w:t>Transaction-A [A]</w:t>
                        </w:r>
                      </w:p>
                    </w:txbxContent>
                  </v:textbox>
                </v:shape>
                <v:rect id="Rectangle 136" o:spid="_x0000_s1332" style="position:absolute;left:50474;top:47792;width:1829;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KXcQA&#10;AADcAAAADwAAAGRycy9kb3ducmV2LnhtbESPT4vCMBTE7wt+h/AWvK3pKvinGkUURY/aXvb2bJ5t&#10;d5uX0kStfnojCHscZuY3zGzRmkpcqXGlZQXfvQgEcWZ1ybmCNNl8jUE4j6yxskwK7uRgMe98zDDW&#10;9sYHuh59LgKEXYwKCu/rWEqXFWTQ9WxNHLyzbQz6IJtc6gZvAW4q2Y+ioTRYclgosKZVQdnf8WIU&#10;nMp+io9Dso3MZDPw+zb5vfyslep+tsspCE+t/w+/2zutYDAewe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Ril3EAAAA3AAAAA8AAAAAAAAAAAAAAAAAmAIAAGRycy9k&#10;b3ducmV2LnhtbFBLBQYAAAAABAAEAPUAAACJAwAAAAA=&#10;"/>
                <v:group id="Group 140" o:spid="_x0000_s1333" style="position:absolute;left:52181;top:48158;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line id="Line 141" o:spid="_x0000_s133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uds8UAAADcAAAADwAAAGRycy9kb3ducmV2LnhtbESPQWvCQBSE74X+h+UVvNVNtUiMriIB&#10;oVgQklbw+Mw+k9Ds25DdasyvdwsFj8PMfMMs171pxIU6V1tW8DaOQBAXVtdcKvj+2r7GIJxH1thY&#10;JgU3crBePT8tMdH2yhldcl+KAGGXoILK+zaR0hUVGXRj2xIH72w7gz7IrpS6w2uAm0ZOomgmDdYc&#10;FipsKa2o+Ml/jQKU6eDjrP98nx+MPO43s8Np2Ck1euk3CxCeev8I/7c/tIJpPIe/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uds8UAAADcAAAADwAAAAAAAAAA&#10;AAAAAAChAgAAZHJzL2Rvd25yZXYueG1sUEsFBgAAAAAEAAQA+QAAAJMDAAAAAA==&#10;">
                    <v:stroke startarrow="block"/>
                  </v:line>
                  <v:line id="Line 142" o:spid="_x0000_s133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N6x8QAAADcAAAADwAAAGRycy9kb3ducmV2LnhtbERPy2oCMRTdC/5DuEI3pWa0RXRqFCkI&#10;XbjxwUh3t5PrZJjJzTRJdfr3zUJweTjv5bq3rbiSD7VjBZNxBoK4dLrmSsHpuH2ZgwgRWWPrmBT8&#10;UYD1ajhYYq7djfd0PcRKpBAOOSowMXa5lKE0ZDGMXUecuIvzFmOCvpLa4y2F21ZOs2wmLdacGgx2&#10;9GGobA6/VoGc755//Ob7rSma83lhirLovnZKPY36zTuISH18iO/uT63gdZHmp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E3rHxAAAANwAAAAPAAAAAAAAAAAA&#10;AAAAAKECAABkcnMvZG93bnJldi54bWxQSwUGAAAAAAQABAD5AAAAkgMAAAAA&#10;"/>
                  <v:line id="Line 143" o:spid="_x0000_s133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teI8YAAADcAAAADwAAAGRycy9kb3ducmV2LnhtbESPQWvCQBSE74L/YXmCN91YIdTUVcQi&#10;aA+laqE9PrPPJJp9G3a3Sfrvu4VCj8PMfMMs172pRUvOV5YVzKYJCOLc6ooLBe/n3eQRhA/IGmvL&#10;pOCbPKxXw8ESM207PlJ7CoWIEPYZKihDaDIpfV6SQT+1DXH0rtYZDFG6QmqHXYSbWj4kSSoNVhwX&#10;SmxoW1J+P30ZBa/zt7TdHF72/cchveTPx8vnrXNKjUf95glEoD78h//ae61gvp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7XiPGAAAA3AAAAA8AAAAAAAAA&#10;AAAAAAAAoQIAAGRycy9kb3ducmV2LnhtbFBLBQYAAAAABAAEAPkAAACUAwAAAAA=&#10;"/>
                </v:group>
                <v:shape id="_x0000_s1337" type="#_x0000_t202" style="position:absolute;left:53644;top:48280;width:81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xwgsUA&#10;AADcAAAADwAAAGRycy9kb3ducmV2LnhtbESPT4vCMBTE7wt+h/CEvSyarkLRahRXV9jDevAPnh/N&#10;sy02LyWJtn77jSDscZiZ3zDzZWdqcSfnK8sKPocJCOLc6ooLBafjdjAB4QOyxtoyKXiQh+Wi9zbH&#10;TNuW93Q/hEJECPsMFZQhNJmUPi/JoB/ahjh6F+sMhihdIbXDNsJNLUdJkkqDFceFEhtal5RfDzej&#10;IN24W7vn9cfm9P2Lu6YYnb8eZ6Xe+91qBiJQF/7Dr/aPVjCep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HCCxQAAANwAAAAPAAAAAAAAAAAAAAAAAJgCAABkcnMv&#10;ZG93bnJldi54bWxQSwUGAAAAAAQABAD1AAAAigMAAAAA&#10;" stroked="f">
                  <v:textbox inset="0,0,0,0">
                    <w:txbxContent>
                      <w:p w:rsidR="00D04D2C" w:rsidRPr="00D62809" w:rsidRDefault="00D04D2C" w:rsidP="005064D3">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5064D3"/>
                      <w:p w:rsidR="00D04D2C" w:rsidRPr="00077324" w:rsidRDefault="00D04D2C" w:rsidP="005064D3">
                        <w:pPr>
                          <w:pStyle w:val="TOC1"/>
                          <w:rPr>
                            <w:sz w:val="22"/>
                            <w:szCs w:val="22"/>
                          </w:rPr>
                        </w:pPr>
                        <w:r w:rsidRPr="00077324">
                          <w:rPr>
                            <w:sz w:val="22"/>
                            <w:szCs w:val="22"/>
                          </w:rPr>
                          <w:t>Transaction-A [A]</w:t>
                        </w:r>
                      </w:p>
                    </w:txbxContent>
                  </v:textbox>
                </v:shape>
                <v:rect id="Rectangle 136" o:spid="_x0000_s1338" style="position:absolute;left:37185;top:49621;width:1829;height:5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cgMUA&#10;AADcAAAADwAAAGRycy9kb3ducmV2LnhtbESPQWvCQBSE74X+h+UVems2KrRNdBWxpLRHTS69PbPP&#10;JJp9G7JrTP31bqHgcZiZb5jFajStGKh3jWUFkygGQVxa3XCloMizl3cQziNrbC2Tgl9ysFo+Piww&#10;1fbCWxp2vhIBwi5FBbX3XSqlK2sy6CLbEQfvYHuDPsi+krrHS4CbVk7j+FUabDgs1NjRpqbytDsb&#10;BftmWuB1m3/GJslm/nvMj+efD6Wen8b1HISn0d/D/+0vrWCWvM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ByAxQAAANwAAAAPAAAAAAAAAAAAAAAAAJgCAABkcnMv&#10;ZG93bnJldi54bWxQSwUGAAAAAAQABAD1AAAAigMAAAAA&#10;"/>
                <v:line id="Line 134" o:spid="_x0000_s1339" style="position:absolute;visibility:visible;mso-wrap-style:square" from="12679,49499" to="37235,49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knKsIAAADcAAAADwAAAGRycy9kb3ducmV2LnhtbERPW2vCMBR+H+w/hDPY20x1oLYaRSyD&#10;PWwDL/h8bI5NsTkpTazZvzcPgz1+fPflOtpWDNT7xrGC8SgDQVw53XCt4Hj4eJuD8AFZY+uYFPyS&#10;h/Xq+WmJhXZ33tGwD7VIIewLVGBC6AopfWXIoh+5jjhxF9dbDAn2tdQ93lO4beUky6bSYsOpwWBH&#10;W0PVdX+zCmam3MmZLL8OP+XQjPP4HU/nXKnXl7hZgAgUw7/4z/2pFbznaW0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knKsIAAADcAAAADwAAAAAAAAAAAAAA&#10;AAChAgAAZHJzL2Rvd25yZXYueG1sUEsFBgAAAAAEAAQA+QAAAJADAAAAAA==&#10;">
                  <v:stroke endarrow="block"/>
                  <o:lock v:ext="edit" shapetype="f"/>
                </v:line>
                <v:shape id="_x0000_s1340" type="#_x0000_t202" style="position:absolute;left:13898;top:46451;width:81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Pk8MQA&#10;AADcAAAADwAAAGRycy9kb3ducmV2LnhtbESPT4vCMBTE78J+h/AWvMiaqiDaNcr6DzzoQVc8P5q3&#10;bdnmpSTR1m9vBMHjMDO/YWaL1lTiRs6XlhUM+gkI4szqknMF59/t1wSED8gaK8uk4E4eFvOPzgxT&#10;bRs+0u0UchEh7FNUUIRQp1L6rCCDvm9r4uj9WWcwROlyqR02EW4qOUySsTRYclwosKZVQdn/6WoU&#10;jNfu2hx51VufN3s81PnwsrxflOp+tj/fIAK14R1+tXdawWg6he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T5PDEAAAA3AAAAA8AAAAAAAAAAAAAAAAAmAIAAGRycy9k&#10;b3ducmV2LnhtbFBLBQYAAAAABAAEAPUAAACJAwAAAAA=&#10;" stroked="f">
                  <v:textbox inset="0,0,0,0">
                    <w:txbxContent>
                      <w:p w:rsidR="00D04D2C" w:rsidRPr="00D62809" w:rsidRDefault="00D04D2C" w:rsidP="005064D3">
                        <w:pPr>
                          <w:pStyle w:val="TOC1"/>
                          <w:rPr>
                            <w:sz w:val="16"/>
                            <w:szCs w:val="16"/>
                          </w:rPr>
                        </w:pPr>
                        <w:r w:rsidRPr="00D62809">
                          <w:rPr>
                            <w:sz w:val="16"/>
                            <w:szCs w:val="16"/>
                          </w:rPr>
                          <w:t>P</w:t>
                        </w:r>
                        <w:r>
                          <w:rPr>
                            <w:sz w:val="16"/>
                            <w:szCs w:val="16"/>
                          </w:rPr>
                          <w:t xml:space="preserve">rovides HH POC </w:t>
                        </w:r>
                      </w:p>
                      <w:p w:rsidR="00D04D2C" w:rsidRDefault="00D04D2C" w:rsidP="005064D3"/>
                      <w:p w:rsidR="00D04D2C" w:rsidRPr="00077324" w:rsidRDefault="00D04D2C" w:rsidP="005064D3">
                        <w:pPr>
                          <w:pStyle w:val="TOC1"/>
                          <w:rPr>
                            <w:sz w:val="22"/>
                            <w:szCs w:val="22"/>
                          </w:rPr>
                        </w:pPr>
                        <w:r w:rsidRPr="00077324">
                          <w:rPr>
                            <w:sz w:val="22"/>
                            <w:szCs w:val="22"/>
                          </w:rPr>
                          <w:t>Transaction-A [A]</w:t>
                        </w:r>
                      </w:p>
                    </w:txbxContent>
                  </v:textbox>
                </v:shape>
                <v:shape id="_x0000_s1341" type="#_x0000_t202" style="position:absolute;left:13898;top:48158;width:8116;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Vj8EA&#10;AADcAAAADwAAAGRycy9kb3ducmV2LnhtbERPTYvCMBC9C/6HMMJeZJuuiEhtFFd3wYMedMXz0Ixt&#10;sZmUJNr67zcHwePjfeer3jTiQc7XlhV8JSkI4sLqmksF57/fzzkIH5A1NpZJwZM8rJbDQY6Zth0f&#10;6XEKpYgh7DNUUIXQZlL6oiKDPrEtceSu1hkMEbpSaoddDDeNnKTpTBqsOTZU2NKmouJ2uhsFs627&#10;d0fejLfnnz0e2nJy+X5elPoY9esFiEB9eItf7p1WME3j/H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JFY/BAAAA3AAAAA8AAAAAAAAAAAAAAAAAmAIAAGRycy9kb3du&#10;cmV2LnhtbFBLBQYAAAAABAAEAPUAAACGAwAAAAA=&#10;" stroked="f">
                  <v:textbox inset="0,0,0,0">
                    <w:txbxContent>
                      <w:p w:rsidR="00D04D2C" w:rsidRPr="00D62809" w:rsidRDefault="00D04D2C" w:rsidP="005064D3">
                        <w:pPr>
                          <w:pStyle w:val="TOC1"/>
                          <w:rPr>
                            <w:sz w:val="16"/>
                            <w:szCs w:val="16"/>
                          </w:rPr>
                        </w:pPr>
                        <w:r w:rsidRPr="00D62809">
                          <w:rPr>
                            <w:sz w:val="16"/>
                            <w:szCs w:val="16"/>
                          </w:rPr>
                          <w:t>P</w:t>
                        </w:r>
                        <w:r>
                          <w:rPr>
                            <w:sz w:val="16"/>
                            <w:szCs w:val="16"/>
                          </w:rPr>
                          <w:t xml:space="preserve">rovides HH POC </w:t>
                        </w:r>
                      </w:p>
                      <w:p w:rsidR="00D04D2C" w:rsidRDefault="00D04D2C" w:rsidP="005064D3"/>
                      <w:p w:rsidR="00D04D2C" w:rsidRPr="00077324" w:rsidRDefault="00D04D2C" w:rsidP="005064D3">
                        <w:pPr>
                          <w:pStyle w:val="TOC1"/>
                          <w:rPr>
                            <w:sz w:val="22"/>
                            <w:szCs w:val="22"/>
                          </w:rPr>
                        </w:pPr>
                        <w:r w:rsidRPr="00077324">
                          <w:rPr>
                            <w:sz w:val="22"/>
                            <w:szCs w:val="22"/>
                          </w:rPr>
                          <w:t>Transaction-A [A]</w:t>
                        </w:r>
                      </w:p>
                    </w:txbxContent>
                  </v:textbox>
                </v:shape>
                <v:line id="Line 134" o:spid="_x0000_s1342" style="position:absolute;visibility:visible;mso-wrap-style:square" from="39014,53157" to="50203,53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PWVcUAAADcAAAADwAAAGRycy9kb3ducmV2LnhtbESPQWsCMRSE70L/Q3gFb5rdIrVujSIu&#10;ggcrqKXn183rZunmZdmka/z3TUHocZiZb5jlOtpWDNT7xrGCfJqBIK6cbrhW8H7ZTV5A+ICssXVM&#10;Cm7kYb16GC2x0O7KJxrOoRYJwr5ABSaErpDSV4Ys+qnriJP35XqLIcm+lrrHa4LbVj5l2bO02HBa&#10;MNjR1lD1ff6xCuamPMm5LA+XYzk0+SK+xY/PhVLjx7h5BREohv/wvb3XCmZZDn9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PWVcUAAADcAAAADwAAAAAAAAAA&#10;AAAAAAChAgAAZHJzL2Rvd25yZXYueG1sUEsFBgAAAAAEAAQA+QAAAJMDAAAAAA==&#10;">
                  <v:stroke endarrow="block"/>
                  <o:lock v:ext="edit" shapetype="f"/>
                </v:line>
                <v:shape id="_x0000_s1343" type="#_x0000_t202" style="position:absolute;left:39989;top:51816;width:8871;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uY8QA&#10;AADcAAAADwAAAGRycy9kb3ducmV2LnhtbESPT4vCMBTE74LfITzBi6ypRWTpGsW/4ME96IrnR/O2&#10;Ldu8lCTa+u2NIOxxmJnfMPNlZ2pxJ+crywom4wQEcW51xYWCy8/+4xOED8gaa8uk4EEelot+b46Z&#10;ti2f6H4OhYgQ9hkqKENoMil9XpJBP7YNcfR+rTMYonSF1A7bCDe1TJNkJg1WHBdKbGhTUv53vhkF&#10;s627tSfejLaX3RG/myK9rh9XpYaDbvUFIlAX/sPv9kErmCY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XLmPEAAAA3AAAAA8AAAAAAAAAAAAAAAAAmAIAAGRycy9k&#10;b3ducmV2LnhtbFBLBQYAAAAABAAEAPUAAACJAwAAAAA=&#10;" stroked="f">
                  <v:textbox inset="0,0,0,0">
                    <w:txbxContent>
                      <w:p w:rsidR="00D04D2C" w:rsidRPr="00D62809" w:rsidRDefault="00D04D2C" w:rsidP="005064D3">
                        <w:pPr>
                          <w:pStyle w:val="TOC1"/>
                          <w:rPr>
                            <w:sz w:val="16"/>
                            <w:szCs w:val="16"/>
                          </w:rPr>
                        </w:pPr>
                        <w:r>
                          <w:rPr>
                            <w:sz w:val="16"/>
                            <w:szCs w:val="16"/>
                          </w:rPr>
                          <w:t xml:space="preserve">Provides Annotation </w:t>
                        </w:r>
                      </w:p>
                      <w:p w:rsidR="00D04D2C" w:rsidRDefault="00D04D2C" w:rsidP="005064D3"/>
                      <w:p w:rsidR="00D04D2C" w:rsidRPr="00077324" w:rsidRDefault="00D04D2C" w:rsidP="005064D3">
                        <w:pPr>
                          <w:pStyle w:val="TOC1"/>
                          <w:rPr>
                            <w:sz w:val="22"/>
                            <w:szCs w:val="22"/>
                          </w:rPr>
                        </w:pPr>
                        <w:r w:rsidRPr="00077324">
                          <w:rPr>
                            <w:sz w:val="22"/>
                            <w:szCs w:val="22"/>
                          </w:rPr>
                          <w:t>Transaction-A [A]</w:t>
                        </w:r>
                      </w:p>
                    </w:txbxContent>
                  </v:textbox>
                </v:shape>
                <v:rect id="Rectangle 136" o:spid="_x0000_s1344" style="position:absolute;left:50231;top:53157;width:1828;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CYcQA&#10;AADcAAAADwAAAGRycy9kb3ducmV2LnhtbESPQWsCMRSE7wX/Q3iCt5pUS9HVKKIo9ajrxdtz89xd&#10;u3lZNlHX/vpGKHgcZuYbZjpvbSVu1PjSsYaPvgJBnDlTcq7hkK7fRyB8QDZYOSYND/Iwn3XeppgY&#10;d+cd3fYhFxHCPkENRQh1IqXPCrLo+64mjt7ZNRZDlE0uTYP3CLeVHCj1JS2WHBcKrGlZUPazv1oN&#10;p3JwwN9dulF2vB6GbZterseV1r1uu5iACNSGV/i//W00fKoh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TQmHEAAAA3AAAAA8AAAAAAAAAAAAAAAAAmAIAAGRycy9k&#10;b3ducmV2LnhtbFBLBQYAAAAABAAEAPUAAACJAwAAAAA=&#10;"/>
                <v:group id="Group 140" o:spid="_x0000_s1345" style="position:absolute;left:52059;top:53766;width:1442;height:182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line id="Line 141" o:spid="_x0000_s134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9ZicMAAADcAAAADwAAAGRycy9kb3ducmV2LnhtbESP3YrCMBSE7wXfIRzBO00VV7QaRYQF&#10;cUHwD7w8Nse22JyUJqvVpzeC4OUwM98w03ltCnGjyuWWFfS6EQjixOqcUwWH/W9nBMJ5ZI2FZVLw&#10;IAfzWbMxxVjbO2/ptvOpCBB2MSrIvC9jKV2SkUHXtSVx8C62MuiDrFKpK7wHuClkP4qG0mDOYSHD&#10;kpYZJdfdv1GAcvn0o239NxgfjTxtFsPj+blWqt2qFxMQnmr/DX/aK61gEP3A+0w4AnL2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vWYnDAAAA3AAAAA8AAAAAAAAAAAAA&#10;AAAAoQIAAGRycy9kb3ducmV2LnhtbFBLBQYAAAAABAAEAPkAAACRAwAAAAA=&#10;">
                    <v:stroke startarrow="block"/>
                  </v:line>
                  <v:line id="Line 142" o:spid="_x0000_s134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YfysYAAADcAAAADwAAAGRycy9kb3ducmV2LnhtbESPQWsCMRSE70L/Q3iFXqRmLSJ2axQR&#10;BA9eqrLS2+vmdbPs5mVNom7/fVMQPA4z8w0zX/a2FVfyoXasYDzKQBCXTtdcKTgeNq8zECEia2wd&#10;k4JfCrBcPA3mmGt340+67mMlEoRDjgpMjF0uZSgNWQwj1xEn78d5izFJX0nt8ZbgtpVvWTaVFmtO&#10;CwY7Whsqm/3FKpCz3fDsV9+TpmhOp3dTlEX3tVPq5blffYCI1MdH+N7eagWTb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WH8rGAAAA3AAAAA8AAAAAAAAA&#10;AAAAAAAAoQIAAGRycy9kb3ducmV2LnhtbFBLBQYAAAAABAAEAPkAAACUAwAAAAA=&#10;"/>
                  <v:line id="Line 143" o:spid="_x0000_s134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group>
                <v:shape id="_x0000_s1349" type="#_x0000_t202" style="position:absolute;left:53888;top:54132;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ZicEA&#10;AADcAAAADwAAAGRycy9kb3ducmV2LnhtbERPTYvCMBC9C/6HMMJeZJuuiEhtFFd3wYMedMXz0Ixt&#10;sZmUJNr67zcHwePjfeer3jTiQc7XlhV8JSkI4sLqmksF57/fzzkIH5A1NpZJwZM8rJbDQY6Zth0f&#10;6XEKpYgh7DNUUIXQZlL6oiKDPrEtceSu1hkMEbpSaoddDDeNnKTpTBqsOTZU2NKmouJ2uhsFs627&#10;d0fejLfnnz0e2nJy+X5elPoY9esFiEB9eItf7p1WME3j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GYnBAAAA3AAAAA8AAAAAAAAAAAAAAAAAmAIAAGRycy9kb3du&#10;cmV2LnhtbFBLBQYAAAAABAAEAPUAAACGAwAAAAA=&#10;" stroked="f">
                  <v:textbox inset="0,0,0,0">
                    <w:txbxContent>
                      <w:p w:rsidR="00D04D2C" w:rsidRPr="00D62809" w:rsidRDefault="00D04D2C" w:rsidP="005064D3">
                        <w:pPr>
                          <w:pStyle w:val="TOC1"/>
                          <w:rPr>
                            <w:sz w:val="16"/>
                            <w:szCs w:val="16"/>
                          </w:rPr>
                        </w:pPr>
                        <w:r>
                          <w:rPr>
                            <w:sz w:val="16"/>
                            <w:szCs w:val="16"/>
                          </w:rPr>
                          <w:t xml:space="preserve">Update </w:t>
                        </w:r>
                        <w:proofErr w:type="spellStart"/>
                        <w:r>
                          <w:rPr>
                            <w:sz w:val="16"/>
                            <w:szCs w:val="16"/>
                          </w:rPr>
                          <w:t>PtCP</w:t>
                        </w:r>
                        <w:proofErr w:type="spellEnd"/>
                        <w:r>
                          <w:rPr>
                            <w:sz w:val="16"/>
                            <w:szCs w:val="16"/>
                          </w:rPr>
                          <w:t xml:space="preserve"> </w:t>
                        </w:r>
                      </w:p>
                      <w:p w:rsidR="00D04D2C" w:rsidRDefault="00D04D2C" w:rsidP="005064D3"/>
                      <w:p w:rsidR="00D04D2C" w:rsidRPr="00077324" w:rsidRDefault="00D04D2C" w:rsidP="005064D3">
                        <w:pPr>
                          <w:pStyle w:val="TOC1"/>
                          <w:rPr>
                            <w:sz w:val="22"/>
                            <w:szCs w:val="22"/>
                          </w:rPr>
                        </w:pPr>
                        <w:r w:rsidRPr="00077324">
                          <w:rPr>
                            <w:sz w:val="22"/>
                            <w:szCs w:val="22"/>
                          </w:rPr>
                          <w:t>Transaction-A [A]</w:t>
                        </w:r>
                      </w:p>
                    </w:txbxContent>
                  </v:textbox>
                </v:shape>
                <v:group id="Group 140" o:spid="_x0000_s1350" style="position:absolute;left:39014;top:39014;width:1351;height:95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line id="Line 141" o:spid="_x0000_s135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dgyr4AAADcAAAADwAAAGRycy9kb3ducmV2LnhtbERP3QoBQRS+V95hOsodsySxDEkpUcpf&#10;uTx2jt3NzpltZ7A8vblQLr++/+m8NoV4UuVyywp63QgEcWJ1zqmC03HVGYFwHlljYZkUvMnBfNZs&#10;TDHW9sV7eh58KkIIuxgVZN6XsZQuycig69qSOHA3Wxn0AVap1BW+QrgpZD+KhtJgzqEhw5KWGSX3&#10;w8MoQLn8+NG+3g7GZyMvu8XwfP1slGq36sUEhKfa/8U/91orGPTC2nAmHAE5+w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t2DKvgAAANwAAAAPAAAAAAAAAAAAAAAAAKEC&#10;AABkcnMvZG93bnJldi54bWxQSwUGAAAAAAQABAD5AAAAjAMAAAAA&#10;">
                    <v:stroke startarrow="block"/>
                  </v:line>
                  <v:line id="Line 142" o:spid="_x0000_s135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dZcYAAADcAAAADwAAAGRycy9kb3ducmV2LnhtbESPQWsCMRSE70L/Q3iFXqRmFSm6GkUK&#10;ggcvtWWlt9fNc7Ps5mWbRN3++0YQPA4z8w2zXPe2FRfyoXasYDzKQBCXTtdcKfj63L7OQISIrLF1&#10;TAr+KMB69TRYYq7dlT/ocoiVSBAOOSowMXa5lKE0ZDGMXEecvJPzFmOSvpLa4zXBbSsnWfYmLdac&#10;Fgx29G6obA5nq0DO9sNfv/mZNkVzPM5NURbd916pl+d+swARqY+P8L290wqm4znczq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HWXGAAAA3AAAAA8AAAAAAAAA&#10;AAAAAAAAoQIAAGRycy9kb3ducmV2LnhtbFBLBQYAAAAABAAEAPkAAACUAwAAAAA=&#10;"/>
                  <v:line id="Line 143" o:spid="_x0000_s135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L/OsMAAADcAAAADwAAAGRycy9kb3ducmV2LnhtbERPy2rCQBTdF/yH4Qrd1UmthJI6ilQE&#10;7UJ8gS6vmdskbeZOmJkm8e+dhdDl4byn897UoiXnK8sKXkcJCOLc6ooLBafj6uUdhA/IGmvLpOBG&#10;HuazwdMUM2073lN7CIWIIewzVFCG0GRS+rwkg35kG+LIfVtnMEToCqkddjHc1HKcJKk0WHFsKLGh&#10;z5Ly38OfUbB926XtYvO17s+b9Jov99fLT+eUeh72iw8QgfrwL36411rBZBz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i/zrDAAAA3AAAAA8AAAAAAAAAAAAA&#10;AAAAoQIAAGRycy9kb3ducmV2LnhtbFBLBQYAAAAABAAEAPkAAACRAwAAAAA=&#10;"/>
                </v:group>
                <v:group id="Group 140" o:spid="_x0000_s1354" style="position:absolute;left:39258;top:24993;width:1351;height:95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PAI8QAAADcAAAADwAAAGRycy9kb3ducmV2LnhtbESPQYvCMBSE78L+h/AW&#10;vGlaVxepRhHZFQ8iqAvi7dE822LzUppsW/+9EQSPw8x8w8yXnSlFQ7UrLCuIhxEI4tTqgjMFf6ff&#10;wRSE88gaS8uk4E4OlouP3hwTbVs+UHP0mQgQdgkqyL2vEildmpNBN7QVcfCutjbog6wzqWtsA9yU&#10;chRF39JgwWEhx4rWOaW3479RsGmxXX3FP83udl3fL6fJ/ryLSan+Z7eagfDU+Xf41d5qBe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lPAI8QAAADcAAAA&#10;DwAAAAAAAAAAAAAAAACqAgAAZHJzL2Rvd25yZXYueG1sUEsFBgAAAAAEAAQA+gAAAJsDAAAAAA==&#10;">
                  <v:line id="Line 141" o:spid="_x0000_s135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OdncYAAADcAAAADwAAAGRycy9kb3ducmV2LnhtbESPQWvCQBSE7wX/w/KE3urGIMFG1xCE&#10;QmlBUCv0+Jp9JsHs25DdJjG/vlso9DjMzDfMNhtNI3rqXG1ZwXIRgSAurK65VPBxfnlag3AeWWNj&#10;mRTcyUG2mz1sMdV24CP1J1+KAGGXooLK+zaV0hUVGXQL2xIH72o7gz7IrpS6wyHATSPjKEqkwZrD&#10;QoUt7SsqbqdvowDlfvLr4/i+er4Y+XnIk8vX9KbU43zMNyA8jf4//Nd+1QpWcQy/Z8IRkL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znZ3GAAAA3AAAAA8AAAAAAAAA&#10;AAAAAAAAoQIAAGRycy9kb3ducmV2LnhtbFBLBQYAAAAABAAEAPkAAACUAwAAAAA=&#10;">
                    <v:stroke startarrow="block"/>
                  </v:line>
                  <v:line id="Line 142" o:spid="_x0000_s135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TgMsYAAADcAAAADwAAAGRycy9kb3ducmV2LnhtbESPQWsCMRSE70L/Q3gFL0WztVJ0axQp&#10;FHrwopYVb8/N62bZzcs2ibr9941Q8DjMzDfMYtXbVlzIh9qxgudxBoK4dLrmSsHX/mM0AxEissbW&#10;MSn4pQCr5cNggbl2V97SZRcrkSAcclRgYuxyKUNpyGIYu444ed/OW4xJ+kpqj9cEt62cZNmrtFhz&#10;WjDY0buhstmdrQI52zz9+PVp2hTN4TA3RVl0x41Sw8d+/QYiUh/v4f/2p1Ywnbz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U4DLGAAAA3AAAAA8AAAAAAAAA&#10;AAAAAAAAoQIAAGRycy9kb3ducmV2LnhtbFBLBQYAAAAABAAEAPkAAACUAwAAAAA=&#10;"/>
                  <v:line id="Line 143" o:spid="_x0000_s135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n5OccAAADcAAAADwAAAGRycy9kb3ducmV2LnhtbESPT2vCQBTE74V+h+UJvdWNVoJEV5GW&#10;gvYg9Q/o8Zl9TdJm34bdbZJ++64geBxm5jfMfNmbWrTkfGVZwWiYgCDOra64UHA8vD9PQfiArLG2&#10;TAr+yMNy8fgwx0zbjnfU7kMhIoR9hgrKEJpMSp+XZNAPbUMcvS/rDIYoXSG1wy7CTS3HSZJKgxXH&#10;hRIbei0p/9n/GgXbl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Gfk5xwAAANwAAAAPAAAAAAAA&#10;AAAAAAAAAKECAABkcnMvZG93bnJldi54bWxQSwUGAAAAAAQABAD5AAAAlQMAAAAA&#10;"/>
                </v:group>
                <v:group id="Group 140" o:spid="_x0000_s1358" style="position:absolute;left:39136;top:16459;width:1351;height:954"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line id="Line 141" o:spid="_x0000_s135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ibnsMAAADcAAAADwAAAGRycy9kb3ducmV2LnhtbESP3YrCMBSE7wXfIRzBO00VKVqNIoIg&#10;Kwj+gZfH5tgWm5PSZLX69JsFwcthZr5hZovGlOJBtSssKxj0IxDEqdUFZwpOx3VvDMJ5ZI2lZVLw&#10;IgeLebs1w0TbJ+/pcfCZCBB2CSrIva8SKV2ak0HXtxVx8G62NuiDrDOpa3wGuCnlMIpiabDgsJBj&#10;Rauc0vvh1yhAuXr78b7ZjiZnIy+7ZXy+vn+U6naa5RSEp8Z/w5/2RisYDWP4PxOO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Im57DAAAA3AAAAA8AAAAAAAAAAAAA&#10;AAAAoQIAAGRycy9kb3ducmV2LnhtbFBLBQYAAAAABAAEAPkAAACRAwAAAAA=&#10;">
                    <v:stroke startarrow="block"/>
                  </v:line>
                  <v:line id="Line 142" o:spid="_x0000_s136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mMcYAAADcAAAADwAAAGRycy9kb3ducmV2LnhtbESPQWsCMRSE74X+h/AKXkrNVqTVrVFE&#10;EDx4UctKb8/N62bZzcs2ibr+e1Mo9DjMzDfMbNHbVlzIh9qxgtdhBoK4dLrmSsHnYf0yAREissbW&#10;MSm4UYDF/PFhhrl2V97RZR8rkSAcclRgYuxyKUNpyGIYuo44ed/OW4xJ+kpqj9cEt60cZdmbtFhz&#10;WjDY0cpQ2ezPVoGcbJ9//PI0bormeJyaoiy6r61Sg6d++QEiUh//w3/tjVYwHr3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v5jHGAAAA3AAAAA8AAAAAAAAA&#10;AAAAAAAAoQIAAGRycy9kb3ducmV2LnhtbFBLBQYAAAAABAAEAPkAAACUAwAAAAA=&#10;"/>
                  <v:line id="Line 143" o:spid="_x0000_s136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TzPMMAAADcAAAADwAAAGRycy9kb3ducmV2LnhtbERPy2rCQBTdF/yH4Qrd1UmthJ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U8zzDAAAA3AAAAA8AAAAAAAAAAAAA&#10;AAAAoQIAAGRycy9kb3ducmV2LnhtbFBLBQYAAAAABAAEAPkAAACRAwAAAAA=&#10;"/>
                </v:group>
                <v:group id="Group 140" o:spid="_x0000_s1362" style="position:absolute;left:38892;top:50109;width:1351;height:954"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line id="Line 141" o:spid="_x0000_s136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QwrMAAAADcAAAADwAAAGRycy9kb3ducmV2LnhtbERPy6rCMBDdC/5DGMGdpj4QrUYRQRAF&#10;Qa+Cy7EZ22IzKU3U6tebhXCXh/OeLWpTiCdVLresoNeNQBAnVuecKjj9rTtjEM4jaywsk4I3OVjM&#10;m40Zxtq++EDPo09FCGEXo4LM+zKW0iUZGXRdWxIH7mYrgz7AKpW6wlcIN4XsR9FIGsw5NGRY0iqj&#10;5H58GAUoVx8/PtS74eRs5GW/HJ2vn61S7Va9nILwVPt/8c+90QqGgzA/nAlHQM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0MKzAAAAA3AAAAA8AAAAAAAAAAAAAAAAA&#10;oQIAAGRycy9kb3ducmV2LnhtbFBLBQYAAAAABAAEAPkAAACOAwAAAAA=&#10;">
                    <v:stroke startarrow="block"/>
                  </v:line>
                  <v:line id="Line 142" o:spid="_x0000_s136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NNA8YAAADcAAAADwAAAGRycy9kb3ducmV2LnhtbESPQWsCMRSE74X+h/AKXopmtVJ0axQp&#10;CD14UcuKt+fmdbPs5mWbRN3++0Yo9DjMzDfMYtXbVlzJh9qxgvEoA0FcOl1zpeDzsBnOQISIrLF1&#10;TAp+KMBq+fiwwFy7G+/ouo+VSBAOOSowMXa5lKE0ZDGMXEecvC/nLcYkfSW1x1uC21ZOsuxVWqw5&#10;LRjs6N1Q2ewvVoGcbZ+//fo8bYrmeJyboiy601apwVO/fgMRqY//4b/2h1YwfRnD/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TTQPGAAAA3AAAAA8AAAAAAAAA&#10;AAAAAAAAoQIAAGRycy9kb3ducmV2LnhtbFBLBQYAAAAABAAEAPkAAACUAwAAAAA=&#10;"/>
                  <v:line id="Line 143" o:spid="_x0000_s136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VSC8cAAADcAAAADwAAAGRycy9kb3ducmV2LnhtbESPT2vCQBTE70K/w/IKvemmWoK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ZVILxwAAANwAAAAPAAAAAAAA&#10;AAAAAAAAAKECAABkcnMvZG93bnJldi54bWxQSwUGAAAAAAQABAD5AAAAlQMAAAAA&#10;"/>
                </v:group>
                <v:shape id="_x0000_s1366" type="#_x0000_t202" style="position:absolute;left:40599;top:49987;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BRcQA&#10;AADcAAAADwAAAGRycy9kb3ducmV2LnhtbESPzYvCMBTE74L/Q3jCXmRNVxeRrlH8BA+7Bz/w/Gie&#10;bbF5KUm09b83grDHYWZ+w0znranEnZwvLSv4GiQgiDOrS84VnI7bzwkIH5A1VpZJwYM8zGfdzhRT&#10;bRve0/0QchEh7FNUUIRQp1L6rCCDfmBr4uhdrDMYonS51A6bCDeVHCbJWBosOS4UWNOqoOx6uBkF&#10;47W7NXte9denzS/+1fnwvHyclfrotYsfEIHa8B9+t3dawfdoBK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3QUXEAAAA3AAAAA8AAAAAAAAAAAAAAAAAmAIAAGRycy9k&#10;b3ducmV2LnhtbFBLBQYAAAAABAAEAPUAAACJAwAAAAA=&#10;" stroked="f">
                  <v:textbox inset="0,0,0,0">
                    <w:txbxContent>
                      <w:p w:rsidR="00D04D2C" w:rsidRPr="00D62809" w:rsidRDefault="00D04D2C"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D04D2C" w:rsidRDefault="00D04D2C" w:rsidP="00FA7470"/>
                      <w:p w:rsidR="00D04D2C" w:rsidRPr="00077324" w:rsidRDefault="00D04D2C" w:rsidP="00FA7470">
                        <w:pPr>
                          <w:pStyle w:val="TOC1"/>
                          <w:rPr>
                            <w:sz w:val="22"/>
                            <w:szCs w:val="22"/>
                          </w:rPr>
                        </w:pPr>
                        <w:r w:rsidRPr="00077324">
                          <w:rPr>
                            <w:sz w:val="22"/>
                            <w:szCs w:val="22"/>
                          </w:rPr>
                          <w:t>Transaction-A [A]</w:t>
                        </w:r>
                      </w:p>
                    </w:txbxContent>
                  </v:textbox>
                </v:shape>
                <v:shape id="_x0000_s1367" type="#_x0000_t202" style="position:absolute;left:40477;top:38892;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7ZMcQA&#10;AADcAAAADwAAAGRycy9kb3ducmV2LnhtbESPzYvCMBTE7wv+D+EJe1nWdFVEukbxEzy4Bz/w/Gie&#10;bbF5KUm09b83grDHYWZ+w0xmranEnZwvLSv46SUgiDOrS84VnI6b7zEIH5A1VpZJwYM8zKadjwmm&#10;2ja8p/sh5CJC2KeooAihTqX0WUEGfc/WxNG7WGcwROlyqR02EW4q2U+SkTRYclwosKZlQdn1cDMK&#10;Rit3a/a8/Fqd1jv8q/P+efE4K/XZbee/IAK14T/8bm+1guFgCK8z8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e2THEAAAA3AAAAA8AAAAAAAAAAAAAAAAAmAIAAGRycy9k&#10;b3ducmV2LnhtbFBLBQYAAAAABAAEAPUAAACJAwAAAAA=&#10;" stroked="f">
                  <v:textbox inset="0,0,0,0">
                    <w:txbxContent>
                      <w:p w:rsidR="00D04D2C" w:rsidRPr="00D62809" w:rsidRDefault="00D04D2C"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D04D2C" w:rsidRDefault="00D04D2C" w:rsidP="00FA7470"/>
                      <w:p w:rsidR="00D04D2C" w:rsidRPr="00077324" w:rsidRDefault="00D04D2C" w:rsidP="00FA7470">
                        <w:pPr>
                          <w:pStyle w:val="TOC1"/>
                          <w:rPr>
                            <w:sz w:val="22"/>
                            <w:szCs w:val="22"/>
                          </w:rPr>
                        </w:pPr>
                        <w:r w:rsidRPr="00077324">
                          <w:rPr>
                            <w:sz w:val="22"/>
                            <w:szCs w:val="22"/>
                          </w:rPr>
                          <w:t>Transaction-A [A]</w:t>
                        </w:r>
                      </w:p>
                    </w:txbxContent>
                  </v:textbox>
                </v:shape>
                <v:shape id="_x0000_s1368" type="#_x0000_t202" style="position:absolute;left:40721;top:24749;width:8115;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8qsUA&#10;AADcAAAADwAAAGRycy9kb3ducmV2LnhtbESPQWvCQBSE70L/w/IKvUjdVK1IdJVWW/Cgh6h4fmSf&#10;SWj2bdhdTfz3bkHwOMzMN8x82ZlaXMn5yrKCj0ECgji3uuJCwfHw+z4F4QOyxtoyKbiRh+XipTfH&#10;VNuWM7ruQyEihH2KCsoQmlRKn5dk0A9sQxy9s3UGQ5SukNphG+GmlsMkmUiDFceFEhtalZT/7S9G&#10;wWTtLm3Gq/76+LPFXVMMT9+3k1Jvr93XDESgLjzDj/ZGKxiPPuH/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nyqxQAAANwAAAAPAAAAAAAAAAAAAAAAAJgCAABkcnMv&#10;ZG93bnJldi54bWxQSwUGAAAAAAQABAD1AAAAigMAAAAA&#10;" stroked="f">
                  <v:textbox inset="0,0,0,0">
                    <w:txbxContent>
                      <w:p w:rsidR="00D04D2C" w:rsidRPr="00D62809" w:rsidRDefault="00D04D2C"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D04D2C" w:rsidRDefault="00D04D2C" w:rsidP="00FA7470"/>
                      <w:p w:rsidR="00D04D2C" w:rsidRPr="00077324" w:rsidRDefault="00D04D2C" w:rsidP="00FA7470">
                        <w:pPr>
                          <w:pStyle w:val="TOC1"/>
                          <w:rPr>
                            <w:sz w:val="22"/>
                            <w:szCs w:val="22"/>
                          </w:rPr>
                        </w:pPr>
                        <w:r w:rsidRPr="00077324">
                          <w:rPr>
                            <w:sz w:val="22"/>
                            <w:szCs w:val="22"/>
                          </w:rPr>
                          <w:t>Transaction-A [A]</w:t>
                        </w:r>
                      </w:p>
                    </w:txbxContent>
                  </v:textbox>
                </v:shape>
                <v:shape id="_x0000_s1369" type="#_x0000_t202" style="position:absolute;left:40599;top:16337;width:8115;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Di3cUA&#10;AADcAAAADwAAAGRycy9kb3ducmV2LnhtbESPQWvCQBSE70L/w/IEL6Kb2hIkukqrFjy0h1jx/Mg+&#10;k2D2bdhdTfz3bqHgcZiZb5jlujeNuJHztWUFr9MEBHFhdc2lguPv12QOwgdkjY1lUnAnD+vVy2CJ&#10;mbYd53Q7hFJECPsMFVQhtJmUvqjIoJ/aljh6Z+sMhihdKbXDLsJNI2dJkkqDNceFClvaVFRcDlej&#10;IN26a5fzZrw97r7xpy1np8/7SanRsP9YgAjUh2f4v73XCt7fUv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OLdxQAAANwAAAAPAAAAAAAAAAAAAAAAAJgCAABkcnMv&#10;ZG93bnJldi54bWxQSwUGAAAAAAQABAD1AAAAigMAAAAA&#10;" stroked="f">
                  <v:textbox inset="0,0,0,0">
                    <w:txbxContent>
                      <w:p w:rsidR="00D04D2C" w:rsidRPr="00D62809" w:rsidRDefault="00D04D2C" w:rsidP="00FA7470">
                        <w:pPr>
                          <w:pStyle w:val="TOC1"/>
                          <w:rPr>
                            <w:sz w:val="16"/>
                            <w:szCs w:val="16"/>
                          </w:rPr>
                        </w:pPr>
                        <w:r>
                          <w:rPr>
                            <w:sz w:val="16"/>
                            <w:szCs w:val="16"/>
                          </w:rPr>
                          <w:t xml:space="preserve">Update </w:t>
                        </w:r>
                        <w:proofErr w:type="spellStart"/>
                        <w:r>
                          <w:rPr>
                            <w:sz w:val="16"/>
                            <w:szCs w:val="16"/>
                          </w:rPr>
                          <w:t>Pt</w:t>
                        </w:r>
                        <w:proofErr w:type="spellEnd"/>
                        <w:r>
                          <w:rPr>
                            <w:sz w:val="16"/>
                            <w:szCs w:val="16"/>
                          </w:rPr>
                          <w:t xml:space="preserve"> POC</w:t>
                        </w:r>
                      </w:p>
                      <w:p w:rsidR="00D04D2C" w:rsidRDefault="00D04D2C" w:rsidP="00FA7470"/>
                      <w:p w:rsidR="00D04D2C" w:rsidRPr="00077324" w:rsidRDefault="00D04D2C" w:rsidP="00FA7470">
                        <w:pPr>
                          <w:pStyle w:val="TOC1"/>
                          <w:rPr>
                            <w:sz w:val="22"/>
                            <w:szCs w:val="22"/>
                          </w:rPr>
                        </w:pPr>
                        <w:r w:rsidRPr="00077324">
                          <w:rPr>
                            <w:sz w:val="22"/>
                            <w:szCs w:val="22"/>
                          </w:rPr>
                          <w:t>Transaction-A [A]</w:t>
                        </w:r>
                      </w:p>
                    </w:txbxContent>
                  </v:textbox>
                </v:shape>
              </v:group>
            </w:pict>
          </mc:Fallback>
        </mc:AlternateContent>
      </w:r>
    </w:p>
    <w:p w:rsidR="002837AC" w:rsidRPr="00850CFB" w:rsidRDefault="002837AC" w:rsidP="00F06B2A">
      <w:pPr>
        <w:pStyle w:val="BodyText"/>
      </w:pPr>
    </w:p>
    <w:p w:rsidR="002837AC" w:rsidRPr="00850CFB" w:rsidRDefault="002837AC" w:rsidP="00F06B2A">
      <w:pPr>
        <w:pStyle w:val="BodyText"/>
      </w:pPr>
    </w:p>
    <w:p w:rsidR="0091656C" w:rsidRPr="00850CFB" w:rsidRDefault="0091656C" w:rsidP="00F06B2A">
      <w:pPr>
        <w:pStyle w:val="BodyText"/>
      </w:pPr>
    </w:p>
    <w:p w:rsidR="0091656C" w:rsidRPr="00850CFB" w:rsidRDefault="0093218D" w:rsidP="00F06B2A">
      <w:pPr>
        <w:pStyle w:val="BodyText"/>
      </w:pPr>
      <w:r w:rsidRPr="00850CFB">
        <w:tab/>
      </w:r>
      <w:r w:rsidRPr="00850CFB">
        <w:tab/>
      </w:r>
    </w:p>
    <w:p w:rsidR="0091656C" w:rsidRPr="00850CFB" w:rsidRDefault="0091656C" w:rsidP="00F06B2A">
      <w:pPr>
        <w:pStyle w:val="BodyText"/>
      </w:pPr>
    </w:p>
    <w:p w:rsidR="0091656C" w:rsidRPr="00850CFB" w:rsidRDefault="0091656C" w:rsidP="00F06B2A">
      <w:pPr>
        <w:pStyle w:val="BodyText"/>
      </w:pPr>
    </w:p>
    <w:p w:rsidR="0091656C" w:rsidRPr="00850CFB" w:rsidRDefault="0091656C" w:rsidP="00F06B2A">
      <w:pPr>
        <w:pStyle w:val="BodyText"/>
      </w:pPr>
    </w:p>
    <w:p w:rsidR="0091656C" w:rsidRPr="00850CFB" w:rsidRDefault="0091656C" w:rsidP="00F06B2A">
      <w:pPr>
        <w:pStyle w:val="BodyText"/>
      </w:pPr>
    </w:p>
    <w:p w:rsidR="0091656C" w:rsidRPr="00850CFB" w:rsidRDefault="0091656C" w:rsidP="00F06B2A">
      <w:pPr>
        <w:pStyle w:val="BodyText"/>
      </w:pPr>
    </w:p>
    <w:p w:rsidR="0091656C" w:rsidRPr="00850CFB" w:rsidRDefault="0091656C" w:rsidP="00F06B2A">
      <w:pPr>
        <w:pStyle w:val="BodyText"/>
      </w:pPr>
    </w:p>
    <w:p w:rsidR="0091656C" w:rsidRPr="00850CFB" w:rsidRDefault="0091656C" w:rsidP="00F06B2A">
      <w:pPr>
        <w:pStyle w:val="BodyText"/>
      </w:pPr>
    </w:p>
    <w:p w:rsidR="0091656C" w:rsidRPr="00850CFB" w:rsidRDefault="0091656C" w:rsidP="00F06B2A">
      <w:pPr>
        <w:pStyle w:val="BodyText"/>
      </w:pPr>
    </w:p>
    <w:p w:rsidR="0091656C" w:rsidRPr="00850CFB" w:rsidRDefault="0091656C" w:rsidP="00F06B2A">
      <w:pPr>
        <w:pStyle w:val="BodyText"/>
      </w:pPr>
    </w:p>
    <w:p w:rsidR="0091656C" w:rsidRPr="00850CFB" w:rsidRDefault="0091656C" w:rsidP="00F06B2A">
      <w:pPr>
        <w:pStyle w:val="BodyText"/>
      </w:pPr>
    </w:p>
    <w:p w:rsidR="0019033C" w:rsidRPr="00850CFB" w:rsidRDefault="0019033C" w:rsidP="00F06B2A">
      <w:pPr>
        <w:pStyle w:val="BodyText"/>
      </w:pPr>
    </w:p>
    <w:p w:rsidR="0019033C" w:rsidRPr="00850CFB" w:rsidRDefault="0019033C" w:rsidP="00F06B2A">
      <w:pPr>
        <w:pStyle w:val="BodyText"/>
      </w:pPr>
    </w:p>
    <w:p w:rsidR="00821302" w:rsidRPr="00850CFB" w:rsidRDefault="00821302" w:rsidP="00F06B2A">
      <w:pPr>
        <w:pStyle w:val="BodyText"/>
      </w:pPr>
    </w:p>
    <w:p w:rsidR="00821302" w:rsidRPr="00850CFB" w:rsidRDefault="00821302" w:rsidP="00F06B2A">
      <w:pPr>
        <w:pStyle w:val="FigureTitle"/>
      </w:pPr>
    </w:p>
    <w:p w:rsidR="006D1B1A" w:rsidRPr="00850CFB" w:rsidRDefault="006D1B1A" w:rsidP="00F06B2A">
      <w:pPr>
        <w:pStyle w:val="BodyText"/>
      </w:pPr>
    </w:p>
    <w:p w:rsidR="006D1B1A" w:rsidRPr="00850CFB" w:rsidRDefault="006D1B1A" w:rsidP="00F06B2A">
      <w:pPr>
        <w:pStyle w:val="BodyText"/>
      </w:pPr>
    </w:p>
    <w:p w:rsidR="00AB5AF7" w:rsidRPr="00850CFB" w:rsidRDefault="00AB5AF7" w:rsidP="00F06B2A">
      <w:pPr>
        <w:pStyle w:val="FigureTitle"/>
      </w:pPr>
    </w:p>
    <w:p w:rsidR="00AB5AF7" w:rsidRPr="00850CFB" w:rsidRDefault="00AB5AF7" w:rsidP="00F06B2A">
      <w:pPr>
        <w:pStyle w:val="FigureTitle"/>
      </w:pPr>
    </w:p>
    <w:p w:rsidR="00AB5AF7" w:rsidRPr="00850CFB" w:rsidRDefault="00AB5AF7" w:rsidP="00F06B2A">
      <w:pPr>
        <w:pStyle w:val="FigureTitle"/>
      </w:pPr>
    </w:p>
    <w:p w:rsidR="00AB5AF7" w:rsidRPr="00850CFB" w:rsidRDefault="00AB5AF7" w:rsidP="00F06B2A">
      <w:pPr>
        <w:pStyle w:val="FigureTitle"/>
      </w:pPr>
    </w:p>
    <w:p w:rsidR="00AB5AF7" w:rsidRPr="00850CFB" w:rsidRDefault="00AB5AF7" w:rsidP="00F06B2A">
      <w:pPr>
        <w:pStyle w:val="FigureTitle"/>
      </w:pPr>
    </w:p>
    <w:p w:rsidR="0093218D" w:rsidRPr="00850CFB" w:rsidRDefault="0093218D" w:rsidP="00F06B2A">
      <w:pPr>
        <w:pStyle w:val="FigureTitle"/>
      </w:pPr>
      <w:r w:rsidRPr="00850CFB">
        <w:t>Figure X.4.2.5</w:t>
      </w:r>
      <w:r w:rsidR="0030195F" w:rsidRPr="00850CFB">
        <w:t>.2</w:t>
      </w:r>
      <w:r w:rsidRPr="00850CFB">
        <w:t>-</w:t>
      </w:r>
      <w:r w:rsidR="00AB5AF7" w:rsidRPr="00850CFB">
        <w:t>1</w:t>
      </w:r>
      <w:r w:rsidRPr="00850CFB">
        <w:t xml:space="preserve">: Use Case #5 Basic Process Flow in </w:t>
      </w:r>
      <w:proofErr w:type="spellStart"/>
      <w:r w:rsidRPr="00850CFB">
        <w:t>PtCP</w:t>
      </w:r>
      <w:proofErr w:type="spellEnd"/>
      <w:r w:rsidRPr="00850CFB">
        <w:t xml:space="preserve"> Profile</w:t>
      </w:r>
    </w:p>
    <w:p w:rsidR="00821302" w:rsidRPr="00850CFB" w:rsidRDefault="00821302" w:rsidP="00F06B2A">
      <w:pPr>
        <w:pStyle w:val="BodyText"/>
      </w:pPr>
    </w:p>
    <w:p w:rsidR="00AB5AF7" w:rsidRPr="00850CFB" w:rsidRDefault="00AB5AF7" w:rsidP="00F06B2A">
      <w:pPr>
        <w:pStyle w:val="BodyText"/>
      </w:pPr>
    </w:p>
    <w:p w:rsidR="00673B4B" w:rsidRPr="00850CFB" w:rsidRDefault="002837AC" w:rsidP="00886F43">
      <w:pPr>
        <w:pStyle w:val="Heading4"/>
        <w:rPr>
          <w:bCs/>
          <w:noProof w:val="0"/>
        </w:rPr>
      </w:pPr>
      <w:bookmarkStart w:id="75" w:name="_Toc368399595"/>
      <w:r w:rsidRPr="00850CFB">
        <w:rPr>
          <w:bCs/>
          <w:noProof w:val="0"/>
        </w:rPr>
        <w:lastRenderedPageBreak/>
        <w:t>X.4.2.</w:t>
      </w:r>
      <w:r w:rsidR="00673B4B" w:rsidRPr="00850CFB">
        <w:rPr>
          <w:bCs/>
          <w:noProof w:val="0"/>
        </w:rPr>
        <w:t>6</w:t>
      </w:r>
      <w:r w:rsidRPr="00850CFB">
        <w:rPr>
          <w:bCs/>
          <w:noProof w:val="0"/>
        </w:rPr>
        <w:t xml:space="preserve"> Use Case #</w:t>
      </w:r>
      <w:r w:rsidR="00673B4B" w:rsidRPr="00850CFB">
        <w:rPr>
          <w:bCs/>
          <w:noProof w:val="0"/>
        </w:rPr>
        <w:t>6</w:t>
      </w:r>
      <w:r w:rsidR="003D33B2" w:rsidRPr="00850CFB">
        <w:rPr>
          <w:bCs/>
          <w:noProof w:val="0"/>
        </w:rPr>
        <w:t xml:space="preserve">: </w:t>
      </w:r>
      <w:r w:rsidR="004A589D" w:rsidRPr="00850CFB">
        <w:rPr>
          <w:bCs/>
          <w:noProof w:val="0"/>
        </w:rPr>
        <w:t>Acute to Long Term Post-</w:t>
      </w:r>
      <w:r w:rsidR="00AE244C" w:rsidRPr="00850CFB">
        <w:rPr>
          <w:bCs/>
          <w:noProof w:val="0"/>
        </w:rPr>
        <w:t>Acute Care (</w:t>
      </w:r>
      <w:r w:rsidRPr="00850CFB">
        <w:rPr>
          <w:bCs/>
          <w:noProof w:val="0"/>
        </w:rPr>
        <w:t>LTPAC</w:t>
      </w:r>
      <w:r w:rsidR="00AE244C" w:rsidRPr="00850CFB">
        <w:rPr>
          <w:bCs/>
          <w:noProof w:val="0"/>
        </w:rPr>
        <w:t>)</w:t>
      </w:r>
      <w:bookmarkEnd w:id="75"/>
      <w:r w:rsidRPr="00850CFB">
        <w:rPr>
          <w:bCs/>
          <w:noProof w:val="0"/>
        </w:rPr>
        <w:t xml:space="preserve"> </w:t>
      </w:r>
    </w:p>
    <w:p w:rsidR="00673B4B" w:rsidRPr="00850CFB" w:rsidRDefault="00673B4B" w:rsidP="00F06B2A">
      <w:pPr>
        <w:pStyle w:val="BodyText"/>
      </w:pPr>
      <w:r w:rsidRPr="00850CFB">
        <w:t>The focus is on the sharing of electronic clinical information from Acute Care Hospitals and LTPAC Providers to their patients, including the data interchange required to support the needs of a patient during transitions of care, and/or to keep the patient/consumer/ delegate (e.g., family member) informed of the patient’s status. In this scenario, the patient has the ability to access and incorporate their available clinical information into their PHR.</w:t>
      </w:r>
    </w:p>
    <w:p w:rsidR="00E94819" w:rsidRPr="00850CFB" w:rsidRDefault="002837AC" w:rsidP="00F06B2A">
      <w:pPr>
        <w:pStyle w:val="Heading5"/>
        <w:rPr>
          <w:bCs/>
          <w:noProof w:val="0"/>
        </w:rPr>
      </w:pPr>
      <w:bookmarkStart w:id="76" w:name="_Toc368399596"/>
      <w:r w:rsidRPr="00850CFB">
        <w:rPr>
          <w:bCs/>
          <w:noProof w:val="0"/>
        </w:rPr>
        <w:t>X.4.2.</w:t>
      </w:r>
      <w:r w:rsidR="00673B4B" w:rsidRPr="00850CFB">
        <w:rPr>
          <w:bCs/>
          <w:noProof w:val="0"/>
        </w:rPr>
        <w:t>6</w:t>
      </w:r>
      <w:r w:rsidRPr="00850CFB">
        <w:rPr>
          <w:bCs/>
          <w:noProof w:val="0"/>
        </w:rPr>
        <w:t>.1</w:t>
      </w:r>
      <w:r w:rsidR="003D33B2" w:rsidRPr="00850CFB">
        <w:rPr>
          <w:bCs/>
          <w:noProof w:val="0"/>
        </w:rPr>
        <w:t xml:space="preserve"> </w:t>
      </w:r>
      <w:r w:rsidR="004A589D" w:rsidRPr="00850CFB">
        <w:rPr>
          <w:bCs/>
          <w:noProof w:val="0"/>
        </w:rPr>
        <w:t>Acute to Long Term Post-Acute Care (LTPAC)</w:t>
      </w:r>
      <w:r w:rsidR="0030195F" w:rsidRPr="00850CFB">
        <w:rPr>
          <w:bCs/>
          <w:noProof w:val="0"/>
        </w:rPr>
        <w:t xml:space="preserve"> </w:t>
      </w:r>
      <w:r w:rsidR="00E94819" w:rsidRPr="00850CFB">
        <w:rPr>
          <w:bCs/>
          <w:noProof w:val="0"/>
        </w:rPr>
        <w:t>Use Case Description</w:t>
      </w:r>
      <w:bookmarkEnd w:id="76"/>
    </w:p>
    <w:p w:rsidR="00770A42" w:rsidRPr="00850CFB" w:rsidRDefault="00770A42" w:rsidP="00F06B2A">
      <w:pPr>
        <w:pStyle w:val="BodyText"/>
      </w:pPr>
      <w:r w:rsidRPr="00850CFB">
        <w:rPr>
          <w:b/>
        </w:rPr>
        <w:t>Pre-Condition:</w:t>
      </w:r>
      <w:r w:rsidRPr="00850CFB">
        <w:t xml:space="preserve"> Mr. Bob Individual is a diabetic who takes daily insulin and has high blood pressure controlled with his daily diet. He has had a cough for a week and has become increasingly confused and fatigued. He has not eaten dinner for the past two days. He usually eats dinner when his daughter visits every day on the way home from work. His daughter has been out of town for work and she hasn’t visited him for three days. She attempted to call several times during the day, but her father did not answer the phone. Becoming increasingly worried she telephoned a neighbor to check on him. When the neighbor entered the house she found Mr. Individual slumped over in his living room chair. An ambulance was called. </w:t>
      </w:r>
    </w:p>
    <w:p w:rsidR="00770A42" w:rsidRPr="00850CFB" w:rsidRDefault="00770A42" w:rsidP="00F06B2A">
      <w:pPr>
        <w:pStyle w:val="BodyText"/>
      </w:pPr>
      <w:r w:rsidRPr="00850CFB">
        <w:rPr>
          <w:b/>
        </w:rPr>
        <w:t>Encounter:</w:t>
      </w:r>
      <w:r w:rsidRPr="00850CFB">
        <w:t xml:space="preserve"> Mr. Individual was admitted to the hospital’s medical unit and placed under the care of the physicians from the general medicine unit. During his hospitalization, he is given a course of IV antibiotics for his pneumonia and placed on an insulin drip to stabilize his high blood glucose level. Mr. Individual was assessed daily by the hospital’s medical attending physician, Dr. Allen, who determined Mr. Individual would be medically fit for discharge in four days if his glucose level was stable and converted back to his daily insulin injections and if his course of IV antibiotics improved his pneumonia. During the hospital stay Mr. Individual becomes increasingly confused, combative, and continues to have difficulty breathing even though his pneumonia is resolving. After several tests he is diagnosed with early onset dementia and early onset chronic obstructive pulmonary disease. He will not be able to care for himself alone upon discharge</w:t>
      </w:r>
      <w:r w:rsidR="00B93395">
        <w:t xml:space="preserve">. </w:t>
      </w:r>
    </w:p>
    <w:p w:rsidR="00770A42" w:rsidRPr="00850CFB" w:rsidRDefault="00770A42" w:rsidP="00F06B2A">
      <w:pPr>
        <w:pStyle w:val="BodyText"/>
      </w:pPr>
      <w:r w:rsidRPr="00850CFB">
        <w:t>Planning for discharge is initiated by Dr. Allen, the inpatient physician, and the nurse assigned to care for Mr. Individual as per the hospital’s discharge planning protocol</w:t>
      </w:r>
      <w:r w:rsidR="00B93395">
        <w:t xml:space="preserve">. </w:t>
      </w:r>
      <w:r w:rsidRPr="00850CFB">
        <w:t>His pneumonia is resolved as expected, but with his new diagnosis’ he will require twenty-four hour post-acute care in a long term care setting that can accommodate Mr. Individual’s dementia</w:t>
      </w:r>
      <w:r w:rsidR="00B93395">
        <w:t xml:space="preserve">. </w:t>
      </w:r>
      <w:r w:rsidRPr="00850CFB">
        <w:t>On the day of discharge, a discharge summary is generated for the patient, the long term care setting, and Dr. Primary, Mr</w:t>
      </w:r>
      <w:r w:rsidR="00821302" w:rsidRPr="00850CFB">
        <w:t>.</w:t>
      </w:r>
      <w:r w:rsidRPr="00850CFB">
        <w:t xml:space="preserve"> Individual’s primary care physician.</w:t>
      </w:r>
    </w:p>
    <w:p w:rsidR="00770A42" w:rsidRPr="00850CFB" w:rsidRDefault="00770A42" w:rsidP="00F06B2A">
      <w:pPr>
        <w:pStyle w:val="BodyText"/>
      </w:pPr>
      <w:r w:rsidRPr="00850CFB">
        <w:rPr>
          <w:b/>
        </w:rPr>
        <w:t xml:space="preserve">Post Condition: </w:t>
      </w:r>
      <w:r w:rsidRPr="00850CFB">
        <w:t>Mr. Individual is transitioned to the LTPAC setting of his and his daughter’s choice. The LTPAC physician, Dr. Living, reviews a copy of the discharge summary he received from Dr. Allen, the physician from the acute care setting. An initial assessment is performed by Dr. Living and the RN care manager Lucy. Dr. Living and RN Lucy develop a Plan of Care for Mr. Individual that incorporates some of Dr. Allen’s acute care orders and other treatments for Mr. Individual’s new diagnoses. The Plan of Care is reviewed with Mr. Individual and his daughter and placed into action</w:t>
      </w:r>
      <w:r w:rsidR="00B93395">
        <w:t xml:space="preserve">. </w:t>
      </w:r>
    </w:p>
    <w:p w:rsidR="00F91E4A" w:rsidRPr="00850CFB" w:rsidRDefault="002837AC" w:rsidP="00F06B2A">
      <w:pPr>
        <w:pStyle w:val="Heading5"/>
        <w:rPr>
          <w:bCs/>
          <w:noProof w:val="0"/>
        </w:rPr>
      </w:pPr>
      <w:bookmarkStart w:id="77" w:name="_Toc368399597"/>
      <w:r w:rsidRPr="00850CFB">
        <w:rPr>
          <w:bCs/>
          <w:noProof w:val="0"/>
        </w:rPr>
        <w:lastRenderedPageBreak/>
        <w:t>X.4.2.</w:t>
      </w:r>
      <w:r w:rsidR="00673B4B" w:rsidRPr="00850CFB">
        <w:rPr>
          <w:bCs/>
          <w:noProof w:val="0"/>
        </w:rPr>
        <w:t>6</w:t>
      </w:r>
      <w:r w:rsidR="00176335" w:rsidRPr="00850CFB">
        <w:rPr>
          <w:bCs/>
          <w:noProof w:val="0"/>
        </w:rPr>
        <w:t>.</w:t>
      </w:r>
      <w:r w:rsidRPr="00850CFB">
        <w:rPr>
          <w:bCs/>
          <w:noProof w:val="0"/>
        </w:rPr>
        <w:t>2</w:t>
      </w:r>
      <w:r w:rsidR="00176335" w:rsidRPr="00850CFB">
        <w:rPr>
          <w:bCs/>
          <w:noProof w:val="0"/>
        </w:rPr>
        <w:t xml:space="preserve"> </w:t>
      </w:r>
      <w:r w:rsidR="004A589D" w:rsidRPr="00850CFB">
        <w:rPr>
          <w:bCs/>
          <w:noProof w:val="0"/>
        </w:rPr>
        <w:t xml:space="preserve">Acute to Long Term Post-Acute Care (LTPAC) </w:t>
      </w:r>
      <w:r w:rsidR="00176335" w:rsidRPr="00850CFB">
        <w:rPr>
          <w:bCs/>
          <w:noProof w:val="0"/>
        </w:rPr>
        <w:t>Process Flow</w:t>
      </w:r>
      <w:bookmarkEnd w:id="77"/>
    </w:p>
    <w:p w:rsidR="00176335" w:rsidRPr="00850CFB" w:rsidRDefault="00792BFD" w:rsidP="00F06B2A">
      <w:pPr>
        <w:pStyle w:val="BodyText"/>
      </w:pPr>
      <w:r w:rsidRPr="00850CFB">
        <w:rPr>
          <w:noProof/>
        </w:rPr>
        <mc:AlternateContent>
          <mc:Choice Requires="wps">
            <w:drawing>
              <wp:anchor distT="0" distB="0" distL="114300" distR="114300" simplePos="0" relativeHeight="252364800" behindDoc="0" locked="0" layoutInCell="1" allowOverlap="1" wp14:anchorId="0F6A699E" wp14:editId="006299CF">
                <wp:simplePos x="0" y="0"/>
                <wp:positionH relativeFrom="column">
                  <wp:posOffset>120015</wp:posOffset>
                </wp:positionH>
                <wp:positionV relativeFrom="paragraph">
                  <wp:posOffset>4701540</wp:posOffset>
                </wp:positionV>
                <wp:extent cx="1960245" cy="511810"/>
                <wp:effectExtent l="0" t="0" r="20955" b="215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0245" cy="511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4D2C" w:rsidRPr="00770A42" w:rsidRDefault="00D04D2C">
                            <w:pPr>
                              <w:rPr>
                                <w:sz w:val="16"/>
                                <w:szCs w:val="16"/>
                              </w:rPr>
                            </w:pPr>
                            <w:r>
                              <w:rPr>
                                <w:sz w:val="16"/>
                                <w:szCs w:val="16"/>
                              </w:rPr>
                              <w:t xml:space="preserve">Continue with Ambulatory care use case post discharge.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 o:spid="_x0000_s1370" type="#_x0000_t202" style="position:absolute;margin-left:9.45pt;margin-top:370.2pt;width:154.35pt;height:40.3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" fillcolor="white [3201]" strokeweight=".5pt">
                <v:path arrowok="t"/>
                <v:textbox>
                  <w:txbxContent>
                    <w:p w:rsidR="00D04D2C" w:rsidRPr="00770A42" w:rsidRDefault="00D04D2C">
                      <w:pPr>
                        <w:rPr>
                          <w:sz w:val="16"/>
                          <w:szCs w:val="16"/>
                        </w:rPr>
                      </w:pPr>
                      <w:r>
                        <w:rPr>
                          <w:sz w:val="16"/>
                          <w:szCs w:val="16"/>
                        </w:rPr>
                        <w:t xml:space="preserve">Continue with Ambulatory care use case post discharge. </w:t>
                      </w:r>
                    </w:p>
                  </w:txbxContent>
                </v:textbox>
              </v:shape>
            </w:pict>
          </mc:Fallback>
        </mc:AlternateContent>
      </w:r>
      <w:r w:rsidR="00F91E4A" w:rsidRPr="00850CFB">
        <w:object w:dxaOrig="11774" w:dyaOrig="13925">
          <v:shape id="_x0000_i1028" type="#_x0000_t75" style="width:454.1pt;height:444.5pt" o:ole="">
            <v:imagedata r:id="rId26" o:title=""/>
          </v:shape>
          <o:OLEObject Type="Embed" ProgID="Visio.Drawing.11" ShapeID="_x0000_i1028" DrawAspect="Content" ObjectID="_1442142648" r:id="rId27"/>
        </w:object>
      </w:r>
    </w:p>
    <w:p w:rsidR="00821302" w:rsidRPr="00850CFB" w:rsidRDefault="00821302" w:rsidP="00F06B2A">
      <w:pPr>
        <w:pStyle w:val="FigureTitle"/>
      </w:pPr>
      <w:r w:rsidRPr="00850CFB">
        <w:t xml:space="preserve">Figure X.4.2.6.2-1: </w:t>
      </w:r>
      <w:r w:rsidR="006D1B1A" w:rsidRPr="00850CFB">
        <w:t xml:space="preserve">Use Case #6 </w:t>
      </w:r>
      <w:r w:rsidR="006D1B1A" w:rsidRPr="00850CFB">
        <w:rPr>
          <w:bCs/>
        </w:rPr>
        <w:t xml:space="preserve">Acute to Long Term Post-Acute Care Process Flow in </w:t>
      </w:r>
      <w:proofErr w:type="spellStart"/>
      <w:r w:rsidR="006D1B1A" w:rsidRPr="00850CFB">
        <w:t>PtCP</w:t>
      </w:r>
      <w:proofErr w:type="spellEnd"/>
      <w:r w:rsidR="006D1B1A" w:rsidRPr="00850CFB">
        <w:t xml:space="preserve"> Profile</w:t>
      </w:r>
    </w:p>
    <w:p w:rsidR="00821302" w:rsidRPr="00850CFB" w:rsidRDefault="00821302" w:rsidP="00F06B2A">
      <w:pPr>
        <w:pStyle w:val="BodyText"/>
      </w:pPr>
    </w:p>
    <w:p w:rsidR="002837AC" w:rsidRPr="00850CFB" w:rsidRDefault="002837AC" w:rsidP="00F06B2A">
      <w:pPr>
        <w:pStyle w:val="Heading4"/>
        <w:rPr>
          <w:noProof w:val="0"/>
        </w:rPr>
      </w:pPr>
      <w:bookmarkStart w:id="78" w:name="_Toc368399598"/>
      <w:r w:rsidRPr="00850CFB">
        <w:rPr>
          <w:noProof w:val="0"/>
        </w:rPr>
        <w:t>X.4.2.</w:t>
      </w:r>
      <w:r w:rsidR="00673B4B" w:rsidRPr="00850CFB">
        <w:rPr>
          <w:noProof w:val="0"/>
        </w:rPr>
        <w:t>7</w:t>
      </w:r>
      <w:r w:rsidRPr="00850CFB">
        <w:rPr>
          <w:noProof w:val="0"/>
        </w:rPr>
        <w:t xml:space="preserve"> Use Case #</w:t>
      </w:r>
      <w:r w:rsidR="00673B4B" w:rsidRPr="00850CFB">
        <w:rPr>
          <w:noProof w:val="0"/>
        </w:rPr>
        <w:t>7</w:t>
      </w:r>
      <w:r w:rsidR="003D33B2" w:rsidRPr="00850CFB">
        <w:rPr>
          <w:noProof w:val="0"/>
        </w:rPr>
        <w:t xml:space="preserve">: </w:t>
      </w:r>
      <w:r w:rsidR="0050688F" w:rsidRPr="00850CFB">
        <w:rPr>
          <w:noProof w:val="0"/>
        </w:rPr>
        <w:t>ED to Acute Care</w:t>
      </w:r>
      <w:r w:rsidR="003D33B2" w:rsidRPr="00850CFB">
        <w:rPr>
          <w:noProof w:val="0"/>
        </w:rPr>
        <w:t xml:space="preserve"> – include S</w:t>
      </w:r>
      <w:r w:rsidR="0009514C" w:rsidRPr="00850CFB">
        <w:rPr>
          <w:noProof w:val="0"/>
        </w:rPr>
        <w:t>urgery</w:t>
      </w:r>
      <w:bookmarkEnd w:id="78"/>
    </w:p>
    <w:p w:rsidR="002837AC" w:rsidRPr="00850CFB" w:rsidRDefault="00673B4B" w:rsidP="00F06B2A">
      <w:pPr>
        <w:pStyle w:val="BodyText"/>
      </w:pPr>
      <w:r w:rsidRPr="00850CFB">
        <w:t xml:space="preserve">The focus is on the sharing of electronic clinical information from a department within the Acute Care Hospital to other providers in other departments within the Acute Care Hospital. This includes providers to their patients, including the data interchange required to support the needs </w:t>
      </w:r>
      <w:r w:rsidRPr="00850CFB">
        <w:lastRenderedPageBreak/>
        <w:t xml:space="preserve">of a patient during transitions of care, and/or to keep the patient/consumer/ delegate (e.g., family member) informed of the patient’s status. </w:t>
      </w:r>
    </w:p>
    <w:p w:rsidR="00176335" w:rsidRPr="00850CFB" w:rsidRDefault="00176335" w:rsidP="00F06B2A">
      <w:pPr>
        <w:pStyle w:val="Heading5"/>
        <w:rPr>
          <w:noProof w:val="0"/>
        </w:rPr>
      </w:pPr>
      <w:bookmarkStart w:id="79" w:name="_Toc368399599"/>
      <w:r w:rsidRPr="00850CFB">
        <w:rPr>
          <w:noProof w:val="0"/>
        </w:rPr>
        <w:t>X.4</w:t>
      </w:r>
      <w:r w:rsidR="002837AC" w:rsidRPr="00850CFB">
        <w:rPr>
          <w:noProof w:val="0"/>
        </w:rPr>
        <w:t>.2.</w:t>
      </w:r>
      <w:r w:rsidR="00673B4B" w:rsidRPr="00850CFB">
        <w:rPr>
          <w:noProof w:val="0"/>
        </w:rPr>
        <w:t>7</w:t>
      </w:r>
      <w:r w:rsidRPr="00850CFB">
        <w:rPr>
          <w:noProof w:val="0"/>
        </w:rPr>
        <w:t>.1 ED to Acute Care</w:t>
      </w:r>
      <w:r w:rsidR="0009514C" w:rsidRPr="00850CFB">
        <w:rPr>
          <w:noProof w:val="0"/>
        </w:rPr>
        <w:t xml:space="preserve"> – include </w:t>
      </w:r>
      <w:r w:rsidR="003D33B2" w:rsidRPr="00850CFB">
        <w:rPr>
          <w:noProof w:val="0"/>
        </w:rPr>
        <w:t>S</w:t>
      </w:r>
      <w:r w:rsidR="0009514C" w:rsidRPr="00850CFB">
        <w:rPr>
          <w:noProof w:val="0"/>
        </w:rPr>
        <w:t>urgery</w:t>
      </w:r>
      <w:r w:rsidRPr="00850CFB">
        <w:rPr>
          <w:noProof w:val="0"/>
        </w:rPr>
        <w:t xml:space="preserve"> Use Case Description</w:t>
      </w:r>
      <w:bookmarkEnd w:id="79"/>
    </w:p>
    <w:p w:rsidR="003A3AC2" w:rsidRPr="00850CFB" w:rsidRDefault="003A3AC2" w:rsidP="00F06B2A">
      <w:pPr>
        <w:pStyle w:val="BodyText"/>
      </w:pPr>
      <w:r w:rsidRPr="00850CFB">
        <w:rPr>
          <w:b/>
        </w:rPr>
        <w:t>Pre-Condition:</w:t>
      </w:r>
      <w:r w:rsidRPr="00850CFB">
        <w:t xml:space="preserve"> Mr. Bob Individual is mildly obese, has mild hypertension, and diabetes mellitus. After eating a huge Christmas dinner with his family he starts to help clear the table, but he begins to have severe indigestion with a stabbing pain in the middle of his chest. He feels better after sitting down and resting</w:t>
      </w:r>
      <w:r w:rsidR="00B93395">
        <w:t xml:space="preserve">. </w:t>
      </w:r>
    </w:p>
    <w:p w:rsidR="003A3AC2" w:rsidRPr="00850CFB" w:rsidRDefault="003A3AC2" w:rsidP="00F06B2A">
      <w:pPr>
        <w:pStyle w:val="BodyText"/>
      </w:pPr>
      <w:r w:rsidRPr="00850CFB">
        <w:rPr>
          <w:b/>
        </w:rPr>
        <w:t xml:space="preserve">Encounter: </w:t>
      </w:r>
      <w:r w:rsidRPr="00850CFB">
        <w:t xml:space="preserve">Mr. Individual and his family arrive at Mercy Medical Center Emergency Department. His pain is now a 9 on a 1-10 pain scale and only slightly relieved with rest. He feels light headed and the pain radiates down his left arm. Upon completing the patient’s history and physical the pain is now radiating to his jaw. He is given 80mg Aspirin </w:t>
      </w:r>
      <w:proofErr w:type="spellStart"/>
      <w:r w:rsidRPr="00850CFB">
        <w:t>po</w:t>
      </w:r>
      <w:proofErr w:type="spellEnd"/>
      <w:r w:rsidRPr="00850CFB">
        <w:t xml:space="preserve">, an IV 18 gauge catheter of NS .9% is started in his right hand, labs are drawn, and a 12 Lead EKG is performed which shows mild ST elevation. The emergency department physician contacts the cardiologist specialist who then contacts the cardiac surgeon. The cardiac surgeon determines Mr. Individual needs a cardiac catheterization to properly diagnose his cardiac condition and discusses this with Mr. Individual and his family. Mr. Individual and his family consent to the catheterization and understand the possibility of having to have cardiac surgery. The cardiac surgeon notifies the operating room nurse of the Plan of Care for Mr. Individual and the procedure/surgical suite is prepared according to the plan. Mr. Individual is sent to a hybrid OR for a cardiac catheterization which reveals a 5 vessel myocardium arterial block. A 5 vessel coronary artery by-pass graft (CABG) is performed using his right leg saphenous vein for the vessel repair. After surgery he is sent to the Cardiac Intensive Care Unit (CICU) with an endotracheal tube, 2 chest tubes, </w:t>
      </w:r>
      <w:proofErr w:type="gramStart"/>
      <w:r w:rsidRPr="00850CFB">
        <w:t>an</w:t>
      </w:r>
      <w:proofErr w:type="gramEnd"/>
      <w:r w:rsidRPr="00850CFB">
        <w:t xml:space="preserve"> external pacemaker with wires attached, and a Foley catheter. He stays in the CICU for 2 days where he is provided care by the cardiac surgeon, the cardiologist, and the CICU nurses. He is then transitioned to a Cardiac Step-down Unit where he will be discharged home with his wife of 35 years for follow-up care at an outpatient cardiac rehabilitation center. All the care providers within the different care areas need access to the patient’s clinical information in order to provide safe, quality care.</w:t>
      </w:r>
    </w:p>
    <w:p w:rsidR="003A3AC2" w:rsidRPr="00850CFB" w:rsidRDefault="003A3AC2" w:rsidP="00F06B2A">
      <w:pPr>
        <w:pStyle w:val="BodyText"/>
      </w:pPr>
      <w:r w:rsidRPr="00850CFB">
        <w:t xml:space="preserve"> </w:t>
      </w:r>
      <w:r w:rsidRPr="00850CFB">
        <w:rPr>
          <w:b/>
        </w:rPr>
        <w:t xml:space="preserve">Post Condition: </w:t>
      </w:r>
      <w:r w:rsidRPr="00850CFB">
        <w:t>Mr. Individual is at home and going to cardiac rehab three times per week. He is getting stronger, but continues to have difficulty sleeping. He has follow-up appointments with his cardiac surgeon and his primary care physician. The primary care physician and the cardiac surgeon receive a copy of Mr. Individual’s progress at rehab from his rehab team.</w:t>
      </w:r>
    </w:p>
    <w:p w:rsidR="00176335" w:rsidRPr="00850CFB" w:rsidRDefault="0050688F" w:rsidP="00F06B2A">
      <w:pPr>
        <w:pStyle w:val="Heading5"/>
        <w:rPr>
          <w:noProof w:val="0"/>
        </w:rPr>
      </w:pPr>
      <w:bookmarkStart w:id="80" w:name="_Toc368399600"/>
      <w:r w:rsidRPr="00850CFB">
        <w:rPr>
          <w:noProof w:val="0"/>
        </w:rPr>
        <w:lastRenderedPageBreak/>
        <w:t>X.4.2.</w:t>
      </w:r>
      <w:r w:rsidR="00673B4B" w:rsidRPr="00850CFB">
        <w:rPr>
          <w:noProof w:val="0"/>
        </w:rPr>
        <w:t>7</w:t>
      </w:r>
      <w:r w:rsidR="00176335" w:rsidRPr="00850CFB">
        <w:rPr>
          <w:noProof w:val="0"/>
        </w:rPr>
        <w:t>.</w:t>
      </w:r>
      <w:r w:rsidRPr="00850CFB">
        <w:rPr>
          <w:noProof w:val="0"/>
        </w:rPr>
        <w:t>2</w:t>
      </w:r>
      <w:r w:rsidR="00176335" w:rsidRPr="00850CFB">
        <w:rPr>
          <w:noProof w:val="0"/>
        </w:rPr>
        <w:t xml:space="preserve"> ED to Acute Care</w:t>
      </w:r>
      <w:r w:rsidR="0009514C" w:rsidRPr="00850CFB">
        <w:rPr>
          <w:noProof w:val="0"/>
        </w:rPr>
        <w:t xml:space="preserve"> – include </w:t>
      </w:r>
      <w:r w:rsidR="003D33B2" w:rsidRPr="00850CFB">
        <w:rPr>
          <w:noProof w:val="0"/>
        </w:rPr>
        <w:t>S</w:t>
      </w:r>
      <w:r w:rsidR="0009514C" w:rsidRPr="00850CFB">
        <w:rPr>
          <w:noProof w:val="0"/>
        </w:rPr>
        <w:t>urgery</w:t>
      </w:r>
      <w:r w:rsidR="00176335" w:rsidRPr="00850CFB">
        <w:rPr>
          <w:noProof w:val="0"/>
        </w:rPr>
        <w:t xml:space="preserve"> Process Flow</w:t>
      </w:r>
      <w:bookmarkEnd w:id="80"/>
    </w:p>
    <w:p w:rsidR="00AB5AF7" w:rsidRPr="00850CFB" w:rsidRDefault="00792BFD" w:rsidP="00F91E4A">
      <w:pPr>
        <w:pStyle w:val="BodyText"/>
      </w:pPr>
      <w:r w:rsidRPr="00850CFB">
        <w:rPr>
          <w:noProof/>
        </w:rPr>
        <mc:AlternateContent>
          <mc:Choice Requires="wps">
            <w:drawing>
              <wp:anchor distT="0" distB="0" distL="114300" distR="114300" simplePos="0" relativeHeight="252366848" behindDoc="0" locked="0" layoutInCell="1" allowOverlap="1" wp14:anchorId="61B351A5" wp14:editId="375010AB">
                <wp:simplePos x="0" y="0"/>
                <wp:positionH relativeFrom="column">
                  <wp:posOffset>391160</wp:posOffset>
                </wp:positionH>
                <wp:positionV relativeFrom="paragraph">
                  <wp:posOffset>6021070</wp:posOffset>
                </wp:positionV>
                <wp:extent cx="1960245" cy="511810"/>
                <wp:effectExtent l="0" t="0" r="20955" b="2159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0245" cy="511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04D2C" w:rsidRPr="00770A42" w:rsidRDefault="00D04D2C" w:rsidP="00770A42">
                            <w:pPr>
                              <w:rPr>
                                <w:sz w:val="16"/>
                                <w:szCs w:val="16"/>
                              </w:rPr>
                            </w:pPr>
                            <w:r>
                              <w:rPr>
                                <w:sz w:val="16"/>
                                <w:szCs w:val="16"/>
                              </w:rPr>
                              <w:t xml:space="preserve">Continue with Ambulatory care use case post discharge.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 o:spid="_x0000_s1371" type="#_x0000_t202" style="position:absolute;margin-left:30.8pt;margin-top:474.1pt;width:154.35pt;height:40.3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" fillcolor="white [3201]" strokeweight=".5pt">
                <v:path arrowok="t"/>
                <v:textbox>
                  <w:txbxContent>
                    <w:p w:rsidR="00D04D2C" w:rsidRPr="00770A42" w:rsidRDefault="00D04D2C" w:rsidP="00770A42">
                      <w:pPr>
                        <w:rPr>
                          <w:sz w:val="16"/>
                          <w:szCs w:val="16"/>
                        </w:rPr>
                      </w:pPr>
                      <w:r>
                        <w:rPr>
                          <w:sz w:val="16"/>
                          <w:szCs w:val="16"/>
                        </w:rPr>
                        <w:t xml:space="preserve">Continue with Ambulatory care use case post discharge. </w:t>
                      </w:r>
                    </w:p>
                  </w:txbxContent>
                </v:textbox>
              </v:shape>
            </w:pict>
          </mc:Fallback>
        </mc:AlternateContent>
      </w:r>
      <w:r w:rsidR="003743B9" w:rsidRPr="00850CFB">
        <w:object w:dxaOrig="11954" w:dyaOrig="14734">
          <v:shape id="_x0000_i1029" type="#_x0000_t75" style="width:434.9pt;height:535.7pt" o:ole="">
            <v:imagedata r:id="rId28" o:title=""/>
          </v:shape>
          <o:OLEObject Type="Embed" ProgID="Visio.Drawing.11" ShapeID="_x0000_i1029" DrawAspect="Content" ObjectID="_1442142649" r:id="rId29"/>
        </w:object>
      </w:r>
    </w:p>
    <w:p w:rsidR="00AB5AF7" w:rsidRPr="00850CFB" w:rsidRDefault="00AB5AF7" w:rsidP="00AB5AF7"/>
    <w:p w:rsidR="00E94819" w:rsidRPr="00850CFB" w:rsidRDefault="00AB5AF7" w:rsidP="00F06B2A">
      <w:pPr>
        <w:pStyle w:val="FigureTitle"/>
      </w:pPr>
      <w:r w:rsidRPr="00850CFB">
        <w:tab/>
        <w:t>Figure X.4.2.7.2-1: Use Case #7: ED to Acute Care – include Surgery Process Flow</w:t>
      </w:r>
    </w:p>
    <w:p w:rsidR="00083C53" w:rsidRPr="00850CFB" w:rsidRDefault="00083C53" w:rsidP="00F06B2A">
      <w:pPr>
        <w:pStyle w:val="Heading2"/>
        <w:rPr>
          <w:bCs/>
          <w:noProof w:val="0"/>
        </w:rPr>
      </w:pPr>
      <w:bookmarkStart w:id="81" w:name="_Toc368399601"/>
      <w:r w:rsidRPr="00850CFB">
        <w:rPr>
          <w:bCs/>
          <w:noProof w:val="0"/>
        </w:rPr>
        <w:lastRenderedPageBreak/>
        <w:t>X.</w:t>
      </w:r>
      <w:r w:rsidR="00AD6E1D" w:rsidRPr="00850CFB">
        <w:rPr>
          <w:bCs/>
          <w:noProof w:val="0"/>
        </w:rPr>
        <w:t>5</w:t>
      </w:r>
      <w:r w:rsidRPr="00850CFB">
        <w:rPr>
          <w:bCs/>
          <w:noProof w:val="0"/>
        </w:rPr>
        <w:t xml:space="preserve"> Security Considerations</w:t>
      </w:r>
      <w:bookmarkEnd w:id="81"/>
      <w:r w:rsidRPr="00850CFB">
        <w:rPr>
          <w:bCs/>
          <w:noProof w:val="0"/>
        </w:rPr>
        <w:t xml:space="preserve"> </w:t>
      </w:r>
    </w:p>
    <w:p w:rsidR="003B66D1" w:rsidRPr="00850CFB" w:rsidRDefault="00AE1944" w:rsidP="00F06B2A">
      <w:pPr>
        <w:pStyle w:val="BodyText"/>
      </w:pPr>
      <w:r w:rsidRPr="00850CFB">
        <w:t>Not applicable</w:t>
      </w:r>
    </w:p>
    <w:p w:rsidR="00083C53" w:rsidRPr="00850CFB" w:rsidRDefault="00083C53" w:rsidP="005C55AC">
      <w:pPr>
        <w:pStyle w:val="BodyText"/>
      </w:pPr>
    </w:p>
    <w:p w:rsidR="00083C53" w:rsidRPr="00850CFB" w:rsidRDefault="00083C53" w:rsidP="005C55AC">
      <w:pPr>
        <w:pStyle w:val="BodyText"/>
      </w:pPr>
    </w:p>
    <w:p w:rsidR="00083C53" w:rsidRPr="00850CFB" w:rsidRDefault="00083C53" w:rsidP="00F06B2A">
      <w:pPr>
        <w:pStyle w:val="BodyText"/>
      </w:pPr>
    </w:p>
    <w:p w:rsidR="00EE18F9" w:rsidRPr="00850CFB" w:rsidRDefault="00EE18F9" w:rsidP="00F06B2A">
      <w:pPr>
        <w:pStyle w:val="BodyText"/>
      </w:pPr>
    </w:p>
    <w:p w:rsidR="00EE18F9" w:rsidRPr="00850CFB" w:rsidRDefault="00EE18F9" w:rsidP="002A6502">
      <w:pPr>
        <w:pStyle w:val="BodyText"/>
      </w:pPr>
    </w:p>
    <w:p w:rsidR="002A6502" w:rsidRPr="00850CFB" w:rsidRDefault="002A6502" w:rsidP="009C6F21">
      <w:pPr>
        <w:pStyle w:val="BodyText"/>
        <w:rPr>
          <w:iCs/>
        </w:rPr>
      </w:pPr>
    </w:p>
    <w:p w:rsidR="00953CFC" w:rsidRPr="00850CFB" w:rsidRDefault="00953CFC" w:rsidP="0005577A">
      <w:pPr>
        <w:pStyle w:val="PartTitle"/>
        <w:rPr>
          <w:highlight w:val="yellow"/>
        </w:rPr>
      </w:pPr>
      <w:bookmarkStart w:id="82" w:name="_Toc368399602"/>
      <w:r w:rsidRPr="00850CFB">
        <w:lastRenderedPageBreak/>
        <w:t>Appendices</w:t>
      </w:r>
      <w:bookmarkEnd w:id="82"/>
      <w:r w:rsidRPr="00850CFB">
        <w:rPr>
          <w:highlight w:val="yellow"/>
        </w:rPr>
        <w:t xml:space="preserve"> </w:t>
      </w:r>
    </w:p>
    <w:p w:rsidR="003208CA" w:rsidRPr="00850CFB" w:rsidRDefault="00F9791C" w:rsidP="00F06B2A">
      <w:pPr>
        <w:pStyle w:val="BodyText"/>
      </w:pPr>
      <w:r w:rsidRPr="00850CFB">
        <w:t>None</w:t>
      </w:r>
    </w:p>
    <w:p w:rsidR="00BC5D65" w:rsidRPr="00850CFB" w:rsidRDefault="00BC5D65" w:rsidP="00F06B2A">
      <w:pPr>
        <w:pStyle w:val="BodyText"/>
      </w:pPr>
    </w:p>
    <w:p w:rsidR="00083C53" w:rsidRPr="00850CFB" w:rsidRDefault="00083C53" w:rsidP="002C72C9">
      <w:pPr>
        <w:pStyle w:val="BodyText"/>
      </w:pPr>
    </w:p>
    <w:p w:rsidR="00CF283F" w:rsidRPr="00850CFB" w:rsidRDefault="00CF283F" w:rsidP="008D7642">
      <w:pPr>
        <w:pStyle w:val="PartTitle"/>
      </w:pPr>
      <w:bookmarkStart w:id="83" w:name="_Toc336000611"/>
      <w:bookmarkStart w:id="84" w:name="_Toc368399603"/>
      <w:bookmarkEnd w:id="83"/>
      <w:r w:rsidRPr="00850CFB">
        <w:lastRenderedPageBreak/>
        <w:t xml:space="preserve">Volume 2 </w:t>
      </w:r>
      <w:r w:rsidR="008D7642" w:rsidRPr="00850CFB">
        <w:t xml:space="preserve">– </w:t>
      </w:r>
      <w:r w:rsidRPr="00850CFB">
        <w:t>Transactions</w:t>
      </w:r>
      <w:bookmarkEnd w:id="84"/>
    </w:p>
    <w:p w:rsidR="00303E20" w:rsidRPr="00850CFB" w:rsidRDefault="00E34ABF" w:rsidP="00F06B2A">
      <w:pPr>
        <w:pStyle w:val="BodyText"/>
      </w:pPr>
      <w:r w:rsidRPr="00850CFB">
        <w:t>No new transactions to add</w:t>
      </w:r>
      <w:r w:rsidR="003743B9" w:rsidRPr="00850CFB">
        <w:t>.</w:t>
      </w:r>
    </w:p>
    <w:p w:rsidR="007C1AAC" w:rsidRPr="00850CFB" w:rsidRDefault="007C1AAC" w:rsidP="00F06B2A">
      <w:pPr>
        <w:pStyle w:val="BodyText"/>
      </w:pPr>
    </w:p>
    <w:p w:rsidR="00836B0F" w:rsidRPr="00850CFB" w:rsidRDefault="00836B0F" w:rsidP="00836B0F">
      <w:pPr>
        <w:pStyle w:val="PartTitle"/>
      </w:pPr>
      <w:bookmarkStart w:id="85" w:name="_Toc368399604"/>
      <w:bookmarkEnd w:id="52"/>
      <w:bookmarkEnd w:id="53"/>
      <w:bookmarkEnd w:id="54"/>
      <w:bookmarkEnd w:id="55"/>
      <w:bookmarkEnd w:id="56"/>
      <w:r w:rsidRPr="00850CFB">
        <w:lastRenderedPageBreak/>
        <w:t>Volume 3 – Content Modules</w:t>
      </w:r>
      <w:bookmarkEnd w:id="85"/>
    </w:p>
    <w:p w:rsidR="00836B0F" w:rsidRPr="00850CFB" w:rsidRDefault="00836B0F" w:rsidP="00F06B2A">
      <w:pPr>
        <w:pStyle w:val="BodyText"/>
      </w:pPr>
    </w:p>
    <w:p w:rsidR="00E839F9" w:rsidRPr="00850CFB" w:rsidRDefault="00E839F9" w:rsidP="006F1ABD">
      <w:pPr>
        <w:pStyle w:val="Heading1"/>
        <w:rPr>
          <w:noProof w:val="0"/>
        </w:rPr>
      </w:pPr>
      <w:bookmarkStart w:id="86" w:name="_Toc345074695"/>
      <w:bookmarkStart w:id="87" w:name="_Toc368399605"/>
      <w:r w:rsidRPr="00850CFB">
        <w:rPr>
          <w:noProof w:val="0"/>
        </w:rPr>
        <w:lastRenderedPageBreak/>
        <w:t>5 Namespaces and Vocabularies</w:t>
      </w:r>
      <w:bookmarkEnd w:id="86"/>
      <w:bookmarkEnd w:id="87"/>
    </w:p>
    <w:p w:rsidR="00E839F9" w:rsidRPr="00850CFB" w:rsidRDefault="00E839F9" w:rsidP="00E839F9">
      <w:pPr>
        <w:pStyle w:val="EditorInstructions"/>
      </w:pPr>
      <w:r w:rsidRPr="00850CFB">
        <w:t>Add to section 5 Namespaces and Vocabularies</w:t>
      </w:r>
    </w:p>
    <w:p w:rsidR="00FF3F2D" w:rsidRPr="00850CFB" w:rsidRDefault="00FF3F2D" w:rsidP="00E839F9">
      <w:pPr>
        <w:pStyle w:val="BodyText"/>
      </w:pPr>
    </w:p>
    <w:p w:rsidR="00E839F9" w:rsidRPr="00850CFB" w:rsidRDefault="00E839F9" w:rsidP="00E839F9">
      <w:pPr>
        <w:pStyle w:val="BodyText"/>
      </w:pPr>
      <w:r w:rsidRPr="00850CFB">
        <w:t xml:space="preserve"> None </w:t>
      </w:r>
    </w:p>
    <w:p w:rsidR="00E839F9" w:rsidRPr="00850CFB" w:rsidRDefault="00E839F9" w:rsidP="00E839F9">
      <w:pPr>
        <w:pStyle w:val="EditorInstructions"/>
      </w:pPr>
      <w:r w:rsidRPr="00850CFB">
        <w:t>Add to section 5.1.1 IHE Format Codes</w:t>
      </w:r>
    </w:p>
    <w:p w:rsidR="00FF3F2D" w:rsidRPr="00850CFB" w:rsidRDefault="00FF3F2D" w:rsidP="00E839F9">
      <w:pPr>
        <w:pStyle w:val="BodyText"/>
      </w:pPr>
    </w:p>
    <w:tbl>
      <w:tblPr>
        <w:tblW w:w="4993" w:type="pct"/>
        <w:jc w:val="center"/>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660"/>
        <w:gridCol w:w="2078"/>
        <w:gridCol w:w="1891"/>
        <w:gridCol w:w="1948"/>
      </w:tblGrid>
      <w:tr w:rsidR="00E839F9" w:rsidRPr="00850CFB" w:rsidTr="00E839F9">
        <w:trPr>
          <w:tblHeader/>
          <w:jc w:val="center"/>
        </w:trPr>
        <w:tc>
          <w:tcPr>
            <w:tcW w:w="3660" w:type="dxa"/>
            <w:shd w:val="clear" w:color="auto" w:fill="D9D9D9"/>
          </w:tcPr>
          <w:p w:rsidR="00E839F9" w:rsidRPr="00850CFB" w:rsidRDefault="00E839F9" w:rsidP="00BC6957">
            <w:pPr>
              <w:pStyle w:val="TableEntryHeader"/>
              <w:rPr>
                <w:rFonts w:eastAsia="Arial Unicode MS"/>
                <w:szCs w:val="24"/>
              </w:rPr>
            </w:pPr>
            <w:r w:rsidRPr="00850CFB">
              <w:t xml:space="preserve">Profile </w:t>
            </w:r>
          </w:p>
        </w:tc>
        <w:tc>
          <w:tcPr>
            <w:tcW w:w="2078" w:type="dxa"/>
            <w:shd w:val="clear" w:color="auto" w:fill="D9D9D9"/>
          </w:tcPr>
          <w:p w:rsidR="00E839F9" w:rsidRPr="00850CFB" w:rsidRDefault="00E839F9" w:rsidP="00BC6957">
            <w:pPr>
              <w:pStyle w:val="TableEntryHeader"/>
              <w:rPr>
                <w:rFonts w:eastAsia="Arial Unicode MS"/>
                <w:szCs w:val="24"/>
              </w:rPr>
            </w:pPr>
            <w:r w:rsidRPr="00850CFB">
              <w:t>Format Code</w:t>
            </w:r>
          </w:p>
        </w:tc>
        <w:tc>
          <w:tcPr>
            <w:tcW w:w="1891" w:type="dxa"/>
            <w:shd w:val="clear" w:color="auto" w:fill="D9D9D9"/>
          </w:tcPr>
          <w:p w:rsidR="00E839F9" w:rsidRPr="00850CFB" w:rsidRDefault="00E839F9" w:rsidP="00BC6957">
            <w:pPr>
              <w:pStyle w:val="TableEntryHeader"/>
              <w:rPr>
                <w:rFonts w:eastAsia="Arial Unicode MS"/>
                <w:szCs w:val="24"/>
              </w:rPr>
            </w:pPr>
            <w:r w:rsidRPr="00850CFB">
              <w:t>Media Type</w:t>
            </w:r>
          </w:p>
        </w:tc>
        <w:tc>
          <w:tcPr>
            <w:tcW w:w="1948" w:type="dxa"/>
            <w:shd w:val="clear" w:color="auto" w:fill="D9D9D9"/>
          </w:tcPr>
          <w:p w:rsidR="00E839F9" w:rsidRPr="00850CFB" w:rsidRDefault="00E839F9" w:rsidP="00BC6957">
            <w:pPr>
              <w:pStyle w:val="TableEntryHeader"/>
              <w:rPr>
                <w:rFonts w:eastAsia="Arial Unicode MS"/>
                <w:szCs w:val="24"/>
              </w:rPr>
            </w:pPr>
            <w:r w:rsidRPr="00850CFB">
              <w:t xml:space="preserve">Template ID </w:t>
            </w:r>
          </w:p>
        </w:tc>
      </w:tr>
      <w:tr w:rsidR="00E839F9" w:rsidRPr="00850CFB" w:rsidTr="00F06B2A">
        <w:trPr>
          <w:jc w:val="center"/>
        </w:trPr>
        <w:tc>
          <w:tcPr>
            <w:tcW w:w="3660" w:type="dxa"/>
            <w:shd w:val="clear" w:color="auto" w:fill="auto"/>
          </w:tcPr>
          <w:p w:rsidR="00E839F9" w:rsidRPr="00850CFB" w:rsidRDefault="00E839F9" w:rsidP="00BC6957">
            <w:pPr>
              <w:pStyle w:val="TableEntry"/>
              <w:rPr>
                <w:rFonts w:eastAsia="Arial Unicode MS"/>
              </w:rPr>
            </w:pPr>
            <w:r w:rsidRPr="00850CFB">
              <w:rPr>
                <w:rFonts w:eastAsia="Arial Unicode MS"/>
              </w:rPr>
              <w:t>Patient Care Plan (</w:t>
            </w:r>
            <w:proofErr w:type="spellStart"/>
            <w:r w:rsidRPr="00850CFB">
              <w:rPr>
                <w:rFonts w:eastAsia="Arial Unicode MS"/>
              </w:rPr>
              <w:t>PtCP</w:t>
            </w:r>
            <w:proofErr w:type="spellEnd"/>
            <w:r w:rsidRPr="00850CFB">
              <w:rPr>
                <w:rFonts w:eastAsia="Arial Unicode MS"/>
              </w:rPr>
              <w:t>)</w:t>
            </w:r>
          </w:p>
        </w:tc>
        <w:tc>
          <w:tcPr>
            <w:tcW w:w="2078" w:type="dxa"/>
            <w:shd w:val="clear" w:color="auto" w:fill="auto"/>
          </w:tcPr>
          <w:p w:rsidR="00E839F9" w:rsidRPr="00850CFB" w:rsidRDefault="00E839F9" w:rsidP="00BC6957">
            <w:pPr>
              <w:pStyle w:val="TableEntry"/>
              <w:rPr>
                <w:rFonts w:eastAsia="Arial Unicode MS"/>
              </w:rPr>
            </w:pPr>
            <w:proofErr w:type="spellStart"/>
            <w:r w:rsidRPr="00850CFB">
              <w:rPr>
                <w:rFonts w:eastAsia="Arial Unicode MS"/>
              </w:rPr>
              <w:t>urn:ihe</w:t>
            </w:r>
            <w:proofErr w:type="spellEnd"/>
            <w:r w:rsidRPr="00850CFB">
              <w:rPr>
                <w:rFonts w:eastAsia="Arial Unicode MS"/>
              </w:rPr>
              <w:t>: pcc:ptcp:2013</w:t>
            </w:r>
          </w:p>
        </w:tc>
        <w:tc>
          <w:tcPr>
            <w:tcW w:w="1891" w:type="dxa"/>
            <w:shd w:val="clear" w:color="auto" w:fill="auto"/>
          </w:tcPr>
          <w:p w:rsidR="00E839F9" w:rsidRPr="00850CFB" w:rsidRDefault="00E839F9" w:rsidP="00BC6957">
            <w:pPr>
              <w:pStyle w:val="TableEntry"/>
              <w:rPr>
                <w:rFonts w:eastAsia="Arial Unicode MS"/>
              </w:rPr>
            </w:pPr>
            <w:r w:rsidRPr="00850CFB">
              <w:rPr>
                <w:rFonts w:eastAsia="Arial Unicode MS"/>
              </w:rPr>
              <w:t>Text/xml</w:t>
            </w:r>
          </w:p>
        </w:tc>
        <w:tc>
          <w:tcPr>
            <w:tcW w:w="1948" w:type="dxa"/>
            <w:shd w:val="clear" w:color="auto" w:fill="auto"/>
          </w:tcPr>
          <w:p w:rsidR="00BC18C4" w:rsidRPr="00850CFB" w:rsidRDefault="00631B9D" w:rsidP="00E60376">
            <w:pPr>
              <w:pStyle w:val="TableEntry"/>
              <w:rPr>
                <w:rFonts w:eastAsia="Arial Unicode MS"/>
              </w:rPr>
            </w:pPr>
            <w:r w:rsidRPr="00850CFB">
              <w:rPr>
                <w:rFonts w:eastAsia="Arial Unicode MS"/>
              </w:rPr>
              <w:t>1.3.6.1.4.1.19376.1.5.3.1.1.26.1</w:t>
            </w:r>
            <w:r w:rsidR="00BC18C4" w:rsidRPr="00850CFB">
              <w:rPr>
                <w:rFonts w:eastAsia="Arial Unicode MS"/>
              </w:rPr>
              <w:t xml:space="preserve"> (Using IHE Templates) </w:t>
            </w:r>
          </w:p>
          <w:p w:rsidR="00E839F9" w:rsidRPr="00850CFB" w:rsidRDefault="00BC18C4" w:rsidP="00E60376">
            <w:pPr>
              <w:pStyle w:val="TableEntry"/>
              <w:rPr>
                <w:rFonts w:eastAsia="Arial Unicode MS"/>
              </w:rPr>
            </w:pPr>
            <w:r w:rsidRPr="00850CFB">
              <w:rPr>
                <w:rFonts w:eastAsia="Arial Unicode MS"/>
              </w:rPr>
              <w:t>OR</w:t>
            </w:r>
          </w:p>
          <w:p w:rsidR="00BC18C4" w:rsidRPr="00850CFB" w:rsidRDefault="00BC18C4" w:rsidP="00BC18C4">
            <w:pPr>
              <w:pStyle w:val="TableEntry"/>
              <w:rPr>
                <w:rFonts w:eastAsia="Arial Unicode MS"/>
              </w:rPr>
            </w:pPr>
            <w:r w:rsidRPr="00850CFB">
              <w:rPr>
                <w:rFonts w:eastAsia="Arial Unicode MS"/>
              </w:rPr>
              <w:t>1.3.6.1.4.1.19376.1.5.3.1.1.27.1 (Using CCDA Templates)</w:t>
            </w:r>
          </w:p>
          <w:p w:rsidR="00BC18C4" w:rsidRPr="00850CFB" w:rsidRDefault="00BC18C4" w:rsidP="00E60376">
            <w:pPr>
              <w:pStyle w:val="TableEntry"/>
              <w:rPr>
                <w:rFonts w:eastAsia="Arial Unicode MS"/>
              </w:rPr>
            </w:pPr>
          </w:p>
          <w:p w:rsidR="00BC18C4" w:rsidRPr="00850CFB" w:rsidRDefault="00BC18C4" w:rsidP="00E60376">
            <w:pPr>
              <w:pStyle w:val="TableEntry"/>
              <w:rPr>
                <w:rFonts w:eastAsia="Arial Unicode MS"/>
              </w:rPr>
            </w:pPr>
          </w:p>
        </w:tc>
      </w:tr>
    </w:tbl>
    <w:p w:rsidR="00E839F9" w:rsidRPr="00850CFB" w:rsidRDefault="00E839F9" w:rsidP="00E839F9">
      <w:pPr>
        <w:pStyle w:val="BodyText"/>
      </w:pPr>
    </w:p>
    <w:p w:rsidR="00E839F9" w:rsidRPr="00850CFB" w:rsidRDefault="00E839F9" w:rsidP="00E839F9">
      <w:pPr>
        <w:pStyle w:val="EditorInstructions"/>
      </w:pPr>
      <w:r w:rsidRPr="00850CFB">
        <w:t xml:space="preserve">Add to section 5.1.2 IHE </w:t>
      </w:r>
      <w:proofErr w:type="spellStart"/>
      <w:r w:rsidRPr="00850CFB">
        <w:t>ActCode</w:t>
      </w:r>
      <w:proofErr w:type="spellEnd"/>
      <w:r w:rsidRPr="00850CFB">
        <w:t xml:space="preserve"> Vocabulary</w:t>
      </w:r>
    </w:p>
    <w:p w:rsidR="00FF3F2D" w:rsidRPr="00850CFB" w:rsidRDefault="00FF3F2D" w:rsidP="00E839F9">
      <w:pPr>
        <w:pStyle w:val="BodyText"/>
      </w:pPr>
    </w:p>
    <w:p w:rsidR="00E839F9" w:rsidRPr="00850CFB" w:rsidRDefault="00E839F9" w:rsidP="00E839F9">
      <w:pPr>
        <w:pStyle w:val="BodyText"/>
      </w:pPr>
      <w:r w:rsidRPr="00850CFB">
        <w:t>None</w:t>
      </w:r>
    </w:p>
    <w:p w:rsidR="00E839F9" w:rsidRPr="00850CFB" w:rsidRDefault="00E839F9" w:rsidP="00E839F9">
      <w:pPr>
        <w:pStyle w:val="EditorInstructions"/>
      </w:pPr>
      <w:r w:rsidRPr="00850CFB">
        <w:t xml:space="preserve">Add to section 5.1.3 IHE </w:t>
      </w:r>
      <w:proofErr w:type="spellStart"/>
      <w:r w:rsidRPr="00850CFB">
        <w:t>RoleCode</w:t>
      </w:r>
      <w:proofErr w:type="spellEnd"/>
      <w:r w:rsidRPr="00850CFB">
        <w:t xml:space="preserve"> Vocabulary</w:t>
      </w:r>
    </w:p>
    <w:p w:rsidR="00FF3F2D" w:rsidRPr="00850CFB" w:rsidRDefault="00FF3F2D" w:rsidP="00E839F9">
      <w:pPr>
        <w:pStyle w:val="BodyText"/>
      </w:pPr>
    </w:p>
    <w:p w:rsidR="00E839F9" w:rsidRPr="00850CFB" w:rsidRDefault="00E839F9" w:rsidP="00E839F9">
      <w:pPr>
        <w:pStyle w:val="BodyText"/>
      </w:pPr>
      <w:r w:rsidRPr="00850CFB">
        <w:t xml:space="preserve"> None </w:t>
      </w:r>
    </w:p>
    <w:p w:rsidR="00836B0F" w:rsidRPr="00850CFB" w:rsidRDefault="00836B0F" w:rsidP="00836B0F">
      <w:pPr>
        <w:pStyle w:val="BodyText"/>
      </w:pPr>
    </w:p>
    <w:p w:rsidR="00836B0F" w:rsidRPr="00850CFB" w:rsidRDefault="00836B0F" w:rsidP="00F06B2A">
      <w:pPr>
        <w:pStyle w:val="Heading1"/>
        <w:rPr>
          <w:noProof w:val="0"/>
        </w:rPr>
      </w:pPr>
      <w:bookmarkStart w:id="88" w:name="_Toc368399606"/>
      <w:r w:rsidRPr="00850CFB">
        <w:rPr>
          <w:noProof w:val="0"/>
        </w:rPr>
        <w:lastRenderedPageBreak/>
        <w:t>6 Content Modules</w:t>
      </w:r>
      <w:bookmarkEnd w:id="88"/>
    </w:p>
    <w:p w:rsidR="00836B0F" w:rsidRPr="00850CFB" w:rsidRDefault="00836B0F" w:rsidP="006F1ABD">
      <w:pPr>
        <w:pStyle w:val="Heading3"/>
      </w:pPr>
      <w:bookmarkStart w:id="89" w:name="_Toc368399607"/>
      <w:r w:rsidRPr="00850CFB">
        <w:t>6.3.1 CDA Document Content Modules</w:t>
      </w:r>
      <w:bookmarkEnd w:id="89"/>
    </w:p>
    <w:p w:rsidR="00836B0F" w:rsidRPr="00850CFB" w:rsidRDefault="00836B0F" w:rsidP="000F7B82">
      <w:pPr>
        <w:pStyle w:val="BodyText"/>
      </w:pPr>
    </w:p>
    <w:p w:rsidR="00836B0F" w:rsidRPr="00850CFB" w:rsidRDefault="00836B0F" w:rsidP="00836B0F">
      <w:pPr>
        <w:pStyle w:val="EditorInstructions"/>
      </w:pPr>
      <w:r w:rsidRPr="00850CFB">
        <w:t>Add to section 6.3.1.D Document Content Modules</w:t>
      </w:r>
    </w:p>
    <w:p w:rsidR="00836B0F" w:rsidRPr="00850CFB" w:rsidRDefault="00836B0F" w:rsidP="00F06B2A">
      <w:pPr>
        <w:pStyle w:val="Heading4"/>
        <w:rPr>
          <w:noProof w:val="0"/>
        </w:rPr>
      </w:pPr>
      <w:bookmarkStart w:id="90" w:name="_Toc368399608"/>
      <w:r w:rsidRPr="00850CFB">
        <w:rPr>
          <w:noProof w:val="0"/>
        </w:rPr>
        <w:t>6.3.1</w:t>
      </w:r>
      <w:proofErr w:type="gramStart"/>
      <w:r w:rsidRPr="00850CFB">
        <w:rPr>
          <w:noProof w:val="0"/>
        </w:rPr>
        <w:t>.D</w:t>
      </w:r>
      <w:proofErr w:type="gramEnd"/>
      <w:r w:rsidRPr="00850CFB">
        <w:rPr>
          <w:noProof w:val="0"/>
        </w:rPr>
        <w:t xml:space="preserve"> Patient Care Plan (</w:t>
      </w:r>
      <w:proofErr w:type="spellStart"/>
      <w:r w:rsidRPr="00850CFB">
        <w:rPr>
          <w:noProof w:val="0"/>
        </w:rPr>
        <w:t>PtCP</w:t>
      </w:r>
      <w:proofErr w:type="spellEnd"/>
      <w:r w:rsidRPr="00850CFB">
        <w:rPr>
          <w:noProof w:val="0"/>
        </w:rPr>
        <w:t>) Document Content Module</w:t>
      </w:r>
      <w:bookmarkEnd w:id="90"/>
      <w:r w:rsidRPr="00850CFB">
        <w:rPr>
          <w:noProof w:val="0"/>
        </w:rPr>
        <w:t xml:space="preserve"> </w:t>
      </w:r>
    </w:p>
    <w:p w:rsidR="00836B0F" w:rsidRPr="00850CFB" w:rsidRDefault="00836B0F" w:rsidP="00836B0F">
      <w:pPr>
        <w:pStyle w:val="BodyText"/>
      </w:pPr>
      <w:r w:rsidRPr="00850CFB">
        <w:t>The Patient Care Plan (</w:t>
      </w:r>
      <w:proofErr w:type="spellStart"/>
      <w:r w:rsidRPr="00850CFB">
        <w:t>PtCP</w:t>
      </w:r>
      <w:proofErr w:type="spellEnd"/>
      <w:r w:rsidRPr="00850CFB">
        <w:t xml:space="preserve">) content profile represents the synthesized data that is produced as a result of multiple plans of care produced by each provider to address specific health concerns of the patient. The </w:t>
      </w:r>
      <w:proofErr w:type="spellStart"/>
      <w:r w:rsidRPr="00850CFB">
        <w:t>PtCP</w:t>
      </w:r>
      <w:proofErr w:type="spellEnd"/>
      <w:r w:rsidRPr="00850CFB">
        <w:t xml:space="preserve"> is a Medical Summary and inherits all header constraints from Medical Summary</w:t>
      </w:r>
      <w:r w:rsidR="00B93395">
        <w:t xml:space="preserve">. </w:t>
      </w:r>
      <w:r w:rsidRPr="00850CFB">
        <w:t xml:space="preserve">It also uses CDA templates where needed. </w:t>
      </w:r>
    </w:p>
    <w:p w:rsidR="00836B0F" w:rsidRPr="00850CFB" w:rsidRDefault="00836B0F" w:rsidP="00836B0F">
      <w:pPr>
        <w:pStyle w:val="Heading5"/>
        <w:rPr>
          <w:noProof w:val="0"/>
        </w:rPr>
      </w:pPr>
      <w:bookmarkStart w:id="91" w:name="_Toc368399609"/>
      <w:r w:rsidRPr="00850CFB">
        <w:rPr>
          <w:noProof w:val="0"/>
        </w:rPr>
        <w:t>6.3.1</w:t>
      </w:r>
      <w:proofErr w:type="gramStart"/>
      <w:r w:rsidRPr="00850CFB">
        <w:rPr>
          <w:noProof w:val="0"/>
        </w:rPr>
        <w:t>.D.1</w:t>
      </w:r>
      <w:proofErr w:type="gramEnd"/>
      <w:r w:rsidRPr="00850CFB">
        <w:rPr>
          <w:noProof w:val="0"/>
        </w:rPr>
        <w:t xml:space="preserve"> Format Code</w:t>
      </w:r>
      <w:bookmarkEnd w:id="91"/>
    </w:p>
    <w:p w:rsidR="00836B0F" w:rsidRPr="00850CFB" w:rsidRDefault="00836B0F" w:rsidP="00F06B2A">
      <w:pPr>
        <w:pStyle w:val="BodyText"/>
        <w:rPr>
          <w:bCs/>
        </w:rPr>
      </w:pPr>
      <w:r w:rsidRPr="00850CFB">
        <w:t xml:space="preserve">The </w:t>
      </w:r>
      <w:proofErr w:type="spellStart"/>
      <w:r w:rsidRPr="00850CFB">
        <w:t>XDSDocumentEntry</w:t>
      </w:r>
      <w:proofErr w:type="spellEnd"/>
      <w:r w:rsidRPr="00850CFB">
        <w:t xml:space="preserve"> format code for this content is </w:t>
      </w:r>
      <w:r w:rsidRPr="00850CFB">
        <w:rPr>
          <w:b/>
          <w:bCs/>
        </w:rPr>
        <w:t>urn</w:t>
      </w:r>
      <w:proofErr w:type="gramStart"/>
      <w:r w:rsidRPr="00850CFB">
        <w:rPr>
          <w:b/>
          <w:bCs/>
        </w:rPr>
        <w:t>:ihe:pcc:ptcp:2013</w:t>
      </w:r>
      <w:proofErr w:type="gramEnd"/>
    </w:p>
    <w:p w:rsidR="00836B0F" w:rsidRPr="00850CFB" w:rsidRDefault="00836B0F" w:rsidP="00836B0F">
      <w:pPr>
        <w:pStyle w:val="Heading5"/>
        <w:rPr>
          <w:noProof w:val="0"/>
        </w:rPr>
      </w:pPr>
      <w:bookmarkStart w:id="92" w:name="_Toc368399610"/>
      <w:r w:rsidRPr="00850CFB">
        <w:rPr>
          <w:noProof w:val="0"/>
        </w:rPr>
        <w:t>6.3.1</w:t>
      </w:r>
      <w:proofErr w:type="gramStart"/>
      <w:r w:rsidRPr="00850CFB">
        <w:rPr>
          <w:noProof w:val="0"/>
        </w:rPr>
        <w:t>.D.2</w:t>
      </w:r>
      <w:proofErr w:type="gramEnd"/>
      <w:r w:rsidRPr="00850CFB">
        <w:rPr>
          <w:noProof w:val="0"/>
        </w:rPr>
        <w:t xml:space="preserve"> Parent Template</w:t>
      </w:r>
      <w:bookmarkEnd w:id="92"/>
    </w:p>
    <w:p w:rsidR="00836B0F" w:rsidRPr="00850CFB" w:rsidRDefault="00836B0F" w:rsidP="00836B0F">
      <w:pPr>
        <w:pStyle w:val="BodyText"/>
      </w:pPr>
      <w:r w:rsidRPr="00850CFB">
        <w:t>This document is a specialization of the IHE PCC Medical Document template (OID = 1.3.6.1.4.1.19376.1.5.3.1.1.1)</w:t>
      </w:r>
      <w:r w:rsidR="00A67207" w:rsidRPr="00850CFB">
        <w:t xml:space="preserve"> and if there are reconciled items within this document then the document shall include the Reconciliation Content template ID </w:t>
      </w:r>
      <w:proofErr w:type="gramStart"/>
      <w:r w:rsidR="00A67207" w:rsidRPr="00850CFB">
        <w:t>1.3.6.1.4.1.19376.1.5.3.1.1.24.1  and</w:t>
      </w:r>
      <w:proofErr w:type="gramEnd"/>
      <w:r w:rsidR="00A67207" w:rsidRPr="00850CFB">
        <w:t xml:space="preserve"> if included will also contain sections with the Reconciliation Act (6.3.4.D) template (</w:t>
      </w:r>
      <w:proofErr w:type="spellStart"/>
      <w:r w:rsidR="00A67207" w:rsidRPr="00850CFB">
        <w:t>templateId</w:t>
      </w:r>
      <w:proofErr w:type="spellEnd"/>
      <w:r w:rsidR="00A67207" w:rsidRPr="00850CFB">
        <w:t xml:space="preserve">: </w:t>
      </w:r>
      <w:r w:rsidR="00A67207" w:rsidRPr="00850CFB">
        <w:rPr>
          <w:rStyle w:val="InlineXML"/>
          <w:rFonts w:cs="Courier New"/>
          <w:b/>
          <w:lang w:val="en-US"/>
        </w:rPr>
        <w:t>1.3.6.1.4.1.19376.1.5.3.1.1.24.3.1</w:t>
      </w:r>
      <w:r w:rsidR="00A67207" w:rsidRPr="00850CFB">
        <w:t>)</w:t>
      </w:r>
    </w:p>
    <w:p w:rsidR="00836B0F" w:rsidRPr="00850CFB" w:rsidRDefault="00836B0F" w:rsidP="00836B0F">
      <w:pPr>
        <w:pStyle w:val="Heading5"/>
        <w:rPr>
          <w:noProof w:val="0"/>
        </w:rPr>
      </w:pPr>
      <w:bookmarkStart w:id="93" w:name="_Toc368399611"/>
      <w:r w:rsidRPr="00850CFB">
        <w:rPr>
          <w:noProof w:val="0"/>
        </w:rPr>
        <w:t>6.3.1</w:t>
      </w:r>
      <w:proofErr w:type="gramStart"/>
      <w:r w:rsidRPr="00850CFB">
        <w:rPr>
          <w:noProof w:val="0"/>
        </w:rPr>
        <w:t>.D.3</w:t>
      </w:r>
      <w:proofErr w:type="gramEnd"/>
      <w:r w:rsidRPr="00850CFB">
        <w:rPr>
          <w:noProof w:val="0"/>
        </w:rPr>
        <w:t xml:space="preserve"> Referenced Standards</w:t>
      </w:r>
      <w:bookmarkEnd w:id="93"/>
    </w:p>
    <w:p w:rsidR="00836B0F" w:rsidRPr="00850CFB" w:rsidRDefault="00836B0F" w:rsidP="00836B0F">
      <w:pPr>
        <w:pStyle w:val="BodyText"/>
      </w:pPr>
      <w:r w:rsidRPr="00850CFB">
        <w:t>All standards which are reference in this document are listed below with their common abbreviation, full title, and link to the standard.</w:t>
      </w:r>
    </w:p>
    <w:p w:rsidR="00836B0F" w:rsidRPr="00850CFB" w:rsidRDefault="00836B0F" w:rsidP="00836B0F">
      <w:pPr>
        <w:pStyle w:val="BodyText"/>
        <w:rPr>
          <w:highlight w:val="yellow"/>
        </w:rPr>
      </w:pPr>
    </w:p>
    <w:p w:rsidR="00836B0F" w:rsidRPr="00850CFB" w:rsidRDefault="00836B0F" w:rsidP="00836B0F">
      <w:pPr>
        <w:pStyle w:val="TableTitle"/>
      </w:pPr>
      <w:r w:rsidRPr="00850CFB">
        <w:t xml:space="preserve">Table 6.3.1.D.3-1: </w:t>
      </w:r>
      <w:proofErr w:type="spellStart"/>
      <w:r w:rsidRPr="00850CFB">
        <w:t>PtCP</w:t>
      </w:r>
      <w:proofErr w:type="spellEnd"/>
      <w:r w:rsidRPr="00850CFB">
        <w:t xml:space="preserve"> Document Profile - Referenced Standards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4500"/>
        <w:gridCol w:w="3708"/>
      </w:tblGrid>
      <w:tr w:rsidR="00836B0F" w:rsidRPr="00850CFB" w:rsidTr="00DF5F66">
        <w:trPr>
          <w:cantSplit/>
          <w:tblHeader/>
        </w:trPr>
        <w:tc>
          <w:tcPr>
            <w:tcW w:w="1368" w:type="dxa"/>
            <w:shd w:val="clear" w:color="auto" w:fill="D9D9D9"/>
          </w:tcPr>
          <w:p w:rsidR="00836B0F" w:rsidRPr="00850CFB" w:rsidRDefault="00836B0F" w:rsidP="00DF5F66">
            <w:pPr>
              <w:pStyle w:val="TableEntryHeader"/>
            </w:pPr>
            <w:r w:rsidRPr="00850CFB">
              <w:t>Abbreviation</w:t>
            </w:r>
          </w:p>
        </w:tc>
        <w:tc>
          <w:tcPr>
            <w:tcW w:w="4500" w:type="dxa"/>
            <w:shd w:val="clear" w:color="auto" w:fill="D9D9D9"/>
          </w:tcPr>
          <w:p w:rsidR="00836B0F" w:rsidRPr="00850CFB" w:rsidRDefault="00836B0F" w:rsidP="00DF5F66">
            <w:pPr>
              <w:pStyle w:val="TableEntryHeader"/>
            </w:pPr>
            <w:r w:rsidRPr="00850CFB">
              <w:t>Title</w:t>
            </w:r>
          </w:p>
        </w:tc>
        <w:tc>
          <w:tcPr>
            <w:tcW w:w="3708" w:type="dxa"/>
            <w:shd w:val="clear" w:color="auto" w:fill="D9D9D9"/>
          </w:tcPr>
          <w:p w:rsidR="00836B0F" w:rsidRPr="00850CFB" w:rsidRDefault="00836B0F" w:rsidP="00DF5F66">
            <w:pPr>
              <w:pStyle w:val="TableEntryHeader"/>
            </w:pPr>
            <w:r w:rsidRPr="00850CFB">
              <w:t>URL</w:t>
            </w:r>
          </w:p>
        </w:tc>
      </w:tr>
      <w:tr w:rsidR="00836B0F" w:rsidRPr="00850CFB" w:rsidTr="00DF5F66">
        <w:trPr>
          <w:cantSplit/>
        </w:trPr>
        <w:tc>
          <w:tcPr>
            <w:tcW w:w="1368" w:type="dxa"/>
            <w:shd w:val="clear" w:color="auto" w:fill="auto"/>
          </w:tcPr>
          <w:p w:rsidR="00836B0F" w:rsidRPr="00850CFB" w:rsidRDefault="00836B0F" w:rsidP="00DF5F66">
            <w:pPr>
              <w:pStyle w:val="TableEntry"/>
            </w:pPr>
            <w:r w:rsidRPr="00850CFB">
              <w:t>CDAR2</w:t>
            </w:r>
          </w:p>
        </w:tc>
        <w:tc>
          <w:tcPr>
            <w:tcW w:w="4500" w:type="dxa"/>
            <w:shd w:val="clear" w:color="auto" w:fill="auto"/>
          </w:tcPr>
          <w:p w:rsidR="00836B0F" w:rsidRPr="00850CFB" w:rsidRDefault="00836B0F" w:rsidP="00DF5F66">
            <w:pPr>
              <w:pStyle w:val="TableEntry"/>
            </w:pPr>
            <w:r w:rsidRPr="00850CFB">
              <w:rPr>
                <w:iCs/>
                <w:szCs w:val="18"/>
              </w:rPr>
              <w:t>HL7 Clinical Document Architecture (CDA Release 2)</w:t>
            </w:r>
          </w:p>
        </w:tc>
        <w:tc>
          <w:tcPr>
            <w:tcW w:w="3708" w:type="dxa"/>
            <w:shd w:val="clear" w:color="auto" w:fill="auto"/>
          </w:tcPr>
          <w:p w:rsidR="00836B0F" w:rsidRPr="00850CFB" w:rsidRDefault="00E73BB4" w:rsidP="00DF5F66">
            <w:pPr>
              <w:pStyle w:val="TableEntry"/>
              <w:rPr>
                <w:rStyle w:val="Hyperlink"/>
              </w:rPr>
            </w:pPr>
            <w:hyperlink r:id="rId30" w:history="1">
              <w:r w:rsidR="00836B0F" w:rsidRPr="00850CFB">
                <w:rPr>
                  <w:rStyle w:val="Hyperlink"/>
                </w:rPr>
                <w:t>http://www.hl7.org/implement/standards/cda.cfm</w:t>
              </w:r>
            </w:hyperlink>
            <w:r w:rsidR="00836B0F" w:rsidRPr="00850CFB">
              <w:rPr>
                <w:rStyle w:val="Hyperlink"/>
              </w:rPr>
              <w:t xml:space="preserve">  </w:t>
            </w:r>
          </w:p>
        </w:tc>
      </w:tr>
      <w:tr w:rsidR="00836B0F" w:rsidRPr="00850CFB" w:rsidTr="00DF5F66">
        <w:trPr>
          <w:cantSplit/>
        </w:trPr>
        <w:tc>
          <w:tcPr>
            <w:tcW w:w="1368" w:type="dxa"/>
            <w:shd w:val="clear" w:color="auto" w:fill="auto"/>
          </w:tcPr>
          <w:p w:rsidR="00836B0F" w:rsidRPr="00850CFB" w:rsidRDefault="00836B0F" w:rsidP="00DF5F66">
            <w:pPr>
              <w:pStyle w:val="TableEntry"/>
            </w:pPr>
            <w:r w:rsidRPr="00850CFB">
              <w:t>LOINC</w:t>
            </w:r>
          </w:p>
        </w:tc>
        <w:tc>
          <w:tcPr>
            <w:tcW w:w="4500" w:type="dxa"/>
            <w:shd w:val="clear" w:color="auto" w:fill="auto"/>
          </w:tcPr>
          <w:p w:rsidR="00836B0F" w:rsidRPr="00850CFB" w:rsidRDefault="00836B0F" w:rsidP="00156C94">
            <w:pPr>
              <w:pStyle w:val="TableEntry"/>
            </w:pPr>
            <w:r w:rsidRPr="00850CFB">
              <w:t>Logical Observation Identifiers, Names and Codes</w:t>
            </w:r>
          </w:p>
        </w:tc>
        <w:tc>
          <w:tcPr>
            <w:tcW w:w="3708" w:type="dxa"/>
            <w:shd w:val="clear" w:color="auto" w:fill="auto"/>
          </w:tcPr>
          <w:p w:rsidR="00836B0F" w:rsidRPr="00850CFB" w:rsidRDefault="00E73BB4" w:rsidP="00DF5F66">
            <w:pPr>
              <w:pStyle w:val="TableEntry"/>
              <w:rPr>
                <w:rStyle w:val="Hyperlink"/>
              </w:rPr>
            </w:pPr>
            <w:hyperlink r:id="rId31" w:history="1">
              <w:r w:rsidR="00836B0F" w:rsidRPr="00850CFB">
                <w:rPr>
                  <w:rStyle w:val="Hyperlink"/>
                </w:rPr>
                <w:t>http://loinc.org/</w:t>
              </w:r>
            </w:hyperlink>
          </w:p>
        </w:tc>
      </w:tr>
      <w:tr w:rsidR="00836B0F" w:rsidRPr="00850CFB" w:rsidTr="00DF5F66">
        <w:trPr>
          <w:cantSplit/>
        </w:trPr>
        <w:tc>
          <w:tcPr>
            <w:tcW w:w="1368" w:type="dxa"/>
            <w:shd w:val="clear" w:color="auto" w:fill="auto"/>
          </w:tcPr>
          <w:p w:rsidR="00836B0F" w:rsidRPr="00850CFB" w:rsidRDefault="00836B0F" w:rsidP="00DF5F66">
            <w:pPr>
              <w:pStyle w:val="TableEntry"/>
            </w:pPr>
            <w:r w:rsidRPr="00850CFB">
              <w:t>SNOMED</w:t>
            </w:r>
          </w:p>
        </w:tc>
        <w:tc>
          <w:tcPr>
            <w:tcW w:w="4500" w:type="dxa"/>
            <w:shd w:val="clear" w:color="auto" w:fill="auto"/>
          </w:tcPr>
          <w:p w:rsidR="00836B0F" w:rsidRPr="00850CFB" w:rsidRDefault="00836B0F" w:rsidP="00156C94">
            <w:pPr>
              <w:pStyle w:val="TableEntry"/>
            </w:pPr>
            <w:r w:rsidRPr="00850CFB">
              <w:t>Systemized Nomenclature for Medicine</w:t>
            </w:r>
          </w:p>
        </w:tc>
        <w:tc>
          <w:tcPr>
            <w:tcW w:w="3708" w:type="dxa"/>
            <w:shd w:val="clear" w:color="auto" w:fill="auto"/>
          </w:tcPr>
          <w:p w:rsidR="00836B0F" w:rsidRPr="00850CFB" w:rsidRDefault="00E73BB4" w:rsidP="00DF5F66">
            <w:pPr>
              <w:pStyle w:val="TableEntry"/>
              <w:rPr>
                <w:rStyle w:val="Hyperlink"/>
              </w:rPr>
            </w:pPr>
            <w:hyperlink r:id="rId32" w:history="1">
              <w:r w:rsidR="00836B0F" w:rsidRPr="00850CFB">
                <w:rPr>
                  <w:rStyle w:val="Hyperlink"/>
                </w:rPr>
                <w:t>http://www.ihtsdo.org/snomed-ct/</w:t>
              </w:r>
            </w:hyperlink>
          </w:p>
        </w:tc>
      </w:tr>
      <w:tr w:rsidR="00836B0F" w:rsidRPr="00850CFB" w:rsidTr="00DF5F66">
        <w:trPr>
          <w:cantSplit/>
        </w:trPr>
        <w:tc>
          <w:tcPr>
            <w:tcW w:w="1368" w:type="dxa"/>
            <w:shd w:val="clear" w:color="auto" w:fill="auto"/>
          </w:tcPr>
          <w:p w:rsidR="00836B0F" w:rsidRPr="00850CFB" w:rsidRDefault="00836B0F" w:rsidP="00DF5F66">
            <w:pPr>
              <w:pStyle w:val="TableEntry"/>
            </w:pPr>
            <w:r w:rsidRPr="00850CFB">
              <w:t>CCDA</w:t>
            </w:r>
          </w:p>
        </w:tc>
        <w:tc>
          <w:tcPr>
            <w:tcW w:w="4500" w:type="dxa"/>
            <w:shd w:val="clear" w:color="auto" w:fill="auto"/>
          </w:tcPr>
          <w:p w:rsidR="00836B0F" w:rsidRPr="00850CFB" w:rsidRDefault="003E1393" w:rsidP="00DF5F66">
            <w:pPr>
              <w:pStyle w:val="TableEntry"/>
              <w:rPr>
                <w:rFonts w:ascii="TimesNewRomanPSMT" w:hAnsi="TimesNewRomanPSMT" w:cs="TimesNewRomanPSMT"/>
                <w:szCs w:val="18"/>
              </w:rPr>
            </w:pPr>
            <w:r w:rsidRPr="00850CFB">
              <w:t>HL7 Implementation Guide for CDA® Release 2: IHE Health Story Consolidation, Release 1.1 - US Realm</w:t>
            </w:r>
          </w:p>
        </w:tc>
        <w:tc>
          <w:tcPr>
            <w:tcW w:w="3708" w:type="dxa"/>
            <w:shd w:val="clear" w:color="auto" w:fill="auto"/>
          </w:tcPr>
          <w:p w:rsidR="00836B0F" w:rsidRPr="00850CFB" w:rsidRDefault="00E73BB4" w:rsidP="00DF5F66">
            <w:pPr>
              <w:pStyle w:val="TableEntry"/>
              <w:rPr>
                <w:rStyle w:val="Hyperlink"/>
              </w:rPr>
            </w:pPr>
            <w:hyperlink r:id="rId33" w:history="1">
              <w:r w:rsidR="003E1393" w:rsidRPr="00850CFB">
                <w:rPr>
                  <w:rStyle w:val="Hyperlink"/>
                </w:rPr>
                <w:t>http://www.hl7.org/implement/standards/product_brief.cfm?product_id=258</w:t>
              </w:r>
            </w:hyperlink>
          </w:p>
        </w:tc>
      </w:tr>
      <w:tr w:rsidR="008E77E5" w:rsidRPr="00850CFB" w:rsidTr="00DF5F66">
        <w:trPr>
          <w:cantSplit/>
        </w:trPr>
        <w:tc>
          <w:tcPr>
            <w:tcW w:w="1368" w:type="dxa"/>
            <w:shd w:val="clear" w:color="auto" w:fill="auto"/>
          </w:tcPr>
          <w:p w:rsidR="008E77E5" w:rsidRPr="00850CFB" w:rsidRDefault="008E77E5" w:rsidP="00DF5F66">
            <w:pPr>
              <w:pStyle w:val="TableEntry"/>
            </w:pPr>
            <w:r w:rsidRPr="00850CFB">
              <w:t>CCDA</w:t>
            </w:r>
          </w:p>
        </w:tc>
        <w:tc>
          <w:tcPr>
            <w:tcW w:w="4500" w:type="dxa"/>
            <w:shd w:val="clear" w:color="auto" w:fill="auto"/>
          </w:tcPr>
          <w:p w:rsidR="008E77E5" w:rsidRPr="00B93395" w:rsidRDefault="008E77E5" w:rsidP="006F1ABD">
            <w:pPr>
              <w:pStyle w:val="TableEntry"/>
            </w:pPr>
            <w:r w:rsidRPr="00B93395">
              <w:t>HL7 Implementation Guide: S&amp;I Framework Transitions of Care Companion Guide to Consolidated-CDA for Meaningful Use Stage 2, Release 1</w:t>
            </w:r>
          </w:p>
        </w:tc>
        <w:tc>
          <w:tcPr>
            <w:tcW w:w="3708" w:type="dxa"/>
            <w:shd w:val="clear" w:color="auto" w:fill="auto"/>
          </w:tcPr>
          <w:p w:rsidR="008E77E5" w:rsidRPr="00850CFB" w:rsidRDefault="00E73BB4" w:rsidP="00DF5F66">
            <w:pPr>
              <w:pStyle w:val="TableEntry"/>
            </w:pPr>
            <w:hyperlink r:id="rId34" w:history="1">
              <w:r w:rsidR="008E77E5" w:rsidRPr="00850CFB">
                <w:rPr>
                  <w:rStyle w:val="Hyperlink"/>
                </w:rPr>
                <w:t>http://www.hl7.org/ctl.cfm?action=ballots.participantdetailbydocument&amp;ballot_voter_id=8652&amp;ballot_id=1179&amp;ballot_cycle_id=531</w:t>
              </w:r>
            </w:hyperlink>
          </w:p>
        </w:tc>
      </w:tr>
      <w:tr w:rsidR="008E77E5" w:rsidRPr="00850CFB" w:rsidTr="00DF5F66">
        <w:trPr>
          <w:cantSplit/>
        </w:trPr>
        <w:tc>
          <w:tcPr>
            <w:tcW w:w="1368" w:type="dxa"/>
            <w:shd w:val="clear" w:color="auto" w:fill="auto"/>
          </w:tcPr>
          <w:p w:rsidR="008E77E5" w:rsidRPr="00850CFB" w:rsidRDefault="008E77E5" w:rsidP="00DF5F66">
            <w:pPr>
              <w:pStyle w:val="TableEntry"/>
            </w:pPr>
            <w:r w:rsidRPr="00850CFB">
              <w:lastRenderedPageBreak/>
              <w:t>CCDA</w:t>
            </w:r>
          </w:p>
        </w:tc>
        <w:tc>
          <w:tcPr>
            <w:tcW w:w="4500" w:type="dxa"/>
            <w:shd w:val="clear" w:color="auto" w:fill="auto"/>
          </w:tcPr>
          <w:p w:rsidR="008E77E5" w:rsidRPr="00B93395" w:rsidRDefault="008E77E5" w:rsidP="006F1ABD">
            <w:pPr>
              <w:pStyle w:val="TableEntry"/>
            </w:pPr>
            <w:r w:rsidRPr="00B93395">
              <w:t>HL7 Implementation Guides for CDA Release 2: Consolidated CDA Templates for Clinical Notes, DSTU Release 2 - US Realm</w:t>
            </w:r>
          </w:p>
        </w:tc>
        <w:tc>
          <w:tcPr>
            <w:tcW w:w="3708" w:type="dxa"/>
            <w:shd w:val="clear" w:color="auto" w:fill="auto"/>
          </w:tcPr>
          <w:p w:rsidR="008E77E5" w:rsidRPr="00850CFB" w:rsidRDefault="00E73BB4" w:rsidP="00DF5F66">
            <w:pPr>
              <w:pStyle w:val="TableEntry"/>
            </w:pPr>
            <w:hyperlink r:id="rId35" w:history="1">
              <w:r w:rsidR="008E77E5" w:rsidRPr="00850CFB">
                <w:rPr>
                  <w:rStyle w:val="Hyperlink"/>
                </w:rPr>
                <w:t>http://www.hl7.org/ctl.cfm?action=ballots.participantdetailbydocument&amp;ballot_voter_id=8652&amp;ballot_id=1196&amp;ballot_cycle_id=531</w:t>
              </w:r>
            </w:hyperlink>
          </w:p>
        </w:tc>
      </w:tr>
      <w:tr w:rsidR="00E07737" w:rsidRPr="00850CFB" w:rsidTr="00DF5F66">
        <w:trPr>
          <w:cantSplit/>
        </w:trPr>
        <w:tc>
          <w:tcPr>
            <w:tcW w:w="1368" w:type="dxa"/>
            <w:shd w:val="clear" w:color="auto" w:fill="auto"/>
          </w:tcPr>
          <w:p w:rsidR="00E07737" w:rsidRPr="00850CFB" w:rsidRDefault="00E07737" w:rsidP="00C57BED">
            <w:pPr>
              <w:pStyle w:val="TableEntry"/>
            </w:pPr>
            <w:r w:rsidRPr="00850CFB">
              <w:t>RECON</w:t>
            </w:r>
          </w:p>
        </w:tc>
        <w:tc>
          <w:tcPr>
            <w:tcW w:w="4500" w:type="dxa"/>
            <w:shd w:val="clear" w:color="auto" w:fill="auto"/>
          </w:tcPr>
          <w:p w:rsidR="00E07737" w:rsidRPr="00B93395" w:rsidRDefault="00DA1100" w:rsidP="006F1ABD">
            <w:pPr>
              <w:pStyle w:val="TableEntry"/>
            </w:pPr>
            <w:r w:rsidRPr="00B93395">
              <w:t xml:space="preserve">IHE Patient Care Coordination (PCC) Technical Framework Supplement: Reconciliation of Diagnoses, Allergies and Medications </w:t>
            </w:r>
          </w:p>
        </w:tc>
        <w:tc>
          <w:tcPr>
            <w:tcW w:w="3708" w:type="dxa"/>
            <w:shd w:val="clear" w:color="auto" w:fill="auto"/>
          </w:tcPr>
          <w:p w:rsidR="00E07737" w:rsidRPr="00850CFB" w:rsidRDefault="00E73BB4" w:rsidP="006F1ABD">
            <w:pPr>
              <w:pStyle w:val="TableEntry"/>
            </w:pPr>
            <w:hyperlink r:id="rId36" w:history="1">
              <w:r w:rsidR="00DA1100" w:rsidRPr="00850CFB">
                <w:rPr>
                  <w:rStyle w:val="Hyperlink"/>
                  <w:szCs w:val="18"/>
                </w:rPr>
                <w:t>http://ihe.net/Technical_Framework/upload/IHE_PCC_Suppl_Reconciliation_Rev1-1_TI_2011-09-09.pdf</w:t>
              </w:r>
            </w:hyperlink>
            <w:r w:rsidR="00DA1100" w:rsidRPr="00850CFB">
              <w:t xml:space="preserve"> </w:t>
            </w:r>
          </w:p>
        </w:tc>
      </w:tr>
    </w:tbl>
    <w:p w:rsidR="00836B0F" w:rsidRPr="00850CFB" w:rsidRDefault="00836B0F" w:rsidP="00836B0F">
      <w:pPr>
        <w:pStyle w:val="BodyText"/>
      </w:pPr>
    </w:p>
    <w:p w:rsidR="00836B0F" w:rsidRPr="00850CFB" w:rsidRDefault="00836B0F" w:rsidP="00836B0F">
      <w:pPr>
        <w:pStyle w:val="Heading5"/>
        <w:rPr>
          <w:noProof w:val="0"/>
        </w:rPr>
      </w:pPr>
      <w:bookmarkStart w:id="94" w:name="_Toc368399612"/>
      <w:r w:rsidRPr="00850CFB">
        <w:rPr>
          <w:noProof w:val="0"/>
        </w:rPr>
        <w:t>6.3.1</w:t>
      </w:r>
      <w:proofErr w:type="gramStart"/>
      <w:r w:rsidRPr="00850CFB">
        <w:rPr>
          <w:noProof w:val="0"/>
        </w:rPr>
        <w:t>.D.4</w:t>
      </w:r>
      <w:proofErr w:type="gramEnd"/>
      <w:r w:rsidRPr="00850CFB">
        <w:rPr>
          <w:noProof w:val="0"/>
        </w:rPr>
        <w:t xml:space="preserve"> Data Element Requirement Mappings to CDA</w:t>
      </w:r>
      <w:bookmarkEnd w:id="94"/>
    </w:p>
    <w:p w:rsidR="00836B0F" w:rsidRPr="00850CFB" w:rsidRDefault="00836B0F" w:rsidP="000F7B82">
      <w:pPr>
        <w:pStyle w:val="BodyText"/>
      </w:pPr>
      <w:r w:rsidRPr="00850CFB">
        <w:t>NA</w:t>
      </w:r>
    </w:p>
    <w:p w:rsidR="00836B0F" w:rsidRPr="00850CFB" w:rsidRDefault="00836B0F" w:rsidP="005C55AC">
      <w:pPr>
        <w:pStyle w:val="Heading5"/>
        <w:rPr>
          <w:noProof w:val="0"/>
        </w:rPr>
      </w:pPr>
      <w:bookmarkStart w:id="95" w:name="_Toc368399613"/>
      <w:r w:rsidRPr="00850CFB">
        <w:rPr>
          <w:noProof w:val="0"/>
        </w:rPr>
        <w:t>6.3.1</w:t>
      </w:r>
      <w:proofErr w:type="gramStart"/>
      <w:r w:rsidRPr="00850CFB">
        <w:rPr>
          <w:noProof w:val="0"/>
        </w:rPr>
        <w:t>.D.5</w:t>
      </w:r>
      <w:proofErr w:type="gramEnd"/>
      <w:r w:rsidRPr="00850CFB">
        <w:rPr>
          <w:noProof w:val="0"/>
        </w:rPr>
        <w:t xml:space="preserve"> </w:t>
      </w:r>
      <w:proofErr w:type="spellStart"/>
      <w:r w:rsidRPr="00850CFB">
        <w:rPr>
          <w:noProof w:val="0"/>
        </w:rPr>
        <w:t>PtCP</w:t>
      </w:r>
      <w:proofErr w:type="spellEnd"/>
      <w:r w:rsidRPr="00850CFB">
        <w:rPr>
          <w:noProof w:val="0"/>
        </w:rPr>
        <w:t xml:space="preserve"> Document Content Module Specification</w:t>
      </w:r>
      <w:bookmarkEnd w:id="95"/>
    </w:p>
    <w:p w:rsidR="00836B0F" w:rsidRPr="00850CFB" w:rsidRDefault="00836B0F" w:rsidP="00836B0F">
      <w:pPr>
        <w:pStyle w:val="BodyText"/>
      </w:pPr>
      <w:r w:rsidRPr="00850CFB">
        <w:t xml:space="preserve">This section specifies the header, section, and entry content modules which comprise the </w:t>
      </w:r>
      <w:proofErr w:type="spellStart"/>
      <w:r w:rsidRPr="00850CFB">
        <w:t>PtCP</w:t>
      </w:r>
      <w:proofErr w:type="spellEnd"/>
      <w:r w:rsidRPr="00850CFB">
        <w:t xml:space="preserve"> Document Content Module, using the Template ID as the key identifier. </w:t>
      </w:r>
    </w:p>
    <w:p w:rsidR="00836B0F" w:rsidRPr="00850CFB" w:rsidRDefault="00836B0F" w:rsidP="00836B0F">
      <w:pPr>
        <w:pStyle w:val="BodyText"/>
      </w:pPr>
      <w:r w:rsidRPr="00850CFB">
        <w:t>Sections that are used according to the definitions in other specifications are identified with the relevant specification document. Additional constraints on vocabulary value sets, not specifically constrained within the section template, are also identified.</w:t>
      </w:r>
    </w:p>
    <w:p w:rsidR="0030195F" w:rsidRPr="00850CFB" w:rsidRDefault="0030195F" w:rsidP="0030195F">
      <w:pPr>
        <w:pStyle w:val="BodyText"/>
      </w:pPr>
    </w:p>
    <w:p w:rsidR="00836B0F" w:rsidRPr="00BD06B0" w:rsidRDefault="00836B0F" w:rsidP="00BD06B0">
      <w:pPr>
        <w:pStyle w:val="TableTitle"/>
      </w:pPr>
      <w:r w:rsidRPr="00BD06B0">
        <w:t>Table 6.3.1.D.5-1</w:t>
      </w:r>
      <w:r w:rsidRPr="006F1ABD">
        <w:t xml:space="preserve"> </w:t>
      </w:r>
      <w:proofErr w:type="spellStart"/>
      <w:r w:rsidRPr="00BD06B0">
        <w:t>PtCP</w:t>
      </w:r>
      <w:proofErr w:type="spellEnd"/>
      <w:r w:rsidRPr="00BD06B0">
        <w:t xml:space="preserve"> Document IHE Content Module Specification</w:t>
      </w:r>
    </w:p>
    <w:tbl>
      <w:tblPr>
        <w:tblW w:w="5000" w:type="pct"/>
        <w:jc w:val="center"/>
        <w:tblInd w:w="-91" w:type="dxa"/>
        <w:tblBorders>
          <w:top w:val="single" w:sz="6" w:space="0" w:color="000000"/>
          <w:left w:val="single" w:sz="6" w:space="0" w:color="000000"/>
          <w:bottom w:val="single" w:sz="6" w:space="0" w:color="000000"/>
          <w:right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455"/>
        <w:gridCol w:w="1168"/>
        <w:gridCol w:w="1531"/>
        <w:gridCol w:w="1621"/>
        <w:gridCol w:w="1799"/>
        <w:gridCol w:w="1816"/>
      </w:tblGrid>
      <w:tr w:rsidR="00C0692F" w:rsidRPr="00850CFB" w:rsidTr="00C57BED">
        <w:trPr>
          <w:cantSplit/>
          <w:tblHeader/>
          <w:jc w:val="center"/>
        </w:trPr>
        <w:tc>
          <w:tcPr>
            <w:tcW w:w="775"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Template Name</w:t>
            </w:r>
          </w:p>
        </w:tc>
        <w:tc>
          <w:tcPr>
            <w:tcW w:w="4225"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850CFB" w:rsidRDefault="00C0692F" w:rsidP="00C57BED">
            <w:pPr>
              <w:pStyle w:val="TableEntry"/>
              <w:rPr>
                <w:rStyle w:val="SubtleReference"/>
                <w:smallCaps w:val="0"/>
                <w:color w:val="auto"/>
              </w:rPr>
            </w:pPr>
            <w:proofErr w:type="spellStart"/>
            <w:r w:rsidRPr="00850CFB">
              <w:rPr>
                <w:rStyle w:val="SubtleReference"/>
                <w:color w:val="auto"/>
              </w:rPr>
              <w:t>PtCP</w:t>
            </w:r>
            <w:proofErr w:type="spellEnd"/>
            <w:r w:rsidRPr="00850CFB">
              <w:rPr>
                <w:rStyle w:val="SubtleReference"/>
                <w:color w:val="auto"/>
              </w:rPr>
              <w:t xml:space="preserve"> Document</w:t>
            </w:r>
          </w:p>
        </w:tc>
      </w:tr>
      <w:tr w:rsidR="00C0692F" w:rsidRPr="00850CFB" w:rsidTr="00C57BED">
        <w:trPr>
          <w:cantSplit/>
          <w:tblHeader/>
          <w:jc w:val="center"/>
        </w:trPr>
        <w:tc>
          <w:tcPr>
            <w:tcW w:w="775"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 xml:space="preserve">Template ID </w:t>
            </w:r>
          </w:p>
        </w:tc>
        <w:tc>
          <w:tcPr>
            <w:tcW w:w="4225"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850CFB" w:rsidRDefault="00C0692F" w:rsidP="00C57BED">
            <w:pPr>
              <w:pStyle w:val="TableEntry"/>
              <w:rPr>
                <w:rStyle w:val="SubtleReference"/>
                <w:smallCaps w:val="0"/>
                <w:color w:val="auto"/>
              </w:rPr>
            </w:pPr>
            <w:r w:rsidRPr="00850CFB">
              <w:rPr>
                <w:rStyle w:val="SubtleReference"/>
                <w:color w:val="auto"/>
              </w:rPr>
              <w:t>&lt;</w:t>
            </w:r>
            <w:proofErr w:type="spellStart"/>
            <w:r w:rsidRPr="00850CFB">
              <w:rPr>
                <w:rStyle w:val="SubtleReference"/>
                <w:color w:val="auto"/>
              </w:rPr>
              <w:t>oid</w:t>
            </w:r>
            <w:proofErr w:type="spellEnd"/>
            <w:r w:rsidRPr="00850CFB">
              <w:rPr>
                <w:rStyle w:val="SubtleReference"/>
                <w:color w:val="auto"/>
              </w:rPr>
              <w:t>/</w:t>
            </w:r>
            <w:proofErr w:type="spellStart"/>
            <w:r w:rsidRPr="00850CFB">
              <w:rPr>
                <w:rStyle w:val="SubtleReference"/>
                <w:color w:val="auto"/>
              </w:rPr>
              <w:t>uid</w:t>
            </w:r>
            <w:proofErr w:type="spellEnd"/>
            <w:r w:rsidRPr="00850CFB">
              <w:rPr>
                <w:rStyle w:val="SubtleReference"/>
                <w:color w:val="auto"/>
              </w:rPr>
              <w:t>&gt; 1.3.6.1.4.1.19376.1.5.3.1.1.26.1</w:t>
            </w:r>
          </w:p>
        </w:tc>
      </w:tr>
      <w:tr w:rsidR="00C0692F" w:rsidRPr="00850CFB" w:rsidTr="00C57BED">
        <w:trPr>
          <w:cantSplit/>
          <w:tblHeader/>
          <w:jc w:val="center"/>
        </w:trPr>
        <w:tc>
          <w:tcPr>
            <w:tcW w:w="775"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 xml:space="preserve">Parent Template </w:t>
            </w:r>
          </w:p>
        </w:tc>
        <w:tc>
          <w:tcPr>
            <w:tcW w:w="4225"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D04D2C" w:rsidRDefault="00C0692F" w:rsidP="00C57BED">
            <w:pPr>
              <w:pStyle w:val="TableEntry"/>
              <w:rPr>
                <w:rStyle w:val="SubtleReference"/>
                <w:smallCaps w:val="0"/>
                <w:color w:val="auto"/>
                <w:u w:val="none"/>
              </w:rPr>
            </w:pPr>
            <w:r w:rsidRPr="00D04D2C">
              <w:rPr>
                <w:rStyle w:val="SubtleReference"/>
                <w:color w:val="auto"/>
                <w:u w:val="none"/>
              </w:rPr>
              <w:t>IHE PCC Medical Document template (OID = 1.3.6.1.4.1.19376.1.5.3.1.1.1)</w:t>
            </w:r>
          </w:p>
          <w:p w:rsidR="00C0692F" w:rsidRPr="00850CFB" w:rsidRDefault="00C0692F" w:rsidP="006F1ABD">
            <w:pPr>
              <w:pStyle w:val="TableEntry"/>
              <w:rPr>
                <w:rStyle w:val="SubtleReference"/>
                <w:smallCaps w:val="0"/>
                <w:color w:val="auto"/>
              </w:rPr>
            </w:pPr>
            <w:r w:rsidRPr="00850CFB">
              <w:t xml:space="preserve">Reconciliation Content template ID </w:t>
            </w:r>
            <w:proofErr w:type="gramStart"/>
            <w:r w:rsidRPr="00850CFB">
              <w:t>1.3.6.1.4.1.19376.1.5.3.1.1.24.1  Note</w:t>
            </w:r>
            <w:proofErr w:type="gramEnd"/>
            <w:r w:rsidRPr="00850CFB">
              <w:t xml:space="preserve">: This template ID should be used in documents that contain entries that have been reconciled. </w:t>
            </w:r>
          </w:p>
          <w:p w:rsidR="00C0692F" w:rsidRPr="00850CFB" w:rsidRDefault="00C0692F" w:rsidP="00C57BED">
            <w:pPr>
              <w:pStyle w:val="TableEntry"/>
              <w:rPr>
                <w:rStyle w:val="SubtleReference"/>
                <w:smallCaps w:val="0"/>
                <w:color w:val="auto"/>
              </w:rPr>
            </w:pPr>
          </w:p>
        </w:tc>
      </w:tr>
      <w:tr w:rsidR="00C0692F" w:rsidRPr="00850CFB" w:rsidTr="00C57BED">
        <w:trPr>
          <w:cantSplit/>
          <w:tblHeader/>
          <w:jc w:val="center"/>
        </w:trPr>
        <w:tc>
          <w:tcPr>
            <w:tcW w:w="775"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General Description</w:t>
            </w:r>
          </w:p>
        </w:tc>
        <w:tc>
          <w:tcPr>
            <w:tcW w:w="4225"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D04D2C" w:rsidRDefault="00C0692F" w:rsidP="00C57BED">
            <w:pPr>
              <w:pStyle w:val="TableEntry"/>
              <w:rPr>
                <w:rStyle w:val="SubtleReference"/>
                <w:smallCaps w:val="0"/>
                <w:color w:val="auto"/>
                <w:u w:val="none"/>
              </w:rPr>
            </w:pPr>
            <w:r w:rsidRPr="00D04D2C">
              <w:rPr>
                <w:rStyle w:val="SubtleReference"/>
                <w:color w:val="auto"/>
                <w:u w:val="none"/>
              </w:rPr>
              <w:t>The Patient Care Plan (</w:t>
            </w:r>
            <w:proofErr w:type="spellStart"/>
            <w:r w:rsidRPr="00D04D2C">
              <w:rPr>
                <w:rStyle w:val="SubtleReference"/>
                <w:color w:val="auto"/>
                <w:u w:val="none"/>
              </w:rPr>
              <w:t>PtCP</w:t>
            </w:r>
            <w:proofErr w:type="spellEnd"/>
            <w:r w:rsidRPr="00D04D2C">
              <w:rPr>
                <w:rStyle w:val="SubtleReference"/>
                <w:color w:val="auto"/>
                <w:u w:val="none"/>
              </w:rPr>
              <w:t>) content profile represents the synthesized data that is produced as a result of multiple plans of care produced by each provider to address specific health concerns of the patient.</w:t>
            </w:r>
          </w:p>
        </w:tc>
      </w:tr>
      <w:tr w:rsidR="00C0692F" w:rsidRPr="00850CFB" w:rsidTr="00C57BED">
        <w:trPr>
          <w:cantSplit/>
          <w:tblHeader/>
          <w:jc w:val="center"/>
        </w:trPr>
        <w:tc>
          <w:tcPr>
            <w:tcW w:w="775"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Document Code</w:t>
            </w:r>
          </w:p>
        </w:tc>
        <w:tc>
          <w:tcPr>
            <w:tcW w:w="4225"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850CFB" w:rsidRDefault="000E08ED" w:rsidP="003A11F9">
            <w:pPr>
              <w:pStyle w:val="TableEntry"/>
              <w:rPr>
                <w:rStyle w:val="SubtleReference"/>
                <w:smallCaps w:val="0"/>
                <w:color w:val="auto"/>
              </w:rPr>
            </w:pPr>
            <w:r w:rsidRPr="00850CFB">
              <w:t>SHALL be Code</w:t>
            </w:r>
            <w:r w:rsidR="003A11F9" w:rsidRPr="00850CFB">
              <w:t xml:space="preserve"> </w:t>
            </w:r>
            <w:proofErr w:type="spellStart"/>
            <w:r w:rsidR="003A11F9" w:rsidRPr="00850CFB">
              <w:t>xxxxx</w:t>
            </w:r>
            <w:proofErr w:type="spellEnd"/>
            <w:r w:rsidR="003A11F9" w:rsidRPr="00850CFB">
              <w:t>-x</w:t>
            </w:r>
            <w:r w:rsidRPr="00850CFB">
              <w:t xml:space="preserve">, Code System, “Value Set name”&gt; LOINC </w:t>
            </w:r>
            <w:r w:rsidR="003A11F9" w:rsidRPr="00850CFB">
              <w:t xml:space="preserve">&lt; Will utilize the same LOINC code as CCDA Care Plan document when available. </w:t>
            </w:r>
          </w:p>
        </w:tc>
      </w:tr>
      <w:tr w:rsidR="00C0692F" w:rsidRPr="00850CFB" w:rsidTr="00C57BED">
        <w:trPr>
          <w:cantSplit/>
          <w:tblHeader/>
          <w:jc w:val="center"/>
        </w:trPr>
        <w:tc>
          <w:tcPr>
            <w:tcW w:w="775"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Opt and Card</w:t>
            </w:r>
          </w:p>
        </w:tc>
        <w:tc>
          <w:tcPr>
            <w:tcW w:w="622"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Condition</w:t>
            </w:r>
          </w:p>
        </w:tc>
        <w:tc>
          <w:tcPr>
            <w:tcW w:w="815" w:type="pct"/>
            <w:tcBorders>
              <w:top w:val="single" w:sz="4" w:space="0" w:color="auto"/>
              <w:left w:val="single" w:sz="4" w:space="0" w:color="auto"/>
              <w:bottom w:val="single" w:sz="4" w:space="0" w:color="auto"/>
              <w:right w:val="single" w:sz="4" w:space="0" w:color="auto"/>
            </w:tcBorders>
            <w:shd w:val="clear" w:color="auto" w:fill="E6E6E6"/>
          </w:tcPr>
          <w:p w:rsidR="00C0692F" w:rsidRPr="00850CFB" w:rsidRDefault="00C0692F" w:rsidP="00C57BED">
            <w:pPr>
              <w:pStyle w:val="TableEntryHeader"/>
            </w:pPr>
            <w:r w:rsidRPr="00850CFB">
              <w:t>Header Element or Section Name</w:t>
            </w:r>
          </w:p>
        </w:tc>
        <w:tc>
          <w:tcPr>
            <w:tcW w:w="863"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PCC Template ID</w:t>
            </w:r>
          </w:p>
        </w:tc>
        <w:tc>
          <w:tcPr>
            <w:tcW w:w="958"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Specification Document</w:t>
            </w:r>
          </w:p>
        </w:tc>
        <w:tc>
          <w:tcPr>
            <w:tcW w:w="96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Vocabulary Constraint</w:t>
            </w:r>
          </w:p>
        </w:tc>
      </w:tr>
      <w:tr w:rsidR="00C0692F" w:rsidRPr="00850CFB"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Header"/>
            </w:pPr>
            <w:r w:rsidRPr="00850CFB">
              <w:t>Header Elements</w:t>
            </w: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R[1..1]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vAlign w:val="center"/>
          </w:tcPr>
          <w:p w:rsidR="00C0692F" w:rsidRPr="00850CFB" w:rsidRDefault="009E6BEF" w:rsidP="00C57BED">
            <w:pPr>
              <w:pStyle w:val="TableEntry"/>
            </w:pPr>
            <w:r w:rsidRPr="00850CFB">
              <w:t>Demographics</w:t>
            </w:r>
          </w:p>
        </w:tc>
        <w:tc>
          <w:tcPr>
            <w:tcW w:w="863" w:type="pct"/>
            <w:tcBorders>
              <w:top w:val="single" w:sz="4" w:space="0" w:color="auto"/>
              <w:left w:val="single" w:sz="4" w:space="0" w:color="auto"/>
              <w:bottom w:val="single" w:sz="4" w:space="0" w:color="auto"/>
              <w:right w:val="single" w:sz="4" w:space="0" w:color="auto"/>
            </w:tcBorders>
            <w:vAlign w:val="center"/>
          </w:tcPr>
          <w:p w:rsidR="00C0692F" w:rsidRPr="00850CFB" w:rsidRDefault="009E6BEF" w:rsidP="00C57BED">
            <w:pPr>
              <w:pStyle w:val="TableEntry"/>
            </w:pPr>
            <w:r w:rsidRPr="00850CFB">
              <w:t>Header Modules</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761129" w:rsidP="00C57BED">
            <w:pPr>
              <w:pStyle w:val="TableEntry"/>
            </w:pPr>
            <w:r w:rsidRPr="00850CFB">
              <w:t>See Note 2</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NA</w:t>
            </w:r>
          </w:p>
        </w:tc>
      </w:tr>
      <w:tr w:rsidR="00C0692F" w:rsidRPr="00850CFB"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Header"/>
            </w:pPr>
            <w:r w:rsidRPr="00850CFB">
              <w:t>Sections</w:t>
            </w: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lastRenderedPageBreak/>
              <w:t>R[1..1]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Allergies Section </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1.3.6.1.4.1.19376.1.5.3.1.3.13</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 xml:space="preserve"> 6.3.3.2.11 Allergies and Other Adverse Reactions Section</w:t>
            </w:r>
          </w:p>
          <w:p w:rsidR="00C0692F" w:rsidRPr="00850CFB" w:rsidRDefault="00C0692F" w:rsidP="00C57BED">
            <w:pPr>
              <w:pStyle w:val="TableEntry"/>
            </w:pPr>
          </w:p>
          <w:p w:rsidR="00C0692F" w:rsidRPr="00850CFB"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R[1..1]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Medications Section </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1.3.6.1.4.1.19376.1.5.3.1.3.19</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6.3.3.3.1 Medications Section</w:t>
            </w: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R2[1..1]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Hospital Discharge Medications Section</w:t>
            </w: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ind w:left="0"/>
              <w:rPr>
                <w:szCs w:val="18"/>
              </w:rPr>
            </w:pP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1.3.6.1.4.1.19376.1.5.3.1.3.22</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6.3.3.3.4 Hospital Discharge Medications Section</w:t>
            </w:r>
          </w:p>
          <w:p w:rsidR="00C0692F" w:rsidRPr="00850CFB" w:rsidRDefault="00C0692F" w:rsidP="00C57BED">
            <w:pPr>
              <w:pStyle w:val="TableEntry"/>
              <w:ind w:left="0"/>
            </w:pP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R2[1..1]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BD06B0" w:rsidRDefault="00C0692F" w:rsidP="00BD06B0">
            <w:pPr>
              <w:pStyle w:val="TableEntry"/>
            </w:pPr>
            <w:r w:rsidRPr="00BD06B0">
              <w:t>Admission Medication History Section</w:t>
            </w:r>
          </w:p>
        </w:tc>
        <w:tc>
          <w:tcPr>
            <w:tcW w:w="863" w:type="pct"/>
            <w:tcBorders>
              <w:top w:val="single" w:sz="4" w:space="0" w:color="auto"/>
              <w:left w:val="single" w:sz="4" w:space="0" w:color="auto"/>
              <w:bottom w:val="single" w:sz="4" w:space="0" w:color="auto"/>
              <w:right w:val="single" w:sz="4" w:space="0" w:color="auto"/>
            </w:tcBorders>
          </w:tcPr>
          <w:p w:rsidR="00C0692F" w:rsidRPr="00BD06B0" w:rsidRDefault="00C0692F" w:rsidP="00BD06B0">
            <w:pPr>
              <w:pStyle w:val="TableEntry"/>
            </w:pPr>
            <w:r w:rsidRPr="006F1ABD">
              <w:t>1.3.6.1.4.1.19376.1.5.3.1.3.20</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6.3.3.3.2 Admission Medication History Section</w:t>
            </w:r>
          </w:p>
          <w:p w:rsidR="00C0692F" w:rsidRPr="00850CFB"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lastRenderedPageBreak/>
              <w:t>R2[1..1]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Discharge Diet section</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1.3.6.1.4.1.19376.1.5.3.1.3.33</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6.3.3.6.4 Discharge Diet Section</w:t>
            </w: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Medications Administered</w:t>
            </w: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1.3.6.1.4.1.19376.1.5.3.1.3.21</w:t>
            </w: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6.3.3.3.3 Medications Administered Section</w:t>
            </w: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R[1..1]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bCs/>
              </w:rPr>
            </w:pPr>
            <w:r w:rsidRPr="00850CFB">
              <w:rPr>
                <w:bCs/>
              </w:rPr>
              <w:t xml:space="preserve">Active Problem Section </w:t>
            </w:r>
          </w:p>
          <w:p w:rsidR="00C0692F" w:rsidRPr="00850CFB" w:rsidRDefault="00C0692F" w:rsidP="00C57BED">
            <w:pPr>
              <w:pStyle w:val="TableEntry"/>
              <w:rPr>
                <w:bCs/>
              </w:rPr>
            </w:pPr>
          </w:p>
          <w:p w:rsidR="00C0692F" w:rsidRPr="00850CFB" w:rsidRDefault="00C0692F" w:rsidP="00C57BED">
            <w:pPr>
              <w:pStyle w:val="TableEntry"/>
              <w:rPr>
                <w:bCs/>
              </w:rPr>
            </w:pPr>
          </w:p>
          <w:p w:rsidR="00C0692F" w:rsidRPr="00850CFB" w:rsidRDefault="00C0692F" w:rsidP="00C57BED">
            <w:pPr>
              <w:pStyle w:val="TableEntry"/>
              <w:rPr>
                <w:bCs/>
              </w:rPr>
            </w:pPr>
          </w:p>
          <w:p w:rsidR="00C0692F" w:rsidRPr="00850CFB" w:rsidRDefault="00C0692F" w:rsidP="00C57BED">
            <w:pPr>
              <w:pStyle w:val="TableEntry"/>
              <w:rPr>
                <w:bCs/>
              </w:rPr>
            </w:pPr>
          </w:p>
          <w:p w:rsidR="00C0692F" w:rsidRPr="00850CFB" w:rsidRDefault="00C0692F" w:rsidP="00C57BED">
            <w:pPr>
              <w:pStyle w:val="TableEntry"/>
              <w:rPr>
                <w:bCs/>
              </w:rPr>
            </w:pPr>
          </w:p>
          <w:p w:rsidR="00C0692F" w:rsidRPr="00850CFB" w:rsidRDefault="00C0692F" w:rsidP="00C57BED">
            <w:pPr>
              <w:pStyle w:val="TableEntry"/>
            </w:pP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1.3.6.1.4.1.19376.1.5.3.1.3.6</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6.3.3.2.3 Active Problems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976FAA"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976FAA" w:rsidRPr="00850CFB" w:rsidRDefault="00976FAA" w:rsidP="00C57BED">
            <w:pPr>
              <w:pStyle w:val="TableEntry"/>
            </w:pPr>
            <w:r w:rsidRPr="00850CFB">
              <w:t>R[1..1]</w:t>
            </w:r>
          </w:p>
        </w:tc>
        <w:tc>
          <w:tcPr>
            <w:tcW w:w="622" w:type="pct"/>
            <w:tcBorders>
              <w:top w:val="single" w:sz="4" w:space="0" w:color="auto"/>
              <w:left w:val="single" w:sz="4" w:space="0" w:color="auto"/>
              <w:bottom w:val="single" w:sz="4" w:space="0" w:color="auto"/>
              <w:right w:val="single" w:sz="4" w:space="0" w:color="auto"/>
            </w:tcBorders>
            <w:vAlign w:val="center"/>
          </w:tcPr>
          <w:p w:rsidR="00976FAA" w:rsidRPr="00850CFB" w:rsidRDefault="00976FAA"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976FAA" w:rsidRPr="00BD06B0" w:rsidRDefault="00976FAA" w:rsidP="00BD06B0">
            <w:pPr>
              <w:pStyle w:val="TableEntry"/>
            </w:pPr>
            <w:r w:rsidRPr="006F1ABD">
              <w:t>Assessment and Plan Section</w:t>
            </w:r>
          </w:p>
        </w:tc>
        <w:tc>
          <w:tcPr>
            <w:tcW w:w="863" w:type="pct"/>
            <w:tcBorders>
              <w:top w:val="single" w:sz="4" w:space="0" w:color="auto"/>
              <w:left w:val="single" w:sz="4" w:space="0" w:color="auto"/>
              <w:bottom w:val="single" w:sz="4" w:space="0" w:color="auto"/>
              <w:right w:val="single" w:sz="4" w:space="0" w:color="auto"/>
            </w:tcBorders>
          </w:tcPr>
          <w:p w:rsidR="00976FAA" w:rsidRPr="00BD06B0" w:rsidRDefault="00976FAA" w:rsidP="00BD06B0">
            <w:pPr>
              <w:pStyle w:val="TableEntry"/>
            </w:pPr>
            <w:r w:rsidRPr="006F1ABD">
              <w:t>1.3.6.1.4.1.19376.1.5.3.1.1.13.2.5</w:t>
            </w:r>
          </w:p>
        </w:tc>
        <w:tc>
          <w:tcPr>
            <w:tcW w:w="958" w:type="pct"/>
            <w:tcBorders>
              <w:top w:val="single" w:sz="4" w:space="0" w:color="auto"/>
              <w:left w:val="single" w:sz="4" w:space="0" w:color="auto"/>
              <w:bottom w:val="single" w:sz="4" w:space="0" w:color="auto"/>
              <w:right w:val="single" w:sz="4" w:space="0" w:color="auto"/>
            </w:tcBorders>
          </w:tcPr>
          <w:p w:rsidR="00976FAA" w:rsidRPr="00BD06B0" w:rsidRDefault="00976FAA" w:rsidP="00BD06B0">
            <w:pPr>
              <w:pStyle w:val="TableEntry"/>
            </w:pPr>
            <w:r w:rsidRPr="00BD06B0">
              <w:t>PCC Template See PCC TF Vol2</w:t>
            </w:r>
          </w:p>
          <w:p w:rsidR="00976FAA" w:rsidRPr="00BD06B0" w:rsidRDefault="00976FAA" w:rsidP="00BD06B0">
            <w:pPr>
              <w:pStyle w:val="TableEntry"/>
            </w:pPr>
            <w:r w:rsidRPr="006F1ABD">
              <w:t>6.3.3.6.2 Assessment and Plan Section</w:t>
            </w:r>
          </w:p>
        </w:tc>
        <w:tc>
          <w:tcPr>
            <w:tcW w:w="967" w:type="pct"/>
            <w:tcBorders>
              <w:top w:val="single" w:sz="4" w:space="0" w:color="auto"/>
              <w:left w:val="single" w:sz="4" w:space="0" w:color="auto"/>
              <w:bottom w:val="single" w:sz="4" w:space="0" w:color="auto"/>
              <w:right w:val="single" w:sz="4" w:space="0" w:color="auto"/>
            </w:tcBorders>
          </w:tcPr>
          <w:p w:rsidR="00976FAA" w:rsidRPr="00850CFB" w:rsidRDefault="00976FAA" w:rsidP="00C57BED">
            <w:pPr>
              <w:pStyle w:val="TableEntry"/>
            </w:pPr>
          </w:p>
        </w:tc>
      </w:tr>
      <w:tr w:rsidR="00976FAA"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976FAA" w:rsidRPr="00850CFB" w:rsidRDefault="00976FAA" w:rsidP="00C57BED">
            <w:pPr>
              <w:pStyle w:val="TableEntry"/>
            </w:pPr>
            <w:r w:rsidRPr="00850CFB">
              <w:lastRenderedPageBreak/>
              <w:t>R[1..1]</w:t>
            </w:r>
          </w:p>
        </w:tc>
        <w:tc>
          <w:tcPr>
            <w:tcW w:w="622" w:type="pct"/>
            <w:tcBorders>
              <w:top w:val="single" w:sz="4" w:space="0" w:color="auto"/>
              <w:left w:val="single" w:sz="4" w:space="0" w:color="auto"/>
              <w:bottom w:val="single" w:sz="4" w:space="0" w:color="auto"/>
              <w:right w:val="single" w:sz="4" w:space="0" w:color="auto"/>
            </w:tcBorders>
            <w:vAlign w:val="center"/>
          </w:tcPr>
          <w:p w:rsidR="00976FAA" w:rsidRPr="00850CFB" w:rsidRDefault="00976FAA"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976FAA" w:rsidRPr="00BD06B0" w:rsidRDefault="00976FAA" w:rsidP="00BD06B0">
            <w:pPr>
              <w:pStyle w:val="TableEntry"/>
            </w:pPr>
            <w:r w:rsidRPr="006F1ABD">
              <w:t>Event Outcomes Section</w:t>
            </w:r>
          </w:p>
        </w:tc>
        <w:tc>
          <w:tcPr>
            <w:tcW w:w="863" w:type="pct"/>
            <w:tcBorders>
              <w:top w:val="single" w:sz="4" w:space="0" w:color="auto"/>
              <w:left w:val="single" w:sz="4" w:space="0" w:color="auto"/>
              <w:bottom w:val="single" w:sz="4" w:space="0" w:color="auto"/>
              <w:right w:val="single" w:sz="4" w:space="0" w:color="auto"/>
            </w:tcBorders>
          </w:tcPr>
          <w:p w:rsidR="00976FAA" w:rsidRPr="00BD06B0" w:rsidRDefault="00976FAA" w:rsidP="00BD06B0">
            <w:pPr>
              <w:pStyle w:val="TableEntry"/>
            </w:pPr>
            <w:r w:rsidRPr="006F1ABD">
              <w:t>1.3.6.1.4.1.19376.1.5.3.1.1.21.2.9</w:t>
            </w:r>
          </w:p>
        </w:tc>
        <w:tc>
          <w:tcPr>
            <w:tcW w:w="958" w:type="pct"/>
            <w:tcBorders>
              <w:top w:val="single" w:sz="4" w:space="0" w:color="auto"/>
              <w:left w:val="single" w:sz="4" w:space="0" w:color="auto"/>
              <w:bottom w:val="single" w:sz="4" w:space="0" w:color="auto"/>
              <w:right w:val="single" w:sz="4" w:space="0" w:color="auto"/>
            </w:tcBorders>
          </w:tcPr>
          <w:p w:rsidR="00976FAA" w:rsidRPr="00BD06B0" w:rsidRDefault="00976FAA" w:rsidP="00BD06B0">
            <w:pPr>
              <w:pStyle w:val="TableEntry"/>
            </w:pPr>
            <w:r w:rsidRPr="00BD06B0">
              <w:t xml:space="preserve">PCC </w:t>
            </w:r>
            <w:proofErr w:type="spellStart"/>
            <w:r w:rsidRPr="00BD06B0">
              <w:t>Suppl</w:t>
            </w:r>
            <w:proofErr w:type="spellEnd"/>
            <w:r w:rsidRPr="00BD06B0">
              <w:t xml:space="preserve"> CDA Content</w:t>
            </w:r>
          </w:p>
          <w:p w:rsidR="00976FAA" w:rsidRPr="00BD06B0" w:rsidRDefault="00976FAA" w:rsidP="00BD06B0">
            <w:pPr>
              <w:pStyle w:val="TableEntry"/>
            </w:pPr>
            <w:r w:rsidRPr="006F1ABD">
              <w:t>6.3.3.2.42 Event Outcomes Section</w:t>
            </w:r>
          </w:p>
        </w:tc>
        <w:tc>
          <w:tcPr>
            <w:tcW w:w="967" w:type="pct"/>
            <w:tcBorders>
              <w:top w:val="single" w:sz="4" w:space="0" w:color="auto"/>
              <w:left w:val="single" w:sz="4" w:space="0" w:color="auto"/>
              <w:bottom w:val="single" w:sz="4" w:space="0" w:color="auto"/>
              <w:right w:val="single" w:sz="4" w:space="0" w:color="auto"/>
            </w:tcBorders>
          </w:tcPr>
          <w:p w:rsidR="00976FAA" w:rsidRPr="00850CFB" w:rsidRDefault="00976FAA"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R2[1..1]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BD06B0" w:rsidRDefault="00C0692F" w:rsidP="00BD06B0">
            <w:pPr>
              <w:pStyle w:val="TableEntry"/>
            </w:pPr>
            <w:r w:rsidRPr="00BD06B0">
              <w:t>Discharge Diagnosis</w:t>
            </w:r>
          </w:p>
          <w:p w:rsidR="00C0692F" w:rsidRPr="00BD06B0" w:rsidRDefault="00C0692F" w:rsidP="00BD06B0">
            <w:pPr>
              <w:pStyle w:val="TableEntry"/>
            </w:pPr>
          </w:p>
          <w:p w:rsidR="00C0692F" w:rsidRPr="00BD06B0" w:rsidRDefault="00C0692F" w:rsidP="00BD06B0">
            <w:pPr>
              <w:pStyle w:val="TableEntry"/>
            </w:pPr>
          </w:p>
          <w:p w:rsidR="00C0692F" w:rsidRPr="00BD06B0" w:rsidRDefault="00C0692F" w:rsidP="00BD06B0">
            <w:pPr>
              <w:pStyle w:val="TableEntry"/>
            </w:pPr>
          </w:p>
          <w:p w:rsidR="00C0692F" w:rsidRPr="00BD06B0" w:rsidRDefault="00C0692F" w:rsidP="00BD06B0">
            <w:pPr>
              <w:pStyle w:val="TableEntry"/>
            </w:pPr>
          </w:p>
          <w:p w:rsidR="00C0692F" w:rsidRPr="00BD06B0" w:rsidRDefault="00C0692F" w:rsidP="00BD06B0">
            <w:pPr>
              <w:pStyle w:val="TableEntry"/>
            </w:pPr>
          </w:p>
          <w:p w:rsidR="00C0692F" w:rsidRPr="00BD06B0" w:rsidRDefault="00C0692F" w:rsidP="00BD06B0">
            <w:pPr>
              <w:pStyle w:val="TableEntry"/>
            </w:pPr>
          </w:p>
          <w:p w:rsidR="00C0692F" w:rsidRPr="00BD06B0" w:rsidRDefault="00C0692F" w:rsidP="00BD06B0">
            <w:pPr>
              <w:pStyle w:val="TableEntry"/>
            </w:pPr>
          </w:p>
          <w:p w:rsidR="00C0692F" w:rsidRPr="00BD06B0" w:rsidRDefault="00C0692F" w:rsidP="00BD06B0">
            <w:pPr>
              <w:pStyle w:val="TableEntry"/>
            </w:pPr>
          </w:p>
        </w:tc>
        <w:tc>
          <w:tcPr>
            <w:tcW w:w="863" w:type="pct"/>
            <w:tcBorders>
              <w:top w:val="single" w:sz="4" w:space="0" w:color="auto"/>
              <w:left w:val="single" w:sz="4" w:space="0" w:color="auto"/>
              <w:bottom w:val="single" w:sz="4" w:space="0" w:color="auto"/>
              <w:right w:val="single" w:sz="4" w:space="0" w:color="auto"/>
            </w:tcBorders>
          </w:tcPr>
          <w:p w:rsidR="00C0692F" w:rsidRPr="00BD06B0" w:rsidRDefault="00C0692F" w:rsidP="00BD06B0">
            <w:pPr>
              <w:pStyle w:val="TableEntry"/>
            </w:pPr>
            <w:r w:rsidRPr="00BD06B0">
              <w:t>1.3.6.1.4.1.19376.1.5.3.1.3.7</w:t>
            </w:r>
          </w:p>
        </w:tc>
        <w:tc>
          <w:tcPr>
            <w:tcW w:w="958" w:type="pct"/>
            <w:tcBorders>
              <w:top w:val="single" w:sz="4" w:space="0" w:color="auto"/>
              <w:left w:val="single" w:sz="4" w:space="0" w:color="auto"/>
              <w:bottom w:val="single" w:sz="4" w:space="0" w:color="auto"/>
              <w:right w:val="single" w:sz="4" w:space="0" w:color="auto"/>
            </w:tcBorders>
          </w:tcPr>
          <w:p w:rsidR="00C0692F" w:rsidRPr="00BD06B0" w:rsidRDefault="00C0692F" w:rsidP="00BD06B0">
            <w:pPr>
              <w:pStyle w:val="TableEntry"/>
            </w:pPr>
            <w:r w:rsidRPr="00BD06B0">
              <w:t>PCC Template See PCC TF Vol2</w:t>
            </w:r>
          </w:p>
          <w:p w:rsidR="00C0692F" w:rsidRPr="00BD06B0" w:rsidRDefault="00C0692F" w:rsidP="00BD06B0">
            <w:pPr>
              <w:pStyle w:val="TableEntry"/>
            </w:pPr>
            <w:r w:rsidRPr="00BD06B0">
              <w:t>6.3.3.2.4 Discharge Diagnosis Section</w:t>
            </w:r>
          </w:p>
          <w:p w:rsidR="00C0692F" w:rsidRPr="00BD06B0" w:rsidRDefault="00C0692F" w:rsidP="00BD06B0">
            <w:pPr>
              <w:pStyle w:val="TableEntry"/>
            </w:pPr>
          </w:p>
          <w:p w:rsidR="00C0692F" w:rsidRPr="00BD06B0" w:rsidRDefault="00C0692F" w:rsidP="00BD06B0">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R2[1..1]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right w:val="single" w:sz="4" w:space="0" w:color="auto"/>
            </w:tcBorders>
          </w:tcPr>
          <w:p w:rsidR="00C0692F" w:rsidRPr="00850CFB" w:rsidRDefault="00C0692F" w:rsidP="00C57BED">
            <w:pPr>
              <w:pStyle w:val="TableEntry"/>
            </w:pPr>
            <w:r w:rsidRPr="00850CFB">
              <w:t xml:space="preserve">Coded List of Surgeries </w:t>
            </w: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tc>
        <w:tc>
          <w:tcPr>
            <w:tcW w:w="863" w:type="pct"/>
            <w:tcBorders>
              <w:top w:val="single" w:sz="4" w:space="0" w:color="auto"/>
              <w:left w:val="single" w:sz="4" w:space="0" w:color="auto"/>
              <w:right w:val="single" w:sz="4" w:space="0" w:color="auto"/>
            </w:tcBorders>
          </w:tcPr>
          <w:p w:rsidR="00C0692F" w:rsidRPr="00850CFB" w:rsidRDefault="00C0692F" w:rsidP="00C57BED">
            <w:pPr>
              <w:pStyle w:val="TableEntry"/>
            </w:pPr>
            <w:r w:rsidRPr="00850CFB">
              <w:t>1.3.6.1.4.1.19376.1.5.3.1.3.12</w:t>
            </w: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6.3.3.2.10 Coded List of Surgeries Section</w:t>
            </w:r>
          </w:p>
          <w:p w:rsidR="00C0692F" w:rsidRPr="00850CFB" w:rsidRDefault="00C0692F" w:rsidP="00C57BED">
            <w:pPr>
              <w:pStyle w:val="TableEntry"/>
            </w:pPr>
          </w:p>
          <w:p w:rsidR="00C0692F" w:rsidRPr="00850CFB"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lastRenderedPageBreak/>
              <w:t>R[1..1]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bCs/>
                <w:szCs w:val="18"/>
              </w:rPr>
            </w:pPr>
            <w:r w:rsidRPr="00850CFB">
              <w:rPr>
                <w:bCs/>
                <w:szCs w:val="18"/>
              </w:rPr>
              <w:t xml:space="preserve">Coded Results Section </w:t>
            </w:r>
          </w:p>
          <w:p w:rsidR="00C0692F" w:rsidRPr="00850CFB" w:rsidRDefault="00C0692F" w:rsidP="00C57BED">
            <w:pPr>
              <w:pStyle w:val="TableEntry"/>
              <w:rPr>
                <w:bCs/>
                <w:szCs w:val="18"/>
              </w:rPr>
            </w:pPr>
          </w:p>
          <w:p w:rsidR="00C0692F" w:rsidRPr="00850CFB" w:rsidRDefault="00C0692F" w:rsidP="00C57BED">
            <w:pPr>
              <w:pStyle w:val="TableEntry"/>
              <w:rPr>
                <w:bCs/>
                <w:szCs w:val="18"/>
              </w:rPr>
            </w:pPr>
          </w:p>
          <w:p w:rsidR="00C0692F" w:rsidRPr="00850CFB" w:rsidRDefault="00C0692F" w:rsidP="00C57BED">
            <w:pPr>
              <w:pStyle w:val="TableEntry"/>
              <w:rPr>
                <w:bCs/>
                <w:szCs w:val="18"/>
              </w:rPr>
            </w:pPr>
          </w:p>
          <w:p w:rsidR="00C0692F" w:rsidRPr="00850CFB" w:rsidRDefault="00C0692F" w:rsidP="00C57BED">
            <w:pPr>
              <w:pStyle w:val="TableEntry"/>
              <w:rPr>
                <w:bCs/>
                <w:szCs w:val="18"/>
              </w:rPr>
            </w:pPr>
          </w:p>
          <w:p w:rsidR="00C0692F" w:rsidRPr="00850CFB" w:rsidRDefault="00C0692F" w:rsidP="00C57BED">
            <w:pPr>
              <w:pStyle w:val="TableEntry"/>
              <w:rPr>
                <w:bCs/>
                <w:szCs w:val="18"/>
              </w:rPr>
            </w:pPr>
          </w:p>
          <w:p w:rsidR="00C0692F" w:rsidRPr="00850CFB" w:rsidRDefault="00C0692F" w:rsidP="00C57BED">
            <w:pPr>
              <w:pStyle w:val="TableEntry"/>
              <w:ind w:left="0"/>
              <w:rPr>
                <w:szCs w:val="18"/>
              </w:rPr>
            </w:pP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1.3.6.1.4.1.19376.1.5.3.1.3.28</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6.3.3.5.2 Coded Results Section</w:t>
            </w: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BD06B0" w:rsidRDefault="00C0692F" w:rsidP="006F1ABD">
            <w:pPr>
              <w:pStyle w:val="TableEntry"/>
            </w:pPr>
            <w:r w:rsidRPr="00BD06B0">
              <w:t>Coded Hospital Studies Summary Section</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1.3.6.1.4.1.19376.1.5.3.1.3.30</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6.3.3.5.3.1 Coded Hospital Studies Summary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bCs/>
                <w:szCs w:val="18"/>
              </w:rPr>
            </w:pPr>
            <w:r w:rsidRPr="00850CFB">
              <w:rPr>
                <w:bCs/>
                <w:szCs w:val="18"/>
              </w:rPr>
              <w:t>Coded Advance Directives Section</w:t>
            </w:r>
          </w:p>
          <w:p w:rsidR="00C0692F" w:rsidRPr="00850CFB" w:rsidRDefault="00C0692F" w:rsidP="00C57BED">
            <w:pPr>
              <w:pStyle w:val="TableEntry"/>
              <w:rPr>
                <w:bCs/>
                <w:szCs w:val="18"/>
              </w:rPr>
            </w:pPr>
          </w:p>
          <w:p w:rsidR="00C0692F" w:rsidRPr="00850CFB" w:rsidRDefault="00C0692F" w:rsidP="00C57BED">
            <w:pPr>
              <w:pStyle w:val="TableEntry"/>
              <w:ind w:left="0"/>
              <w:rPr>
                <w:szCs w:val="18"/>
              </w:rPr>
            </w:pP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1.3.6.1.4.1.19376.1.5.3.1.3.35</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6.3.3.6.6 Coded Advance Directives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rPr>
                <w:bCs/>
              </w:rPr>
              <w:t xml:space="preserve">Encounters Histories Section </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1.3.6.1.4.1.19376.1.5.3.1.1.5.3.3</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6.3.3.2.6 Encounter Histories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bCs/>
              </w:rPr>
            </w:pPr>
            <w:r w:rsidRPr="00850CFB">
              <w:rPr>
                <w:bCs/>
              </w:rPr>
              <w:t>Coded Family Medical History Section</w:t>
            </w:r>
          </w:p>
          <w:p w:rsidR="00C0692F" w:rsidRPr="00850CFB" w:rsidRDefault="00C0692F" w:rsidP="00C57BED">
            <w:pPr>
              <w:pStyle w:val="TableEntry"/>
              <w:rPr>
                <w:bCs/>
              </w:rPr>
            </w:pPr>
          </w:p>
          <w:p w:rsidR="00C0692F" w:rsidRPr="00850CFB" w:rsidRDefault="00C0692F" w:rsidP="00C57BED">
            <w:pPr>
              <w:pStyle w:val="TableEntry"/>
            </w:pP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1.3.6.1.4.1.19376.1.5.3.1.3.15</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6.3.3.2.13 Coded Family Medical History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R2[0..1]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bCs/>
              </w:rPr>
            </w:pPr>
            <w:r w:rsidRPr="00850CFB">
              <w:rPr>
                <w:bCs/>
              </w:rPr>
              <w:t>Coded Functional Status Assessment Section</w:t>
            </w:r>
          </w:p>
          <w:p w:rsidR="00C0692F" w:rsidRPr="00850CFB" w:rsidRDefault="00C0692F" w:rsidP="00C57BED">
            <w:pPr>
              <w:pStyle w:val="TableEntry"/>
            </w:pPr>
            <w:r w:rsidRPr="00850CFB">
              <w:t xml:space="preserve"> </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1.3.6.1.4.1.19376.1.5.3.1.1.12.2.1</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PCC </w:t>
            </w:r>
            <w:proofErr w:type="spellStart"/>
            <w:r w:rsidRPr="00850CFB">
              <w:t>Suppl</w:t>
            </w:r>
            <w:proofErr w:type="spellEnd"/>
            <w:r w:rsidRPr="00850CFB">
              <w:t xml:space="preserve"> CDA Content</w:t>
            </w:r>
          </w:p>
          <w:p w:rsidR="00C0692F" w:rsidRPr="00850CFB" w:rsidRDefault="00C0692F" w:rsidP="00C57BED">
            <w:pPr>
              <w:pStyle w:val="TableEntry"/>
            </w:pPr>
            <w:r w:rsidRPr="00850CFB">
              <w:t>6.3.3.2.22 Coded Functional Status Assessment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trHeight w:val="1415"/>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lastRenderedPageBreak/>
              <w:t>R2[0..1]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8E77E5"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Assessment Section</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1.3.6.1.4.1.19376.1.5.3.1.1.13.2.4</w:t>
            </w:r>
          </w:p>
          <w:p w:rsidR="00C0692F" w:rsidRPr="00850CFB" w:rsidRDefault="00C0692F" w:rsidP="00C57BED">
            <w:pPr>
              <w:pStyle w:val="TableEntry"/>
            </w:pP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w:t>
            </w:r>
          </w:p>
          <w:p w:rsidR="00C0692F" w:rsidRPr="00850CFB" w:rsidRDefault="00C0692F" w:rsidP="00C57BED">
            <w:pPr>
              <w:pStyle w:val="TableEntry"/>
            </w:pPr>
            <w:r w:rsidRPr="00850CFB">
              <w:t xml:space="preserve">See PCC </w:t>
            </w:r>
            <w:proofErr w:type="spellStart"/>
            <w:r w:rsidRPr="00850CFB">
              <w:t>Suppl</w:t>
            </w:r>
            <w:proofErr w:type="spellEnd"/>
          </w:p>
          <w:p w:rsidR="00C0692F" w:rsidRPr="00850CFB" w:rsidRDefault="00C0692F" w:rsidP="00C57BED">
            <w:pPr>
              <w:pStyle w:val="TableEntry"/>
            </w:pPr>
            <w:r w:rsidRPr="00850CFB">
              <w:t>CDA Content Modules</w:t>
            </w:r>
          </w:p>
          <w:p w:rsidR="00C0692F" w:rsidRPr="00850CFB" w:rsidRDefault="00C0692F" w:rsidP="00C57BED">
            <w:pPr>
              <w:pStyle w:val="TableEntry"/>
            </w:pPr>
            <w:r w:rsidRPr="00850CFB">
              <w:t>6.3.3.9.7 Assessments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F62921" w:rsidP="00C57BED">
            <w:pPr>
              <w:pStyle w:val="TableEntry"/>
            </w:pPr>
            <w:r w:rsidRPr="00850CFB">
              <w:t>R2</w:t>
            </w:r>
            <w:r w:rsidR="00C0692F" w:rsidRPr="00850CFB">
              <w:t>[0..1]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Immunizations Section </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1.3.6.1.4.1.19376.1.5.3.1.3.23</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6.3.3.3.5 Immunizations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bCs/>
                <w:szCs w:val="18"/>
              </w:rPr>
              <w:t>Medical Devices Section</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1.3.6.1.4.1.19376.1.5.3.1.1.5.3.5</w:t>
            </w:r>
          </w:p>
          <w:p w:rsidR="00C0692F" w:rsidRPr="00850CFB" w:rsidRDefault="00C0692F" w:rsidP="00C57BED">
            <w:pPr>
              <w:pStyle w:val="TableEntry"/>
              <w:rPr>
                <w:szCs w:val="18"/>
              </w:rPr>
            </w:pPr>
          </w:p>
          <w:p w:rsidR="00C0692F" w:rsidRPr="00850CFB" w:rsidRDefault="00C0692F" w:rsidP="00C57BED">
            <w:pPr>
              <w:pStyle w:val="TableEntry"/>
              <w:rPr>
                <w:szCs w:val="18"/>
              </w:rPr>
            </w:pPr>
          </w:p>
          <w:p w:rsidR="00C0692F" w:rsidRPr="00850CFB" w:rsidRDefault="00C0692F" w:rsidP="00C57BED">
            <w:pPr>
              <w:pStyle w:val="TableEntry"/>
              <w:rPr>
                <w:szCs w:val="18"/>
              </w:rPr>
            </w:pP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6.3.3.2.19 Medical Devices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bCs/>
                <w:szCs w:val="18"/>
              </w:rPr>
              <w:t xml:space="preserve">Payers Section </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1.3.6.1.4.1.19376.1.5.3.1.1.5.3.7</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rPr>
                <w:szCs w:val="18"/>
              </w:rPr>
            </w:pPr>
            <w:r w:rsidRPr="00850CFB">
              <w:rPr>
                <w:szCs w:val="18"/>
              </w:rPr>
              <w:t>6.3.3.7.1 Payers Section</w:t>
            </w:r>
          </w:p>
          <w:p w:rsidR="00C0692F" w:rsidRPr="00850CFB" w:rsidRDefault="00C0692F" w:rsidP="00C57BED">
            <w:pPr>
              <w:pStyle w:val="TableEntry"/>
            </w:pPr>
            <w:r w:rsidRPr="00850CFB">
              <w:rPr>
                <w:szCs w:val="18"/>
              </w:rPr>
              <w:t xml:space="preserve">Coverage entry see </w:t>
            </w:r>
            <w:r w:rsidRPr="00850CFB">
              <w:t xml:space="preserve">PCC </w:t>
            </w:r>
            <w:proofErr w:type="spellStart"/>
            <w:r w:rsidRPr="00850CFB">
              <w:t>Suppl</w:t>
            </w:r>
            <w:proofErr w:type="spellEnd"/>
            <w:r w:rsidRPr="00850CFB">
              <w:t xml:space="preserve"> CDA Content</w:t>
            </w:r>
          </w:p>
          <w:p w:rsidR="00C0692F" w:rsidRPr="00850CFB" w:rsidRDefault="00C0692F" w:rsidP="00C57BED">
            <w:pPr>
              <w:pStyle w:val="TableEntry"/>
            </w:pPr>
            <w:r w:rsidRPr="00850CFB">
              <w:t>6.3.4.36 Coverage Entry 1.3.6.1.4.1.19376.1.5.3.1.4.17</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Social History Section </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1.3.6.1.4.1.19376.1.5.3.1.3.16.1</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PCC </w:t>
            </w:r>
            <w:proofErr w:type="spellStart"/>
            <w:r w:rsidRPr="00850CFB">
              <w:t>Suppl</w:t>
            </w:r>
            <w:proofErr w:type="spellEnd"/>
            <w:r w:rsidRPr="00850CFB">
              <w:t xml:space="preserve"> CDA Content</w:t>
            </w:r>
          </w:p>
          <w:p w:rsidR="00C0692F" w:rsidRPr="00850CFB" w:rsidRDefault="00C0692F" w:rsidP="00C57BED">
            <w:pPr>
              <w:pStyle w:val="TableEntry"/>
            </w:pPr>
            <w:r w:rsidRPr="00850CFB">
              <w:t>6.3.3.2.36 Coded Social History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lastRenderedPageBreak/>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Vital Signs Section </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1.3.6.1.4.1.19376.1.5.3.1.1.5.3.2</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6.3.3.4.5 Coded Vital Signs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History of Past Illness</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1.3.6.1.4.1.19376.1.5.3.1.3.8</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6.3.3.2.5 History of Past Illness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Review of System</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1.3.6.1.4.1.19376.1.5.3.1.3.18</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6.3.3.2.16 Review of Systems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Physical Exam</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1.3.6.1.4.1.19376.1.5.3.1.1.9.15</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6.3.3.4.2 Detailed Physical Examination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Hospital Discharge Physical Exam</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1.3.6.1.4.1.19376.1.5.3.1.3.26</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PCC Template See PCC TF Vol2</w:t>
            </w:r>
          </w:p>
          <w:p w:rsidR="00C0692F" w:rsidRPr="00850CFB" w:rsidRDefault="00C0692F" w:rsidP="00C57BED">
            <w:pPr>
              <w:pStyle w:val="TableEntry"/>
            </w:pPr>
            <w:r w:rsidRPr="00850CFB">
              <w:t>6.3.3.4.3 Hospital Discharge Physical Exam Section</w:t>
            </w: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O[0..1]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bCs/>
                <w:szCs w:val="18"/>
              </w:rPr>
            </w:pPr>
            <w:r w:rsidRPr="00850CFB">
              <w:rPr>
                <w:bCs/>
                <w:szCs w:val="18"/>
              </w:rPr>
              <w:t>Hospital Discharge Instructions</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1.3.6.1.4.1.19376.1.5.3.1.1.26.1.2</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ind w:left="0"/>
              <w:rPr>
                <w:bCs/>
                <w:sz w:val="16"/>
                <w:szCs w:val="16"/>
              </w:rPr>
            </w:pP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5"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R[1..1]</w:t>
            </w:r>
          </w:p>
        </w:tc>
        <w:tc>
          <w:tcPr>
            <w:tcW w:w="622"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15"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Patient Care Plan Section</w:t>
            </w:r>
          </w:p>
        </w:tc>
        <w:tc>
          <w:tcPr>
            <w:tcW w:w="863"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1.3.6.1.4.1.19376.1.5.3.1.1.26.1.1</w:t>
            </w:r>
          </w:p>
        </w:tc>
        <w:tc>
          <w:tcPr>
            <w:tcW w:w="95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c>
          <w:tcPr>
            <w:tcW w:w="96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bl>
    <w:p w:rsidR="00836B0F" w:rsidRPr="00BD06B0" w:rsidRDefault="00836B0F" w:rsidP="00BD06B0">
      <w:pPr>
        <w:pStyle w:val="Note"/>
        <w:rPr>
          <w:rFonts w:eastAsia="Calibri"/>
        </w:rPr>
      </w:pPr>
      <w:r w:rsidRPr="00BD06B0">
        <w:rPr>
          <w:rFonts w:eastAsia="Calibri"/>
        </w:rPr>
        <w:t xml:space="preserve">Note 1: Because of current transition to universal content, CCDA templates and IHE templates are included in this guide. At the completion of the profile harmonizing the IHE PCC and CCDA templates, the referenced CCDA templates will be removed and the new harmonized templates will be used. See open issues. </w:t>
      </w:r>
    </w:p>
    <w:p w:rsidR="00761129" w:rsidRPr="00850CFB" w:rsidRDefault="00761129" w:rsidP="006F1ABD">
      <w:pPr>
        <w:pStyle w:val="Note"/>
        <w:rPr>
          <w:szCs w:val="18"/>
        </w:rPr>
      </w:pPr>
      <w:r w:rsidRPr="00850CFB">
        <w:rPr>
          <w:rFonts w:eastAsia="Calibri"/>
          <w:szCs w:val="18"/>
        </w:rPr>
        <w:lastRenderedPageBreak/>
        <w:t>Note 2:</w:t>
      </w:r>
      <w:r w:rsidRPr="00850CFB">
        <w:rPr>
          <w:rFonts w:eastAsia="Calibri"/>
        </w:rPr>
        <w:t xml:space="preserve"> </w:t>
      </w:r>
      <w:proofErr w:type="spellStart"/>
      <w:r w:rsidRPr="00850CFB">
        <w:rPr>
          <w:szCs w:val="18"/>
        </w:rPr>
        <w:t>PtCP</w:t>
      </w:r>
      <w:proofErr w:type="spellEnd"/>
      <w:r w:rsidRPr="00850CFB">
        <w:rPr>
          <w:szCs w:val="18"/>
        </w:rPr>
        <w:t xml:space="preserve"> is a medical summary and inherits all header constraints from Medical Summaries. CDA Release 2.0 documents that conform to the requirements of this content module shall indicate their conformance by the inclusion of the appropriate &lt;</w:t>
      </w:r>
      <w:proofErr w:type="spellStart"/>
      <w:r w:rsidRPr="00850CFB">
        <w:rPr>
          <w:szCs w:val="18"/>
        </w:rPr>
        <w:t>templateId</w:t>
      </w:r>
      <w:proofErr w:type="spellEnd"/>
      <w:r w:rsidRPr="00850CFB">
        <w:rPr>
          <w:szCs w:val="18"/>
        </w:rPr>
        <w:t>&gt; elements in the header of the document. CCDA US Realm header elements can be used when the CCDA flavor of templates are implemented</w:t>
      </w:r>
      <w:r w:rsidR="00B93395">
        <w:rPr>
          <w:szCs w:val="18"/>
        </w:rPr>
        <w:t xml:space="preserve">. </w:t>
      </w:r>
    </w:p>
    <w:p w:rsidR="0030195F" w:rsidRPr="00850CFB" w:rsidRDefault="0030195F" w:rsidP="00F06B2A">
      <w:pPr>
        <w:pStyle w:val="BodyText"/>
        <w:rPr>
          <w:rFonts w:eastAsia="Calibri"/>
        </w:rPr>
      </w:pPr>
    </w:p>
    <w:p w:rsidR="00836B0F" w:rsidRPr="00BD06B0" w:rsidRDefault="00836B0F" w:rsidP="00BD06B0">
      <w:pPr>
        <w:pStyle w:val="TableTitle"/>
      </w:pPr>
      <w:r w:rsidRPr="00BD06B0">
        <w:t>Table 6.3.1.D.5-2</w:t>
      </w:r>
      <w:r w:rsidRPr="006F1ABD">
        <w:t xml:space="preserve"> </w:t>
      </w:r>
      <w:proofErr w:type="spellStart"/>
      <w:r w:rsidRPr="00BD06B0">
        <w:t>PtCP</w:t>
      </w:r>
      <w:proofErr w:type="spellEnd"/>
      <w:r w:rsidRPr="00BD06B0">
        <w:t xml:space="preserve"> Document CCDA Content Module Specification </w:t>
      </w:r>
    </w:p>
    <w:tbl>
      <w:tblPr>
        <w:tblW w:w="4938" w:type="pct"/>
        <w:jc w:val="center"/>
        <w:tblInd w:w="-913" w:type="dxa"/>
        <w:tblBorders>
          <w:top w:val="single" w:sz="6" w:space="0" w:color="000000"/>
          <w:left w:val="single" w:sz="6" w:space="0" w:color="000000"/>
          <w:bottom w:val="single" w:sz="6" w:space="0" w:color="000000"/>
          <w:right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442"/>
        <w:gridCol w:w="1126"/>
        <w:gridCol w:w="1528"/>
        <w:gridCol w:w="1621"/>
        <w:gridCol w:w="1799"/>
        <w:gridCol w:w="1758"/>
      </w:tblGrid>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Template Name</w:t>
            </w:r>
          </w:p>
        </w:tc>
        <w:tc>
          <w:tcPr>
            <w:tcW w:w="4223"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B93395" w:rsidRDefault="00C0692F" w:rsidP="00B93395">
            <w:pPr>
              <w:pStyle w:val="TableEntry"/>
            </w:pPr>
            <w:proofErr w:type="spellStart"/>
            <w:r w:rsidRPr="00B93395">
              <w:t>PtCP</w:t>
            </w:r>
            <w:proofErr w:type="spellEnd"/>
            <w:r w:rsidRPr="00B93395">
              <w:t xml:space="preserve"> Document</w:t>
            </w: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 xml:space="preserve">Template ID </w:t>
            </w:r>
          </w:p>
        </w:tc>
        <w:tc>
          <w:tcPr>
            <w:tcW w:w="4223"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B93395" w:rsidRDefault="00C0692F" w:rsidP="00B93395">
            <w:pPr>
              <w:pStyle w:val="TableEntry"/>
            </w:pPr>
            <w:r w:rsidRPr="00B93395">
              <w:t>&lt;</w:t>
            </w:r>
            <w:proofErr w:type="spellStart"/>
            <w:r w:rsidRPr="00B93395">
              <w:t>oid</w:t>
            </w:r>
            <w:proofErr w:type="spellEnd"/>
            <w:r w:rsidRPr="00B93395">
              <w:t>/</w:t>
            </w:r>
            <w:proofErr w:type="spellStart"/>
            <w:r w:rsidRPr="00B93395">
              <w:t>uid</w:t>
            </w:r>
            <w:proofErr w:type="spellEnd"/>
            <w:r w:rsidRPr="00B93395">
              <w:t xml:space="preserve">&gt;  </w:t>
            </w:r>
            <w:r w:rsidR="00B57166" w:rsidRPr="00B93395">
              <w:t>1.3.6.1.4.1.19376.1.5.3.1.1.27.1</w:t>
            </w: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 xml:space="preserve">Parent Template </w:t>
            </w:r>
          </w:p>
        </w:tc>
        <w:tc>
          <w:tcPr>
            <w:tcW w:w="4223"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B93395" w:rsidRDefault="00C0692F" w:rsidP="00B93395">
            <w:pPr>
              <w:pStyle w:val="TableEntry"/>
            </w:pPr>
            <w:r w:rsidRPr="00B93395">
              <w:t>IHE PCC Medical Document template (OID = 1.3.6.1.4.1.19376.1.5.3.1.1.1)</w:t>
            </w:r>
          </w:p>
          <w:p w:rsidR="00C0692F" w:rsidRPr="006F1ABD" w:rsidRDefault="00C0692F" w:rsidP="006F1ABD">
            <w:pPr>
              <w:pStyle w:val="TableEntry"/>
            </w:pPr>
            <w:r w:rsidRPr="006F1ABD">
              <w:t xml:space="preserve">Reconciliation Content template ID 1.3.6.1.4.1.19376.1.5.3.1.1.24.1  </w:t>
            </w:r>
          </w:p>
          <w:p w:rsidR="00C0692F" w:rsidRPr="00B93395" w:rsidRDefault="00C0692F" w:rsidP="00B93395">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General Description</w:t>
            </w:r>
          </w:p>
        </w:tc>
        <w:tc>
          <w:tcPr>
            <w:tcW w:w="4223"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B93395" w:rsidRDefault="00C0692F" w:rsidP="00B93395">
            <w:pPr>
              <w:pStyle w:val="TableEntry"/>
            </w:pPr>
            <w:r w:rsidRPr="00B93395">
              <w:t>The Patient Care Plan (</w:t>
            </w:r>
            <w:proofErr w:type="spellStart"/>
            <w:r w:rsidRPr="00B93395">
              <w:t>PtCP</w:t>
            </w:r>
            <w:proofErr w:type="spellEnd"/>
            <w:r w:rsidRPr="00B93395">
              <w:t>) content profile represents the synthesized data that is produced as a result of multiple plans of care produced by each provider to address specific health concerns of the patient.</w:t>
            </w: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Document Code</w:t>
            </w:r>
          </w:p>
        </w:tc>
        <w:tc>
          <w:tcPr>
            <w:tcW w:w="4223" w:type="pct"/>
            <w:gridSpan w:val="5"/>
            <w:tcBorders>
              <w:top w:val="single" w:sz="4" w:space="0" w:color="auto"/>
              <w:left w:val="single" w:sz="4" w:space="0" w:color="auto"/>
              <w:bottom w:val="single" w:sz="4" w:space="0" w:color="auto"/>
              <w:right w:val="single" w:sz="4" w:space="0" w:color="auto"/>
            </w:tcBorders>
            <w:shd w:val="clear" w:color="auto" w:fill="auto"/>
          </w:tcPr>
          <w:p w:rsidR="00C0692F" w:rsidRPr="00B93395" w:rsidRDefault="003A11F9" w:rsidP="00B93395">
            <w:pPr>
              <w:pStyle w:val="TableEntry"/>
            </w:pPr>
            <w:r w:rsidRPr="00B93395">
              <w:t xml:space="preserve">SHALL be Code </w:t>
            </w:r>
            <w:proofErr w:type="spellStart"/>
            <w:r w:rsidRPr="00B93395">
              <w:t>xxxxx</w:t>
            </w:r>
            <w:proofErr w:type="spellEnd"/>
            <w:r w:rsidRPr="00B93395">
              <w:t>-x, Code System, “Value Set name”&gt; LOINC &lt; Will utilize the same LOINC code as CCDA Care Plan document when available.</w:t>
            </w: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Opt and Card</w:t>
            </w:r>
          </w:p>
        </w:tc>
        <w:tc>
          <w:tcPr>
            <w:tcW w:w="607"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Condition</w:t>
            </w:r>
          </w:p>
        </w:tc>
        <w:tc>
          <w:tcPr>
            <w:tcW w:w="824" w:type="pct"/>
            <w:tcBorders>
              <w:top w:val="single" w:sz="4" w:space="0" w:color="auto"/>
              <w:left w:val="single" w:sz="4" w:space="0" w:color="auto"/>
              <w:bottom w:val="single" w:sz="4" w:space="0" w:color="auto"/>
              <w:right w:val="single" w:sz="4" w:space="0" w:color="auto"/>
            </w:tcBorders>
            <w:shd w:val="clear" w:color="auto" w:fill="E6E6E6"/>
          </w:tcPr>
          <w:p w:rsidR="00C0692F" w:rsidRPr="00850CFB" w:rsidRDefault="00C0692F" w:rsidP="00C57BED">
            <w:pPr>
              <w:pStyle w:val="TableEntryHeader"/>
            </w:pPr>
            <w:r w:rsidRPr="00850CFB">
              <w:t>Header Element or Section Name</w:t>
            </w:r>
          </w:p>
        </w:tc>
        <w:tc>
          <w:tcPr>
            <w:tcW w:w="874"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CCDA Template ID</w:t>
            </w:r>
          </w:p>
        </w:tc>
        <w:tc>
          <w:tcPr>
            <w:tcW w:w="970"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Specification Document</w:t>
            </w:r>
          </w:p>
        </w:tc>
        <w:tc>
          <w:tcPr>
            <w:tcW w:w="948" w:type="pct"/>
            <w:tcBorders>
              <w:top w:val="single" w:sz="4" w:space="0" w:color="auto"/>
              <w:left w:val="single" w:sz="4" w:space="0" w:color="auto"/>
              <w:bottom w:val="single" w:sz="4" w:space="0" w:color="auto"/>
              <w:right w:val="single" w:sz="4" w:space="0" w:color="auto"/>
            </w:tcBorders>
            <w:shd w:val="clear" w:color="auto" w:fill="E6E6E6"/>
            <w:vAlign w:val="center"/>
          </w:tcPr>
          <w:p w:rsidR="00C0692F" w:rsidRPr="00850CFB" w:rsidRDefault="00C0692F" w:rsidP="00C57BED">
            <w:pPr>
              <w:pStyle w:val="TableEntryHeader"/>
            </w:pPr>
            <w:r w:rsidRPr="00850CFB">
              <w:t>Vocabulary Constraint</w:t>
            </w:r>
          </w:p>
        </w:tc>
      </w:tr>
      <w:tr w:rsidR="00C0692F" w:rsidRPr="00850CFB"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Header"/>
            </w:pPr>
            <w:r w:rsidRPr="00850CFB">
              <w:t>Header Elements</w:t>
            </w: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R[1..1]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vAlign w:val="center"/>
          </w:tcPr>
          <w:p w:rsidR="00C0692F" w:rsidRPr="00850CFB" w:rsidRDefault="00BC18C4" w:rsidP="00C57BED">
            <w:pPr>
              <w:pStyle w:val="TableEntry"/>
              <w:rPr>
                <w:highlight w:val="lightGray"/>
              </w:rPr>
            </w:pPr>
            <w:r w:rsidRPr="00850CFB">
              <w:t>Demographics</w:t>
            </w:r>
          </w:p>
        </w:tc>
        <w:tc>
          <w:tcPr>
            <w:tcW w:w="874" w:type="pct"/>
            <w:tcBorders>
              <w:top w:val="single" w:sz="4" w:space="0" w:color="auto"/>
              <w:left w:val="single" w:sz="4" w:space="0" w:color="auto"/>
              <w:bottom w:val="single" w:sz="4" w:space="0" w:color="auto"/>
              <w:right w:val="single" w:sz="4" w:space="0" w:color="auto"/>
            </w:tcBorders>
            <w:vAlign w:val="center"/>
          </w:tcPr>
          <w:p w:rsidR="00C0692F" w:rsidRPr="00850CFB" w:rsidRDefault="003A11F9" w:rsidP="00C57BED">
            <w:pPr>
              <w:pStyle w:val="TableEntry"/>
              <w:rPr>
                <w:highlight w:val="lightGray"/>
              </w:rPr>
            </w:pPr>
            <w:r w:rsidRPr="00850CFB">
              <w:t>2.16.840.1.113883.10.20.22.1.1</w:t>
            </w:r>
          </w:p>
        </w:tc>
        <w:tc>
          <w:tcPr>
            <w:tcW w:w="970" w:type="pct"/>
            <w:tcBorders>
              <w:top w:val="single" w:sz="4" w:space="0" w:color="auto"/>
              <w:left w:val="single" w:sz="4" w:space="0" w:color="auto"/>
              <w:bottom w:val="single" w:sz="4" w:space="0" w:color="auto"/>
              <w:right w:val="single" w:sz="4" w:space="0" w:color="auto"/>
            </w:tcBorders>
          </w:tcPr>
          <w:p w:rsidR="003A11F9" w:rsidRPr="00850CFB" w:rsidRDefault="003A11F9" w:rsidP="003A11F9">
            <w:pPr>
              <w:pStyle w:val="TableEntry"/>
            </w:pPr>
            <w:r w:rsidRPr="00850CFB">
              <w:t xml:space="preserve">CCDA Template see CCDA July 2012 </w:t>
            </w:r>
          </w:p>
          <w:p w:rsidR="003A11F9" w:rsidRPr="00850CFB" w:rsidRDefault="003A11F9" w:rsidP="003A11F9">
            <w:pPr>
              <w:pStyle w:val="TableEntry"/>
            </w:pPr>
            <w:r w:rsidRPr="00850CFB">
              <w:t>2.2 US Realm Header</w:t>
            </w:r>
          </w:p>
          <w:p w:rsidR="003A11F9" w:rsidRPr="00850CFB" w:rsidRDefault="003A11F9" w:rsidP="003A11F9">
            <w:pPr>
              <w:pStyle w:val="TableEntry"/>
            </w:pPr>
            <w:r w:rsidRPr="00850CFB">
              <w:t>See Note 2</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NA</w:t>
            </w:r>
          </w:p>
        </w:tc>
      </w:tr>
      <w:tr w:rsidR="00C0692F" w:rsidRPr="00850CFB"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Header"/>
            </w:pPr>
            <w:r w:rsidRPr="00850CFB">
              <w:t>Sections</w:t>
            </w: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R[1..1]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rPr>
                <w:bCs/>
                <w:szCs w:val="18"/>
              </w:rPr>
              <w:t xml:space="preserve">Allergies Section </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2.16.840.1.113883.10.20.22.2.6.1</w:t>
            </w:r>
          </w:p>
          <w:p w:rsidR="00C0692F" w:rsidRPr="00850CFB" w:rsidRDefault="00C0692F" w:rsidP="00C57BED">
            <w:pPr>
              <w:pStyle w:val="TableEntry"/>
              <w:rPr>
                <w:szCs w:val="18"/>
              </w:rPr>
            </w:pP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4.2 Allergies Section 48765-2</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rPr>
                <w:szCs w:val="18"/>
              </w:rPr>
              <w:t>R[1..1]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rPr>
                <w:bCs/>
                <w:szCs w:val="18"/>
              </w:rPr>
              <w:t xml:space="preserve">Medications Section </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2.16.840.1.113883.10.20.22.2.1.1</w:t>
            </w:r>
          </w:p>
          <w:p w:rsidR="00C0692F" w:rsidRPr="00850CFB" w:rsidRDefault="00C0692F" w:rsidP="00C57BED">
            <w:pPr>
              <w:pStyle w:val="TableEntry"/>
              <w:rPr>
                <w:szCs w:val="18"/>
              </w:rPr>
            </w:pP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4.33 Medications Section 10160-0</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R2[1..1]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Hospital Discharge Medications Section</w:t>
            </w:r>
          </w:p>
          <w:p w:rsidR="00C0692F" w:rsidRPr="00850CFB" w:rsidRDefault="00C0692F" w:rsidP="00C57BED">
            <w:pPr>
              <w:pStyle w:val="TableEntry"/>
              <w:rPr>
                <w:szCs w:val="18"/>
              </w:rPr>
            </w:pP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2.16.840.1.113883.10.20.22.2.11.1</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CCDA Template see CCDA July 2012</w:t>
            </w:r>
          </w:p>
          <w:p w:rsidR="00C0692F" w:rsidRPr="00850CFB" w:rsidRDefault="00C0692F" w:rsidP="00C57BED">
            <w:pPr>
              <w:pStyle w:val="TableEntry"/>
            </w:pPr>
            <w:r w:rsidRPr="00850CFB">
              <w:t>4.24 Hospital Discharge Medications Section 10183-2</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R2[1..1]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Discharge Diet section</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1.3.6.1.4.1.19376.1.5.3.1.3.33</w:t>
            </w:r>
          </w:p>
          <w:p w:rsidR="00C0692F" w:rsidRPr="00850CFB" w:rsidRDefault="00C0692F" w:rsidP="00C57BED">
            <w:pPr>
              <w:pStyle w:val="TableEntry"/>
              <w:rPr>
                <w:szCs w:val="18"/>
              </w:rPr>
            </w:pPr>
            <w:r w:rsidRPr="00850CFB">
              <w:rPr>
                <w:szCs w:val="18"/>
              </w:rPr>
              <w:t xml:space="preserve"> </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4.10 Discharge Diet Section 42344-2</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lastRenderedPageBreak/>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Medications Administered</w:t>
            </w:r>
          </w:p>
          <w:p w:rsidR="00C0692F" w:rsidRPr="00850CFB" w:rsidRDefault="00C0692F" w:rsidP="00C57BED">
            <w:pPr>
              <w:pStyle w:val="TableEntry"/>
              <w:rPr>
                <w:szCs w:val="18"/>
              </w:rPr>
            </w:pPr>
          </w:p>
          <w:p w:rsidR="00C0692F" w:rsidRPr="00850CFB" w:rsidRDefault="00C0692F" w:rsidP="00C57BED">
            <w:pPr>
              <w:pStyle w:val="TableEntry"/>
              <w:rPr>
                <w:szCs w:val="18"/>
              </w:rPr>
            </w:pP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szCs w:val="18"/>
              </w:rPr>
            </w:pPr>
            <w:r w:rsidRPr="00850CFB">
              <w:rPr>
                <w:szCs w:val="18"/>
              </w:rPr>
              <w:t>2.16.840.1.113883.10.20.22.2.38</w:t>
            </w:r>
          </w:p>
          <w:p w:rsidR="00C0692F" w:rsidRPr="00850CFB" w:rsidRDefault="00C0692F" w:rsidP="00C57BED">
            <w:pPr>
              <w:pStyle w:val="TableEntry"/>
              <w:rPr>
                <w:szCs w:val="18"/>
              </w:rPr>
            </w:pP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4.32 Medications Administered Section 29549-3</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0E08ED"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0E08ED" w:rsidRPr="00850CFB" w:rsidRDefault="000E08ED" w:rsidP="00C57BED">
            <w:pPr>
              <w:pStyle w:val="TableEntry"/>
            </w:pPr>
            <w:r w:rsidRPr="00850CFB">
              <w:t>R[1..1]</w:t>
            </w:r>
          </w:p>
        </w:tc>
        <w:tc>
          <w:tcPr>
            <w:tcW w:w="607" w:type="pct"/>
            <w:tcBorders>
              <w:top w:val="single" w:sz="4" w:space="0" w:color="auto"/>
              <w:left w:val="single" w:sz="4" w:space="0" w:color="auto"/>
              <w:bottom w:val="single" w:sz="4" w:space="0" w:color="auto"/>
              <w:right w:val="single" w:sz="4" w:space="0" w:color="auto"/>
            </w:tcBorders>
            <w:vAlign w:val="center"/>
          </w:tcPr>
          <w:p w:rsidR="000E08ED" w:rsidRPr="00850CFB" w:rsidRDefault="000E08ED"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0E08ED" w:rsidRPr="00850CFB" w:rsidRDefault="000E08ED" w:rsidP="00C57BED">
            <w:pPr>
              <w:pStyle w:val="TableEntry"/>
              <w:rPr>
                <w:bCs/>
              </w:rPr>
            </w:pPr>
            <w:r w:rsidRPr="00850CFB">
              <w:rPr>
                <w:bCs/>
              </w:rPr>
              <w:t>Health Concern Section</w:t>
            </w:r>
          </w:p>
        </w:tc>
        <w:tc>
          <w:tcPr>
            <w:tcW w:w="874" w:type="pct"/>
            <w:tcBorders>
              <w:top w:val="single" w:sz="4" w:space="0" w:color="auto"/>
              <w:left w:val="single" w:sz="4" w:space="0" w:color="auto"/>
              <w:bottom w:val="single" w:sz="4" w:space="0" w:color="auto"/>
              <w:right w:val="single" w:sz="4" w:space="0" w:color="auto"/>
            </w:tcBorders>
          </w:tcPr>
          <w:p w:rsidR="000E08ED" w:rsidRPr="00850CFB" w:rsidRDefault="000E08ED" w:rsidP="00C57BED">
            <w:pPr>
              <w:pStyle w:val="TableEntry"/>
            </w:pPr>
            <w:r w:rsidRPr="00850CFB">
              <w:t>2.16.840.1.113883.10.20.22.2.58</w:t>
            </w:r>
          </w:p>
        </w:tc>
        <w:tc>
          <w:tcPr>
            <w:tcW w:w="970" w:type="pct"/>
            <w:tcBorders>
              <w:top w:val="single" w:sz="4" w:space="0" w:color="auto"/>
              <w:left w:val="single" w:sz="4" w:space="0" w:color="auto"/>
              <w:bottom w:val="single" w:sz="4" w:space="0" w:color="auto"/>
              <w:right w:val="single" w:sz="4" w:space="0" w:color="auto"/>
            </w:tcBorders>
          </w:tcPr>
          <w:p w:rsidR="000E08ED" w:rsidRPr="00850CFB" w:rsidRDefault="000E08ED" w:rsidP="00C57BED">
            <w:pPr>
              <w:pStyle w:val="TableEntry"/>
            </w:pPr>
            <w:r w:rsidRPr="00850CFB">
              <w:t>CCDA Template see CCDA August 2013</w:t>
            </w:r>
          </w:p>
          <w:p w:rsidR="000E08ED" w:rsidRPr="00850CFB" w:rsidRDefault="000E08ED" w:rsidP="00C57BED">
            <w:pPr>
              <w:pStyle w:val="TableEntry"/>
            </w:pPr>
            <w:r w:rsidRPr="00850CFB">
              <w:t>2.22 Health Concerns Section</w:t>
            </w:r>
          </w:p>
        </w:tc>
        <w:tc>
          <w:tcPr>
            <w:tcW w:w="948" w:type="pct"/>
            <w:tcBorders>
              <w:top w:val="single" w:sz="4" w:space="0" w:color="auto"/>
              <w:left w:val="single" w:sz="4" w:space="0" w:color="auto"/>
              <w:bottom w:val="single" w:sz="4" w:space="0" w:color="auto"/>
              <w:right w:val="single" w:sz="4" w:space="0" w:color="auto"/>
            </w:tcBorders>
          </w:tcPr>
          <w:p w:rsidR="000E08ED" w:rsidRPr="00850CFB" w:rsidRDefault="000E08ED" w:rsidP="00C57BED">
            <w:pPr>
              <w:pStyle w:val="TableEntry"/>
            </w:pPr>
          </w:p>
        </w:tc>
      </w:tr>
      <w:tr w:rsidR="000E08ED"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0E08ED" w:rsidRPr="00850CFB" w:rsidRDefault="000E08ED" w:rsidP="00C57BED">
            <w:pPr>
              <w:pStyle w:val="TableEntry"/>
            </w:pPr>
            <w:r w:rsidRPr="00850CFB">
              <w:t>R[1..1]</w:t>
            </w:r>
          </w:p>
        </w:tc>
        <w:tc>
          <w:tcPr>
            <w:tcW w:w="607" w:type="pct"/>
            <w:tcBorders>
              <w:top w:val="single" w:sz="4" w:space="0" w:color="auto"/>
              <w:left w:val="single" w:sz="4" w:space="0" w:color="auto"/>
              <w:bottom w:val="single" w:sz="4" w:space="0" w:color="auto"/>
              <w:right w:val="single" w:sz="4" w:space="0" w:color="auto"/>
            </w:tcBorders>
            <w:vAlign w:val="center"/>
          </w:tcPr>
          <w:p w:rsidR="000E08ED" w:rsidRPr="00850CFB" w:rsidRDefault="000E08ED"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0E08ED" w:rsidRPr="00850CFB" w:rsidRDefault="000E08ED" w:rsidP="00C57BED">
            <w:pPr>
              <w:pStyle w:val="TableEntry"/>
              <w:rPr>
                <w:bCs/>
              </w:rPr>
            </w:pPr>
            <w:r w:rsidRPr="00850CFB">
              <w:rPr>
                <w:bCs/>
              </w:rPr>
              <w:t>Health Status Evaluations/Outcomes Section</w:t>
            </w:r>
          </w:p>
        </w:tc>
        <w:tc>
          <w:tcPr>
            <w:tcW w:w="874" w:type="pct"/>
            <w:tcBorders>
              <w:top w:val="single" w:sz="4" w:space="0" w:color="auto"/>
              <w:left w:val="single" w:sz="4" w:space="0" w:color="auto"/>
              <w:bottom w:val="single" w:sz="4" w:space="0" w:color="auto"/>
              <w:right w:val="single" w:sz="4" w:space="0" w:color="auto"/>
            </w:tcBorders>
          </w:tcPr>
          <w:p w:rsidR="000E08ED" w:rsidRPr="00850CFB" w:rsidRDefault="000E08ED" w:rsidP="00C57BED">
            <w:pPr>
              <w:pStyle w:val="TableEntry"/>
            </w:pPr>
            <w:r w:rsidRPr="00850CFB">
              <w:t>2.16.840.1.113883.10.20.22.2.61</w:t>
            </w:r>
          </w:p>
        </w:tc>
        <w:tc>
          <w:tcPr>
            <w:tcW w:w="970" w:type="pct"/>
            <w:tcBorders>
              <w:top w:val="single" w:sz="4" w:space="0" w:color="auto"/>
              <w:left w:val="single" w:sz="4" w:space="0" w:color="auto"/>
              <w:bottom w:val="single" w:sz="4" w:space="0" w:color="auto"/>
              <w:right w:val="single" w:sz="4" w:space="0" w:color="auto"/>
            </w:tcBorders>
          </w:tcPr>
          <w:p w:rsidR="000E08ED" w:rsidRPr="00850CFB" w:rsidRDefault="000E08ED" w:rsidP="00C57BED">
            <w:pPr>
              <w:pStyle w:val="TableEntry"/>
            </w:pPr>
            <w:r w:rsidRPr="00850CFB">
              <w:t>CCDA Template see CCDA August 2013</w:t>
            </w:r>
          </w:p>
          <w:p w:rsidR="000E08ED" w:rsidRPr="00850CFB" w:rsidRDefault="000E08ED" w:rsidP="00C57BED">
            <w:pPr>
              <w:pStyle w:val="TableEntry"/>
            </w:pPr>
            <w:r w:rsidRPr="00850CFB">
              <w:t xml:space="preserve">2.23 </w:t>
            </w:r>
            <w:r w:rsidRPr="00850CFB">
              <w:rPr>
                <w:bCs/>
              </w:rPr>
              <w:t>Health Status Evaluations/Outcomes Section</w:t>
            </w:r>
          </w:p>
        </w:tc>
        <w:tc>
          <w:tcPr>
            <w:tcW w:w="948" w:type="pct"/>
            <w:tcBorders>
              <w:top w:val="single" w:sz="4" w:space="0" w:color="auto"/>
              <w:left w:val="single" w:sz="4" w:space="0" w:color="auto"/>
              <w:bottom w:val="single" w:sz="4" w:space="0" w:color="auto"/>
              <w:right w:val="single" w:sz="4" w:space="0" w:color="auto"/>
            </w:tcBorders>
          </w:tcPr>
          <w:p w:rsidR="000E08ED" w:rsidRPr="00850CFB" w:rsidRDefault="000E08ED"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R[1..1]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bCs/>
              </w:rPr>
            </w:pPr>
            <w:r w:rsidRPr="00850CFB">
              <w:rPr>
                <w:bCs/>
              </w:rPr>
              <w:t xml:space="preserve">Active Problem Section </w:t>
            </w:r>
          </w:p>
          <w:p w:rsidR="00C0692F" w:rsidRPr="00850CFB" w:rsidRDefault="00C0692F" w:rsidP="00C57BED">
            <w:pPr>
              <w:pStyle w:val="TableEntry"/>
              <w:rPr>
                <w:bCs/>
              </w:rPr>
            </w:pPr>
          </w:p>
          <w:p w:rsidR="00C0692F" w:rsidRPr="00850CFB" w:rsidRDefault="00C0692F" w:rsidP="00C57BED">
            <w:pPr>
              <w:pStyle w:val="TableEntry"/>
            </w:pP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2.16.840.1.113883.10.20.22.2.5.1</w:t>
            </w:r>
          </w:p>
          <w:p w:rsidR="00C0692F" w:rsidRPr="00850CFB"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4.44 Problem Section 11450-4</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R2[1..1]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Discharge Diagnosis</w:t>
            </w: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p w:rsidR="00C0692F" w:rsidRPr="00850CFB" w:rsidRDefault="00C0692F" w:rsidP="00C57BED">
            <w:pPr>
              <w:pStyle w:val="TableEntry"/>
            </w:pP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2.16.840.1.113883.10.20.22.2.24</w:t>
            </w:r>
          </w:p>
          <w:p w:rsidR="00C0692F" w:rsidRPr="00850CFB"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4.22 Hospital Discharge Diagnosis Section 11535-2</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R2[1..1]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right w:val="single" w:sz="4" w:space="0" w:color="auto"/>
            </w:tcBorders>
          </w:tcPr>
          <w:p w:rsidR="00C0692F" w:rsidRPr="00850CFB" w:rsidRDefault="00C0692F" w:rsidP="00C57BED">
            <w:pPr>
              <w:pStyle w:val="TableEntry"/>
            </w:pPr>
            <w:r w:rsidRPr="00850CFB">
              <w:rPr>
                <w:bCs/>
              </w:rPr>
              <w:t xml:space="preserve">Procedures Section </w:t>
            </w:r>
          </w:p>
        </w:tc>
        <w:tc>
          <w:tcPr>
            <w:tcW w:w="874" w:type="pct"/>
            <w:tcBorders>
              <w:top w:val="single" w:sz="4" w:space="0" w:color="auto"/>
              <w:left w:val="single" w:sz="4" w:space="0" w:color="auto"/>
              <w:right w:val="single" w:sz="4" w:space="0" w:color="auto"/>
            </w:tcBorders>
          </w:tcPr>
          <w:p w:rsidR="00C0692F" w:rsidRPr="00850CFB" w:rsidRDefault="00C0692F" w:rsidP="00C57BED">
            <w:pPr>
              <w:pStyle w:val="TableEntry"/>
            </w:pPr>
            <w:r w:rsidRPr="00850CFB">
              <w:t>2.16.840.1.113883.10.20.22.2.7.1</w:t>
            </w:r>
          </w:p>
          <w:p w:rsidR="00C0692F" w:rsidRPr="00850CFB"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4.52 Procedures Section 47519-4</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R[1..1]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bCs/>
              </w:rPr>
            </w:pPr>
            <w:r w:rsidRPr="00850CFB">
              <w:t xml:space="preserve">Results Section </w:t>
            </w:r>
          </w:p>
          <w:p w:rsidR="00C0692F" w:rsidRPr="00850CFB" w:rsidRDefault="00C0692F" w:rsidP="00C57BED">
            <w:pPr>
              <w:pStyle w:val="TableEntry"/>
              <w:rPr>
                <w:bCs/>
              </w:rPr>
            </w:pPr>
          </w:p>
          <w:p w:rsidR="00C0692F" w:rsidRPr="00850CFB" w:rsidRDefault="00C0692F" w:rsidP="00C57BED">
            <w:pPr>
              <w:pStyle w:val="TableEntry"/>
            </w:pP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2.16.840.1.113883.10.20.22.2.3.1</w:t>
            </w:r>
          </w:p>
          <w:p w:rsidR="00C0692F" w:rsidRPr="00850CFB"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4.55 Results Section 30954-2</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rPr>
                <w:bCs/>
              </w:rPr>
            </w:pPr>
            <w:r w:rsidRPr="00850CFB">
              <w:rPr>
                <w:bCs/>
              </w:rPr>
              <w:t xml:space="preserve">Hospital Discharge Studies Summary Section </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2.16.840.1.113883.10.20.22.2.16</w:t>
            </w:r>
          </w:p>
          <w:p w:rsidR="00C0692F" w:rsidRPr="00850CFB"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4.26 Hospital Discharge Studies Summary Section 11493-4</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Advance Directives Section </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2.16.840.1.113883.10.20.22.2.21.1</w:t>
            </w:r>
          </w:p>
          <w:p w:rsidR="00C0692F" w:rsidRPr="00850CFB"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4.1 Advance Directives Section 42348-3</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Encounters Histories Section </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2.16.840.1.113883.10.20.22.2.22.1</w:t>
            </w:r>
          </w:p>
          <w:p w:rsidR="00C0692F" w:rsidRPr="00850CFB"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4.11 Encounters Section 46240-8</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lastRenderedPageBreak/>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Family History Section </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2.16.840.1.113883.10.20.22.2.15</w:t>
            </w:r>
          </w:p>
          <w:p w:rsidR="00C0692F" w:rsidRPr="00850CFB"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4.12 Family History Section 10157-6</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R2[0..1]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Functional Status Section </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2.16.840.1.113883.10.20.22.2.14</w:t>
            </w:r>
          </w:p>
          <w:p w:rsidR="00C0692F" w:rsidRPr="00850CFB" w:rsidRDefault="00C0692F" w:rsidP="00C57BED">
            <w:pPr>
              <w:pStyle w:val="TableEntry"/>
            </w:pP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4.14 Functional Status Section 47420-5</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trHeight w:val="1109"/>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R2[0..1]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Assessment Section</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2.16.840.1.113883.10.20.22.2.8</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4.5 Assessment Section 51848-0</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Immunizations Section </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2.16.840.1.113883.10.20.22.2.2.1</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4.27 Immunizations Section 11369-6</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Medical Equipment Section</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2.16.840.1.113883.10.20.22.2.23</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4.30 Medical Equipment Section 46264-8</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Payers Section </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2.16.840.1.113883.10.20.22.2.18</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4.37 Payers Section 48768-6</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Social History Section </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2.16.840.1.113883.10.20.22.2.17</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4.57 Social History Section 29762-2</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Vital Signs Section </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2.16.840.1.113883.10.20.22.2.4.1</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4.60 Vital Signs Section 8716-3</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History of Past Illness</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2.16.840.1.113883.10.20.22.2.20</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4.16 History of Past Illness Section 11348-0</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Review of System</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1.3.6.1.4.1.19376.1.5.3.1.3.18</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4.56 Review of Systems Section 10187-3</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Physical Exam</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2.16.840.1.113883.10.20.2.10</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4.38 Physical Exam Section 29545-1</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lastRenderedPageBreak/>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Hospital Discharge Physical Exam</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1.3.6.1.4.1.19376.1.5.3.1.3.26</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4.25 Hospital Discharge Physical Section 10184-0</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Instructions Section</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2.16.840.1.113883.10.20.22.2.45</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4.28 Instructions Section 69730-0</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O[0..1]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Hospital Discharge Instructions</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2.16.840.1.113883.10.20.22.2.41</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 xml:space="preserve">CCDA Template see CCDA July 2012 </w:t>
            </w:r>
          </w:p>
          <w:p w:rsidR="00C0692F" w:rsidRPr="00850CFB" w:rsidRDefault="00C0692F" w:rsidP="00C57BED">
            <w:pPr>
              <w:pStyle w:val="TableEntry"/>
            </w:pPr>
            <w:r w:rsidRPr="00850CFB">
              <w:t>4.23 Hospital Discharge Instructions Section 8653-8</w:t>
            </w: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r w:rsidR="00C0692F" w:rsidRPr="00850CFB" w:rsidTr="00C57BED">
        <w:trPr>
          <w:cantSplit/>
          <w:jc w:val="center"/>
        </w:trPr>
        <w:tc>
          <w:tcPr>
            <w:tcW w:w="77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R[1..1]</w:t>
            </w:r>
          </w:p>
        </w:tc>
        <w:tc>
          <w:tcPr>
            <w:tcW w:w="607" w:type="pct"/>
            <w:tcBorders>
              <w:top w:val="single" w:sz="4" w:space="0" w:color="auto"/>
              <w:left w:val="single" w:sz="4" w:space="0" w:color="auto"/>
              <w:bottom w:val="single" w:sz="4" w:space="0" w:color="auto"/>
              <w:right w:val="single" w:sz="4" w:space="0" w:color="auto"/>
            </w:tcBorders>
            <w:vAlign w:val="center"/>
          </w:tcPr>
          <w:p w:rsidR="00C0692F" w:rsidRPr="00850CFB" w:rsidRDefault="00C0692F" w:rsidP="00C57BED">
            <w:pPr>
              <w:pStyle w:val="TableEntry"/>
            </w:pPr>
            <w:r w:rsidRPr="00850CFB">
              <w:t>(Note 1)</w:t>
            </w:r>
          </w:p>
        </w:tc>
        <w:tc>
          <w:tcPr>
            <w:tcW w:w="82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Patient Care Plan Section</w:t>
            </w:r>
          </w:p>
        </w:tc>
        <w:tc>
          <w:tcPr>
            <w:tcW w:w="874"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r w:rsidRPr="00850CFB">
              <w:t>1.3.6.1.4.1.19376.1.5.3.1.1.26.1.1</w:t>
            </w:r>
          </w:p>
        </w:tc>
        <w:tc>
          <w:tcPr>
            <w:tcW w:w="970"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c>
          <w:tcPr>
            <w:tcW w:w="948" w:type="pct"/>
            <w:tcBorders>
              <w:top w:val="single" w:sz="4" w:space="0" w:color="auto"/>
              <w:left w:val="single" w:sz="4" w:space="0" w:color="auto"/>
              <w:bottom w:val="single" w:sz="4" w:space="0" w:color="auto"/>
              <w:right w:val="single" w:sz="4" w:space="0" w:color="auto"/>
            </w:tcBorders>
          </w:tcPr>
          <w:p w:rsidR="00C0692F" w:rsidRPr="00850CFB" w:rsidRDefault="00C0692F" w:rsidP="00C57BED">
            <w:pPr>
              <w:pStyle w:val="TableEntry"/>
            </w:pPr>
          </w:p>
        </w:tc>
      </w:tr>
    </w:tbl>
    <w:p w:rsidR="00C0692F" w:rsidRPr="00850CFB" w:rsidRDefault="00C0692F" w:rsidP="00C0692F">
      <w:pPr>
        <w:pStyle w:val="Note"/>
        <w:rPr>
          <w:rFonts w:eastAsia="Calibri"/>
        </w:rPr>
      </w:pPr>
      <w:r w:rsidRPr="00850CFB">
        <w:rPr>
          <w:rFonts w:eastAsia="Calibri"/>
        </w:rPr>
        <w:t xml:space="preserve">Note 1: Because of current transition to universal content, CCDA templates and IHE templates are included in this guide. At the completion of the profile harmonizing the IHE PCC and CCDA templates, the referenced CCDA templates will be removed and the new harmonized templates will be used. See open issues. </w:t>
      </w:r>
    </w:p>
    <w:p w:rsidR="003A11F9" w:rsidRPr="00850CFB" w:rsidRDefault="003A11F9" w:rsidP="006F1ABD">
      <w:pPr>
        <w:pStyle w:val="Note"/>
      </w:pPr>
      <w:r w:rsidRPr="00850CFB">
        <w:rPr>
          <w:rFonts w:eastAsia="Calibri"/>
        </w:rPr>
        <w:t xml:space="preserve">Note 2: </w:t>
      </w:r>
      <w:proofErr w:type="spellStart"/>
      <w:r w:rsidRPr="00850CFB">
        <w:t>PtCP</w:t>
      </w:r>
      <w:proofErr w:type="spellEnd"/>
      <w:r w:rsidRPr="00850CFB">
        <w:t xml:space="preserve"> is a medical summary and inherits all header constraints from Medical Summaries. CDA Release 2.0 documents that conform to the requirements of this content module shall indicate their conformance by the inclusion of the appropriate &lt;</w:t>
      </w:r>
      <w:proofErr w:type="spellStart"/>
      <w:r w:rsidRPr="00850CFB">
        <w:t>templateId</w:t>
      </w:r>
      <w:proofErr w:type="spellEnd"/>
      <w:r w:rsidRPr="00850CFB">
        <w:t>&gt; elements in the header of the document. CCDA US Realm header elements can be used when the CCDA flavor of templates are implemented</w:t>
      </w:r>
      <w:r w:rsidR="00B93395">
        <w:t xml:space="preserve">. </w:t>
      </w:r>
    </w:p>
    <w:p w:rsidR="00836B0F" w:rsidRPr="00850CFB" w:rsidRDefault="00836B0F" w:rsidP="00836B0F">
      <w:pPr>
        <w:pStyle w:val="Heading6"/>
        <w:rPr>
          <w:noProof w:val="0"/>
        </w:rPr>
      </w:pPr>
      <w:bookmarkStart w:id="96" w:name="_6.2.1.1.6.1_Service_Event"/>
      <w:bookmarkStart w:id="97" w:name="_Toc368399614"/>
      <w:bookmarkStart w:id="98" w:name="_Toc296340347"/>
      <w:bookmarkEnd w:id="96"/>
      <w:r w:rsidRPr="00850CFB">
        <w:rPr>
          <w:noProof w:val="0"/>
        </w:rPr>
        <w:t>6.3.1</w:t>
      </w:r>
      <w:proofErr w:type="gramStart"/>
      <w:r w:rsidRPr="00850CFB">
        <w:rPr>
          <w:noProof w:val="0"/>
        </w:rPr>
        <w:t>.D.5.1</w:t>
      </w:r>
      <w:proofErr w:type="gramEnd"/>
      <w:r w:rsidRPr="00850CFB">
        <w:rPr>
          <w:noProof w:val="0"/>
        </w:rPr>
        <w:t xml:space="preserve"> </w:t>
      </w:r>
      <w:proofErr w:type="spellStart"/>
      <w:r w:rsidRPr="00850CFB">
        <w:rPr>
          <w:noProof w:val="0"/>
        </w:rPr>
        <w:t>PtCP</w:t>
      </w:r>
      <w:proofErr w:type="spellEnd"/>
      <w:r w:rsidRPr="00850CFB">
        <w:rPr>
          <w:noProof w:val="0"/>
        </w:rPr>
        <w:t xml:space="preserve"> IHE Vocabulary Constraint or Condition</w:t>
      </w:r>
      <w:bookmarkEnd w:id="97"/>
    </w:p>
    <w:p w:rsidR="00836B0F" w:rsidRPr="00850CFB" w:rsidRDefault="00836B0F" w:rsidP="00836B0F">
      <w:pPr>
        <w:pStyle w:val="BodyText"/>
        <w:rPr>
          <w:rFonts w:eastAsia="Calibri"/>
        </w:rPr>
      </w:pPr>
      <w:r w:rsidRPr="00850CFB">
        <w:rPr>
          <w:rFonts w:eastAsia="Calibri"/>
        </w:rPr>
        <w:t>None</w:t>
      </w:r>
    </w:p>
    <w:p w:rsidR="00836B0F" w:rsidRPr="00850CFB" w:rsidRDefault="00836B0F" w:rsidP="00836B0F">
      <w:pPr>
        <w:pStyle w:val="Heading6"/>
        <w:rPr>
          <w:noProof w:val="0"/>
        </w:rPr>
      </w:pPr>
      <w:bookmarkStart w:id="99" w:name="_Toc368399615"/>
      <w:r w:rsidRPr="00850CFB">
        <w:rPr>
          <w:noProof w:val="0"/>
        </w:rPr>
        <w:t>6.3.1</w:t>
      </w:r>
      <w:proofErr w:type="gramStart"/>
      <w:r w:rsidRPr="00850CFB">
        <w:rPr>
          <w:noProof w:val="0"/>
        </w:rPr>
        <w:t>.D.5.2</w:t>
      </w:r>
      <w:proofErr w:type="gramEnd"/>
      <w:r w:rsidRPr="00850CFB">
        <w:rPr>
          <w:noProof w:val="0"/>
        </w:rPr>
        <w:t xml:space="preserve"> </w:t>
      </w:r>
      <w:proofErr w:type="spellStart"/>
      <w:r w:rsidRPr="00850CFB">
        <w:rPr>
          <w:noProof w:val="0"/>
        </w:rPr>
        <w:t>PtCP</w:t>
      </w:r>
      <w:proofErr w:type="spellEnd"/>
      <w:r w:rsidRPr="00850CFB">
        <w:rPr>
          <w:noProof w:val="0"/>
        </w:rPr>
        <w:t xml:space="preserve"> CCDA Vocabulary Constraint or Condition</w:t>
      </w:r>
      <w:bookmarkEnd w:id="99"/>
    </w:p>
    <w:p w:rsidR="00836B0F" w:rsidRPr="00850CFB" w:rsidRDefault="00836B0F" w:rsidP="00836B0F">
      <w:pPr>
        <w:pStyle w:val="BodyText"/>
        <w:rPr>
          <w:rFonts w:eastAsia="Calibri"/>
        </w:rPr>
      </w:pPr>
      <w:r w:rsidRPr="00850CFB">
        <w:rPr>
          <w:rFonts w:eastAsia="Calibri"/>
        </w:rPr>
        <w:t>None</w:t>
      </w:r>
    </w:p>
    <w:p w:rsidR="00836B0F" w:rsidRPr="00850CFB" w:rsidRDefault="00836B0F" w:rsidP="00836B0F">
      <w:pPr>
        <w:pStyle w:val="Heading5"/>
        <w:rPr>
          <w:noProof w:val="0"/>
        </w:rPr>
      </w:pPr>
      <w:bookmarkStart w:id="100" w:name="_6.2.1.1.6.2_Medications_Section"/>
      <w:bookmarkStart w:id="101" w:name="_Toc368399616"/>
      <w:bookmarkEnd w:id="98"/>
      <w:bookmarkEnd w:id="100"/>
      <w:r w:rsidRPr="00850CFB">
        <w:rPr>
          <w:noProof w:val="0"/>
        </w:rPr>
        <w:t>6.3.1</w:t>
      </w:r>
      <w:proofErr w:type="gramStart"/>
      <w:r w:rsidRPr="00850CFB">
        <w:rPr>
          <w:noProof w:val="0"/>
        </w:rPr>
        <w:t>.D.6</w:t>
      </w:r>
      <w:proofErr w:type="gramEnd"/>
      <w:r w:rsidRPr="00850CFB">
        <w:rPr>
          <w:noProof w:val="0"/>
        </w:rPr>
        <w:t xml:space="preserve"> </w:t>
      </w:r>
      <w:proofErr w:type="spellStart"/>
      <w:r w:rsidRPr="00850CFB">
        <w:rPr>
          <w:noProof w:val="0"/>
        </w:rPr>
        <w:t>PtCP</w:t>
      </w:r>
      <w:proofErr w:type="spellEnd"/>
      <w:r w:rsidRPr="00850CFB">
        <w:rPr>
          <w:noProof w:val="0"/>
        </w:rPr>
        <w:t xml:space="preserve"> Conformance and Example</w:t>
      </w:r>
      <w:bookmarkEnd w:id="101"/>
    </w:p>
    <w:p w:rsidR="00836B0F" w:rsidRPr="00B93395" w:rsidRDefault="00836B0F" w:rsidP="00B93395">
      <w:pPr>
        <w:pStyle w:val="BodyText"/>
      </w:pPr>
      <w:r w:rsidRPr="00B93395">
        <w:t>CDA Release 2.0 documents that conform to the requirements of this document content module shall indicate their conformance by the inclusion of the &lt;</w:t>
      </w:r>
      <w:proofErr w:type="spellStart"/>
      <w:r w:rsidRPr="00B93395">
        <w:t>templateId</w:t>
      </w:r>
      <w:proofErr w:type="spellEnd"/>
      <w:r w:rsidR="00966F1D" w:rsidRPr="00B93395">
        <w:t>- TBD</w:t>
      </w:r>
      <w:r w:rsidRPr="00B93395">
        <w:t>&gt; XML elements in the header of the document</w:t>
      </w:r>
      <w:r w:rsidR="00B93395">
        <w:t xml:space="preserve">. </w:t>
      </w:r>
    </w:p>
    <w:p w:rsidR="00836B0F" w:rsidRPr="00B93395" w:rsidRDefault="00836B0F" w:rsidP="00B93395">
      <w:pPr>
        <w:pStyle w:val="BodyText"/>
      </w:pPr>
      <w:r w:rsidRPr="00B93395">
        <w:t xml:space="preserve">A CDA Document may conform to more than one template. This content module inherits from the PCC TF Medical Document, 1.3.6.1.4.1.19376.1.5.3.1.1.1, content modules and so must conform to the requirements of those templates as well this document specification, </w:t>
      </w:r>
      <w:proofErr w:type="spellStart"/>
      <w:r w:rsidRPr="00B93395">
        <w:t>PtCP</w:t>
      </w:r>
      <w:proofErr w:type="spellEnd"/>
      <w:r w:rsidRPr="00B93395">
        <w:t xml:space="preserve"> template,</w:t>
      </w:r>
      <w:r w:rsidRPr="006F1ABD">
        <w:t xml:space="preserve"> </w:t>
      </w:r>
      <w:r w:rsidRPr="00B93395">
        <w:t>and template ID (TBD).</w:t>
      </w:r>
      <w:r w:rsidRPr="006F1ABD">
        <w:t xml:space="preserve"> </w:t>
      </w:r>
    </w:p>
    <w:p w:rsidR="00836B0F" w:rsidRPr="00850CFB" w:rsidRDefault="00836B0F" w:rsidP="00836B0F">
      <w:pPr>
        <w:pStyle w:val="BodyText"/>
      </w:pPr>
      <w:r w:rsidRPr="00850CFB">
        <w:t xml:space="preserve">A complete example of the Patient Care Plan Profile, </w:t>
      </w:r>
      <w:proofErr w:type="spellStart"/>
      <w:r w:rsidRPr="00850CFB">
        <w:t>PtCP</w:t>
      </w:r>
      <w:proofErr w:type="spellEnd"/>
      <w:r w:rsidRPr="00850CFB">
        <w:t xml:space="preserve"> Document Content Module is available on the IHE ftp server at:</w:t>
      </w:r>
      <w:r w:rsidR="00371090" w:rsidRPr="00850CFB">
        <w:t xml:space="preserve"> </w:t>
      </w:r>
      <w:hyperlink r:id="rId37" w:history="1">
        <w:r w:rsidR="00371090" w:rsidRPr="00850CFB">
          <w:rPr>
            <w:rStyle w:val="Hyperlink"/>
          </w:rPr>
          <w:t>ftp://ftp.ihe.net/Patient_Care_Coordination/yr9_2013-2014/Technical%20Committee/ProfileWork/MCPC_WD/</w:t>
        </w:r>
      </w:hyperlink>
    </w:p>
    <w:p w:rsidR="00836B0F" w:rsidRPr="00850CFB" w:rsidRDefault="00836B0F" w:rsidP="00836B0F">
      <w:pPr>
        <w:pStyle w:val="BodyText"/>
      </w:pPr>
      <w:r w:rsidRPr="00850CFB">
        <w:t>Note that this is an example and is meant to be informative and not normative. This example shows the &lt;</w:t>
      </w:r>
      <w:proofErr w:type="spellStart"/>
      <w:r w:rsidRPr="00850CFB">
        <w:t>templateId</w:t>
      </w:r>
      <w:proofErr w:type="spellEnd"/>
      <w:r w:rsidRPr="00850CFB">
        <w:t xml:space="preserve"> (OIDs)&gt; elements for all of the specified templates.</w:t>
      </w:r>
    </w:p>
    <w:p w:rsidR="00836B0F" w:rsidRPr="00850CFB" w:rsidRDefault="00836B0F" w:rsidP="00F06B2A">
      <w:pPr>
        <w:pStyle w:val="BodyText"/>
        <w:keepNext/>
        <w:rPr>
          <w:b/>
        </w:rPr>
      </w:pPr>
      <w:proofErr w:type="spellStart"/>
      <w:r w:rsidRPr="00850CFB">
        <w:rPr>
          <w:b/>
        </w:rPr>
        <w:lastRenderedPageBreak/>
        <w:t>PtCP</w:t>
      </w:r>
      <w:proofErr w:type="spellEnd"/>
      <w:r w:rsidRPr="00850CFB">
        <w:rPr>
          <w:b/>
        </w:rPr>
        <w:t xml:space="preserve"> Document Profile IHE Example </w:t>
      </w:r>
    </w:p>
    <w:p w:rsidR="00C0692F" w:rsidRPr="00850CFB" w:rsidRDefault="00C0692F" w:rsidP="00C0692F">
      <w:pPr>
        <w:pStyle w:val="XMLFragment"/>
        <w:rPr>
          <w:noProof w:val="0"/>
        </w:rPr>
      </w:pPr>
      <w:r w:rsidRPr="00850CFB">
        <w:rPr>
          <w:noProof w:val="0"/>
        </w:rPr>
        <w:t>&lt;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 xml:space="preserve">  &lt;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root='1.3.6.1.4.1.19376.1.5.3.1.1.26.1.1'/&gt;</w:t>
      </w:r>
    </w:p>
    <w:p w:rsidR="00C0692F" w:rsidRPr="00850CFB" w:rsidRDefault="00C0692F" w:rsidP="00C0692F">
      <w:pPr>
        <w:pStyle w:val="XMLFragment"/>
        <w:rPr>
          <w:noProof w:val="0"/>
        </w:rPr>
      </w:pPr>
      <w:r w:rsidRPr="00850CFB">
        <w:rPr>
          <w:noProof w:val="0"/>
        </w:rPr>
        <w:t xml:space="preserve">    &lt;id root=' ' extension=' '/&gt;</w:t>
      </w:r>
    </w:p>
    <w:p w:rsidR="00C0692F" w:rsidRPr="00850CFB" w:rsidRDefault="00C0692F" w:rsidP="00C0692F">
      <w:pPr>
        <w:pStyle w:val="XMLFragment"/>
        <w:rPr>
          <w:noProof w:val="0"/>
        </w:rPr>
      </w:pPr>
      <w:r w:rsidRPr="00850CFB">
        <w:rPr>
          <w:noProof w:val="0"/>
        </w:rPr>
        <w:t xml:space="preserve">    &lt;code code='</w:t>
      </w:r>
      <w:proofErr w:type="spellStart"/>
      <w:r w:rsidR="007464AD" w:rsidRPr="00850CFB">
        <w:rPr>
          <w:noProof w:val="0"/>
        </w:rPr>
        <w:t>xxxxx</w:t>
      </w:r>
      <w:proofErr w:type="spellEnd"/>
      <w:r w:rsidR="007464AD" w:rsidRPr="00850CFB">
        <w:rPr>
          <w:noProof w:val="0"/>
        </w:rPr>
        <w:t>-x</w:t>
      </w:r>
      <w:r w:rsidRPr="00850CFB">
        <w:rPr>
          <w:noProof w:val="0"/>
        </w:rPr>
        <w:t xml:space="preserve">' </w:t>
      </w:r>
      <w:proofErr w:type="spellStart"/>
      <w:r w:rsidRPr="00850CFB">
        <w:rPr>
          <w:noProof w:val="0"/>
        </w:rPr>
        <w:t>displayName</w:t>
      </w:r>
      <w:proofErr w:type="spellEnd"/>
      <w:r w:rsidRPr="00850CFB">
        <w:rPr>
          <w:noProof w:val="0"/>
        </w:rPr>
        <w:t>='Patient Care Plan'</w:t>
      </w:r>
    </w:p>
    <w:p w:rsidR="00C0692F" w:rsidRPr="00850CFB" w:rsidRDefault="00C0692F" w:rsidP="00C0692F">
      <w:pPr>
        <w:pStyle w:val="XMLFragment"/>
        <w:rPr>
          <w:noProof w:val="0"/>
        </w:rPr>
      </w:pPr>
      <w:r w:rsidRPr="00850CFB">
        <w:rPr>
          <w:noProof w:val="0"/>
        </w:rPr>
        <w:t xml:space="preserve">      </w:t>
      </w:r>
      <w:proofErr w:type="spellStart"/>
      <w:proofErr w:type="gramStart"/>
      <w:r w:rsidRPr="00850CFB">
        <w:rPr>
          <w:noProof w:val="0"/>
        </w:rPr>
        <w:t>codeSystem</w:t>
      </w:r>
      <w:proofErr w:type="spellEnd"/>
      <w:proofErr w:type="gramEnd"/>
      <w:r w:rsidRPr="00850CFB">
        <w:rPr>
          <w:noProof w:val="0"/>
        </w:rPr>
        <w:t xml:space="preserve">='2.16.840.1.113883.6.1' </w:t>
      </w:r>
      <w:proofErr w:type="spellStart"/>
      <w:r w:rsidRPr="00850CFB">
        <w:rPr>
          <w:noProof w:val="0"/>
        </w:rPr>
        <w:t>codeSystemName</w:t>
      </w:r>
      <w:proofErr w:type="spellEnd"/>
      <w:r w:rsidRPr="00850CFB">
        <w:rPr>
          <w:noProof w:val="0"/>
        </w:rPr>
        <w:t>='LOINC'/&gt;</w:t>
      </w:r>
    </w:p>
    <w:p w:rsidR="00C0692F" w:rsidRPr="00850CFB" w:rsidRDefault="00C0692F" w:rsidP="00C0692F">
      <w:pPr>
        <w:pStyle w:val="XMLFragment"/>
        <w:rPr>
          <w:noProof w:val="0"/>
        </w:rPr>
      </w:pPr>
      <w:r w:rsidRPr="00850CFB">
        <w:rPr>
          <w:noProof w:val="0"/>
        </w:rPr>
        <w:t xml:space="preserve">    &lt;</w:t>
      </w:r>
      <w:proofErr w:type="gramStart"/>
      <w:r w:rsidRPr="00850CFB">
        <w:rPr>
          <w:noProof w:val="0"/>
        </w:rPr>
        <w:t>text</w:t>
      </w:r>
      <w:proofErr w:type="gramEnd"/>
      <w:r w:rsidRPr="00850CFB">
        <w:rPr>
          <w:noProof w:val="0"/>
        </w:rPr>
        <w:t>&gt;</w:t>
      </w:r>
    </w:p>
    <w:p w:rsidR="00C0692F" w:rsidRPr="00850CFB" w:rsidRDefault="00C0692F" w:rsidP="00C0692F">
      <w:pPr>
        <w:pStyle w:val="XMLFragment"/>
        <w:rPr>
          <w:noProof w:val="0"/>
        </w:rPr>
      </w:pPr>
      <w:r w:rsidRPr="00850CFB">
        <w:rPr>
          <w:noProof w:val="0"/>
        </w:rPr>
        <w:t xml:space="preserve">      Text as described above</w:t>
      </w:r>
    </w:p>
    <w:p w:rsidR="00C0692F" w:rsidRPr="00850CFB" w:rsidRDefault="00C0692F" w:rsidP="00C0692F">
      <w:pPr>
        <w:pStyle w:val="XMLFragment"/>
        <w:rPr>
          <w:noProof w:val="0"/>
        </w:rPr>
      </w:pPr>
      <w:r w:rsidRPr="00850CFB">
        <w:rPr>
          <w:noProof w:val="0"/>
        </w:rPr>
        <w:t xml:space="preserve">    &lt;/text&gt;</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w:t>
      </w:r>
      <w:r w:rsidRPr="00850CFB">
        <w:rPr>
          <w:noProof w:val="0"/>
          <w:szCs w:val="16"/>
        </w:rPr>
        <w:t>'1.3.6.1.4.1.19376.1.5.3.1.3.13’</w:t>
      </w:r>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Allergies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F50537" w:rsidRPr="00850CFB" w:rsidRDefault="00C0692F" w:rsidP="00C0692F">
      <w:pPr>
        <w:pStyle w:val="XMLFragment"/>
        <w:rPr>
          <w:noProof w:val="0"/>
        </w:rPr>
      </w:pPr>
      <w:r w:rsidRPr="00850CFB">
        <w:rPr>
          <w:noProof w:val="0"/>
        </w:rPr>
        <w:tab/>
        <w:t xml:space="preserve">  &lt;/component&gt;</w:t>
      </w:r>
    </w:p>
    <w:p w:rsidR="00F50537" w:rsidRPr="00850CFB" w:rsidRDefault="00F50537" w:rsidP="00F50537">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F50537" w:rsidRPr="00850CFB" w:rsidRDefault="00F50537" w:rsidP="00F50537">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F50537" w:rsidRPr="00850CFB" w:rsidRDefault="00F50537" w:rsidP="00F50537">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w:t>
      </w:r>
      <w:r w:rsidRPr="00850CFB">
        <w:rPr>
          <w:noProof w:val="0"/>
          <w:szCs w:val="16"/>
        </w:rPr>
        <w:t>'1.3.6.1.4.1.19376.1.5.3.1.3.19’</w:t>
      </w:r>
      <w:r w:rsidRPr="00850CFB">
        <w:rPr>
          <w:noProof w:val="0"/>
        </w:rPr>
        <w:t>/&gt;</w:t>
      </w:r>
    </w:p>
    <w:p w:rsidR="00F50537" w:rsidRPr="00850CFB" w:rsidRDefault="00F50537" w:rsidP="00F50537">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Medications Section --&gt;</w:t>
      </w:r>
    </w:p>
    <w:p w:rsidR="00F50537" w:rsidRPr="00850CFB" w:rsidRDefault="00F50537" w:rsidP="00F50537">
      <w:pPr>
        <w:pStyle w:val="XMLFragment"/>
        <w:rPr>
          <w:noProof w:val="0"/>
        </w:rPr>
      </w:pPr>
      <w:r w:rsidRPr="00850CFB">
        <w:rPr>
          <w:noProof w:val="0"/>
        </w:rPr>
        <w:tab/>
      </w:r>
      <w:r w:rsidRPr="00850CFB">
        <w:rPr>
          <w:noProof w:val="0"/>
        </w:rPr>
        <w:tab/>
        <w:t>&lt;/section&gt;</w:t>
      </w:r>
      <w:r w:rsidRPr="00850CFB">
        <w:rPr>
          <w:noProof w:val="0"/>
        </w:rPr>
        <w:tab/>
      </w:r>
    </w:p>
    <w:p w:rsidR="00F50537" w:rsidRPr="00850CFB" w:rsidRDefault="00F50537" w:rsidP="00F50537">
      <w:pPr>
        <w:pStyle w:val="XMLFragment"/>
        <w:rPr>
          <w:noProof w:val="0"/>
        </w:rPr>
      </w:pPr>
      <w:r w:rsidRPr="00850CFB">
        <w:rPr>
          <w:noProof w:val="0"/>
        </w:rPr>
        <w:tab/>
        <w:t xml:space="preserve">  &lt;/component&gt; </w:t>
      </w:r>
    </w:p>
    <w:p w:rsidR="00F50537" w:rsidRPr="00850CFB" w:rsidRDefault="00F50537" w:rsidP="00F50537">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F50537" w:rsidRPr="00850CFB" w:rsidRDefault="00F50537" w:rsidP="00F50537">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F50537" w:rsidRPr="00850CFB" w:rsidRDefault="00F50537" w:rsidP="00F50537">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w:t>
      </w:r>
      <w:r w:rsidRPr="00850CFB">
        <w:rPr>
          <w:noProof w:val="0"/>
          <w:szCs w:val="16"/>
        </w:rPr>
        <w:t>'1.3.6.1.4.1.19376.1.5.3.1.1.13.2.5’</w:t>
      </w:r>
      <w:r w:rsidRPr="00850CFB">
        <w:rPr>
          <w:noProof w:val="0"/>
        </w:rPr>
        <w:t>/&gt;</w:t>
      </w:r>
    </w:p>
    <w:p w:rsidR="00F50537" w:rsidRPr="00850CFB" w:rsidRDefault="00F50537" w:rsidP="00F50537">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Assessment and Plan Section --&gt;</w:t>
      </w:r>
    </w:p>
    <w:p w:rsidR="00F50537" w:rsidRPr="00850CFB" w:rsidRDefault="00F50537" w:rsidP="00F50537">
      <w:pPr>
        <w:pStyle w:val="XMLFragment"/>
        <w:rPr>
          <w:noProof w:val="0"/>
        </w:rPr>
      </w:pPr>
      <w:r w:rsidRPr="00850CFB">
        <w:rPr>
          <w:noProof w:val="0"/>
        </w:rPr>
        <w:tab/>
      </w:r>
      <w:r w:rsidRPr="00850CFB">
        <w:rPr>
          <w:noProof w:val="0"/>
        </w:rPr>
        <w:tab/>
        <w:t>&lt;/section&gt;</w:t>
      </w:r>
      <w:r w:rsidRPr="00850CFB">
        <w:rPr>
          <w:noProof w:val="0"/>
        </w:rPr>
        <w:tab/>
      </w:r>
    </w:p>
    <w:p w:rsidR="00F50537" w:rsidRPr="00850CFB" w:rsidRDefault="00F50537" w:rsidP="00F50537">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w:t>
      </w:r>
      <w:r w:rsidR="00F50537" w:rsidRPr="00850CFB">
        <w:rPr>
          <w:noProof w:val="0"/>
          <w:szCs w:val="16"/>
        </w:rPr>
        <w:t>'1.3.6.1.4.1.19376.1.5.3.1.1.21.2.9</w:t>
      </w:r>
      <w:r w:rsidRPr="00850CFB">
        <w:rPr>
          <w:noProof w:val="0"/>
          <w:szCs w:val="16"/>
        </w:rPr>
        <w:t>’</w:t>
      </w:r>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w:t>
      </w:r>
      <w:r w:rsidR="00F50537" w:rsidRPr="00850CFB">
        <w:rPr>
          <w:noProof w:val="0"/>
        </w:rPr>
        <w:t>Event Outcomes Section</w:t>
      </w:r>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w:t>
      </w:r>
      <w:r w:rsidRPr="00850CFB">
        <w:rPr>
          <w:noProof w:val="0"/>
          <w:szCs w:val="16"/>
        </w:rPr>
        <w:t>'1.3.6.1.4.1.19376.1.5.3.1.3.6’</w:t>
      </w:r>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Active Problems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root='1.3.6.1.4.1.19376.1.5.3.1.3.22’/&gt;</w:t>
      </w:r>
    </w:p>
    <w:p w:rsidR="00C0692F" w:rsidRPr="00850CFB" w:rsidRDefault="00C0692F" w:rsidP="00C0692F">
      <w:pPr>
        <w:pStyle w:val="XMLFragment"/>
        <w:rPr>
          <w:noProof w:val="0"/>
        </w:rPr>
      </w:pPr>
      <w:r w:rsidRPr="00850CFB">
        <w:rPr>
          <w:noProof w:val="0"/>
        </w:rPr>
        <w:tab/>
      </w:r>
      <w:r w:rsidRPr="00850CFB">
        <w:rPr>
          <w:noProof w:val="0"/>
        </w:rPr>
        <w:tab/>
        <w:t xml:space="preserve">  &lt;!—Required if Known Hospital Discharge Medications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root='1.3.6.1.4.1.19376.1.5.3.1.3.33’/&gt;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Discharge Diet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root='1.3.6.1.4.1.19376.1.5.3.1.3.21’/&gt;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Optional Medications Administered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root='1.3.6.1.4.1.19376.1.5.3.1.3.7’/&gt;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Discharge Diagnosis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lastRenderedPageBreak/>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root='1.3.6.1.4.1.19376.1.5.3.1.3.12’/&gt;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Coded List of Surgeries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root='1.3.6.1.4.1.19376.1.5.3.1.3.28’/&gt;</w:t>
      </w:r>
    </w:p>
    <w:p w:rsidR="00C0692F" w:rsidRPr="00850CFB" w:rsidRDefault="00C0692F" w:rsidP="00C0692F">
      <w:pPr>
        <w:pStyle w:val="XMLFragment"/>
        <w:rPr>
          <w:noProof w:val="0"/>
        </w:rPr>
      </w:pPr>
      <w:r w:rsidRPr="00850CFB">
        <w:rPr>
          <w:noProof w:val="0"/>
        </w:rPr>
        <w:tab/>
      </w:r>
      <w:r w:rsidRPr="00850CFB">
        <w:rPr>
          <w:noProof w:val="0"/>
        </w:rPr>
        <w:tab/>
        <w:t xml:space="preserve">  &lt;!—Required Coded Results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root='1.3.6.1.4.1.19376.1.5.3.1.3.30’/&gt;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Optional Coded Hospital Studies Summary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root='1.3.6.1.4.1.19376.1.5.3.1.3.35’/&gt;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Coded Advance Directives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root='1.3.6.1.4.1.19376.1.5.3.1.1.5.3.3’/&gt;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Optional Encounters Histories Section--&gt;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root='1.3.6.1.4.1.19376.1.5.3.1.3.15’/&gt;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Optional Coded Family Medical History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root='1.3.6.1.4.1.19376.1.5.3.1.1.12.2.1’/&gt;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Coded Functional Status Assessment Section--&gt;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root='1.3.6.1.4.1.19376.1.5.3.1.1.13.2.4’/&gt;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Assessment Section--&gt;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root='1.3.6.1.4.1.19376.1.5.3.1.3.23’/&gt;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Optional Immunizations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root='1.3.6.1.4.1.19376.1.5.3.1.1.5.3.5’/&gt;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Optional Medical Devices Section--&gt;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root='1.3.6.1.4.1.19376.1.5.3.1.1.5.3.7’/&gt;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Optional Payers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lastRenderedPageBreak/>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root='1.3.6.1.4.1.19376.1.5.3.1.3.16.1’/&gt;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Optional Social History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root='1.3.6.1.4.1.19376.1.5.3.1.1.5.3.2’/&gt;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Optional Vital Signs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root='1.3.6.1.4.1.19376.1.5.3.1.3.8’/&gt;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Optional History of Past Illness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root='1.3.6.1.4.1.19376.1.5.3.1.3.18’/&gt;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Optional Review of System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root='1.3.6.1.4.1.19376.1.5.3.1.1.9.15’/&gt;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Optional Physical Exam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root='1.3.6.1.4.1.19376.1.5.3.1.3.26’/&gt;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Optional Hospital Discharge Physical Exam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w:t>
      </w:r>
      <w:r w:rsidRPr="00850CFB">
        <w:rPr>
          <w:noProof w:val="0"/>
          <w:szCs w:val="18"/>
        </w:rPr>
        <w:t>1.3.6.1.4.1.19376.1.5.3.1.1.26.1.2</w:t>
      </w:r>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Hospital Discharge Instructions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C0692F" w:rsidRPr="00850CFB" w:rsidRDefault="00C0692F" w:rsidP="00C0692F">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root='1.3.6.1.4.1.19376.1.5.3.1.1.26.1.1’/&gt;</w:t>
      </w:r>
    </w:p>
    <w:p w:rsidR="00C0692F" w:rsidRPr="00850CFB" w:rsidRDefault="00C0692F" w:rsidP="00C0692F">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Patient Care Plan Section --&gt;</w:t>
      </w:r>
    </w:p>
    <w:p w:rsidR="00C0692F" w:rsidRPr="00850CFB" w:rsidRDefault="00C0692F" w:rsidP="00C0692F">
      <w:pPr>
        <w:pStyle w:val="XMLFragment"/>
        <w:rPr>
          <w:noProof w:val="0"/>
        </w:rPr>
      </w:pPr>
      <w:r w:rsidRPr="00850CFB">
        <w:rPr>
          <w:noProof w:val="0"/>
        </w:rPr>
        <w:tab/>
      </w:r>
      <w:r w:rsidRPr="00850CFB">
        <w:rPr>
          <w:noProof w:val="0"/>
        </w:rPr>
        <w:tab/>
        <w:t>&lt;/section&gt;</w:t>
      </w:r>
      <w:r w:rsidRPr="00850CFB">
        <w:rPr>
          <w:noProof w:val="0"/>
        </w:rPr>
        <w:tab/>
      </w:r>
    </w:p>
    <w:p w:rsidR="00C0692F" w:rsidRPr="00850CFB" w:rsidRDefault="00C0692F" w:rsidP="00C0692F">
      <w:pPr>
        <w:pStyle w:val="XMLFragment"/>
        <w:rPr>
          <w:noProof w:val="0"/>
        </w:rPr>
      </w:pPr>
      <w:r w:rsidRPr="00850CFB">
        <w:rPr>
          <w:noProof w:val="0"/>
        </w:rPr>
        <w:tab/>
        <w:t xml:space="preserve">  &lt;/component&gt;   </w:t>
      </w:r>
    </w:p>
    <w:p w:rsidR="00C0692F" w:rsidRPr="00850CFB" w:rsidRDefault="00C0692F" w:rsidP="00C0692F">
      <w:pPr>
        <w:pStyle w:val="XMLFragment"/>
        <w:rPr>
          <w:noProof w:val="0"/>
        </w:rPr>
      </w:pPr>
      <w:r w:rsidRPr="00850CFB">
        <w:rPr>
          <w:noProof w:val="0"/>
        </w:rPr>
        <w:tab/>
        <w:t>&lt;/section&gt;</w:t>
      </w:r>
    </w:p>
    <w:p w:rsidR="00C0692F" w:rsidRPr="00850CFB" w:rsidRDefault="00C0692F" w:rsidP="00C0692F">
      <w:pPr>
        <w:pStyle w:val="XMLFragment"/>
        <w:rPr>
          <w:noProof w:val="0"/>
        </w:rPr>
      </w:pPr>
      <w:r w:rsidRPr="00850CFB">
        <w:rPr>
          <w:noProof w:val="0"/>
        </w:rPr>
        <w:t>&lt;/component&gt;</w:t>
      </w:r>
    </w:p>
    <w:p w:rsidR="00836B0F" w:rsidRPr="00850CFB" w:rsidRDefault="00836B0F" w:rsidP="00F06B2A">
      <w:pPr>
        <w:pStyle w:val="FigureTitle"/>
      </w:pPr>
      <w:r w:rsidRPr="00850CFB">
        <w:t>Figure 6.3.</w:t>
      </w:r>
      <w:r w:rsidR="005C55AC" w:rsidRPr="00850CFB">
        <w:t>1</w:t>
      </w:r>
      <w:r w:rsidRPr="00850CFB">
        <w:t xml:space="preserve">.D.6-1: Specification for </w:t>
      </w:r>
      <w:proofErr w:type="spellStart"/>
      <w:r w:rsidRPr="00850CFB">
        <w:t>PtCP</w:t>
      </w:r>
      <w:proofErr w:type="spellEnd"/>
      <w:r w:rsidRPr="00850CFB">
        <w:t xml:space="preserve"> Document Profile (Using IHE Templates) </w:t>
      </w:r>
    </w:p>
    <w:p w:rsidR="00836B0F" w:rsidRPr="00850CFB" w:rsidRDefault="00836B0F" w:rsidP="00F06B2A">
      <w:pPr>
        <w:pStyle w:val="BodyText"/>
      </w:pPr>
    </w:p>
    <w:p w:rsidR="00836B0F" w:rsidRPr="00850CFB" w:rsidRDefault="00836B0F" w:rsidP="00F06B2A">
      <w:pPr>
        <w:pStyle w:val="BodyText"/>
        <w:keepNext/>
        <w:rPr>
          <w:b/>
        </w:rPr>
      </w:pPr>
      <w:proofErr w:type="spellStart"/>
      <w:r w:rsidRPr="00850CFB">
        <w:rPr>
          <w:b/>
        </w:rPr>
        <w:lastRenderedPageBreak/>
        <w:t>PtCP</w:t>
      </w:r>
      <w:proofErr w:type="spellEnd"/>
      <w:r w:rsidRPr="00850CFB">
        <w:rPr>
          <w:b/>
        </w:rPr>
        <w:t xml:space="preserve"> Document Profile CCDA Example </w:t>
      </w:r>
    </w:p>
    <w:p w:rsidR="00C0692F" w:rsidRPr="00850CFB" w:rsidRDefault="00C0692F" w:rsidP="00C0692F">
      <w:pPr>
        <w:pStyle w:val="XMLFragment"/>
        <w:pBdr>
          <w:left w:val="single" w:sz="4" w:space="7" w:color="auto"/>
        </w:pBdr>
        <w:rPr>
          <w:noProof w:val="0"/>
          <w:szCs w:val="16"/>
        </w:rPr>
      </w:pPr>
      <w:r w:rsidRPr="00850CFB">
        <w:rPr>
          <w:bCs/>
          <w:noProof w:val="0"/>
          <w:szCs w:val="16"/>
        </w:rPr>
        <w:t>&lt;</w:t>
      </w:r>
      <w:proofErr w:type="gramStart"/>
      <w:r w:rsidRPr="00850CFB">
        <w:rPr>
          <w:bCs/>
          <w:noProof w:val="0"/>
          <w:szCs w:val="16"/>
        </w:rPr>
        <w:t>component</w:t>
      </w:r>
      <w:proofErr w:type="gramEnd"/>
      <w:r w:rsidRPr="00850CFB">
        <w:rPr>
          <w:bCs/>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 xml:space="preserve">  &lt;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root='1.3.6.1.4.1.19376.1.5.3.1.1.26.1.1'/&gt;</w:t>
      </w:r>
    </w:p>
    <w:p w:rsidR="00C0692F" w:rsidRPr="00850CFB" w:rsidRDefault="00C0692F" w:rsidP="00C0692F">
      <w:pPr>
        <w:pStyle w:val="XMLFragment"/>
        <w:pBdr>
          <w:left w:val="single" w:sz="4" w:space="7" w:color="auto"/>
        </w:pBdr>
        <w:rPr>
          <w:noProof w:val="0"/>
          <w:szCs w:val="16"/>
        </w:rPr>
      </w:pPr>
      <w:r w:rsidRPr="00850CFB">
        <w:rPr>
          <w:noProof w:val="0"/>
          <w:szCs w:val="16"/>
        </w:rPr>
        <w:t xml:space="preserve">    &lt;id root=' ' extension=' '/&gt;</w:t>
      </w:r>
    </w:p>
    <w:p w:rsidR="00C0692F" w:rsidRPr="00850CFB" w:rsidRDefault="00C0692F" w:rsidP="00C0692F">
      <w:pPr>
        <w:pStyle w:val="XMLFragment"/>
        <w:pBdr>
          <w:left w:val="single" w:sz="4" w:space="7" w:color="auto"/>
        </w:pBdr>
        <w:rPr>
          <w:noProof w:val="0"/>
          <w:szCs w:val="16"/>
        </w:rPr>
      </w:pPr>
      <w:r w:rsidRPr="00850CFB">
        <w:rPr>
          <w:noProof w:val="0"/>
          <w:szCs w:val="16"/>
        </w:rPr>
        <w:t xml:space="preserve">    &lt;code code='</w:t>
      </w:r>
      <w:proofErr w:type="spellStart"/>
      <w:r w:rsidR="007464AD" w:rsidRPr="00850CFB">
        <w:rPr>
          <w:noProof w:val="0"/>
          <w:szCs w:val="16"/>
        </w:rPr>
        <w:t>xxxxx</w:t>
      </w:r>
      <w:proofErr w:type="spellEnd"/>
      <w:r w:rsidR="007464AD" w:rsidRPr="00850CFB">
        <w:rPr>
          <w:noProof w:val="0"/>
          <w:szCs w:val="16"/>
        </w:rPr>
        <w:t>-x</w:t>
      </w:r>
      <w:r w:rsidRPr="00850CFB">
        <w:rPr>
          <w:noProof w:val="0"/>
          <w:szCs w:val="16"/>
        </w:rPr>
        <w:t xml:space="preserve">' </w:t>
      </w:r>
      <w:proofErr w:type="spellStart"/>
      <w:r w:rsidRPr="00850CFB">
        <w:rPr>
          <w:noProof w:val="0"/>
          <w:szCs w:val="16"/>
        </w:rPr>
        <w:t>displayName</w:t>
      </w:r>
      <w:proofErr w:type="spellEnd"/>
      <w:r w:rsidRPr="00850CFB">
        <w:rPr>
          <w:noProof w:val="0"/>
          <w:szCs w:val="16"/>
        </w:rPr>
        <w:t>='Patient Care Plan'</w:t>
      </w:r>
    </w:p>
    <w:p w:rsidR="00C0692F" w:rsidRPr="00850CFB" w:rsidRDefault="00C0692F" w:rsidP="00C0692F">
      <w:pPr>
        <w:pStyle w:val="XMLFragment"/>
        <w:pBdr>
          <w:left w:val="single" w:sz="4" w:space="7" w:color="auto"/>
        </w:pBdr>
        <w:rPr>
          <w:noProof w:val="0"/>
          <w:szCs w:val="16"/>
        </w:rPr>
      </w:pPr>
      <w:r w:rsidRPr="00850CFB">
        <w:rPr>
          <w:noProof w:val="0"/>
          <w:szCs w:val="16"/>
        </w:rPr>
        <w:t xml:space="preserve">      </w:t>
      </w:r>
      <w:proofErr w:type="spellStart"/>
      <w:proofErr w:type="gramStart"/>
      <w:r w:rsidRPr="00850CFB">
        <w:rPr>
          <w:noProof w:val="0"/>
          <w:szCs w:val="16"/>
        </w:rPr>
        <w:t>codeSystem</w:t>
      </w:r>
      <w:proofErr w:type="spellEnd"/>
      <w:proofErr w:type="gramEnd"/>
      <w:r w:rsidRPr="00850CFB">
        <w:rPr>
          <w:noProof w:val="0"/>
          <w:szCs w:val="16"/>
        </w:rPr>
        <w:t xml:space="preserve">='2.16.840.1.113883.6.1' </w:t>
      </w:r>
      <w:proofErr w:type="spellStart"/>
      <w:r w:rsidRPr="00850CFB">
        <w:rPr>
          <w:noProof w:val="0"/>
          <w:szCs w:val="16"/>
        </w:rPr>
        <w:t>codeSystemName</w:t>
      </w:r>
      <w:proofErr w:type="spellEnd"/>
      <w:r w:rsidRPr="00850CFB">
        <w:rPr>
          <w:noProof w:val="0"/>
          <w:szCs w:val="16"/>
        </w:rPr>
        <w:t>='LOINC'/&gt;</w:t>
      </w:r>
    </w:p>
    <w:p w:rsidR="00C0692F" w:rsidRPr="00850CFB" w:rsidRDefault="00C0692F" w:rsidP="00C0692F">
      <w:pPr>
        <w:pStyle w:val="XMLFragment"/>
        <w:pBdr>
          <w:left w:val="single" w:sz="4" w:space="7" w:color="auto"/>
        </w:pBdr>
        <w:rPr>
          <w:noProof w:val="0"/>
          <w:szCs w:val="16"/>
        </w:rPr>
      </w:pPr>
      <w:r w:rsidRPr="00850CFB">
        <w:rPr>
          <w:noProof w:val="0"/>
          <w:szCs w:val="16"/>
        </w:rPr>
        <w:t xml:space="preserve">    &lt;</w:t>
      </w:r>
      <w:proofErr w:type="gramStart"/>
      <w:r w:rsidRPr="00850CFB">
        <w:rPr>
          <w:noProof w:val="0"/>
          <w:szCs w:val="16"/>
        </w:rPr>
        <w:t>text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 xml:space="preserve">      Text as described above</w:t>
      </w:r>
    </w:p>
    <w:p w:rsidR="00C0692F" w:rsidRPr="00850CFB" w:rsidRDefault="00C0692F" w:rsidP="00C0692F">
      <w:pPr>
        <w:pStyle w:val="XMLFragment"/>
        <w:pBdr>
          <w:left w:val="single" w:sz="4" w:space="7" w:color="auto"/>
        </w:pBdr>
        <w:rPr>
          <w:noProof w:val="0"/>
          <w:szCs w:val="16"/>
        </w:rPr>
      </w:pPr>
      <w:r w:rsidRPr="00850CFB">
        <w:rPr>
          <w:noProof w:val="0"/>
          <w:szCs w:val="16"/>
        </w:rPr>
        <w:t xml:space="preserve">    &lt;/text&gt;</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root='2.16.840.1.113883.10.20.22.2.6.1’/&gt;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Allergies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root='2.16.840.1.113883.10.20.22.2.1.1’/&gt;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Medications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root='2.16.840.1.113883.10.20.22.2.5.1’/&gt;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Active Problems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F50537" w:rsidRPr="00850CFB" w:rsidRDefault="00F50537" w:rsidP="00F50537">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F50537" w:rsidRPr="00850CFB" w:rsidRDefault="00F50537" w:rsidP="00F50537">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F50537" w:rsidRPr="00850CFB" w:rsidRDefault="00F50537" w:rsidP="00F50537">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root='2.16.840.1.113883.10.20.22.2.58’/&gt;</w:t>
      </w:r>
    </w:p>
    <w:p w:rsidR="00F50537" w:rsidRPr="00850CFB" w:rsidRDefault="00F50537" w:rsidP="00F50537">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Health Concern Section --&gt;</w:t>
      </w:r>
    </w:p>
    <w:p w:rsidR="00F50537" w:rsidRPr="00850CFB" w:rsidRDefault="00F50537" w:rsidP="00F50537">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F50537" w:rsidRPr="00850CFB" w:rsidRDefault="00F50537" w:rsidP="00F50537">
      <w:pPr>
        <w:pStyle w:val="XMLFragment"/>
        <w:pBdr>
          <w:left w:val="single" w:sz="4" w:space="7" w:color="auto"/>
        </w:pBdr>
        <w:rPr>
          <w:noProof w:val="0"/>
          <w:szCs w:val="16"/>
        </w:rPr>
      </w:pPr>
      <w:r w:rsidRPr="00850CFB">
        <w:rPr>
          <w:noProof w:val="0"/>
          <w:szCs w:val="16"/>
        </w:rPr>
        <w:tab/>
        <w:t xml:space="preserve">  &lt;/component&gt; </w:t>
      </w:r>
    </w:p>
    <w:p w:rsidR="00F50537" w:rsidRPr="00850CFB" w:rsidRDefault="00F50537" w:rsidP="00F50537">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F50537" w:rsidRPr="00850CFB" w:rsidRDefault="00F50537" w:rsidP="00F50537">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F50537" w:rsidRPr="00850CFB" w:rsidRDefault="00F50537" w:rsidP="00F50537">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root='2.16.840.1.113883.10.20.22.2.61’/&gt;</w:t>
      </w:r>
    </w:p>
    <w:p w:rsidR="00F50537" w:rsidRPr="00850CFB" w:rsidRDefault="00F50537" w:rsidP="00F50537">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Health Status Evaluations/Outcomes Section --&gt;</w:t>
      </w:r>
    </w:p>
    <w:p w:rsidR="00F50537" w:rsidRPr="00850CFB" w:rsidRDefault="00F50537" w:rsidP="00F50537">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F50537" w:rsidRPr="00850CFB" w:rsidRDefault="00F50537"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root='2.16.840.1.113883.10.20.22.2.11.1’/&gt;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&lt;!—Required if Known Hospital Discharge Medications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root='1.3.6.1.4.1.19376.1.5.3.1.3.33’/&gt;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if Known Discharge Diet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root='2.16.840.1.113883.10.20.22.2.38’/&gt;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Optional Medications Administered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root='2.16.840.1.113883.10.20.22.2.24’/&gt;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if Known Discharge Diagnosis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lastRenderedPageBreak/>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root='2.16.840.1.113883.10.20.22.2.7.1’/&gt;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if Known Procedures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root='2.16.840.1.113883.10.20.22.2.3.1’/&gt;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Results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root='2.16.840.1.113883.10.20.22.2.16’/&gt;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Optional Hospital Discharge Studies Summary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root='2.16.840.1.113883.10.20.22.2.21.1’/&gt;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if Known Advance Directives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root='2.16.840.1.113883.10.20.22.2.22.1’/&gt;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Optional Encounters Histories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root='2.16.840.1.113883.10.20.22.2.15’/&gt;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Optional Family History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root='2.16.840.1.113883.10.20.22.2.14’/&gt;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if Known Functional Status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root='2.16.840.1.113883.10.20.22.2.8’/&gt;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if Known Assessment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root='2.16.840.1.113883.10.20.22.2.2.1’/&gt;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Optional Immunizations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root='2.16.840.1.113883.10.20.22.2.23’/&gt;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Optional Medical Equipment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root='2.16.840.1.113883.10.20.22.2.18’/&gt;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Optional Payers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lastRenderedPageBreak/>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root='2.16.840.1.113883.10.20.22.2.17’/&gt;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Optional Social History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root='2.16.840.1.113883.10.20.22.2.4.1’/&gt;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Optional Vital Signs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root='2.16.840.1.113883.10.20.22.2.20’/&gt;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Optional History of Past Illness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root='1.3.6.1.4.1.19376.1.5.3.1.3.18’/&gt;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Optional Review of System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r w:rsidRPr="00850CFB">
        <w:rPr>
          <w:noProof w:val="0"/>
          <w:szCs w:val="16"/>
        </w:rPr>
        <w:t>templateId</w:t>
      </w:r>
      <w:proofErr w:type="spellEnd"/>
      <w:r w:rsidRPr="00850CFB">
        <w:rPr>
          <w:noProof w:val="0"/>
          <w:szCs w:val="16"/>
        </w:rPr>
        <w:t xml:space="preserve"> root=' 2.16.840.1.113883.10.20.2.10’/&gt;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Optional Physical Exam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r w:rsidRPr="00850CFB">
        <w:rPr>
          <w:noProof w:val="0"/>
          <w:szCs w:val="16"/>
        </w:rPr>
        <w:t>templateId</w:t>
      </w:r>
      <w:proofErr w:type="spellEnd"/>
      <w:r w:rsidRPr="00850CFB">
        <w:rPr>
          <w:noProof w:val="0"/>
          <w:szCs w:val="16"/>
        </w:rPr>
        <w:t xml:space="preserve"> root=' 1.3.6.1.4.1.19376.1.5.3.1.3.26’/&gt;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Optional Hospital Discharge Physical Exam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r w:rsidRPr="00850CFB">
        <w:rPr>
          <w:noProof w:val="0"/>
          <w:szCs w:val="16"/>
        </w:rPr>
        <w:t>templateId</w:t>
      </w:r>
      <w:proofErr w:type="spellEnd"/>
      <w:r w:rsidRPr="00850CFB">
        <w:rPr>
          <w:noProof w:val="0"/>
          <w:szCs w:val="16"/>
        </w:rPr>
        <w:t xml:space="preserve"> root=' 2.16.840.1.113883.10.20.22.2.45’/&gt;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if Known Instructions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r w:rsidRPr="00850CFB">
        <w:rPr>
          <w:noProof w:val="0"/>
          <w:szCs w:val="16"/>
        </w:rPr>
        <w:t>templateId</w:t>
      </w:r>
      <w:proofErr w:type="spellEnd"/>
      <w:r w:rsidRPr="00850CFB">
        <w:rPr>
          <w:noProof w:val="0"/>
          <w:szCs w:val="16"/>
        </w:rPr>
        <w:t xml:space="preserve"> root=' 2.16.840.1.113883.10.20.22.2.41’/&gt;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if Known Hospital Discharge Instructions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  </w:t>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w:t>
      </w:r>
      <w:proofErr w:type="gramStart"/>
      <w:r w:rsidRPr="00850CFB">
        <w:rPr>
          <w:noProof w:val="0"/>
          <w:szCs w:val="16"/>
        </w:rPr>
        <w:t>component</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&lt;</w:t>
      </w:r>
      <w:proofErr w:type="gramStart"/>
      <w:r w:rsidRPr="00850CFB">
        <w:rPr>
          <w:noProof w:val="0"/>
          <w:szCs w:val="16"/>
        </w:rPr>
        <w:t>section</w:t>
      </w:r>
      <w:proofErr w:type="gramEnd"/>
      <w:r w:rsidRPr="00850CFB">
        <w:rPr>
          <w:noProof w:val="0"/>
          <w:szCs w:val="16"/>
        </w:rPr>
        <w:t>&gt;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&lt;</w:t>
      </w:r>
      <w:proofErr w:type="spellStart"/>
      <w:proofErr w:type="gramStart"/>
      <w:r w:rsidRPr="00850CFB">
        <w:rPr>
          <w:noProof w:val="0"/>
          <w:szCs w:val="16"/>
        </w:rPr>
        <w:t>templateId</w:t>
      </w:r>
      <w:proofErr w:type="spellEnd"/>
      <w:proofErr w:type="gramEnd"/>
      <w:r w:rsidRPr="00850CFB">
        <w:rPr>
          <w:noProof w:val="0"/>
          <w:szCs w:val="16"/>
        </w:rPr>
        <w:t xml:space="preserve"> root='1.3.6.1.4.1.19376.1.5.3.1.1.26.1.1’/&gt;</w:t>
      </w:r>
    </w:p>
    <w:p w:rsidR="00C0692F" w:rsidRPr="00850CFB" w:rsidRDefault="00C0692F" w:rsidP="00C0692F">
      <w:pPr>
        <w:pStyle w:val="XMLFragment"/>
        <w:pBdr>
          <w:left w:val="single" w:sz="4" w:space="7" w:color="auto"/>
        </w:pBdr>
        <w:rPr>
          <w:noProof w:val="0"/>
          <w:szCs w:val="16"/>
        </w:rPr>
      </w:pPr>
      <w:r w:rsidRPr="00850CFB">
        <w:rPr>
          <w:noProof w:val="0"/>
          <w:szCs w:val="16"/>
        </w:rPr>
        <w:tab/>
      </w:r>
      <w:r w:rsidRPr="00850CFB">
        <w:rPr>
          <w:noProof w:val="0"/>
          <w:szCs w:val="16"/>
        </w:rPr>
        <w:tab/>
        <w:t xml:space="preserve">  </w:t>
      </w:r>
      <w:proofErr w:type="gramStart"/>
      <w:r w:rsidRPr="00850CFB">
        <w:rPr>
          <w:noProof w:val="0"/>
          <w:szCs w:val="16"/>
        </w:rPr>
        <w:t>&lt;!--</w:t>
      </w:r>
      <w:proofErr w:type="gramEnd"/>
      <w:r w:rsidRPr="00850CFB">
        <w:rPr>
          <w:noProof w:val="0"/>
          <w:szCs w:val="16"/>
        </w:rPr>
        <w:t xml:space="preserve"> Required Patient Care Plan Section --&gt;</w:t>
      </w:r>
    </w:p>
    <w:p w:rsidR="00C0692F" w:rsidRPr="00850CFB" w:rsidRDefault="00C0692F" w:rsidP="00C0692F">
      <w:pPr>
        <w:pStyle w:val="XMLFragment"/>
        <w:pBdr>
          <w:left w:val="single" w:sz="4" w:space="7" w:color="auto"/>
        </w:pBdr>
        <w:tabs>
          <w:tab w:val="left" w:pos="720"/>
          <w:tab w:val="left" w:pos="1440"/>
          <w:tab w:val="center" w:pos="4680"/>
        </w:tabs>
        <w:rPr>
          <w:noProof w:val="0"/>
          <w:szCs w:val="16"/>
        </w:rPr>
      </w:pPr>
      <w:r w:rsidRPr="00850CFB">
        <w:rPr>
          <w:noProof w:val="0"/>
          <w:szCs w:val="16"/>
        </w:rPr>
        <w:tab/>
      </w:r>
      <w:r w:rsidRPr="00850CFB">
        <w:rPr>
          <w:noProof w:val="0"/>
          <w:szCs w:val="16"/>
        </w:rPr>
        <w:tab/>
        <w:t>&lt;/section&gt;</w:t>
      </w:r>
      <w:r w:rsidRPr="00850CFB">
        <w:rPr>
          <w:noProof w:val="0"/>
          <w:szCs w:val="16"/>
        </w:rPr>
        <w:tab/>
      </w:r>
    </w:p>
    <w:p w:rsidR="00C0692F" w:rsidRPr="00850CFB" w:rsidRDefault="00C0692F" w:rsidP="00C0692F">
      <w:pPr>
        <w:pStyle w:val="XMLFragment"/>
        <w:pBdr>
          <w:left w:val="single" w:sz="4" w:space="7" w:color="auto"/>
        </w:pBdr>
        <w:rPr>
          <w:noProof w:val="0"/>
          <w:szCs w:val="16"/>
        </w:rPr>
      </w:pPr>
      <w:r w:rsidRPr="00850CFB">
        <w:rPr>
          <w:noProof w:val="0"/>
          <w:szCs w:val="16"/>
        </w:rPr>
        <w:tab/>
        <w:t xml:space="preserve">  &lt;/component&gt;</w:t>
      </w:r>
    </w:p>
    <w:p w:rsidR="00C0692F" w:rsidRPr="00850CFB" w:rsidRDefault="00C0692F" w:rsidP="00C0692F">
      <w:pPr>
        <w:pStyle w:val="XMLFragment"/>
        <w:pBdr>
          <w:left w:val="single" w:sz="4" w:space="7" w:color="auto"/>
        </w:pBdr>
        <w:rPr>
          <w:noProof w:val="0"/>
          <w:szCs w:val="16"/>
        </w:rPr>
      </w:pPr>
      <w:r w:rsidRPr="00850CFB">
        <w:rPr>
          <w:noProof w:val="0"/>
          <w:szCs w:val="16"/>
        </w:rPr>
        <w:t xml:space="preserve">  &lt;/section&gt;</w:t>
      </w:r>
    </w:p>
    <w:p w:rsidR="00C0692F" w:rsidRPr="00850CFB" w:rsidRDefault="00C0692F" w:rsidP="00C0692F">
      <w:pPr>
        <w:pStyle w:val="XMLFragment"/>
        <w:pBdr>
          <w:left w:val="single" w:sz="4" w:space="7" w:color="auto"/>
        </w:pBdr>
        <w:rPr>
          <w:noProof w:val="0"/>
          <w:szCs w:val="16"/>
        </w:rPr>
      </w:pPr>
      <w:r w:rsidRPr="00850CFB">
        <w:rPr>
          <w:noProof w:val="0"/>
          <w:szCs w:val="16"/>
        </w:rPr>
        <w:t>&lt;/component&gt;</w:t>
      </w:r>
    </w:p>
    <w:p w:rsidR="00836B0F" w:rsidRPr="00850CFB" w:rsidRDefault="00836B0F" w:rsidP="00F06B2A">
      <w:pPr>
        <w:pStyle w:val="FigureTitle"/>
      </w:pPr>
      <w:r w:rsidRPr="00850CFB">
        <w:t>Figure 6.3.</w:t>
      </w:r>
      <w:r w:rsidR="005C55AC" w:rsidRPr="00850CFB">
        <w:t>1</w:t>
      </w:r>
      <w:r w:rsidRPr="00850CFB">
        <w:t>.D.6-</w:t>
      </w:r>
      <w:r w:rsidR="005C55AC" w:rsidRPr="00850CFB">
        <w:t>2</w:t>
      </w:r>
      <w:r w:rsidRPr="00850CFB">
        <w:t xml:space="preserve">: Specification for </w:t>
      </w:r>
      <w:proofErr w:type="spellStart"/>
      <w:r w:rsidRPr="00850CFB">
        <w:t>PtCP</w:t>
      </w:r>
      <w:proofErr w:type="spellEnd"/>
      <w:r w:rsidRPr="00850CFB">
        <w:t xml:space="preserve"> Document Profile (Using CCDA Templates) </w:t>
      </w:r>
    </w:p>
    <w:p w:rsidR="00836B0F" w:rsidRPr="00850CFB" w:rsidRDefault="00836B0F" w:rsidP="00F06B2A">
      <w:pPr>
        <w:pStyle w:val="BodyText"/>
      </w:pPr>
    </w:p>
    <w:p w:rsidR="00836B0F" w:rsidRPr="00850CFB" w:rsidRDefault="00836B0F" w:rsidP="00836B0F">
      <w:pPr>
        <w:pStyle w:val="EditorInstructions"/>
      </w:pPr>
      <w:r w:rsidRPr="00850CFB">
        <w:t>Add to section 6.3.2 Header Content Modules</w:t>
      </w:r>
    </w:p>
    <w:p w:rsidR="00836B0F" w:rsidRPr="00850CFB" w:rsidRDefault="00836B0F" w:rsidP="006F1ABD">
      <w:pPr>
        <w:pStyle w:val="Heading3"/>
      </w:pPr>
      <w:bookmarkStart w:id="102" w:name="_Toc368399617"/>
      <w:r w:rsidRPr="00850CFB">
        <w:lastRenderedPageBreak/>
        <w:t>6.3.2 CDA Header Content Modules</w:t>
      </w:r>
      <w:bookmarkEnd w:id="102"/>
    </w:p>
    <w:p w:rsidR="00836B0F" w:rsidRPr="00850CFB" w:rsidRDefault="00836B0F" w:rsidP="00F06B2A">
      <w:pPr>
        <w:pStyle w:val="Heading4"/>
        <w:rPr>
          <w:noProof w:val="0"/>
        </w:rPr>
      </w:pPr>
      <w:bookmarkStart w:id="103" w:name="_Toc368399618"/>
      <w:r w:rsidRPr="00850CFB">
        <w:rPr>
          <w:noProof w:val="0"/>
        </w:rPr>
        <w:t>6.3.2</w:t>
      </w:r>
      <w:proofErr w:type="gramStart"/>
      <w:r w:rsidRPr="00850CFB">
        <w:rPr>
          <w:noProof w:val="0"/>
        </w:rPr>
        <w:t>.H</w:t>
      </w:r>
      <w:proofErr w:type="gramEnd"/>
      <w:r w:rsidRPr="00850CFB">
        <w:rPr>
          <w:noProof w:val="0"/>
        </w:rPr>
        <w:t xml:space="preserve"> </w:t>
      </w:r>
      <w:proofErr w:type="spellStart"/>
      <w:r w:rsidR="000E3F5E" w:rsidRPr="00850CFB">
        <w:rPr>
          <w:noProof w:val="0"/>
        </w:rPr>
        <w:t>PtCP</w:t>
      </w:r>
      <w:proofErr w:type="spellEnd"/>
      <w:r w:rsidR="000E3F5E" w:rsidRPr="00850CFB">
        <w:rPr>
          <w:noProof w:val="0"/>
        </w:rPr>
        <w:t xml:space="preserve"> </w:t>
      </w:r>
      <w:r w:rsidRPr="00850CFB">
        <w:rPr>
          <w:noProof w:val="0"/>
        </w:rPr>
        <w:t>Header Content Module</w:t>
      </w:r>
      <w:bookmarkEnd w:id="103"/>
      <w:r w:rsidRPr="00850CFB">
        <w:rPr>
          <w:noProof w:val="0"/>
        </w:rPr>
        <w:t xml:space="preserve"> </w:t>
      </w:r>
    </w:p>
    <w:p w:rsidR="00836B0F" w:rsidRPr="00850CFB" w:rsidRDefault="00836B0F" w:rsidP="00F06B2A">
      <w:pPr>
        <w:pStyle w:val="BodyText"/>
      </w:pPr>
      <w:r w:rsidRPr="00850CFB">
        <w:t>No</w:t>
      </w:r>
      <w:r w:rsidR="000E3F5E" w:rsidRPr="00850CFB">
        <w:t xml:space="preserve"> </w:t>
      </w:r>
      <w:r w:rsidR="006D1B1A" w:rsidRPr="00850CFB">
        <w:t>new H</w:t>
      </w:r>
      <w:r w:rsidRPr="00850CFB">
        <w:t xml:space="preserve">eader elements.  </w:t>
      </w:r>
    </w:p>
    <w:p w:rsidR="00836B0F" w:rsidRPr="00850CFB" w:rsidRDefault="00836B0F" w:rsidP="006F1ABD">
      <w:pPr>
        <w:pStyle w:val="Heading3"/>
      </w:pPr>
      <w:bookmarkStart w:id="104" w:name="_Toc368399619"/>
      <w:r w:rsidRPr="00850CFB">
        <w:t>6.3.3 CDA Section Content Modules</w:t>
      </w:r>
      <w:bookmarkEnd w:id="104"/>
    </w:p>
    <w:p w:rsidR="00836B0F" w:rsidRPr="00850CFB" w:rsidRDefault="00836B0F" w:rsidP="00836B0F">
      <w:pPr>
        <w:pStyle w:val="EditorInstructions"/>
      </w:pPr>
      <w:r w:rsidRPr="00850CFB">
        <w:t>Add to section 6.3.3.10 Section Content Modules</w:t>
      </w:r>
    </w:p>
    <w:p w:rsidR="00836B0F" w:rsidRPr="00850CFB" w:rsidRDefault="00836B0F" w:rsidP="0030195F">
      <w:pPr>
        <w:pStyle w:val="BodyText"/>
      </w:pPr>
    </w:p>
    <w:p w:rsidR="00836B0F" w:rsidRDefault="00836B0F" w:rsidP="006F1ABD">
      <w:pPr>
        <w:pStyle w:val="Heading5"/>
      </w:pPr>
      <w:bookmarkStart w:id="105" w:name="_Toc368399620"/>
      <w:r w:rsidRPr="00850CFB">
        <w:t>6.3.3.10.S</w:t>
      </w:r>
      <w:r w:rsidR="00F31D13" w:rsidRPr="00850CFB">
        <w:t>1</w:t>
      </w:r>
      <w:r w:rsidRPr="00850CFB">
        <w:t xml:space="preserve"> Patient Care Plan - Section Content Module</w:t>
      </w:r>
      <w:bookmarkEnd w:id="105"/>
      <w:r w:rsidRPr="00850CFB">
        <w:t xml:space="preserve"> </w:t>
      </w:r>
      <w:bookmarkStart w:id="106" w:name="_Toc291167503"/>
      <w:bookmarkStart w:id="107" w:name="_Toc291231442"/>
      <w:bookmarkStart w:id="108" w:name="_Toc296340356"/>
    </w:p>
    <w:p w:rsidR="00BD06B0" w:rsidRPr="00BD06B0" w:rsidRDefault="00BD06B0" w:rsidP="006F1ABD">
      <w:pPr>
        <w:pStyle w:val="BodyText"/>
      </w:pPr>
    </w:p>
    <w:p w:rsidR="00836B0F" w:rsidRPr="00850CFB" w:rsidRDefault="00836B0F" w:rsidP="00836B0F">
      <w:pPr>
        <w:pStyle w:val="TableTitle"/>
      </w:pPr>
      <w:r w:rsidRPr="00850CFB">
        <w:t>Table 6.3.3.10.S</w:t>
      </w:r>
      <w:r w:rsidR="00F31D13" w:rsidRPr="00850CFB">
        <w:t>1</w:t>
      </w:r>
      <w:r w:rsidRPr="00850CFB">
        <w:t>-1</w:t>
      </w:r>
      <w:r w:rsidR="000E3F5E" w:rsidRPr="00850CFB">
        <w:t>:</w:t>
      </w:r>
      <w:r w:rsidRPr="00850CFB">
        <w:t xml:space="preserve"> Patient Care Plan Section</w:t>
      </w:r>
      <w:bookmarkEnd w:id="106"/>
      <w:bookmarkEnd w:id="107"/>
      <w:bookmarkEnd w:id="108"/>
    </w:p>
    <w:tbl>
      <w:tblPr>
        <w:tblW w:w="5000" w:type="pct"/>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915"/>
        <w:gridCol w:w="1170"/>
        <w:gridCol w:w="1621"/>
        <w:gridCol w:w="1711"/>
        <w:gridCol w:w="1596"/>
        <w:gridCol w:w="1258"/>
        <w:gridCol w:w="1119"/>
      </w:tblGrid>
      <w:tr w:rsidR="00B51EA9" w:rsidRPr="00850CFB" w:rsidTr="00C57BED">
        <w:tc>
          <w:tcPr>
            <w:tcW w:w="1110" w:type="pct"/>
            <w:gridSpan w:val="2"/>
            <w:tcBorders>
              <w:top w:val="single" w:sz="4" w:space="0" w:color="auto"/>
            </w:tcBorders>
            <w:shd w:val="clear" w:color="auto" w:fill="D9D9D9" w:themeFill="background1" w:themeFillShade="D9"/>
            <w:vAlign w:val="center"/>
          </w:tcPr>
          <w:p w:rsidR="00B51EA9" w:rsidRPr="00850CFB" w:rsidRDefault="00B51EA9" w:rsidP="00C57BED">
            <w:pPr>
              <w:pStyle w:val="TableEntryHeader"/>
            </w:pPr>
            <w:r w:rsidRPr="00850CFB">
              <w:t>Template Name</w:t>
            </w:r>
          </w:p>
        </w:tc>
        <w:tc>
          <w:tcPr>
            <w:tcW w:w="3890" w:type="pct"/>
            <w:gridSpan w:val="5"/>
            <w:tcBorders>
              <w:top w:val="single" w:sz="4" w:space="0" w:color="auto"/>
            </w:tcBorders>
            <w:shd w:val="clear" w:color="auto" w:fill="auto"/>
            <w:vAlign w:val="center"/>
          </w:tcPr>
          <w:p w:rsidR="00B51EA9" w:rsidRPr="00850CFB" w:rsidRDefault="00B51EA9" w:rsidP="00C57BED">
            <w:pPr>
              <w:pStyle w:val="TableEntry"/>
            </w:pPr>
            <w:r w:rsidRPr="00850CFB">
              <w:t>Patient Care Plan Section</w:t>
            </w:r>
          </w:p>
        </w:tc>
      </w:tr>
      <w:tr w:rsidR="00B51EA9" w:rsidRPr="00850CFB" w:rsidTr="00C57BED">
        <w:tc>
          <w:tcPr>
            <w:tcW w:w="1110" w:type="pct"/>
            <w:gridSpan w:val="2"/>
            <w:tcBorders>
              <w:top w:val="single" w:sz="4" w:space="0" w:color="auto"/>
            </w:tcBorders>
            <w:shd w:val="clear" w:color="auto" w:fill="D9D9D9" w:themeFill="background1" w:themeFillShade="D9"/>
            <w:vAlign w:val="center"/>
          </w:tcPr>
          <w:p w:rsidR="00B51EA9" w:rsidRPr="00850CFB" w:rsidRDefault="00B51EA9" w:rsidP="00C57BED">
            <w:pPr>
              <w:pStyle w:val="TableEntryHeader"/>
            </w:pPr>
            <w:r w:rsidRPr="00850CFB">
              <w:t xml:space="preserve">Template ID </w:t>
            </w:r>
          </w:p>
        </w:tc>
        <w:tc>
          <w:tcPr>
            <w:tcW w:w="3890" w:type="pct"/>
            <w:gridSpan w:val="5"/>
            <w:tcBorders>
              <w:top w:val="single" w:sz="4" w:space="0" w:color="auto"/>
            </w:tcBorders>
            <w:shd w:val="clear" w:color="auto" w:fill="auto"/>
            <w:vAlign w:val="center"/>
          </w:tcPr>
          <w:p w:rsidR="00B51EA9" w:rsidRPr="00850CFB" w:rsidRDefault="00B51EA9" w:rsidP="00C57BED">
            <w:pPr>
              <w:pStyle w:val="TableEntry"/>
            </w:pPr>
            <w:r w:rsidRPr="00850CFB">
              <w:t xml:space="preserve"> 1.3.6.1.4.1.19376.1.5.3.1.1.26.1.1</w:t>
            </w:r>
          </w:p>
        </w:tc>
      </w:tr>
      <w:tr w:rsidR="00B51EA9" w:rsidRPr="00850CFB" w:rsidTr="00C57BED">
        <w:tc>
          <w:tcPr>
            <w:tcW w:w="1110" w:type="pct"/>
            <w:gridSpan w:val="2"/>
            <w:tcBorders>
              <w:top w:val="single" w:sz="4" w:space="0" w:color="auto"/>
            </w:tcBorders>
            <w:shd w:val="clear" w:color="auto" w:fill="D9D9D9" w:themeFill="background1" w:themeFillShade="D9"/>
            <w:vAlign w:val="center"/>
          </w:tcPr>
          <w:p w:rsidR="00B51EA9" w:rsidRPr="00850CFB" w:rsidRDefault="00B51EA9" w:rsidP="00C57BED">
            <w:pPr>
              <w:pStyle w:val="TableEntryHeader"/>
            </w:pPr>
            <w:r w:rsidRPr="00850CFB">
              <w:t xml:space="preserve">Parent Template </w:t>
            </w:r>
          </w:p>
        </w:tc>
        <w:tc>
          <w:tcPr>
            <w:tcW w:w="3890" w:type="pct"/>
            <w:gridSpan w:val="5"/>
            <w:tcBorders>
              <w:top w:val="single" w:sz="4" w:space="0" w:color="auto"/>
            </w:tcBorders>
            <w:shd w:val="clear" w:color="auto" w:fill="auto"/>
            <w:vAlign w:val="center"/>
          </w:tcPr>
          <w:p w:rsidR="00B51EA9" w:rsidRPr="00850CFB" w:rsidRDefault="00B51EA9" w:rsidP="00C57BED">
            <w:pPr>
              <w:pStyle w:val="TableEntry"/>
            </w:pPr>
          </w:p>
        </w:tc>
      </w:tr>
      <w:tr w:rsidR="00B51EA9" w:rsidRPr="00850CFB" w:rsidTr="00C57BED">
        <w:tc>
          <w:tcPr>
            <w:tcW w:w="1110" w:type="pct"/>
            <w:gridSpan w:val="2"/>
            <w:tcBorders>
              <w:top w:val="single" w:sz="4" w:space="0" w:color="auto"/>
            </w:tcBorders>
            <w:shd w:val="clear" w:color="auto" w:fill="D9D9D9" w:themeFill="background1" w:themeFillShade="D9"/>
            <w:vAlign w:val="center"/>
          </w:tcPr>
          <w:p w:rsidR="00B51EA9" w:rsidRPr="00850CFB" w:rsidRDefault="00B51EA9" w:rsidP="00C57BED">
            <w:pPr>
              <w:pStyle w:val="TableEntryHeader"/>
            </w:pPr>
            <w:r w:rsidRPr="00850CFB">
              <w:t xml:space="preserve">General Description </w:t>
            </w:r>
          </w:p>
        </w:tc>
        <w:tc>
          <w:tcPr>
            <w:tcW w:w="3890" w:type="pct"/>
            <w:gridSpan w:val="5"/>
            <w:tcBorders>
              <w:top w:val="single" w:sz="4" w:space="0" w:color="auto"/>
            </w:tcBorders>
            <w:shd w:val="clear" w:color="auto" w:fill="auto"/>
            <w:vAlign w:val="center"/>
          </w:tcPr>
          <w:p w:rsidR="00B51EA9" w:rsidRPr="00850CFB" w:rsidRDefault="00B51EA9" w:rsidP="00C57BED">
            <w:pPr>
              <w:pStyle w:val="TableEntry"/>
            </w:pPr>
            <w:r w:rsidRPr="00850CFB">
              <w:t>The Patient Care Plan section contains one or more sub-sections which include:</w:t>
            </w:r>
          </w:p>
          <w:p w:rsidR="00B51EA9" w:rsidRPr="00850CFB" w:rsidRDefault="00B51EA9" w:rsidP="00B51EA9">
            <w:pPr>
              <w:pStyle w:val="TableEntry"/>
              <w:numPr>
                <w:ilvl w:val="0"/>
                <w:numId w:val="21"/>
              </w:numPr>
            </w:pPr>
            <w:r w:rsidRPr="00850CFB">
              <w:t>Plan of Care sections from providers</w:t>
            </w:r>
          </w:p>
          <w:p w:rsidR="00B51EA9" w:rsidRPr="00850CFB" w:rsidRDefault="00B51EA9" w:rsidP="00B51EA9">
            <w:pPr>
              <w:pStyle w:val="TableEntry"/>
              <w:numPr>
                <w:ilvl w:val="0"/>
                <w:numId w:val="21"/>
              </w:numPr>
            </w:pPr>
            <w:r w:rsidRPr="00850CFB">
              <w:t>Reconciled Plan of Care sub-section which is used to consolidate the multiple Plans of Treatment included in the same Patient Care Plan section</w:t>
            </w:r>
          </w:p>
          <w:p w:rsidR="00B51EA9" w:rsidRPr="00850CFB" w:rsidRDefault="00B51EA9" w:rsidP="00B51EA9">
            <w:pPr>
              <w:pStyle w:val="TableEntry"/>
              <w:numPr>
                <w:ilvl w:val="0"/>
                <w:numId w:val="21"/>
              </w:numPr>
            </w:pPr>
            <w:r w:rsidRPr="00850CFB">
              <w:t xml:space="preserve">Patient Goals sub-section which contains  </w:t>
            </w:r>
            <w:r w:rsidRPr="00850CFB">
              <w:rPr>
                <w:szCs w:val="18"/>
              </w:rPr>
              <w:t>contain a description of the progress towards completing expectations for care including actions completed in fulfillment of proposals, goals, and order requests for monitoring, tracking, or improving the condition of the patient</w:t>
            </w:r>
          </w:p>
          <w:p w:rsidR="00B51EA9" w:rsidRPr="00850CFB" w:rsidRDefault="00B51EA9" w:rsidP="00B51EA9">
            <w:pPr>
              <w:pStyle w:val="TableEntry"/>
              <w:numPr>
                <w:ilvl w:val="0"/>
                <w:numId w:val="21"/>
              </w:numPr>
            </w:pPr>
            <w:r w:rsidRPr="00850CFB">
              <w:t xml:space="preserve">Intervention sub-section which contains  </w:t>
            </w:r>
            <w:r w:rsidRPr="00850CFB">
              <w:rPr>
                <w:szCs w:val="18"/>
              </w:rPr>
              <w:t>contain a description of the actions taken towards completing expectations for care including actions completed in fulfillment of proposals, goals, and order requests for monitoring, tracking, or improving the condition of the patient</w:t>
            </w:r>
          </w:p>
        </w:tc>
      </w:tr>
      <w:tr w:rsidR="00B51EA9" w:rsidRPr="00850CFB" w:rsidTr="00C57BED">
        <w:tc>
          <w:tcPr>
            <w:tcW w:w="1110" w:type="pct"/>
            <w:gridSpan w:val="2"/>
            <w:tcBorders>
              <w:top w:val="single" w:sz="4" w:space="0" w:color="auto"/>
            </w:tcBorders>
            <w:shd w:val="clear" w:color="auto" w:fill="auto"/>
            <w:vAlign w:val="center"/>
          </w:tcPr>
          <w:p w:rsidR="00B51EA9" w:rsidRPr="00850CFB" w:rsidRDefault="00B51EA9" w:rsidP="00C57BED">
            <w:pPr>
              <w:pStyle w:val="TableEntryHeader"/>
            </w:pPr>
            <w:r w:rsidRPr="00850CFB">
              <w:t>Section Code</w:t>
            </w:r>
          </w:p>
        </w:tc>
        <w:tc>
          <w:tcPr>
            <w:tcW w:w="3890" w:type="pct"/>
            <w:gridSpan w:val="5"/>
            <w:tcBorders>
              <w:top w:val="single" w:sz="4" w:space="0" w:color="auto"/>
            </w:tcBorders>
            <w:shd w:val="clear" w:color="auto" w:fill="auto"/>
            <w:vAlign w:val="center"/>
          </w:tcPr>
          <w:p w:rsidR="007464AD" w:rsidRPr="00850CFB" w:rsidRDefault="007464AD" w:rsidP="007464AD">
            <w:pPr>
              <w:pStyle w:val="TableEntry"/>
            </w:pPr>
            <w:r w:rsidRPr="00850CFB">
              <w:t xml:space="preserve">SHALL be Code </w:t>
            </w:r>
            <w:proofErr w:type="spellStart"/>
            <w:r w:rsidRPr="00850CFB">
              <w:t>xxxxx</w:t>
            </w:r>
            <w:proofErr w:type="spellEnd"/>
            <w:r w:rsidRPr="00850CFB">
              <w:t xml:space="preserve">-x, Code System, “Value Set name”&gt; LOINC &lt; Will utilize the same LOINC code as </w:t>
            </w:r>
            <w:proofErr w:type="spellStart"/>
            <w:r w:rsidRPr="00850CFB">
              <w:t>PtCP</w:t>
            </w:r>
            <w:proofErr w:type="spellEnd"/>
            <w:r w:rsidRPr="00850CFB">
              <w:t xml:space="preserve"> document when available.</w:t>
            </w:r>
          </w:p>
        </w:tc>
      </w:tr>
      <w:tr w:rsidR="00B51EA9" w:rsidRPr="00850CFB" w:rsidTr="00C57BED">
        <w:tc>
          <w:tcPr>
            <w:tcW w:w="487" w:type="pct"/>
            <w:tcBorders>
              <w:top w:val="single" w:sz="4" w:space="0" w:color="auto"/>
            </w:tcBorders>
            <w:shd w:val="clear" w:color="auto" w:fill="E6E6E6"/>
          </w:tcPr>
          <w:p w:rsidR="00B51EA9" w:rsidRPr="00850CFB" w:rsidRDefault="00B51EA9" w:rsidP="00C57BED">
            <w:pPr>
              <w:pStyle w:val="TableEntryHeader"/>
            </w:pPr>
            <w:r w:rsidRPr="00850CFB">
              <w:t>Opt and Card</w:t>
            </w:r>
          </w:p>
        </w:tc>
        <w:tc>
          <w:tcPr>
            <w:tcW w:w="623" w:type="pct"/>
            <w:tcBorders>
              <w:top w:val="single" w:sz="4" w:space="0" w:color="auto"/>
            </w:tcBorders>
            <w:shd w:val="clear" w:color="auto" w:fill="E6E6E6"/>
          </w:tcPr>
          <w:p w:rsidR="00B51EA9" w:rsidRPr="00850CFB" w:rsidRDefault="00B51EA9" w:rsidP="00C57BED">
            <w:pPr>
              <w:pStyle w:val="TableEntryHeader"/>
            </w:pPr>
            <w:r w:rsidRPr="00850CFB">
              <w:t>Condition</w:t>
            </w:r>
          </w:p>
        </w:tc>
        <w:tc>
          <w:tcPr>
            <w:tcW w:w="863" w:type="pct"/>
            <w:tcBorders>
              <w:top w:val="single" w:sz="4" w:space="0" w:color="auto"/>
            </w:tcBorders>
            <w:shd w:val="clear" w:color="auto" w:fill="E4E4E4"/>
          </w:tcPr>
          <w:p w:rsidR="00B51EA9" w:rsidRPr="00850CFB" w:rsidRDefault="00B51EA9" w:rsidP="00C57BED">
            <w:pPr>
              <w:pStyle w:val="TableEntryHeader"/>
            </w:pPr>
            <w:r w:rsidRPr="00850CFB">
              <w:t xml:space="preserve">Data Element or </w:t>
            </w:r>
            <w:r w:rsidRPr="00850CFB">
              <w:br/>
              <w:t>Section Name</w:t>
            </w:r>
          </w:p>
        </w:tc>
        <w:tc>
          <w:tcPr>
            <w:tcW w:w="911" w:type="pct"/>
            <w:tcBorders>
              <w:top w:val="single" w:sz="4" w:space="0" w:color="auto"/>
            </w:tcBorders>
            <w:shd w:val="clear" w:color="auto" w:fill="E4E4E4"/>
          </w:tcPr>
          <w:p w:rsidR="00B51EA9" w:rsidRPr="00850CFB" w:rsidRDefault="00B51EA9" w:rsidP="00C57BED">
            <w:pPr>
              <w:pStyle w:val="TableEntryHeader"/>
            </w:pPr>
            <w:r w:rsidRPr="00850CFB">
              <w:t>CCDA Template ID</w:t>
            </w:r>
          </w:p>
        </w:tc>
        <w:tc>
          <w:tcPr>
            <w:tcW w:w="850" w:type="pct"/>
            <w:tcBorders>
              <w:top w:val="single" w:sz="4" w:space="0" w:color="auto"/>
            </w:tcBorders>
            <w:shd w:val="clear" w:color="auto" w:fill="E4E4E4"/>
          </w:tcPr>
          <w:p w:rsidR="00B51EA9" w:rsidRPr="00850CFB" w:rsidRDefault="00B51EA9" w:rsidP="00C57BED">
            <w:pPr>
              <w:pStyle w:val="TableEntryHeader"/>
            </w:pPr>
            <w:r w:rsidRPr="00850CFB">
              <w:t>PCC Template ID</w:t>
            </w:r>
          </w:p>
        </w:tc>
        <w:tc>
          <w:tcPr>
            <w:tcW w:w="670" w:type="pct"/>
            <w:tcBorders>
              <w:top w:val="single" w:sz="4" w:space="0" w:color="auto"/>
            </w:tcBorders>
            <w:shd w:val="clear" w:color="auto" w:fill="E4E4E4"/>
          </w:tcPr>
          <w:p w:rsidR="00B51EA9" w:rsidRPr="00850CFB" w:rsidRDefault="00B51EA9" w:rsidP="00C57BED">
            <w:pPr>
              <w:pStyle w:val="TableEntryHeader"/>
            </w:pPr>
            <w:r w:rsidRPr="00850CFB">
              <w:t>Specification Document</w:t>
            </w:r>
          </w:p>
        </w:tc>
        <w:tc>
          <w:tcPr>
            <w:tcW w:w="596" w:type="pct"/>
            <w:tcBorders>
              <w:top w:val="single" w:sz="4" w:space="0" w:color="auto"/>
            </w:tcBorders>
            <w:shd w:val="clear" w:color="auto" w:fill="E4E4E4"/>
            <w:vAlign w:val="center"/>
          </w:tcPr>
          <w:p w:rsidR="00B51EA9" w:rsidRPr="00850CFB" w:rsidRDefault="00B51EA9" w:rsidP="00C57BED">
            <w:pPr>
              <w:pStyle w:val="TableEntryHeader"/>
            </w:pPr>
            <w:r w:rsidRPr="00850CFB">
              <w:t>Vocabulary</w:t>
            </w:r>
          </w:p>
          <w:p w:rsidR="00B51EA9" w:rsidRPr="00850CFB" w:rsidRDefault="00B51EA9" w:rsidP="00C57BED">
            <w:pPr>
              <w:pStyle w:val="TableEntryHeader"/>
            </w:pPr>
            <w:r w:rsidRPr="00850CFB">
              <w:t>Constraint</w:t>
            </w:r>
          </w:p>
        </w:tc>
      </w:tr>
      <w:tr w:rsidR="00B51EA9" w:rsidRPr="00850CFB" w:rsidTr="00C57BED">
        <w:tc>
          <w:tcPr>
            <w:tcW w:w="5000" w:type="pct"/>
            <w:gridSpan w:val="7"/>
            <w:tcBorders>
              <w:top w:val="single" w:sz="4" w:space="0" w:color="auto"/>
            </w:tcBorders>
            <w:shd w:val="clear" w:color="auto" w:fill="auto"/>
            <w:vAlign w:val="center"/>
          </w:tcPr>
          <w:p w:rsidR="00B51EA9" w:rsidRPr="00850CFB" w:rsidRDefault="00B51EA9" w:rsidP="00C57BED">
            <w:pPr>
              <w:pStyle w:val="TableEntryHeader"/>
            </w:pPr>
            <w:r w:rsidRPr="00850CFB">
              <w:t>Subsections</w:t>
            </w:r>
          </w:p>
        </w:tc>
      </w:tr>
      <w:tr w:rsidR="00B51EA9" w:rsidRPr="00850CFB" w:rsidTr="00C57BED">
        <w:tc>
          <w:tcPr>
            <w:tcW w:w="487" w:type="pct"/>
            <w:vAlign w:val="center"/>
          </w:tcPr>
          <w:p w:rsidR="00B51EA9" w:rsidRPr="00850CFB" w:rsidRDefault="00B51EA9" w:rsidP="00C57BED">
            <w:pPr>
              <w:pStyle w:val="TableEntry"/>
            </w:pPr>
            <w:r w:rsidRPr="00850CFB">
              <w:t>C [1</w:t>
            </w:r>
            <w:proofErr w:type="gramStart"/>
            <w:r w:rsidRPr="00850CFB">
              <w:t>..*</w:t>
            </w:r>
            <w:proofErr w:type="gramEnd"/>
            <w:r w:rsidRPr="00850CFB">
              <w:t>]</w:t>
            </w:r>
          </w:p>
        </w:tc>
        <w:tc>
          <w:tcPr>
            <w:tcW w:w="623" w:type="pct"/>
            <w:vAlign w:val="center"/>
          </w:tcPr>
          <w:p w:rsidR="00B51EA9" w:rsidRPr="00850CFB" w:rsidRDefault="00B51EA9" w:rsidP="00C57BED">
            <w:pPr>
              <w:pStyle w:val="TableEntry"/>
            </w:pPr>
            <w:r w:rsidRPr="00850CFB">
              <w:t>6.3.3.10.S.1</w:t>
            </w:r>
          </w:p>
          <w:p w:rsidR="00B51EA9" w:rsidRPr="00850CFB" w:rsidRDefault="00B51EA9" w:rsidP="00C57BED">
            <w:pPr>
              <w:pStyle w:val="TableEntry"/>
            </w:pPr>
            <w:r w:rsidRPr="00850CFB">
              <w:t xml:space="preserve"> (note 1)</w:t>
            </w:r>
          </w:p>
        </w:tc>
        <w:tc>
          <w:tcPr>
            <w:tcW w:w="863" w:type="pct"/>
          </w:tcPr>
          <w:p w:rsidR="00B51EA9" w:rsidRPr="00850CFB" w:rsidRDefault="00B51EA9" w:rsidP="00C57BED">
            <w:pPr>
              <w:pStyle w:val="TableEntry"/>
            </w:pPr>
            <w:r w:rsidRPr="00850CFB">
              <w:t>Care Plan Section</w:t>
            </w: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r w:rsidRPr="00850CFB">
              <w:t>Plan of Treatment  Section</w:t>
            </w:r>
          </w:p>
        </w:tc>
        <w:tc>
          <w:tcPr>
            <w:tcW w:w="911" w:type="pct"/>
            <w:vAlign w:val="center"/>
          </w:tcPr>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r w:rsidRPr="00850CFB">
              <w:t>2.16.840.1.113883.10.20.22.2.10.2</w:t>
            </w:r>
          </w:p>
        </w:tc>
        <w:tc>
          <w:tcPr>
            <w:tcW w:w="850" w:type="pct"/>
          </w:tcPr>
          <w:p w:rsidR="00B51EA9" w:rsidRPr="00850CFB" w:rsidRDefault="00B51EA9" w:rsidP="00C57BED">
            <w:pPr>
              <w:pStyle w:val="TableEntry"/>
            </w:pPr>
            <w:r w:rsidRPr="00850CFB">
              <w:t>1.3.6.1.4.1.19376.1.5.3.1.3.31</w:t>
            </w:r>
          </w:p>
        </w:tc>
        <w:tc>
          <w:tcPr>
            <w:tcW w:w="670" w:type="pct"/>
          </w:tcPr>
          <w:p w:rsidR="00B51EA9" w:rsidRPr="00850CFB" w:rsidRDefault="00B51EA9" w:rsidP="00C57BED">
            <w:pPr>
              <w:pStyle w:val="TableEntry"/>
            </w:pPr>
            <w:r w:rsidRPr="00850CFB">
              <w:t xml:space="preserve">PCC Template See PCC </w:t>
            </w:r>
            <w:proofErr w:type="spellStart"/>
            <w:r w:rsidRPr="00850CFB">
              <w:t>Suppl</w:t>
            </w:r>
            <w:proofErr w:type="spellEnd"/>
            <w:r w:rsidRPr="00850CFB">
              <w:t xml:space="preserve"> CDA Content</w:t>
            </w:r>
          </w:p>
          <w:p w:rsidR="00B51EA9" w:rsidRPr="00850CFB" w:rsidRDefault="00B51EA9" w:rsidP="00C57BED">
            <w:pPr>
              <w:pStyle w:val="TableEntry"/>
            </w:pPr>
            <w:r w:rsidRPr="00850CFB">
              <w:t>6.3.3.6.15 Care Plan Section</w:t>
            </w: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r w:rsidRPr="00850CFB">
              <w:t>see CCDA August 2013 2.51 Plan of Treatment Section</w:t>
            </w:r>
          </w:p>
          <w:p w:rsidR="00B51EA9" w:rsidRPr="00850CFB" w:rsidRDefault="00B51EA9" w:rsidP="00C57BED">
            <w:pPr>
              <w:pStyle w:val="TableEntry"/>
            </w:pPr>
          </w:p>
        </w:tc>
        <w:tc>
          <w:tcPr>
            <w:tcW w:w="596" w:type="pct"/>
          </w:tcPr>
          <w:p w:rsidR="00B51EA9" w:rsidRPr="00850CFB" w:rsidRDefault="00B51EA9" w:rsidP="00C57BED">
            <w:pPr>
              <w:pStyle w:val="TableEntry"/>
            </w:pPr>
          </w:p>
        </w:tc>
      </w:tr>
      <w:tr w:rsidR="00B51EA9" w:rsidRPr="00850CFB" w:rsidTr="00C57BED">
        <w:tc>
          <w:tcPr>
            <w:tcW w:w="487" w:type="pct"/>
            <w:vAlign w:val="center"/>
          </w:tcPr>
          <w:p w:rsidR="00B51EA9" w:rsidRPr="00850CFB" w:rsidRDefault="00B51EA9" w:rsidP="00C57BED">
            <w:pPr>
              <w:pStyle w:val="TableEntry"/>
            </w:pPr>
            <w:r w:rsidRPr="00850CFB">
              <w:lastRenderedPageBreak/>
              <w:t>C[1..1]</w:t>
            </w:r>
          </w:p>
        </w:tc>
        <w:tc>
          <w:tcPr>
            <w:tcW w:w="623" w:type="pct"/>
            <w:vAlign w:val="center"/>
          </w:tcPr>
          <w:p w:rsidR="00B51EA9" w:rsidRPr="00850CFB" w:rsidRDefault="00B51EA9" w:rsidP="00C57BED">
            <w:pPr>
              <w:pStyle w:val="TableEntry"/>
            </w:pPr>
            <w:r w:rsidRPr="00850CFB">
              <w:t>6.3.3.10.S.2</w:t>
            </w:r>
          </w:p>
          <w:p w:rsidR="00B51EA9" w:rsidRPr="00850CFB" w:rsidRDefault="00B51EA9" w:rsidP="00C57BED">
            <w:pPr>
              <w:pStyle w:val="TableEntry"/>
            </w:pPr>
          </w:p>
        </w:tc>
        <w:tc>
          <w:tcPr>
            <w:tcW w:w="863" w:type="pct"/>
            <w:vAlign w:val="center"/>
          </w:tcPr>
          <w:p w:rsidR="00B51EA9" w:rsidRPr="00850CFB" w:rsidRDefault="00B51EA9" w:rsidP="00C57BED">
            <w:pPr>
              <w:pStyle w:val="TableEntry"/>
            </w:pPr>
            <w:r w:rsidRPr="00850CFB">
              <w:t>Reconciled Plan of Care Section</w:t>
            </w:r>
          </w:p>
        </w:tc>
        <w:tc>
          <w:tcPr>
            <w:tcW w:w="911" w:type="pct"/>
            <w:vAlign w:val="center"/>
          </w:tcPr>
          <w:p w:rsidR="00B51EA9" w:rsidRPr="00850CFB" w:rsidRDefault="00B51EA9" w:rsidP="00C57BED">
            <w:pPr>
              <w:pStyle w:val="TableEntry"/>
            </w:pPr>
          </w:p>
          <w:p w:rsidR="00B51EA9" w:rsidRPr="00850CFB" w:rsidRDefault="00B51EA9" w:rsidP="00C57BED">
            <w:pPr>
              <w:pStyle w:val="TableEntry"/>
            </w:pPr>
            <w:r w:rsidRPr="00850CFB">
              <w:t>1.3.6.1.4.1.19376.1.5.3.1.1.26.1.4</w:t>
            </w:r>
          </w:p>
        </w:tc>
        <w:tc>
          <w:tcPr>
            <w:tcW w:w="850" w:type="pct"/>
          </w:tcPr>
          <w:p w:rsidR="00B51EA9" w:rsidRPr="00850CFB" w:rsidRDefault="00B51EA9" w:rsidP="00C57BED">
            <w:pPr>
              <w:pStyle w:val="TableEntry"/>
            </w:pPr>
          </w:p>
          <w:p w:rsidR="00B51EA9" w:rsidRPr="00850CFB" w:rsidRDefault="00B51EA9" w:rsidP="00C57BED">
            <w:pPr>
              <w:pStyle w:val="TableEntry"/>
            </w:pPr>
            <w:r w:rsidRPr="00850CFB">
              <w:t>1.3.6.1.4.1.19376.1.5.3.1.1.26.1.4</w:t>
            </w:r>
          </w:p>
        </w:tc>
        <w:tc>
          <w:tcPr>
            <w:tcW w:w="670" w:type="pct"/>
            <w:vAlign w:val="center"/>
          </w:tcPr>
          <w:p w:rsidR="00B51EA9" w:rsidRPr="00850CFB" w:rsidRDefault="00B51EA9" w:rsidP="00C57BED">
            <w:pPr>
              <w:pStyle w:val="TableEntry"/>
            </w:pPr>
          </w:p>
        </w:tc>
        <w:tc>
          <w:tcPr>
            <w:tcW w:w="596" w:type="pct"/>
            <w:vAlign w:val="center"/>
          </w:tcPr>
          <w:p w:rsidR="00B51EA9" w:rsidRPr="00850CFB" w:rsidRDefault="00B51EA9" w:rsidP="00C57BED">
            <w:pPr>
              <w:pStyle w:val="TableEntry"/>
            </w:pPr>
          </w:p>
        </w:tc>
      </w:tr>
      <w:tr w:rsidR="00B51EA9" w:rsidRPr="00850CFB" w:rsidTr="00C57BED">
        <w:tc>
          <w:tcPr>
            <w:tcW w:w="487" w:type="pct"/>
            <w:vAlign w:val="center"/>
          </w:tcPr>
          <w:p w:rsidR="00B51EA9" w:rsidRPr="00850CFB" w:rsidRDefault="00B51EA9" w:rsidP="00C57BED">
            <w:pPr>
              <w:pStyle w:val="TableEntry"/>
            </w:pPr>
            <w:r w:rsidRPr="00850CFB">
              <w:t>C [1</w:t>
            </w:r>
            <w:proofErr w:type="gramStart"/>
            <w:r w:rsidRPr="00850CFB">
              <w:t>..*</w:t>
            </w:r>
            <w:proofErr w:type="gramEnd"/>
            <w:r w:rsidRPr="00850CFB">
              <w:t>]</w:t>
            </w:r>
          </w:p>
        </w:tc>
        <w:tc>
          <w:tcPr>
            <w:tcW w:w="623" w:type="pct"/>
            <w:vAlign w:val="center"/>
          </w:tcPr>
          <w:p w:rsidR="00B51EA9" w:rsidRPr="00850CFB" w:rsidRDefault="00B51EA9" w:rsidP="00C57BED">
            <w:pPr>
              <w:pStyle w:val="TableEntry"/>
            </w:pPr>
            <w:r w:rsidRPr="00850CFB">
              <w:t>6.3.3.10.S.3</w:t>
            </w:r>
          </w:p>
          <w:p w:rsidR="00B51EA9" w:rsidRPr="00850CFB" w:rsidRDefault="006D0703" w:rsidP="00C57BED">
            <w:pPr>
              <w:pStyle w:val="TableEntry"/>
            </w:pPr>
            <w:r w:rsidRPr="00850CFB">
              <w:t>(note 1)</w:t>
            </w:r>
          </w:p>
        </w:tc>
        <w:tc>
          <w:tcPr>
            <w:tcW w:w="863" w:type="pct"/>
            <w:vAlign w:val="center"/>
          </w:tcPr>
          <w:p w:rsidR="00B51EA9" w:rsidRPr="00850CFB" w:rsidRDefault="00B51EA9" w:rsidP="00C57BED">
            <w:pPr>
              <w:pStyle w:val="TableEntry"/>
            </w:pPr>
            <w:r w:rsidRPr="00850CFB">
              <w:t>Patient Goals Section</w:t>
            </w:r>
          </w:p>
        </w:tc>
        <w:tc>
          <w:tcPr>
            <w:tcW w:w="911" w:type="pct"/>
            <w:vAlign w:val="center"/>
          </w:tcPr>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r w:rsidRPr="00850CFB">
              <w:t>2.16.840.1.113883.10.20.22.2.60</w:t>
            </w:r>
          </w:p>
        </w:tc>
        <w:tc>
          <w:tcPr>
            <w:tcW w:w="850" w:type="pct"/>
          </w:tcPr>
          <w:p w:rsidR="00B51EA9" w:rsidRPr="00850CFB" w:rsidRDefault="00B51EA9" w:rsidP="00C57BED">
            <w:pPr>
              <w:pStyle w:val="TableEntry"/>
            </w:pPr>
            <w:r w:rsidRPr="00850CFB">
              <w:t>1.3.6.1.4.1.19376.1.5.3.1.1.26.1.3</w:t>
            </w:r>
          </w:p>
        </w:tc>
        <w:tc>
          <w:tcPr>
            <w:tcW w:w="670" w:type="pct"/>
            <w:vAlign w:val="center"/>
          </w:tcPr>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r w:rsidRPr="00850CFB">
              <w:t>see CCDA August 2013</w:t>
            </w:r>
          </w:p>
          <w:p w:rsidR="00B51EA9" w:rsidRPr="00850CFB" w:rsidRDefault="00B51EA9" w:rsidP="00C57BED">
            <w:pPr>
              <w:pStyle w:val="TableEntry"/>
            </w:pPr>
            <w:r w:rsidRPr="00850CFB">
              <w:t>2.18 Goals Section</w:t>
            </w:r>
          </w:p>
        </w:tc>
        <w:tc>
          <w:tcPr>
            <w:tcW w:w="596" w:type="pct"/>
            <w:vAlign w:val="center"/>
          </w:tcPr>
          <w:p w:rsidR="00B51EA9" w:rsidRPr="00850CFB" w:rsidRDefault="00B51EA9" w:rsidP="00C57BED">
            <w:pPr>
              <w:pStyle w:val="TableEntry"/>
            </w:pPr>
          </w:p>
        </w:tc>
      </w:tr>
      <w:tr w:rsidR="00B51EA9" w:rsidRPr="00850CFB" w:rsidTr="00C57BED">
        <w:tc>
          <w:tcPr>
            <w:tcW w:w="487" w:type="pct"/>
            <w:vAlign w:val="center"/>
          </w:tcPr>
          <w:p w:rsidR="00B51EA9" w:rsidRPr="00850CFB" w:rsidRDefault="00B51EA9" w:rsidP="00C57BED">
            <w:pPr>
              <w:pStyle w:val="TableEntry"/>
            </w:pPr>
            <w:r w:rsidRPr="00850CFB">
              <w:t>C[1..1]</w:t>
            </w:r>
          </w:p>
        </w:tc>
        <w:tc>
          <w:tcPr>
            <w:tcW w:w="623" w:type="pct"/>
            <w:vAlign w:val="center"/>
          </w:tcPr>
          <w:p w:rsidR="00B51EA9" w:rsidRPr="00850CFB" w:rsidRDefault="00BD5543" w:rsidP="00C57BED">
            <w:pPr>
              <w:pStyle w:val="TableEntry"/>
            </w:pPr>
            <w:r w:rsidRPr="00850CFB">
              <w:t>6.3.3.10.S.4</w:t>
            </w:r>
          </w:p>
        </w:tc>
        <w:tc>
          <w:tcPr>
            <w:tcW w:w="863" w:type="pct"/>
            <w:vAlign w:val="center"/>
          </w:tcPr>
          <w:p w:rsidR="00B51EA9" w:rsidRPr="00850CFB" w:rsidRDefault="00B51EA9" w:rsidP="00C57BED">
            <w:pPr>
              <w:pStyle w:val="TableEntry"/>
            </w:pPr>
            <w:r w:rsidRPr="00850CFB">
              <w:t xml:space="preserve">Reconciled </w:t>
            </w:r>
            <w:r w:rsidR="00BC480B" w:rsidRPr="00850CFB">
              <w:t xml:space="preserve">Patient </w:t>
            </w:r>
            <w:r w:rsidRPr="00850CFB">
              <w:t>Goals</w:t>
            </w:r>
          </w:p>
        </w:tc>
        <w:tc>
          <w:tcPr>
            <w:tcW w:w="911" w:type="pct"/>
            <w:vAlign w:val="center"/>
          </w:tcPr>
          <w:p w:rsidR="00B51EA9" w:rsidRPr="00850CFB" w:rsidRDefault="00177AA7" w:rsidP="00C57BED">
            <w:pPr>
              <w:pStyle w:val="TableEntry"/>
            </w:pPr>
            <w:r w:rsidRPr="00850CFB">
              <w:t>1.3.6.1.4.1.19376.1.5.3.1.1.26.1.5</w:t>
            </w:r>
          </w:p>
        </w:tc>
        <w:tc>
          <w:tcPr>
            <w:tcW w:w="850" w:type="pct"/>
          </w:tcPr>
          <w:p w:rsidR="00B51EA9" w:rsidRPr="00850CFB" w:rsidRDefault="00177AA7" w:rsidP="00C57BED">
            <w:pPr>
              <w:pStyle w:val="TableEntry"/>
            </w:pPr>
            <w:r w:rsidRPr="00850CFB">
              <w:t>1.3.6.1.4.1.19376.1.5.3.1.1.26.1.5</w:t>
            </w:r>
          </w:p>
        </w:tc>
        <w:tc>
          <w:tcPr>
            <w:tcW w:w="670" w:type="pct"/>
            <w:vAlign w:val="center"/>
          </w:tcPr>
          <w:p w:rsidR="00B51EA9" w:rsidRPr="00850CFB" w:rsidRDefault="00B51EA9" w:rsidP="00C57BED">
            <w:pPr>
              <w:pStyle w:val="TableEntry"/>
            </w:pPr>
          </w:p>
        </w:tc>
        <w:tc>
          <w:tcPr>
            <w:tcW w:w="596" w:type="pct"/>
            <w:vAlign w:val="center"/>
          </w:tcPr>
          <w:p w:rsidR="00B51EA9" w:rsidRPr="00850CFB" w:rsidRDefault="00B51EA9" w:rsidP="00C57BED">
            <w:pPr>
              <w:pStyle w:val="TableEntry"/>
            </w:pPr>
          </w:p>
        </w:tc>
      </w:tr>
      <w:tr w:rsidR="00B51EA9" w:rsidRPr="00850CFB" w:rsidTr="00C57BED">
        <w:tc>
          <w:tcPr>
            <w:tcW w:w="487" w:type="pct"/>
            <w:vAlign w:val="center"/>
          </w:tcPr>
          <w:p w:rsidR="00B51EA9" w:rsidRPr="00850CFB" w:rsidRDefault="00B51EA9" w:rsidP="00C57BED">
            <w:pPr>
              <w:pStyle w:val="TableEntry"/>
            </w:pPr>
            <w:r w:rsidRPr="00850CFB">
              <w:t>C [1</w:t>
            </w:r>
            <w:proofErr w:type="gramStart"/>
            <w:r w:rsidRPr="00850CFB">
              <w:t>..*</w:t>
            </w:r>
            <w:proofErr w:type="gramEnd"/>
            <w:r w:rsidRPr="00850CFB">
              <w:t>]</w:t>
            </w:r>
          </w:p>
        </w:tc>
        <w:tc>
          <w:tcPr>
            <w:tcW w:w="623" w:type="pct"/>
            <w:vAlign w:val="center"/>
          </w:tcPr>
          <w:p w:rsidR="00B51EA9" w:rsidRPr="00850CFB" w:rsidRDefault="006D0703" w:rsidP="00C57BED">
            <w:pPr>
              <w:pStyle w:val="TableEntry"/>
            </w:pPr>
            <w:r w:rsidRPr="00850CFB">
              <w:t>(note 1)</w:t>
            </w:r>
          </w:p>
        </w:tc>
        <w:tc>
          <w:tcPr>
            <w:tcW w:w="863" w:type="pct"/>
            <w:vAlign w:val="center"/>
          </w:tcPr>
          <w:p w:rsidR="00B51EA9" w:rsidRPr="00850CFB" w:rsidRDefault="00B51EA9" w:rsidP="00C57BED">
            <w:pPr>
              <w:pStyle w:val="TableEntry"/>
            </w:pPr>
            <w:r w:rsidRPr="00850CFB">
              <w:t>Interventions Section</w:t>
            </w:r>
          </w:p>
        </w:tc>
        <w:tc>
          <w:tcPr>
            <w:tcW w:w="911" w:type="pct"/>
            <w:vAlign w:val="center"/>
          </w:tcPr>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r w:rsidRPr="00850CFB">
              <w:t>2.16.840.1.113883.10.20.21.2.3.2</w:t>
            </w:r>
          </w:p>
        </w:tc>
        <w:tc>
          <w:tcPr>
            <w:tcW w:w="850" w:type="pct"/>
          </w:tcPr>
          <w:p w:rsidR="00B51EA9" w:rsidRPr="00850CFB" w:rsidRDefault="00B51EA9" w:rsidP="00C57BED">
            <w:pPr>
              <w:pStyle w:val="TableEntry"/>
            </w:pPr>
            <w:r w:rsidRPr="00850CFB">
              <w:t>1.3.6.1.4.1.19376.1.5.3.1.1.13.2.11</w:t>
            </w:r>
          </w:p>
          <w:p w:rsidR="00B51EA9" w:rsidRPr="00850CFB" w:rsidRDefault="00B51EA9" w:rsidP="00C57BED">
            <w:pPr>
              <w:pStyle w:val="TableEntry"/>
            </w:pPr>
          </w:p>
        </w:tc>
        <w:tc>
          <w:tcPr>
            <w:tcW w:w="670" w:type="pct"/>
          </w:tcPr>
          <w:p w:rsidR="00B51EA9" w:rsidRPr="00BD06B0" w:rsidRDefault="00B51EA9" w:rsidP="006F1ABD">
            <w:pPr>
              <w:pStyle w:val="TableEntry"/>
            </w:pPr>
            <w:r w:rsidRPr="00BD06B0">
              <w:t>PCC Template</w:t>
            </w:r>
          </w:p>
          <w:p w:rsidR="00B51EA9" w:rsidRPr="00850CFB" w:rsidRDefault="00B51EA9" w:rsidP="00C57BED">
            <w:pPr>
              <w:pStyle w:val="TableEntry"/>
            </w:pPr>
            <w:r w:rsidRPr="00850CFB">
              <w:t>See PCC CDA Content Modules Supplement:</w:t>
            </w:r>
          </w:p>
          <w:p w:rsidR="00B51EA9" w:rsidRPr="00850CFB" w:rsidRDefault="00B51EA9" w:rsidP="00C57BED">
            <w:pPr>
              <w:pStyle w:val="TableEntry"/>
            </w:pPr>
            <w:r w:rsidRPr="00850CFB">
              <w:t>6.3.3.8.3 Procedures and Interventions Section</w:t>
            </w: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p>
          <w:p w:rsidR="00B51EA9" w:rsidRPr="00850CFB" w:rsidRDefault="00B51EA9" w:rsidP="00C57BED">
            <w:pPr>
              <w:pStyle w:val="TableEntry"/>
            </w:pPr>
            <w:r w:rsidRPr="00850CFB">
              <w:t>see CCDA August 2013 2.35 Interventions Section</w:t>
            </w:r>
          </w:p>
        </w:tc>
        <w:tc>
          <w:tcPr>
            <w:tcW w:w="596" w:type="pct"/>
            <w:vAlign w:val="center"/>
          </w:tcPr>
          <w:p w:rsidR="00B51EA9" w:rsidRPr="00850CFB" w:rsidRDefault="00B51EA9" w:rsidP="00C57BED">
            <w:pPr>
              <w:pStyle w:val="TableEntry"/>
            </w:pPr>
          </w:p>
        </w:tc>
      </w:tr>
      <w:tr w:rsidR="00B51EA9" w:rsidRPr="00850CFB" w:rsidTr="00C57BED">
        <w:tc>
          <w:tcPr>
            <w:tcW w:w="487" w:type="pct"/>
            <w:vAlign w:val="center"/>
          </w:tcPr>
          <w:p w:rsidR="00B51EA9" w:rsidRPr="00850CFB" w:rsidRDefault="00B51EA9" w:rsidP="00C57BED">
            <w:pPr>
              <w:pStyle w:val="TableEntry"/>
            </w:pPr>
            <w:r w:rsidRPr="00850CFB">
              <w:t>C[1..1]</w:t>
            </w:r>
          </w:p>
        </w:tc>
        <w:tc>
          <w:tcPr>
            <w:tcW w:w="623" w:type="pct"/>
            <w:vAlign w:val="center"/>
          </w:tcPr>
          <w:p w:rsidR="00B51EA9" w:rsidRPr="00850CFB" w:rsidRDefault="00BD5543" w:rsidP="00C57BED">
            <w:pPr>
              <w:pStyle w:val="TableEntry"/>
            </w:pPr>
            <w:r w:rsidRPr="00850CFB">
              <w:t>6.3.3.10.S6</w:t>
            </w:r>
          </w:p>
        </w:tc>
        <w:tc>
          <w:tcPr>
            <w:tcW w:w="863" w:type="pct"/>
            <w:vAlign w:val="center"/>
          </w:tcPr>
          <w:p w:rsidR="00B51EA9" w:rsidRPr="00850CFB" w:rsidRDefault="00B51EA9" w:rsidP="00C57BED">
            <w:pPr>
              <w:pStyle w:val="TableEntry"/>
            </w:pPr>
            <w:r w:rsidRPr="00850CFB">
              <w:t>Reconciled Interventions</w:t>
            </w:r>
            <w:r w:rsidR="00F62921" w:rsidRPr="00850CFB">
              <w:t xml:space="preserve"> Section</w:t>
            </w:r>
          </w:p>
        </w:tc>
        <w:tc>
          <w:tcPr>
            <w:tcW w:w="911" w:type="pct"/>
            <w:vAlign w:val="center"/>
          </w:tcPr>
          <w:p w:rsidR="00B51EA9" w:rsidRPr="00850CFB" w:rsidRDefault="00177AA7" w:rsidP="00C57BED">
            <w:pPr>
              <w:pStyle w:val="TableEntry"/>
            </w:pPr>
            <w:r w:rsidRPr="00850CFB">
              <w:t>1.3.6.1.4.1.19376.1.5.3.1.1.26.1.6</w:t>
            </w:r>
          </w:p>
        </w:tc>
        <w:tc>
          <w:tcPr>
            <w:tcW w:w="850" w:type="pct"/>
          </w:tcPr>
          <w:p w:rsidR="00B51EA9" w:rsidRPr="00850CFB" w:rsidRDefault="00177AA7" w:rsidP="00C57BED">
            <w:pPr>
              <w:pStyle w:val="TableEntry"/>
            </w:pPr>
            <w:r w:rsidRPr="00850CFB">
              <w:t>1.3.6.1.4.1.19376.1.5.3.1.1.26.1.6</w:t>
            </w:r>
          </w:p>
        </w:tc>
        <w:tc>
          <w:tcPr>
            <w:tcW w:w="670" w:type="pct"/>
            <w:vAlign w:val="center"/>
          </w:tcPr>
          <w:p w:rsidR="00B51EA9" w:rsidRPr="00850CFB" w:rsidRDefault="00B51EA9" w:rsidP="00C57BED">
            <w:pPr>
              <w:pStyle w:val="TableEntry"/>
            </w:pPr>
          </w:p>
        </w:tc>
        <w:tc>
          <w:tcPr>
            <w:tcW w:w="596" w:type="pct"/>
            <w:vAlign w:val="center"/>
          </w:tcPr>
          <w:p w:rsidR="00B51EA9" w:rsidRPr="00850CFB" w:rsidRDefault="00B51EA9" w:rsidP="00C57BED">
            <w:pPr>
              <w:pStyle w:val="TableEntry"/>
            </w:pPr>
          </w:p>
        </w:tc>
      </w:tr>
    </w:tbl>
    <w:p w:rsidR="00B51EA9" w:rsidRPr="00850CFB" w:rsidRDefault="00B51EA9" w:rsidP="00836B0F">
      <w:pPr>
        <w:pStyle w:val="TableTitle"/>
      </w:pPr>
    </w:p>
    <w:p w:rsidR="00836B0F" w:rsidRPr="00850CFB" w:rsidRDefault="00836B0F" w:rsidP="00F06B2A">
      <w:pPr>
        <w:pStyle w:val="Note"/>
        <w:rPr>
          <w:rFonts w:eastAsia="Calibri"/>
        </w:rPr>
      </w:pPr>
      <w:r w:rsidRPr="00850CFB">
        <w:rPr>
          <w:rFonts w:eastAsia="Calibri"/>
        </w:rPr>
        <w:t xml:space="preserve">Note 1: Because of current transition to universal content, CCDA templates and IHE templates are included in this guide. At the completion of the profile harmonizing the IHE PCC and CCDA templates, the referenced CCDA templates will be removed and the new harmonized templates will be used. See open issues. </w:t>
      </w:r>
    </w:p>
    <w:p w:rsidR="00836B0F" w:rsidRPr="00850CFB" w:rsidRDefault="00836B0F" w:rsidP="006F1ABD">
      <w:pPr>
        <w:pStyle w:val="Heading6"/>
      </w:pPr>
      <w:bookmarkStart w:id="109" w:name="_Toc368399621"/>
      <w:r w:rsidRPr="00850CFB">
        <w:lastRenderedPageBreak/>
        <w:t>6.3.3.10.S</w:t>
      </w:r>
      <w:r w:rsidR="00F31D13" w:rsidRPr="00850CFB">
        <w:t>1</w:t>
      </w:r>
      <w:r w:rsidRPr="00850CFB">
        <w:t>.1 Plan of Care Section</w:t>
      </w:r>
      <w:r w:rsidR="005C55AC" w:rsidRPr="00850CFB">
        <w:t xml:space="preserve"> </w:t>
      </w:r>
      <w:r w:rsidRPr="00850CFB">
        <w:t>Condition, Specification Document, or Vocabulary Constraint</w:t>
      </w:r>
      <w:bookmarkEnd w:id="109"/>
      <w:r w:rsidRPr="00850CFB">
        <w:t xml:space="preserve"> </w:t>
      </w:r>
    </w:p>
    <w:p w:rsidR="00836B0F" w:rsidRPr="00850CFB" w:rsidRDefault="00836B0F" w:rsidP="0030195F">
      <w:pPr>
        <w:pStyle w:val="BodyText"/>
      </w:pPr>
      <w:r w:rsidRPr="00850CFB">
        <w:t xml:space="preserve">Plan of Care section SHALL NOT be used as a section outside of the Patient Care Plan section. </w:t>
      </w:r>
    </w:p>
    <w:p w:rsidR="00836B0F" w:rsidRPr="00850CFB" w:rsidRDefault="00836B0F" w:rsidP="006F1ABD">
      <w:pPr>
        <w:pStyle w:val="Heading6"/>
      </w:pPr>
      <w:bookmarkStart w:id="110" w:name="_Toc368399622"/>
      <w:r w:rsidRPr="00850CFB">
        <w:t>6.3.3.10.S</w:t>
      </w:r>
      <w:r w:rsidR="00F31D13" w:rsidRPr="00850CFB">
        <w:t>1</w:t>
      </w:r>
      <w:r w:rsidRPr="00850CFB">
        <w:t>.2 Reconciled Plan of Care Section</w:t>
      </w:r>
      <w:r w:rsidR="005C55AC" w:rsidRPr="00850CFB">
        <w:t xml:space="preserve"> </w:t>
      </w:r>
      <w:r w:rsidRPr="00850CFB">
        <w:t>Condition, Specification Document, or Vocabulary Constraint</w:t>
      </w:r>
      <w:bookmarkEnd w:id="110"/>
      <w:r w:rsidRPr="00850CFB">
        <w:t xml:space="preserve"> </w:t>
      </w:r>
    </w:p>
    <w:p w:rsidR="00836B0F" w:rsidRPr="00850CFB" w:rsidRDefault="00836B0F" w:rsidP="00836B0F">
      <w:pPr>
        <w:pStyle w:val="BodyText"/>
      </w:pPr>
      <w:r w:rsidRPr="00850CFB">
        <w:t xml:space="preserve">Reconciled Plan of Care section SHALL NOT be used as a section outside of the Patient Care Plan section. </w:t>
      </w:r>
    </w:p>
    <w:p w:rsidR="00836B0F" w:rsidRPr="00850CFB" w:rsidRDefault="00836B0F" w:rsidP="006F1ABD">
      <w:pPr>
        <w:pStyle w:val="Heading6"/>
      </w:pPr>
      <w:bookmarkStart w:id="111" w:name="_Toc368399623"/>
      <w:r w:rsidRPr="00850CFB">
        <w:t>6.3.3.10.S</w:t>
      </w:r>
      <w:r w:rsidR="00F31D13" w:rsidRPr="00850CFB">
        <w:t>1</w:t>
      </w:r>
      <w:r w:rsidRPr="00850CFB">
        <w:t>.3 Patient Goal</w:t>
      </w:r>
      <w:r w:rsidR="00BC480B" w:rsidRPr="00850CFB">
        <w:t>s</w:t>
      </w:r>
      <w:r w:rsidRPr="00850CFB">
        <w:t xml:space="preserve"> Section</w:t>
      </w:r>
      <w:r w:rsidR="005C55AC" w:rsidRPr="00850CFB">
        <w:t xml:space="preserve"> </w:t>
      </w:r>
      <w:r w:rsidRPr="00850CFB">
        <w:t>Condition, Specification Document, or Vocabulary Constraint</w:t>
      </w:r>
      <w:bookmarkEnd w:id="111"/>
      <w:r w:rsidRPr="00850CFB">
        <w:t xml:space="preserve"> </w:t>
      </w:r>
    </w:p>
    <w:p w:rsidR="00836B0F" w:rsidRPr="00850CFB" w:rsidRDefault="00836B0F" w:rsidP="00836B0F">
      <w:pPr>
        <w:pStyle w:val="BodyText"/>
      </w:pPr>
      <w:r w:rsidRPr="00850CFB">
        <w:t>Patient Goal section SHALL NOT be used as a section outside of the Patient Care Plan section.</w:t>
      </w:r>
    </w:p>
    <w:p w:rsidR="00BC480B" w:rsidRPr="00850CFB" w:rsidRDefault="00BC480B" w:rsidP="006F1ABD">
      <w:pPr>
        <w:pStyle w:val="Heading6"/>
      </w:pPr>
      <w:bookmarkStart w:id="112" w:name="_Toc368399624"/>
      <w:r w:rsidRPr="00850CFB">
        <w:t>6.3.3.10.S1.4 Reconciled Patient Goals Section Condition, Specification Document, or Vocabulary Constraint</w:t>
      </w:r>
      <w:bookmarkEnd w:id="112"/>
      <w:r w:rsidRPr="00850CFB">
        <w:t xml:space="preserve"> </w:t>
      </w:r>
    </w:p>
    <w:p w:rsidR="00BC480B" w:rsidRPr="00850CFB" w:rsidRDefault="00BC480B" w:rsidP="00BC480B">
      <w:pPr>
        <w:pStyle w:val="BodyText"/>
      </w:pPr>
      <w:r w:rsidRPr="00850CFB">
        <w:t>Reconciled Patient Goal section SHALL NOT be used as a section outside of the Patient Care Plan section.</w:t>
      </w:r>
    </w:p>
    <w:p w:rsidR="00BC480B" w:rsidRPr="00850CFB" w:rsidRDefault="00BC480B" w:rsidP="006F1ABD">
      <w:pPr>
        <w:pStyle w:val="Heading6"/>
      </w:pPr>
      <w:bookmarkStart w:id="113" w:name="_Toc368399625"/>
      <w:r w:rsidRPr="00850CFB">
        <w:t>6.3.3.10.S1.5 Intervention Section Condition, Specification Document, or Vocabulary Constraint</w:t>
      </w:r>
      <w:bookmarkEnd w:id="113"/>
      <w:r w:rsidRPr="00850CFB">
        <w:t xml:space="preserve"> </w:t>
      </w:r>
    </w:p>
    <w:p w:rsidR="00BC480B" w:rsidRPr="00850CFB" w:rsidRDefault="00BC480B" w:rsidP="00BC480B">
      <w:pPr>
        <w:pStyle w:val="BodyText"/>
      </w:pPr>
      <w:r w:rsidRPr="00850CFB">
        <w:t>Intervention section SHALL NOT be used as a section outside of the Patient Care Plan section.</w:t>
      </w:r>
    </w:p>
    <w:p w:rsidR="00BC480B" w:rsidRPr="00850CFB" w:rsidRDefault="00BC480B" w:rsidP="006F1ABD">
      <w:pPr>
        <w:pStyle w:val="Heading6"/>
      </w:pPr>
      <w:bookmarkStart w:id="114" w:name="_Toc368399626"/>
      <w:r w:rsidRPr="00850CFB">
        <w:t>6.3.3.10.S1.6 Reconciled Intervention Section Condition, Specification Document, or Vocabulary Constraint</w:t>
      </w:r>
      <w:bookmarkEnd w:id="114"/>
      <w:r w:rsidRPr="00850CFB">
        <w:t xml:space="preserve"> </w:t>
      </w:r>
    </w:p>
    <w:p w:rsidR="00BC480B" w:rsidRPr="00850CFB" w:rsidRDefault="00BC480B" w:rsidP="00BC480B">
      <w:pPr>
        <w:pStyle w:val="BodyText"/>
      </w:pPr>
      <w:r w:rsidRPr="00850CFB">
        <w:t>Reconciled Intervention section SHALL NOT be used as a section outside of the Patient Care Plan section.</w:t>
      </w:r>
    </w:p>
    <w:p w:rsidR="00836B0F" w:rsidRPr="00850CFB" w:rsidRDefault="00836B0F" w:rsidP="00836B0F">
      <w:pPr>
        <w:pStyle w:val="BodyText"/>
        <w:rPr>
          <w:rFonts w:eastAsia="Calibri"/>
        </w:rPr>
      </w:pPr>
    </w:p>
    <w:p w:rsidR="00BC480B" w:rsidRPr="00850CFB" w:rsidRDefault="00BC480B" w:rsidP="005C55AC">
      <w:pPr>
        <w:pStyle w:val="BodyText"/>
        <w:rPr>
          <w:rFonts w:eastAsia="Calibri"/>
          <w:b/>
          <w:bCs/>
        </w:rPr>
      </w:pPr>
    </w:p>
    <w:p w:rsidR="00BC480B" w:rsidRDefault="00BC480B" w:rsidP="005C55AC">
      <w:pPr>
        <w:pStyle w:val="BodyText"/>
        <w:rPr>
          <w:rFonts w:eastAsia="Calibri"/>
          <w:b/>
          <w:bCs/>
        </w:rPr>
      </w:pPr>
    </w:p>
    <w:p w:rsidR="00BD06B0" w:rsidRPr="00850CFB" w:rsidRDefault="00BD06B0" w:rsidP="005C55AC">
      <w:pPr>
        <w:pStyle w:val="BodyText"/>
        <w:rPr>
          <w:rFonts w:eastAsia="Calibri"/>
          <w:b/>
          <w:bCs/>
        </w:rPr>
      </w:pPr>
    </w:p>
    <w:p w:rsidR="00BC480B" w:rsidRPr="00850CFB" w:rsidRDefault="00BC480B" w:rsidP="005C55AC">
      <w:pPr>
        <w:pStyle w:val="BodyText"/>
        <w:rPr>
          <w:rFonts w:eastAsia="Calibri"/>
          <w:b/>
          <w:bCs/>
        </w:rPr>
      </w:pPr>
    </w:p>
    <w:p w:rsidR="00BC480B" w:rsidRPr="00850CFB" w:rsidRDefault="00BC480B" w:rsidP="005C55AC">
      <w:pPr>
        <w:pStyle w:val="BodyText"/>
        <w:rPr>
          <w:rFonts w:eastAsia="Calibri"/>
          <w:b/>
          <w:bCs/>
        </w:rPr>
      </w:pPr>
    </w:p>
    <w:p w:rsidR="00BC480B" w:rsidRPr="00850CFB" w:rsidRDefault="00BC480B" w:rsidP="005C55AC">
      <w:pPr>
        <w:pStyle w:val="BodyText"/>
        <w:rPr>
          <w:rFonts w:eastAsia="Calibri"/>
          <w:b/>
          <w:bCs/>
        </w:rPr>
      </w:pPr>
    </w:p>
    <w:p w:rsidR="00BC480B" w:rsidRPr="00850CFB" w:rsidRDefault="00BC480B" w:rsidP="005C55AC">
      <w:pPr>
        <w:pStyle w:val="BodyText"/>
        <w:rPr>
          <w:rFonts w:eastAsia="Calibri"/>
          <w:b/>
          <w:bCs/>
        </w:rPr>
      </w:pPr>
    </w:p>
    <w:p w:rsidR="00BC480B" w:rsidRDefault="00BC480B" w:rsidP="005C55AC">
      <w:pPr>
        <w:pStyle w:val="BodyText"/>
        <w:rPr>
          <w:rFonts w:eastAsia="Calibri"/>
          <w:b/>
          <w:bCs/>
        </w:rPr>
      </w:pPr>
    </w:p>
    <w:p w:rsidR="0069599F" w:rsidRPr="00850CFB" w:rsidRDefault="0069599F" w:rsidP="005C55AC">
      <w:pPr>
        <w:pStyle w:val="BodyText"/>
        <w:rPr>
          <w:rFonts w:eastAsia="Calibri"/>
          <w:b/>
          <w:bCs/>
        </w:rPr>
      </w:pPr>
    </w:p>
    <w:p w:rsidR="00836B0F" w:rsidRPr="00850CFB" w:rsidRDefault="00836B0F" w:rsidP="005C55AC">
      <w:pPr>
        <w:pStyle w:val="BodyText"/>
        <w:rPr>
          <w:b/>
          <w:bCs/>
        </w:rPr>
      </w:pPr>
      <w:r w:rsidRPr="00850CFB">
        <w:rPr>
          <w:rFonts w:eastAsia="Calibri"/>
          <w:b/>
          <w:bCs/>
        </w:rPr>
        <w:lastRenderedPageBreak/>
        <w:t>Patient Care Plan Section IHE Example</w:t>
      </w:r>
    </w:p>
    <w:p w:rsidR="00BC480B" w:rsidRPr="00850CFB" w:rsidRDefault="00BC480B" w:rsidP="00BC480B">
      <w:pPr>
        <w:pStyle w:val="XMLFragment"/>
        <w:rPr>
          <w:noProof w:val="0"/>
        </w:rPr>
      </w:pPr>
      <w:r w:rsidRPr="00850CFB">
        <w:rPr>
          <w:noProof w:val="0"/>
        </w:rPr>
        <w:t>&lt;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&lt;</w:t>
      </w:r>
      <w:proofErr w:type="spellStart"/>
      <w:r w:rsidRPr="00850CFB">
        <w:rPr>
          <w:noProof w:val="0"/>
        </w:rPr>
        <w:t>templateId</w:t>
      </w:r>
      <w:proofErr w:type="spellEnd"/>
      <w:r w:rsidRPr="00850CFB">
        <w:rPr>
          <w:noProof w:val="0"/>
        </w:rPr>
        <w:t xml:space="preserve"> root=</w:t>
      </w:r>
      <w:proofErr w:type="gramStart"/>
      <w:r w:rsidRPr="00850CFB">
        <w:rPr>
          <w:noProof w:val="0"/>
        </w:rPr>
        <w:t>’</w:t>
      </w:r>
      <w:r w:rsidRPr="00850CFB" w:rsidDel="00DA646A">
        <w:rPr>
          <w:noProof w:val="0"/>
        </w:rPr>
        <w:t xml:space="preserve"> </w:t>
      </w:r>
      <w:r w:rsidRPr="00850CFB">
        <w:rPr>
          <w:noProof w:val="0"/>
        </w:rPr>
        <w:t xml:space="preserve"> 1.3.6.1.4.1.19376.1.5.3.1.1.26.1.1'</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&lt;id root=' ' extension=' '/&gt;</w:t>
      </w:r>
    </w:p>
    <w:p w:rsidR="00BC480B" w:rsidRPr="00850CFB" w:rsidRDefault="00BC480B" w:rsidP="00BC480B">
      <w:pPr>
        <w:pStyle w:val="XMLFragment"/>
        <w:rPr>
          <w:noProof w:val="0"/>
        </w:rPr>
      </w:pPr>
      <w:r w:rsidRPr="00850CFB">
        <w:rPr>
          <w:noProof w:val="0"/>
        </w:rPr>
        <w:t xml:space="preserve">    &lt;code code='</w:t>
      </w:r>
      <w:proofErr w:type="spellStart"/>
      <w:r w:rsidR="007464AD" w:rsidRPr="00850CFB">
        <w:rPr>
          <w:noProof w:val="0"/>
        </w:rPr>
        <w:t>xxxxx</w:t>
      </w:r>
      <w:proofErr w:type="spellEnd"/>
      <w:r w:rsidR="007464AD" w:rsidRPr="00850CFB">
        <w:rPr>
          <w:noProof w:val="0"/>
        </w:rPr>
        <w:t>-x</w:t>
      </w:r>
      <w:r w:rsidRPr="00850CFB">
        <w:rPr>
          <w:noProof w:val="0"/>
        </w:rPr>
        <w:t xml:space="preserve">' </w:t>
      </w:r>
      <w:proofErr w:type="spellStart"/>
      <w:r w:rsidRPr="00850CFB">
        <w:rPr>
          <w:noProof w:val="0"/>
        </w:rPr>
        <w:t>displayName</w:t>
      </w:r>
      <w:proofErr w:type="spellEnd"/>
      <w:r w:rsidRPr="00850CFB">
        <w:rPr>
          <w:noProof w:val="0"/>
        </w:rPr>
        <w:t>='Patient Care Plan'</w:t>
      </w:r>
    </w:p>
    <w:p w:rsidR="00BC480B" w:rsidRPr="00850CFB" w:rsidRDefault="00BC480B" w:rsidP="00BC480B">
      <w:pPr>
        <w:pStyle w:val="XMLFragment"/>
        <w:rPr>
          <w:noProof w:val="0"/>
        </w:rPr>
      </w:pPr>
      <w:r w:rsidRPr="00850CFB">
        <w:rPr>
          <w:noProof w:val="0"/>
        </w:rPr>
        <w:t xml:space="preserve">      </w:t>
      </w:r>
      <w:proofErr w:type="spellStart"/>
      <w:proofErr w:type="gramStart"/>
      <w:r w:rsidRPr="00850CFB">
        <w:rPr>
          <w:noProof w:val="0"/>
        </w:rPr>
        <w:t>codeSystem</w:t>
      </w:r>
      <w:proofErr w:type="spellEnd"/>
      <w:proofErr w:type="gramEnd"/>
      <w:r w:rsidRPr="00850CFB">
        <w:rPr>
          <w:noProof w:val="0"/>
        </w:rPr>
        <w:t xml:space="preserve">='2.16.840.1.113883.6.1' </w:t>
      </w:r>
      <w:proofErr w:type="spellStart"/>
      <w:r w:rsidRPr="00850CFB">
        <w:rPr>
          <w:noProof w:val="0"/>
        </w:rPr>
        <w:t>codeSystemName</w:t>
      </w:r>
      <w:proofErr w:type="spellEnd"/>
      <w:r w:rsidRPr="00850CFB">
        <w:rPr>
          <w:noProof w:val="0"/>
        </w:rPr>
        <w:t>='LOINC'/&gt;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text</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Text as described above</w:t>
      </w:r>
    </w:p>
    <w:p w:rsidR="00BC480B" w:rsidRPr="00850CFB" w:rsidRDefault="00BC480B" w:rsidP="00BC480B">
      <w:pPr>
        <w:pStyle w:val="XMLFragment"/>
        <w:rPr>
          <w:noProof w:val="0"/>
        </w:rPr>
      </w:pPr>
      <w:r w:rsidRPr="00850CFB">
        <w:rPr>
          <w:noProof w:val="0"/>
        </w:rPr>
        <w:t xml:space="preserve">    &lt;/text&gt;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root='1.3.6.1.4.1.19376.1.5.3.1.3.31’/&gt;</w:t>
      </w:r>
    </w:p>
    <w:p w:rsidR="00BC480B" w:rsidRPr="00850CFB" w:rsidRDefault="00BC480B" w:rsidP="00BC480B">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Plan of Care Section --&gt;</w:t>
      </w:r>
    </w:p>
    <w:p w:rsidR="00BC480B" w:rsidRPr="00850CFB" w:rsidRDefault="00BC480B" w:rsidP="00BC480B">
      <w:pPr>
        <w:pStyle w:val="XMLFragment"/>
        <w:rPr>
          <w:noProof w:val="0"/>
        </w:rPr>
      </w:pPr>
      <w:r w:rsidRPr="00850CFB">
        <w:rPr>
          <w:noProof w:val="0"/>
        </w:rPr>
        <w:tab/>
      </w:r>
      <w:r w:rsidRPr="00850CFB">
        <w:rPr>
          <w:noProof w:val="0"/>
        </w:rPr>
        <w:tab/>
        <w:t>&lt;/section&gt;</w:t>
      </w:r>
      <w:r w:rsidRPr="00850CFB">
        <w:rPr>
          <w:noProof w:val="0"/>
        </w:rPr>
        <w:tab/>
      </w:r>
    </w:p>
    <w:p w:rsidR="00BC480B" w:rsidRPr="00850CFB" w:rsidRDefault="00BC480B" w:rsidP="00BC480B">
      <w:pPr>
        <w:pStyle w:val="XMLFragment"/>
        <w:rPr>
          <w:noProof w:val="0"/>
        </w:rPr>
      </w:pPr>
      <w:r w:rsidRPr="00850CFB">
        <w:rPr>
          <w:noProof w:val="0"/>
        </w:rPr>
        <w:tab/>
        <w:t xml:space="preserve">  &lt;/component&gt;   </w:t>
      </w:r>
    </w:p>
    <w:p w:rsidR="00BC480B" w:rsidRPr="00850CFB" w:rsidRDefault="00BC480B" w:rsidP="00BC480B">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root='1.3.6.1.4.1.19376.1.5.3.1.1.26.1.4’/&gt;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gramStart"/>
      <w:r w:rsidRPr="00850CFB">
        <w:rPr>
          <w:noProof w:val="0"/>
        </w:rPr>
        <w:t>Required</w:t>
      </w:r>
      <w:proofErr w:type="gramEnd"/>
      <w:r w:rsidRPr="00850CFB">
        <w:rPr>
          <w:noProof w:val="0"/>
        </w:rPr>
        <w:t xml:space="preserve"> if known Reconciled Plan of Care Section --&gt;</w:t>
      </w:r>
    </w:p>
    <w:p w:rsidR="00BC480B" w:rsidRPr="00850CFB" w:rsidRDefault="00BC480B" w:rsidP="00BC480B">
      <w:pPr>
        <w:pStyle w:val="XMLFragment"/>
        <w:rPr>
          <w:noProof w:val="0"/>
        </w:rPr>
      </w:pPr>
      <w:r w:rsidRPr="00850CFB">
        <w:rPr>
          <w:noProof w:val="0"/>
        </w:rPr>
        <w:tab/>
      </w:r>
      <w:r w:rsidRPr="00850CFB">
        <w:rPr>
          <w:noProof w:val="0"/>
        </w:rPr>
        <w:tab/>
        <w:t>&lt;/section&gt;</w:t>
      </w:r>
      <w:r w:rsidRPr="00850CFB">
        <w:rPr>
          <w:noProof w:val="0"/>
        </w:rPr>
        <w:tab/>
      </w:r>
    </w:p>
    <w:p w:rsidR="00BC480B" w:rsidRPr="00850CFB" w:rsidRDefault="00BC480B" w:rsidP="00BC480B">
      <w:pPr>
        <w:pStyle w:val="XMLFragment"/>
        <w:rPr>
          <w:noProof w:val="0"/>
        </w:rPr>
      </w:pPr>
      <w:r w:rsidRPr="00850CFB">
        <w:rPr>
          <w:noProof w:val="0"/>
        </w:rPr>
        <w:tab/>
        <w:t xml:space="preserve">  &lt;/component&gt;  </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root='1.3.6.1.4.1.19376.1.5.3.1.1.26.1.3’/&gt;</w:t>
      </w:r>
    </w:p>
    <w:p w:rsidR="00BC480B" w:rsidRPr="00850CFB" w:rsidRDefault="00BC480B" w:rsidP="00BC480B">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Patient Goals Section --&gt;</w:t>
      </w:r>
    </w:p>
    <w:p w:rsidR="00BC480B" w:rsidRPr="00850CFB" w:rsidRDefault="00BC480B" w:rsidP="00BC480B">
      <w:pPr>
        <w:pStyle w:val="XMLFragment"/>
        <w:rPr>
          <w:noProof w:val="0"/>
        </w:rPr>
      </w:pPr>
      <w:r w:rsidRPr="00850CFB">
        <w:rPr>
          <w:noProof w:val="0"/>
        </w:rPr>
        <w:tab/>
      </w:r>
      <w:r w:rsidRPr="00850CFB">
        <w:rPr>
          <w:noProof w:val="0"/>
        </w:rPr>
        <w:tab/>
        <w:t>&lt;/section&gt;</w:t>
      </w:r>
      <w:r w:rsidRPr="00850CFB">
        <w:rPr>
          <w:noProof w:val="0"/>
        </w:rPr>
        <w:tab/>
      </w:r>
    </w:p>
    <w:p w:rsidR="00BC480B" w:rsidRPr="00850CFB" w:rsidRDefault="00BC480B" w:rsidP="00BC480B">
      <w:pPr>
        <w:pStyle w:val="XMLFragment"/>
        <w:rPr>
          <w:noProof w:val="0"/>
        </w:rPr>
      </w:pPr>
      <w:r w:rsidRPr="00850CFB">
        <w:rPr>
          <w:noProof w:val="0"/>
        </w:rPr>
        <w:tab/>
        <w:t xml:space="preserve">  &lt;/component&gt;</w:t>
      </w:r>
    </w:p>
    <w:p w:rsidR="00BC480B" w:rsidRPr="00850CFB" w:rsidRDefault="00BC480B" w:rsidP="00BC480B">
      <w:pPr>
        <w:pStyle w:val="XMLFragment"/>
        <w:rPr>
          <w:noProof w:val="0"/>
        </w:rPr>
      </w:pPr>
      <w:r w:rsidRPr="00850CFB">
        <w:rPr>
          <w:noProof w:val="0"/>
        </w:rPr>
        <w:t>    &lt;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w:t>
      </w:r>
      <w:r w:rsidR="00177AA7" w:rsidRPr="00850CFB">
        <w:rPr>
          <w:noProof w:val="0"/>
        </w:rPr>
        <w:t>1.3.6.1.4.1.19376.1.5.3.1.1.26.1.5</w:t>
      </w:r>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Reconciled Patient Goals Section --&gt;</w:t>
      </w:r>
    </w:p>
    <w:p w:rsidR="00BC480B" w:rsidRPr="00850CFB" w:rsidRDefault="00BC480B" w:rsidP="00BC480B">
      <w:pPr>
        <w:pStyle w:val="XMLFragment"/>
        <w:rPr>
          <w:noProof w:val="0"/>
        </w:rPr>
      </w:pPr>
      <w:r w:rsidRPr="00850CFB">
        <w:rPr>
          <w:noProof w:val="0"/>
        </w:rPr>
        <w:tab/>
      </w:r>
      <w:r w:rsidRPr="00850CFB">
        <w:rPr>
          <w:noProof w:val="0"/>
        </w:rPr>
        <w:tab/>
        <w:t>&lt;/section&gt;</w:t>
      </w:r>
      <w:r w:rsidRPr="00850CFB">
        <w:rPr>
          <w:noProof w:val="0"/>
        </w:rPr>
        <w:tab/>
      </w:r>
    </w:p>
    <w:p w:rsidR="00BC480B" w:rsidRPr="00850CFB" w:rsidRDefault="00BC480B" w:rsidP="00BC480B">
      <w:pPr>
        <w:pStyle w:val="XMLFragment"/>
        <w:rPr>
          <w:noProof w:val="0"/>
        </w:rPr>
      </w:pPr>
      <w:r w:rsidRPr="00850CFB">
        <w:rPr>
          <w:noProof w:val="0"/>
        </w:rPr>
        <w:tab/>
        <w:t xml:space="preserve">  &lt;/component&gt;</w:t>
      </w:r>
    </w:p>
    <w:p w:rsidR="00BC480B" w:rsidRPr="00850CFB" w:rsidRDefault="00BC480B" w:rsidP="00BC480B">
      <w:pPr>
        <w:pStyle w:val="XMLFragment"/>
        <w:rPr>
          <w:noProof w:val="0"/>
        </w:rPr>
      </w:pPr>
    </w:p>
    <w:p w:rsidR="00BC480B" w:rsidRPr="00850CFB" w:rsidRDefault="00BC480B" w:rsidP="00BC480B">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root='1.3.6.1.4.1.19376.1.5.3.1.1.13.2.11’/&gt;</w:t>
      </w:r>
    </w:p>
    <w:p w:rsidR="00BC480B" w:rsidRPr="00850CFB" w:rsidRDefault="00BC480B" w:rsidP="00BC480B">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Intervention Section --&gt;</w:t>
      </w:r>
    </w:p>
    <w:p w:rsidR="00BC480B" w:rsidRPr="00850CFB" w:rsidRDefault="00BC480B" w:rsidP="00BC480B">
      <w:pPr>
        <w:pStyle w:val="XMLFragment"/>
        <w:rPr>
          <w:noProof w:val="0"/>
        </w:rPr>
      </w:pPr>
      <w:r w:rsidRPr="00850CFB">
        <w:rPr>
          <w:noProof w:val="0"/>
        </w:rPr>
        <w:tab/>
      </w:r>
      <w:r w:rsidRPr="00850CFB">
        <w:rPr>
          <w:noProof w:val="0"/>
        </w:rPr>
        <w:tab/>
        <w:t>&lt;/section&gt;</w:t>
      </w:r>
      <w:r w:rsidRPr="00850CFB">
        <w:rPr>
          <w:noProof w:val="0"/>
        </w:rPr>
        <w:tab/>
      </w:r>
    </w:p>
    <w:p w:rsidR="00BC480B" w:rsidRPr="00850CFB" w:rsidRDefault="00BC480B" w:rsidP="00BC480B">
      <w:pPr>
        <w:pStyle w:val="XMLFragment"/>
        <w:rPr>
          <w:noProof w:val="0"/>
        </w:rPr>
      </w:pPr>
      <w:r w:rsidRPr="00850CFB">
        <w:rPr>
          <w:noProof w:val="0"/>
        </w:rPr>
        <w:tab/>
        <w:t xml:space="preserve">  &lt;/component&gt;</w:t>
      </w:r>
    </w:p>
    <w:p w:rsidR="00BC480B" w:rsidRPr="00850CFB" w:rsidRDefault="00BC480B" w:rsidP="00BC480B">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w:t>
      </w:r>
      <w:r w:rsidR="00177AA7" w:rsidRPr="00850CFB">
        <w:rPr>
          <w:noProof w:val="0"/>
        </w:rPr>
        <w:t>1.3.6.1.4.1.19376.1.5.3.1.1.26.1.6</w:t>
      </w:r>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Reconciled Intervention Section --&gt;</w:t>
      </w:r>
    </w:p>
    <w:p w:rsidR="00BC480B" w:rsidRPr="00850CFB" w:rsidRDefault="00BC480B" w:rsidP="00BC480B">
      <w:pPr>
        <w:pStyle w:val="XMLFragment"/>
        <w:rPr>
          <w:noProof w:val="0"/>
        </w:rPr>
      </w:pPr>
      <w:r w:rsidRPr="00850CFB">
        <w:rPr>
          <w:noProof w:val="0"/>
        </w:rPr>
        <w:tab/>
      </w:r>
      <w:r w:rsidRPr="00850CFB">
        <w:rPr>
          <w:noProof w:val="0"/>
        </w:rPr>
        <w:tab/>
        <w:t>&lt;/section&gt;</w:t>
      </w:r>
      <w:r w:rsidRPr="00850CFB">
        <w:rPr>
          <w:noProof w:val="0"/>
        </w:rPr>
        <w:tab/>
      </w:r>
    </w:p>
    <w:p w:rsidR="00BC480B" w:rsidRPr="00850CFB" w:rsidRDefault="00BC480B" w:rsidP="00BC480B">
      <w:pPr>
        <w:pStyle w:val="XMLFragment"/>
        <w:rPr>
          <w:noProof w:val="0"/>
        </w:rPr>
      </w:pPr>
      <w:r w:rsidRPr="00850CFB">
        <w:rPr>
          <w:noProof w:val="0"/>
        </w:rPr>
        <w:tab/>
        <w:t xml:space="preserve">  &lt;/component&gt;      </w:t>
      </w:r>
    </w:p>
    <w:p w:rsidR="00BC480B" w:rsidRPr="00850CFB" w:rsidRDefault="00BC480B" w:rsidP="00BC480B">
      <w:pPr>
        <w:pStyle w:val="XMLFragment"/>
        <w:rPr>
          <w:noProof w:val="0"/>
        </w:rPr>
      </w:pPr>
      <w:r w:rsidRPr="00850CFB">
        <w:rPr>
          <w:noProof w:val="0"/>
        </w:rPr>
        <w:t xml:space="preserve">  &lt;/section&gt;</w:t>
      </w:r>
    </w:p>
    <w:p w:rsidR="00BC480B" w:rsidRPr="00850CFB" w:rsidRDefault="00BC480B" w:rsidP="00BC480B">
      <w:pPr>
        <w:pStyle w:val="XMLFragment"/>
        <w:rPr>
          <w:noProof w:val="0"/>
        </w:rPr>
      </w:pPr>
      <w:r w:rsidRPr="00850CFB">
        <w:rPr>
          <w:noProof w:val="0"/>
        </w:rPr>
        <w:t>&lt;/component&gt;</w:t>
      </w:r>
    </w:p>
    <w:p w:rsidR="00836B0F" w:rsidRPr="00850CFB" w:rsidRDefault="00836B0F" w:rsidP="00F06B2A">
      <w:pPr>
        <w:pStyle w:val="FigureTitle"/>
      </w:pPr>
      <w:r w:rsidRPr="00850CFB">
        <w:t>Figure 6.3.3.10.S</w:t>
      </w:r>
      <w:r w:rsidR="00F31D13" w:rsidRPr="00850CFB">
        <w:t>1</w:t>
      </w:r>
      <w:r w:rsidR="005C55AC" w:rsidRPr="00850CFB">
        <w:t>.3</w:t>
      </w:r>
      <w:r w:rsidRPr="00850CFB">
        <w:t>-1: Specification for Patient Care Plan Section (Using IHE Templates)</w:t>
      </w:r>
    </w:p>
    <w:p w:rsidR="00BC480B" w:rsidRPr="00850CFB" w:rsidRDefault="00BC480B" w:rsidP="00BC6957">
      <w:pPr>
        <w:pStyle w:val="BodyText"/>
        <w:rPr>
          <w:rFonts w:eastAsia="Calibri"/>
          <w:b/>
          <w:bCs/>
        </w:rPr>
      </w:pPr>
    </w:p>
    <w:p w:rsidR="00BC480B" w:rsidRPr="00850CFB" w:rsidRDefault="00BC480B" w:rsidP="00BC6957">
      <w:pPr>
        <w:pStyle w:val="BodyText"/>
        <w:rPr>
          <w:rFonts w:eastAsia="Calibri"/>
          <w:b/>
          <w:bCs/>
        </w:rPr>
      </w:pPr>
    </w:p>
    <w:p w:rsidR="00BC480B" w:rsidRPr="00850CFB" w:rsidRDefault="00BC480B" w:rsidP="00BC6957">
      <w:pPr>
        <w:pStyle w:val="BodyText"/>
        <w:rPr>
          <w:rFonts w:eastAsia="Calibri"/>
          <w:b/>
          <w:bCs/>
        </w:rPr>
      </w:pPr>
    </w:p>
    <w:p w:rsidR="00BC480B" w:rsidRDefault="00BC480B" w:rsidP="00BC6957">
      <w:pPr>
        <w:pStyle w:val="BodyText"/>
        <w:rPr>
          <w:rFonts w:eastAsia="Calibri"/>
          <w:b/>
          <w:bCs/>
        </w:rPr>
      </w:pPr>
    </w:p>
    <w:p w:rsidR="0069599F" w:rsidRPr="00850CFB" w:rsidRDefault="0069599F" w:rsidP="00BC6957">
      <w:pPr>
        <w:pStyle w:val="BodyText"/>
        <w:rPr>
          <w:rFonts w:eastAsia="Calibri"/>
          <w:b/>
          <w:bCs/>
        </w:rPr>
      </w:pPr>
    </w:p>
    <w:p w:rsidR="00BC480B" w:rsidRPr="00850CFB" w:rsidRDefault="00BC480B" w:rsidP="00BC6957">
      <w:pPr>
        <w:pStyle w:val="BodyText"/>
        <w:rPr>
          <w:rFonts w:eastAsia="Calibri"/>
          <w:b/>
          <w:bCs/>
        </w:rPr>
      </w:pPr>
    </w:p>
    <w:p w:rsidR="00BC480B" w:rsidRPr="00850CFB" w:rsidRDefault="00BC480B" w:rsidP="00BC6957">
      <w:pPr>
        <w:pStyle w:val="BodyText"/>
        <w:rPr>
          <w:rFonts w:eastAsia="Calibri"/>
          <w:b/>
          <w:bCs/>
        </w:rPr>
      </w:pPr>
    </w:p>
    <w:p w:rsidR="00836B0F" w:rsidRPr="00850CFB" w:rsidRDefault="00836B0F" w:rsidP="00BC6957">
      <w:pPr>
        <w:pStyle w:val="BodyText"/>
        <w:rPr>
          <w:rFonts w:eastAsia="Calibri"/>
        </w:rPr>
      </w:pPr>
      <w:r w:rsidRPr="00850CFB">
        <w:rPr>
          <w:rFonts w:eastAsia="Calibri"/>
          <w:b/>
          <w:bCs/>
        </w:rPr>
        <w:t>Patient Care Plan Section CCDA Example</w:t>
      </w:r>
    </w:p>
    <w:p w:rsidR="005C55AC" w:rsidRPr="00850CFB" w:rsidRDefault="005C55AC" w:rsidP="00F06B2A">
      <w:pPr>
        <w:pStyle w:val="FigureTitle"/>
      </w:pPr>
    </w:p>
    <w:p w:rsidR="00BC480B" w:rsidRPr="00850CFB" w:rsidRDefault="00BC480B" w:rsidP="00BC480B">
      <w:pPr>
        <w:pStyle w:val="XMLFragment"/>
        <w:rPr>
          <w:noProof w:val="0"/>
        </w:rPr>
      </w:pPr>
      <w:r w:rsidRPr="00850CFB">
        <w:rPr>
          <w:noProof w:val="0"/>
        </w:rPr>
        <w:t>&lt;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&lt;</w:t>
      </w:r>
      <w:proofErr w:type="spellStart"/>
      <w:r w:rsidRPr="00850CFB">
        <w:rPr>
          <w:noProof w:val="0"/>
        </w:rPr>
        <w:t>templateId</w:t>
      </w:r>
      <w:proofErr w:type="spellEnd"/>
      <w:r w:rsidRPr="00850CFB">
        <w:rPr>
          <w:noProof w:val="0"/>
        </w:rPr>
        <w:t xml:space="preserve"> root=</w:t>
      </w:r>
      <w:proofErr w:type="gramStart"/>
      <w:r w:rsidRPr="00850CFB">
        <w:rPr>
          <w:noProof w:val="0"/>
        </w:rPr>
        <w:t>’</w:t>
      </w:r>
      <w:r w:rsidRPr="00850CFB" w:rsidDel="00DA646A">
        <w:rPr>
          <w:noProof w:val="0"/>
        </w:rPr>
        <w:t xml:space="preserve"> </w:t>
      </w:r>
      <w:r w:rsidRPr="00850CFB">
        <w:rPr>
          <w:noProof w:val="0"/>
        </w:rPr>
        <w:t xml:space="preserve"> 1.3.6.1.4.1.19376.1.5.3.1.1.26.1.1'</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&lt;id root=' ' extension=' '/&gt;</w:t>
      </w:r>
    </w:p>
    <w:p w:rsidR="00BC480B" w:rsidRPr="00850CFB" w:rsidRDefault="00BC480B" w:rsidP="00BC480B">
      <w:pPr>
        <w:pStyle w:val="XMLFragment"/>
        <w:rPr>
          <w:noProof w:val="0"/>
        </w:rPr>
      </w:pPr>
      <w:r w:rsidRPr="00850CFB">
        <w:rPr>
          <w:noProof w:val="0"/>
        </w:rPr>
        <w:t xml:space="preserve">    &lt;code code='</w:t>
      </w:r>
      <w:proofErr w:type="spellStart"/>
      <w:r w:rsidR="007464AD" w:rsidRPr="00850CFB">
        <w:rPr>
          <w:noProof w:val="0"/>
        </w:rPr>
        <w:t>xxxxx</w:t>
      </w:r>
      <w:proofErr w:type="spellEnd"/>
      <w:r w:rsidR="007464AD" w:rsidRPr="00850CFB">
        <w:rPr>
          <w:noProof w:val="0"/>
        </w:rPr>
        <w:t>-x</w:t>
      </w:r>
      <w:r w:rsidRPr="00850CFB">
        <w:rPr>
          <w:noProof w:val="0"/>
        </w:rPr>
        <w:t xml:space="preserve">' </w:t>
      </w:r>
      <w:proofErr w:type="spellStart"/>
      <w:r w:rsidRPr="00850CFB">
        <w:rPr>
          <w:noProof w:val="0"/>
        </w:rPr>
        <w:t>displayName</w:t>
      </w:r>
      <w:proofErr w:type="spellEnd"/>
      <w:r w:rsidRPr="00850CFB">
        <w:rPr>
          <w:noProof w:val="0"/>
        </w:rPr>
        <w:t>='Patient Care Plan'</w:t>
      </w:r>
    </w:p>
    <w:p w:rsidR="00BC480B" w:rsidRPr="00850CFB" w:rsidRDefault="00BC480B" w:rsidP="00BC480B">
      <w:pPr>
        <w:pStyle w:val="XMLFragment"/>
        <w:rPr>
          <w:noProof w:val="0"/>
        </w:rPr>
      </w:pPr>
      <w:r w:rsidRPr="00850CFB">
        <w:rPr>
          <w:noProof w:val="0"/>
        </w:rPr>
        <w:t xml:space="preserve">      </w:t>
      </w:r>
      <w:proofErr w:type="spellStart"/>
      <w:proofErr w:type="gramStart"/>
      <w:r w:rsidRPr="00850CFB">
        <w:rPr>
          <w:noProof w:val="0"/>
        </w:rPr>
        <w:t>codeSystem</w:t>
      </w:r>
      <w:proofErr w:type="spellEnd"/>
      <w:proofErr w:type="gramEnd"/>
      <w:r w:rsidRPr="00850CFB">
        <w:rPr>
          <w:noProof w:val="0"/>
        </w:rPr>
        <w:t xml:space="preserve">='2.16.840.1.113883.6.1' </w:t>
      </w:r>
      <w:proofErr w:type="spellStart"/>
      <w:r w:rsidRPr="00850CFB">
        <w:rPr>
          <w:noProof w:val="0"/>
        </w:rPr>
        <w:t>codeSystemName</w:t>
      </w:r>
      <w:proofErr w:type="spellEnd"/>
      <w:r w:rsidRPr="00850CFB">
        <w:rPr>
          <w:noProof w:val="0"/>
        </w:rPr>
        <w:t>='LOINC'/&gt;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text</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Text as described above</w:t>
      </w:r>
    </w:p>
    <w:p w:rsidR="00BC480B" w:rsidRPr="00850CFB" w:rsidRDefault="00BC480B" w:rsidP="00BC480B">
      <w:pPr>
        <w:pStyle w:val="XMLFragment"/>
        <w:rPr>
          <w:noProof w:val="0"/>
        </w:rPr>
      </w:pPr>
      <w:r w:rsidRPr="00850CFB">
        <w:rPr>
          <w:noProof w:val="0"/>
        </w:rPr>
        <w:t xml:space="preserve">    &lt;/text&gt;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root='2.16.840.1.113883.10.20.22.2.10.2’/&gt;</w:t>
      </w:r>
    </w:p>
    <w:p w:rsidR="00BC480B" w:rsidRPr="00850CFB" w:rsidRDefault="00BC480B" w:rsidP="00BC480B">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Plan of Treatment Section --&gt;</w:t>
      </w:r>
    </w:p>
    <w:p w:rsidR="00BC480B" w:rsidRPr="00850CFB" w:rsidRDefault="00BC480B" w:rsidP="00BC480B">
      <w:pPr>
        <w:pStyle w:val="XMLFragment"/>
        <w:rPr>
          <w:noProof w:val="0"/>
        </w:rPr>
      </w:pPr>
      <w:r w:rsidRPr="00850CFB">
        <w:rPr>
          <w:noProof w:val="0"/>
        </w:rPr>
        <w:tab/>
      </w:r>
      <w:r w:rsidRPr="00850CFB">
        <w:rPr>
          <w:noProof w:val="0"/>
        </w:rPr>
        <w:tab/>
        <w:t>&lt;/section&gt;</w:t>
      </w:r>
      <w:r w:rsidRPr="00850CFB">
        <w:rPr>
          <w:noProof w:val="0"/>
        </w:rPr>
        <w:tab/>
      </w:r>
    </w:p>
    <w:p w:rsidR="00BC480B" w:rsidRPr="00850CFB" w:rsidRDefault="00BC480B" w:rsidP="00BC480B">
      <w:pPr>
        <w:pStyle w:val="XMLFragment"/>
        <w:rPr>
          <w:noProof w:val="0"/>
        </w:rPr>
      </w:pPr>
      <w:r w:rsidRPr="00850CFB">
        <w:rPr>
          <w:noProof w:val="0"/>
        </w:rPr>
        <w:tab/>
        <w:t xml:space="preserve">  &lt;/component&gt;   </w:t>
      </w:r>
    </w:p>
    <w:p w:rsidR="00BC480B" w:rsidRPr="00850CFB" w:rsidRDefault="00BC480B" w:rsidP="00BC480B">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root='1.3.6.1.4.1.19376.1.5.3.1.1.26.1.4’/&gt;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gramStart"/>
      <w:r w:rsidRPr="00850CFB">
        <w:rPr>
          <w:noProof w:val="0"/>
        </w:rPr>
        <w:t>Required</w:t>
      </w:r>
      <w:proofErr w:type="gramEnd"/>
      <w:r w:rsidRPr="00850CFB">
        <w:rPr>
          <w:noProof w:val="0"/>
        </w:rPr>
        <w:t xml:space="preserve"> if known Reconciled Plan of Care Section --&gt;</w:t>
      </w:r>
    </w:p>
    <w:p w:rsidR="00BC480B" w:rsidRPr="00850CFB" w:rsidRDefault="00BC480B" w:rsidP="00BC480B">
      <w:pPr>
        <w:pStyle w:val="XMLFragment"/>
        <w:rPr>
          <w:noProof w:val="0"/>
        </w:rPr>
      </w:pPr>
      <w:r w:rsidRPr="00850CFB">
        <w:rPr>
          <w:noProof w:val="0"/>
        </w:rPr>
        <w:tab/>
      </w:r>
      <w:r w:rsidRPr="00850CFB">
        <w:rPr>
          <w:noProof w:val="0"/>
        </w:rPr>
        <w:tab/>
        <w:t>&lt;/section&gt;</w:t>
      </w:r>
      <w:r w:rsidRPr="00850CFB">
        <w:rPr>
          <w:noProof w:val="0"/>
        </w:rPr>
        <w:tab/>
      </w:r>
    </w:p>
    <w:p w:rsidR="00BC480B" w:rsidRPr="00850CFB" w:rsidRDefault="00BC480B" w:rsidP="00BC480B">
      <w:pPr>
        <w:pStyle w:val="XMLFragment"/>
        <w:rPr>
          <w:noProof w:val="0"/>
        </w:rPr>
      </w:pPr>
      <w:r w:rsidRPr="00850CFB">
        <w:rPr>
          <w:noProof w:val="0"/>
        </w:rPr>
        <w:tab/>
        <w:t xml:space="preserve">  &lt;/component&gt;  </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root='2.16.840.1.113883.10.20.22.2.60’/&gt;</w:t>
      </w:r>
    </w:p>
    <w:p w:rsidR="00BC480B" w:rsidRPr="00850CFB" w:rsidRDefault="00BC480B" w:rsidP="00BC480B">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Patient Goals Section --&gt;</w:t>
      </w:r>
    </w:p>
    <w:p w:rsidR="00BC480B" w:rsidRPr="00850CFB" w:rsidRDefault="00BC480B" w:rsidP="00BC480B">
      <w:pPr>
        <w:pStyle w:val="XMLFragment"/>
        <w:rPr>
          <w:noProof w:val="0"/>
        </w:rPr>
      </w:pPr>
      <w:r w:rsidRPr="00850CFB">
        <w:rPr>
          <w:noProof w:val="0"/>
        </w:rPr>
        <w:tab/>
      </w:r>
      <w:r w:rsidRPr="00850CFB">
        <w:rPr>
          <w:noProof w:val="0"/>
        </w:rPr>
        <w:tab/>
        <w:t>&lt;/section&gt;</w:t>
      </w:r>
      <w:r w:rsidRPr="00850CFB">
        <w:rPr>
          <w:noProof w:val="0"/>
        </w:rPr>
        <w:tab/>
      </w:r>
    </w:p>
    <w:p w:rsidR="00BC480B" w:rsidRPr="00850CFB" w:rsidRDefault="00BC480B" w:rsidP="00BC480B">
      <w:pPr>
        <w:pStyle w:val="XMLFragment"/>
        <w:rPr>
          <w:noProof w:val="0"/>
        </w:rPr>
      </w:pPr>
      <w:r w:rsidRPr="00850CFB">
        <w:rPr>
          <w:noProof w:val="0"/>
        </w:rPr>
        <w:tab/>
        <w:t xml:space="preserve">  &lt;/component&gt;</w:t>
      </w:r>
    </w:p>
    <w:p w:rsidR="00BC480B" w:rsidRPr="00850CFB" w:rsidRDefault="00BC480B" w:rsidP="00BC480B">
      <w:pPr>
        <w:pStyle w:val="XMLFragment"/>
        <w:rPr>
          <w:noProof w:val="0"/>
        </w:rPr>
      </w:pPr>
      <w:r w:rsidRPr="00850CFB">
        <w:rPr>
          <w:noProof w:val="0"/>
        </w:rPr>
        <w:t>    &lt;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w:t>
      </w:r>
      <w:r w:rsidR="004B5156" w:rsidRPr="00850CFB">
        <w:rPr>
          <w:noProof w:val="0"/>
        </w:rPr>
        <w:t>1.3.6.1.4.1.19376.1.5.3.1.1.26.1.5</w:t>
      </w:r>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Reconciled Patient Goals Section --&gt;</w:t>
      </w:r>
    </w:p>
    <w:p w:rsidR="00BC480B" w:rsidRPr="00850CFB" w:rsidRDefault="00BC480B" w:rsidP="00BC480B">
      <w:pPr>
        <w:pStyle w:val="XMLFragment"/>
        <w:rPr>
          <w:noProof w:val="0"/>
        </w:rPr>
      </w:pPr>
      <w:r w:rsidRPr="00850CFB">
        <w:rPr>
          <w:noProof w:val="0"/>
        </w:rPr>
        <w:tab/>
      </w:r>
      <w:r w:rsidRPr="00850CFB">
        <w:rPr>
          <w:noProof w:val="0"/>
        </w:rPr>
        <w:tab/>
        <w:t>&lt;/section&gt;</w:t>
      </w:r>
      <w:r w:rsidRPr="00850CFB">
        <w:rPr>
          <w:noProof w:val="0"/>
        </w:rPr>
        <w:tab/>
      </w:r>
    </w:p>
    <w:p w:rsidR="00BC480B" w:rsidRPr="00850CFB" w:rsidRDefault="00BC480B" w:rsidP="00BC480B">
      <w:pPr>
        <w:pStyle w:val="XMLFragment"/>
        <w:rPr>
          <w:noProof w:val="0"/>
        </w:rPr>
      </w:pPr>
      <w:r w:rsidRPr="00850CFB">
        <w:rPr>
          <w:noProof w:val="0"/>
        </w:rPr>
        <w:tab/>
        <w:t xml:space="preserve">  &lt;/component&gt;</w:t>
      </w:r>
    </w:p>
    <w:p w:rsidR="00BC480B" w:rsidRPr="00850CFB" w:rsidRDefault="00BC480B" w:rsidP="00BC480B">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root='2.16.840.1.113883.10.20.21.2.3.2’/&gt;</w:t>
      </w:r>
    </w:p>
    <w:p w:rsidR="00BC480B" w:rsidRPr="00850CFB" w:rsidRDefault="00BC480B" w:rsidP="00BC480B">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Intervention Section --&gt;</w:t>
      </w:r>
    </w:p>
    <w:p w:rsidR="00BC480B" w:rsidRPr="00850CFB" w:rsidRDefault="00BC480B" w:rsidP="00BC480B">
      <w:pPr>
        <w:pStyle w:val="XMLFragment"/>
        <w:rPr>
          <w:noProof w:val="0"/>
        </w:rPr>
      </w:pPr>
      <w:r w:rsidRPr="00850CFB">
        <w:rPr>
          <w:noProof w:val="0"/>
        </w:rPr>
        <w:tab/>
      </w:r>
      <w:r w:rsidRPr="00850CFB">
        <w:rPr>
          <w:noProof w:val="0"/>
        </w:rPr>
        <w:tab/>
        <w:t>&lt;/section&gt;</w:t>
      </w:r>
      <w:r w:rsidRPr="00850CFB">
        <w:rPr>
          <w:noProof w:val="0"/>
        </w:rPr>
        <w:tab/>
      </w:r>
    </w:p>
    <w:p w:rsidR="00BC480B" w:rsidRPr="00850CFB" w:rsidRDefault="00BC480B" w:rsidP="00BC480B">
      <w:pPr>
        <w:pStyle w:val="XMLFragment"/>
        <w:rPr>
          <w:noProof w:val="0"/>
        </w:rPr>
      </w:pPr>
      <w:r w:rsidRPr="00850CFB">
        <w:rPr>
          <w:noProof w:val="0"/>
        </w:rPr>
        <w:tab/>
        <w:t xml:space="preserve">  &lt;/component&gt;</w:t>
      </w:r>
    </w:p>
    <w:p w:rsidR="00BC480B" w:rsidRPr="00850CFB" w:rsidRDefault="00BC480B" w:rsidP="00BC480B">
      <w:pPr>
        <w:pStyle w:val="XMLFragment"/>
        <w:rPr>
          <w:noProof w:val="0"/>
        </w:rPr>
      </w:pPr>
      <w:r w:rsidRPr="00850CFB">
        <w:rPr>
          <w:noProof w:val="0"/>
        </w:rPr>
        <w:tab/>
        <w:t xml:space="preserve">  &lt;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w:t>
      </w:r>
      <w:r w:rsidR="004B5156" w:rsidRPr="00850CFB">
        <w:rPr>
          <w:noProof w:val="0"/>
        </w:rPr>
        <w:t>1.3.6.1.4.1.19376.1.5.3.1.1.26.1.6</w:t>
      </w:r>
      <w:r w:rsidRPr="00850CFB">
        <w:rPr>
          <w:noProof w:val="0"/>
        </w:rPr>
        <w:t>’/&gt;</w:t>
      </w:r>
    </w:p>
    <w:p w:rsidR="00BC480B" w:rsidRPr="00850CFB" w:rsidRDefault="00BC480B" w:rsidP="00BC480B">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if known Reconciled Intervention Section --&gt;</w:t>
      </w:r>
    </w:p>
    <w:p w:rsidR="00BC480B" w:rsidRPr="00850CFB" w:rsidRDefault="00BC480B" w:rsidP="00BC480B">
      <w:pPr>
        <w:pStyle w:val="XMLFragment"/>
        <w:rPr>
          <w:noProof w:val="0"/>
        </w:rPr>
      </w:pPr>
      <w:r w:rsidRPr="00850CFB">
        <w:rPr>
          <w:noProof w:val="0"/>
        </w:rPr>
        <w:tab/>
      </w:r>
      <w:r w:rsidRPr="00850CFB">
        <w:rPr>
          <w:noProof w:val="0"/>
        </w:rPr>
        <w:tab/>
        <w:t>&lt;/section&gt;</w:t>
      </w:r>
      <w:r w:rsidRPr="00850CFB">
        <w:rPr>
          <w:noProof w:val="0"/>
        </w:rPr>
        <w:tab/>
      </w:r>
    </w:p>
    <w:p w:rsidR="00BC480B" w:rsidRPr="00850CFB" w:rsidRDefault="00BC480B" w:rsidP="00BC480B">
      <w:pPr>
        <w:pStyle w:val="XMLFragment"/>
        <w:rPr>
          <w:noProof w:val="0"/>
        </w:rPr>
      </w:pPr>
      <w:r w:rsidRPr="00850CFB">
        <w:rPr>
          <w:noProof w:val="0"/>
        </w:rPr>
        <w:tab/>
        <w:t xml:space="preserve">  &lt;/component&gt;    </w:t>
      </w:r>
    </w:p>
    <w:p w:rsidR="00BC480B" w:rsidRPr="00850CFB" w:rsidRDefault="00BC480B" w:rsidP="00BC480B">
      <w:pPr>
        <w:pStyle w:val="XMLFragment"/>
        <w:rPr>
          <w:noProof w:val="0"/>
        </w:rPr>
      </w:pPr>
      <w:r w:rsidRPr="00850CFB">
        <w:rPr>
          <w:noProof w:val="0"/>
        </w:rPr>
        <w:t xml:space="preserve">  &lt;/section&gt;</w:t>
      </w:r>
    </w:p>
    <w:p w:rsidR="00BC480B" w:rsidRPr="00850CFB" w:rsidRDefault="00BC480B" w:rsidP="00BC480B">
      <w:pPr>
        <w:pStyle w:val="XMLFragment"/>
        <w:rPr>
          <w:noProof w:val="0"/>
        </w:rPr>
      </w:pPr>
      <w:r w:rsidRPr="00850CFB">
        <w:rPr>
          <w:noProof w:val="0"/>
        </w:rPr>
        <w:t>&lt;/component&gt;</w:t>
      </w:r>
    </w:p>
    <w:p w:rsidR="00836B0F" w:rsidRPr="00850CFB" w:rsidRDefault="00836B0F" w:rsidP="00F06B2A">
      <w:pPr>
        <w:pStyle w:val="FigureTitle"/>
      </w:pPr>
      <w:r w:rsidRPr="00850CFB">
        <w:t>Figure 6.3.3.10.S</w:t>
      </w:r>
      <w:r w:rsidR="00F31D13" w:rsidRPr="00850CFB">
        <w:t>1</w:t>
      </w:r>
      <w:r w:rsidR="005C55AC" w:rsidRPr="00850CFB">
        <w:t>.3</w:t>
      </w:r>
      <w:r w:rsidRPr="00850CFB">
        <w:t>-</w:t>
      </w:r>
      <w:r w:rsidR="005C55AC" w:rsidRPr="00850CFB">
        <w:t>2</w:t>
      </w:r>
      <w:r w:rsidRPr="00850CFB">
        <w:t>: Specification for Patient Care Plan Section (Using CCDA Templates)</w:t>
      </w:r>
    </w:p>
    <w:p w:rsidR="00836B0F" w:rsidRDefault="00836B0F" w:rsidP="00836B0F">
      <w:pPr>
        <w:pStyle w:val="BodyText"/>
      </w:pPr>
    </w:p>
    <w:p w:rsidR="0069599F" w:rsidRDefault="0069599F" w:rsidP="00836B0F">
      <w:pPr>
        <w:pStyle w:val="BodyText"/>
      </w:pPr>
    </w:p>
    <w:p w:rsidR="0069599F" w:rsidRDefault="0069599F" w:rsidP="00836B0F">
      <w:pPr>
        <w:pStyle w:val="BodyText"/>
      </w:pPr>
    </w:p>
    <w:p w:rsidR="0069599F" w:rsidRPr="00850CFB" w:rsidRDefault="0069599F" w:rsidP="00836B0F">
      <w:pPr>
        <w:pStyle w:val="BodyText"/>
      </w:pPr>
    </w:p>
    <w:p w:rsidR="00836B0F" w:rsidRPr="00850CFB" w:rsidRDefault="00836B0F" w:rsidP="006F1ABD">
      <w:pPr>
        <w:pStyle w:val="Heading5"/>
      </w:pPr>
      <w:bookmarkStart w:id="115" w:name="_Toc368399627"/>
      <w:r w:rsidRPr="00850CFB">
        <w:lastRenderedPageBreak/>
        <w:t>6.3.3.10.S</w:t>
      </w:r>
      <w:r w:rsidR="00F31D13" w:rsidRPr="00850CFB">
        <w:t>2</w:t>
      </w:r>
      <w:r w:rsidRPr="00850CFB">
        <w:t xml:space="preserve"> Reconciled Plan of Care - Section Content Module</w:t>
      </w:r>
      <w:bookmarkEnd w:id="115"/>
      <w:r w:rsidRPr="00850CFB">
        <w:t xml:space="preserve"> </w:t>
      </w:r>
    </w:p>
    <w:p w:rsidR="00836B0F" w:rsidRPr="00850CFB" w:rsidRDefault="00836B0F" w:rsidP="00836B0F">
      <w:pPr>
        <w:pStyle w:val="BodyText"/>
      </w:pPr>
    </w:p>
    <w:p w:rsidR="00836B0F" w:rsidRPr="006F1ABD" w:rsidRDefault="00836B0F" w:rsidP="00BD06B0">
      <w:pPr>
        <w:pStyle w:val="TableTitle"/>
      </w:pPr>
      <w:r w:rsidRPr="00BD06B0">
        <w:t>Table 6.3.3.10.S</w:t>
      </w:r>
      <w:r w:rsidR="00F31D13" w:rsidRPr="00BD06B0">
        <w:t>2</w:t>
      </w:r>
      <w:r w:rsidRPr="00BD06B0">
        <w:t>-</w:t>
      </w:r>
      <w:r w:rsidR="00F31D13" w:rsidRPr="00BD06B0">
        <w:t>1</w:t>
      </w:r>
      <w:r w:rsidRPr="00BD06B0">
        <w:t xml:space="preserve"> Reconciled Plan of Care Section </w:t>
      </w:r>
      <w:r w:rsidRPr="006F1ABD">
        <w:t>(Using IHE Templates)</w:t>
      </w:r>
    </w:p>
    <w:tbl>
      <w:tblPr>
        <w:tblW w:w="4870" w:type="pct"/>
        <w:jc w:val="center"/>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244"/>
        <w:gridCol w:w="1151"/>
        <w:gridCol w:w="1815"/>
        <w:gridCol w:w="1593"/>
        <w:gridCol w:w="1258"/>
        <w:gridCol w:w="2085"/>
      </w:tblGrid>
      <w:tr w:rsidR="00BC480B" w:rsidRPr="00850CFB" w:rsidTr="00C57BED">
        <w:trPr>
          <w:cantSplit/>
          <w:jc w:val="center"/>
        </w:trPr>
        <w:tc>
          <w:tcPr>
            <w:tcW w:w="1308" w:type="pct"/>
            <w:gridSpan w:val="2"/>
            <w:tcBorders>
              <w:top w:val="single" w:sz="4" w:space="0" w:color="auto"/>
            </w:tcBorders>
            <w:shd w:val="clear" w:color="auto" w:fill="E6E6E6"/>
            <w:vAlign w:val="center"/>
          </w:tcPr>
          <w:p w:rsidR="00BC480B" w:rsidRPr="00850CFB" w:rsidRDefault="00BC480B" w:rsidP="00C57BED">
            <w:pPr>
              <w:pStyle w:val="TableEntryHeader"/>
            </w:pPr>
            <w:r w:rsidRPr="00850CFB">
              <w:t>Template Name</w:t>
            </w:r>
          </w:p>
        </w:tc>
        <w:tc>
          <w:tcPr>
            <w:tcW w:w="3692" w:type="pct"/>
            <w:gridSpan w:val="4"/>
            <w:tcBorders>
              <w:top w:val="single" w:sz="4" w:space="0" w:color="auto"/>
            </w:tcBorders>
            <w:shd w:val="clear" w:color="auto" w:fill="auto"/>
            <w:vAlign w:val="center"/>
          </w:tcPr>
          <w:p w:rsidR="00BC480B" w:rsidRPr="00850CFB" w:rsidRDefault="00BC480B" w:rsidP="00C57BED">
            <w:pPr>
              <w:pStyle w:val="TableEntry"/>
            </w:pPr>
            <w:r w:rsidRPr="00850CFB">
              <w:t>Reconciled Plan of Care Section</w:t>
            </w:r>
          </w:p>
        </w:tc>
      </w:tr>
      <w:tr w:rsidR="00BC480B" w:rsidRPr="00850CFB" w:rsidTr="00C57BED">
        <w:trPr>
          <w:cantSplit/>
          <w:jc w:val="center"/>
        </w:trPr>
        <w:tc>
          <w:tcPr>
            <w:tcW w:w="1308" w:type="pct"/>
            <w:gridSpan w:val="2"/>
            <w:tcBorders>
              <w:top w:val="single" w:sz="4" w:space="0" w:color="auto"/>
            </w:tcBorders>
            <w:shd w:val="clear" w:color="auto" w:fill="E6E6E6"/>
            <w:vAlign w:val="center"/>
          </w:tcPr>
          <w:p w:rsidR="00BC480B" w:rsidRPr="00850CFB" w:rsidRDefault="00BC480B" w:rsidP="00C57BED">
            <w:pPr>
              <w:pStyle w:val="TableEntryHeader"/>
            </w:pPr>
            <w:r w:rsidRPr="00850CFB">
              <w:t xml:space="preserve">Template ID </w:t>
            </w:r>
          </w:p>
        </w:tc>
        <w:tc>
          <w:tcPr>
            <w:tcW w:w="3692" w:type="pct"/>
            <w:gridSpan w:val="4"/>
            <w:tcBorders>
              <w:top w:val="single" w:sz="4" w:space="0" w:color="auto"/>
            </w:tcBorders>
            <w:shd w:val="clear" w:color="auto" w:fill="auto"/>
            <w:vAlign w:val="center"/>
          </w:tcPr>
          <w:p w:rsidR="00BC480B" w:rsidRPr="00850CFB" w:rsidRDefault="00BC480B" w:rsidP="00C57BED">
            <w:pPr>
              <w:pStyle w:val="TableEntry"/>
            </w:pPr>
            <w:r w:rsidRPr="00850CFB">
              <w:t>1.3.6.1.4.1.19376.1.5.3.1.1.26.1.4</w:t>
            </w:r>
          </w:p>
        </w:tc>
      </w:tr>
      <w:tr w:rsidR="00BC480B" w:rsidRPr="00850CFB" w:rsidTr="00C57BED">
        <w:trPr>
          <w:cantSplit/>
          <w:jc w:val="center"/>
        </w:trPr>
        <w:tc>
          <w:tcPr>
            <w:tcW w:w="1308" w:type="pct"/>
            <w:gridSpan w:val="2"/>
            <w:tcBorders>
              <w:top w:val="single" w:sz="4" w:space="0" w:color="auto"/>
            </w:tcBorders>
            <w:shd w:val="clear" w:color="auto" w:fill="E6E6E6"/>
            <w:vAlign w:val="center"/>
          </w:tcPr>
          <w:p w:rsidR="00BC480B" w:rsidRPr="00850CFB" w:rsidRDefault="00BC480B" w:rsidP="00C57BED">
            <w:pPr>
              <w:pStyle w:val="TableEntryHeader"/>
            </w:pPr>
            <w:r w:rsidRPr="00850CFB">
              <w:t xml:space="preserve">Parent Template </w:t>
            </w:r>
          </w:p>
        </w:tc>
        <w:tc>
          <w:tcPr>
            <w:tcW w:w="3692" w:type="pct"/>
            <w:gridSpan w:val="4"/>
            <w:tcBorders>
              <w:top w:val="single" w:sz="4" w:space="0" w:color="auto"/>
            </w:tcBorders>
            <w:shd w:val="clear" w:color="auto" w:fill="auto"/>
            <w:vAlign w:val="center"/>
          </w:tcPr>
          <w:p w:rsidR="00BC480B" w:rsidRPr="00850CFB" w:rsidRDefault="00BC480B" w:rsidP="00C57BED">
            <w:pPr>
              <w:pStyle w:val="TableEntry"/>
            </w:pPr>
            <w:r w:rsidRPr="00850CFB">
              <w:t xml:space="preserve">TBD (Parent is IHE Care Plan Section template ID) </w:t>
            </w:r>
          </w:p>
          <w:p w:rsidR="00BC480B" w:rsidRPr="00850CFB" w:rsidRDefault="00BC480B" w:rsidP="00C57BED">
            <w:pPr>
              <w:pStyle w:val="TableEntry"/>
            </w:pPr>
            <w:r w:rsidRPr="00850CFB">
              <w:t>Care Plan Section 1.3.6.1.4.1.19376.1.5.3.1.3.31</w:t>
            </w:r>
          </w:p>
        </w:tc>
      </w:tr>
      <w:tr w:rsidR="00BC480B" w:rsidRPr="00850CFB" w:rsidTr="00C57BED">
        <w:trPr>
          <w:cantSplit/>
          <w:jc w:val="center"/>
        </w:trPr>
        <w:tc>
          <w:tcPr>
            <w:tcW w:w="1308" w:type="pct"/>
            <w:gridSpan w:val="2"/>
            <w:tcBorders>
              <w:top w:val="single" w:sz="4" w:space="0" w:color="auto"/>
            </w:tcBorders>
            <w:shd w:val="clear" w:color="auto" w:fill="E6E6E6"/>
            <w:vAlign w:val="center"/>
          </w:tcPr>
          <w:p w:rsidR="00BC480B" w:rsidRPr="00850CFB" w:rsidRDefault="00BC480B" w:rsidP="00C57BED">
            <w:pPr>
              <w:pStyle w:val="TableEntryHeader"/>
            </w:pPr>
            <w:r w:rsidRPr="00850CFB">
              <w:t xml:space="preserve">General Description </w:t>
            </w:r>
          </w:p>
        </w:tc>
        <w:tc>
          <w:tcPr>
            <w:tcW w:w="3692" w:type="pct"/>
            <w:gridSpan w:val="4"/>
            <w:tcBorders>
              <w:top w:val="single" w:sz="4" w:space="0" w:color="auto"/>
            </w:tcBorders>
            <w:shd w:val="clear" w:color="auto" w:fill="auto"/>
            <w:vAlign w:val="center"/>
          </w:tcPr>
          <w:p w:rsidR="00BC480B" w:rsidRPr="00850CFB" w:rsidRDefault="00BC480B" w:rsidP="00C57BED">
            <w:pPr>
              <w:pStyle w:val="TableEntry"/>
            </w:pPr>
            <w:r w:rsidRPr="00850CFB">
              <w:t>Reconciled Plan of Care section provides the patient-centered holistic view which results from the reconciliation of all the various Plans of Care.</w:t>
            </w:r>
          </w:p>
        </w:tc>
      </w:tr>
      <w:tr w:rsidR="00BC480B" w:rsidRPr="00850CFB" w:rsidTr="00C57BED">
        <w:trPr>
          <w:cantSplit/>
          <w:jc w:val="center"/>
        </w:trPr>
        <w:tc>
          <w:tcPr>
            <w:tcW w:w="1308" w:type="pct"/>
            <w:gridSpan w:val="2"/>
            <w:tcBorders>
              <w:top w:val="single" w:sz="4" w:space="0" w:color="auto"/>
            </w:tcBorders>
            <w:shd w:val="clear" w:color="auto" w:fill="E6E6E6"/>
            <w:vAlign w:val="center"/>
          </w:tcPr>
          <w:p w:rsidR="00BC480B" w:rsidRPr="00850CFB" w:rsidRDefault="00BC480B" w:rsidP="00C57BED">
            <w:pPr>
              <w:pStyle w:val="TableEntryHeader"/>
            </w:pPr>
            <w:r w:rsidRPr="00850CFB">
              <w:t>Section Code</w:t>
            </w:r>
          </w:p>
        </w:tc>
        <w:tc>
          <w:tcPr>
            <w:tcW w:w="3692" w:type="pct"/>
            <w:gridSpan w:val="4"/>
            <w:tcBorders>
              <w:top w:val="single" w:sz="4" w:space="0" w:color="auto"/>
            </w:tcBorders>
            <w:shd w:val="clear" w:color="auto" w:fill="auto"/>
            <w:vAlign w:val="center"/>
          </w:tcPr>
          <w:p w:rsidR="00BC480B" w:rsidRPr="00850CFB" w:rsidRDefault="00BC18C4" w:rsidP="00C57BED">
            <w:pPr>
              <w:pStyle w:val="TableEntry"/>
            </w:pPr>
            <w:r w:rsidRPr="00850CFB">
              <w:t>&lt;</w:t>
            </w:r>
            <w:r w:rsidR="00BC480B" w:rsidRPr="00850CFB">
              <w:t>LOINC, “Reconciled Plan of Care Section”&gt; 18776-5</w:t>
            </w:r>
          </w:p>
        </w:tc>
      </w:tr>
      <w:tr w:rsidR="00BC480B" w:rsidRPr="00850CFB" w:rsidTr="006F1ABD">
        <w:trPr>
          <w:cantSplit/>
          <w:jc w:val="center"/>
        </w:trPr>
        <w:tc>
          <w:tcPr>
            <w:tcW w:w="680" w:type="pct"/>
            <w:tcBorders>
              <w:top w:val="single" w:sz="4" w:space="0" w:color="auto"/>
            </w:tcBorders>
            <w:shd w:val="clear" w:color="auto" w:fill="E6E6E6"/>
            <w:vAlign w:val="center"/>
          </w:tcPr>
          <w:p w:rsidR="00BC480B" w:rsidRPr="00850CFB" w:rsidRDefault="00BC480B" w:rsidP="00C57BED">
            <w:pPr>
              <w:pStyle w:val="TableEntryHeader"/>
            </w:pPr>
            <w:r w:rsidRPr="00850CFB">
              <w:t xml:space="preserve">Opt and Card </w:t>
            </w:r>
          </w:p>
        </w:tc>
        <w:tc>
          <w:tcPr>
            <w:tcW w:w="629" w:type="pct"/>
            <w:tcBorders>
              <w:top w:val="single" w:sz="4" w:space="0" w:color="auto"/>
            </w:tcBorders>
            <w:shd w:val="clear" w:color="auto" w:fill="E6E6E6"/>
            <w:vAlign w:val="center"/>
          </w:tcPr>
          <w:p w:rsidR="00BC480B" w:rsidRPr="00850CFB" w:rsidRDefault="00BC480B" w:rsidP="00C57BED">
            <w:pPr>
              <w:pStyle w:val="TableEntryHeader"/>
            </w:pPr>
            <w:r w:rsidRPr="00850CFB">
              <w:t>Condition</w:t>
            </w:r>
          </w:p>
        </w:tc>
        <w:tc>
          <w:tcPr>
            <w:tcW w:w="992" w:type="pct"/>
            <w:tcBorders>
              <w:top w:val="single" w:sz="4" w:space="0" w:color="auto"/>
            </w:tcBorders>
            <w:shd w:val="clear" w:color="auto" w:fill="E4E4E4"/>
          </w:tcPr>
          <w:p w:rsidR="00BC480B" w:rsidRPr="00850CFB" w:rsidRDefault="00BC480B" w:rsidP="00C57BED">
            <w:pPr>
              <w:pStyle w:val="TableEntryHeader"/>
            </w:pPr>
            <w:r w:rsidRPr="00850CFB">
              <w:t xml:space="preserve">Data Element or </w:t>
            </w:r>
            <w:r w:rsidRPr="00850CFB">
              <w:br/>
              <w:t>Section Name</w:t>
            </w:r>
          </w:p>
        </w:tc>
        <w:tc>
          <w:tcPr>
            <w:tcW w:w="871" w:type="pct"/>
            <w:tcBorders>
              <w:top w:val="single" w:sz="4" w:space="0" w:color="auto"/>
            </w:tcBorders>
            <w:shd w:val="clear" w:color="auto" w:fill="E4E4E4"/>
          </w:tcPr>
          <w:p w:rsidR="00BC480B" w:rsidRPr="00850CFB" w:rsidRDefault="00BC480B" w:rsidP="00C57BED">
            <w:pPr>
              <w:pStyle w:val="TableEntryHeader"/>
            </w:pPr>
            <w:r w:rsidRPr="00850CFB">
              <w:t>IHE Template ID</w:t>
            </w:r>
          </w:p>
        </w:tc>
        <w:tc>
          <w:tcPr>
            <w:tcW w:w="688" w:type="pct"/>
            <w:tcBorders>
              <w:top w:val="single" w:sz="4" w:space="0" w:color="auto"/>
            </w:tcBorders>
            <w:shd w:val="clear" w:color="auto" w:fill="E4E4E4"/>
            <w:vAlign w:val="center"/>
          </w:tcPr>
          <w:p w:rsidR="00BC480B" w:rsidRPr="00850CFB" w:rsidRDefault="00BC480B" w:rsidP="00C57BED">
            <w:pPr>
              <w:pStyle w:val="TableEntryHeader"/>
            </w:pPr>
            <w:r w:rsidRPr="00850CFB">
              <w:t>Specification Document</w:t>
            </w:r>
          </w:p>
        </w:tc>
        <w:tc>
          <w:tcPr>
            <w:tcW w:w="1141" w:type="pct"/>
            <w:tcBorders>
              <w:top w:val="single" w:sz="4" w:space="0" w:color="auto"/>
            </w:tcBorders>
            <w:shd w:val="clear" w:color="auto" w:fill="E4E4E4"/>
            <w:vAlign w:val="center"/>
          </w:tcPr>
          <w:p w:rsidR="00BC480B" w:rsidRPr="00850CFB" w:rsidRDefault="00BC480B" w:rsidP="00C57BED">
            <w:pPr>
              <w:pStyle w:val="TableEntryHeader"/>
            </w:pPr>
            <w:r w:rsidRPr="00850CFB">
              <w:t>Vocabulary</w:t>
            </w:r>
          </w:p>
          <w:p w:rsidR="00BC480B" w:rsidRPr="00850CFB" w:rsidRDefault="00BC480B" w:rsidP="00C57BED">
            <w:pPr>
              <w:pStyle w:val="TableEntryHeader"/>
            </w:pPr>
            <w:r w:rsidRPr="00850CFB">
              <w:t>Constraint</w:t>
            </w:r>
          </w:p>
        </w:tc>
      </w:tr>
      <w:tr w:rsidR="00BC480B" w:rsidRPr="00850CFB"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Header"/>
            </w:pPr>
            <w:r w:rsidRPr="00850CFB">
              <w:t>Entries</w:t>
            </w:r>
          </w:p>
        </w:tc>
      </w:tr>
      <w:tr w:rsidR="00BC480B" w:rsidRPr="00850CFB" w:rsidTr="006F1ABD">
        <w:trPr>
          <w:cantSplit/>
          <w:jc w:val="center"/>
        </w:trPr>
        <w:tc>
          <w:tcPr>
            <w:tcW w:w="680" w:type="pct"/>
            <w:tcBorders>
              <w:top w:val="single" w:sz="4" w:space="0" w:color="auto"/>
              <w:left w:val="single" w:sz="4" w:space="0" w:color="auto"/>
              <w:bottom w:val="single" w:sz="4" w:space="0" w:color="auto"/>
              <w:right w:val="single" w:sz="4" w:space="0" w:color="auto"/>
            </w:tcBorders>
            <w:vAlign w:val="center"/>
          </w:tcPr>
          <w:p w:rsidR="00BC480B" w:rsidRPr="00850CFB" w:rsidRDefault="00731993" w:rsidP="00C57BED">
            <w:pPr>
              <w:pStyle w:val="TableEntry"/>
            </w:pPr>
            <w:r w:rsidRPr="00850CFB">
              <w:t>C [1</w:t>
            </w:r>
            <w:proofErr w:type="gramStart"/>
            <w:r w:rsidR="00BC480B" w:rsidRPr="00850CFB">
              <w:t>..*</w:t>
            </w:r>
            <w:proofErr w:type="gramEnd"/>
            <w:r w:rsidR="00BC480B" w:rsidRPr="00850CFB">
              <w:t>]</w:t>
            </w:r>
          </w:p>
        </w:tc>
        <w:tc>
          <w:tcPr>
            <w:tcW w:w="629"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c>
          <w:tcPr>
            <w:tcW w:w="992"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 xml:space="preserve">Health Maintenance Care Plan Section </w:t>
            </w:r>
          </w:p>
          <w:p w:rsidR="00BC480B" w:rsidRPr="00850CFB" w:rsidRDefault="00BC480B" w:rsidP="00C57BED">
            <w:pPr>
              <w:pStyle w:val="TableEntry"/>
            </w:pPr>
          </w:p>
          <w:p w:rsidR="00BC480B" w:rsidRPr="00850CFB" w:rsidRDefault="00BC480B" w:rsidP="00C57BED">
            <w:pPr>
              <w:pStyle w:val="TableEntry"/>
            </w:pPr>
          </w:p>
          <w:p w:rsidR="00BC480B" w:rsidRPr="00850CFB" w:rsidRDefault="00BC480B" w:rsidP="00C57BED">
            <w:pPr>
              <w:pStyle w:val="TableEntry"/>
            </w:pPr>
          </w:p>
          <w:p w:rsidR="00BC480B" w:rsidRPr="00850CFB" w:rsidRDefault="00BC480B" w:rsidP="00C57BED">
            <w:pPr>
              <w:pStyle w:val="TableEntry"/>
            </w:pPr>
          </w:p>
        </w:tc>
        <w:tc>
          <w:tcPr>
            <w:tcW w:w="871"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1.3.6.1.4.1.19376.1.5.3.1.1.9.50</w:t>
            </w:r>
          </w:p>
        </w:tc>
        <w:tc>
          <w:tcPr>
            <w:tcW w:w="688"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 xml:space="preserve">PCC Template See PCC </w:t>
            </w:r>
            <w:proofErr w:type="spellStart"/>
            <w:r w:rsidRPr="00850CFB">
              <w:t>Suppl</w:t>
            </w:r>
            <w:proofErr w:type="spellEnd"/>
            <w:r w:rsidRPr="00850CFB">
              <w:t xml:space="preserve"> CDA Content</w:t>
            </w:r>
          </w:p>
          <w:p w:rsidR="00BC480B" w:rsidRPr="00850CFB" w:rsidRDefault="00BC480B" w:rsidP="00C57BED">
            <w:pPr>
              <w:pStyle w:val="TableEntry"/>
            </w:pPr>
            <w:r w:rsidRPr="00850CFB">
              <w:t>6.3.3.6.9 Health Maintenance Care Plan Section</w:t>
            </w:r>
          </w:p>
        </w:tc>
        <w:tc>
          <w:tcPr>
            <w:tcW w:w="1141"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r>
      <w:tr w:rsidR="00BC480B" w:rsidRPr="00850CFB" w:rsidTr="006F1ABD">
        <w:trPr>
          <w:cantSplit/>
          <w:jc w:val="center"/>
        </w:trPr>
        <w:tc>
          <w:tcPr>
            <w:tcW w:w="680" w:type="pct"/>
            <w:tcBorders>
              <w:top w:val="single" w:sz="4" w:space="0" w:color="auto"/>
              <w:left w:val="single" w:sz="4" w:space="0" w:color="auto"/>
              <w:bottom w:val="single" w:sz="4" w:space="0" w:color="auto"/>
              <w:right w:val="single" w:sz="4" w:space="0" w:color="auto"/>
            </w:tcBorders>
            <w:vAlign w:val="center"/>
          </w:tcPr>
          <w:p w:rsidR="00BC480B" w:rsidRPr="00850CFB" w:rsidRDefault="00731993" w:rsidP="00C57BED">
            <w:pPr>
              <w:pStyle w:val="TableEntry"/>
            </w:pPr>
            <w:r w:rsidRPr="00850CFB">
              <w:t>C [1</w:t>
            </w:r>
            <w:proofErr w:type="gramStart"/>
            <w:r w:rsidRPr="00850CFB">
              <w:t>..*</w:t>
            </w:r>
            <w:proofErr w:type="gramEnd"/>
            <w:r w:rsidRPr="00850CFB">
              <w:t>]</w:t>
            </w:r>
          </w:p>
        </w:tc>
        <w:tc>
          <w:tcPr>
            <w:tcW w:w="629"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c>
          <w:tcPr>
            <w:tcW w:w="992"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Encounter</w:t>
            </w:r>
          </w:p>
          <w:p w:rsidR="00BC480B" w:rsidRPr="00850CFB" w:rsidRDefault="00BC480B" w:rsidP="00C57BED">
            <w:pPr>
              <w:pStyle w:val="TableEntry"/>
            </w:pPr>
          </w:p>
          <w:p w:rsidR="00BC480B" w:rsidRPr="00850CFB" w:rsidRDefault="00BC480B" w:rsidP="00C57BED">
            <w:pPr>
              <w:pStyle w:val="TableEntry"/>
            </w:pPr>
          </w:p>
          <w:p w:rsidR="00BC480B" w:rsidRPr="00850CFB" w:rsidRDefault="00BC480B" w:rsidP="00C57BED">
            <w:pPr>
              <w:pStyle w:val="TableEntry"/>
            </w:pPr>
          </w:p>
          <w:p w:rsidR="00BC480B" w:rsidRPr="00850CFB" w:rsidRDefault="00BC480B" w:rsidP="00C57BED">
            <w:pPr>
              <w:pStyle w:val="TableEntry"/>
            </w:pPr>
          </w:p>
        </w:tc>
        <w:tc>
          <w:tcPr>
            <w:tcW w:w="871"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rPr>
                <w:rFonts w:eastAsiaTheme="minorHAnsi"/>
              </w:rPr>
              <w:t>1.3.6.1.4.1.19376.1.5.3.1.4.14</w:t>
            </w:r>
          </w:p>
        </w:tc>
        <w:tc>
          <w:tcPr>
            <w:tcW w:w="688"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 xml:space="preserve">PCC Template See PCC </w:t>
            </w:r>
            <w:proofErr w:type="spellStart"/>
            <w:r w:rsidRPr="00850CFB">
              <w:t>Suppl</w:t>
            </w:r>
            <w:proofErr w:type="spellEnd"/>
            <w:r w:rsidRPr="00850CFB">
              <w:t xml:space="preserve"> CDA Content</w:t>
            </w:r>
          </w:p>
          <w:p w:rsidR="00BC480B" w:rsidRPr="00850CFB" w:rsidRDefault="00BC480B" w:rsidP="00C57BED">
            <w:pPr>
              <w:pStyle w:val="TableEntry"/>
            </w:pPr>
            <w:r w:rsidRPr="00850CFB">
              <w:t>6.3.3.6.15 Care Plan Section</w:t>
            </w:r>
          </w:p>
        </w:tc>
        <w:tc>
          <w:tcPr>
            <w:tcW w:w="1141"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r>
      <w:tr w:rsidR="00BC480B" w:rsidRPr="00850CFB" w:rsidTr="006F1ABD">
        <w:trPr>
          <w:cantSplit/>
          <w:jc w:val="center"/>
        </w:trPr>
        <w:tc>
          <w:tcPr>
            <w:tcW w:w="680" w:type="pct"/>
            <w:tcBorders>
              <w:top w:val="single" w:sz="4" w:space="0" w:color="auto"/>
              <w:left w:val="single" w:sz="4" w:space="0" w:color="auto"/>
              <w:bottom w:val="single" w:sz="4" w:space="0" w:color="auto"/>
              <w:right w:val="single" w:sz="4" w:space="0" w:color="auto"/>
            </w:tcBorders>
            <w:vAlign w:val="center"/>
          </w:tcPr>
          <w:p w:rsidR="00BC480B" w:rsidRPr="00850CFB" w:rsidDel="00ED0757" w:rsidRDefault="00731993" w:rsidP="00C57BED">
            <w:pPr>
              <w:pStyle w:val="TableEntry"/>
            </w:pPr>
            <w:r w:rsidRPr="00850CFB">
              <w:t>C [1</w:t>
            </w:r>
            <w:proofErr w:type="gramStart"/>
            <w:r w:rsidRPr="00850CFB">
              <w:t>..*</w:t>
            </w:r>
            <w:proofErr w:type="gramEnd"/>
            <w:r w:rsidRPr="00850CFB">
              <w:t>]</w:t>
            </w:r>
          </w:p>
        </w:tc>
        <w:tc>
          <w:tcPr>
            <w:tcW w:w="629"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c>
          <w:tcPr>
            <w:tcW w:w="992"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Observation Requests</w:t>
            </w:r>
          </w:p>
          <w:p w:rsidR="00BC480B" w:rsidRPr="00850CFB" w:rsidRDefault="00BC480B" w:rsidP="00C57BED">
            <w:pPr>
              <w:pStyle w:val="TableEntry"/>
            </w:pPr>
          </w:p>
          <w:p w:rsidR="00BC480B" w:rsidRPr="00850CFB" w:rsidRDefault="00BC480B" w:rsidP="00C57BED">
            <w:pPr>
              <w:pStyle w:val="TableEntry"/>
            </w:pPr>
          </w:p>
          <w:p w:rsidR="00BC480B" w:rsidRPr="00850CFB" w:rsidRDefault="00BC480B" w:rsidP="00C57BED">
            <w:pPr>
              <w:pStyle w:val="TableEntry"/>
            </w:pPr>
          </w:p>
          <w:p w:rsidR="00BC480B" w:rsidRPr="00850CFB" w:rsidRDefault="00BC480B" w:rsidP="00C57BED">
            <w:pPr>
              <w:pStyle w:val="TableEntry"/>
            </w:pPr>
          </w:p>
          <w:p w:rsidR="00BC480B" w:rsidRPr="00850CFB" w:rsidRDefault="00BC480B" w:rsidP="00C57BED">
            <w:pPr>
              <w:pStyle w:val="TableEntry"/>
            </w:pPr>
          </w:p>
        </w:tc>
        <w:tc>
          <w:tcPr>
            <w:tcW w:w="871"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rPr>
                <w:rFonts w:eastAsiaTheme="minorHAnsi"/>
              </w:rPr>
              <w:t>1.3.6.1.4.1.19376.1.5.3.1.1.20.3.1</w:t>
            </w:r>
          </w:p>
        </w:tc>
        <w:tc>
          <w:tcPr>
            <w:tcW w:w="688"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 xml:space="preserve">PCC Template See PCC </w:t>
            </w:r>
            <w:proofErr w:type="spellStart"/>
            <w:r w:rsidRPr="00850CFB">
              <w:t>Suppl</w:t>
            </w:r>
            <w:proofErr w:type="spellEnd"/>
            <w:r w:rsidRPr="00850CFB">
              <w:t xml:space="preserve"> CDA Content</w:t>
            </w:r>
          </w:p>
          <w:p w:rsidR="00BC480B" w:rsidRPr="00850CFB" w:rsidRDefault="00BC480B" w:rsidP="00C57BED">
            <w:pPr>
              <w:pStyle w:val="TableEntry"/>
            </w:pPr>
            <w:r w:rsidRPr="00850CFB">
              <w:t>6.3.3.6.15 Care Plan Section</w:t>
            </w:r>
          </w:p>
        </w:tc>
        <w:tc>
          <w:tcPr>
            <w:tcW w:w="1141"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r>
      <w:tr w:rsidR="00BC480B" w:rsidRPr="00850CFB" w:rsidTr="006F1ABD">
        <w:trPr>
          <w:cantSplit/>
          <w:jc w:val="center"/>
        </w:trPr>
        <w:tc>
          <w:tcPr>
            <w:tcW w:w="680" w:type="pct"/>
            <w:tcBorders>
              <w:top w:val="single" w:sz="4" w:space="0" w:color="auto"/>
              <w:left w:val="single" w:sz="4" w:space="0" w:color="auto"/>
              <w:bottom w:val="single" w:sz="4" w:space="0" w:color="auto"/>
              <w:right w:val="single" w:sz="4" w:space="0" w:color="auto"/>
            </w:tcBorders>
            <w:vAlign w:val="center"/>
          </w:tcPr>
          <w:p w:rsidR="00BC480B" w:rsidRPr="00850CFB" w:rsidDel="00ED0757" w:rsidRDefault="00731993" w:rsidP="00C57BED">
            <w:pPr>
              <w:pStyle w:val="TableEntry"/>
            </w:pPr>
            <w:r w:rsidRPr="00850CFB">
              <w:t>C [1</w:t>
            </w:r>
            <w:proofErr w:type="gramStart"/>
            <w:r w:rsidRPr="00850CFB">
              <w:t>..*</w:t>
            </w:r>
            <w:proofErr w:type="gramEnd"/>
            <w:r w:rsidRPr="00850CFB">
              <w:t>]</w:t>
            </w:r>
          </w:p>
        </w:tc>
        <w:tc>
          <w:tcPr>
            <w:tcW w:w="629"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c>
          <w:tcPr>
            <w:tcW w:w="992"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Procedure</w:t>
            </w:r>
          </w:p>
          <w:p w:rsidR="00BC480B" w:rsidRPr="00850CFB" w:rsidRDefault="00BC480B" w:rsidP="00C57BED">
            <w:pPr>
              <w:pStyle w:val="TableEntry"/>
            </w:pPr>
          </w:p>
          <w:p w:rsidR="00BC480B" w:rsidRPr="00850CFB" w:rsidRDefault="00BC480B" w:rsidP="00C57BED">
            <w:pPr>
              <w:pStyle w:val="TableEntry"/>
            </w:pPr>
          </w:p>
          <w:p w:rsidR="00BC480B" w:rsidRPr="00850CFB" w:rsidRDefault="00BC480B" w:rsidP="00C57BED">
            <w:pPr>
              <w:pStyle w:val="TableEntry"/>
            </w:pPr>
          </w:p>
          <w:p w:rsidR="00BC480B" w:rsidRPr="00850CFB" w:rsidRDefault="00BC480B" w:rsidP="00C57BED">
            <w:pPr>
              <w:pStyle w:val="TableEntry"/>
            </w:pPr>
          </w:p>
          <w:p w:rsidR="00BC480B" w:rsidRPr="00850CFB" w:rsidRDefault="00BC480B" w:rsidP="00C57BED">
            <w:pPr>
              <w:pStyle w:val="TableEntry"/>
            </w:pPr>
          </w:p>
        </w:tc>
        <w:tc>
          <w:tcPr>
            <w:tcW w:w="871"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rPr>
                <w:rFonts w:eastAsiaTheme="minorHAnsi"/>
              </w:rPr>
              <w:t>1.3.6.1.4.1.19376.1.5.3.1.4.19</w:t>
            </w:r>
          </w:p>
        </w:tc>
        <w:tc>
          <w:tcPr>
            <w:tcW w:w="688"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 xml:space="preserve">PCC Template See PCC </w:t>
            </w:r>
            <w:proofErr w:type="spellStart"/>
            <w:r w:rsidRPr="00850CFB">
              <w:t>Suppl</w:t>
            </w:r>
            <w:proofErr w:type="spellEnd"/>
            <w:r w:rsidRPr="00850CFB">
              <w:t xml:space="preserve"> CDA Content</w:t>
            </w:r>
          </w:p>
          <w:p w:rsidR="00BC480B" w:rsidRPr="00850CFB" w:rsidRDefault="00BC480B" w:rsidP="00C57BED">
            <w:pPr>
              <w:pStyle w:val="TableEntry"/>
            </w:pPr>
            <w:r w:rsidRPr="00850CFB">
              <w:t>6.3.3.6.15 Care Plan Section</w:t>
            </w:r>
          </w:p>
        </w:tc>
        <w:tc>
          <w:tcPr>
            <w:tcW w:w="1141"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r>
      <w:tr w:rsidR="00BC480B" w:rsidRPr="00850CFB" w:rsidTr="006F1ABD">
        <w:trPr>
          <w:cantSplit/>
          <w:trHeight w:val="1685"/>
          <w:jc w:val="center"/>
        </w:trPr>
        <w:tc>
          <w:tcPr>
            <w:tcW w:w="680" w:type="pct"/>
            <w:tcBorders>
              <w:top w:val="single" w:sz="4" w:space="0" w:color="auto"/>
              <w:left w:val="single" w:sz="4" w:space="0" w:color="auto"/>
              <w:right w:val="single" w:sz="4" w:space="0" w:color="auto"/>
            </w:tcBorders>
            <w:vAlign w:val="center"/>
          </w:tcPr>
          <w:p w:rsidR="00BC480B" w:rsidRPr="00850CFB" w:rsidDel="00ED0757" w:rsidRDefault="00731993" w:rsidP="00C57BED">
            <w:pPr>
              <w:pStyle w:val="TableEntry"/>
            </w:pPr>
            <w:r w:rsidRPr="00850CFB">
              <w:lastRenderedPageBreak/>
              <w:t>C [1</w:t>
            </w:r>
            <w:proofErr w:type="gramStart"/>
            <w:r w:rsidRPr="00850CFB">
              <w:t>..*</w:t>
            </w:r>
            <w:proofErr w:type="gramEnd"/>
            <w:r w:rsidRPr="00850CFB">
              <w:t>]</w:t>
            </w:r>
          </w:p>
        </w:tc>
        <w:tc>
          <w:tcPr>
            <w:tcW w:w="629" w:type="pct"/>
            <w:tcBorders>
              <w:top w:val="single" w:sz="4" w:space="0" w:color="auto"/>
              <w:left w:val="single" w:sz="4" w:space="0" w:color="auto"/>
              <w:right w:val="single" w:sz="4" w:space="0" w:color="auto"/>
            </w:tcBorders>
            <w:vAlign w:val="center"/>
          </w:tcPr>
          <w:p w:rsidR="00BC480B" w:rsidRPr="00850CFB" w:rsidRDefault="00BC480B" w:rsidP="00C57BED">
            <w:pPr>
              <w:pStyle w:val="TableEntry"/>
            </w:pPr>
          </w:p>
        </w:tc>
        <w:tc>
          <w:tcPr>
            <w:tcW w:w="992" w:type="pct"/>
            <w:tcBorders>
              <w:top w:val="single" w:sz="4" w:space="0" w:color="auto"/>
              <w:left w:val="single" w:sz="4" w:space="0" w:color="auto"/>
              <w:right w:val="single" w:sz="4" w:space="0" w:color="auto"/>
            </w:tcBorders>
          </w:tcPr>
          <w:p w:rsidR="00BC480B" w:rsidRPr="00850CFB" w:rsidRDefault="00BC480B" w:rsidP="00C57BED">
            <w:pPr>
              <w:pStyle w:val="TableEntry"/>
            </w:pPr>
            <w:r w:rsidRPr="00850CFB">
              <w:t>Medication</w:t>
            </w:r>
          </w:p>
        </w:tc>
        <w:tc>
          <w:tcPr>
            <w:tcW w:w="871" w:type="pct"/>
            <w:tcBorders>
              <w:top w:val="single" w:sz="4" w:space="0" w:color="auto"/>
              <w:left w:val="single" w:sz="4" w:space="0" w:color="auto"/>
              <w:right w:val="single" w:sz="4" w:space="0" w:color="auto"/>
            </w:tcBorders>
          </w:tcPr>
          <w:p w:rsidR="00BC480B" w:rsidRPr="00850CFB" w:rsidRDefault="00BC480B" w:rsidP="00C57BED">
            <w:pPr>
              <w:pStyle w:val="TableEntry"/>
            </w:pPr>
            <w:r w:rsidRPr="00850CFB">
              <w:rPr>
                <w:rFonts w:eastAsiaTheme="minorHAnsi"/>
              </w:rPr>
              <w:t>1.3.6.1.4.1.19376.1.5.3.1.4.7</w:t>
            </w:r>
          </w:p>
        </w:tc>
        <w:tc>
          <w:tcPr>
            <w:tcW w:w="688" w:type="pct"/>
            <w:tcBorders>
              <w:top w:val="single" w:sz="4" w:space="0" w:color="auto"/>
              <w:left w:val="single" w:sz="4" w:space="0" w:color="auto"/>
              <w:right w:val="single" w:sz="4" w:space="0" w:color="auto"/>
            </w:tcBorders>
          </w:tcPr>
          <w:p w:rsidR="00BC480B" w:rsidRPr="00850CFB" w:rsidRDefault="00BC480B" w:rsidP="00C57BED">
            <w:pPr>
              <w:pStyle w:val="TableEntry"/>
            </w:pPr>
            <w:r w:rsidRPr="00850CFB">
              <w:t xml:space="preserve">PCC Template See PCC </w:t>
            </w:r>
            <w:proofErr w:type="spellStart"/>
            <w:r w:rsidRPr="00850CFB">
              <w:t>Suppl</w:t>
            </w:r>
            <w:proofErr w:type="spellEnd"/>
            <w:r w:rsidRPr="00850CFB">
              <w:t xml:space="preserve"> CDA Content</w:t>
            </w:r>
          </w:p>
          <w:p w:rsidR="00BC480B" w:rsidRPr="00850CFB" w:rsidRDefault="00BC480B" w:rsidP="00C57BED">
            <w:pPr>
              <w:pStyle w:val="TableEntry"/>
            </w:pPr>
            <w:r w:rsidRPr="00850CFB">
              <w:t>6.3.3.6.15 Care Plan Section</w:t>
            </w:r>
          </w:p>
        </w:tc>
        <w:tc>
          <w:tcPr>
            <w:tcW w:w="1141" w:type="pct"/>
            <w:tcBorders>
              <w:top w:val="single" w:sz="4" w:space="0" w:color="auto"/>
              <w:left w:val="single" w:sz="4" w:space="0" w:color="auto"/>
              <w:right w:val="single" w:sz="4" w:space="0" w:color="auto"/>
            </w:tcBorders>
            <w:vAlign w:val="center"/>
          </w:tcPr>
          <w:p w:rsidR="00BC480B" w:rsidRPr="00850CFB" w:rsidRDefault="00BC480B" w:rsidP="00C57BED">
            <w:pPr>
              <w:pStyle w:val="TableEntry"/>
            </w:pPr>
          </w:p>
        </w:tc>
      </w:tr>
      <w:tr w:rsidR="00BC480B" w:rsidRPr="00850CFB" w:rsidTr="006F1ABD">
        <w:trPr>
          <w:cantSplit/>
          <w:trHeight w:val="1577"/>
          <w:jc w:val="center"/>
        </w:trPr>
        <w:tc>
          <w:tcPr>
            <w:tcW w:w="680" w:type="pct"/>
            <w:tcBorders>
              <w:top w:val="single" w:sz="4" w:space="0" w:color="auto"/>
              <w:left w:val="single" w:sz="4" w:space="0" w:color="auto"/>
              <w:right w:val="single" w:sz="4" w:space="0" w:color="auto"/>
            </w:tcBorders>
            <w:vAlign w:val="center"/>
          </w:tcPr>
          <w:p w:rsidR="00BC480B" w:rsidRPr="00850CFB" w:rsidRDefault="00731993" w:rsidP="00C57BED">
            <w:pPr>
              <w:pStyle w:val="TableEntry"/>
            </w:pPr>
            <w:r w:rsidRPr="00850CFB">
              <w:t>C [1</w:t>
            </w:r>
            <w:proofErr w:type="gramStart"/>
            <w:r w:rsidRPr="00850CFB">
              <w:t>..*</w:t>
            </w:r>
            <w:proofErr w:type="gramEnd"/>
            <w:r w:rsidRPr="00850CFB">
              <w:t>]</w:t>
            </w:r>
          </w:p>
        </w:tc>
        <w:tc>
          <w:tcPr>
            <w:tcW w:w="629" w:type="pct"/>
            <w:tcBorders>
              <w:top w:val="single" w:sz="4" w:space="0" w:color="auto"/>
              <w:left w:val="single" w:sz="4" w:space="0" w:color="auto"/>
              <w:right w:val="single" w:sz="4" w:space="0" w:color="auto"/>
            </w:tcBorders>
            <w:vAlign w:val="center"/>
          </w:tcPr>
          <w:p w:rsidR="00BC480B" w:rsidRPr="00850CFB" w:rsidRDefault="00BC480B" w:rsidP="00C57BED">
            <w:pPr>
              <w:pStyle w:val="TableEntry"/>
            </w:pPr>
          </w:p>
        </w:tc>
        <w:tc>
          <w:tcPr>
            <w:tcW w:w="992" w:type="pct"/>
            <w:tcBorders>
              <w:top w:val="single" w:sz="4" w:space="0" w:color="auto"/>
              <w:left w:val="single" w:sz="4" w:space="0" w:color="auto"/>
              <w:right w:val="single" w:sz="4" w:space="0" w:color="auto"/>
            </w:tcBorders>
          </w:tcPr>
          <w:p w:rsidR="00BC480B" w:rsidRPr="00850CFB" w:rsidRDefault="00BC480B" w:rsidP="00C57BED">
            <w:pPr>
              <w:pStyle w:val="TableEntry"/>
            </w:pPr>
            <w:r w:rsidRPr="00850CFB">
              <w:t>Immunization</w:t>
            </w:r>
          </w:p>
        </w:tc>
        <w:tc>
          <w:tcPr>
            <w:tcW w:w="871" w:type="pct"/>
            <w:tcBorders>
              <w:top w:val="single" w:sz="4" w:space="0" w:color="auto"/>
              <w:left w:val="single" w:sz="4" w:space="0" w:color="auto"/>
              <w:right w:val="single" w:sz="4" w:space="0" w:color="auto"/>
            </w:tcBorders>
          </w:tcPr>
          <w:p w:rsidR="00BC480B" w:rsidRPr="00850CFB" w:rsidRDefault="00BC480B" w:rsidP="00C57BED">
            <w:pPr>
              <w:pStyle w:val="TableEntry"/>
              <w:rPr>
                <w:rFonts w:eastAsiaTheme="minorHAnsi"/>
              </w:rPr>
            </w:pPr>
            <w:r w:rsidRPr="00850CFB">
              <w:t>1.3.6.1.4.1.19376.1.5.3.1.4.12</w:t>
            </w:r>
          </w:p>
        </w:tc>
        <w:tc>
          <w:tcPr>
            <w:tcW w:w="688" w:type="pct"/>
            <w:tcBorders>
              <w:top w:val="single" w:sz="4" w:space="0" w:color="auto"/>
              <w:left w:val="single" w:sz="4" w:space="0" w:color="auto"/>
              <w:right w:val="single" w:sz="4" w:space="0" w:color="auto"/>
            </w:tcBorders>
          </w:tcPr>
          <w:p w:rsidR="00BC480B" w:rsidRPr="00850CFB" w:rsidRDefault="00BC480B" w:rsidP="00C57BED">
            <w:pPr>
              <w:pStyle w:val="TableEntry"/>
            </w:pPr>
            <w:r w:rsidRPr="00850CFB">
              <w:t xml:space="preserve">PCC Template See PCC </w:t>
            </w:r>
            <w:proofErr w:type="spellStart"/>
            <w:r w:rsidRPr="00850CFB">
              <w:t>Suppl</w:t>
            </w:r>
            <w:proofErr w:type="spellEnd"/>
            <w:r w:rsidRPr="00850CFB">
              <w:t xml:space="preserve"> CDA Content</w:t>
            </w:r>
          </w:p>
          <w:p w:rsidR="00BC480B" w:rsidRPr="00850CFB" w:rsidRDefault="00BC480B" w:rsidP="00C57BED">
            <w:pPr>
              <w:pStyle w:val="TableEntry"/>
            </w:pPr>
            <w:r w:rsidRPr="00850CFB">
              <w:t>6.3.3.6.15 Care Plan Section</w:t>
            </w:r>
          </w:p>
        </w:tc>
        <w:tc>
          <w:tcPr>
            <w:tcW w:w="1141" w:type="pct"/>
            <w:tcBorders>
              <w:top w:val="single" w:sz="4" w:space="0" w:color="auto"/>
              <w:left w:val="single" w:sz="4" w:space="0" w:color="auto"/>
              <w:right w:val="single" w:sz="4" w:space="0" w:color="auto"/>
            </w:tcBorders>
            <w:vAlign w:val="center"/>
          </w:tcPr>
          <w:p w:rsidR="00BC480B" w:rsidRPr="00850CFB" w:rsidRDefault="00BC480B" w:rsidP="00C57BED">
            <w:pPr>
              <w:pStyle w:val="TableEntry"/>
            </w:pPr>
          </w:p>
        </w:tc>
      </w:tr>
      <w:tr w:rsidR="00BC480B" w:rsidRPr="00850CFB" w:rsidTr="006F1ABD">
        <w:trPr>
          <w:cantSplit/>
          <w:jc w:val="center"/>
        </w:trPr>
        <w:tc>
          <w:tcPr>
            <w:tcW w:w="680" w:type="pct"/>
            <w:tcBorders>
              <w:top w:val="single" w:sz="4" w:space="0" w:color="auto"/>
              <w:left w:val="single" w:sz="4" w:space="0" w:color="auto"/>
              <w:bottom w:val="single" w:sz="4" w:space="0" w:color="auto"/>
              <w:right w:val="single" w:sz="4" w:space="0" w:color="auto"/>
            </w:tcBorders>
            <w:vAlign w:val="center"/>
          </w:tcPr>
          <w:p w:rsidR="00BC480B" w:rsidRPr="00850CFB" w:rsidDel="00ED0757" w:rsidRDefault="00731993" w:rsidP="00C57BED">
            <w:pPr>
              <w:pStyle w:val="TableEntry"/>
            </w:pPr>
            <w:r w:rsidRPr="00850CFB">
              <w:t>C [1</w:t>
            </w:r>
            <w:proofErr w:type="gramStart"/>
            <w:r w:rsidRPr="00850CFB">
              <w:t>..*</w:t>
            </w:r>
            <w:proofErr w:type="gramEnd"/>
            <w:r w:rsidRPr="00850CFB">
              <w:t>]</w:t>
            </w:r>
          </w:p>
        </w:tc>
        <w:tc>
          <w:tcPr>
            <w:tcW w:w="629"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c>
          <w:tcPr>
            <w:tcW w:w="992"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Medical Devices Section</w:t>
            </w:r>
          </w:p>
        </w:tc>
        <w:tc>
          <w:tcPr>
            <w:tcW w:w="871"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 xml:space="preserve"> 1.3.6.1.4.1.19376.1.5.3.1.1.5.3.5</w:t>
            </w:r>
          </w:p>
        </w:tc>
        <w:tc>
          <w:tcPr>
            <w:tcW w:w="688"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r w:rsidRPr="00850CFB">
              <w:t>PCC Template See PCC TF Vol2</w:t>
            </w:r>
          </w:p>
          <w:p w:rsidR="00BC480B" w:rsidRPr="00BD06B0" w:rsidRDefault="00BC480B" w:rsidP="006F1ABD">
            <w:pPr>
              <w:pStyle w:val="TableEntry"/>
            </w:pPr>
            <w:r w:rsidRPr="00BD06B0">
              <w:t>6.3.3.2.19 Medical Devices Section</w:t>
            </w:r>
          </w:p>
        </w:tc>
        <w:tc>
          <w:tcPr>
            <w:tcW w:w="1141"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r>
    </w:tbl>
    <w:p w:rsidR="00993FF5" w:rsidRPr="00850CFB" w:rsidRDefault="00993FF5" w:rsidP="00461A12">
      <w:pPr>
        <w:pStyle w:val="BodyText"/>
      </w:pPr>
    </w:p>
    <w:p w:rsidR="00BC6957" w:rsidRPr="00850CFB" w:rsidRDefault="00BC6957" w:rsidP="00461A12">
      <w:pPr>
        <w:pStyle w:val="BodyText"/>
      </w:pPr>
    </w:p>
    <w:p w:rsidR="00DF2EC0" w:rsidRPr="00850CFB" w:rsidRDefault="00DF2EC0" w:rsidP="00F06B2A">
      <w:pPr>
        <w:pStyle w:val="TableTitle"/>
      </w:pPr>
      <w:r w:rsidRPr="00850CFB">
        <w:t>Table 6.3.3.10.S</w:t>
      </w:r>
      <w:r w:rsidR="00F31D13" w:rsidRPr="00850CFB">
        <w:t>2-2</w:t>
      </w:r>
      <w:r w:rsidRPr="00850CFB">
        <w:t xml:space="preserve"> Reconciled Plan of Care Section (Using CCDA Templates)</w:t>
      </w:r>
    </w:p>
    <w:tbl>
      <w:tblPr>
        <w:tblW w:w="4679" w:type="pct"/>
        <w:jc w:val="center"/>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424"/>
        <w:gridCol w:w="1188"/>
        <w:gridCol w:w="1815"/>
        <w:gridCol w:w="1592"/>
        <w:gridCol w:w="1258"/>
        <w:gridCol w:w="1510"/>
      </w:tblGrid>
      <w:tr w:rsidR="00BC480B" w:rsidRPr="00850CFB" w:rsidTr="006F1ABD">
        <w:trPr>
          <w:cantSplit/>
          <w:jc w:val="center"/>
        </w:trPr>
        <w:tc>
          <w:tcPr>
            <w:tcW w:w="1486" w:type="pct"/>
            <w:gridSpan w:val="2"/>
            <w:tcBorders>
              <w:top w:val="single" w:sz="4" w:space="0" w:color="auto"/>
            </w:tcBorders>
            <w:shd w:val="clear" w:color="auto" w:fill="E6E6E6"/>
            <w:vAlign w:val="center"/>
          </w:tcPr>
          <w:p w:rsidR="00BC480B" w:rsidRPr="00850CFB" w:rsidRDefault="00BC480B" w:rsidP="00C57BED">
            <w:pPr>
              <w:pStyle w:val="TableEntryHeader"/>
            </w:pPr>
            <w:r w:rsidRPr="00850CFB">
              <w:t>Template Name</w:t>
            </w:r>
          </w:p>
        </w:tc>
        <w:tc>
          <w:tcPr>
            <w:tcW w:w="3514" w:type="pct"/>
            <w:gridSpan w:val="4"/>
            <w:tcBorders>
              <w:top w:val="single" w:sz="4" w:space="0" w:color="auto"/>
            </w:tcBorders>
            <w:shd w:val="clear" w:color="auto" w:fill="auto"/>
            <w:vAlign w:val="center"/>
          </w:tcPr>
          <w:p w:rsidR="00BC480B" w:rsidRPr="00850CFB" w:rsidRDefault="00BC480B" w:rsidP="00C57BED">
            <w:pPr>
              <w:pStyle w:val="TableEntry"/>
            </w:pPr>
            <w:r w:rsidRPr="00850CFB">
              <w:t>Reconciled Plan of Care Section</w:t>
            </w:r>
          </w:p>
        </w:tc>
      </w:tr>
      <w:tr w:rsidR="00BC480B" w:rsidRPr="00850CFB" w:rsidTr="006F1ABD">
        <w:trPr>
          <w:cantSplit/>
          <w:jc w:val="center"/>
        </w:trPr>
        <w:tc>
          <w:tcPr>
            <w:tcW w:w="1486" w:type="pct"/>
            <w:gridSpan w:val="2"/>
            <w:tcBorders>
              <w:top w:val="single" w:sz="4" w:space="0" w:color="auto"/>
            </w:tcBorders>
            <w:shd w:val="clear" w:color="auto" w:fill="E6E6E6"/>
            <w:vAlign w:val="center"/>
          </w:tcPr>
          <w:p w:rsidR="00BC480B" w:rsidRPr="00850CFB" w:rsidRDefault="00BC480B" w:rsidP="00C57BED">
            <w:pPr>
              <w:pStyle w:val="TableEntryHeader"/>
            </w:pPr>
            <w:r w:rsidRPr="00850CFB">
              <w:t xml:space="preserve">Template ID </w:t>
            </w:r>
          </w:p>
        </w:tc>
        <w:tc>
          <w:tcPr>
            <w:tcW w:w="3514" w:type="pct"/>
            <w:gridSpan w:val="4"/>
            <w:tcBorders>
              <w:top w:val="single" w:sz="4" w:space="0" w:color="auto"/>
            </w:tcBorders>
            <w:shd w:val="clear" w:color="auto" w:fill="auto"/>
            <w:vAlign w:val="center"/>
          </w:tcPr>
          <w:p w:rsidR="00BC480B" w:rsidRPr="00BD06B0" w:rsidRDefault="00BC480B" w:rsidP="006F1ABD">
            <w:pPr>
              <w:pStyle w:val="TableEntry"/>
            </w:pPr>
            <w:r w:rsidRPr="00BD06B0">
              <w:t>1.3.6.1.4.1.19376.1.5.3.1.1.26.1.4</w:t>
            </w:r>
          </w:p>
        </w:tc>
      </w:tr>
      <w:tr w:rsidR="00BC480B" w:rsidRPr="00850CFB" w:rsidTr="006F1ABD">
        <w:trPr>
          <w:cantSplit/>
          <w:jc w:val="center"/>
        </w:trPr>
        <w:tc>
          <w:tcPr>
            <w:tcW w:w="1486" w:type="pct"/>
            <w:gridSpan w:val="2"/>
            <w:tcBorders>
              <w:top w:val="single" w:sz="4" w:space="0" w:color="auto"/>
            </w:tcBorders>
            <w:shd w:val="clear" w:color="auto" w:fill="E6E6E6"/>
            <w:vAlign w:val="center"/>
          </w:tcPr>
          <w:p w:rsidR="00BC480B" w:rsidRPr="00850CFB" w:rsidRDefault="00BC480B" w:rsidP="00C57BED">
            <w:pPr>
              <w:pStyle w:val="TableEntryHeader"/>
            </w:pPr>
            <w:r w:rsidRPr="00850CFB">
              <w:t xml:space="preserve">Parent Template </w:t>
            </w:r>
          </w:p>
        </w:tc>
        <w:tc>
          <w:tcPr>
            <w:tcW w:w="3514" w:type="pct"/>
            <w:gridSpan w:val="4"/>
            <w:tcBorders>
              <w:top w:val="single" w:sz="4" w:space="0" w:color="auto"/>
            </w:tcBorders>
            <w:shd w:val="clear" w:color="auto" w:fill="auto"/>
            <w:vAlign w:val="center"/>
          </w:tcPr>
          <w:p w:rsidR="00BC480B" w:rsidRPr="00850CFB" w:rsidRDefault="00BC480B" w:rsidP="00C57BED">
            <w:pPr>
              <w:pStyle w:val="TableEntry"/>
            </w:pPr>
            <w:r w:rsidRPr="00850CFB">
              <w:t>Parent is CCDA Plan of Treatment Section  (V2) template ID</w:t>
            </w:r>
          </w:p>
          <w:p w:rsidR="00BC480B" w:rsidRPr="00850CFB" w:rsidRDefault="00BC480B" w:rsidP="00C57BED">
            <w:pPr>
              <w:pStyle w:val="TableEntry"/>
            </w:pPr>
            <w:r w:rsidRPr="00850CFB">
              <w:t>2.16.840.1.113883.10.20.22.2.10.2</w:t>
            </w:r>
          </w:p>
        </w:tc>
      </w:tr>
      <w:tr w:rsidR="00BC480B" w:rsidRPr="00850CFB" w:rsidTr="006F1ABD">
        <w:trPr>
          <w:cantSplit/>
          <w:jc w:val="center"/>
        </w:trPr>
        <w:tc>
          <w:tcPr>
            <w:tcW w:w="1486" w:type="pct"/>
            <w:gridSpan w:val="2"/>
            <w:tcBorders>
              <w:top w:val="single" w:sz="4" w:space="0" w:color="auto"/>
            </w:tcBorders>
            <w:shd w:val="clear" w:color="auto" w:fill="E6E6E6"/>
            <w:vAlign w:val="center"/>
          </w:tcPr>
          <w:p w:rsidR="00BC480B" w:rsidRPr="00850CFB" w:rsidRDefault="00BC480B" w:rsidP="00C57BED">
            <w:pPr>
              <w:pStyle w:val="TableEntryHeader"/>
            </w:pPr>
            <w:r w:rsidRPr="00850CFB">
              <w:t xml:space="preserve">General Description </w:t>
            </w:r>
          </w:p>
        </w:tc>
        <w:tc>
          <w:tcPr>
            <w:tcW w:w="3514" w:type="pct"/>
            <w:gridSpan w:val="4"/>
            <w:tcBorders>
              <w:top w:val="single" w:sz="4" w:space="0" w:color="auto"/>
            </w:tcBorders>
            <w:shd w:val="clear" w:color="auto" w:fill="auto"/>
            <w:vAlign w:val="center"/>
          </w:tcPr>
          <w:p w:rsidR="00BC480B" w:rsidRPr="00850CFB" w:rsidRDefault="00BC480B" w:rsidP="00C57BED">
            <w:pPr>
              <w:pStyle w:val="TableEntry"/>
            </w:pPr>
            <w:r w:rsidRPr="00850CFB">
              <w:t>Reconciled Plan of Care section provides the patient-centered holistic view which results from the reconciliation of all the various Plans of Care.</w:t>
            </w:r>
          </w:p>
        </w:tc>
      </w:tr>
      <w:tr w:rsidR="00BC480B" w:rsidRPr="00850CFB" w:rsidTr="006F1ABD">
        <w:trPr>
          <w:cantSplit/>
          <w:jc w:val="center"/>
        </w:trPr>
        <w:tc>
          <w:tcPr>
            <w:tcW w:w="1486" w:type="pct"/>
            <w:gridSpan w:val="2"/>
            <w:tcBorders>
              <w:top w:val="single" w:sz="4" w:space="0" w:color="auto"/>
            </w:tcBorders>
            <w:shd w:val="clear" w:color="auto" w:fill="E6E6E6"/>
            <w:vAlign w:val="center"/>
          </w:tcPr>
          <w:p w:rsidR="00BC480B" w:rsidRPr="00850CFB" w:rsidRDefault="00BC480B" w:rsidP="00C57BED">
            <w:pPr>
              <w:pStyle w:val="TableEntryHeader"/>
            </w:pPr>
            <w:r w:rsidRPr="00850CFB">
              <w:t>Section Code</w:t>
            </w:r>
          </w:p>
        </w:tc>
        <w:tc>
          <w:tcPr>
            <w:tcW w:w="3514" w:type="pct"/>
            <w:gridSpan w:val="4"/>
            <w:tcBorders>
              <w:top w:val="single" w:sz="4" w:space="0" w:color="auto"/>
            </w:tcBorders>
            <w:shd w:val="clear" w:color="auto" w:fill="auto"/>
            <w:vAlign w:val="center"/>
          </w:tcPr>
          <w:p w:rsidR="00BC480B" w:rsidRPr="00850CFB" w:rsidRDefault="00BC480B" w:rsidP="004B5156">
            <w:pPr>
              <w:pStyle w:val="TableEntry"/>
            </w:pPr>
            <w:r w:rsidRPr="00850CFB">
              <w:t>&lt;LOINC, “Reconciled Plan of Care Section”&gt; 18776-5</w:t>
            </w:r>
          </w:p>
        </w:tc>
      </w:tr>
      <w:tr w:rsidR="00BC480B" w:rsidRPr="00850CFB" w:rsidTr="006F1ABD">
        <w:trPr>
          <w:cantSplit/>
          <w:jc w:val="center"/>
        </w:trPr>
        <w:tc>
          <w:tcPr>
            <w:tcW w:w="810" w:type="pct"/>
            <w:tcBorders>
              <w:top w:val="single" w:sz="4" w:space="0" w:color="auto"/>
            </w:tcBorders>
            <w:shd w:val="clear" w:color="auto" w:fill="E6E6E6"/>
            <w:vAlign w:val="center"/>
          </w:tcPr>
          <w:p w:rsidR="00BC480B" w:rsidRPr="00850CFB" w:rsidRDefault="00BC480B" w:rsidP="00C57BED">
            <w:pPr>
              <w:pStyle w:val="TableEntryHeader"/>
            </w:pPr>
            <w:r w:rsidRPr="00850CFB">
              <w:t xml:space="preserve">Opt and Card </w:t>
            </w:r>
          </w:p>
        </w:tc>
        <w:tc>
          <w:tcPr>
            <w:tcW w:w="675" w:type="pct"/>
            <w:tcBorders>
              <w:top w:val="single" w:sz="4" w:space="0" w:color="auto"/>
            </w:tcBorders>
            <w:shd w:val="clear" w:color="auto" w:fill="E6E6E6"/>
            <w:vAlign w:val="center"/>
          </w:tcPr>
          <w:p w:rsidR="00BC480B" w:rsidRPr="00850CFB" w:rsidRDefault="00BC480B" w:rsidP="00C57BED">
            <w:pPr>
              <w:pStyle w:val="TableEntryHeader"/>
            </w:pPr>
            <w:r w:rsidRPr="00850CFB">
              <w:t>Condition</w:t>
            </w:r>
          </w:p>
        </w:tc>
        <w:tc>
          <w:tcPr>
            <w:tcW w:w="1033" w:type="pct"/>
            <w:tcBorders>
              <w:top w:val="single" w:sz="4" w:space="0" w:color="auto"/>
            </w:tcBorders>
            <w:shd w:val="clear" w:color="auto" w:fill="E4E4E4"/>
          </w:tcPr>
          <w:p w:rsidR="00BC480B" w:rsidRPr="00850CFB" w:rsidRDefault="00BC480B" w:rsidP="00C57BED">
            <w:pPr>
              <w:pStyle w:val="TableEntryHeader"/>
            </w:pPr>
            <w:r w:rsidRPr="00850CFB">
              <w:t xml:space="preserve">Data Element or </w:t>
            </w:r>
            <w:r w:rsidRPr="00850CFB">
              <w:br/>
              <w:t>Section Name</w:t>
            </w:r>
          </w:p>
        </w:tc>
        <w:tc>
          <w:tcPr>
            <w:tcW w:w="906" w:type="pct"/>
            <w:tcBorders>
              <w:top w:val="single" w:sz="4" w:space="0" w:color="auto"/>
            </w:tcBorders>
            <w:shd w:val="clear" w:color="auto" w:fill="E4E4E4"/>
          </w:tcPr>
          <w:p w:rsidR="00BC480B" w:rsidRPr="00850CFB" w:rsidRDefault="00BC480B" w:rsidP="00C57BED">
            <w:pPr>
              <w:pStyle w:val="TableEntryHeader"/>
            </w:pPr>
            <w:r w:rsidRPr="00850CFB">
              <w:t>CCDA Template ID</w:t>
            </w:r>
          </w:p>
        </w:tc>
        <w:tc>
          <w:tcPr>
            <w:tcW w:w="716" w:type="pct"/>
            <w:tcBorders>
              <w:top w:val="single" w:sz="4" w:space="0" w:color="auto"/>
            </w:tcBorders>
            <w:shd w:val="clear" w:color="auto" w:fill="E4E4E4"/>
            <w:vAlign w:val="center"/>
          </w:tcPr>
          <w:p w:rsidR="00BC480B" w:rsidRPr="00850CFB" w:rsidRDefault="00BC480B" w:rsidP="00C57BED">
            <w:pPr>
              <w:pStyle w:val="TableEntryHeader"/>
            </w:pPr>
            <w:r w:rsidRPr="00850CFB">
              <w:t>Specification Document</w:t>
            </w:r>
          </w:p>
        </w:tc>
        <w:tc>
          <w:tcPr>
            <w:tcW w:w="860" w:type="pct"/>
            <w:tcBorders>
              <w:top w:val="single" w:sz="4" w:space="0" w:color="auto"/>
            </w:tcBorders>
            <w:shd w:val="clear" w:color="auto" w:fill="E4E4E4"/>
            <w:vAlign w:val="center"/>
          </w:tcPr>
          <w:p w:rsidR="00BC480B" w:rsidRPr="00850CFB" w:rsidRDefault="00BC480B" w:rsidP="00C57BED">
            <w:pPr>
              <w:pStyle w:val="TableEntryHeader"/>
            </w:pPr>
            <w:r w:rsidRPr="00850CFB">
              <w:t>Vocabulary</w:t>
            </w:r>
          </w:p>
          <w:p w:rsidR="00BC480B" w:rsidRPr="00850CFB" w:rsidRDefault="00BC480B" w:rsidP="00C57BED">
            <w:pPr>
              <w:pStyle w:val="TableEntryHeader"/>
            </w:pPr>
            <w:r w:rsidRPr="00850CFB">
              <w:t>Constraint</w:t>
            </w:r>
          </w:p>
        </w:tc>
      </w:tr>
      <w:tr w:rsidR="00BC480B" w:rsidRPr="00850CFB"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Header"/>
            </w:pPr>
            <w:r w:rsidRPr="00850CFB">
              <w:t>Entries</w:t>
            </w:r>
          </w:p>
        </w:tc>
      </w:tr>
      <w:tr w:rsidR="00BC480B" w:rsidRPr="00850CFB" w:rsidTr="006F1ABD">
        <w:trPr>
          <w:cantSplit/>
          <w:jc w:val="center"/>
        </w:trPr>
        <w:tc>
          <w:tcPr>
            <w:tcW w:w="810" w:type="pct"/>
            <w:tcBorders>
              <w:top w:val="single" w:sz="4" w:space="0" w:color="auto"/>
              <w:left w:val="single" w:sz="4" w:space="0" w:color="auto"/>
              <w:bottom w:val="single" w:sz="4" w:space="0" w:color="auto"/>
              <w:right w:val="single" w:sz="4" w:space="0" w:color="auto"/>
            </w:tcBorders>
            <w:vAlign w:val="center"/>
          </w:tcPr>
          <w:p w:rsidR="00BC480B" w:rsidRPr="00850CFB" w:rsidRDefault="00731993" w:rsidP="00C57BED">
            <w:pPr>
              <w:pStyle w:val="TableEntry"/>
            </w:pPr>
            <w:r w:rsidRPr="00850CFB">
              <w:t>C [1</w:t>
            </w:r>
            <w:proofErr w:type="gramStart"/>
            <w:r w:rsidRPr="00850CFB">
              <w:t>..*</w:t>
            </w:r>
            <w:proofErr w:type="gramEnd"/>
            <w:r w:rsidRPr="00850CFB">
              <w:t>]</w:t>
            </w:r>
          </w:p>
        </w:tc>
        <w:tc>
          <w:tcPr>
            <w:tcW w:w="675"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Instructions</w:t>
            </w:r>
          </w:p>
          <w:p w:rsidR="00BC480B" w:rsidRPr="00850CFB" w:rsidRDefault="00BC480B" w:rsidP="00C57BED">
            <w:pPr>
              <w:pStyle w:val="TableEntry"/>
            </w:pPr>
          </w:p>
          <w:p w:rsidR="00BC480B" w:rsidRPr="00850CFB" w:rsidRDefault="00BC480B" w:rsidP="00C57BED">
            <w:pPr>
              <w:pStyle w:val="TableEntry"/>
            </w:pPr>
          </w:p>
        </w:tc>
        <w:tc>
          <w:tcPr>
            <w:tcW w:w="906"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2.16.840.1.113883.10.20.22.4.20.2</w:t>
            </w:r>
          </w:p>
        </w:tc>
        <w:tc>
          <w:tcPr>
            <w:tcW w:w="716"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r w:rsidRPr="00850CFB">
              <w:t>CCDA Template see CCDA August 2013</w:t>
            </w:r>
          </w:p>
          <w:p w:rsidR="00BC480B" w:rsidRPr="00850CFB" w:rsidRDefault="00BC480B" w:rsidP="00C57BED">
            <w:pPr>
              <w:pStyle w:val="TableEntry"/>
            </w:pPr>
            <w:r w:rsidRPr="00850CFB">
              <w:t>3.42 Instructions</w:t>
            </w:r>
          </w:p>
        </w:tc>
        <w:tc>
          <w:tcPr>
            <w:tcW w:w="860"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r>
      <w:tr w:rsidR="00BC480B" w:rsidRPr="00850CFB" w:rsidTr="006F1ABD">
        <w:trPr>
          <w:cantSplit/>
          <w:jc w:val="center"/>
        </w:trPr>
        <w:tc>
          <w:tcPr>
            <w:tcW w:w="810" w:type="pct"/>
            <w:tcBorders>
              <w:top w:val="single" w:sz="4" w:space="0" w:color="auto"/>
              <w:left w:val="single" w:sz="4" w:space="0" w:color="auto"/>
              <w:bottom w:val="single" w:sz="4" w:space="0" w:color="auto"/>
              <w:right w:val="single" w:sz="4" w:space="0" w:color="auto"/>
            </w:tcBorders>
            <w:vAlign w:val="center"/>
          </w:tcPr>
          <w:p w:rsidR="00BC480B" w:rsidRPr="00850CFB" w:rsidRDefault="00731993" w:rsidP="00C57BED">
            <w:pPr>
              <w:pStyle w:val="TableEntry"/>
            </w:pPr>
            <w:r w:rsidRPr="00850CFB">
              <w:lastRenderedPageBreak/>
              <w:t>C [1</w:t>
            </w:r>
            <w:proofErr w:type="gramStart"/>
            <w:r w:rsidRPr="00850CFB">
              <w:t>..*</w:t>
            </w:r>
            <w:proofErr w:type="gramEnd"/>
            <w:r w:rsidRPr="00850CFB">
              <w:t>]</w:t>
            </w:r>
          </w:p>
        </w:tc>
        <w:tc>
          <w:tcPr>
            <w:tcW w:w="675"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Act Plan</w:t>
            </w:r>
          </w:p>
          <w:p w:rsidR="00BC480B" w:rsidRPr="00850CFB" w:rsidRDefault="00BC480B" w:rsidP="00C57BED">
            <w:pPr>
              <w:pStyle w:val="TableEntry"/>
            </w:pPr>
          </w:p>
          <w:p w:rsidR="00BC480B" w:rsidRPr="00850CFB" w:rsidRDefault="00BC480B" w:rsidP="00C57BED">
            <w:pPr>
              <w:pStyle w:val="TableEntry"/>
            </w:pPr>
          </w:p>
        </w:tc>
        <w:tc>
          <w:tcPr>
            <w:tcW w:w="906"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2.16.840.1.113883.10.20.22.4.39.2</w:t>
            </w:r>
          </w:p>
        </w:tc>
        <w:tc>
          <w:tcPr>
            <w:tcW w:w="716"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r w:rsidRPr="00850CFB">
              <w:t>CCDA Template see CCDA August 2013</w:t>
            </w:r>
          </w:p>
          <w:p w:rsidR="00BC480B" w:rsidRPr="00850CFB" w:rsidRDefault="00BC480B" w:rsidP="00C57BED">
            <w:pPr>
              <w:pStyle w:val="TableEntry"/>
            </w:pPr>
            <w:r w:rsidRPr="00850CFB">
              <w:t>3.1 Act Plan</w:t>
            </w:r>
          </w:p>
          <w:p w:rsidR="00BC480B" w:rsidRPr="00850CFB" w:rsidRDefault="00BC480B" w:rsidP="00C57BED">
            <w:pPr>
              <w:pStyle w:val="TableEntry"/>
            </w:pPr>
          </w:p>
        </w:tc>
        <w:tc>
          <w:tcPr>
            <w:tcW w:w="860"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r>
      <w:tr w:rsidR="00BC480B" w:rsidRPr="00850CFB" w:rsidTr="006F1ABD">
        <w:trPr>
          <w:cantSplit/>
          <w:jc w:val="center"/>
        </w:trPr>
        <w:tc>
          <w:tcPr>
            <w:tcW w:w="810" w:type="pct"/>
            <w:tcBorders>
              <w:top w:val="single" w:sz="4" w:space="0" w:color="auto"/>
              <w:left w:val="single" w:sz="4" w:space="0" w:color="auto"/>
              <w:bottom w:val="single" w:sz="4" w:space="0" w:color="auto"/>
              <w:right w:val="single" w:sz="4" w:space="0" w:color="auto"/>
            </w:tcBorders>
            <w:vAlign w:val="center"/>
          </w:tcPr>
          <w:p w:rsidR="00BC480B" w:rsidRPr="00850CFB" w:rsidRDefault="00731993" w:rsidP="00C57BED">
            <w:pPr>
              <w:pStyle w:val="TableEntry"/>
            </w:pPr>
            <w:r w:rsidRPr="00850CFB">
              <w:t>C [1</w:t>
            </w:r>
            <w:proofErr w:type="gramStart"/>
            <w:r w:rsidRPr="00850CFB">
              <w:t>..*</w:t>
            </w:r>
            <w:proofErr w:type="gramEnd"/>
            <w:r w:rsidRPr="00850CFB">
              <w:t>]</w:t>
            </w:r>
          </w:p>
        </w:tc>
        <w:tc>
          <w:tcPr>
            <w:tcW w:w="675"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Encounter Plan</w:t>
            </w:r>
          </w:p>
          <w:p w:rsidR="00BC480B" w:rsidRPr="00850CFB" w:rsidRDefault="00BC480B" w:rsidP="00C57BED">
            <w:pPr>
              <w:pStyle w:val="TableEntry"/>
            </w:pPr>
          </w:p>
        </w:tc>
        <w:tc>
          <w:tcPr>
            <w:tcW w:w="906"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2.16.840.1.113883.10.20.22.4.40.2</w:t>
            </w:r>
          </w:p>
        </w:tc>
        <w:tc>
          <w:tcPr>
            <w:tcW w:w="716"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CCDA Template see CCDA August 2013</w:t>
            </w:r>
          </w:p>
          <w:p w:rsidR="00BC480B" w:rsidRPr="00850CFB" w:rsidRDefault="00BC480B" w:rsidP="00C57BED">
            <w:pPr>
              <w:pStyle w:val="TableEntry"/>
            </w:pPr>
            <w:r w:rsidRPr="00850CFB">
              <w:t>3.26 Encounter Plan</w:t>
            </w:r>
          </w:p>
          <w:p w:rsidR="00BC480B" w:rsidRPr="00850CFB" w:rsidRDefault="00BC480B" w:rsidP="00C57BED">
            <w:pPr>
              <w:pStyle w:val="TableEntry"/>
            </w:pPr>
          </w:p>
        </w:tc>
        <w:tc>
          <w:tcPr>
            <w:tcW w:w="860"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r>
      <w:tr w:rsidR="00BC480B" w:rsidRPr="00850CFB" w:rsidTr="006F1ABD">
        <w:trPr>
          <w:cantSplit/>
          <w:jc w:val="center"/>
        </w:trPr>
        <w:tc>
          <w:tcPr>
            <w:tcW w:w="810" w:type="pct"/>
            <w:tcBorders>
              <w:top w:val="single" w:sz="4" w:space="0" w:color="auto"/>
              <w:left w:val="single" w:sz="4" w:space="0" w:color="auto"/>
              <w:bottom w:val="single" w:sz="4" w:space="0" w:color="auto"/>
              <w:right w:val="single" w:sz="4" w:space="0" w:color="auto"/>
            </w:tcBorders>
            <w:vAlign w:val="center"/>
          </w:tcPr>
          <w:p w:rsidR="00BC480B" w:rsidRPr="00850CFB" w:rsidRDefault="00731993" w:rsidP="00C57BED">
            <w:pPr>
              <w:pStyle w:val="TableEntry"/>
            </w:pPr>
            <w:r w:rsidRPr="00850CFB">
              <w:t>C [1</w:t>
            </w:r>
            <w:proofErr w:type="gramStart"/>
            <w:r w:rsidRPr="00850CFB">
              <w:t>..*</w:t>
            </w:r>
            <w:proofErr w:type="gramEnd"/>
            <w:r w:rsidRPr="00850CFB">
              <w:t>]</w:t>
            </w:r>
          </w:p>
        </w:tc>
        <w:tc>
          <w:tcPr>
            <w:tcW w:w="675"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Handoff Communication</w:t>
            </w:r>
          </w:p>
        </w:tc>
        <w:tc>
          <w:tcPr>
            <w:tcW w:w="906"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2.16.840.1.113883.10.20.22.4.141</w:t>
            </w:r>
          </w:p>
        </w:tc>
        <w:tc>
          <w:tcPr>
            <w:tcW w:w="716"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CCDA Template see CCDA August 2013</w:t>
            </w:r>
          </w:p>
          <w:p w:rsidR="00BC480B" w:rsidRPr="00850CFB" w:rsidRDefault="00BC480B" w:rsidP="00C57BED">
            <w:pPr>
              <w:pStyle w:val="TableEntry"/>
            </w:pPr>
            <w:r w:rsidRPr="00850CFB">
              <w:t>3.17.1 Handoff Communication</w:t>
            </w:r>
          </w:p>
        </w:tc>
        <w:tc>
          <w:tcPr>
            <w:tcW w:w="860"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r>
      <w:tr w:rsidR="00BC480B" w:rsidRPr="00850CFB" w:rsidTr="006F1ABD">
        <w:trPr>
          <w:cantSplit/>
          <w:jc w:val="center"/>
        </w:trPr>
        <w:tc>
          <w:tcPr>
            <w:tcW w:w="810" w:type="pct"/>
            <w:tcBorders>
              <w:top w:val="single" w:sz="4" w:space="0" w:color="auto"/>
              <w:left w:val="single" w:sz="4" w:space="0" w:color="auto"/>
              <w:bottom w:val="single" w:sz="4" w:space="0" w:color="auto"/>
              <w:right w:val="single" w:sz="4" w:space="0" w:color="auto"/>
            </w:tcBorders>
            <w:vAlign w:val="center"/>
          </w:tcPr>
          <w:p w:rsidR="00BC480B" w:rsidRPr="00850CFB" w:rsidDel="00ED0757" w:rsidRDefault="00731993" w:rsidP="00C57BED">
            <w:pPr>
              <w:pStyle w:val="TableEntry"/>
            </w:pPr>
            <w:r w:rsidRPr="00850CFB">
              <w:t>C [1</w:t>
            </w:r>
            <w:proofErr w:type="gramStart"/>
            <w:r w:rsidRPr="00850CFB">
              <w:t>..*</w:t>
            </w:r>
            <w:proofErr w:type="gramEnd"/>
            <w:r w:rsidRPr="00850CFB">
              <w:t>]</w:t>
            </w:r>
          </w:p>
        </w:tc>
        <w:tc>
          <w:tcPr>
            <w:tcW w:w="675"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Observation Plan</w:t>
            </w:r>
          </w:p>
          <w:p w:rsidR="00BC480B" w:rsidRPr="00850CFB" w:rsidRDefault="00BC480B" w:rsidP="00C57BED">
            <w:pPr>
              <w:pStyle w:val="TableEntry"/>
            </w:pPr>
          </w:p>
        </w:tc>
        <w:tc>
          <w:tcPr>
            <w:tcW w:w="906"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2.16.840.1.113883.10.20.22.4.44.2</w:t>
            </w:r>
          </w:p>
        </w:tc>
        <w:tc>
          <w:tcPr>
            <w:tcW w:w="716"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CCDA Template see CCDA August 2013</w:t>
            </w:r>
          </w:p>
          <w:p w:rsidR="00BC480B" w:rsidRPr="00850CFB" w:rsidRDefault="00BC480B" w:rsidP="00C57BED">
            <w:pPr>
              <w:pStyle w:val="TableEntry"/>
            </w:pPr>
            <w:r w:rsidRPr="00850CFB">
              <w:t>3.54 Observation Plan</w:t>
            </w:r>
          </w:p>
          <w:p w:rsidR="00BC480B" w:rsidRPr="00850CFB" w:rsidRDefault="00BC480B" w:rsidP="00C57BED">
            <w:pPr>
              <w:pStyle w:val="TableEntry"/>
            </w:pPr>
          </w:p>
        </w:tc>
        <w:tc>
          <w:tcPr>
            <w:tcW w:w="860"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r>
      <w:tr w:rsidR="00BC480B" w:rsidRPr="00850CFB" w:rsidTr="006F1ABD">
        <w:trPr>
          <w:cantSplit/>
          <w:jc w:val="center"/>
        </w:trPr>
        <w:tc>
          <w:tcPr>
            <w:tcW w:w="810" w:type="pct"/>
            <w:tcBorders>
              <w:top w:val="single" w:sz="4" w:space="0" w:color="auto"/>
              <w:left w:val="single" w:sz="4" w:space="0" w:color="auto"/>
              <w:bottom w:val="single" w:sz="4" w:space="0" w:color="auto"/>
              <w:right w:val="single" w:sz="4" w:space="0" w:color="auto"/>
            </w:tcBorders>
            <w:vAlign w:val="center"/>
          </w:tcPr>
          <w:p w:rsidR="00BC480B" w:rsidRPr="00850CFB" w:rsidDel="00ED0757" w:rsidRDefault="00731993" w:rsidP="00C57BED">
            <w:pPr>
              <w:pStyle w:val="TableEntry"/>
            </w:pPr>
            <w:r w:rsidRPr="00850CFB">
              <w:t>C [1</w:t>
            </w:r>
            <w:proofErr w:type="gramStart"/>
            <w:r w:rsidRPr="00850CFB">
              <w:t>..*</w:t>
            </w:r>
            <w:proofErr w:type="gramEnd"/>
            <w:r w:rsidRPr="00850CFB">
              <w:t>]</w:t>
            </w:r>
          </w:p>
        </w:tc>
        <w:tc>
          <w:tcPr>
            <w:tcW w:w="675"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Procedure Plan</w:t>
            </w:r>
          </w:p>
          <w:p w:rsidR="00BC480B" w:rsidRPr="00850CFB" w:rsidRDefault="00BC480B" w:rsidP="00C57BED">
            <w:pPr>
              <w:pStyle w:val="TableEntry"/>
            </w:pPr>
          </w:p>
          <w:p w:rsidR="00BC480B" w:rsidRPr="00850CFB" w:rsidRDefault="00BC480B" w:rsidP="00C57BED">
            <w:pPr>
              <w:pStyle w:val="TableEntry"/>
            </w:pPr>
          </w:p>
          <w:p w:rsidR="00BC480B" w:rsidRPr="00850CFB" w:rsidRDefault="00BC480B" w:rsidP="00C57BED">
            <w:pPr>
              <w:pStyle w:val="TableEntry"/>
            </w:pPr>
          </w:p>
          <w:p w:rsidR="00BC480B" w:rsidRPr="00850CFB" w:rsidRDefault="00BC480B" w:rsidP="00C57BED">
            <w:pPr>
              <w:pStyle w:val="TableEntry"/>
            </w:pPr>
          </w:p>
        </w:tc>
        <w:tc>
          <w:tcPr>
            <w:tcW w:w="906"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2.16.840.1.113883.10.20.22.4.41.2</w:t>
            </w:r>
          </w:p>
        </w:tc>
        <w:tc>
          <w:tcPr>
            <w:tcW w:w="716" w:type="pct"/>
            <w:tcBorders>
              <w:top w:val="single" w:sz="4" w:space="0" w:color="auto"/>
              <w:left w:val="single" w:sz="4" w:space="0" w:color="auto"/>
              <w:bottom w:val="single" w:sz="4" w:space="0" w:color="auto"/>
              <w:right w:val="single" w:sz="4" w:space="0" w:color="auto"/>
            </w:tcBorders>
          </w:tcPr>
          <w:p w:rsidR="00BC480B" w:rsidRPr="00850CFB" w:rsidRDefault="00BC480B" w:rsidP="00C57BED">
            <w:pPr>
              <w:pStyle w:val="TableEntry"/>
            </w:pPr>
            <w:r w:rsidRPr="00850CFB">
              <w:t>CCDA Template see CCDA August 2013</w:t>
            </w:r>
          </w:p>
          <w:p w:rsidR="00BC480B" w:rsidRPr="00850CFB" w:rsidRDefault="00BC480B" w:rsidP="00C57BED">
            <w:pPr>
              <w:pStyle w:val="TableEntry"/>
            </w:pPr>
            <w:r w:rsidRPr="00850CFB">
              <w:t>3.72 Procedure Plan</w:t>
            </w:r>
          </w:p>
        </w:tc>
        <w:tc>
          <w:tcPr>
            <w:tcW w:w="860" w:type="pct"/>
            <w:tcBorders>
              <w:top w:val="single" w:sz="4" w:space="0" w:color="auto"/>
              <w:left w:val="single" w:sz="4" w:space="0" w:color="auto"/>
              <w:bottom w:val="single" w:sz="4" w:space="0" w:color="auto"/>
              <w:right w:val="single" w:sz="4" w:space="0" w:color="auto"/>
            </w:tcBorders>
            <w:vAlign w:val="center"/>
          </w:tcPr>
          <w:p w:rsidR="00BC480B" w:rsidRPr="00850CFB" w:rsidRDefault="00BC480B" w:rsidP="00C57BED">
            <w:pPr>
              <w:pStyle w:val="TableEntry"/>
            </w:pPr>
          </w:p>
        </w:tc>
      </w:tr>
      <w:tr w:rsidR="00BC480B" w:rsidRPr="00850CFB" w:rsidTr="006F1ABD">
        <w:trPr>
          <w:cantSplit/>
          <w:trHeight w:val="1973"/>
          <w:jc w:val="center"/>
        </w:trPr>
        <w:tc>
          <w:tcPr>
            <w:tcW w:w="810" w:type="pct"/>
            <w:tcBorders>
              <w:top w:val="single" w:sz="4" w:space="0" w:color="auto"/>
              <w:left w:val="single" w:sz="4" w:space="0" w:color="auto"/>
              <w:right w:val="single" w:sz="4" w:space="0" w:color="auto"/>
            </w:tcBorders>
            <w:vAlign w:val="center"/>
          </w:tcPr>
          <w:p w:rsidR="00BC480B" w:rsidRPr="00850CFB" w:rsidDel="00ED0757" w:rsidRDefault="00731993" w:rsidP="00C57BED">
            <w:pPr>
              <w:pStyle w:val="TableEntry"/>
            </w:pPr>
            <w:r w:rsidRPr="00850CFB">
              <w:t>C [1</w:t>
            </w:r>
            <w:proofErr w:type="gramStart"/>
            <w:r w:rsidRPr="00850CFB">
              <w:t>..*</w:t>
            </w:r>
            <w:proofErr w:type="gramEnd"/>
            <w:r w:rsidRPr="00850CFB">
              <w:t>]</w:t>
            </w:r>
          </w:p>
        </w:tc>
        <w:tc>
          <w:tcPr>
            <w:tcW w:w="675" w:type="pct"/>
            <w:tcBorders>
              <w:top w:val="single" w:sz="4" w:space="0" w:color="auto"/>
              <w:left w:val="single" w:sz="4" w:space="0" w:color="auto"/>
              <w:right w:val="single" w:sz="4" w:space="0" w:color="auto"/>
            </w:tcBorders>
            <w:vAlign w:val="center"/>
          </w:tcPr>
          <w:p w:rsidR="00BC480B" w:rsidRPr="00850CFB" w:rsidRDefault="00BC480B" w:rsidP="00C57BED">
            <w:pPr>
              <w:pStyle w:val="TableEntry"/>
            </w:pPr>
          </w:p>
        </w:tc>
        <w:tc>
          <w:tcPr>
            <w:tcW w:w="1033" w:type="pct"/>
            <w:tcBorders>
              <w:top w:val="single" w:sz="4" w:space="0" w:color="auto"/>
              <w:left w:val="single" w:sz="4" w:space="0" w:color="auto"/>
              <w:right w:val="single" w:sz="4" w:space="0" w:color="auto"/>
            </w:tcBorders>
          </w:tcPr>
          <w:p w:rsidR="00BC480B" w:rsidRPr="00850CFB" w:rsidRDefault="00BC480B" w:rsidP="00C57BED">
            <w:pPr>
              <w:pStyle w:val="TableEntry"/>
            </w:pPr>
            <w:r w:rsidRPr="00850CFB">
              <w:t>Substance Administration Plan</w:t>
            </w:r>
          </w:p>
        </w:tc>
        <w:tc>
          <w:tcPr>
            <w:tcW w:w="906" w:type="pct"/>
            <w:tcBorders>
              <w:top w:val="single" w:sz="4" w:space="0" w:color="auto"/>
              <w:left w:val="single" w:sz="4" w:space="0" w:color="auto"/>
              <w:right w:val="single" w:sz="4" w:space="0" w:color="auto"/>
            </w:tcBorders>
          </w:tcPr>
          <w:p w:rsidR="00BC480B" w:rsidRPr="00850CFB" w:rsidRDefault="00BC480B" w:rsidP="00C57BED">
            <w:pPr>
              <w:pStyle w:val="TableEntry"/>
            </w:pPr>
            <w:r w:rsidRPr="00850CFB">
              <w:t>2.16.840.1.113883.10.20.22.4.42.2</w:t>
            </w:r>
          </w:p>
        </w:tc>
        <w:tc>
          <w:tcPr>
            <w:tcW w:w="716" w:type="pct"/>
            <w:tcBorders>
              <w:top w:val="single" w:sz="4" w:space="0" w:color="auto"/>
              <w:left w:val="single" w:sz="4" w:space="0" w:color="auto"/>
              <w:right w:val="single" w:sz="4" w:space="0" w:color="auto"/>
            </w:tcBorders>
          </w:tcPr>
          <w:p w:rsidR="00BC480B" w:rsidRPr="00850CFB" w:rsidRDefault="00BC480B" w:rsidP="00C57BED">
            <w:pPr>
              <w:pStyle w:val="TableEntry"/>
            </w:pPr>
            <w:r w:rsidRPr="00850CFB">
              <w:t>CCDA Template see CCDA August 2013</w:t>
            </w:r>
          </w:p>
          <w:p w:rsidR="00BC480B" w:rsidRPr="00850CFB" w:rsidRDefault="00BC480B" w:rsidP="00C57BED">
            <w:pPr>
              <w:pStyle w:val="TableEntry"/>
            </w:pPr>
            <w:r w:rsidRPr="00850CFB">
              <w:t>3.91</w:t>
            </w:r>
          </w:p>
          <w:p w:rsidR="00BC480B" w:rsidRPr="00850CFB" w:rsidRDefault="00BC480B" w:rsidP="00C57BED">
            <w:pPr>
              <w:pStyle w:val="TableEntry"/>
            </w:pPr>
            <w:r w:rsidRPr="00850CFB">
              <w:t>Substance Administration Plan</w:t>
            </w:r>
          </w:p>
        </w:tc>
        <w:tc>
          <w:tcPr>
            <w:tcW w:w="860" w:type="pct"/>
            <w:tcBorders>
              <w:top w:val="single" w:sz="4" w:space="0" w:color="auto"/>
              <w:left w:val="single" w:sz="4" w:space="0" w:color="auto"/>
              <w:right w:val="single" w:sz="4" w:space="0" w:color="auto"/>
            </w:tcBorders>
            <w:vAlign w:val="center"/>
          </w:tcPr>
          <w:p w:rsidR="00BC480B" w:rsidRPr="00850CFB" w:rsidRDefault="00BC480B" w:rsidP="00C57BED">
            <w:pPr>
              <w:pStyle w:val="TableEntry"/>
            </w:pPr>
          </w:p>
        </w:tc>
      </w:tr>
      <w:tr w:rsidR="00BC480B" w:rsidRPr="00850CFB" w:rsidTr="006F1ABD">
        <w:trPr>
          <w:cantSplit/>
          <w:trHeight w:val="1658"/>
          <w:jc w:val="center"/>
        </w:trPr>
        <w:tc>
          <w:tcPr>
            <w:tcW w:w="810" w:type="pct"/>
            <w:tcBorders>
              <w:top w:val="single" w:sz="4" w:space="0" w:color="auto"/>
              <w:left w:val="single" w:sz="4" w:space="0" w:color="auto"/>
              <w:right w:val="single" w:sz="4" w:space="0" w:color="auto"/>
            </w:tcBorders>
            <w:vAlign w:val="center"/>
          </w:tcPr>
          <w:p w:rsidR="00BC480B" w:rsidRPr="00850CFB" w:rsidRDefault="00731993" w:rsidP="00C57BED">
            <w:pPr>
              <w:pStyle w:val="TableEntry"/>
            </w:pPr>
            <w:r w:rsidRPr="00850CFB">
              <w:lastRenderedPageBreak/>
              <w:t>C [1</w:t>
            </w:r>
            <w:proofErr w:type="gramStart"/>
            <w:r w:rsidRPr="00850CFB">
              <w:t>..*</w:t>
            </w:r>
            <w:proofErr w:type="gramEnd"/>
            <w:r w:rsidRPr="00850CFB">
              <w:t>]</w:t>
            </w:r>
          </w:p>
        </w:tc>
        <w:tc>
          <w:tcPr>
            <w:tcW w:w="675" w:type="pct"/>
            <w:tcBorders>
              <w:top w:val="single" w:sz="4" w:space="0" w:color="auto"/>
              <w:left w:val="single" w:sz="4" w:space="0" w:color="auto"/>
              <w:right w:val="single" w:sz="4" w:space="0" w:color="auto"/>
            </w:tcBorders>
            <w:vAlign w:val="center"/>
          </w:tcPr>
          <w:p w:rsidR="00BC480B" w:rsidRPr="00850CFB" w:rsidRDefault="00BC480B" w:rsidP="00C57BED">
            <w:pPr>
              <w:pStyle w:val="TableEntry"/>
            </w:pPr>
          </w:p>
        </w:tc>
        <w:tc>
          <w:tcPr>
            <w:tcW w:w="1033" w:type="pct"/>
            <w:tcBorders>
              <w:top w:val="single" w:sz="4" w:space="0" w:color="auto"/>
              <w:left w:val="single" w:sz="4" w:space="0" w:color="auto"/>
              <w:right w:val="single" w:sz="4" w:space="0" w:color="auto"/>
            </w:tcBorders>
          </w:tcPr>
          <w:p w:rsidR="00BC480B" w:rsidRPr="00850CFB" w:rsidRDefault="00BC480B" w:rsidP="00C57BED">
            <w:pPr>
              <w:pStyle w:val="TableEntry"/>
            </w:pPr>
            <w:r w:rsidRPr="00850CFB">
              <w:t>Supply Plan</w:t>
            </w:r>
          </w:p>
        </w:tc>
        <w:tc>
          <w:tcPr>
            <w:tcW w:w="906" w:type="pct"/>
            <w:tcBorders>
              <w:top w:val="single" w:sz="4" w:space="0" w:color="auto"/>
              <w:left w:val="single" w:sz="4" w:space="0" w:color="auto"/>
              <w:right w:val="single" w:sz="4" w:space="0" w:color="auto"/>
            </w:tcBorders>
          </w:tcPr>
          <w:p w:rsidR="00BC480B" w:rsidRPr="00850CFB" w:rsidRDefault="00BC480B" w:rsidP="00C57BED">
            <w:pPr>
              <w:pStyle w:val="TableEntry"/>
            </w:pPr>
            <w:r w:rsidRPr="00850CFB">
              <w:t>2.16.840.1.113883.10.20.22.4.43.2</w:t>
            </w:r>
          </w:p>
        </w:tc>
        <w:tc>
          <w:tcPr>
            <w:tcW w:w="716" w:type="pct"/>
            <w:tcBorders>
              <w:top w:val="single" w:sz="4" w:space="0" w:color="auto"/>
              <w:left w:val="single" w:sz="4" w:space="0" w:color="auto"/>
              <w:right w:val="single" w:sz="4" w:space="0" w:color="auto"/>
            </w:tcBorders>
          </w:tcPr>
          <w:p w:rsidR="00BC480B" w:rsidRPr="00850CFB" w:rsidRDefault="00BC480B" w:rsidP="00C57BED">
            <w:pPr>
              <w:pStyle w:val="TableEntry"/>
            </w:pPr>
            <w:r w:rsidRPr="00850CFB">
              <w:t>CCDA Template see CCDA August 2013</w:t>
            </w:r>
          </w:p>
          <w:p w:rsidR="00BC480B" w:rsidRPr="00850CFB" w:rsidRDefault="00BC480B" w:rsidP="00C57BED">
            <w:pPr>
              <w:pStyle w:val="TableEntry"/>
            </w:pPr>
            <w:r w:rsidRPr="00850CFB">
              <w:t>3.93</w:t>
            </w:r>
          </w:p>
          <w:p w:rsidR="00BC480B" w:rsidRPr="00850CFB" w:rsidRDefault="00BC480B" w:rsidP="00C57BED">
            <w:pPr>
              <w:pStyle w:val="TableEntry"/>
            </w:pPr>
            <w:r w:rsidRPr="00850CFB">
              <w:t>Supply Plan</w:t>
            </w:r>
          </w:p>
        </w:tc>
        <w:tc>
          <w:tcPr>
            <w:tcW w:w="860" w:type="pct"/>
            <w:tcBorders>
              <w:top w:val="single" w:sz="4" w:space="0" w:color="auto"/>
              <w:left w:val="single" w:sz="4" w:space="0" w:color="auto"/>
              <w:right w:val="single" w:sz="4" w:space="0" w:color="auto"/>
            </w:tcBorders>
            <w:vAlign w:val="center"/>
          </w:tcPr>
          <w:p w:rsidR="00BC480B" w:rsidRPr="00850CFB" w:rsidRDefault="00BC480B" w:rsidP="00C57BED">
            <w:pPr>
              <w:pStyle w:val="TableEntry"/>
            </w:pPr>
          </w:p>
        </w:tc>
      </w:tr>
    </w:tbl>
    <w:p w:rsidR="00BC480B" w:rsidRPr="00850CFB" w:rsidRDefault="00BC480B" w:rsidP="00F06B2A">
      <w:pPr>
        <w:pStyle w:val="TableTitle"/>
      </w:pPr>
    </w:p>
    <w:p w:rsidR="00DF2EC0" w:rsidRPr="00850CFB" w:rsidRDefault="00DF2EC0" w:rsidP="006F1ABD">
      <w:pPr>
        <w:pStyle w:val="Heading6"/>
      </w:pPr>
      <w:bookmarkStart w:id="116" w:name="_Toc296340357"/>
      <w:bookmarkStart w:id="117" w:name="_Toc368399628"/>
      <w:r w:rsidRPr="00850CFB">
        <w:t>6.3.3.10.S</w:t>
      </w:r>
      <w:r w:rsidR="00F31D13" w:rsidRPr="00850CFB">
        <w:t>2</w:t>
      </w:r>
      <w:r w:rsidRPr="00850CFB">
        <w:t>.</w:t>
      </w:r>
      <w:bookmarkEnd w:id="116"/>
      <w:r w:rsidR="00F31D13" w:rsidRPr="00850CFB">
        <w:t xml:space="preserve">1 </w:t>
      </w:r>
      <w:r w:rsidRPr="00850CFB">
        <w:t>Reconciled Plan of Care Section (Using IHE Templates) Condition, Specification Document, or Vocabulary Constraint</w:t>
      </w:r>
      <w:bookmarkEnd w:id="117"/>
    </w:p>
    <w:p w:rsidR="00DF2EC0" w:rsidRPr="00850CFB" w:rsidRDefault="00DF2EC0" w:rsidP="00DF2EC0">
      <w:pPr>
        <w:pStyle w:val="BodyText"/>
      </w:pPr>
      <w:r w:rsidRPr="00850CFB">
        <w:t>None</w:t>
      </w:r>
    </w:p>
    <w:p w:rsidR="00DF2EC0" w:rsidRPr="00850CFB" w:rsidRDefault="00DF2EC0" w:rsidP="006F1ABD">
      <w:pPr>
        <w:pStyle w:val="Heading6"/>
      </w:pPr>
      <w:bookmarkStart w:id="118" w:name="_Toc368399629"/>
      <w:r w:rsidRPr="00850CFB">
        <w:t>6.3.3.10.S</w:t>
      </w:r>
      <w:r w:rsidR="00F31D13" w:rsidRPr="00850CFB">
        <w:t>2</w:t>
      </w:r>
      <w:r w:rsidRPr="00850CFB">
        <w:t>.</w:t>
      </w:r>
      <w:r w:rsidR="00F31D13" w:rsidRPr="00850CFB">
        <w:t>2</w:t>
      </w:r>
      <w:r w:rsidRPr="00850CFB">
        <w:t xml:space="preserve"> Reconciled Plan of Care Section (Using CCDA Templates) Condition, Specification Document, or Vocabulary Constraint</w:t>
      </w:r>
      <w:bookmarkEnd w:id="118"/>
    </w:p>
    <w:p w:rsidR="00DF2EC0" w:rsidRPr="00850CFB" w:rsidRDefault="00DF2EC0" w:rsidP="00DF2EC0">
      <w:pPr>
        <w:pStyle w:val="BodyText"/>
      </w:pPr>
      <w:r w:rsidRPr="00850CFB">
        <w:t>None</w:t>
      </w:r>
    </w:p>
    <w:p w:rsidR="00006C02" w:rsidRPr="00850CFB" w:rsidRDefault="00006C02" w:rsidP="00DF2EC0">
      <w:pPr>
        <w:pStyle w:val="BodyText"/>
      </w:pPr>
    </w:p>
    <w:p w:rsidR="00DF2EC0" w:rsidRPr="006F1ABD" w:rsidRDefault="00DF2EC0" w:rsidP="00BD06B0">
      <w:pPr>
        <w:pStyle w:val="BodyText"/>
        <w:keepNext/>
        <w:rPr>
          <w:rFonts w:eastAsia="Calibri"/>
          <w:b/>
          <w:bCs/>
        </w:rPr>
      </w:pPr>
      <w:r w:rsidRPr="006F1ABD">
        <w:rPr>
          <w:rFonts w:eastAsia="Calibri"/>
          <w:b/>
          <w:bCs/>
        </w:rPr>
        <w:lastRenderedPageBreak/>
        <w:t>Reconciled Plan of Care IHE Templates</w:t>
      </w:r>
    </w:p>
    <w:p w:rsidR="00BC480B" w:rsidRPr="00850CFB" w:rsidRDefault="00BC480B" w:rsidP="00BC480B">
      <w:pPr>
        <w:pStyle w:val="XMLFragment"/>
        <w:rPr>
          <w:noProof w:val="0"/>
        </w:rPr>
      </w:pPr>
      <w:r w:rsidRPr="00850CFB">
        <w:rPr>
          <w:noProof w:val="0"/>
        </w:rPr>
        <w:t>&lt;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&lt;</w:t>
      </w:r>
      <w:proofErr w:type="spellStart"/>
      <w:r w:rsidRPr="00850CFB">
        <w:rPr>
          <w:noProof w:val="0"/>
        </w:rPr>
        <w:t>templateId</w:t>
      </w:r>
      <w:proofErr w:type="spellEnd"/>
      <w:r w:rsidRPr="00850CFB">
        <w:rPr>
          <w:noProof w:val="0"/>
        </w:rPr>
        <w:t xml:space="preserve"> root='1.3.6.1.4.1.19376.1.5.3.1.1.26.1.4</w:t>
      </w:r>
      <w:r w:rsidRPr="00850CFB" w:rsidDel="0098134E">
        <w:rPr>
          <w:noProof w:val="0"/>
        </w:rPr>
        <w:t xml:space="preserve"> </w:t>
      </w:r>
      <w:r w:rsidRPr="00850CFB">
        <w:rPr>
          <w:noProof w:val="0"/>
        </w:rPr>
        <w:t>'/&gt;</w:t>
      </w:r>
    </w:p>
    <w:p w:rsidR="00BC480B" w:rsidRPr="00850CFB" w:rsidRDefault="00BC480B" w:rsidP="00BC480B">
      <w:pPr>
        <w:pStyle w:val="XMLFragment"/>
        <w:rPr>
          <w:noProof w:val="0"/>
        </w:rPr>
      </w:pPr>
      <w:r w:rsidRPr="00850CFB">
        <w:rPr>
          <w:noProof w:val="0"/>
        </w:rPr>
        <w:t xml:space="preserve">      &lt;id root=' ' extension=' '/&gt;</w:t>
      </w:r>
    </w:p>
    <w:p w:rsidR="00BC480B" w:rsidRPr="00850CFB" w:rsidRDefault="00BC480B" w:rsidP="00BC480B">
      <w:pPr>
        <w:pStyle w:val="XMLFragment"/>
        <w:rPr>
          <w:noProof w:val="0"/>
        </w:rPr>
      </w:pPr>
      <w:r w:rsidRPr="00850CFB">
        <w:rPr>
          <w:noProof w:val="0"/>
        </w:rPr>
        <w:t xml:space="preserve">      &lt;code code='</w:t>
      </w:r>
      <w:r w:rsidR="00651E12" w:rsidRPr="00850CFB">
        <w:rPr>
          <w:noProof w:val="0"/>
        </w:rPr>
        <w:t>18776-5</w:t>
      </w:r>
      <w:r w:rsidRPr="00850CFB">
        <w:rPr>
          <w:noProof w:val="0"/>
        </w:rPr>
        <w:t xml:space="preserve">' </w:t>
      </w:r>
      <w:proofErr w:type="spellStart"/>
      <w:r w:rsidRPr="00850CFB">
        <w:rPr>
          <w:noProof w:val="0"/>
        </w:rPr>
        <w:t>displayName</w:t>
      </w:r>
      <w:proofErr w:type="spellEnd"/>
      <w:r w:rsidRPr="00850CFB">
        <w:rPr>
          <w:noProof w:val="0"/>
        </w:rPr>
        <w:t>='Reconciled Plan of Care'</w:t>
      </w:r>
    </w:p>
    <w:p w:rsidR="00BC480B" w:rsidRPr="00850CFB" w:rsidRDefault="00BC480B" w:rsidP="00BC480B">
      <w:pPr>
        <w:pStyle w:val="XMLFragment"/>
        <w:rPr>
          <w:noProof w:val="0"/>
        </w:rPr>
      </w:pPr>
      <w:r w:rsidRPr="00850CFB">
        <w:rPr>
          <w:noProof w:val="0"/>
        </w:rPr>
        <w:t xml:space="preserve">          </w:t>
      </w:r>
      <w:proofErr w:type="spellStart"/>
      <w:proofErr w:type="gramStart"/>
      <w:r w:rsidRPr="00850CFB">
        <w:rPr>
          <w:noProof w:val="0"/>
        </w:rPr>
        <w:t>codeSystem</w:t>
      </w:r>
      <w:proofErr w:type="spellEnd"/>
      <w:proofErr w:type="gramEnd"/>
      <w:r w:rsidRPr="00850CFB">
        <w:rPr>
          <w:noProof w:val="0"/>
        </w:rPr>
        <w:t xml:space="preserve">='2.16.840.1.113883.6.1' </w:t>
      </w:r>
      <w:proofErr w:type="spellStart"/>
      <w:r w:rsidRPr="00850CFB">
        <w:rPr>
          <w:noProof w:val="0"/>
        </w:rPr>
        <w:t>codeSystemName</w:t>
      </w:r>
      <w:proofErr w:type="spellEnd"/>
      <w:r w:rsidRPr="00850CFB">
        <w:rPr>
          <w:noProof w:val="0"/>
        </w:rPr>
        <w:t>='LOINC'/&gt;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text</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Text as described above</w:t>
      </w:r>
    </w:p>
    <w:p w:rsidR="00BC480B" w:rsidRPr="00850CFB" w:rsidRDefault="00BC480B" w:rsidP="00BC480B">
      <w:pPr>
        <w:pStyle w:val="XMLFragment"/>
        <w:rPr>
          <w:noProof w:val="0"/>
        </w:rPr>
      </w:pPr>
      <w:r w:rsidRPr="00850CFB">
        <w:rPr>
          <w:noProof w:val="0"/>
        </w:rPr>
        <w:t xml:space="preserve">       &lt;/text&gt;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Health Maintenance Care Plan Section content--&gt;</w:t>
      </w:r>
    </w:p>
    <w:p w:rsidR="00BC480B" w:rsidRPr="00850CFB" w:rsidRDefault="00BC480B" w:rsidP="00BC480B">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root='1.3.6.1.4.1.19376.1.5.3.1.1.9.50'/&gt;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Encounter Entry --&gt;</w:t>
      </w:r>
    </w:p>
    <w:p w:rsidR="00BC480B" w:rsidRPr="00850CFB" w:rsidRDefault="00BC480B" w:rsidP="00BC480B">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root='1.3.6.1.4.1.19376.1.5.3.1.4.14'/&gt;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Observation Requests Entry --&gt;</w:t>
      </w:r>
    </w:p>
    <w:p w:rsidR="00BC480B" w:rsidRPr="00850CFB" w:rsidRDefault="00BC480B" w:rsidP="00BC480B">
      <w:pPr>
        <w:pStyle w:val="XMLFragment"/>
        <w:rPr>
          <w:noProof w:val="0"/>
        </w:rPr>
      </w:pPr>
      <w:r w:rsidRPr="00850CFB">
        <w:rPr>
          <w:noProof w:val="0"/>
        </w:rPr>
        <w:t xml:space="preserve">             &lt;</w:t>
      </w:r>
      <w:proofErr w:type="spellStart"/>
      <w:r w:rsidRPr="00850CFB">
        <w:rPr>
          <w:noProof w:val="0"/>
        </w:rPr>
        <w:t>templateId</w:t>
      </w:r>
      <w:proofErr w:type="spellEnd"/>
      <w:r w:rsidRPr="00850CFB">
        <w:rPr>
          <w:noProof w:val="0"/>
        </w:rPr>
        <w:t xml:space="preserve"> root=’ 1.3.6.1.4.1.19376.1.5.3.1.1.20.3.1’/&gt;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Procedure Entry --&gt;</w:t>
      </w:r>
    </w:p>
    <w:p w:rsidR="00BC480B" w:rsidRPr="00850CFB" w:rsidRDefault="00BC480B" w:rsidP="00BC480B">
      <w:pPr>
        <w:pStyle w:val="XMLFragment"/>
        <w:rPr>
          <w:noProof w:val="0"/>
        </w:rPr>
      </w:pPr>
      <w:r w:rsidRPr="00850CFB">
        <w:rPr>
          <w:noProof w:val="0"/>
        </w:rPr>
        <w:t xml:space="preserve">             &lt;</w:t>
      </w:r>
      <w:proofErr w:type="spellStart"/>
      <w:r w:rsidRPr="00850CFB">
        <w:rPr>
          <w:noProof w:val="0"/>
        </w:rPr>
        <w:t>templateId</w:t>
      </w:r>
      <w:proofErr w:type="spellEnd"/>
      <w:r w:rsidRPr="00850CFB">
        <w:rPr>
          <w:noProof w:val="0"/>
        </w:rPr>
        <w:t xml:space="preserve"> root=’ 1.3.6.1.4.1.19376.1.5.3.1.4.19’/&gt;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Medication Entry --&gt;</w:t>
      </w:r>
    </w:p>
    <w:p w:rsidR="00BC480B" w:rsidRPr="00850CFB" w:rsidRDefault="00BC480B" w:rsidP="00BC480B">
      <w:pPr>
        <w:pStyle w:val="XMLFragment"/>
        <w:rPr>
          <w:noProof w:val="0"/>
        </w:rPr>
      </w:pPr>
      <w:r w:rsidRPr="00850CFB">
        <w:rPr>
          <w:noProof w:val="0"/>
        </w:rPr>
        <w:t xml:space="preserve">             &lt;</w:t>
      </w:r>
      <w:proofErr w:type="spellStart"/>
      <w:r w:rsidRPr="00850CFB">
        <w:rPr>
          <w:noProof w:val="0"/>
        </w:rPr>
        <w:t>templateId</w:t>
      </w:r>
      <w:proofErr w:type="spellEnd"/>
      <w:r w:rsidRPr="00850CFB">
        <w:rPr>
          <w:noProof w:val="0"/>
        </w:rPr>
        <w:t xml:space="preserve"> root='1.3.6.1.4.1.19376.1.5.3.1.4.7’ /&gt;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Immunization Entry --&gt;</w:t>
      </w:r>
    </w:p>
    <w:p w:rsidR="00BC480B" w:rsidRPr="00850CFB" w:rsidRDefault="00BC480B" w:rsidP="00BC480B">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root='1.3.6.1.4.1.19376.1.5.3.1.4.12'/&gt;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Plan Medical </w:t>
      </w:r>
      <w:proofErr w:type="spellStart"/>
      <w:r w:rsidRPr="00850CFB">
        <w:rPr>
          <w:noProof w:val="0"/>
        </w:rPr>
        <w:t>DevicesSection</w:t>
      </w:r>
      <w:proofErr w:type="spellEnd"/>
      <w:r w:rsidRPr="00850CFB">
        <w:rPr>
          <w:noProof w:val="0"/>
        </w:rPr>
        <w:t xml:space="preserve"> --&gt;</w:t>
      </w:r>
    </w:p>
    <w:p w:rsidR="00BC480B" w:rsidRPr="00850CFB" w:rsidRDefault="00BC480B" w:rsidP="00BC480B">
      <w:pPr>
        <w:pStyle w:val="XMLFragment"/>
        <w:rPr>
          <w:noProof w:val="0"/>
        </w:rPr>
      </w:pPr>
      <w:r w:rsidRPr="00850CFB">
        <w:rPr>
          <w:noProof w:val="0"/>
        </w:rPr>
        <w:t xml:space="preserve">             &lt;</w:t>
      </w:r>
      <w:proofErr w:type="spellStart"/>
      <w:r w:rsidRPr="00850CFB">
        <w:rPr>
          <w:noProof w:val="0"/>
        </w:rPr>
        <w:t>templateId</w:t>
      </w:r>
      <w:proofErr w:type="spellEnd"/>
      <w:r w:rsidRPr="00850CFB">
        <w:rPr>
          <w:noProof w:val="0"/>
        </w:rPr>
        <w:t xml:space="preserve"> root='1.3.6.1.4.1.19376.1.5.3.1.1.5.3.5</w:t>
      </w:r>
      <w:r w:rsidRPr="00850CFB" w:rsidDel="0098134E">
        <w:rPr>
          <w:noProof w:val="0"/>
        </w:rPr>
        <w:t xml:space="preserve"> </w:t>
      </w:r>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&lt;/section&gt;</w:t>
      </w:r>
    </w:p>
    <w:p w:rsidR="00DF2EC0" w:rsidRPr="00850CFB" w:rsidRDefault="00BC480B" w:rsidP="00F06B2A">
      <w:pPr>
        <w:pStyle w:val="XMLFragment"/>
        <w:rPr>
          <w:noProof w:val="0"/>
        </w:rPr>
      </w:pPr>
      <w:r w:rsidRPr="00850CFB">
        <w:rPr>
          <w:noProof w:val="0"/>
        </w:rPr>
        <w:t>&lt;/component&gt;</w:t>
      </w:r>
    </w:p>
    <w:p w:rsidR="00DF2EC0" w:rsidRPr="00850CFB" w:rsidRDefault="00DF2EC0" w:rsidP="00F06B2A">
      <w:pPr>
        <w:pStyle w:val="FigureTitle"/>
      </w:pPr>
      <w:r w:rsidRPr="00850CFB">
        <w:t>Figure 6.3.3.10.S</w:t>
      </w:r>
      <w:r w:rsidR="00F31D13" w:rsidRPr="00850CFB">
        <w:t>2.2</w:t>
      </w:r>
      <w:r w:rsidRPr="00850CFB">
        <w:t>-</w:t>
      </w:r>
      <w:r w:rsidR="00F31D13" w:rsidRPr="00850CFB">
        <w:t>1</w:t>
      </w:r>
      <w:r w:rsidRPr="00850CFB">
        <w:t>:</w:t>
      </w:r>
      <w:r w:rsidR="00F31D13" w:rsidRPr="00850CFB">
        <w:t xml:space="preserve"> S</w:t>
      </w:r>
      <w:r w:rsidRPr="00850CFB">
        <w:t>pecification for Reconciled Plan of Care Section (Using IHE Templates)</w:t>
      </w:r>
    </w:p>
    <w:p w:rsidR="00DF2EC0" w:rsidRPr="00850CFB" w:rsidRDefault="00DF2EC0" w:rsidP="000F7B82">
      <w:pPr>
        <w:pStyle w:val="BodyText"/>
      </w:pPr>
    </w:p>
    <w:p w:rsidR="00DF2EC0" w:rsidRPr="006F1ABD" w:rsidRDefault="00DF2EC0" w:rsidP="00BD06B0">
      <w:pPr>
        <w:pStyle w:val="BodyText"/>
        <w:keepNext/>
        <w:rPr>
          <w:rFonts w:eastAsia="Calibri"/>
          <w:b/>
          <w:bCs/>
        </w:rPr>
      </w:pPr>
      <w:r w:rsidRPr="006F1ABD">
        <w:rPr>
          <w:rFonts w:eastAsia="Calibri"/>
          <w:b/>
          <w:bCs/>
        </w:rPr>
        <w:lastRenderedPageBreak/>
        <w:t>Reconciled Plan of Care CCDA Example</w:t>
      </w:r>
    </w:p>
    <w:p w:rsidR="00BC480B" w:rsidRPr="00850CFB" w:rsidRDefault="00BC480B" w:rsidP="00BC480B">
      <w:pPr>
        <w:pStyle w:val="XMLFragment"/>
        <w:rPr>
          <w:noProof w:val="0"/>
        </w:rPr>
      </w:pPr>
      <w:r w:rsidRPr="00850CFB">
        <w:rPr>
          <w:noProof w:val="0"/>
        </w:rPr>
        <w:t>&lt;</w:t>
      </w:r>
      <w:proofErr w:type="gramStart"/>
      <w:r w:rsidRPr="00850CFB">
        <w:rPr>
          <w:noProof w:val="0"/>
        </w:rPr>
        <w:t>component</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section</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&lt;</w:t>
      </w:r>
      <w:proofErr w:type="spellStart"/>
      <w:r w:rsidRPr="00850CFB">
        <w:rPr>
          <w:noProof w:val="0"/>
        </w:rPr>
        <w:t>templateId</w:t>
      </w:r>
      <w:proofErr w:type="spellEnd"/>
      <w:r w:rsidRPr="00850CFB">
        <w:rPr>
          <w:noProof w:val="0"/>
        </w:rPr>
        <w:t xml:space="preserve"> root=''1.3.6.1.4.1.19376.1.5.3.1.1.26.1.4'/&gt;</w:t>
      </w:r>
    </w:p>
    <w:p w:rsidR="00BC480B" w:rsidRPr="00850CFB" w:rsidRDefault="00BC480B" w:rsidP="00BC480B">
      <w:pPr>
        <w:pStyle w:val="XMLFragment"/>
        <w:rPr>
          <w:noProof w:val="0"/>
        </w:rPr>
      </w:pPr>
      <w:r w:rsidRPr="00850CFB">
        <w:rPr>
          <w:noProof w:val="0"/>
        </w:rPr>
        <w:t xml:space="preserve">      &lt;id root=' ' extension=' '/&gt;</w:t>
      </w:r>
    </w:p>
    <w:p w:rsidR="00BC480B" w:rsidRPr="00850CFB" w:rsidRDefault="00BC480B" w:rsidP="00BC480B">
      <w:pPr>
        <w:pStyle w:val="XMLFragment"/>
        <w:rPr>
          <w:noProof w:val="0"/>
        </w:rPr>
      </w:pPr>
      <w:r w:rsidRPr="00850CFB">
        <w:rPr>
          <w:noProof w:val="0"/>
        </w:rPr>
        <w:t xml:space="preserve">      &lt;code code='</w:t>
      </w:r>
      <w:r w:rsidR="00651E12" w:rsidRPr="00850CFB">
        <w:rPr>
          <w:noProof w:val="0"/>
        </w:rPr>
        <w:t>18776-5</w:t>
      </w:r>
      <w:r w:rsidRPr="00850CFB">
        <w:rPr>
          <w:noProof w:val="0"/>
        </w:rPr>
        <w:t xml:space="preserve">' </w:t>
      </w:r>
      <w:proofErr w:type="spellStart"/>
      <w:r w:rsidRPr="00850CFB">
        <w:rPr>
          <w:noProof w:val="0"/>
        </w:rPr>
        <w:t>displayName</w:t>
      </w:r>
      <w:proofErr w:type="spellEnd"/>
      <w:r w:rsidRPr="00850CFB">
        <w:rPr>
          <w:noProof w:val="0"/>
        </w:rPr>
        <w:t>='Reconciled Plan of Care'</w:t>
      </w:r>
    </w:p>
    <w:p w:rsidR="00BC480B" w:rsidRPr="00850CFB" w:rsidRDefault="00BC480B" w:rsidP="00BC480B">
      <w:pPr>
        <w:pStyle w:val="XMLFragment"/>
        <w:rPr>
          <w:noProof w:val="0"/>
        </w:rPr>
      </w:pPr>
      <w:r w:rsidRPr="00850CFB">
        <w:rPr>
          <w:noProof w:val="0"/>
        </w:rPr>
        <w:t xml:space="preserve">          </w:t>
      </w:r>
      <w:proofErr w:type="spellStart"/>
      <w:proofErr w:type="gramStart"/>
      <w:r w:rsidRPr="00850CFB">
        <w:rPr>
          <w:noProof w:val="0"/>
        </w:rPr>
        <w:t>codeSystem</w:t>
      </w:r>
      <w:proofErr w:type="spellEnd"/>
      <w:proofErr w:type="gramEnd"/>
      <w:r w:rsidRPr="00850CFB">
        <w:rPr>
          <w:noProof w:val="0"/>
        </w:rPr>
        <w:t xml:space="preserve">='2.16.840.1.113883.6.1' </w:t>
      </w:r>
      <w:proofErr w:type="spellStart"/>
      <w:r w:rsidRPr="00850CFB">
        <w:rPr>
          <w:noProof w:val="0"/>
        </w:rPr>
        <w:t>codeSystemName</w:t>
      </w:r>
      <w:proofErr w:type="spellEnd"/>
      <w:r w:rsidRPr="00850CFB">
        <w:rPr>
          <w:noProof w:val="0"/>
        </w:rPr>
        <w:t>='LOINC'/&gt;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text</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Text as described above</w:t>
      </w:r>
    </w:p>
    <w:p w:rsidR="00BC480B" w:rsidRPr="00850CFB" w:rsidRDefault="00BC480B" w:rsidP="00BC480B">
      <w:pPr>
        <w:pStyle w:val="XMLFragment"/>
        <w:rPr>
          <w:noProof w:val="0"/>
        </w:rPr>
      </w:pPr>
      <w:r w:rsidRPr="00850CFB">
        <w:rPr>
          <w:noProof w:val="0"/>
        </w:rPr>
        <w:t xml:space="preserve">       &lt;/text&gt;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Instructions Entry --&gt;</w:t>
      </w:r>
    </w:p>
    <w:p w:rsidR="00BC480B" w:rsidRPr="00850CFB" w:rsidRDefault="00BC480B" w:rsidP="00BC480B">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root='2.16.840.1.113883.10.20.22.4.20.2'/&gt;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Act Plan Entry --&gt;</w:t>
      </w:r>
    </w:p>
    <w:p w:rsidR="00BC480B" w:rsidRPr="00850CFB" w:rsidRDefault="00BC480B" w:rsidP="00BC480B">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root='2.16.840.1.113883.10.20.22.4.39.2’/&gt;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Encounter Plan Entry --&gt;</w:t>
      </w:r>
    </w:p>
    <w:p w:rsidR="00BC480B" w:rsidRPr="00850CFB" w:rsidRDefault="00BC480B" w:rsidP="00BC480B">
      <w:pPr>
        <w:pStyle w:val="XMLFragment"/>
        <w:rPr>
          <w:noProof w:val="0"/>
        </w:rPr>
      </w:pPr>
      <w:r w:rsidRPr="00850CFB">
        <w:rPr>
          <w:noProof w:val="0"/>
        </w:rPr>
        <w:t xml:space="preserve">             &lt;</w:t>
      </w:r>
      <w:proofErr w:type="spellStart"/>
      <w:r w:rsidRPr="00850CFB">
        <w:rPr>
          <w:noProof w:val="0"/>
        </w:rPr>
        <w:t>templateId</w:t>
      </w:r>
      <w:proofErr w:type="spellEnd"/>
      <w:r w:rsidRPr="00850CFB">
        <w:rPr>
          <w:noProof w:val="0"/>
        </w:rPr>
        <w:t xml:space="preserve"> root=’ 2.16.840.1.113883.10.20.22.4.40.2'/&gt;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Handoff Communication Entry --&gt;</w:t>
      </w:r>
    </w:p>
    <w:p w:rsidR="00BC480B" w:rsidRPr="00850CFB" w:rsidRDefault="00BC480B" w:rsidP="00BC480B">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root=’2.16.840.1.113883.10.20.22.4.141'/&gt;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Observation Plan Entry --&gt;</w:t>
      </w:r>
    </w:p>
    <w:p w:rsidR="00BC480B" w:rsidRPr="00850CFB" w:rsidRDefault="00BC480B" w:rsidP="00BC480B">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root='2.16.840.1.113883.10.20.22.4.44.2'/&gt;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Procedure Plan Entry --&gt;</w:t>
      </w:r>
    </w:p>
    <w:p w:rsidR="00BC480B" w:rsidRPr="00850CFB" w:rsidRDefault="00BC480B" w:rsidP="00BC480B">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root='2.16.840.1.113883.10.20.22.4.41.2'/&gt;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Substance Administration Plan Entry --&gt;</w:t>
      </w:r>
    </w:p>
    <w:p w:rsidR="00BC480B" w:rsidRPr="00850CFB" w:rsidRDefault="00BC480B" w:rsidP="00BC480B">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root='2.16.840.1.113883.10.20.22.4.42.2'/&gt;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&lt;!—Optional Supply Plan Entry --&gt;</w:t>
      </w:r>
    </w:p>
    <w:p w:rsidR="00BC480B" w:rsidRPr="00850CFB" w:rsidRDefault="00BC480B" w:rsidP="00BC480B">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root='2.16.840.1.113883.10.20.22.4.43.2'/&gt;</w:t>
      </w:r>
    </w:p>
    <w:p w:rsidR="00BC480B" w:rsidRPr="00850CFB" w:rsidRDefault="00BC480B" w:rsidP="00BC480B">
      <w:pPr>
        <w:pStyle w:val="XMLFragment"/>
        <w:rPr>
          <w:noProof w:val="0"/>
        </w:rPr>
      </w:pPr>
      <w:r w:rsidRPr="00850CFB">
        <w:rPr>
          <w:noProof w:val="0"/>
        </w:rPr>
        <w:t xml:space="preserve">              :</w:t>
      </w:r>
    </w:p>
    <w:p w:rsidR="00BC480B" w:rsidRPr="00850CFB" w:rsidRDefault="00BC480B" w:rsidP="00BC480B">
      <w:pPr>
        <w:pStyle w:val="XMLFragment"/>
        <w:rPr>
          <w:noProof w:val="0"/>
        </w:rPr>
      </w:pPr>
      <w:r w:rsidRPr="00850CFB">
        <w:rPr>
          <w:noProof w:val="0"/>
        </w:rPr>
        <w:t xml:space="preserve">       &lt;/entry&gt;</w:t>
      </w:r>
    </w:p>
    <w:p w:rsidR="00BC480B" w:rsidRPr="00850CFB" w:rsidRDefault="00BC480B" w:rsidP="00BC480B">
      <w:pPr>
        <w:pStyle w:val="XMLFragment"/>
        <w:rPr>
          <w:noProof w:val="0"/>
        </w:rPr>
      </w:pPr>
      <w:r w:rsidRPr="00850CFB">
        <w:rPr>
          <w:noProof w:val="0"/>
        </w:rPr>
        <w:t xml:space="preserve">     &lt;/section&gt;</w:t>
      </w:r>
    </w:p>
    <w:p w:rsidR="00BC480B" w:rsidRPr="00850CFB" w:rsidRDefault="00BC480B" w:rsidP="00BC480B">
      <w:pPr>
        <w:pStyle w:val="XMLFragment"/>
        <w:rPr>
          <w:noProof w:val="0"/>
        </w:rPr>
      </w:pPr>
      <w:r w:rsidRPr="00850CFB">
        <w:rPr>
          <w:noProof w:val="0"/>
        </w:rPr>
        <w:t>&lt;/component&gt;</w:t>
      </w:r>
    </w:p>
    <w:p w:rsidR="00DF2EC0" w:rsidRPr="00850CFB" w:rsidRDefault="00DF2EC0" w:rsidP="00F06B2A">
      <w:pPr>
        <w:pStyle w:val="FigureTitle"/>
      </w:pPr>
      <w:r w:rsidRPr="00850CFB">
        <w:t>Figure 6.3.3.10.S</w:t>
      </w:r>
      <w:r w:rsidR="00F31D13" w:rsidRPr="00850CFB">
        <w:t>2.</w:t>
      </w:r>
      <w:r w:rsidR="004E5F64" w:rsidRPr="00850CFB">
        <w:t>2</w:t>
      </w:r>
      <w:r w:rsidR="00F31D13" w:rsidRPr="00850CFB">
        <w:t>-2</w:t>
      </w:r>
      <w:r w:rsidRPr="00850CFB">
        <w:t>: Specification for Reconciled Plan of Care Section (Using CCDA Templates)</w:t>
      </w:r>
    </w:p>
    <w:p w:rsidR="00DF2EC0" w:rsidRPr="00850CFB" w:rsidRDefault="00DF2EC0" w:rsidP="006F1ABD">
      <w:pPr>
        <w:pStyle w:val="Heading5"/>
        <w:rPr>
          <w:noProof w:val="0"/>
        </w:rPr>
      </w:pPr>
      <w:bookmarkStart w:id="119" w:name="_Toc368399630"/>
      <w:r w:rsidRPr="00850CFB">
        <w:rPr>
          <w:noProof w:val="0"/>
        </w:rPr>
        <w:lastRenderedPageBreak/>
        <w:t>6.3.3.10</w:t>
      </w:r>
      <w:proofErr w:type="gramStart"/>
      <w:r w:rsidRPr="00850CFB">
        <w:rPr>
          <w:noProof w:val="0"/>
        </w:rPr>
        <w:t>.S</w:t>
      </w:r>
      <w:r w:rsidR="00F31D13" w:rsidRPr="00850CFB">
        <w:rPr>
          <w:noProof w:val="0"/>
        </w:rPr>
        <w:t>3</w:t>
      </w:r>
      <w:proofErr w:type="gramEnd"/>
      <w:r w:rsidRPr="00850CFB">
        <w:rPr>
          <w:noProof w:val="0"/>
        </w:rPr>
        <w:t xml:space="preserve"> Patient Goals - Section Content Module</w:t>
      </w:r>
      <w:bookmarkEnd w:id="119"/>
      <w:r w:rsidRPr="00850CFB">
        <w:rPr>
          <w:noProof w:val="0"/>
        </w:rPr>
        <w:t xml:space="preserve"> </w:t>
      </w:r>
    </w:p>
    <w:p w:rsidR="00DF2EC0" w:rsidRPr="00850CFB" w:rsidRDefault="00DF2EC0" w:rsidP="00F06B2A">
      <w:pPr>
        <w:pStyle w:val="BodyText"/>
      </w:pPr>
    </w:p>
    <w:p w:rsidR="00DF2EC0" w:rsidRPr="00850CFB" w:rsidRDefault="00DF2EC0" w:rsidP="00DF2EC0">
      <w:pPr>
        <w:pStyle w:val="TableTitle"/>
      </w:pPr>
      <w:r w:rsidRPr="00850CFB">
        <w:t>Table 6.3.3.10.S</w:t>
      </w:r>
      <w:r w:rsidR="00F31D13" w:rsidRPr="00850CFB">
        <w:t>3-1</w:t>
      </w:r>
      <w:r w:rsidR="00204F0B" w:rsidRPr="00850CFB">
        <w:t>:</w:t>
      </w:r>
      <w:r w:rsidRPr="00850CFB">
        <w:t xml:space="preserve"> Patient Goals Section</w:t>
      </w:r>
      <w:r w:rsidR="007C4B83" w:rsidRPr="00850CFB">
        <w:t xml:space="preserve"> (using IHE template)</w:t>
      </w:r>
    </w:p>
    <w:tbl>
      <w:tblPr>
        <w:tblW w:w="4966" w:type="pct"/>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917"/>
        <w:gridCol w:w="1168"/>
        <w:gridCol w:w="2080"/>
        <w:gridCol w:w="2428"/>
        <w:gridCol w:w="1442"/>
        <w:gridCol w:w="1291"/>
      </w:tblGrid>
      <w:tr w:rsidR="00DF2EC0" w:rsidRPr="00850CFB" w:rsidTr="003133AE">
        <w:trPr>
          <w:trHeight w:val="416"/>
        </w:trPr>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850CFB" w:rsidRDefault="00DF2EC0" w:rsidP="00DF5F66">
            <w:pPr>
              <w:pStyle w:val="TableEntryHeader"/>
            </w:pPr>
            <w:r w:rsidRPr="00850CFB">
              <w:t>Template Name</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r w:rsidRPr="00850CFB">
              <w:t>Patient Goals Section</w:t>
            </w:r>
          </w:p>
        </w:tc>
      </w:tr>
      <w:tr w:rsidR="00DF2EC0" w:rsidRPr="00850CFB"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850CFB" w:rsidRDefault="00DF2EC0" w:rsidP="00DF5F66">
            <w:pPr>
              <w:pStyle w:val="TableEntryHeader"/>
            </w:pPr>
            <w:r w:rsidRPr="00850CFB">
              <w:t xml:space="preserve">Template ID </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850CFB" w:rsidRDefault="00B75A75" w:rsidP="00DF5F66">
            <w:pPr>
              <w:pStyle w:val="TableEntry"/>
            </w:pPr>
            <w:r w:rsidRPr="00850CFB">
              <w:t>1.3.6.1.4.1.19376.1.5.3.1.1.26.1.3</w:t>
            </w:r>
          </w:p>
        </w:tc>
      </w:tr>
      <w:tr w:rsidR="00DF2EC0" w:rsidRPr="00850CFB"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850CFB" w:rsidRDefault="00DF2EC0" w:rsidP="00DF5F66">
            <w:pPr>
              <w:pStyle w:val="TableEntryHeader"/>
            </w:pPr>
            <w:r w:rsidRPr="00850CFB">
              <w:t xml:space="preserve">Parent Template </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p>
        </w:tc>
      </w:tr>
      <w:tr w:rsidR="00DF2EC0" w:rsidRPr="00850CFB"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850CFB" w:rsidRDefault="00DF2EC0" w:rsidP="00DF5F66">
            <w:pPr>
              <w:pStyle w:val="TableEntryHeader"/>
            </w:pPr>
            <w:r w:rsidRPr="00850CFB">
              <w:t xml:space="preserve">General Description </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850CFB" w:rsidRDefault="00DF2EC0" w:rsidP="00F06B2A">
            <w:pPr>
              <w:pStyle w:val="TableEntry"/>
            </w:pPr>
            <w:r w:rsidRPr="00850CFB">
              <w:t>Patient goals section shall contain a description of the progress towards completing expectations for care including actions completed in fulfillment of proposals, goals, and order requests for monitoring, tracking, or improving the condition of the patient.</w:t>
            </w:r>
          </w:p>
        </w:tc>
      </w:tr>
      <w:tr w:rsidR="00DF2EC0" w:rsidRPr="00850CFB"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850CFB" w:rsidRDefault="00DF2EC0" w:rsidP="00DF5F66">
            <w:pPr>
              <w:pStyle w:val="TableEntryHeader"/>
            </w:pPr>
            <w:r w:rsidRPr="00850CFB">
              <w:t>Section Code</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BD06B0" w:rsidRDefault="00FF3AF3" w:rsidP="006F1ABD">
            <w:pPr>
              <w:pStyle w:val="TableEntry"/>
            </w:pPr>
            <w:r w:rsidRPr="00BD06B0">
              <w:t xml:space="preserve"> </w:t>
            </w:r>
            <w:r w:rsidR="00DF2EC0" w:rsidRPr="00BD06B0">
              <w:t xml:space="preserve">LOINC, “Patient Goals Section”&gt; </w:t>
            </w:r>
            <w:hyperlink r:id="rId38" w:history="1">
              <w:r w:rsidR="00DF2EC0" w:rsidRPr="00BD06B0">
                <w:rPr>
                  <w:rStyle w:val="Hyperlink"/>
                  <w:color w:val="auto"/>
                </w:rPr>
                <w:t>61146-7</w:t>
              </w:r>
            </w:hyperlink>
            <w:r w:rsidR="00EA6C9D" w:rsidRPr="00BD06B0">
              <w:t xml:space="preserve"> </w:t>
            </w:r>
          </w:p>
        </w:tc>
      </w:tr>
      <w:tr w:rsidR="00DF2EC0" w:rsidRPr="00850CFB" w:rsidTr="00DF5F66">
        <w:tc>
          <w:tcPr>
            <w:tcW w:w="492" w:type="pct"/>
            <w:tcBorders>
              <w:top w:val="single" w:sz="4" w:space="0" w:color="auto"/>
            </w:tcBorders>
            <w:shd w:val="clear" w:color="auto" w:fill="E6E6E6"/>
            <w:vAlign w:val="center"/>
          </w:tcPr>
          <w:p w:rsidR="00DF2EC0" w:rsidRPr="00850CFB" w:rsidRDefault="00DF2EC0" w:rsidP="00DF5F66">
            <w:pPr>
              <w:pStyle w:val="TableEntryHeader"/>
            </w:pPr>
            <w:r w:rsidRPr="00850CFB">
              <w:t xml:space="preserve">Opt and Card </w:t>
            </w:r>
          </w:p>
        </w:tc>
        <w:tc>
          <w:tcPr>
            <w:tcW w:w="626" w:type="pct"/>
            <w:tcBorders>
              <w:top w:val="single" w:sz="4" w:space="0" w:color="auto"/>
            </w:tcBorders>
            <w:shd w:val="clear" w:color="auto" w:fill="E6E6E6"/>
            <w:vAlign w:val="center"/>
          </w:tcPr>
          <w:p w:rsidR="00DF2EC0" w:rsidRPr="00850CFB" w:rsidRDefault="00DF2EC0" w:rsidP="00DF5F66">
            <w:pPr>
              <w:pStyle w:val="TableEntryHeader"/>
            </w:pPr>
            <w:r w:rsidRPr="00850CFB">
              <w:t>Condition</w:t>
            </w:r>
          </w:p>
        </w:tc>
        <w:tc>
          <w:tcPr>
            <w:tcW w:w="1115" w:type="pct"/>
            <w:tcBorders>
              <w:top w:val="single" w:sz="4" w:space="0" w:color="auto"/>
            </w:tcBorders>
            <w:shd w:val="clear" w:color="auto" w:fill="E4E4E4"/>
          </w:tcPr>
          <w:p w:rsidR="00DF2EC0" w:rsidRPr="00850CFB" w:rsidRDefault="00DF2EC0" w:rsidP="00DF5F66">
            <w:pPr>
              <w:pStyle w:val="TableEntryHeader"/>
            </w:pPr>
            <w:r w:rsidRPr="00850CFB">
              <w:t xml:space="preserve">Data Element or </w:t>
            </w:r>
            <w:r w:rsidRPr="00850CFB">
              <w:br/>
              <w:t>Section Name</w:t>
            </w:r>
          </w:p>
        </w:tc>
        <w:tc>
          <w:tcPr>
            <w:tcW w:w="1302" w:type="pct"/>
            <w:tcBorders>
              <w:top w:val="single" w:sz="4" w:space="0" w:color="auto"/>
            </w:tcBorders>
            <w:shd w:val="clear" w:color="auto" w:fill="E4E4E4"/>
            <w:vAlign w:val="center"/>
          </w:tcPr>
          <w:p w:rsidR="00DF2EC0" w:rsidRPr="00850CFB" w:rsidRDefault="00DF2EC0" w:rsidP="00DF5F66">
            <w:pPr>
              <w:pStyle w:val="TableEntryHeader"/>
            </w:pPr>
            <w:r w:rsidRPr="00850CFB">
              <w:t>Template ID</w:t>
            </w:r>
          </w:p>
        </w:tc>
        <w:tc>
          <w:tcPr>
            <w:tcW w:w="773" w:type="pct"/>
            <w:tcBorders>
              <w:top w:val="single" w:sz="4" w:space="0" w:color="auto"/>
            </w:tcBorders>
            <w:shd w:val="clear" w:color="auto" w:fill="E4E4E4"/>
            <w:vAlign w:val="center"/>
          </w:tcPr>
          <w:p w:rsidR="00DF2EC0" w:rsidRPr="00850CFB" w:rsidRDefault="00DF2EC0" w:rsidP="00DF5F66">
            <w:pPr>
              <w:pStyle w:val="TableEntryHeader"/>
            </w:pPr>
            <w:r w:rsidRPr="00850CFB">
              <w:t>Specification Document</w:t>
            </w:r>
          </w:p>
        </w:tc>
        <w:tc>
          <w:tcPr>
            <w:tcW w:w="692" w:type="pct"/>
            <w:tcBorders>
              <w:top w:val="single" w:sz="4" w:space="0" w:color="auto"/>
            </w:tcBorders>
            <w:shd w:val="clear" w:color="auto" w:fill="E4E4E4"/>
            <w:vAlign w:val="center"/>
          </w:tcPr>
          <w:p w:rsidR="00DF2EC0" w:rsidRPr="00850CFB" w:rsidRDefault="00DF2EC0" w:rsidP="00DF5F66">
            <w:pPr>
              <w:pStyle w:val="TableEntryHeader"/>
            </w:pPr>
            <w:r w:rsidRPr="00850CFB">
              <w:t>Vocabulary</w:t>
            </w:r>
          </w:p>
          <w:p w:rsidR="00DF2EC0" w:rsidRPr="00850CFB" w:rsidRDefault="00DF2EC0" w:rsidP="00DF5F66">
            <w:pPr>
              <w:pStyle w:val="TableEntryHeader"/>
            </w:pPr>
            <w:r w:rsidRPr="00850CFB">
              <w:t>Constraint</w:t>
            </w:r>
          </w:p>
        </w:tc>
      </w:tr>
      <w:tr w:rsidR="00DF2EC0" w:rsidRPr="00850CFB" w:rsidTr="00DF5F66">
        <w:tc>
          <w:tcPr>
            <w:tcW w:w="5000" w:type="pct"/>
            <w:gridSpan w:val="6"/>
            <w:tcBorders>
              <w:top w:val="single" w:sz="4" w:space="0" w:color="auto"/>
              <w:left w:val="single" w:sz="4" w:space="0" w:color="auto"/>
              <w:bottom w:val="single" w:sz="4" w:space="0" w:color="auto"/>
              <w:right w:val="single" w:sz="4" w:space="0" w:color="auto"/>
            </w:tcBorders>
          </w:tcPr>
          <w:p w:rsidR="00DF2EC0" w:rsidRPr="00850CFB" w:rsidRDefault="00DF2EC0" w:rsidP="00DF5F66">
            <w:pPr>
              <w:pStyle w:val="TableEntryHeader"/>
            </w:pPr>
            <w:r w:rsidRPr="00850CFB">
              <w:t>Text only section</w:t>
            </w:r>
          </w:p>
        </w:tc>
      </w:tr>
      <w:tr w:rsidR="00DF2EC0" w:rsidRPr="00850CFB" w:rsidTr="00DF5F66">
        <w:trPr>
          <w:cantSplit/>
        </w:trPr>
        <w:tc>
          <w:tcPr>
            <w:tcW w:w="492" w:type="pct"/>
            <w:tcBorders>
              <w:top w:val="single" w:sz="4" w:space="0" w:color="auto"/>
              <w:left w:val="single" w:sz="4" w:space="0" w:color="auto"/>
              <w:bottom w:val="single" w:sz="4" w:space="0" w:color="auto"/>
              <w:right w:val="single" w:sz="4" w:space="0" w:color="auto"/>
            </w:tcBorders>
            <w:vAlign w:val="center"/>
          </w:tcPr>
          <w:p w:rsidR="00DF2EC0" w:rsidRPr="00850CFB" w:rsidDel="00ED0757" w:rsidRDefault="00DF2EC0" w:rsidP="00DF5F66">
            <w:pPr>
              <w:pStyle w:val="TableEntry"/>
            </w:pPr>
          </w:p>
        </w:tc>
        <w:tc>
          <w:tcPr>
            <w:tcW w:w="626" w:type="pct"/>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p>
        </w:tc>
        <w:tc>
          <w:tcPr>
            <w:tcW w:w="1115" w:type="pct"/>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p>
        </w:tc>
        <w:tc>
          <w:tcPr>
            <w:tcW w:w="1302" w:type="pct"/>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p>
        </w:tc>
        <w:tc>
          <w:tcPr>
            <w:tcW w:w="773" w:type="pct"/>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p>
        </w:tc>
        <w:tc>
          <w:tcPr>
            <w:tcW w:w="692" w:type="pct"/>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p>
        </w:tc>
      </w:tr>
    </w:tbl>
    <w:p w:rsidR="00DF2EC0" w:rsidRPr="00850CFB" w:rsidRDefault="00DF2EC0" w:rsidP="00F06B2A">
      <w:pPr>
        <w:pStyle w:val="BodyText"/>
      </w:pPr>
    </w:p>
    <w:p w:rsidR="00DF2EC0" w:rsidRPr="00850CFB" w:rsidRDefault="00DF2EC0" w:rsidP="006F1ABD">
      <w:pPr>
        <w:pStyle w:val="Heading6"/>
      </w:pPr>
      <w:bookmarkStart w:id="120" w:name="_Toc368399631"/>
      <w:r w:rsidRPr="00850CFB">
        <w:t>6.3.3.10.S</w:t>
      </w:r>
      <w:r w:rsidR="00F31D13" w:rsidRPr="00850CFB">
        <w:t>3</w:t>
      </w:r>
      <w:r w:rsidRPr="00850CFB">
        <w:t>.</w:t>
      </w:r>
      <w:r w:rsidR="00F31D13" w:rsidRPr="00850CFB">
        <w:t>1</w:t>
      </w:r>
      <w:r w:rsidRPr="00850CFB">
        <w:t xml:space="preserve"> Patient Goals Section Condition, Specification Document, or Vocabulary Constraint</w:t>
      </w:r>
      <w:bookmarkEnd w:id="120"/>
    </w:p>
    <w:p w:rsidR="00DF2EC0" w:rsidRPr="00850CFB" w:rsidRDefault="00DF2EC0" w:rsidP="00006C02">
      <w:pPr>
        <w:pStyle w:val="BodyText"/>
      </w:pPr>
      <w:r w:rsidRPr="00850CFB">
        <w:t>None</w:t>
      </w:r>
    </w:p>
    <w:p w:rsidR="00D60D45" w:rsidRPr="00850CFB" w:rsidRDefault="00D60D45" w:rsidP="00006C02">
      <w:pPr>
        <w:pStyle w:val="BodyText"/>
      </w:pPr>
    </w:p>
    <w:p w:rsidR="00DF2EC0" w:rsidRPr="00850CFB" w:rsidRDefault="007C4B83" w:rsidP="007C4B83">
      <w:pPr>
        <w:pStyle w:val="BodyText"/>
        <w:keepNext/>
      </w:pPr>
      <w:r w:rsidRPr="00850CFB">
        <w:rPr>
          <w:rFonts w:eastAsia="Calibri"/>
          <w:b/>
          <w:bCs/>
        </w:rPr>
        <w:t>Patient Goals IHE Example</w:t>
      </w:r>
    </w:p>
    <w:p w:rsidR="00DF2EC0" w:rsidRPr="00850CFB" w:rsidRDefault="00DF2EC0" w:rsidP="00F06B2A">
      <w:pPr>
        <w:pStyle w:val="XMLFragment"/>
        <w:rPr>
          <w:noProof w:val="0"/>
        </w:rPr>
      </w:pPr>
      <w:r w:rsidRPr="00850CFB">
        <w:rPr>
          <w:noProof w:val="0"/>
        </w:rPr>
        <w:t>&lt;</w:t>
      </w:r>
      <w:proofErr w:type="gramStart"/>
      <w:r w:rsidRPr="00850CFB">
        <w:rPr>
          <w:noProof w:val="0"/>
        </w:rPr>
        <w:t>component</w:t>
      </w:r>
      <w:proofErr w:type="gramEnd"/>
      <w:r w:rsidRPr="00850CFB">
        <w:rPr>
          <w:noProof w:val="0"/>
        </w:rPr>
        <w:t>&gt;</w:t>
      </w:r>
    </w:p>
    <w:p w:rsidR="00DF2EC0" w:rsidRPr="00850CFB" w:rsidRDefault="00DF2EC0" w:rsidP="00F06B2A">
      <w:pPr>
        <w:pStyle w:val="XMLFragment"/>
        <w:rPr>
          <w:noProof w:val="0"/>
        </w:rPr>
      </w:pPr>
    </w:p>
    <w:p w:rsidR="00DF2EC0" w:rsidRPr="00850CFB" w:rsidRDefault="00DF2EC0" w:rsidP="00F06B2A">
      <w:pPr>
        <w:pStyle w:val="XMLFragment"/>
        <w:rPr>
          <w:noProof w:val="0"/>
        </w:rPr>
      </w:pPr>
      <w:r w:rsidRPr="00850CFB">
        <w:rPr>
          <w:noProof w:val="0"/>
        </w:rPr>
        <w:t xml:space="preserve">  &lt;</w:t>
      </w:r>
      <w:proofErr w:type="gramStart"/>
      <w:r w:rsidRPr="00850CFB">
        <w:rPr>
          <w:noProof w:val="0"/>
        </w:rPr>
        <w:t>section</w:t>
      </w:r>
      <w:proofErr w:type="gramEnd"/>
      <w:r w:rsidRPr="00850CFB">
        <w:rPr>
          <w:noProof w:val="0"/>
        </w:rPr>
        <w:t>&gt;</w:t>
      </w:r>
    </w:p>
    <w:p w:rsidR="00DF2EC0" w:rsidRPr="00850CFB" w:rsidRDefault="00DF2EC0" w:rsidP="00F06B2A">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w:t>
      </w:r>
      <w:r w:rsidR="007C4B83" w:rsidRPr="00850CFB">
        <w:rPr>
          <w:noProof w:val="0"/>
        </w:rPr>
        <w:t>1.3.6.1.4.1.19376.1.5.3.1.1.26.1.3’</w:t>
      </w:r>
      <w:r w:rsidRPr="00850CFB">
        <w:rPr>
          <w:noProof w:val="0"/>
        </w:rPr>
        <w:t>/&gt;</w:t>
      </w:r>
    </w:p>
    <w:p w:rsidR="00DF2EC0" w:rsidRPr="00850CFB" w:rsidRDefault="00DF2EC0" w:rsidP="00F06B2A">
      <w:pPr>
        <w:pStyle w:val="XMLFragment"/>
        <w:rPr>
          <w:noProof w:val="0"/>
        </w:rPr>
      </w:pPr>
      <w:r w:rsidRPr="00850CFB">
        <w:rPr>
          <w:noProof w:val="0"/>
        </w:rPr>
        <w:t xml:space="preserve">    &lt;id root=' ' extension=' '/&gt;</w:t>
      </w:r>
    </w:p>
    <w:p w:rsidR="00DF2EC0" w:rsidRPr="00850CFB" w:rsidRDefault="00DF2EC0" w:rsidP="00F06B2A">
      <w:pPr>
        <w:pStyle w:val="XMLFragment"/>
        <w:rPr>
          <w:noProof w:val="0"/>
        </w:rPr>
      </w:pPr>
      <w:r w:rsidRPr="00850CFB">
        <w:rPr>
          <w:noProof w:val="0"/>
        </w:rPr>
        <w:t xml:space="preserve">    &lt;code code='</w:t>
      </w:r>
      <w:r w:rsidR="001B3AC8" w:rsidRPr="00850CFB">
        <w:rPr>
          <w:noProof w:val="0"/>
        </w:rPr>
        <w:t>61146-7</w:t>
      </w:r>
      <w:r w:rsidRPr="00850CFB">
        <w:rPr>
          <w:noProof w:val="0"/>
        </w:rPr>
        <w:t xml:space="preserve">' </w:t>
      </w:r>
      <w:proofErr w:type="spellStart"/>
      <w:r w:rsidRPr="00850CFB">
        <w:rPr>
          <w:noProof w:val="0"/>
        </w:rPr>
        <w:t>displayName</w:t>
      </w:r>
      <w:proofErr w:type="spellEnd"/>
      <w:r w:rsidRPr="00850CFB">
        <w:rPr>
          <w:noProof w:val="0"/>
        </w:rPr>
        <w:t>='PATIENT GOALS'</w:t>
      </w:r>
    </w:p>
    <w:p w:rsidR="00DF2EC0" w:rsidRPr="00850CFB" w:rsidRDefault="00DF2EC0" w:rsidP="00F06B2A">
      <w:pPr>
        <w:pStyle w:val="XMLFragment"/>
        <w:rPr>
          <w:noProof w:val="0"/>
        </w:rPr>
      </w:pPr>
      <w:r w:rsidRPr="00850CFB">
        <w:rPr>
          <w:noProof w:val="0"/>
        </w:rPr>
        <w:t xml:space="preserve">      </w:t>
      </w:r>
      <w:proofErr w:type="spellStart"/>
      <w:proofErr w:type="gramStart"/>
      <w:r w:rsidRPr="00850CFB">
        <w:rPr>
          <w:noProof w:val="0"/>
        </w:rPr>
        <w:t>codeSystem</w:t>
      </w:r>
      <w:proofErr w:type="spellEnd"/>
      <w:proofErr w:type="gramEnd"/>
      <w:r w:rsidRPr="00850CFB">
        <w:rPr>
          <w:noProof w:val="0"/>
        </w:rPr>
        <w:t xml:space="preserve">='2.16.840.1.113883.6.1' </w:t>
      </w:r>
      <w:proofErr w:type="spellStart"/>
      <w:r w:rsidRPr="00850CFB">
        <w:rPr>
          <w:noProof w:val="0"/>
        </w:rPr>
        <w:t>codeSystemName</w:t>
      </w:r>
      <w:proofErr w:type="spellEnd"/>
      <w:r w:rsidRPr="00850CFB">
        <w:rPr>
          <w:noProof w:val="0"/>
        </w:rPr>
        <w:t>='LOINC'/&gt;</w:t>
      </w:r>
    </w:p>
    <w:p w:rsidR="00DF2EC0" w:rsidRPr="00850CFB" w:rsidRDefault="00DF2EC0" w:rsidP="00F06B2A">
      <w:pPr>
        <w:pStyle w:val="XMLFragment"/>
        <w:rPr>
          <w:noProof w:val="0"/>
        </w:rPr>
      </w:pPr>
      <w:r w:rsidRPr="00850CFB">
        <w:rPr>
          <w:noProof w:val="0"/>
        </w:rPr>
        <w:t xml:space="preserve">    &lt;</w:t>
      </w:r>
      <w:proofErr w:type="gramStart"/>
      <w:r w:rsidRPr="00850CFB">
        <w:rPr>
          <w:noProof w:val="0"/>
        </w:rPr>
        <w:t>text</w:t>
      </w:r>
      <w:proofErr w:type="gramEnd"/>
      <w:r w:rsidRPr="00850CFB">
        <w:rPr>
          <w:noProof w:val="0"/>
        </w:rPr>
        <w:t>&gt;</w:t>
      </w:r>
    </w:p>
    <w:p w:rsidR="00DF2EC0" w:rsidRPr="00850CFB" w:rsidRDefault="00DF2EC0" w:rsidP="00F06B2A">
      <w:pPr>
        <w:pStyle w:val="XMLFragment"/>
        <w:rPr>
          <w:noProof w:val="0"/>
        </w:rPr>
      </w:pPr>
      <w:r w:rsidRPr="00850CFB">
        <w:rPr>
          <w:noProof w:val="0"/>
        </w:rPr>
        <w:t xml:space="preserve">      Text as described above</w:t>
      </w:r>
    </w:p>
    <w:p w:rsidR="00DF2EC0" w:rsidRPr="00850CFB" w:rsidRDefault="00DF2EC0" w:rsidP="00F06B2A">
      <w:pPr>
        <w:pStyle w:val="XMLFragment"/>
        <w:rPr>
          <w:noProof w:val="0"/>
        </w:rPr>
      </w:pPr>
      <w:r w:rsidRPr="00850CFB">
        <w:rPr>
          <w:noProof w:val="0"/>
        </w:rPr>
        <w:t xml:space="preserve">    &lt;/text&gt;  </w:t>
      </w:r>
    </w:p>
    <w:p w:rsidR="00DF2EC0" w:rsidRPr="00850CFB" w:rsidRDefault="00DF2EC0" w:rsidP="00F06B2A">
      <w:pPr>
        <w:pStyle w:val="XMLFragment"/>
        <w:rPr>
          <w:noProof w:val="0"/>
        </w:rPr>
      </w:pPr>
      <w:r w:rsidRPr="00850CFB">
        <w:rPr>
          <w:noProof w:val="0"/>
        </w:rPr>
        <w:t xml:space="preserve">  &lt;/section&gt;</w:t>
      </w:r>
    </w:p>
    <w:p w:rsidR="00DF2EC0" w:rsidRPr="00850CFB" w:rsidRDefault="00DF2EC0" w:rsidP="00F06B2A">
      <w:pPr>
        <w:pStyle w:val="XMLFragment"/>
        <w:rPr>
          <w:noProof w:val="0"/>
        </w:rPr>
      </w:pPr>
    </w:p>
    <w:p w:rsidR="00DF2EC0" w:rsidRPr="00850CFB" w:rsidRDefault="00DF2EC0" w:rsidP="00F06B2A">
      <w:pPr>
        <w:pStyle w:val="XMLFragment"/>
        <w:rPr>
          <w:noProof w:val="0"/>
        </w:rPr>
      </w:pPr>
      <w:r w:rsidRPr="00850CFB">
        <w:rPr>
          <w:noProof w:val="0"/>
        </w:rPr>
        <w:t>&lt;/component&gt;</w:t>
      </w:r>
    </w:p>
    <w:p w:rsidR="00DF2EC0" w:rsidRPr="00850CFB" w:rsidRDefault="00DF2EC0" w:rsidP="00F06B2A">
      <w:pPr>
        <w:pStyle w:val="FigureTitle"/>
      </w:pPr>
      <w:r w:rsidRPr="00850CFB">
        <w:t>Figure 6.3.3.10.S</w:t>
      </w:r>
      <w:r w:rsidR="00F31D13" w:rsidRPr="00850CFB">
        <w:t>3.1-1</w:t>
      </w:r>
      <w:r w:rsidRPr="00850CFB">
        <w:t xml:space="preserve">: Specification for </w:t>
      </w:r>
      <w:r w:rsidR="007C4B83" w:rsidRPr="00850CFB">
        <w:t xml:space="preserve">IHE </w:t>
      </w:r>
      <w:r w:rsidRPr="00850CFB">
        <w:t>Patient Goals Section</w:t>
      </w:r>
    </w:p>
    <w:p w:rsidR="007C4B83" w:rsidRDefault="007C4B83" w:rsidP="00802AC9">
      <w:pPr>
        <w:pStyle w:val="BodyText"/>
        <w:rPr>
          <w:rFonts w:eastAsia="Calibri"/>
        </w:rPr>
      </w:pPr>
    </w:p>
    <w:p w:rsidR="00802AC9" w:rsidRDefault="00802AC9" w:rsidP="00802AC9">
      <w:pPr>
        <w:pStyle w:val="BodyText"/>
        <w:rPr>
          <w:rFonts w:eastAsia="Calibri"/>
        </w:rPr>
      </w:pPr>
    </w:p>
    <w:p w:rsidR="00802AC9" w:rsidRPr="00802AC9" w:rsidRDefault="00802AC9" w:rsidP="00802AC9">
      <w:pPr>
        <w:pStyle w:val="BodyText"/>
        <w:rPr>
          <w:rFonts w:eastAsia="Calibri"/>
        </w:rPr>
      </w:pPr>
    </w:p>
    <w:p w:rsidR="00C57BED" w:rsidRDefault="006405C6" w:rsidP="006F1ABD">
      <w:pPr>
        <w:pStyle w:val="Heading5"/>
      </w:pPr>
      <w:bookmarkStart w:id="121" w:name="_Toc368399632"/>
      <w:r w:rsidRPr="00850CFB">
        <w:lastRenderedPageBreak/>
        <w:t>6.3.3.10.S4 Reconciled Patient Goals</w:t>
      </w:r>
      <w:r w:rsidR="00C57BED" w:rsidRPr="00850CFB">
        <w:t xml:space="preserve"> - Section Content Module</w:t>
      </w:r>
      <w:bookmarkEnd w:id="121"/>
    </w:p>
    <w:p w:rsidR="00BD06B0" w:rsidRPr="00BD06B0" w:rsidRDefault="00BD06B0" w:rsidP="006F1ABD">
      <w:pPr>
        <w:pStyle w:val="BodyText"/>
      </w:pPr>
    </w:p>
    <w:p w:rsidR="00C57BED" w:rsidRPr="00BD06B0" w:rsidRDefault="00C57BED" w:rsidP="006F1ABD">
      <w:pPr>
        <w:pStyle w:val="TableTitle"/>
      </w:pPr>
      <w:r w:rsidRPr="00BD06B0">
        <w:t>Table 6.3.3.10.S4-1</w:t>
      </w:r>
      <w:r w:rsidR="008905CD">
        <w:t xml:space="preserve">: </w:t>
      </w:r>
      <w:r w:rsidRPr="00BD06B0">
        <w:t>Reconciled Patient Goals Section (Using IHE Templates)</w:t>
      </w:r>
    </w:p>
    <w:tbl>
      <w:tblPr>
        <w:tblW w:w="4870" w:type="pct"/>
        <w:jc w:val="center"/>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374"/>
        <w:gridCol w:w="1019"/>
        <w:gridCol w:w="1815"/>
        <w:gridCol w:w="1593"/>
        <w:gridCol w:w="1258"/>
        <w:gridCol w:w="2087"/>
      </w:tblGrid>
      <w:tr w:rsidR="003133AE" w:rsidRPr="00850CFB" w:rsidTr="008E50F0">
        <w:trPr>
          <w:cantSplit/>
          <w:jc w:val="center"/>
        </w:trPr>
        <w:tc>
          <w:tcPr>
            <w:tcW w:w="1308" w:type="pct"/>
            <w:gridSpan w:val="2"/>
            <w:tcBorders>
              <w:top w:val="single" w:sz="4" w:space="0" w:color="auto"/>
            </w:tcBorders>
            <w:shd w:val="clear" w:color="auto" w:fill="E6E6E6"/>
            <w:vAlign w:val="center"/>
          </w:tcPr>
          <w:p w:rsidR="003133AE" w:rsidRPr="00850CFB" w:rsidRDefault="003133AE" w:rsidP="008E50F0">
            <w:pPr>
              <w:pStyle w:val="TableEntryHeader"/>
            </w:pPr>
            <w:r w:rsidRPr="00850CFB">
              <w:t>Template Name</w:t>
            </w:r>
          </w:p>
        </w:tc>
        <w:tc>
          <w:tcPr>
            <w:tcW w:w="3692" w:type="pct"/>
            <w:gridSpan w:val="4"/>
            <w:tcBorders>
              <w:top w:val="single" w:sz="4" w:space="0" w:color="auto"/>
            </w:tcBorders>
            <w:shd w:val="clear" w:color="auto" w:fill="auto"/>
            <w:vAlign w:val="center"/>
          </w:tcPr>
          <w:p w:rsidR="003133AE" w:rsidRPr="00850CFB" w:rsidRDefault="003133AE" w:rsidP="003133AE">
            <w:pPr>
              <w:pStyle w:val="TableEntry"/>
            </w:pPr>
            <w:r w:rsidRPr="00850CFB">
              <w:t>Reconciled Patient Goals Section</w:t>
            </w:r>
          </w:p>
        </w:tc>
      </w:tr>
      <w:tr w:rsidR="003133AE" w:rsidRPr="00850CFB" w:rsidTr="008E50F0">
        <w:trPr>
          <w:cantSplit/>
          <w:jc w:val="center"/>
        </w:trPr>
        <w:tc>
          <w:tcPr>
            <w:tcW w:w="1308" w:type="pct"/>
            <w:gridSpan w:val="2"/>
            <w:tcBorders>
              <w:top w:val="single" w:sz="4" w:space="0" w:color="auto"/>
            </w:tcBorders>
            <w:shd w:val="clear" w:color="auto" w:fill="E6E6E6"/>
            <w:vAlign w:val="center"/>
          </w:tcPr>
          <w:p w:rsidR="003133AE" w:rsidRPr="00850CFB" w:rsidRDefault="003133AE" w:rsidP="008E50F0">
            <w:pPr>
              <w:pStyle w:val="TableEntryHeader"/>
            </w:pPr>
            <w:r w:rsidRPr="00850CFB">
              <w:t xml:space="preserve">Template ID </w:t>
            </w:r>
          </w:p>
        </w:tc>
        <w:tc>
          <w:tcPr>
            <w:tcW w:w="3692" w:type="pct"/>
            <w:gridSpan w:val="4"/>
            <w:tcBorders>
              <w:top w:val="single" w:sz="4" w:space="0" w:color="auto"/>
            </w:tcBorders>
            <w:shd w:val="clear" w:color="auto" w:fill="auto"/>
            <w:vAlign w:val="center"/>
          </w:tcPr>
          <w:p w:rsidR="003133AE" w:rsidRPr="00850CFB" w:rsidRDefault="00F361B7" w:rsidP="008E50F0">
            <w:pPr>
              <w:pStyle w:val="TableEntry"/>
            </w:pPr>
            <w:r w:rsidRPr="00850CFB">
              <w:t>1.3.6.1.4.1.19376.1.5.3.1.1.26.1.5</w:t>
            </w:r>
          </w:p>
        </w:tc>
      </w:tr>
      <w:tr w:rsidR="003133AE" w:rsidRPr="00850CFB" w:rsidTr="008E50F0">
        <w:trPr>
          <w:cantSplit/>
          <w:jc w:val="center"/>
        </w:trPr>
        <w:tc>
          <w:tcPr>
            <w:tcW w:w="1308" w:type="pct"/>
            <w:gridSpan w:val="2"/>
            <w:tcBorders>
              <w:top w:val="single" w:sz="4" w:space="0" w:color="auto"/>
            </w:tcBorders>
            <w:shd w:val="clear" w:color="auto" w:fill="E6E6E6"/>
            <w:vAlign w:val="center"/>
          </w:tcPr>
          <w:p w:rsidR="003133AE" w:rsidRPr="00850CFB" w:rsidRDefault="003133AE" w:rsidP="008E50F0">
            <w:pPr>
              <w:pStyle w:val="TableEntryHeader"/>
            </w:pPr>
            <w:r w:rsidRPr="00850CFB">
              <w:t xml:space="preserve">Parent Template </w:t>
            </w:r>
          </w:p>
        </w:tc>
        <w:tc>
          <w:tcPr>
            <w:tcW w:w="3692" w:type="pct"/>
            <w:gridSpan w:val="4"/>
            <w:tcBorders>
              <w:top w:val="single" w:sz="4" w:space="0" w:color="auto"/>
            </w:tcBorders>
            <w:shd w:val="clear" w:color="auto" w:fill="auto"/>
            <w:vAlign w:val="center"/>
          </w:tcPr>
          <w:p w:rsidR="003133AE" w:rsidRPr="00850CFB" w:rsidRDefault="003133AE" w:rsidP="008E50F0">
            <w:pPr>
              <w:pStyle w:val="TableEntry"/>
            </w:pPr>
          </w:p>
        </w:tc>
      </w:tr>
      <w:tr w:rsidR="003133AE" w:rsidRPr="00850CFB" w:rsidTr="008E50F0">
        <w:trPr>
          <w:cantSplit/>
          <w:jc w:val="center"/>
        </w:trPr>
        <w:tc>
          <w:tcPr>
            <w:tcW w:w="1308" w:type="pct"/>
            <w:gridSpan w:val="2"/>
            <w:tcBorders>
              <w:top w:val="single" w:sz="4" w:space="0" w:color="auto"/>
            </w:tcBorders>
            <w:shd w:val="clear" w:color="auto" w:fill="E6E6E6"/>
            <w:vAlign w:val="center"/>
          </w:tcPr>
          <w:p w:rsidR="003133AE" w:rsidRPr="00850CFB" w:rsidRDefault="003133AE" w:rsidP="008E50F0">
            <w:pPr>
              <w:pStyle w:val="TableEntryHeader"/>
            </w:pPr>
            <w:r w:rsidRPr="00850CFB">
              <w:t xml:space="preserve">General Description </w:t>
            </w:r>
          </w:p>
        </w:tc>
        <w:tc>
          <w:tcPr>
            <w:tcW w:w="3692" w:type="pct"/>
            <w:gridSpan w:val="4"/>
            <w:tcBorders>
              <w:top w:val="single" w:sz="4" w:space="0" w:color="auto"/>
            </w:tcBorders>
            <w:shd w:val="clear" w:color="auto" w:fill="auto"/>
            <w:vAlign w:val="center"/>
          </w:tcPr>
          <w:p w:rsidR="003133AE" w:rsidRPr="00850CFB" w:rsidRDefault="00BE58FA" w:rsidP="008E50F0">
            <w:pPr>
              <w:pStyle w:val="TableEntry"/>
            </w:pPr>
            <w:r w:rsidRPr="00850CFB">
              <w:t>Reconciled Patient Goals section provides the patient-centered holistic view which results from the reconciliation of all the various Goals sections.</w:t>
            </w:r>
          </w:p>
        </w:tc>
      </w:tr>
      <w:tr w:rsidR="003133AE" w:rsidRPr="00850CFB" w:rsidTr="008E50F0">
        <w:trPr>
          <w:cantSplit/>
          <w:jc w:val="center"/>
        </w:trPr>
        <w:tc>
          <w:tcPr>
            <w:tcW w:w="1308" w:type="pct"/>
            <w:gridSpan w:val="2"/>
            <w:tcBorders>
              <w:top w:val="single" w:sz="4" w:space="0" w:color="auto"/>
            </w:tcBorders>
            <w:shd w:val="clear" w:color="auto" w:fill="E6E6E6"/>
            <w:vAlign w:val="center"/>
          </w:tcPr>
          <w:p w:rsidR="003133AE" w:rsidRPr="00850CFB" w:rsidRDefault="003133AE" w:rsidP="008E50F0">
            <w:pPr>
              <w:pStyle w:val="TableEntryHeader"/>
            </w:pPr>
            <w:r w:rsidRPr="00850CFB">
              <w:t>Section Code</w:t>
            </w:r>
          </w:p>
        </w:tc>
        <w:tc>
          <w:tcPr>
            <w:tcW w:w="3692" w:type="pct"/>
            <w:gridSpan w:val="4"/>
            <w:tcBorders>
              <w:top w:val="single" w:sz="4" w:space="0" w:color="auto"/>
            </w:tcBorders>
            <w:shd w:val="clear" w:color="auto" w:fill="auto"/>
            <w:vAlign w:val="center"/>
          </w:tcPr>
          <w:p w:rsidR="003133AE" w:rsidRPr="00850CFB" w:rsidRDefault="00F361B7" w:rsidP="008E50F0">
            <w:pPr>
              <w:pStyle w:val="TableEntry"/>
            </w:pPr>
            <w:r w:rsidRPr="00850CFB">
              <w:t>&lt;</w:t>
            </w:r>
            <w:r w:rsidR="003133AE" w:rsidRPr="00850CFB">
              <w:t>LOINC, “Reconciled Patient Goals Section”&gt; 61146-7</w:t>
            </w:r>
          </w:p>
        </w:tc>
      </w:tr>
      <w:tr w:rsidR="003133AE" w:rsidRPr="00850CFB" w:rsidTr="008E50F0">
        <w:trPr>
          <w:cantSplit/>
          <w:jc w:val="center"/>
        </w:trPr>
        <w:tc>
          <w:tcPr>
            <w:tcW w:w="751" w:type="pct"/>
            <w:tcBorders>
              <w:top w:val="single" w:sz="4" w:space="0" w:color="auto"/>
            </w:tcBorders>
            <w:shd w:val="clear" w:color="auto" w:fill="E6E6E6"/>
            <w:vAlign w:val="center"/>
          </w:tcPr>
          <w:p w:rsidR="003133AE" w:rsidRPr="00850CFB" w:rsidRDefault="003133AE" w:rsidP="008E50F0">
            <w:pPr>
              <w:pStyle w:val="TableEntryHeader"/>
            </w:pPr>
            <w:r w:rsidRPr="00850CFB">
              <w:t xml:space="preserve">Opt and Card </w:t>
            </w:r>
          </w:p>
        </w:tc>
        <w:tc>
          <w:tcPr>
            <w:tcW w:w="557" w:type="pct"/>
            <w:tcBorders>
              <w:top w:val="single" w:sz="4" w:space="0" w:color="auto"/>
            </w:tcBorders>
            <w:shd w:val="clear" w:color="auto" w:fill="E6E6E6"/>
            <w:vAlign w:val="center"/>
          </w:tcPr>
          <w:p w:rsidR="003133AE" w:rsidRPr="00850CFB" w:rsidRDefault="003133AE" w:rsidP="008E50F0">
            <w:pPr>
              <w:pStyle w:val="TableEntryHeader"/>
            </w:pPr>
            <w:r w:rsidRPr="00850CFB">
              <w:t>Condition</w:t>
            </w:r>
          </w:p>
        </w:tc>
        <w:tc>
          <w:tcPr>
            <w:tcW w:w="992" w:type="pct"/>
            <w:tcBorders>
              <w:top w:val="single" w:sz="4" w:space="0" w:color="auto"/>
            </w:tcBorders>
            <w:shd w:val="clear" w:color="auto" w:fill="E4E4E4"/>
          </w:tcPr>
          <w:p w:rsidR="003133AE" w:rsidRPr="00850CFB" w:rsidRDefault="003133AE" w:rsidP="008E50F0">
            <w:pPr>
              <w:pStyle w:val="TableEntryHeader"/>
            </w:pPr>
            <w:r w:rsidRPr="00850CFB">
              <w:t xml:space="preserve">Data Element or </w:t>
            </w:r>
            <w:r w:rsidRPr="00850CFB">
              <w:br/>
              <w:t>Section Name</w:t>
            </w:r>
          </w:p>
        </w:tc>
        <w:tc>
          <w:tcPr>
            <w:tcW w:w="871" w:type="pct"/>
            <w:tcBorders>
              <w:top w:val="single" w:sz="4" w:space="0" w:color="auto"/>
            </w:tcBorders>
            <w:shd w:val="clear" w:color="auto" w:fill="E4E4E4"/>
          </w:tcPr>
          <w:p w:rsidR="003133AE" w:rsidRPr="00850CFB" w:rsidRDefault="003133AE" w:rsidP="008E50F0">
            <w:pPr>
              <w:pStyle w:val="TableEntryHeader"/>
            </w:pPr>
            <w:r w:rsidRPr="00850CFB">
              <w:t>IHE Template ID</w:t>
            </w:r>
          </w:p>
        </w:tc>
        <w:tc>
          <w:tcPr>
            <w:tcW w:w="688" w:type="pct"/>
            <w:tcBorders>
              <w:top w:val="single" w:sz="4" w:space="0" w:color="auto"/>
            </w:tcBorders>
            <w:shd w:val="clear" w:color="auto" w:fill="E4E4E4"/>
            <w:vAlign w:val="center"/>
          </w:tcPr>
          <w:p w:rsidR="003133AE" w:rsidRPr="00850CFB" w:rsidRDefault="003133AE" w:rsidP="008E50F0">
            <w:pPr>
              <w:pStyle w:val="TableEntryHeader"/>
            </w:pPr>
            <w:r w:rsidRPr="00850CFB">
              <w:t>Specification Document</w:t>
            </w:r>
          </w:p>
        </w:tc>
        <w:tc>
          <w:tcPr>
            <w:tcW w:w="1141" w:type="pct"/>
            <w:tcBorders>
              <w:top w:val="single" w:sz="4" w:space="0" w:color="auto"/>
            </w:tcBorders>
            <w:shd w:val="clear" w:color="auto" w:fill="E4E4E4"/>
            <w:vAlign w:val="center"/>
          </w:tcPr>
          <w:p w:rsidR="003133AE" w:rsidRPr="00850CFB" w:rsidRDefault="003133AE" w:rsidP="008E50F0">
            <w:pPr>
              <w:pStyle w:val="TableEntryHeader"/>
            </w:pPr>
            <w:r w:rsidRPr="00850CFB">
              <w:t>Vocabulary</w:t>
            </w:r>
          </w:p>
          <w:p w:rsidR="003133AE" w:rsidRPr="00850CFB" w:rsidRDefault="003133AE" w:rsidP="008E50F0">
            <w:pPr>
              <w:pStyle w:val="TableEntryHeader"/>
            </w:pPr>
            <w:r w:rsidRPr="00850CFB">
              <w:t>Constraint</w:t>
            </w:r>
          </w:p>
        </w:tc>
      </w:tr>
      <w:tr w:rsidR="003133AE" w:rsidRPr="00850CFB" w:rsidTr="008E50F0">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3133AE" w:rsidRPr="00850CFB" w:rsidRDefault="00F361B7" w:rsidP="008E50F0">
            <w:pPr>
              <w:pStyle w:val="TableEntryHeader"/>
            </w:pPr>
            <w:r w:rsidRPr="00850CFB">
              <w:t>Text only section</w:t>
            </w:r>
          </w:p>
        </w:tc>
      </w:tr>
      <w:tr w:rsidR="003133AE" w:rsidRPr="00850CFB" w:rsidTr="008E50F0">
        <w:trPr>
          <w:cantSplit/>
          <w:jc w:val="center"/>
        </w:trPr>
        <w:tc>
          <w:tcPr>
            <w:tcW w:w="751" w:type="pct"/>
            <w:tcBorders>
              <w:top w:val="single" w:sz="4" w:space="0" w:color="auto"/>
              <w:left w:val="single" w:sz="4" w:space="0" w:color="auto"/>
              <w:bottom w:val="single" w:sz="4" w:space="0" w:color="auto"/>
              <w:right w:val="single" w:sz="4" w:space="0" w:color="auto"/>
            </w:tcBorders>
            <w:vAlign w:val="center"/>
          </w:tcPr>
          <w:p w:rsidR="003133AE" w:rsidRPr="00850CFB" w:rsidRDefault="003133AE" w:rsidP="008E50F0">
            <w:pPr>
              <w:pStyle w:val="TableEntry"/>
            </w:pPr>
          </w:p>
        </w:tc>
        <w:tc>
          <w:tcPr>
            <w:tcW w:w="557" w:type="pct"/>
            <w:tcBorders>
              <w:top w:val="single" w:sz="4" w:space="0" w:color="auto"/>
              <w:left w:val="single" w:sz="4" w:space="0" w:color="auto"/>
              <w:bottom w:val="single" w:sz="4" w:space="0" w:color="auto"/>
              <w:right w:val="single" w:sz="4" w:space="0" w:color="auto"/>
            </w:tcBorders>
            <w:vAlign w:val="center"/>
          </w:tcPr>
          <w:p w:rsidR="003133AE" w:rsidRPr="00850CFB" w:rsidRDefault="003133AE" w:rsidP="008E50F0">
            <w:pPr>
              <w:pStyle w:val="TableEntry"/>
            </w:pPr>
          </w:p>
        </w:tc>
        <w:tc>
          <w:tcPr>
            <w:tcW w:w="992" w:type="pct"/>
            <w:tcBorders>
              <w:top w:val="single" w:sz="4" w:space="0" w:color="auto"/>
              <w:left w:val="single" w:sz="4" w:space="0" w:color="auto"/>
              <w:bottom w:val="single" w:sz="4" w:space="0" w:color="auto"/>
              <w:right w:val="single" w:sz="4" w:space="0" w:color="auto"/>
            </w:tcBorders>
          </w:tcPr>
          <w:p w:rsidR="003133AE" w:rsidRPr="00850CFB" w:rsidRDefault="003133AE" w:rsidP="008E50F0">
            <w:pPr>
              <w:pStyle w:val="TableEntry"/>
            </w:pPr>
          </w:p>
        </w:tc>
        <w:tc>
          <w:tcPr>
            <w:tcW w:w="871" w:type="pct"/>
            <w:tcBorders>
              <w:top w:val="single" w:sz="4" w:space="0" w:color="auto"/>
              <w:left w:val="single" w:sz="4" w:space="0" w:color="auto"/>
              <w:bottom w:val="single" w:sz="4" w:space="0" w:color="auto"/>
              <w:right w:val="single" w:sz="4" w:space="0" w:color="auto"/>
            </w:tcBorders>
          </w:tcPr>
          <w:p w:rsidR="003133AE" w:rsidRPr="00850CFB" w:rsidRDefault="003133AE" w:rsidP="008E50F0">
            <w:pPr>
              <w:pStyle w:val="TableEntry"/>
            </w:pPr>
          </w:p>
        </w:tc>
        <w:tc>
          <w:tcPr>
            <w:tcW w:w="688" w:type="pct"/>
            <w:tcBorders>
              <w:top w:val="single" w:sz="4" w:space="0" w:color="auto"/>
              <w:left w:val="single" w:sz="4" w:space="0" w:color="auto"/>
              <w:bottom w:val="single" w:sz="4" w:space="0" w:color="auto"/>
              <w:right w:val="single" w:sz="4" w:space="0" w:color="auto"/>
            </w:tcBorders>
          </w:tcPr>
          <w:p w:rsidR="003133AE" w:rsidRPr="00850CFB" w:rsidRDefault="003133AE" w:rsidP="008E50F0">
            <w:pPr>
              <w:pStyle w:val="TableEntry"/>
            </w:pPr>
          </w:p>
        </w:tc>
        <w:tc>
          <w:tcPr>
            <w:tcW w:w="1141" w:type="pct"/>
            <w:tcBorders>
              <w:top w:val="single" w:sz="4" w:space="0" w:color="auto"/>
              <w:left w:val="single" w:sz="4" w:space="0" w:color="auto"/>
              <w:bottom w:val="single" w:sz="4" w:space="0" w:color="auto"/>
              <w:right w:val="single" w:sz="4" w:space="0" w:color="auto"/>
            </w:tcBorders>
            <w:vAlign w:val="center"/>
          </w:tcPr>
          <w:p w:rsidR="003133AE" w:rsidRPr="00850CFB" w:rsidRDefault="003133AE" w:rsidP="008E50F0">
            <w:pPr>
              <w:pStyle w:val="TableEntry"/>
            </w:pPr>
          </w:p>
        </w:tc>
      </w:tr>
    </w:tbl>
    <w:p w:rsidR="00C57BED" w:rsidRPr="00850CFB" w:rsidRDefault="00C57BED" w:rsidP="006F1ABD">
      <w:pPr>
        <w:pStyle w:val="BodyText"/>
      </w:pPr>
    </w:p>
    <w:p w:rsidR="00C57BED" w:rsidRPr="00850CFB" w:rsidRDefault="00C57BED" w:rsidP="00C57BED">
      <w:pPr>
        <w:pStyle w:val="TableTitle"/>
      </w:pPr>
      <w:r w:rsidRPr="00850CFB">
        <w:t>Table 6.3.3.10.S</w:t>
      </w:r>
      <w:r w:rsidR="00BD5543" w:rsidRPr="00850CFB">
        <w:t>4</w:t>
      </w:r>
      <w:r w:rsidR="00D60D45" w:rsidRPr="00850CFB">
        <w:t>-2</w:t>
      </w:r>
      <w:r w:rsidRPr="00850CFB">
        <w:t xml:space="preserve">: </w:t>
      </w:r>
      <w:r w:rsidR="00BE58FA" w:rsidRPr="00850CFB">
        <w:t xml:space="preserve">Reconciled </w:t>
      </w:r>
      <w:r w:rsidRPr="00850CFB">
        <w:t>Patient Goals Section (using CCDA template)</w:t>
      </w:r>
    </w:p>
    <w:tbl>
      <w:tblPr>
        <w:tblW w:w="4679" w:type="pct"/>
        <w:jc w:val="center"/>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424"/>
        <w:gridCol w:w="1188"/>
        <w:gridCol w:w="1815"/>
        <w:gridCol w:w="1592"/>
        <w:gridCol w:w="1258"/>
        <w:gridCol w:w="1510"/>
      </w:tblGrid>
      <w:tr w:rsidR="00C57BED" w:rsidRPr="00850CFB" w:rsidTr="00C57BED">
        <w:trPr>
          <w:cantSplit/>
          <w:jc w:val="center"/>
        </w:trPr>
        <w:tc>
          <w:tcPr>
            <w:tcW w:w="1486" w:type="pct"/>
            <w:gridSpan w:val="2"/>
            <w:tcBorders>
              <w:top w:val="single" w:sz="4" w:space="0" w:color="auto"/>
            </w:tcBorders>
            <w:shd w:val="clear" w:color="auto" w:fill="E6E6E6"/>
            <w:vAlign w:val="center"/>
          </w:tcPr>
          <w:p w:rsidR="00C57BED" w:rsidRPr="00850CFB" w:rsidRDefault="00C57BED" w:rsidP="00C57BED">
            <w:pPr>
              <w:pStyle w:val="TableEntryHeader"/>
            </w:pPr>
            <w:r w:rsidRPr="00850CFB">
              <w:t>Template Name</w:t>
            </w:r>
          </w:p>
        </w:tc>
        <w:tc>
          <w:tcPr>
            <w:tcW w:w="3514" w:type="pct"/>
            <w:gridSpan w:val="4"/>
            <w:tcBorders>
              <w:top w:val="single" w:sz="4" w:space="0" w:color="auto"/>
            </w:tcBorders>
            <w:shd w:val="clear" w:color="auto" w:fill="auto"/>
            <w:vAlign w:val="center"/>
          </w:tcPr>
          <w:p w:rsidR="00C57BED" w:rsidRPr="00BD06B0" w:rsidRDefault="00C57BED" w:rsidP="00BD06B0">
            <w:pPr>
              <w:pStyle w:val="TableEntry"/>
            </w:pPr>
            <w:r w:rsidRPr="00BD06B0">
              <w:t>Reconciled Patient Goals Section</w:t>
            </w:r>
          </w:p>
        </w:tc>
      </w:tr>
      <w:tr w:rsidR="00C57BED" w:rsidRPr="00850CFB" w:rsidTr="00C57BED">
        <w:trPr>
          <w:cantSplit/>
          <w:jc w:val="center"/>
        </w:trPr>
        <w:tc>
          <w:tcPr>
            <w:tcW w:w="1486" w:type="pct"/>
            <w:gridSpan w:val="2"/>
            <w:tcBorders>
              <w:top w:val="single" w:sz="4" w:space="0" w:color="auto"/>
            </w:tcBorders>
            <w:shd w:val="clear" w:color="auto" w:fill="E6E6E6"/>
            <w:vAlign w:val="center"/>
          </w:tcPr>
          <w:p w:rsidR="00C57BED" w:rsidRPr="00850CFB" w:rsidRDefault="00C57BED" w:rsidP="00C57BED">
            <w:pPr>
              <w:pStyle w:val="TableEntryHeader"/>
            </w:pPr>
            <w:r w:rsidRPr="00850CFB">
              <w:t xml:space="preserve">Template ID </w:t>
            </w:r>
          </w:p>
        </w:tc>
        <w:tc>
          <w:tcPr>
            <w:tcW w:w="3514" w:type="pct"/>
            <w:gridSpan w:val="4"/>
            <w:tcBorders>
              <w:top w:val="single" w:sz="4" w:space="0" w:color="auto"/>
            </w:tcBorders>
            <w:shd w:val="clear" w:color="auto" w:fill="auto"/>
            <w:vAlign w:val="center"/>
          </w:tcPr>
          <w:p w:rsidR="00C57BED" w:rsidRPr="00BD06B0" w:rsidRDefault="00F361B7" w:rsidP="006F1ABD">
            <w:pPr>
              <w:pStyle w:val="TableEntry"/>
            </w:pPr>
            <w:r w:rsidRPr="00BD06B0">
              <w:t>1.3.6.1.4.1.19376.1.5.3.1.1.26.1.5</w:t>
            </w:r>
          </w:p>
        </w:tc>
      </w:tr>
      <w:tr w:rsidR="00C57BED" w:rsidRPr="00850CFB" w:rsidTr="00C57BED">
        <w:trPr>
          <w:cantSplit/>
          <w:jc w:val="center"/>
        </w:trPr>
        <w:tc>
          <w:tcPr>
            <w:tcW w:w="1486" w:type="pct"/>
            <w:gridSpan w:val="2"/>
            <w:tcBorders>
              <w:top w:val="single" w:sz="4" w:space="0" w:color="auto"/>
            </w:tcBorders>
            <w:shd w:val="clear" w:color="auto" w:fill="E6E6E6"/>
            <w:vAlign w:val="center"/>
          </w:tcPr>
          <w:p w:rsidR="00C57BED" w:rsidRPr="00850CFB" w:rsidRDefault="00C57BED" w:rsidP="00C57BED">
            <w:pPr>
              <w:pStyle w:val="TableEntryHeader"/>
            </w:pPr>
            <w:r w:rsidRPr="00850CFB">
              <w:t xml:space="preserve">Parent Template </w:t>
            </w:r>
          </w:p>
        </w:tc>
        <w:tc>
          <w:tcPr>
            <w:tcW w:w="3514" w:type="pct"/>
            <w:gridSpan w:val="4"/>
            <w:tcBorders>
              <w:top w:val="single" w:sz="4" w:space="0" w:color="auto"/>
            </w:tcBorders>
            <w:shd w:val="clear" w:color="auto" w:fill="auto"/>
            <w:vAlign w:val="center"/>
          </w:tcPr>
          <w:p w:rsidR="00C57BED" w:rsidRPr="00850CFB" w:rsidRDefault="00C57BED" w:rsidP="00C57BED">
            <w:pPr>
              <w:pStyle w:val="TableEntry"/>
            </w:pPr>
            <w:r w:rsidRPr="00850CFB">
              <w:t>Parent is CCDA Goals Section  template ID</w:t>
            </w:r>
          </w:p>
          <w:p w:rsidR="00C57BED" w:rsidRPr="00850CFB" w:rsidRDefault="00C57BED" w:rsidP="00C57BED">
            <w:pPr>
              <w:pStyle w:val="TableEntry"/>
            </w:pPr>
            <w:r w:rsidRPr="00850CFB">
              <w:t>2.16.840.1.113883.10.20.22.2.60</w:t>
            </w:r>
          </w:p>
        </w:tc>
      </w:tr>
      <w:tr w:rsidR="00C57BED" w:rsidRPr="00850CFB" w:rsidTr="00C57BED">
        <w:trPr>
          <w:cantSplit/>
          <w:jc w:val="center"/>
        </w:trPr>
        <w:tc>
          <w:tcPr>
            <w:tcW w:w="1486" w:type="pct"/>
            <w:gridSpan w:val="2"/>
            <w:tcBorders>
              <w:top w:val="single" w:sz="4" w:space="0" w:color="auto"/>
            </w:tcBorders>
            <w:shd w:val="clear" w:color="auto" w:fill="E6E6E6"/>
            <w:vAlign w:val="center"/>
          </w:tcPr>
          <w:p w:rsidR="00C57BED" w:rsidRPr="00850CFB" w:rsidRDefault="00C57BED" w:rsidP="00C57BED">
            <w:pPr>
              <w:pStyle w:val="TableEntryHeader"/>
            </w:pPr>
            <w:r w:rsidRPr="00850CFB">
              <w:t xml:space="preserve">General Description </w:t>
            </w:r>
          </w:p>
        </w:tc>
        <w:tc>
          <w:tcPr>
            <w:tcW w:w="3514" w:type="pct"/>
            <w:gridSpan w:val="4"/>
            <w:tcBorders>
              <w:top w:val="single" w:sz="4" w:space="0" w:color="auto"/>
            </w:tcBorders>
            <w:shd w:val="clear" w:color="auto" w:fill="auto"/>
            <w:vAlign w:val="center"/>
          </w:tcPr>
          <w:p w:rsidR="00C57BED" w:rsidRPr="00850CFB" w:rsidRDefault="00C57BED" w:rsidP="00C57BED">
            <w:pPr>
              <w:pStyle w:val="TableEntry"/>
            </w:pPr>
            <w:r w:rsidRPr="00850CFB">
              <w:t>Reconciled Patient Goals section provides the patient-centered holistic view which results from the reconciliation of all the various Goals sections.</w:t>
            </w:r>
          </w:p>
        </w:tc>
      </w:tr>
      <w:tr w:rsidR="00C57BED" w:rsidRPr="00850CFB" w:rsidTr="00C57BED">
        <w:trPr>
          <w:cantSplit/>
          <w:jc w:val="center"/>
        </w:trPr>
        <w:tc>
          <w:tcPr>
            <w:tcW w:w="1486" w:type="pct"/>
            <w:gridSpan w:val="2"/>
            <w:tcBorders>
              <w:top w:val="single" w:sz="4" w:space="0" w:color="auto"/>
            </w:tcBorders>
            <w:shd w:val="clear" w:color="auto" w:fill="E6E6E6"/>
            <w:vAlign w:val="center"/>
          </w:tcPr>
          <w:p w:rsidR="00C57BED" w:rsidRPr="00850CFB" w:rsidRDefault="00C57BED" w:rsidP="00C57BED">
            <w:pPr>
              <w:pStyle w:val="TableEntryHeader"/>
            </w:pPr>
            <w:r w:rsidRPr="00850CFB">
              <w:t>Section Code</w:t>
            </w:r>
          </w:p>
        </w:tc>
        <w:tc>
          <w:tcPr>
            <w:tcW w:w="3514" w:type="pct"/>
            <w:gridSpan w:val="4"/>
            <w:tcBorders>
              <w:top w:val="single" w:sz="4" w:space="0" w:color="auto"/>
            </w:tcBorders>
            <w:shd w:val="clear" w:color="auto" w:fill="auto"/>
            <w:vAlign w:val="center"/>
          </w:tcPr>
          <w:p w:rsidR="00C57BED" w:rsidRPr="00850CFB" w:rsidRDefault="00F361B7" w:rsidP="00C57BED">
            <w:pPr>
              <w:pStyle w:val="TableEntry"/>
            </w:pPr>
            <w:r w:rsidRPr="00850CFB">
              <w:t>&lt;</w:t>
            </w:r>
            <w:r w:rsidR="00C57BED" w:rsidRPr="00850CFB">
              <w:t xml:space="preserve">LOINC, “Reconciled Patient Goals  Section”&gt; </w:t>
            </w:r>
            <w:r w:rsidR="00BE58FA" w:rsidRPr="00850CFB">
              <w:t>61146-7</w:t>
            </w:r>
          </w:p>
        </w:tc>
      </w:tr>
      <w:tr w:rsidR="00C57BED" w:rsidRPr="00850CFB" w:rsidTr="006F1ABD">
        <w:trPr>
          <w:cantSplit/>
          <w:jc w:val="center"/>
        </w:trPr>
        <w:tc>
          <w:tcPr>
            <w:tcW w:w="810" w:type="pct"/>
            <w:tcBorders>
              <w:top w:val="single" w:sz="4" w:space="0" w:color="auto"/>
            </w:tcBorders>
            <w:shd w:val="clear" w:color="auto" w:fill="E6E6E6"/>
            <w:vAlign w:val="center"/>
          </w:tcPr>
          <w:p w:rsidR="00C57BED" w:rsidRPr="00850CFB" w:rsidRDefault="00C57BED" w:rsidP="00C57BED">
            <w:pPr>
              <w:pStyle w:val="TableEntryHeader"/>
            </w:pPr>
            <w:r w:rsidRPr="00850CFB">
              <w:t xml:space="preserve">Opt and Card </w:t>
            </w:r>
          </w:p>
        </w:tc>
        <w:tc>
          <w:tcPr>
            <w:tcW w:w="676" w:type="pct"/>
            <w:tcBorders>
              <w:top w:val="single" w:sz="4" w:space="0" w:color="auto"/>
            </w:tcBorders>
            <w:shd w:val="clear" w:color="auto" w:fill="E6E6E6"/>
            <w:vAlign w:val="center"/>
          </w:tcPr>
          <w:p w:rsidR="00C57BED" w:rsidRPr="00850CFB" w:rsidRDefault="00C57BED" w:rsidP="00C57BED">
            <w:pPr>
              <w:pStyle w:val="TableEntryHeader"/>
            </w:pPr>
            <w:r w:rsidRPr="00850CFB">
              <w:t>Condition</w:t>
            </w:r>
          </w:p>
        </w:tc>
        <w:tc>
          <w:tcPr>
            <w:tcW w:w="1033" w:type="pct"/>
            <w:tcBorders>
              <w:top w:val="single" w:sz="4" w:space="0" w:color="auto"/>
            </w:tcBorders>
            <w:shd w:val="clear" w:color="auto" w:fill="E4E4E4"/>
          </w:tcPr>
          <w:p w:rsidR="00C57BED" w:rsidRPr="00850CFB" w:rsidRDefault="00C57BED" w:rsidP="00C57BED">
            <w:pPr>
              <w:pStyle w:val="TableEntryHeader"/>
            </w:pPr>
            <w:r w:rsidRPr="00850CFB">
              <w:t xml:space="preserve">Data Element or </w:t>
            </w:r>
            <w:r w:rsidRPr="00850CFB">
              <w:br/>
              <w:t>Section Name</w:t>
            </w:r>
          </w:p>
        </w:tc>
        <w:tc>
          <w:tcPr>
            <w:tcW w:w="906" w:type="pct"/>
            <w:tcBorders>
              <w:top w:val="single" w:sz="4" w:space="0" w:color="auto"/>
            </w:tcBorders>
            <w:shd w:val="clear" w:color="auto" w:fill="E4E4E4"/>
          </w:tcPr>
          <w:p w:rsidR="00C57BED" w:rsidRPr="00850CFB" w:rsidRDefault="00C57BED" w:rsidP="00C57BED">
            <w:pPr>
              <w:pStyle w:val="TableEntryHeader"/>
            </w:pPr>
            <w:r w:rsidRPr="00850CFB">
              <w:t>CCDA Template ID</w:t>
            </w:r>
          </w:p>
        </w:tc>
        <w:tc>
          <w:tcPr>
            <w:tcW w:w="716" w:type="pct"/>
            <w:tcBorders>
              <w:top w:val="single" w:sz="4" w:space="0" w:color="auto"/>
            </w:tcBorders>
            <w:shd w:val="clear" w:color="auto" w:fill="E4E4E4"/>
            <w:vAlign w:val="center"/>
          </w:tcPr>
          <w:p w:rsidR="00C57BED" w:rsidRPr="00850CFB" w:rsidRDefault="00C57BED" w:rsidP="00C57BED">
            <w:pPr>
              <w:pStyle w:val="TableEntryHeader"/>
            </w:pPr>
            <w:r w:rsidRPr="00850CFB">
              <w:t>Specification Document</w:t>
            </w:r>
          </w:p>
        </w:tc>
        <w:tc>
          <w:tcPr>
            <w:tcW w:w="859" w:type="pct"/>
            <w:tcBorders>
              <w:top w:val="single" w:sz="4" w:space="0" w:color="auto"/>
            </w:tcBorders>
            <w:shd w:val="clear" w:color="auto" w:fill="E4E4E4"/>
            <w:vAlign w:val="center"/>
          </w:tcPr>
          <w:p w:rsidR="00C57BED" w:rsidRPr="00850CFB" w:rsidRDefault="00C57BED" w:rsidP="00C57BED">
            <w:pPr>
              <w:pStyle w:val="TableEntryHeader"/>
            </w:pPr>
            <w:r w:rsidRPr="00850CFB">
              <w:t>Vocabulary</w:t>
            </w:r>
          </w:p>
          <w:p w:rsidR="00C57BED" w:rsidRPr="00850CFB" w:rsidRDefault="00C57BED" w:rsidP="00C57BED">
            <w:pPr>
              <w:pStyle w:val="TableEntryHeader"/>
            </w:pPr>
            <w:r w:rsidRPr="00850CFB">
              <w:t>Constraint</w:t>
            </w:r>
          </w:p>
        </w:tc>
      </w:tr>
      <w:tr w:rsidR="00C57BED" w:rsidRPr="00850CFB" w:rsidTr="00C57BED">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C57BED" w:rsidRPr="00850CFB" w:rsidRDefault="00C57BED" w:rsidP="00C57BED">
            <w:pPr>
              <w:pStyle w:val="TableEntryHeader"/>
            </w:pPr>
            <w:r w:rsidRPr="00850CFB">
              <w:t>Entries</w:t>
            </w:r>
          </w:p>
        </w:tc>
      </w:tr>
      <w:tr w:rsidR="00C57BED" w:rsidRPr="00850CFB" w:rsidTr="006F1ABD">
        <w:trPr>
          <w:cantSplit/>
          <w:jc w:val="center"/>
        </w:trPr>
        <w:tc>
          <w:tcPr>
            <w:tcW w:w="810" w:type="pct"/>
            <w:tcBorders>
              <w:top w:val="single" w:sz="4" w:space="0" w:color="auto"/>
              <w:left w:val="single" w:sz="4" w:space="0" w:color="auto"/>
              <w:bottom w:val="single" w:sz="4" w:space="0" w:color="auto"/>
              <w:right w:val="single" w:sz="4" w:space="0" w:color="auto"/>
            </w:tcBorders>
            <w:vAlign w:val="center"/>
          </w:tcPr>
          <w:p w:rsidR="00C57BED" w:rsidRPr="00850CFB" w:rsidRDefault="001A69DB" w:rsidP="00C57BED">
            <w:pPr>
              <w:pStyle w:val="TableEntry"/>
            </w:pPr>
            <w:r w:rsidRPr="00850CFB">
              <w:t>R</w:t>
            </w:r>
            <w:r w:rsidR="00731993" w:rsidRPr="00850CFB">
              <w:t xml:space="preserve"> </w:t>
            </w:r>
            <w:r w:rsidRPr="00850CFB">
              <w:t>[1</w:t>
            </w:r>
            <w:proofErr w:type="gramStart"/>
            <w:r w:rsidR="00C57BED" w:rsidRPr="00850CFB">
              <w:t>..*</w:t>
            </w:r>
            <w:proofErr w:type="gramEnd"/>
            <w:r w:rsidR="00C57BED" w:rsidRPr="00850CFB">
              <w:t>]</w:t>
            </w:r>
          </w:p>
        </w:tc>
        <w:tc>
          <w:tcPr>
            <w:tcW w:w="676" w:type="pct"/>
            <w:tcBorders>
              <w:top w:val="single" w:sz="4" w:space="0" w:color="auto"/>
              <w:left w:val="single" w:sz="4" w:space="0" w:color="auto"/>
              <w:bottom w:val="single" w:sz="4" w:space="0" w:color="auto"/>
              <w:right w:val="single" w:sz="4" w:space="0" w:color="auto"/>
            </w:tcBorders>
            <w:vAlign w:val="center"/>
          </w:tcPr>
          <w:p w:rsidR="00C57BED" w:rsidRPr="00850CFB" w:rsidRDefault="00C57BED" w:rsidP="00C57BED">
            <w:pPr>
              <w:pStyle w:val="TableEntry"/>
            </w:pPr>
          </w:p>
        </w:tc>
        <w:tc>
          <w:tcPr>
            <w:tcW w:w="1033" w:type="pct"/>
            <w:tcBorders>
              <w:top w:val="single" w:sz="4" w:space="0" w:color="auto"/>
              <w:left w:val="single" w:sz="4" w:space="0" w:color="auto"/>
              <w:bottom w:val="single" w:sz="4" w:space="0" w:color="auto"/>
              <w:right w:val="single" w:sz="4" w:space="0" w:color="auto"/>
            </w:tcBorders>
          </w:tcPr>
          <w:p w:rsidR="00C57BED" w:rsidRPr="00850CFB" w:rsidRDefault="00C57BED" w:rsidP="00C57BED">
            <w:pPr>
              <w:pStyle w:val="TableEntry"/>
            </w:pPr>
            <w:r w:rsidRPr="00850CFB">
              <w:t>Goal Observation</w:t>
            </w:r>
          </w:p>
          <w:p w:rsidR="00C57BED" w:rsidRPr="00850CFB" w:rsidRDefault="00C57BED" w:rsidP="00C57BED">
            <w:pPr>
              <w:pStyle w:val="TableEntry"/>
            </w:pPr>
          </w:p>
          <w:p w:rsidR="00C57BED" w:rsidRPr="00850CFB" w:rsidRDefault="00C57BED" w:rsidP="00C57BED">
            <w:pPr>
              <w:pStyle w:val="TableEntry"/>
            </w:pPr>
          </w:p>
        </w:tc>
        <w:tc>
          <w:tcPr>
            <w:tcW w:w="906" w:type="pct"/>
            <w:tcBorders>
              <w:top w:val="single" w:sz="4" w:space="0" w:color="auto"/>
              <w:left w:val="single" w:sz="4" w:space="0" w:color="auto"/>
              <w:bottom w:val="single" w:sz="4" w:space="0" w:color="auto"/>
              <w:right w:val="single" w:sz="4" w:space="0" w:color="auto"/>
            </w:tcBorders>
          </w:tcPr>
          <w:p w:rsidR="00C57BED" w:rsidRPr="00850CFB" w:rsidRDefault="00C57BED" w:rsidP="00C57BED">
            <w:pPr>
              <w:pStyle w:val="TableEntry"/>
            </w:pPr>
            <w:r w:rsidRPr="00850CFB">
              <w:t>2.16.840.1.113883.10.20.22.4.121</w:t>
            </w:r>
          </w:p>
        </w:tc>
        <w:tc>
          <w:tcPr>
            <w:tcW w:w="716" w:type="pct"/>
            <w:tcBorders>
              <w:top w:val="single" w:sz="4" w:space="0" w:color="auto"/>
              <w:left w:val="single" w:sz="4" w:space="0" w:color="auto"/>
              <w:bottom w:val="single" w:sz="4" w:space="0" w:color="auto"/>
              <w:right w:val="single" w:sz="4" w:space="0" w:color="auto"/>
            </w:tcBorders>
            <w:vAlign w:val="center"/>
          </w:tcPr>
          <w:p w:rsidR="00C57BED" w:rsidRPr="00850CFB" w:rsidRDefault="00C57BED" w:rsidP="00C57BED">
            <w:pPr>
              <w:pStyle w:val="TableEntry"/>
            </w:pPr>
            <w:r w:rsidRPr="00850CFB">
              <w:t>CCDA Template see CCDA August 2013</w:t>
            </w:r>
          </w:p>
          <w:p w:rsidR="00C57BED" w:rsidRPr="00850CFB" w:rsidRDefault="00C57BED" w:rsidP="00C57BED">
            <w:pPr>
              <w:pStyle w:val="TableEntry"/>
            </w:pPr>
            <w:r w:rsidRPr="00850CFB">
              <w:t>3.54.1 Goal Observation</w:t>
            </w:r>
          </w:p>
        </w:tc>
        <w:tc>
          <w:tcPr>
            <w:tcW w:w="859" w:type="pct"/>
            <w:tcBorders>
              <w:top w:val="single" w:sz="4" w:space="0" w:color="auto"/>
              <w:left w:val="single" w:sz="4" w:space="0" w:color="auto"/>
              <w:bottom w:val="single" w:sz="4" w:space="0" w:color="auto"/>
              <w:right w:val="single" w:sz="4" w:space="0" w:color="auto"/>
            </w:tcBorders>
            <w:vAlign w:val="center"/>
          </w:tcPr>
          <w:p w:rsidR="00C57BED" w:rsidRPr="00850CFB" w:rsidRDefault="00C57BED" w:rsidP="00C57BED">
            <w:pPr>
              <w:pStyle w:val="TableEntry"/>
            </w:pPr>
          </w:p>
        </w:tc>
      </w:tr>
    </w:tbl>
    <w:p w:rsidR="00EA6C9D" w:rsidRPr="00850CFB" w:rsidRDefault="006D0703" w:rsidP="00C57BED">
      <w:pPr>
        <w:pStyle w:val="BodyText"/>
        <w:keepNext/>
        <w:rPr>
          <w:rFonts w:eastAsia="Calibri"/>
          <w:b/>
          <w:bCs/>
        </w:rPr>
      </w:pPr>
      <w:r w:rsidRPr="00850CFB">
        <w:rPr>
          <w:rFonts w:eastAsia="Calibri"/>
          <w:b/>
          <w:bCs/>
        </w:rPr>
        <w:lastRenderedPageBreak/>
        <w:t>R</w:t>
      </w:r>
      <w:r w:rsidR="00EA6C9D" w:rsidRPr="00850CFB">
        <w:rPr>
          <w:rFonts w:eastAsia="Calibri"/>
          <w:b/>
          <w:bCs/>
        </w:rPr>
        <w:t xml:space="preserve">econciled </w:t>
      </w:r>
      <w:r w:rsidRPr="00850CFB">
        <w:rPr>
          <w:rFonts w:eastAsia="Calibri"/>
          <w:b/>
          <w:bCs/>
        </w:rPr>
        <w:t>Patient G</w:t>
      </w:r>
      <w:r w:rsidR="00EA6C9D" w:rsidRPr="00850CFB">
        <w:rPr>
          <w:rFonts w:eastAsia="Calibri"/>
          <w:b/>
          <w:bCs/>
        </w:rPr>
        <w:t xml:space="preserve">oals IHE </w:t>
      </w:r>
      <w:r w:rsidRPr="00850CFB">
        <w:rPr>
          <w:rFonts w:eastAsia="Calibri"/>
          <w:b/>
          <w:bCs/>
        </w:rPr>
        <w:t>Example</w:t>
      </w:r>
      <w:r w:rsidR="00EA6C9D" w:rsidRPr="00850CFB">
        <w:rPr>
          <w:rFonts w:eastAsia="Calibri"/>
          <w:b/>
          <w:bCs/>
        </w:rPr>
        <w:t xml:space="preserve"> </w:t>
      </w:r>
    </w:p>
    <w:p w:rsidR="006D0703" w:rsidRPr="00850CFB" w:rsidRDefault="006D0703" w:rsidP="006D0703">
      <w:pPr>
        <w:pStyle w:val="XMLFragment"/>
        <w:rPr>
          <w:noProof w:val="0"/>
        </w:rPr>
      </w:pPr>
      <w:r w:rsidRPr="00850CFB">
        <w:rPr>
          <w:noProof w:val="0"/>
        </w:rPr>
        <w:t>&lt;</w:t>
      </w:r>
      <w:proofErr w:type="gramStart"/>
      <w:r w:rsidRPr="00850CFB">
        <w:rPr>
          <w:noProof w:val="0"/>
        </w:rPr>
        <w:t>component</w:t>
      </w:r>
      <w:proofErr w:type="gramEnd"/>
      <w:r w:rsidRPr="00850CFB">
        <w:rPr>
          <w:noProof w:val="0"/>
        </w:rPr>
        <w:t>&gt;</w:t>
      </w:r>
    </w:p>
    <w:p w:rsidR="006D0703" w:rsidRPr="00850CFB" w:rsidRDefault="006D0703" w:rsidP="006D0703">
      <w:pPr>
        <w:pStyle w:val="XMLFragment"/>
        <w:rPr>
          <w:noProof w:val="0"/>
        </w:rPr>
      </w:pPr>
      <w:r w:rsidRPr="00850CFB">
        <w:rPr>
          <w:noProof w:val="0"/>
        </w:rPr>
        <w:t xml:space="preserve">   &lt;</w:t>
      </w:r>
      <w:proofErr w:type="gramStart"/>
      <w:r w:rsidRPr="00850CFB">
        <w:rPr>
          <w:noProof w:val="0"/>
        </w:rPr>
        <w:t>section</w:t>
      </w:r>
      <w:proofErr w:type="gramEnd"/>
      <w:r w:rsidRPr="00850CFB">
        <w:rPr>
          <w:noProof w:val="0"/>
        </w:rPr>
        <w:t>&gt;</w:t>
      </w:r>
    </w:p>
    <w:p w:rsidR="006D0703" w:rsidRPr="00850CFB" w:rsidRDefault="006D0703" w:rsidP="006D0703">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w:t>
      </w:r>
      <w:r w:rsidR="00F361B7" w:rsidRPr="00850CFB">
        <w:rPr>
          <w:noProof w:val="0"/>
        </w:rPr>
        <w:t>1.3.6.1.4.1.19376.1.5.3.1.1.26.1.5</w:t>
      </w:r>
      <w:r w:rsidRPr="00850CFB">
        <w:rPr>
          <w:noProof w:val="0"/>
        </w:rPr>
        <w:t>’/&gt;</w:t>
      </w:r>
    </w:p>
    <w:p w:rsidR="006D0703" w:rsidRPr="00850CFB" w:rsidRDefault="006D0703" w:rsidP="006D0703">
      <w:pPr>
        <w:pStyle w:val="XMLFragment"/>
        <w:rPr>
          <w:noProof w:val="0"/>
        </w:rPr>
      </w:pPr>
      <w:r w:rsidRPr="00850CFB">
        <w:rPr>
          <w:noProof w:val="0"/>
        </w:rPr>
        <w:t xml:space="preserve">      &lt;id root=' ' extension=' '/&gt;</w:t>
      </w:r>
    </w:p>
    <w:p w:rsidR="006D0703" w:rsidRPr="00850CFB" w:rsidRDefault="006D0703" w:rsidP="006D0703">
      <w:pPr>
        <w:pStyle w:val="XMLFragment"/>
        <w:rPr>
          <w:noProof w:val="0"/>
        </w:rPr>
      </w:pPr>
      <w:r w:rsidRPr="00850CFB">
        <w:rPr>
          <w:noProof w:val="0"/>
        </w:rPr>
        <w:t xml:space="preserve">      &lt;code code='61146-7' </w:t>
      </w:r>
      <w:proofErr w:type="spellStart"/>
      <w:r w:rsidRPr="00850CFB">
        <w:rPr>
          <w:noProof w:val="0"/>
        </w:rPr>
        <w:t>displayName</w:t>
      </w:r>
      <w:proofErr w:type="spellEnd"/>
      <w:r w:rsidRPr="00850CFB">
        <w:rPr>
          <w:noProof w:val="0"/>
        </w:rPr>
        <w:t>='Goals'</w:t>
      </w:r>
    </w:p>
    <w:p w:rsidR="006D0703" w:rsidRPr="00850CFB" w:rsidRDefault="006D0703" w:rsidP="006D0703">
      <w:pPr>
        <w:pStyle w:val="XMLFragment"/>
        <w:rPr>
          <w:noProof w:val="0"/>
        </w:rPr>
      </w:pPr>
      <w:r w:rsidRPr="00850CFB">
        <w:rPr>
          <w:noProof w:val="0"/>
        </w:rPr>
        <w:t xml:space="preserve">          </w:t>
      </w:r>
      <w:proofErr w:type="spellStart"/>
      <w:proofErr w:type="gramStart"/>
      <w:r w:rsidRPr="00850CFB">
        <w:rPr>
          <w:noProof w:val="0"/>
        </w:rPr>
        <w:t>codeSystem</w:t>
      </w:r>
      <w:proofErr w:type="spellEnd"/>
      <w:proofErr w:type="gramEnd"/>
      <w:r w:rsidRPr="00850CFB">
        <w:rPr>
          <w:noProof w:val="0"/>
        </w:rPr>
        <w:t xml:space="preserve">='2.16.840.1.113883.6.1' </w:t>
      </w:r>
      <w:proofErr w:type="spellStart"/>
      <w:r w:rsidRPr="00850CFB">
        <w:rPr>
          <w:noProof w:val="0"/>
        </w:rPr>
        <w:t>codeSystemName</w:t>
      </w:r>
      <w:proofErr w:type="spellEnd"/>
      <w:r w:rsidRPr="00850CFB">
        <w:rPr>
          <w:noProof w:val="0"/>
        </w:rPr>
        <w:t>='LOINC'/&gt;</w:t>
      </w:r>
    </w:p>
    <w:p w:rsidR="006D0703" w:rsidRPr="00850CFB" w:rsidRDefault="006D0703" w:rsidP="006D0703">
      <w:pPr>
        <w:pStyle w:val="XMLFragment"/>
        <w:rPr>
          <w:noProof w:val="0"/>
        </w:rPr>
      </w:pPr>
      <w:r w:rsidRPr="00850CFB">
        <w:rPr>
          <w:noProof w:val="0"/>
        </w:rPr>
        <w:t xml:space="preserve">      &lt;</w:t>
      </w:r>
      <w:proofErr w:type="gramStart"/>
      <w:r w:rsidRPr="00850CFB">
        <w:rPr>
          <w:noProof w:val="0"/>
        </w:rPr>
        <w:t>text</w:t>
      </w:r>
      <w:proofErr w:type="gramEnd"/>
      <w:r w:rsidRPr="00850CFB">
        <w:rPr>
          <w:noProof w:val="0"/>
        </w:rPr>
        <w:t>&gt;</w:t>
      </w:r>
    </w:p>
    <w:p w:rsidR="006D0703" w:rsidRPr="00850CFB" w:rsidRDefault="006D0703" w:rsidP="006D0703">
      <w:pPr>
        <w:pStyle w:val="XMLFragment"/>
        <w:rPr>
          <w:noProof w:val="0"/>
        </w:rPr>
      </w:pPr>
      <w:r w:rsidRPr="00850CFB">
        <w:rPr>
          <w:noProof w:val="0"/>
        </w:rPr>
        <w:t xml:space="preserve">          Text as described above</w:t>
      </w:r>
    </w:p>
    <w:p w:rsidR="006D0703" w:rsidRPr="00850CFB" w:rsidRDefault="006D0703" w:rsidP="006D0703">
      <w:pPr>
        <w:pStyle w:val="XMLFragment"/>
        <w:rPr>
          <w:noProof w:val="0"/>
        </w:rPr>
      </w:pPr>
      <w:r w:rsidRPr="00850CFB">
        <w:rPr>
          <w:noProof w:val="0"/>
        </w:rPr>
        <w:t xml:space="preserve">       &lt;/text&gt;</w:t>
      </w:r>
    </w:p>
    <w:p w:rsidR="001A69DB" w:rsidRPr="00850CFB" w:rsidRDefault="006D0703" w:rsidP="001A69DB">
      <w:pPr>
        <w:pStyle w:val="XMLFragment"/>
        <w:rPr>
          <w:noProof w:val="0"/>
        </w:rPr>
      </w:pPr>
      <w:r w:rsidRPr="00850CFB">
        <w:rPr>
          <w:noProof w:val="0"/>
        </w:rPr>
        <w:t xml:space="preserve">     </w:t>
      </w:r>
      <w:r w:rsidR="001A69DB" w:rsidRPr="00850CFB">
        <w:rPr>
          <w:noProof w:val="0"/>
        </w:rPr>
        <w:t xml:space="preserve">  &lt;</w:t>
      </w:r>
      <w:proofErr w:type="gramStart"/>
      <w:r w:rsidR="001A69DB" w:rsidRPr="00850CFB">
        <w:rPr>
          <w:noProof w:val="0"/>
        </w:rPr>
        <w:t>component</w:t>
      </w:r>
      <w:proofErr w:type="gramEnd"/>
      <w:r w:rsidR="001A69DB" w:rsidRPr="00850CFB">
        <w:rPr>
          <w:noProof w:val="0"/>
        </w:rPr>
        <w:t>&gt;</w:t>
      </w:r>
    </w:p>
    <w:p w:rsidR="001A69DB" w:rsidRPr="00850CFB" w:rsidRDefault="001A69DB" w:rsidP="001A69DB">
      <w:pPr>
        <w:pStyle w:val="XMLFragment"/>
        <w:rPr>
          <w:noProof w:val="0"/>
        </w:rPr>
      </w:pPr>
      <w:r w:rsidRPr="00850CFB">
        <w:rPr>
          <w:noProof w:val="0"/>
        </w:rPr>
        <w:tab/>
      </w:r>
      <w:r w:rsidRPr="00850CFB">
        <w:rPr>
          <w:noProof w:val="0"/>
        </w:rPr>
        <w:tab/>
        <w:t>&lt;</w:t>
      </w:r>
      <w:proofErr w:type="gramStart"/>
      <w:r w:rsidRPr="00850CFB">
        <w:rPr>
          <w:noProof w:val="0"/>
        </w:rPr>
        <w:t>section</w:t>
      </w:r>
      <w:proofErr w:type="gramEnd"/>
      <w:r w:rsidRPr="00850CFB">
        <w:rPr>
          <w:noProof w:val="0"/>
        </w:rPr>
        <w:t>&gt;</w:t>
      </w:r>
    </w:p>
    <w:p w:rsidR="001A69DB" w:rsidRPr="00850CFB" w:rsidRDefault="001A69DB" w:rsidP="001A69DB">
      <w:pPr>
        <w:pStyle w:val="XMLFragment"/>
        <w:rPr>
          <w:noProof w:val="0"/>
        </w:rPr>
      </w:pPr>
      <w:r w:rsidRPr="00850CFB">
        <w:rPr>
          <w:noProof w:val="0"/>
        </w:rPr>
        <w:tab/>
      </w:r>
      <w:r w:rsidRPr="00850CFB">
        <w:rPr>
          <w:noProof w:val="0"/>
        </w:rPr>
        <w:tab/>
        <w:t xml:space="preserve">  &lt;</w:t>
      </w:r>
      <w:proofErr w:type="spellStart"/>
      <w:proofErr w:type="gramStart"/>
      <w:r w:rsidRPr="00850CFB">
        <w:rPr>
          <w:noProof w:val="0"/>
        </w:rPr>
        <w:t>templateId</w:t>
      </w:r>
      <w:proofErr w:type="spellEnd"/>
      <w:proofErr w:type="gramEnd"/>
      <w:r w:rsidRPr="00850CFB">
        <w:rPr>
          <w:noProof w:val="0"/>
        </w:rPr>
        <w:t xml:space="preserve"> root='1.3.6.1.4.1.19376.1.5.3.1.1.26.1.3’/&gt;</w:t>
      </w:r>
    </w:p>
    <w:p w:rsidR="001A69DB" w:rsidRPr="00850CFB" w:rsidRDefault="001A69DB" w:rsidP="001A69DB">
      <w:pPr>
        <w:pStyle w:val="XMLFragment"/>
        <w:rPr>
          <w:noProof w:val="0"/>
        </w:rPr>
      </w:pPr>
      <w:r w:rsidRPr="00850CFB">
        <w:rPr>
          <w:noProof w:val="0"/>
        </w:rPr>
        <w:tab/>
      </w:r>
      <w:r w:rsidRPr="00850CFB">
        <w:rPr>
          <w:noProof w:val="0"/>
        </w:rPr>
        <w:tab/>
        <w:t xml:space="preserve">  </w:t>
      </w:r>
      <w:proofErr w:type="gramStart"/>
      <w:r w:rsidRPr="00850CFB">
        <w:rPr>
          <w:noProof w:val="0"/>
        </w:rPr>
        <w:t>&lt;!--</w:t>
      </w:r>
      <w:proofErr w:type="gramEnd"/>
      <w:r w:rsidRPr="00850CFB">
        <w:rPr>
          <w:noProof w:val="0"/>
        </w:rPr>
        <w:t xml:space="preserve"> Required Goals Section --&gt;</w:t>
      </w:r>
    </w:p>
    <w:p w:rsidR="00FF3AF3" w:rsidRPr="00850CFB" w:rsidRDefault="001A69DB" w:rsidP="001A69DB">
      <w:pPr>
        <w:pStyle w:val="XMLFragment"/>
        <w:rPr>
          <w:noProof w:val="0"/>
        </w:rPr>
      </w:pPr>
      <w:r w:rsidRPr="00850CFB">
        <w:rPr>
          <w:noProof w:val="0"/>
        </w:rPr>
        <w:tab/>
      </w:r>
      <w:r w:rsidRPr="00850CFB">
        <w:rPr>
          <w:noProof w:val="0"/>
        </w:rPr>
        <w:tab/>
        <w:t>&lt;/section&gt;</w:t>
      </w:r>
    </w:p>
    <w:p w:rsidR="001A69DB" w:rsidRPr="00850CFB" w:rsidRDefault="006D0703" w:rsidP="001A69DB">
      <w:pPr>
        <w:pStyle w:val="XMLFragment"/>
        <w:rPr>
          <w:noProof w:val="0"/>
        </w:rPr>
      </w:pPr>
      <w:r w:rsidRPr="00850CFB">
        <w:rPr>
          <w:noProof w:val="0"/>
        </w:rPr>
        <w:t xml:space="preserve">     </w:t>
      </w:r>
      <w:r w:rsidR="001A69DB" w:rsidRPr="00850CFB">
        <w:rPr>
          <w:noProof w:val="0"/>
        </w:rPr>
        <w:t xml:space="preserve">  &lt;/component&gt;   </w:t>
      </w:r>
    </w:p>
    <w:p w:rsidR="001A69DB" w:rsidRPr="00850CFB" w:rsidRDefault="001A69DB" w:rsidP="001A69DB">
      <w:pPr>
        <w:pStyle w:val="XMLFragment"/>
        <w:rPr>
          <w:noProof w:val="0"/>
        </w:rPr>
      </w:pPr>
      <w:r w:rsidRPr="00850CFB">
        <w:rPr>
          <w:noProof w:val="0"/>
        </w:rPr>
        <w:t xml:space="preserve">   &lt;/section&gt;</w:t>
      </w:r>
    </w:p>
    <w:p w:rsidR="006D0703" w:rsidRPr="00850CFB" w:rsidRDefault="001A69DB" w:rsidP="001A69DB">
      <w:pPr>
        <w:pStyle w:val="XMLFragment"/>
        <w:rPr>
          <w:noProof w:val="0"/>
        </w:rPr>
      </w:pPr>
      <w:r w:rsidRPr="00850CFB">
        <w:rPr>
          <w:noProof w:val="0"/>
        </w:rPr>
        <w:t>&lt;/component&gt;</w:t>
      </w:r>
    </w:p>
    <w:p w:rsidR="001A69DB" w:rsidRPr="00850CFB" w:rsidRDefault="001A69DB" w:rsidP="006F1ABD">
      <w:pPr>
        <w:pStyle w:val="FigureTitle"/>
      </w:pPr>
      <w:r w:rsidRPr="00850CFB">
        <w:t>Figure 6.3.3.10.S4</w:t>
      </w:r>
      <w:r w:rsidR="00D60D45" w:rsidRPr="00850CFB">
        <w:t>-1</w:t>
      </w:r>
      <w:r w:rsidRPr="00850CFB">
        <w:t>: Specification for IHE Reconciled Patient Goals Section</w:t>
      </w:r>
    </w:p>
    <w:p w:rsidR="00EA6C9D" w:rsidRPr="00850CFB" w:rsidRDefault="00EA6C9D" w:rsidP="00C57BED">
      <w:pPr>
        <w:pStyle w:val="BodyText"/>
        <w:keepNext/>
        <w:rPr>
          <w:rFonts w:eastAsia="Calibri"/>
          <w:b/>
          <w:bCs/>
        </w:rPr>
      </w:pPr>
    </w:p>
    <w:p w:rsidR="00C57BED" w:rsidRPr="00850CFB" w:rsidRDefault="00BE58FA" w:rsidP="00C57BED">
      <w:pPr>
        <w:pStyle w:val="BodyText"/>
        <w:keepNext/>
      </w:pPr>
      <w:r w:rsidRPr="00850CFB">
        <w:rPr>
          <w:rFonts w:eastAsia="Calibri"/>
          <w:b/>
          <w:bCs/>
        </w:rPr>
        <w:t xml:space="preserve">Reconciled </w:t>
      </w:r>
      <w:r w:rsidR="00C57BED" w:rsidRPr="00850CFB">
        <w:rPr>
          <w:rFonts w:eastAsia="Calibri"/>
          <w:b/>
          <w:bCs/>
        </w:rPr>
        <w:t>Patient Goals CCDA Example</w:t>
      </w:r>
    </w:p>
    <w:p w:rsidR="00C57BED" w:rsidRPr="00850CFB" w:rsidRDefault="00C57BED" w:rsidP="00C57BED">
      <w:pPr>
        <w:pStyle w:val="XMLFragment"/>
        <w:rPr>
          <w:noProof w:val="0"/>
        </w:rPr>
      </w:pPr>
      <w:r w:rsidRPr="00850CFB">
        <w:rPr>
          <w:noProof w:val="0"/>
        </w:rPr>
        <w:t>&lt;</w:t>
      </w:r>
      <w:proofErr w:type="gramStart"/>
      <w:r w:rsidRPr="00850CFB">
        <w:rPr>
          <w:noProof w:val="0"/>
        </w:rPr>
        <w:t>component</w:t>
      </w:r>
      <w:proofErr w:type="gramEnd"/>
      <w:r w:rsidRPr="00850CFB">
        <w:rPr>
          <w:noProof w:val="0"/>
        </w:rPr>
        <w:t>&gt;</w:t>
      </w:r>
    </w:p>
    <w:p w:rsidR="00C57BED" w:rsidRPr="00850CFB" w:rsidRDefault="00C57BED" w:rsidP="00C57BED">
      <w:pPr>
        <w:pStyle w:val="XMLFragment"/>
        <w:rPr>
          <w:noProof w:val="0"/>
        </w:rPr>
      </w:pPr>
      <w:r w:rsidRPr="00850CFB">
        <w:rPr>
          <w:noProof w:val="0"/>
        </w:rPr>
        <w:t xml:space="preserve">   &lt;</w:t>
      </w:r>
      <w:proofErr w:type="gramStart"/>
      <w:r w:rsidRPr="00850CFB">
        <w:rPr>
          <w:noProof w:val="0"/>
        </w:rPr>
        <w:t>section</w:t>
      </w:r>
      <w:proofErr w:type="gramEnd"/>
      <w:r w:rsidRPr="00850CFB">
        <w:rPr>
          <w:noProof w:val="0"/>
        </w:rPr>
        <w:t>&gt;</w:t>
      </w:r>
    </w:p>
    <w:p w:rsidR="00C57BED" w:rsidRPr="00850CFB" w:rsidRDefault="00C57BED" w:rsidP="00C57BED">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w:t>
      </w:r>
      <w:r w:rsidR="00F361B7" w:rsidRPr="00850CFB">
        <w:rPr>
          <w:noProof w:val="0"/>
        </w:rPr>
        <w:t>1.3.6.1.4.1.19376.1.5.3.1.1.26.1.5</w:t>
      </w:r>
      <w:r w:rsidR="00454B1A" w:rsidRPr="00850CFB">
        <w:rPr>
          <w:noProof w:val="0"/>
        </w:rPr>
        <w:t>’</w:t>
      </w:r>
      <w:r w:rsidRPr="00850CFB">
        <w:rPr>
          <w:noProof w:val="0"/>
        </w:rPr>
        <w:t>/&gt;</w:t>
      </w:r>
    </w:p>
    <w:p w:rsidR="00C57BED" w:rsidRPr="00850CFB" w:rsidRDefault="00C57BED" w:rsidP="00C57BED">
      <w:pPr>
        <w:pStyle w:val="XMLFragment"/>
        <w:rPr>
          <w:noProof w:val="0"/>
        </w:rPr>
      </w:pPr>
      <w:r w:rsidRPr="00850CFB">
        <w:rPr>
          <w:noProof w:val="0"/>
        </w:rPr>
        <w:t xml:space="preserve">      &lt;id root=' ' extension=' '/&gt;</w:t>
      </w:r>
    </w:p>
    <w:p w:rsidR="00C57BED" w:rsidRPr="00850CFB" w:rsidRDefault="00454B1A" w:rsidP="00C57BED">
      <w:pPr>
        <w:pStyle w:val="XMLFragment"/>
        <w:rPr>
          <w:noProof w:val="0"/>
        </w:rPr>
      </w:pPr>
      <w:r w:rsidRPr="00850CFB">
        <w:rPr>
          <w:noProof w:val="0"/>
        </w:rPr>
        <w:t xml:space="preserve">      &lt;code code='61146-7</w:t>
      </w:r>
      <w:r w:rsidR="00C57BED" w:rsidRPr="00850CFB">
        <w:rPr>
          <w:noProof w:val="0"/>
        </w:rPr>
        <w:t xml:space="preserve">' </w:t>
      </w:r>
      <w:proofErr w:type="spellStart"/>
      <w:r w:rsidR="00C57BED" w:rsidRPr="00850CFB">
        <w:rPr>
          <w:noProof w:val="0"/>
        </w:rPr>
        <w:t>displayName</w:t>
      </w:r>
      <w:proofErr w:type="spellEnd"/>
      <w:r w:rsidR="00C57BED" w:rsidRPr="00850CFB">
        <w:rPr>
          <w:noProof w:val="0"/>
        </w:rPr>
        <w:t>='Goals'</w:t>
      </w:r>
    </w:p>
    <w:p w:rsidR="00C57BED" w:rsidRPr="00850CFB" w:rsidRDefault="00C57BED" w:rsidP="00C57BED">
      <w:pPr>
        <w:pStyle w:val="XMLFragment"/>
        <w:rPr>
          <w:noProof w:val="0"/>
        </w:rPr>
      </w:pPr>
      <w:r w:rsidRPr="00850CFB">
        <w:rPr>
          <w:noProof w:val="0"/>
        </w:rPr>
        <w:t xml:space="preserve">          </w:t>
      </w:r>
      <w:proofErr w:type="spellStart"/>
      <w:proofErr w:type="gramStart"/>
      <w:r w:rsidRPr="00850CFB">
        <w:rPr>
          <w:noProof w:val="0"/>
        </w:rPr>
        <w:t>codeSystem</w:t>
      </w:r>
      <w:proofErr w:type="spellEnd"/>
      <w:proofErr w:type="gramEnd"/>
      <w:r w:rsidRPr="00850CFB">
        <w:rPr>
          <w:noProof w:val="0"/>
        </w:rPr>
        <w:t xml:space="preserve">='2.16.840.1.113883.6.1' </w:t>
      </w:r>
      <w:proofErr w:type="spellStart"/>
      <w:r w:rsidRPr="00850CFB">
        <w:rPr>
          <w:noProof w:val="0"/>
        </w:rPr>
        <w:t>codeSystemName</w:t>
      </w:r>
      <w:proofErr w:type="spellEnd"/>
      <w:r w:rsidRPr="00850CFB">
        <w:rPr>
          <w:noProof w:val="0"/>
        </w:rPr>
        <w:t>='LOINC'/&gt;</w:t>
      </w:r>
    </w:p>
    <w:p w:rsidR="00C57BED" w:rsidRPr="00850CFB" w:rsidRDefault="00C57BED" w:rsidP="00C57BED">
      <w:pPr>
        <w:pStyle w:val="XMLFragment"/>
        <w:rPr>
          <w:noProof w:val="0"/>
        </w:rPr>
      </w:pPr>
      <w:r w:rsidRPr="00850CFB">
        <w:rPr>
          <w:noProof w:val="0"/>
        </w:rPr>
        <w:t xml:space="preserve">      &lt;</w:t>
      </w:r>
      <w:proofErr w:type="gramStart"/>
      <w:r w:rsidRPr="00850CFB">
        <w:rPr>
          <w:noProof w:val="0"/>
        </w:rPr>
        <w:t>text</w:t>
      </w:r>
      <w:proofErr w:type="gramEnd"/>
      <w:r w:rsidRPr="00850CFB">
        <w:rPr>
          <w:noProof w:val="0"/>
        </w:rPr>
        <w:t>&gt;</w:t>
      </w:r>
    </w:p>
    <w:p w:rsidR="00C57BED" w:rsidRPr="00850CFB" w:rsidRDefault="00C57BED" w:rsidP="00C57BED">
      <w:pPr>
        <w:pStyle w:val="XMLFragment"/>
        <w:rPr>
          <w:noProof w:val="0"/>
        </w:rPr>
      </w:pPr>
      <w:r w:rsidRPr="00850CFB">
        <w:rPr>
          <w:noProof w:val="0"/>
        </w:rPr>
        <w:t xml:space="preserve">          Text as described above</w:t>
      </w:r>
    </w:p>
    <w:p w:rsidR="00C57BED" w:rsidRPr="00850CFB" w:rsidRDefault="00C57BED" w:rsidP="00C57BED">
      <w:pPr>
        <w:pStyle w:val="XMLFragment"/>
        <w:rPr>
          <w:noProof w:val="0"/>
        </w:rPr>
      </w:pPr>
      <w:r w:rsidRPr="00850CFB">
        <w:rPr>
          <w:noProof w:val="0"/>
        </w:rPr>
        <w:t xml:space="preserve">       &lt;/text&gt;</w:t>
      </w:r>
    </w:p>
    <w:p w:rsidR="00C57BED" w:rsidRPr="00850CFB" w:rsidRDefault="00C57BED" w:rsidP="00C57BED">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C57BED" w:rsidRPr="00850CFB" w:rsidRDefault="00C57BED" w:rsidP="00C57BED">
      <w:pPr>
        <w:pStyle w:val="XMLFragment"/>
        <w:rPr>
          <w:noProof w:val="0"/>
        </w:rPr>
      </w:pPr>
      <w:r w:rsidRPr="00850CFB">
        <w:rPr>
          <w:noProof w:val="0"/>
        </w:rPr>
        <w:t xml:space="preserve">            :</w:t>
      </w:r>
    </w:p>
    <w:p w:rsidR="00C57BED" w:rsidRPr="00850CFB" w:rsidRDefault="001A69DB" w:rsidP="00C57BED">
      <w:pPr>
        <w:pStyle w:val="XMLFragment"/>
        <w:rPr>
          <w:noProof w:val="0"/>
        </w:rPr>
      </w:pPr>
      <w:r w:rsidRPr="00850CFB">
        <w:rPr>
          <w:noProof w:val="0"/>
        </w:rPr>
        <w:t xml:space="preserve">          &lt;!—Required</w:t>
      </w:r>
      <w:r w:rsidR="00C57BED" w:rsidRPr="00850CFB">
        <w:rPr>
          <w:noProof w:val="0"/>
        </w:rPr>
        <w:t xml:space="preserve"> Goal Observation Entry --&gt;</w:t>
      </w:r>
    </w:p>
    <w:p w:rsidR="00C57BED" w:rsidRPr="00850CFB" w:rsidRDefault="00C57BED" w:rsidP="00C57BED">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root='2.16.840.1.113883.10.20.22.4.121’/&gt;</w:t>
      </w:r>
    </w:p>
    <w:p w:rsidR="00C57BED" w:rsidRPr="00850CFB" w:rsidRDefault="00C57BED" w:rsidP="00C57BED">
      <w:pPr>
        <w:pStyle w:val="XMLFragment"/>
        <w:rPr>
          <w:noProof w:val="0"/>
        </w:rPr>
      </w:pPr>
      <w:r w:rsidRPr="00850CFB">
        <w:rPr>
          <w:noProof w:val="0"/>
        </w:rPr>
        <w:t xml:space="preserve">              :</w:t>
      </w:r>
    </w:p>
    <w:p w:rsidR="00C57BED" w:rsidRPr="00850CFB" w:rsidRDefault="00C57BED" w:rsidP="00C57BED">
      <w:pPr>
        <w:pStyle w:val="XMLFragment"/>
        <w:rPr>
          <w:noProof w:val="0"/>
        </w:rPr>
      </w:pPr>
      <w:r w:rsidRPr="00850CFB">
        <w:rPr>
          <w:noProof w:val="0"/>
        </w:rPr>
        <w:t xml:space="preserve">       &lt;/entry&gt;</w:t>
      </w:r>
    </w:p>
    <w:p w:rsidR="00C57BED" w:rsidRPr="00850CFB" w:rsidRDefault="00C57BED" w:rsidP="00C57BED">
      <w:pPr>
        <w:pStyle w:val="XMLFragment"/>
        <w:rPr>
          <w:noProof w:val="0"/>
        </w:rPr>
      </w:pPr>
      <w:r w:rsidRPr="00850CFB">
        <w:rPr>
          <w:noProof w:val="0"/>
        </w:rPr>
        <w:t xml:space="preserve">     &lt;/section&gt;</w:t>
      </w:r>
    </w:p>
    <w:p w:rsidR="00C57BED" w:rsidRPr="00850CFB" w:rsidRDefault="00C57BED" w:rsidP="00C57BED">
      <w:pPr>
        <w:pStyle w:val="XMLFragment"/>
        <w:rPr>
          <w:noProof w:val="0"/>
        </w:rPr>
      </w:pPr>
      <w:r w:rsidRPr="00850CFB">
        <w:rPr>
          <w:noProof w:val="0"/>
        </w:rPr>
        <w:t>&lt;/component&gt;</w:t>
      </w:r>
    </w:p>
    <w:p w:rsidR="006405C6" w:rsidRPr="00850CFB" w:rsidRDefault="00BD5543" w:rsidP="006F1ABD">
      <w:pPr>
        <w:pStyle w:val="FigureTitle"/>
      </w:pPr>
      <w:r w:rsidRPr="00850CFB">
        <w:t>Figure 6.3.3.10.S4</w:t>
      </w:r>
      <w:r w:rsidR="00D60D45" w:rsidRPr="00850CFB">
        <w:t>-2</w:t>
      </w:r>
      <w:r w:rsidR="00C57BED" w:rsidRPr="00850CFB">
        <w:t xml:space="preserve">: Specification for CCDA </w:t>
      </w:r>
      <w:r w:rsidRPr="00850CFB">
        <w:t xml:space="preserve">Reconciled </w:t>
      </w:r>
      <w:r w:rsidR="00C57BED" w:rsidRPr="00850CFB">
        <w:t>Patient Goals Section</w:t>
      </w:r>
    </w:p>
    <w:p w:rsidR="008905CD" w:rsidRDefault="008905CD" w:rsidP="00F06B2A">
      <w:pPr>
        <w:pStyle w:val="Heading4"/>
        <w:rPr>
          <w:noProof w:val="0"/>
        </w:rPr>
      </w:pPr>
    </w:p>
    <w:p w:rsidR="00DF2EC0" w:rsidRPr="00850CFB" w:rsidRDefault="00DF2EC0" w:rsidP="006F1ABD">
      <w:pPr>
        <w:pStyle w:val="Heading5"/>
      </w:pPr>
      <w:bookmarkStart w:id="122" w:name="_Toc368399633"/>
      <w:r w:rsidRPr="00850CFB">
        <w:t>6.3.3.10.S</w:t>
      </w:r>
      <w:r w:rsidR="006405C6" w:rsidRPr="00850CFB">
        <w:t>5</w:t>
      </w:r>
      <w:r w:rsidRPr="00850CFB">
        <w:t xml:space="preserve"> Hospital Discharge Instructions - Section Content Module</w:t>
      </w:r>
      <w:bookmarkEnd w:id="122"/>
      <w:r w:rsidRPr="00850CFB">
        <w:t xml:space="preserve"> </w:t>
      </w:r>
    </w:p>
    <w:p w:rsidR="00DF2EC0" w:rsidRPr="00850CFB" w:rsidRDefault="00DF2EC0" w:rsidP="00DF2EC0">
      <w:pPr>
        <w:pStyle w:val="BodyText"/>
      </w:pPr>
    </w:p>
    <w:p w:rsidR="00DF2EC0" w:rsidRPr="00850CFB" w:rsidRDefault="00DF2EC0" w:rsidP="00DF2EC0">
      <w:pPr>
        <w:pStyle w:val="TableTitle"/>
      </w:pPr>
      <w:r w:rsidRPr="00850CFB">
        <w:t>Table 6.3.3.10.S</w:t>
      </w:r>
      <w:r w:rsidR="006405C6" w:rsidRPr="00850CFB">
        <w:t>5</w:t>
      </w:r>
      <w:r w:rsidR="00F31D13" w:rsidRPr="00850CFB">
        <w:t>-1</w:t>
      </w:r>
      <w:r w:rsidR="00204F0B" w:rsidRPr="00850CFB">
        <w:t>:</w:t>
      </w:r>
      <w:r w:rsidRPr="00850CFB">
        <w:t xml:space="preserve"> Hospital Discharge Instructions</w:t>
      </w:r>
    </w:p>
    <w:tbl>
      <w:tblPr>
        <w:tblW w:w="4966" w:type="pct"/>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917"/>
        <w:gridCol w:w="1168"/>
        <w:gridCol w:w="2080"/>
        <w:gridCol w:w="2428"/>
        <w:gridCol w:w="1442"/>
        <w:gridCol w:w="1291"/>
      </w:tblGrid>
      <w:tr w:rsidR="00DF2EC0" w:rsidRPr="00850CFB"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850CFB" w:rsidRDefault="00DF2EC0" w:rsidP="00DF5F66">
            <w:pPr>
              <w:pStyle w:val="TableEntryHeader"/>
            </w:pPr>
            <w:r w:rsidRPr="00850CFB">
              <w:t>Template Name</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r w:rsidRPr="00850CFB">
              <w:t xml:space="preserve">Hospital Discharge Instructions  </w:t>
            </w:r>
          </w:p>
        </w:tc>
      </w:tr>
      <w:tr w:rsidR="00DF2EC0" w:rsidRPr="00850CFB"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850CFB" w:rsidRDefault="00DF2EC0" w:rsidP="00DF5F66">
            <w:pPr>
              <w:pStyle w:val="TableEntryHeader"/>
            </w:pPr>
            <w:r w:rsidRPr="00850CFB">
              <w:t xml:space="preserve">Template ID </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850CFB" w:rsidRDefault="001B3AC8" w:rsidP="00DF5F66">
            <w:pPr>
              <w:pStyle w:val="TableEntry"/>
            </w:pPr>
            <w:r w:rsidRPr="00850CFB">
              <w:t>1.3.6.1.4.1.19376.1.5.3.1.1.26.1.2</w:t>
            </w:r>
          </w:p>
        </w:tc>
      </w:tr>
      <w:tr w:rsidR="00DF2EC0" w:rsidRPr="00850CFB"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850CFB" w:rsidRDefault="00DF2EC0" w:rsidP="00DF5F66">
            <w:pPr>
              <w:pStyle w:val="TableEntryHeader"/>
            </w:pPr>
            <w:r w:rsidRPr="00850CFB">
              <w:t xml:space="preserve">Parent Template </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p>
        </w:tc>
      </w:tr>
      <w:tr w:rsidR="00DF2EC0" w:rsidRPr="00850CFB"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850CFB" w:rsidRDefault="00DF2EC0" w:rsidP="00DF5F66">
            <w:pPr>
              <w:pStyle w:val="TableEntryHeader"/>
            </w:pPr>
            <w:r w:rsidRPr="00850CFB">
              <w:t xml:space="preserve">General Description </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850CFB" w:rsidRDefault="00DF2EC0" w:rsidP="00F06B2A">
            <w:pPr>
              <w:pStyle w:val="TableEntry"/>
            </w:pPr>
            <w:r w:rsidRPr="00850CFB">
              <w:t>The Hospital Discharge Instructions section records instructions at discharge.</w:t>
            </w:r>
          </w:p>
        </w:tc>
      </w:tr>
      <w:tr w:rsidR="00DF2EC0" w:rsidRPr="00850CFB" w:rsidTr="00DF5F66">
        <w:tc>
          <w:tcPr>
            <w:tcW w:w="1118"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rsidR="00DF2EC0" w:rsidRPr="00850CFB" w:rsidRDefault="00DF2EC0" w:rsidP="00DF5F66">
            <w:pPr>
              <w:pStyle w:val="TableEntryHeader"/>
            </w:pPr>
            <w:r w:rsidRPr="00850CFB">
              <w:t>Section Code</w:t>
            </w:r>
          </w:p>
        </w:tc>
        <w:tc>
          <w:tcPr>
            <w:tcW w:w="3882" w:type="pct"/>
            <w:gridSpan w:val="4"/>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r w:rsidRPr="00850CFB">
              <w:t xml:space="preserve">&lt;TBD, LOINC, “Hospital Discharge Instructions”&gt; 8653-8 </w:t>
            </w:r>
            <w:r w:rsidRPr="00850CFB">
              <w:rPr>
                <w:szCs w:val="18"/>
              </w:rPr>
              <w:t>HOSPITAL DISCHARGE INSTRUCTIONS</w:t>
            </w:r>
          </w:p>
        </w:tc>
      </w:tr>
      <w:tr w:rsidR="00DF2EC0" w:rsidRPr="00850CFB" w:rsidTr="00DF5F66">
        <w:tc>
          <w:tcPr>
            <w:tcW w:w="492" w:type="pct"/>
            <w:tcBorders>
              <w:top w:val="single" w:sz="4" w:space="0" w:color="auto"/>
            </w:tcBorders>
            <w:shd w:val="clear" w:color="auto" w:fill="E6E6E6"/>
            <w:vAlign w:val="center"/>
          </w:tcPr>
          <w:p w:rsidR="00DF2EC0" w:rsidRPr="00850CFB" w:rsidRDefault="00DF2EC0" w:rsidP="00DF5F66">
            <w:pPr>
              <w:pStyle w:val="TableEntryHeader"/>
            </w:pPr>
            <w:r w:rsidRPr="00850CFB">
              <w:lastRenderedPageBreak/>
              <w:t xml:space="preserve">Opt and Card </w:t>
            </w:r>
          </w:p>
        </w:tc>
        <w:tc>
          <w:tcPr>
            <w:tcW w:w="626" w:type="pct"/>
            <w:tcBorders>
              <w:top w:val="single" w:sz="4" w:space="0" w:color="auto"/>
            </w:tcBorders>
            <w:shd w:val="clear" w:color="auto" w:fill="E6E6E6"/>
            <w:vAlign w:val="center"/>
          </w:tcPr>
          <w:p w:rsidR="00DF2EC0" w:rsidRPr="00850CFB" w:rsidRDefault="00DF2EC0" w:rsidP="00DF5F66">
            <w:pPr>
              <w:pStyle w:val="TableEntryHeader"/>
            </w:pPr>
            <w:r w:rsidRPr="00850CFB">
              <w:t>Condition</w:t>
            </w:r>
          </w:p>
        </w:tc>
        <w:tc>
          <w:tcPr>
            <w:tcW w:w="1115" w:type="pct"/>
            <w:tcBorders>
              <w:top w:val="single" w:sz="4" w:space="0" w:color="auto"/>
            </w:tcBorders>
            <w:shd w:val="clear" w:color="auto" w:fill="E4E4E4"/>
          </w:tcPr>
          <w:p w:rsidR="00DF2EC0" w:rsidRPr="00850CFB" w:rsidRDefault="00DF2EC0" w:rsidP="00DF5F66">
            <w:pPr>
              <w:pStyle w:val="TableEntryHeader"/>
            </w:pPr>
            <w:r w:rsidRPr="00850CFB">
              <w:t xml:space="preserve">Data Element or </w:t>
            </w:r>
            <w:r w:rsidRPr="00850CFB">
              <w:br/>
              <w:t>Section Name</w:t>
            </w:r>
          </w:p>
        </w:tc>
        <w:tc>
          <w:tcPr>
            <w:tcW w:w="1302" w:type="pct"/>
            <w:tcBorders>
              <w:top w:val="single" w:sz="4" w:space="0" w:color="auto"/>
            </w:tcBorders>
            <w:shd w:val="clear" w:color="auto" w:fill="E4E4E4"/>
            <w:vAlign w:val="center"/>
          </w:tcPr>
          <w:p w:rsidR="00DF2EC0" w:rsidRPr="00850CFB" w:rsidRDefault="00DF2EC0" w:rsidP="00DF5F66">
            <w:pPr>
              <w:pStyle w:val="TableEntryHeader"/>
            </w:pPr>
            <w:r w:rsidRPr="00850CFB">
              <w:t>Template ID</w:t>
            </w:r>
          </w:p>
        </w:tc>
        <w:tc>
          <w:tcPr>
            <w:tcW w:w="773" w:type="pct"/>
            <w:tcBorders>
              <w:top w:val="single" w:sz="4" w:space="0" w:color="auto"/>
            </w:tcBorders>
            <w:shd w:val="clear" w:color="auto" w:fill="E4E4E4"/>
            <w:vAlign w:val="center"/>
          </w:tcPr>
          <w:p w:rsidR="00DF2EC0" w:rsidRPr="00850CFB" w:rsidRDefault="00DF2EC0" w:rsidP="00DF5F66">
            <w:pPr>
              <w:pStyle w:val="TableEntryHeader"/>
            </w:pPr>
            <w:r w:rsidRPr="00850CFB">
              <w:t>Specification Document</w:t>
            </w:r>
          </w:p>
        </w:tc>
        <w:tc>
          <w:tcPr>
            <w:tcW w:w="692" w:type="pct"/>
            <w:tcBorders>
              <w:top w:val="single" w:sz="4" w:space="0" w:color="auto"/>
            </w:tcBorders>
            <w:shd w:val="clear" w:color="auto" w:fill="E4E4E4"/>
            <w:vAlign w:val="center"/>
          </w:tcPr>
          <w:p w:rsidR="00DF2EC0" w:rsidRPr="00850CFB" w:rsidRDefault="00DF2EC0" w:rsidP="00DF5F66">
            <w:pPr>
              <w:pStyle w:val="TableEntryHeader"/>
            </w:pPr>
            <w:r w:rsidRPr="00850CFB">
              <w:t>Vocabulary</w:t>
            </w:r>
          </w:p>
          <w:p w:rsidR="00DF2EC0" w:rsidRPr="00850CFB" w:rsidRDefault="00DF2EC0" w:rsidP="00DF5F66">
            <w:pPr>
              <w:pStyle w:val="TableEntryHeader"/>
            </w:pPr>
            <w:r w:rsidRPr="00850CFB">
              <w:t>Constraint</w:t>
            </w:r>
          </w:p>
        </w:tc>
      </w:tr>
      <w:tr w:rsidR="00DF2EC0" w:rsidRPr="00850CFB" w:rsidTr="00DF5F66">
        <w:tc>
          <w:tcPr>
            <w:tcW w:w="5000" w:type="pct"/>
            <w:gridSpan w:val="6"/>
            <w:tcBorders>
              <w:top w:val="single" w:sz="4" w:space="0" w:color="auto"/>
              <w:left w:val="single" w:sz="4" w:space="0" w:color="auto"/>
              <w:bottom w:val="single" w:sz="4" w:space="0" w:color="auto"/>
              <w:right w:val="single" w:sz="4" w:space="0" w:color="auto"/>
            </w:tcBorders>
          </w:tcPr>
          <w:p w:rsidR="00DF2EC0" w:rsidRPr="00850CFB" w:rsidRDefault="00DF2EC0" w:rsidP="00DF5F66">
            <w:pPr>
              <w:pStyle w:val="TableEntryHeader"/>
            </w:pPr>
            <w:r w:rsidRPr="00850CFB">
              <w:t>Text only section</w:t>
            </w:r>
          </w:p>
        </w:tc>
      </w:tr>
      <w:tr w:rsidR="00DF2EC0" w:rsidRPr="00850CFB" w:rsidTr="00DF5F66">
        <w:trPr>
          <w:cantSplit/>
        </w:trPr>
        <w:tc>
          <w:tcPr>
            <w:tcW w:w="492" w:type="pct"/>
            <w:tcBorders>
              <w:top w:val="single" w:sz="4" w:space="0" w:color="auto"/>
              <w:left w:val="single" w:sz="4" w:space="0" w:color="auto"/>
              <w:bottom w:val="single" w:sz="4" w:space="0" w:color="auto"/>
              <w:right w:val="single" w:sz="4" w:space="0" w:color="auto"/>
            </w:tcBorders>
            <w:vAlign w:val="center"/>
          </w:tcPr>
          <w:p w:rsidR="00DF2EC0" w:rsidRPr="00850CFB" w:rsidDel="00ED0757" w:rsidRDefault="00DF2EC0" w:rsidP="00DF5F66">
            <w:pPr>
              <w:pStyle w:val="TableEntry"/>
            </w:pPr>
          </w:p>
        </w:tc>
        <w:tc>
          <w:tcPr>
            <w:tcW w:w="626" w:type="pct"/>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p>
        </w:tc>
        <w:tc>
          <w:tcPr>
            <w:tcW w:w="1115" w:type="pct"/>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p>
        </w:tc>
        <w:tc>
          <w:tcPr>
            <w:tcW w:w="1302" w:type="pct"/>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p>
        </w:tc>
        <w:tc>
          <w:tcPr>
            <w:tcW w:w="773" w:type="pct"/>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p>
        </w:tc>
        <w:tc>
          <w:tcPr>
            <w:tcW w:w="692" w:type="pct"/>
            <w:tcBorders>
              <w:top w:val="single" w:sz="4" w:space="0" w:color="auto"/>
              <w:left w:val="single" w:sz="4" w:space="0" w:color="auto"/>
              <w:bottom w:val="single" w:sz="4" w:space="0" w:color="auto"/>
              <w:right w:val="single" w:sz="4" w:space="0" w:color="auto"/>
            </w:tcBorders>
            <w:vAlign w:val="center"/>
          </w:tcPr>
          <w:p w:rsidR="00DF2EC0" w:rsidRPr="00850CFB" w:rsidRDefault="00DF2EC0" w:rsidP="00DF5F66">
            <w:pPr>
              <w:pStyle w:val="TableEntry"/>
            </w:pPr>
          </w:p>
        </w:tc>
      </w:tr>
    </w:tbl>
    <w:p w:rsidR="00DF2EC0" w:rsidRPr="00850CFB" w:rsidRDefault="00DF2EC0" w:rsidP="006F1ABD">
      <w:pPr>
        <w:pStyle w:val="Heading6"/>
      </w:pPr>
      <w:bookmarkStart w:id="123" w:name="_Toc368399634"/>
      <w:r w:rsidRPr="00850CFB">
        <w:t>6.3.3.10.S</w:t>
      </w:r>
      <w:r w:rsidR="006405C6" w:rsidRPr="00850CFB">
        <w:t>5</w:t>
      </w:r>
      <w:r w:rsidR="00F31D13" w:rsidRPr="00850CFB">
        <w:t>.1</w:t>
      </w:r>
      <w:r w:rsidRPr="00850CFB">
        <w:t xml:space="preserve"> Hospital Discharge Instructions Condition, Specification Document, or Vocabulary Constraint</w:t>
      </w:r>
      <w:bookmarkEnd w:id="123"/>
    </w:p>
    <w:p w:rsidR="00DF2EC0" w:rsidRPr="00850CFB" w:rsidRDefault="00DF2EC0" w:rsidP="00DF2EC0">
      <w:pPr>
        <w:pStyle w:val="BodyText"/>
      </w:pPr>
      <w:r w:rsidRPr="00850CFB">
        <w:t>None</w:t>
      </w:r>
    </w:p>
    <w:p w:rsidR="00DF2EC0" w:rsidRPr="00850CFB" w:rsidRDefault="00DF2EC0" w:rsidP="00F06B2A">
      <w:pPr>
        <w:pStyle w:val="XMLFragment"/>
        <w:rPr>
          <w:noProof w:val="0"/>
        </w:rPr>
      </w:pPr>
      <w:r w:rsidRPr="00850CFB">
        <w:rPr>
          <w:noProof w:val="0"/>
        </w:rPr>
        <w:t>&lt;</w:t>
      </w:r>
      <w:proofErr w:type="gramStart"/>
      <w:r w:rsidRPr="00850CFB">
        <w:rPr>
          <w:noProof w:val="0"/>
        </w:rPr>
        <w:t>component</w:t>
      </w:r>
      <w:proofErr w:type="gramEnd"/>
      <w:r w:rsidRPr="00850CFB">
        <w:rPr>
          <w:noProof w:val="0"/>
        </w:rPr>
        <w:t>&gt;</w:t>
      </w:r>
    </w:p>
    <w:p w:rsidR="00DF2EC0" w:rsidRPr="00850CFB" w:rsidRDefault="00DF2EC0" w:rsidP="00F06B2A">
      <w:pPr>
        <w:pStyle w:val="XMLFragment"/>
        <w:rPr>
          <w:noProof w:val="0"/>
        </w:rPr>
      </w:pPr>
      <w:r w:rsidRPr="00850CFB">
        <w:rPr>
          <w:noProof w:val="0"/>
        </w:rPr>
        <w:t xml:space="preserve">  &lt;</w:t>
      </w:r>
      <w:proofErr w:type="gramStart"/>
      <w:r w:rsidRPr="00850CFB">
        <w:rPr>
          <w:noProof w:val="0"/>
        </w:rPr>
        <w:t>section</w:t>
      </w:r>
      <w:proofErr w:type="gramEnd"/>
      <w:r w:rsidRPr="00850CFB">
        <w:rPr>
          <w:noProof w:val="0"/>
        </w:rPr>
        <w:t>&gt;</w:t>
      </w:r>
    </w:p>
    <w:p w:rsidR="00DF2EC0" w:rsidRPr="00850CFB" w:rsidRDefault="00DF2EC0" w:rsidP="00F06B2A">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w:t>
      </w:r>
      <w:r w:rsidR="001B3AC8" w:rsidRPr="00850CFB">
        <w:rPr>
          <w:noProof w:val="0"/>
        </w:rPr>
        <w:t>1.3.6.1.4.1.19376.1.5.3.1.1.26.1.2’</w:t>
      </w:r>
      <w:r w:rsidRPr="00850CFB">
        <w:rPr>
          <w:noProof w:val="0"/>
        </w:rPr>
        <w:t>/&gt;</w:t>
      </w:r>
    </w:p>
    <w:p w:rsidR="00DF2EC0" w:rsidRPr="00850CFB" w:rsidRDefault="00DF2EC0" w:rsidP="00F06B2A">
      <w:pPr>
        <w:pStyle w:val="XMLFragment"/>
        <w:rPr>
          <w:noProof w:val="0"/>
        </w:rPr>
      </w:pPr>
      <w:r w:rsidRPr="00850CFB">
        <w:rPr>
          <w:noProof w:val="0"/>
        </w:rPr>
        <w:t xml:space="preserve">    &lt;id root=' ' extension=' '/&gt;</w:t>
      </w:r>
    </w:p>
    <w:p w:rsidR="00DF2EC0" w:rsidRPr="00850CFB" w:rsidRDefault="00DF2EC0" w:rsidP="00F06B2A">
      <w:pPr>
        <w:pStyle w:val="XMLFragment"/>
        <w:rPr>
          <w:noProof w:val="0"/>
        </w:rPr>
      </w:pPr>
      <w:r w:rsidRPr="00850CFB">
        <w:rPr>
          <w:noProof w:val="0"/>
        </w:rPr>
        <w:t xml:space="preserve">    &lt;code code='8653-8' </w:t>
      </w:r>
      <w:proofErr w:type="spellStart"/>
      <w:r w:rsidRPr="00850CFB">
        <w:rPr>
          <w:noProof w:val="0"/>
        </w:rPr>
        <w:t>displayName</w:t>
      </w:r>
      <w:proofErr w:type="spellEnd"/>
      <w:r w:rsidRPr="00850CFB">
        <w:rPr>
          <w:noProof w:val="0"/>
        </w:rPr>
        <w:t>='HOSPITAL DISCHARGE INSTRUCTIONS'</w:t>
      </w:r>
    </w:p>
    <w:p w:rsidR="00DF2EC0" w:rsidRPr="00850CFB" w:rsidRDefault="00DF2EC0" w:rsidP="00F06B2A">
      <w:pPr>
        <w:pStyle w:val="XMLFragment"/>
        <w:rPr>
          <w:noProof w:val="0"/>
        </w:rPr>
      </w:pPr>
      <w:r w:rsidRPr="00850CFB">
        <w:rPr>
          <w:noProof w:val="0"/>
        </w:rPr>
        <w:t xml:space="preserve">      </w:t>
      </w:r>
      <w:proofErr w:type="spellStart"/>
      <w:proofErr w:type="gramStart"/>
      <w:r w:rsidRPr="00850CFB">
        <w:rPr>
          <w:noProof w:val="0"/>
        </w:rPr>
        <w:t>codeSystem</w:t>
      </w:r>
      <w:proofErr w:type="spellEnd"/>
      <w:proofErr w:type="gramEnd"/>
      <w:r w:rsidRPr="00850CFB">
        <w:rPr>
          <w:noProof w:val="0"/>
        </w:rPr>
        <w:t xml:space="preserve">='2.16.840.1.113883.6.1' </w:t>
      </w:r>
      <w:proofErr w:type="spellStart"/>
      <w:r w:rsidRPr="00850CFB">
        <w:rPr>
          <w:noProof w:val="0"/>
        </w:rPr>
        <w:t>codeSystemName</w:t>
      </w:r>
      <w:proofErr w:type="spellEnd"/>
      <w:r w:rsidRPr="00850CFB">
        <w:rPr>
          <w:noProof w:val="0"/>
        </w:rPr>
        <w:t>='LOINC'/&gt;</w:t>
      </w:r>
    </w:p>
    <w:p w:rsidR="00DF2EC0" w:rsidRPr="00850CFB" w:rsidRDefault="00DF2EC0" w:rsidP="00F06B2A">
      <w:pPr>
        <w:pStyle w:val="XMLFragment"/>
        <w:rPr>
          <w:noProof w:val="0"/>
        </w:rPr>
      </w:pPr>
      <w:r w:rsidRPr="00850CFB">
        <w:rPr>
          <w:noProof w:val="0"/>
        </w:rPr>
        <w:t xml:space="preserve">    &lt;</w:t>
      </w:r>
      <w:proofErr w:type="gramStart"/>
      <w:r w:rsidRPr="00850CFB">
        <w:rPr>
          <w:noProof w:val="0"/>
        </w:rPr>
        <w:t>text</w:t>
      </w:r>
      <w:proofErr w:type="gramEnd"/>
      <w:r w:rsidRPr="00850CFB">
        <w:rPr>
          <w:noProof w:val="0"/>
        </w:rPr>
        <w:t>&gt;</w:t>
      </w:r>
    </w:p>
    <w:p w:rsidR="00DF2EC0" w:rsidRPr="00850CFB" w:rsidRDefault="00DF2EC0" w:rsidP="00F06B2A">
      <w:pPr>
        <w:pStyle w:val="XMLFragment"/>
        <w:rPr>
          <w:noProof w:val="0"/>
        </w:rPr>
      </w:pPr>
      <w:r w:rsidRPr="00850CFB">
        <w:rPr>
          <w:noProof w:val="0"/>
        </w:rPr>
        <w:t xml:space="preserve">      Text as described above</w:t>
      </w:r>
    </w:p>
    <w:p w:rsidR="00DF2EC0" w:rsidRPr="00850CFB" w:rsidRDefault="00DF2EC0" w:rsidP="00F06B2A">
      <w:pPr>
        <w:pStyle w:val="XMLFragment"/>
        <w:rPr>
          <w:noProof w:val="0"/>
        </w:rPr>
      </w:pPr>
      <w:r w:rsidRPr="00850CFB">
        <w:rPr>
          <w:noProof w:val="0"/>
        </w:rPr>
        <w:t xml:space="preserve">    &lt;/text&gt;  </w:t>
      </w:r>
    </w:p>
    <w:p w:rsidR="00DF2EC0" w:rsidRPr="00850CFB" w:rsidRDefault="00DF2EC0" w:rsidP="00F06B2A">
      <w:pPr>
        <w:pStyle w:val="XMLFragment"/>
        <w:rPr>
          <w:noProof w:val="0"/>
        </w:rPr>
      </w:pPr>
      <w:r w:rsidRPr="00850CFB">
        <w:rPr>
          <w:noProof w:val="0"/>
        </w:rPr>
        <w:t xml:space="preserve">  &lt;/section&gt;</w:t>
      </w:r>
    </w:p>
    <w:p w:rsidR="00DF2EC0" w:rsidRPr="00850CFB" w:rsidRDefault="00DF2EC0" w:rsidP="00F06B2A">
      <w:pPr>
        <w:pStyle w:val="XMLFragment"/>
        <w:rPr>
          <w:noProof w:val="0"/>
        </w:rPr>
      </w:pPr>
    </w:p>
    <w:p w:rsidR="00DF2EC0" w:rsidRPr="00850CFB" w:rsidRDefault="00DF2EC0" w:rsidP="00F06B2A">
      <w:pPr>
        <w:pStyle w:val="XMLFragment"/>
        <w:rPr>
          <w:noProof w:val="0"/>
        </w:rPr>
      </w:pPr>
      <w:r w:rsidRPr="00850CFB">
        <w:rPr>
          <w:noProof w:val="0"/>
        </w:rPr>
        <w:t>&lt;/component&gt;</w:t>
      </w:r>
    </w:p>
    <w:p w:rsidR="00DF2EC0" w:rsidRPr="00850CFB" w:rsidRDefault="00DF2EC0" w:rsidP="00F06B2A">
      <w:pPr>
        <w:pStyle w:val="FigureTitle"/>
      </w:pPr>
      <w:r w:rsidRPr="00850CFB">
        <w:t>Figure 6.3.3.10.S</w:t>
      </w:r>
      <w:r w:rsidR="006405C6" w:rsidRPr="00850CFB">
        <w:t>5</w:t>
      </w:r>
      <w:r w:rsidR="00F31D13" w:rsidRPr="00850CFB">
        <w:t>.1-1</w:t>
      </w:r>
      <w:r w:rsidRPr="00850CFB">
        <w:t>: Specification for Hospital Discharge Instructions Section</w:t>
      </w:r>
    </w:p>
    <w:p w:rsidR="00DF2EC0" w:rsidRPr="00850CFB" w:rsidRDefault="00DF2EC0" w:rsidP="00006C02">
      <w:pPr>
        <w:pStyle w:val="BodyText"/>
      </w:pPr>
    </w:p>
    <w:p w:rsidR="009E4215" w:rsidRPr="006F1ABD" w:rsidRDefault="0069599F" w:rsidP="006F1ABD">
      <w:pPr>
        <w:pStyle w:val="Heading5"/>
        <w:rPr>
          <w:noProof w:val="0"/>
        </w:rPr>
      </w:pPr>
      <w:bookmarkStart w:id="124" w:name="_Toc368399635"/>
      <w:r>
        <w:rPr>
          <w:noProof w:val="0"/>
        </w:rPr>
        <w:t>6.3.3.10</w:t>
      </w:r>
      <w:proofErr w:type="gramStart"/>
      <w:r>
        <w:rPr>
          <w:noProof w:val="0"/>
        </w:rPr>
        <w:t>.S6</w:t>
      </w:r>
      <w:proofErr w:type="gramEnd"/>
      <w:r>
        <w:rPr>
          <w:noProof w:val="0"/>
        </w:rPr>
        <w:t xml:space="preserve"> </w:t>
      </w:r>
      <w:r w:rsidR="00BD5543" w:rsidRPr="00850CFB">
        <w:rPr>
          <w:noProof w:val="0"/>
        </w:rPr>
        <w:t>Reconciled Intervention</w:t>
      </w:r>
      <w:r w:rsidR="009E4215" w:rsidRPr="00850CFB">
        <w:rPr>
          <w:noProof w:val="0"/>
        </w:rPr>
        <w:t>s- Section Content Module</w:t>
      </w:r>
      <w:bookmarkEnd w:id="124"/>
    </w:p>
    <w:p w:rsidR="009E4215" w:rsidRPr="00BD06B0" w:rsidRDefault="009E4215" w:rsidP="006F1ABD">
      <w:pPr>
        <w:pStyle w:val="BodyText"/>
      </w:pPr>
    </w:p>
    <w:p w:rsidR="009E4215" w:rsidRPr="00BD06B0" w:rsidRDefault="009E4215" w:rsidP="006F1ABD">
      <w:pPr>
        <w:pStyle w:val="TableTitle"/>
      </w:pPr>
      <w:r w:rsidRPr="00BD06B0">
        <w:t>Table 6.3.3.10.S6-1</w:t>
      </w:r>
      <w:r w:rsidR="0069599F">
        <w:t xml:space="preserve">: </w:t>
      </w:r>
      <w:r w:rsidRPr="00BD06B0">
        <w:t>Reconciled Interventions Section (Using IHE Templates)</w:t>
      </w:r>
    </w:p>
    <w:tbl>
      <w:tblPr>
        <w:tblW w:w="4679" w:type="pct"/>
        <w:jc w:val="center"/>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591"/>
        <w:gridCol w:w="1021"/>
        <w:gridCol w:w="1815"/>
        <w:gridCol w:w="1592"/>
        <w:gridCol w:w="1258"/>
        <w:gridCol w:w="1510"/>
      </w:tblGrid>
      <w:tr w:rsidR="009E4215" w:rsidRPr="00850CFB" w:rsidTr="001A3BB1">
        <w:trPr>
          <w:cantSplit/>
          <w:jc w:val="center"/>
        </w:trPr>
        <w:tc>
          <w:tcPr>
            <w:tcW w:w="1486" w:type="pct"/>
            <w:gridSpan w:val="2"/>
            <w:tcBorders>
              <w:top w:val="single" w:sz="4" w:space="0" w:color="auto"/>
            </w:tcBorders>
            <w:shd w:val="clear" w:color="auto" w:fill="E6E6E6"/>
            <w:vAlign w:val="center"/>
          </w:tcPr>
          <w:p w:rsidR="009E4215" w:rsidRPr="00850CFB" w:rsidRDefault="009E4215" w:rsidP="001A3BB1">
            <w:pPr>
              <w:pStyle w:val="TableEntryHeader"/>
            </w:pPr>
            <w:r w:rsidRPr="00850CFB">
              <w:t>Template Name</w:t>
            </w:r>
          </w:p>
        </w:tc>
        <w:tc>
          <w:tcPr>
            <w:tcW w:w="3514" w:type="pct"/>
            <w:gridSpan w:val="4"/>
            <w:tcBorders>
              <w:top w:val="single" w:sz="4" w:space="0" w:color="auto"/>
            </w:tcBorders>
            <w:shd w:val="clear" w:color="auto" w:fill="auto"/>
            <w:vAlign w:val="center"/>
          </w:tcPr>
          <w:p w:rsidR="009E4215" w:rsidRPr="00850CFB" w:rsidRDefault="009E4215" w:rsidP="001A3BB1">
            <w:pPr>
              <w:pStyle w:val="TableEntry"/>
            </w:pPr>
            <w:r w:rsidRPr="00850CFB">
              <w:t>Reconciled Intervention Section</w:t>
            </w:r>
          </w:p>
        </w:tc>
      </w:tr>
      <w:tr w:rsidR="009E4215" w:rsidRPr="00850CFB" w:rsidTr="001A3BB1">
        <w:trPr>
          <w:cantSplit/>
          <w:jc w:val="center"/>
        </w:trPr>
        <w:tc>
          <w:tcPr>
            <w:tcW w:w="1486" w:type="pct"/>
            <w:gridSpan w:val="2"/>
            <w:tcBorders>
              <w:top w:val="single" w:sz="4" w:space="0" w:color="auto"/>
            </w:tcBorders>
            <w:shd w:val="clear" w:color="auto" w:fill="E6E6E6"/>
            <w:vAlign w:val="center"/>
          </w:tcPr>
          <w:p w:rsidR="009E4215" w:rsidRPr="00850CFB" w:rsidRDefault="009E4215" w:rsidP="001A3BB1">
            <w:pPr>
              <w:pStyle w:val="TableEntryHeader"/>
            </w:pPr>
            <w:r w:rsidRPr="00850CFB">
              <w:t xml:space="preserve">Template ID </w:t>
            </w:r>
          </w:p>
        </w:tc>
        <w:tc>
          <w:tcPr>
            <w:tcW w:w="3514" w:type="pct"/>
            <w:gridSpan w:val="4"/>
            <w:tcBorders>
              <w:top w:val="single" w:sz="4" w:space="0" w:color="auto"/>
            </w:tcBorders>
            <w:shd w:val="clear" w:color="auto" w:fill="auto"/>
            <w:vAlign w:val="center"/>
          </w:tcPr>
          <w:p w:rsidR="009E4215" w:rsidRPr="00850CFB" w:rsidRDefault="00F361B7" w:rsidP="001A3BB1">
            <w:pPr>
              <w:pStyle w:val="TableEntry"/>
            </w:pPr>
            <w:r w:rsidRPr="00850CFB">
              <w:t>1.3.6.1.4.1.19376.1.5.3.1.1.26.1.6</w:t>
            </w:r>
          </w:p>
        </w:tc>
      </w:tr>
      <w:tr w:rsidR="009E4215" w:rsidRPr="00850CFB" w:rsidTr="001A3BB1">
        <w:trPr>
          <w:cantSplit/>
          <w:jc w:val="center"/>
        </w:trPr>
        <w:tc>
          <w:tcPr>
            <w:tcW w:w="1486" w:type="pct"/>
            <w:gridSpan w:val="2"/>
            <w:tcBorders>
              <w:top w:val="single" w:sz="4" w:space="0" w:color="auto"/>
            </w:tcBorders>
            <w:shd w:val="clear" w:color="auto" w:fill="E6E6E6"/>
            <w:vAlign w:val="center"/>
          </w:tcPr>
          <w:p w:rsidR="009E4215" w:rsidRPr="00850CFB" w:rsidRDefault="009E4215" w:rsidP="001A3BB1">
            <w:pPr>
              <w:pStyle w:val="TableEntryHeader"/>
            </w:pPr>
            <w:r w:rsidRPr="00850CFB">
              <w:t xml:space="preserve">Parent Template </w:t>
            </w:r>
          </w:p>
        </w:tc>
        <w:tc>
          <w:tcPr>
            <w:tcW w:w="3514" w:type="pct"/>
            <w:gridSpan w:val="4"/>
            <w:tcBorders>
              <w:top w:val="single" w:sz="4" w:space="0" w:color="auto"/>
            </w:tcBorders>
            <w:shd w:val="clear" w:color="auto" w:fill="auto"/>
            <w:vAlign w:val="center"/>
          </w:tcPr>
          <w:p w:rsidR="009E4215" w:rsidRPr="00850CFB" w:rsidRDefault="009E4215" w:rsidP="001A3BB1">
            <w:pPr>
              <w:pStyle w:val="TableEntry"/>
            </w:pPr>
            <w:r w:rsidRPr="00850CFB">
              <w:t>Parent is IHE Procedures and Interventions  template ID</w:t>
            </w:r>
          </w:p>
          <w:p w:rsidR="009E4215" w:rsidRPr="00850CFB" w:rsidRDefault="00FF3AF3" w:rsidP="001A3BB1">
            <w:pPr>
              <w:pStyle w:val="TableEntry"/>
            </w:pPr>
            <w:r w:rsidRPr="00850CFB">
              <w:t>1.3.6.1.4.1.19376.1.5.3.1.1.13.2.11</w:t>
            </w:r>
          </w:p>
        </w:tc>
      </w:tr>
      <w:tr w:rsidR="009E4215" w:rsidRPr="00850CFB" w:rsidTr="001A3BB1">
        <w:trPr>
          <w:cantSplit/>
          <w:jc w:val="center"/>
        </w:trPr>
        <w:tc>
          <w:tcPr>
            <w:tcW w:w="1486" w:type="pct"/>
            <w:gridSpan w:val="2"/>
            <w:tcBorders>
              <w:top w:val="single" w:sz="4" w:space="0" w:color="auto"/>
            </w:tcBorders>
            <w:shd w:val="clear" w:color="auto" w:fill="E6E6E6"/>
            <w:vAlign w:val="center"/>
          </w:tcPr>
          <w:p w:rsidR="009E4215" w:rsidRPr="00850CFB" w:rsidRDefault="009E4215" w:rsidP="001A3BB1">
            <w:pPr>
              <w:pStyle w:val="TableEntryHeader"/>
            </w:pPr>
            <w:r w:rsidRPr="00850CFB">
              <w:t xml:space="preserve">General Description </w:t>
            </w:r>
          </w:p>
        </w:tc>
        <w:tc>
          <w:tcPr>
            <w:tcW w:w="3514" w:type="pct"/>
            <w:gridSpan w:val="4"/>
            <w:tcBorders>
              <w:top w:val="single" w:sz="4" w:space="0" w:color="auto"/>
            </w:tcBorders>
            <w:shd w:val="clear" w:color="auto" w:fill="auto"/>
            <w:vAlign w:val="center"/>
          </w:tcPr>
          <w:p w:rsidR="009E4215" w:rsidRPr="00850CFB" w:rsidRDefault="009E4215" w:rsidP="001A3BB1">
            <w:pPr>
              <w:pStyle w:val="TableEntry"/>
            </w:pPr>
            <w:r w:rsidRPr="00850CFB">
              <w:t>Reconciled Intervention section provides the patient-centered holistic view which results from the reconciliation of all the various Intervention sections.</w:t>
            </w:r>
          </w:p>
        </w:tc>
      </w:tr>
      <w:tr w:rsidR="009E4215" w:rsidRPr="00850CFB" w:rsidTr="001A3BB1">
        <w:trPr>
          <w:cantSplit/>
          <w:jc w:val="center"/>
        </w:trPr>
        <w:tc>
          <w:tcPr>
            <w:tcW w:w="1486" w:type="pct"/>
            <w:gridSpan w:val="2"/>
            <w:tcBorders>
              <w:top w:val="single" w:sz="4" w:space="0" w:color="auto"/>
            </w:tcBorders>
            <w:shd w:val="clear" w:color="auto" w:fill="E6E6E6"/>
            <w:vAlign w:val="center"/>
          </w:tcPr>
          <w:p w:rsidR="009E4215" w:rsidRPr="00850CFB" w:rsidRDefault="009E4215" w:rsidP="001A3BB1">
            <w:pPr>
              <w:pStyle w:val="TableEntryHeader"/>
            </w:pPr>
            <w:r w:rsidRPr="00850CFB">
              <w:t>Section Code</w:t>
            </w:r>
          </w:p>
        </w:tc>
        <w:tc>
          <w:tcPr>
            <w:tcW w:w="3514" w:type="pct"/>
            <w:gridSpan w:val="4"/>
            <w:tcBorders>
              <w:top w:val="single" w:sz="4" w:space="0" w:color="auto"/>
            </w:tcBorders>
            <w:shd w:val="clear" w:color="auto" w:fill="auto"/>
            <w:vAlign w:val="center"/>
          </w:tcPr>
          <w:p w:rsidR="009E4215" w:rsidRPr="00850CFB" w:rsidRDefault="00FF3AF3" w:rsidP="001A3BB1">
            <w:pPr>
              <w:pStyle w:val="TableEntry"/>
            </w:pPr>
            <w:r w:rsidRPr="00850CFB">
              <w:t>&lt;</w:t>
            </w:r>
            <w:r w:rsidR="009E4215" w:rsidRPr="00850CFB">
              <w:t>LOINC, “Reconciled Intervention Section”&gt; 62387-6</w:t>
            </w:r>
          </w:p>
        </w:tc>
      </w:tr>
      <w:tr w:rsidR="009E4215" w:rsidRPr="00850CFB" w:rsidTr="001A3BB1">
        <w:trPr>
          <w:cantSplit/>
          <w:jc w:val="center"/>
        </w:trPr>
        <w:tc>
          <w:tcPr>
            <w:tcW w:w="905" w:type="pct"/>
            <w:tcBorders>
              <w:top w:val="single" w:sz="4" w:space="0" w:color="auto"/>
            </w:tcBorders>
            <w:shd w:val="clear" w:color="auto" w:fill="E6E6E6"/>
            <w:vAlign w:val="center"/>
          </w:tcPr>
          <w:p w:rsidR="009E4215" w:rsidRPr="00850CFB" w:rsidRDefault="009E4215" w:rsidP="001A3BB1">
            <w:pPr>
              <w:pStyle w:val="TableEntryHeader"/>
            </w:pPr>
            <w:r w:rsidRPr="00850CFB">
              <w:t xml:space="preserve">Opt and Card </w:t>
            </w:r>
          </w:p>
        </w:tc>
        <w:tc>
          <w:tcPr>
            <w:tcW w:w="581" w:type="pct"/>
            <w:tcBorders>
              <w:top w:val="single" w:sz="4" w:space="0" w:color="auto"/>
            </w:tcBorders>
            <w:shd w:val="clear" w:color="auto" w:fill="E6E6E6"/>
            <w:vAlign w:val="center"/>
          </w:tcPr>
          <w:p w:rsidR="009E4215" w:rsidRPr="00850CFB" w:rsidRDefault="009E4215" w:rsidP="001A3BB1">
            <w:pPr>
              <w:pStyle w:val="TableEntryHeader"/>
            </w:pPr>
            <w:r w:rsidRPr="00850CFB">
              <w:t>Condition</w:t>
            </w:r>
          </w:p>
        </w:tc>
        <w:tc>
          <w:tcPr>
            <w:tcW w:w="1033" w:type="pct"/>
            <w:tcBorders>
              <w:top w:val="single" w:sz="4" w:space="0" w:color="auto"/>
            </w:tcBorders>
            <w:shd w:val="clear" w:color="auto" w:fill="E4E4E4"/>
          </w:tcPr>
          <w:p w:rsidR="009E4215" w:rsidRPr="00850CFB" w:rsidRDefault="009E4215" w:rsidP="001A3BB1">
            <w:pPr>
              <w:pStyle w:val="TableEntryHeader"/>
            </w:pPr>
            <w:r w:rsidRPr="00850CFB">
              <w:t xml:space="preserve">Data Element or </w:t>
            </w:r>
            <w:r w:rsidRPr="00850CFB">
              <w:br/>
              <w:t>Section Name</w:t>
            </w:r>
          </w:p>
        </w:tc>
        <w:tc>
          <w:tcPr>
            <w:tcW w:w="906" w:type="pct"/>
            <w:tcBorders>
              <w:top w:val="single" w:sz="4" w:space="0" w:color="auto"/>
            </w:tcBorders>
            <w:shd w:val="clear" w:color="auto" w:fill="E4E4E4"/>
          </w:tcPr>
          <w:p w:rsidR="009E4215" w:rsidRPr="00850CFB" w:rsidRDefault="009E4215" w:rsidP="001A3BB1">
            <w:pPr>
              <w:pStyle w:val="TableEntryHeader"/>
            </w:pPr>
            <w:r w:rsidRPr="00850CFB">
              <w:t>CCDA Template ID</w:t>
            </w:r>
          </w:p>
        </w:tc>
        <w:tc>
          <w:tcPr>
            <w:tcW w:w="716" w:type="pct"/>
            <w:tcBorders>
              <w:top w:val="single" w:sz="4" w:space="0" w:color="auto"/>
            </w:tcBorders>
            <w:shd w:val="clear" w:color="auto" w:fill="E4E4E4"/>
            <w:vAlign w:val="center"/>
          </w:tcPr>
          <w:p w:rsidR="009E4215" w:rsidRPr="00850CFB" w:rsidRDefault="009E4215" w:rsidP="001A3BB1">
            <w:pPr>
              <w:pStyle w:val="TableEntryHeader"/>
            </w:pPr>
            <w:r w:rsidRPr="00850CFB">
              <w:t>Specification Document</w:t>
            </w:r>
          </w:p>
        </w:tc>
        <w:tc>
          <w:tcPr>
            <w:tcW w:w="859" w:type="pct"/>
            <w:tcBorders>
              <w:top w:val="single" w:sz="4" w:space="0" w:color="auto"/>
            </w:tcBorders>
            <w:shd w:val="clear" w:color="auto" w:fill="E4E4E4"/>
            <w:vAlign w:val="center"/>
          </w:tcPr>
          <w:p w:rsidR="009E4215" w:rsidRPr="00850CFB" w:rsidRDefault="009E4215" w:rsidP="001A3BB1">
            <w:pPr>
              <w:pStyle w:val="TableEntryHeader"/>
            </w:pPr>
            <w:r w:rsidRPr="00850CFB">
              <w:t>Vocabulary</w:t>
            </w:r>
          </w:p>
          <w:p w:rsidR="009E4215" w:rsidRPr="00850CFB" w:rsidRDefault="009E4215" w:rsidP="001A3BB1">
            <w:pPr>
              <w:pStyle w:val="TableEntryHeader"/>
            </w:pPr>
            <w:r w:rsidRPr="00850CFB">
              <w:t>Constraint</w:t>
            </w:r>
          </w:p>
        </w:tc>
      </w:tr>
      <w:tr w:rsidR="009E4215" w:rsidRPr="00850CFB" w:rsidTr="001A3BB1">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9E4215" w:rsidRPr="00850CFB" w:rsidRDefault="009E4215" w:rsidP="001A3BB1">
            <w:pPr>
              <w:pStyle w:val="TableEntryHeader"/>
            </w:pPr>
            <w:r w:rsidRPr="00850CFB">
              <w:t>Entries</w:t>
            </w:r>
          </w:p>
        </w:tc>
      </w:tr>
      <w:tr w:rsidR="009E4215" w:rsidRPr="00850CFB" w:rsidTr="001A3BB1">
        <w:trPr>
          <w:cantSplit/>
          <w:jc w:val="center"/>
        </w:trPr>
        <w:tc>
          <w:tcPr>
            <w:tcW w:w="905" w:type="pct"/>
            <w:tcBorders>
              <w:top w:val="single" w:sz="4" w:space="0" w:color="auto"/>
              <w:left w:val="single" w:sz="4" w:space="0" w:color="auto"/>
              <w:bottom w:val="single" w:sz="4" w:space="0" w:color="auto"/>
              <w:right w:val="single" w:sz="4" w:space="0" w:color="auto"/>
            </w:tcBorders>
            <w:vAlign w:val="center"/>
          </w:tcPr>
          <w:p w:rsidR="009E4215" w:rsidRPr="00850CFB" w:rsidRDefault="009E4215" w:rsidP="001A3BB1">
            <w:pPr>
              <w:pStyle w:val="TableEntry"/>
            </w:pPr>
            <w:r w:rsidRPr="00850CFB">
              <w:lastRenderedPageBreak/>
              <w:t>R [1</w:t>
            </w:r>
            <w:proofErr w:type="gramStart"/>
            <w:r w:rsidRPr="00850CFB">
              <w:t>..*</w:t>
            </w:r>
            <w:proofErr w:type="gramEnd"/>
            <w:r w:rsidRPr="00850CFB">
              <w:t>]</w:t>
            </w:r>
          </w:p>
        </w:tc>
        <w:tc>
          <w:tcPr>
            <w:tcW w:w="581" w:type="pct"/>
            <w:tcBorders>
              <w:top w:val="single" w:sz="4" w:space="0" w:color="auto"/>
              <w:left w:val="single" w:sz="4" w:space="0" w:color="auto"/>
              <w:bottom w:val="single" w:sz="4" w:space="0" w:color="auto"/>
              <w:right w:val="single" w:sz="4" w:space="0" w:color="auto"/>
            </w:tcBorders>
            <w:vAlign w:val="center"/>
          </w:tcPr>
          <w:p w:rsidR="009E4215" w:rsidRPr="00850CFB" w:rsidRDefault="009E4215" w:rsidP="001A3BB1">
            <w:pPr>
              <w:pStyle w:val="TableEntry"/>
            </w:pPr>
          </w:p>
        </w:tc>
        <w:tc>
          <w:tcPr>
            <w:tcW w:w="1033" w:type="pct"/>
            <w:tcBorders>
              <w:top w:val="single" w:sz="4" w:space="0" w:color="auto"/>
              <w:left w:val="single" w:sz="4" w:space="0" w:color="auto"/>
              <w:bottom w:val="single" w:sz="4" w:space="0" w:color="auto"/>
              <w:right w:val="single" w:sz="4" w:space="0" w:color="auto"/>
            </w:tcBorders>
          </w:tcPr>
          <w:p w:rsidR="009E4215" w:rsidRPr="00850CFB" w:rsidRDefault="009B4142" w:rsidP="001A3BB1">
            <w:pPr>
              <w:pStyle w:val="TableEntry"/>
            </w:pPr>
            <w:r w:rsidRPr="00850CFB">
              <w:t>Procedure</w:t>
            </w:r>
            <w:r w:rsidR="000C24DB" w:rsidRPr="00850CFB">
              <w:t xml:space="preserve"> </w:t>
            </w:r>
          </w:p>
          <w:p w:rsidR="009E4215" w:rsidRPr="00850CFB" w:rsidRDefault="009E4215" w:rsidP="001A3BB1">
            <w:pPr>
              <w:pStyle w:val="TableEntry"/>
            </w:pPr>
          </w:p>
        </w:tc>
        <w:tc>
          <w:tcPr>
            <w:tcW w:w="906" w:type="pct"/>
            <w:tcBorders>
              <w:top w:val="single" w:sz="4" w:space="0" w:color="auto"/>
              <w:left w:val="single" w:sz="4" w:space="0" w:color="auto"/>
              <w:bottom w:val="single" w:sz="4" w:space="0" w:color="auto"/>
              <w:right w:val="single" w:sz="4" w:space="0" w:color="auto"/>
            </w:tcBorders>
          </w:tcPr>
          <w:p w:rsidR="009E4215" w:rsidRPr="00850CFB" w:rsidRDefault="009B4142" w:rsidP="001A3BB1">
            <w:pPr>
              <w:pStyle w:val="TableEntry"/>
            </w:pPr>
            <w:r w:rsidRPr="00850CFB">
              <w:t>1.3.6.1.4.1.19376.1.5.3.1.4.19</w:t>
            </w:r>
          </w:p>
        </w:tc>
        <w:tc>
          <w:tcPr>
            <w:tcW w:w="716" w:type="pct"/>
            <w:tcBorders>
              <w:top w:val="single" w:sz="4" w:space="0" w:color="auto"/>
              <w:left w:val="single" w:sz="4" w:space="0" w:color="auto"/>
              <w:bottom w:val="single" w:sz="4" w:space="0" w:color="auto"/>
              <w:right w:val="single" w:sz="4" w:space="0" w:color="auto"/>
            </w:tcBorders>
            <w:vAlign w:val="center"/>
          </w:tcPr>
          <w:p w:rsidR="00731993" w:rsidRPr="00850CFB" w:rsidRDefault="00731993" w:rsidP="00731993">
            <w:pPr>
              <w:pStyle w:val="TableEntry"/>
            </w:pPr>
            <w:r w:rsidRPr="00850CFB">
              <w:t xml:space="preserve">PCC Template See PCC </w:t>
            </w:r>
            <w:proofErr w:type="spellStart"/>
            <w:r w:rsidRPr="00850CFB">
              <w:t>Suppl</w:t>
            </w:r>
            <w:proofErr w:type="spellEnd"/>
            <w:r w:rsidRPr="00850CFB">
              <w:t xml:space="preserve"> CDA Content</w:t>
            </w:r>
          </w:p>
          <w:p w:rsidR="009E4215" w:rsidRPr="00850CFB" w:rsidRDefault="00731993" w:rsidP="001A3BB1">
            <w:pPr>
              <w:pStyle w:val="TableEntry"/>
            </w:pPr>
            <w:r w:rsidRPr="00850CFB">
              <w:t>6.3.3.8.3 Procedures and Interventions Section</w:t>
            </w:r>
          </w:p>
        </w:tc>
        <w:tc>
          <w:tcPr>
            <w:tcW w:w="859" w:type="pct"/>
            <w:tcBorders>
              <w:top w:val="single" w:sz="4" w:space="0" w:color="auto"/>
              <w:left w:val="single" w:sz="4" w:space="0" w:color="auto"/>
              <w:bottom w:val="single" w:sz="4" w:space="0" w:color="auto"/>
              <w:right w:val="single" w:sz="4" w:space="0" w:color="auto"/>
            </w:tcBorders>
            <w:vAlign w:val="center"/>
          </w:tcPr>
          <w:p w:rsidR="009E4215" w:rsidRPr="00850CFB" w:rsidRDefault="009E4215" w:rsidP="001A3BB1">
            <w:pPr>
              <w:pStyle w:val="TableEntry"/>
            </w:pPr>
          </w:p>
        </w:tc>
      </w:tr>
    </w:tbl>
    <w:p w:rsidR="009E4215" w:rsidRPr="00850CFB" w:rsidRDefault="009E4215" w:rsidP="006F1ABD">
      <w:pPr>
        <w:pStyle w:val="BodyText"/>
      </w:pPr>
    </w:p>
    <w:p w:rsidR="00BD5543" w:rsidRPr="00850CFB" w:rsidRDefault="009E4215" w:rsidP="009E4215">
      <w:pPr>
        <w:pStyle w:val="TableTitle"/>
      </w:pPr>
      <w:r w:rsidRPr="00850CFB">
        <w:t>Table 6.3.3.10.S6-2: Reconciled Interventions Section (using CCDA template)</w:t>
      </w:r>
    </w:p>
    <w:tbl>
      <w:tblPr>
        <w:tblW w:w="4679" w:type="pct"/>
        <w:jc w:val="center"/>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1591"/>
        <w:gridCol w:w="1021"/>
        <w:gridCol w:w="1815"/>
        <w:gridCol w:w="1592"/>
        <w:gridCol w:w="1258"/>
        <w:gridCol w:w="1510"/>
      </w:tblGrid>
      <w:tr w:rsidR="009E4215" w:rsidRPr="00850CFB" w:rsidTr="001A3BB1">
        <w:trPr>
          <w:cantSplit/>
          <w:jc w:val="center"/>
        </w:trPr>
        <w:tc>
          <w:tcPr>
            <w:tcW w:w="1486" w:type="pct"/>
            <w:gridSpan w:val="2"/>
            <w:tcBorders>
              <w:top w:val="single" w:sz="4" w:space="0" w:color="auto"/>
            </w:tcBorders>
            <w:shd w:val="clear" w:color="auto" w:fill="E6E6E6"/>
            <w:vAlign w:val="center"/>
          </w:tcPr>
          <w:p w:rsidR="009E4215" w:rsidRPr="00850CFB" w:rsidRDefault="009E4215" w:rsidP="001A3BB1">
            <w:pPr>
              <w:pStyle w:val="TableEntryHeader"/>
            </w:pPr>
            <w:r w:rsidRPr="00850CFB">
              <w:t>Template Name</w:t>
            </w:r>
          </w:p>
        </w:tc>
        <w:tc>
          <w:tcPr>
            <w:tcW w:w="3514" w:type="pct"/>
            <w:gridSpan w:val="4"/>
            <w:tcBorders>
              <w:top w:val="single" w:sz="4" w:space="0" w:color="auto"/>
            </w:tcBorders>
            <w:shd w:val="clear" w:color="auto" w:fill="auto"/>
            <w:vAlign w:val="center"/>
          </w:tcPr>
          <w:p w:rsidR="009E4215" w:rsidRPr="00850CFB" w:rsidRDefault="009E4215" w:rsidP="001A3BB1">
            <w:pPr>
              <w:pStyle w:val="TableEntry"/>
            </w:pPr>
            <w:r w:rsidRPr="00850CFB">
              <w:t>Reconciled Intervention Section</w:t>
            </w:r>
          </w:p>
        </w:tc>
      </w:tr>
      <w:tr w:rsidR="009E4215" w:rsidRPr="00850CFB" w:rsidTr="001A3BB1">
        <w:trPr>
          <w:cantSplit/>
          <w:jc w:val="center"/>
        </w:trPr>
        <w:tc>
          <w:tcPr>
            <w:tcW w:w="1486" w:type="pct"/>
            <w:gridSpan w:val="2"/>
            <w:tcBorders>
              <w:top w:val="single" w:sz="4" w:space="0" w:color="auto"/>
            </w:tcBorders>
            <w:shd w:val="clear" w:color="auto" w:fill="E6E6E6"/>
            <w:vAlign w:val="center"/>
          </w:tcPr>
          <w:p w:rsidR="009E4215" w:rsidRPr="00850CFB" w:rsidRDefault="009E4215" w:rsidP="001A3BB1">
            <w:pPr>
              <w:pStyle w:val="TableEntryHeader"/>
            </w:pPr>
            <w:r w:rsidRPr="00850CFB">
              <w:t xml:space="preserve">Template ID </w:t>
            </w:r>
          </w:p>
        </w:tc>
        <w:tc>
          <w:tcPr>
            <w:tcW w:w="3514" w:type="pct"/>
            <w:gridSpan w:val="4"/>
            <w:tcBorders>
              <w:top w:val="single" w:sz="4" w:space="0" w:color="auto"/>
            </w:tcBorders>
            <w:shd w:val="clear" w:color="auto" w:fill="auto"/>
            <w:vAlign w:val="center"/>
          </w:tcPr>
          <w:p w:rsidR="009E4215" w:rsidRPr="00850CFB" w:rsidRDefault="00F361B7" w:rsidP="001A3BB1">
            <w:pPr>
              <w:pStyle w:val="TableEntry"/>
            </w:pPr>
            <w:r w:rsidRPr="00850CFB">
              <w:t>1.3.6.1.4.1.19376.1.5.3.1.1.26.1.6</w:t>
            </w:r>
          </w:p>
        </w:tc>
      </w:tr>
      <w:tr w:rsidR="009E4215" w:rsidRPr="00850CFB" w:rsidTr="001A3BB1">
        <w:trPr>
          <w:cantSplit/>
          <w:jc w:val="center"/>
        </w:trPr>
        <w:tc>
          <w:tcPr>
            <w:tcW w:w="1486" w:type="pct"/>
            <w:gridSpan w:val="2"/>
            <w:tcBorders>
              <w:top w:val="single" w:sz="4" w:space="0" w:color="auto"/>
            </w:tcBorders>
            <w:shd w:val="clear" w:color="auto" w:fill="E6E6E6"/>
            <w:vAlign w:val="center"/>
          </w:tcPr>
          <w:p w:rsidR="009E4215" w:rsidRPr="00850CFB" w:rsidRDefault="009E4215" w:rsidP="001A3BB1">
            <w:pPr>
              <w:pStyle w:val="TableEntryHeader"/>
            </w:pPr>
            <w:r w:rsidRPr="00850CFB">
              <w:t xml:space="preserve">Parent Template </w:t>
            </w:r>
          </w:p>
        </w:tc>
        <w:tc>
          <w:tcPr>
            <w:tcW w:w="3514" w:type="pct"/>
            <w:gridSpan w:val="4"/>
            <w:tcBorders>
              <w:top w:val="single" w:sz="4" w:space="0" w:color="auto"/>
            </w:tcBorders>
            <w:shd w:val="clear" w:color="auto" w:fill="auto"/>
            <w:vAlign w:val="center"/>
          </w:tcPr>
          <w:p w:rsidR="009E4215" w:rsidRPr="00850CFB" w:rsidRDefault="009E4215" w:rsidP="001A3BB1">
            <w:pPr>
              <w:pStyle w:val="TableEntry"/>
            </w:pPr>
            <w:r w:rsidRPr="00850CFB">
              <w:t>Parent is CCDA Intervention  template ID</w:t>
            </w:r>
          </w:p>
          <w:p w:rsidR="009E4215" w:rsidRPr="00850CFB" w:rsidRDefault="009E4215" w:rsidP="001A3BB1">
            <w:pPr>
              <w:pStyle w:val="TableEntry"/>
            </w:pPr>
            <w:r w:rsidRPr="00850CFB">
              <w:t>2.16.840.1.113883.10.20.21.2.3.2</w:t>
            </w:r>
          </w:p>
        </w:tc>
      </w:tr>
      <w:tr w:rsidR="009E4215" w:rsidRPr="00850CFB" w:rsidTr="001A3BB1">
        <w:trPr>
          <w:cantSplit/>
          <w:jc w:val="center"/>
        </w:trPr>
        <w:tc>
          <w:tcPr>
            <w:tcW w:w="1486" w:type="pct"/>
            <w:gridSpan w:val="2"/>
            <w:tcBorders>
              <w:top w:val="single" w:sz="4" w:space="0" w:color="auto"/>
            </w:tcBorders>
            <w:shd w:val="clear" w:color="auto" w:fill="E6E6E6"/>
            <w:vAlign w:val="center"/>
          </w:tcPr>
          <w:p w:rsidR="009E4215" w:rsidRPr="00850CFB" w:rsidRDefault="009E4215" w:rsidP="001A3BB1">
            <w:pPr>
              <w:pStyle w:val="TableEntryHeader"/>
            </w:pPr>
            <w:r w:rsidRPr="00850CFB">
              <w:t xml:space="preserve">General Description </w:t>
            </w:r>
          </w:p>
        </w:tc>
        <w:tc>
          <w:tcPr>
            <w:tcW w:w="3514" w:type="pct"/>
            <w:gridSpan w:val="4"/>
            <w:tcBorders>
              <w:top w:val="single" w:sz="4" w:space="0" w:color="auto"/>
            </w:tcBorders>
            <w:shd w:val="clear" w:color="auto" w:fill="auto"/>
            <w:vAlign w:val="center"/>
          </w:tcPr>
          <w:p w:rsidR="009E4215" w:rsidRPr="00850CFB" w:rsidRDefault="009E4215" w:rsidP="001A3BB1">
            <w:pPr>
              <w:pStyle w:val="TableEntry"/>
            </w:pPr>
            <w:r w:rsidRPr="00850CFB">
              <w:t>Reconciled Intervention section provides the patient-centered holistic view which results from the reconciliation of all the various Intervention sections.</w:t>
            </w:r>
          </w:p>
        </w:tc>
      </w:tr>
      <w:tr w:rsidR="009E4215" w:rsidRPr="00850CFB" w:rsidTr="001A3BB1">
        <w:trPr>
          <w:cantSplit/>
          <w:jc w:val="center"/>
        </w:trPr>
        <w:tc>
          <w:tcPr>
            <w:tcW w:w="1486" w:type="pct"/>
            <w:gridSpan w:val="2"/>
            <w:tcBorders>
              <w:top w:val="single" w:sz="4" w:space="0" w:color="auto"/>
            </w:tcBorders>
            <w:shd w:val="clear" w:color="auto" w:fill="E6E6E6"/>
            <w:vAlign w:val="center"/>
          </w:tcPr>
          <w:p w:rsidR="009E4215" w:rsidRPr="00850CFB" w:rsidRDefault="009E4215" w:rsidP="001A3BB1">
            <w:pPr>
              <w:pStyle w:val="TableEntryHeader"/>
            </w:pPr>
            <w:r w:rsidRPr="00850CFB">
              <w:t>Section Code</w:t>
            </w:r>
          </w:p>
        </w:tc>
        <w:tc>
          <w:tcPr>
            <w:tcW w:w="3514" w:type="pct"/>
            <w:gridSpan w:val="4"/>
            <w:tcBorders>
              <w:top w:val="single" w:sz="4" w:space="0" w:color="auto"/>
            </w:tcBorders>
            <w:shd w:val="clear" w:color="auto" w:fill="auto"/>
            <w:vAlign w:val="center"/>
          </w:tcPr>
          <w:p w:rsidR="009E4215" w:rsidRPr="00850CFB" w:rsidRDefault="00FF3AF3" w:rsidP="001A3BB1">
            <w:pPr>
              <w:pStyle w:val="TableEntry"/>
            </w:pPr>
            <w:r w:rsidRPr="00850CFB">
              <w:t>&lt;</w:t>
            </w:r>
            <w:r w:rsidR="009E4215" w:rsidRPr="00850CFB">
              <w:t>LOINC, “Reconciled Intervention Section”&gt; 62387-6</w:t>
            </w:r>
          </w:p>
        </w:tc>
      </w:tr>
      <w:tr w:rsidR="009E4215" w:rsidRPr="00850CFB" w:rsidTr="001A3BB1">
        <w:trPr>
          <w:cantSplit/>
          <w:jc w:val="center"/>
        </w:trPr>
        <w:tc>
          <w:tcPr>
            <w:tcW w:w="905" w:type="pct"/>
            <w:tcBorders>
              <w:top w:val="single" w:sz="4" w:space="0" w:color="auto"/>
            </w:tcBorders>
            <w:shd w:val="clear" w:color="auto" w:fill="E6E6E6"/>
            <w:vAlign w:val="center"/>
          </w:tcPr>
          <w:p w:rsidR="009E4215" w:rsidRPr="00850CFB" w:rsidRDefault="009E4215" w:rsidP="001A3BB1">
            <w:pPr>
              <w:pStyle w:val="TableEntryHeader"/>
            </w:pPr>
            <w:r w:rsidRPr="00850CFB">
              <w:t xml:space="preserve">Opt and Card </w:t>
            </w:r>
          </w:p>
        </w:tc>
        <w:tc>
          <w:tcPr>
            <w:tcW w:w="581" w:type="pct"/>
            <w:tcBorders>
              <w:top w:val="single" w:sz="4" w:space="0" w:color="auto"/>
            </w:tcBorders>
            <w:shd w:val="clear" w:color="auto" w:fill="E6E6E6"/>
            <w:vAlign w:val="center"/>
          </w:tcPr>
          <w:p w:rsidR="009E4215" w:rsidRPr="00850CFB" w:rsidRDefault="009E4215" w:rsidP="001A3BB1">
            <w:pPr>
              <w:pStyle w:val="TableEntryHeader"/>
            </w:pPr>
            <w:r w:rsidRPr="00850CFB">
              <w:t>Condition</w:t>
            </w:r>
          </w:p>
        </w:tc>
        <w:tc>
          <w:tcPr>
            <w:tcW w:w="1033" w:type="pct"/>
            <w:tcBorders>
              <w:top w:val="single" w:sz="4" w:space="0" w:color="auto"/>
            </w:tcBorders>
            <w:shd w:val="clear" w:color="auto" w:fill="E4E4E4"/>
          </w:tcPr>
          <w:p w:rsidR="009E4215" w:rsidRPr="00850CFB" w:rsidRDefault="009E4215" w:rsidP="001A3BB1">
            <w:pPr>
              <w:pStyle w:val="TableEntryHeader"/>
            </w:pPr>
            <w:r w:rsidRPr="00850CFB">
              <w:t xml:space="preserve">Data Element or </w:t>
            </w:r>
            <w:r w:rsidRPr="00850CFB">
              <w:br/>
              <w:t>Section Name</w:t>
            </w:r>
          </w:p>
        </w:tc>
        <w:tc>
          <w:tcPr>
            <w:tcW w:w="906" w:type="pct"/>
            <w:tcBorders>
              <w:top w:val="single" w:sz="4" w:space="0" w:color="auto"/>
            </w:tcBorders>
            <w:shd w:val="clear" w:color="auto" w:fill="E4E4E4"/>
          </w:tcPr>
          <w:p w:rsidR="009E4215" w:rsidRPr="00850CFB" w:rsidRDefault="009E4215" w:rsidP="001A3BB1">
            <w:pPr>
              <w:pStyle w:val="TableEntryHeader"/>
            </w:pPr>
            <w:r w:rsidRPr="00850CFB">
              <w:t>CCDA Template ID</w:t>
            </w:r>
          </w:p>
        </w:tc>
        <w:tc>
          <w:tcPr>
            <w:tcW w:w="716" w:type="pct"/>
            <w:tcBorders>
              <w:top w:val="single" w:sz="4" w:space="0" w:color="auto"/>
            </w:tcBorders>
            <w:shd w:val="clear" w:color="auto" w:fill="E4E4E4"/>
            <w:vAlign w:val="center"/>
          </w:tcPr>
          <w:p w:rsidR="009E4215" w:rsidRPr="00850CFB" w:rsidRDefault="009E4215" w:rsidP="001A3BB1">
            <w:pPr>
              <w:pStyle w:val="TableEntryHeader"/>
            </w:pPr>
            <w:r w:rsidRPr="00850CFB">
              <w:t>Specification Document</w:t>
            </w:r>
          </w:p>
        </w:tc>
        <w:tc>
          <w:tcPr>
            <w:tcW w:w="859" w:type="pct"/>
            <w:tcBorders>
              <w:top w:val="single" w:sz="4" w:space="0" w:color="auto"/>
            </w:tcBorders>
            <w:shd w:val="clear" w:color="auto" w:fill="E4E4E4"/>
            <w:vAlign w:val="center"/>
          </w:tcPr>
          <w:p w:rsidR="009E4215" w:rsidRPr="00850CFB" w:rsidRDefault="009E4215" w:rsidP="001A3BB1">
            <w:pPr>
              <w:pStyle w:val="TableEntryHeader"/>
            </w:pPr>
            <w:r w:rsidRPr="00850CFB">
              <w:t>Vocabulary</w:t>
            </w:r>
          </w:p>
          <w:p w:rsidR="009E4215" w:rsidRPr="00850CFB" w:rsidRDefault="009E4215" w:rsidP="001A3BB1">
            <w:pPr>
              <w:pStyle w:val="TableEntryHeader"/>
            </w:pPr>
            <w:r w:rsidRPr="00850CFB">
              <w:t>Constraint</w:t>
            </w:r>
          </w:p>
        </w:tc>
      </w:tr>
      <w:tr w:rsidR="009E4215" w:rsidRPr="00850CFB" w:rsidTr="001A3BB1">
        <w:trPr>
          <w:cantSplit/>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rsidR="009E4215" w:rsidRPr="00850CFB" w:rsidRDefault="009E4215" w:rsidP="001A3BB1">
            <w:pPr>
              <w:pStyle w:val="TableEntryHeader"/>
            </w:pPr>
            <w:r w:rsidRPr="00850CFB">
              <w:t>Entries</w:t>
            </w:r>
          </w:p>
        </w:tc>
      </w:tr>
      <w:tr w:rsidR="009E4215" w:rsidRPr="00850CFB" w:rsidTr="001A3BB1">
        <w:trPr>
          <w:cantSplit/>
          <w:jc w:val="center"/>
        </w:trPr>
        <w:tc>
          <w:tcPr>
            <w:tcW w:w="905" w:type="pct"/>
            <w:tcBorders>
              <w:top w:val="single" w:sz="4" w:space="0" w:color="auto"/>
              <w:left w:val="single" w:sz="4" w:space="0" w:color="auto"/>
              <w:bottom w:val="single" w:sz="4" w:space="0" w:color="auto"/>
              <w:right w:val="single" w:sz="4" w:space="0" w:color="auto"/>
            </w:tcBorders>
            <w:vAlign w:val="center"/>
          </w:tcPr>
          <w:p w:rsidR="009E4215" w:rsidRPr="00850CFB" w:rsidRDefault="009E4215" w:rsidP="001A3BB1">
            <w:pPr>
              <w:pStyle w:val="TableEntry"/>
            </w:pPr>
            <w:r w:rsidRPr="00850CFB">
              <w:t>R [1</w:t>
            </w:r>
            <w:proofErr w:type="gramStart"/>
            <w:r w:rsidRPr="00850CFB">
              <w:t>..*</w:t>
            </w:r>
            <w:proofErr w:type="gramEnd"/>
            <w:r w:rsidRPr="00850CFB">
              <w:t>]</w:t>
            </w:r>
          </w:p>
        </w:tc>
        <w:tc>
          <w:tcPr>
            <w:tcW w:w="581" w:type="pct"/>
            <w:tcBorders>
              <w:top w:val="single" w:sz="4" w:space="0" w:color="auto"/>
              <w:left w:val="single" w:sz="4" w:space="0" w:color="auto"/>
              <w:bottom w:val="single" w:sz="4" w:space="0" w:color="auto"/>
              <w:right w:val="single" w:sz="4" w:space="0" w:color="auto"/>
            </w:tcBorders>
            <w:vAlign w:val="center"/>
          </w:tcPr>
          <w:p w:rsidR="009E4215" w:rsidRPr="00850CFB" w:rsidRDefault="009E4215" w:rsidP="001A3BB1">
            <w:pPr>
              <w:pStyle w:val="TableEntry"/>
            </w:pPr>
          </w:p>
        </w:tc>
        <w:tc>
          <w:tcPr>
            <w:tcW w:w="1033" w:type="pct"/>
            <w:tcBorders>
              <w:top w:val="single" w:sz="4" w:space="0" w:color="auto"/>
              <w:left w:val="single" w:sz="4" w:space="0" w:color="auto"/>
              <w:bottom w:val="single" w:sz="4" w:space="0" w:color="auto"/>
              <w:right w:val="single" w:sz="4" w:space="0" w:color="auto"/>
            </w:tcBorders>
          </w:tcPr>
          <w:p w:rsidR="009E4215" w:rsidRPr="00850CFB" w:rsidRDefault="009E4215" w:rsidP="001A3BB1">
            <w:pPr>
              <w:pStyle w:val="TableEntry"/>
            </w:pPr>
            <w:r w:rsidRPr="00850CFB">
              <w:t>Intervention Act</w:t>
            </w:r>
          </w:p>
          <w:p w:rsidR="009E4215" w:rsidRPr="00850CFB" w:rsidRDefault="009E4215" w:rsidP="001A3BB1">
            <w:pPr>
              <w:pStyle w:val="TableEntry"/>
            </w:pPr>
          </w:p>
          <w:p w:rsidR="009E4215" w:rsidRPr="00850CFB" w:rsidRDefault="009E4215" w:rsidP="001A3BB1">
            <w:pPr>
              <w:pStyle w:val="TableEntry"/>
            </w:pPr>
          </w:p>
        </w:tc>
        <w:tc>
          <w:tcPr>
            <w:tcW w:w="906" w:type="pct"/>
            <w:tcBorders>
              <w:top w:val="single" w:sz="4" w:space="0" w:color="auto"/>
              <w:left w:val="single" w:sz="4" w:space="0" w:color="auto"/>
              <w:bottom w:val="single" w:sz="4" w:space="0" w:color="auto"/>
              <w:right w:val="single" w:sz="4" w:space="0" w:color="auto"/>
            </w:tcBorders>
          </w:tcPr>
          <w:p w:rsidR="009E4215" w:rsidRPr="00850CFB" w:rsidRDefault="009E4215" w:rsidP="001A3BB1">
            <w:pPr>
              <w:pStyle w:val="TableEntry"/>
            </w:pPr>
            <w:r w:rsidRPr="00850CFB">
              <w:t>2.16.840.1.113883.10.20.22.4.131</w:t>
            </w:r>
          </w:p>
        </w:tc>
        <w:tc>
          <w:tcPr>
            <w:tcW w:w="716" w:type="pct"/>
            <w:tcBorders>
              <w:top w:val="single" w:sz="4" w:space="0" w:color="auto"/>
              <w:left w:val="single" w:sz="4" w:space="0" w:color="auto"/>
              <w:bottom w:val="single" w:sz="4" w:space="0" w:color="auto"/>
              <w:right w:val="single" w:sz="4" w:space="0" w:color="auto"/>
            </w:tcBorders>
            <w:vAlign w:val="center"/>
          </w:tcPr>
          <w:p w:rsidR="009E4215" w:rsidRPr="00850CFB" w:rsidRDefault="009E4215" w:rsidP="001A3BB1">
            <w:pPr>
              <w:pStyle w:val="TableEntry"/>
            </w:pPr>
            <w:r w:rsidRPr="00850CFB">
              <w:t>CCDA Template see CCDA August 2013</w:t>
            </w:r>
          </w:p>
          <w:p w:rsidR="009E4215" w:rsidRPr="00850CFB" w:rsidRDefault="009E4215" w:rsidP="001A3BB1">
            <w:pPr>
              <w:pStyle w:val="TableEntry"/>
            </w:pPr>
            <w:r w:rsidRPr="00850CFB">
              <w:t>3.43 Intervention Act</w:t>
            </w:r>
          </w:p>
        </w:tc>
        <w:tc>
          <w:tcPr>
            <w:tcW w:w="859" w:type="pct"/>
            <w:tcBorders>
              <w:top w:val="single" w:sz="4" w:space="0" w:color="auto"/>
              <w:left w:val="single" w:sz="4" w:space="0" w:color="auto"/>
              <w:bottom w:val="single" w:sz="4" w:space="0" w:color="auto"/>
              <w:right w:val="single" w:sz="4" w:space="0" w:color="auto"/>
            </w:tcBorders>
            <w:vAlign w:val="center"/>
          </w:tcPr>
          <w:p w:rsidR="009E4215" w:rsidRPr="00850CFB" w:rsidRDefault="009E4215" w:rsidP="001A3BB1">
            <w:pPr>
              <w:pStyle w:val="TableEntry"/>
            </w:pPr>
          </w:p>
        </w:tc>
      </w:tr>
    </w:tbl>
    <w:p w:rsidR="00DF2EC0" w:rsidRPr="00850CFB" w:rsidRDefault="00DF2EC0" w:rsidP="00DF2EC0">
      <w:pPr>
        <w:pStyle w:val="BodyText"/>
      </w:pPr>
    </w:p>
    <w:p w:rsidR="00CB3EC2" w:rsidRPr="00850CFB" w:rsidRDefault="00CB3EC2" w:rsidP="00CB3EC2">
      <w:pPr>
        <w:pStyle w:val="BodyText"/>
        <w:keepNext/>
      </w:pPr>
      <w:r w:rsidRPr="00850CFB">
        <w:rPr>
          <w:rFonts w:eastAsia="Calibri"/>
          <w:b/>
          <w:bCs/>
        </w:rPr>
        <w:lastRenderedPageBreak/>
        <w:t>Reconciled Interventions IHE Example</w:t>
      </w:r>
    </w:p>
    <w:p w:rsidR="00CB3EC2" w:rsidRPr="00850CFB" w:rsidRDefault="00CB3EC2" w:rsidP="00CB3EC2">
      <w:pPr>
        <w:pStyle w:val="XMLFragment"/>
        <w:rPr>
          <w:noProof w:val="0"/>
        </w:rPr>
      </w:pPr>
      <w:r w:rsidRPr="00850CFB">
        <w:rPr>
          <w:noProof w:val="0"/>
        </w:rPr>
        <w:t>&lt;</w:t>
      </w:r>
      <w:proofErr w:type="gramStart"/>
      <w:r w:rsidRPr="00850CFB">
        <w:rPr>
          <w:noProof w:val="0"/>
        </w:rPr>
        <w:t>component</w:t>
      </w:r>
      <w:proofErr w:type="gramEnd"/>
      <w:r w:rsidRPr="00850CFB">
        <w:rPr>
          <w:noProof w:val="0"/>
        </w:rPr>
        <w:t>&gt;</w:t>
      </w:r>
    </w:p>
    <w:p w:rsidR="00CB3EC2" w:rsidRPr="00850CFB" w:rsidRDefault="00CB3EC2" w:rsidP="00CB3EC2">
      <w:pPr>
        <w:pStyle w:val="XMLFragment"/>
        <w:rPr>
          <w:noProof w:val="0"/>
        </w:rPr>
      </w:pPr>
      <w:r w:rsidRPr="00850CFB">
        <w:rPr>
          <w:noProof w:val="0"/>
        </w:rPr>
        <w:t xml:space="preserve">   &lt;</w:t>
      </w:r>
      <w:proofErr w:type="gramStart"/>
      <w:r w:rsidRPr="00850CFB">
        <w:rPr>
          <w:noProof w:val="0"/>
        </w:rPr>
        <w:t>section</w:t>
      </w:r>
      <w:proofErr w:type="gramEnd"/>
      <w:r w:rsidRPr="00850CFB">
        <w:rPr>
          <w:noProof w:val="0"/>
        </w:rPr>
        <w:t>&gt;</w:t>
      </w:r>
    </w:p>
    <w:p w:rsidR="00CB3EC2" w:rsidRPr="00850CFB" w:rsidRDefault="00CB3EC2" w:rsidP="00CB3EC2">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w:t>
      </w:r>
      <w:r w:rsidR="00F361B7" w:rsidRPr="00850CFB">
        <w:rPr>
          <w:noProof w:val="0"/>
        </w:rPr>
        <w:t>1.3.6.1.4.1.19376.1.5.3.1.1.26.1.6</w:t>
      </w:r>
      <w:r w:rsidRPr="00850CFB">
        <w:rPr>
          <w:noProof w:val="0"/>
        </w:rPr>
        <w:t>’/&gt;</w:t>
      </w:r>
    </w:p>
    <w:p w:rsidR="00CB3EC2" w:rsidRPr="00850CFB" w:rsidRDefault="00CB3EC2" w:rsidP="00CB3EC2">
      <w:pPr>
        <w:pStyle w:val="XMLFragment"/>
        <w:rPr>
          <w:noProof w:val="0"/>
        </w:rPr>
      </w:pPr>
      <w:r w:rsidRPr="00850CFB">
        <w:rPr>
          <w:noProof w:val="0"/>
        </w:rPr>
        <w:t xml:space="preserve">      &lt;id root=' ' extension=' '/&gt;</w:t>
      </w:r>
    </w:p>
    <w:p w:rsidR="00CB3EC2" w:rsidRPr="00850CFB" w:rsidRDefault="00CB3EC2" w:rsidP="00CB3EC2">
      <w:pPr>
        <w:pStyle w:val="XMLFragment"/>
        <w:rPr>
          <w:noProof w:val="0"/>
        </w:rPr>
      </w:pPr>
      <w:r w:rsidRPr="00850CFB">
        <w:rPr>
          <w:noProof w:val="0"/>
        </w:rPr>
        <w:t xml:space="preserve">      &lt;code code='62387-6' </w:t>
      </w:r>
      <w:proofErr w:type="spellStart"/>
      <w:r w:rsidRPr="00850CFB">
        <w:rPr>
          <w:noProof w:val="0"/>
        </w:rPr>
        <w:t>displayName</w:t>
      </w:r>
      <w:proofErr w:type="spellEnd"/>
      <w:r w:rsidRPr="00850CFB">
        <w:rPr>
          <w:noProof w:val="0"/>
        </w:rPr>
        <w:t>='Interventions'</w:t>
      </w:r>
    </w:p>
    <w:p w:rsidR="00CB3EC2" w:rsidRPr="00850CFB" w:rsidRDefault="00CB3EC2" w:rsidP="00CB3EC2">
      <w:pPr>
        <w:pStyle w:val="XMLFragment"/>
        <w:rPr>
          <w:noProof w:val="0"/>
        </w:rPr>
      </w:pPr>
      <w:r w:rsidRPr="00850CFB">
        <w:rPr>
          <w:noProof w:val="0"/>
        </w:rPr>
        <w:t xml:space="preserve">          </w:t>
      </w:r>
      <w:proofErr w:type="spellStart"/>
      <w:proofErr w:type="gramStart"/>
      <w:r w:rsidRPr="00850CFB">
        <w:rPr>
          <w:noProof w:val="0"/>
        </w:rPr>
        <w:t>codeSystem</w:t>
      </w:r>
      <w:proofErr w:type="spellEnd"/>
      <w:proofErr w:type="gramEnd"/>
      <w:r w:rsidRPr="00850CFB">
        <w:rPr>
          <w:noProof w:val="0"/>
        </w:rPr>
        <w:t xml:space="preserve">='2.16.840.1.113883.6.1' </w:t>
      </w:r>
      <w:proofErr w:type="spellStart"/>
      <w:r w:rsidRPr="00850CFB">
        <w:rPr>
          <w:noProof w:val="0"/>
        </w:rPr>
        <w:t>codeSystemName</w:t>
      </w:r>
      <w:proofErr w:type="spellEnd"/>
      <w:r w:rsidRPr="00850CFB">
        <w:rPr>
          <w:noProof w:val="0"/>
        </w:rPr>
        <w:t>='LOINC'/&gt;</w:t>
      </w:r>
    </w:p>
    <w:p w:rsidR="00CB3EC2" w:rsidRPr="00850CFB" w:rsidRDefault="00CB3EC2" w:rsidP="00CB3EC2">
      <w:pPr>
        <w:pStyle w:val="XMLFragment"/>
        <w:rPr>
          <w:noProof w:val="0"/>
        </w:rPr>
      </w:pPr>
      <w:r w:rsidRPr="00850CFB">
        <w:rPr>
          <w:noProof w:val="0"/>
        </w:rPr>
        <w:t xml:space="preserve">      &lt;</w:t>
      </w:r>
      <w:proofErr w:type="gramStart"/>
      <w:r w:rsidRPr="00850CFB">
        <w:rPr>
          <w:noProof w:val="0"/>
        </w:rPr>
        <w:t>text</w:t>
      </w:r>
      <w:proofErr w:type="gramEnd"/>
      <w:r w:rsidRPr="00850CFB">
        <w:rPr>
          <w:noProof w:val="0"/>
        </w:rPr>
        <w:t>&gt;</w:t>
      </w:r>
    </w:p>
    <w:p w:rsidR="00CB3EC2" w:rsidRPr="00850CFB" w:rsidRDefault="00CB3EC2" w:rsidP="00CB3EC2">
      <w:pPr>
        <w:pStyle w:val="XMLFragment"/>
        <w:rPr>
          <w:noProof w:val="0"/>
        </w:rPr>
      </w:pPr>
      <w:r w:rsidRPr="00850CFB">
        <w:rPr>
          <w:noProof w:val="0"/>
        </w:rPr>
        <w:t xml:space="preserve">          Text as described above</w:t>
      </w:r>
    </w:p>
    <w:p w:rsidR="00CB3EC2" w:rsidRPr="00850CFB" w:rsidRDefault="00CB3EC2" w:rsidP="00CB3EC2">
      <w:pPr>
        <w:pStyle w:val="XMLFragment"/>
        <w:rPr>
          <w:noProof w:val="0"/>
        </w:rPr>
      </w:pPr>
      <w:r w:rsidRPr="00850CFB">
        <w:rPr>
          <w:noProof w:val="0"/>
        </w:rPr>
        <w:t xml:space="preserve">       &lt;/text&gt;</w:t>
      </w:r>
    </w:p>
    <w:p w:rsidR="00CB3EC2" w:rsidRPr="00850CFB" w:rsidRDefault="00CB3EC2" w:rsidP="00CB3EC2">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CB3EC2" w:rsidRPr="00850CFB" w:rsidRDefault="00CB3EC2" w:rsidP="00CB3EC2">
      <w:pPr>
        <w:pStyle w:val="XMLFragment"/>
        <w:rPr>
          <w:noProof w:val="0"/>
        </w:rPr>
      </w:pPr>
      <w:r w:rsidRPr="00850CFB">
        <w:rPr>
          <w:noProof w:val="0"/>
        </w:rPr>
        <w:t xml:space="preserve">            :</w:t>
      </w:r>
    </w:p>
    <w:p w:rsidR="00CB3EC2" w:rsidRPr="00850CFB" w:rsidRDefault="00CB3EC2" w:rsidP="00CB3EC2">
      <w:pPr>
        <w:pStyle w:val="XMLFragment"/>
        <w:rPr>
          <w:noProof w:val="0"/>
        </w:rPr>
      </w:pPr>
      <w:r w:rsidRPr="00850CFB">
        <w:rPr>
          <w:noProof w:val="0"/>
        </w:rPr>
        <w:t xml:space="preserve">          &lt;!—Required</w:t>
      </w:r>
      <w:r w:rsidR="009B4142" w:rsidRPr="00850CFB">
        <w:rPr>
          <w:noProof w:val="0"/>
        </w:rPr>
        <w:t xml:space="preserve"> Procedure</w:t>
      </w:r>
      <w:r w:rsidRPr="00850CFB">
        <w:rPr>
          <w:noProof w:val="0"/>
        </w:rPr>
        <w:t xml:space="preserve"> Entry --&gt;</w:t>
      </w:r>
    </w:p>
    <w:p w:rsidR="00CB3EC2" w:rsidRPr="00850CFB" w:rsidRDefault="00CB3EC2" w:rsidP="00CB3EC2">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w:t>
      </w:r>
      <w:r w:rsidR="009B4142" w:rsidRPr="00850CFB">
        <w:rPr>
          <w:noProof w:val="0"/>
        </w:rPr>
        <w:t>1.3.6.1.4.1.19376.1.5.3.1.4.19</w:t>
      </w:r>
      <w:r w:rsidRPr="00850CFB">
        <w:rPr>
          <w:noProof w:val="0"/>
        </w:rPr>
        <w:t>’/&gt;</w:t>
      </w:r>
    </w:p>
    <w:p w:rsidR="00CB3EC2" w:rsidRPr="00850CFB" w:rsidRDefault="00CB3EC2" w:rsidP="00CB3EC2">
      <w:pPr>
        <w:pStyle w:val="XMLFragment"/>
        <w:rPr>
          <w:noProof w:val="0"/>
        </w:rPr>
      </w:pPr>
      <w:r w:rsidRPr="00850CFB">
        <w:rPr>
          <w:noProof w:val="0"/>
        </w:rPr>
        <w:t xml:space="preserve">              :</w:t>
      </w:r>
    </w:p>
    <w:p w:rsidR="00CB3EC2" w:rsidRPr="00850CFB" w:rsidRDefault="00CB3EC2" w:rsidP="00CB3EC2">
      <w:pPr>
        <w:pStyle w:val="XMLFragment"/>
        <w:rPr>
          <w:noProof w:val="0"/>
        </w:rPr>
      </w:pPr>
      <w:r w:rsidRPr="00850CFB">
        <w:rPr>
          <w:noProof w:val="0"/>
        </w:rPr>
        <w:t xml:space="preserve">       &lt;/entry&gt;</w:t>
      </w:r>
    </w:p>
    <w:p w:rsidR="00CB3EC2" w:rsidRPr="00850CFB" w:rsidRDefault="00CB3EC2" w:rsidP="00CB3EC2">
      <w:pPr>
        <w:pStyle w:val="XMLFragment"/>
        <w:rPr>
          <w:noProof w:val="0"/>
        </w:rPr>
      </w:pPr>
      <w:r w:rsidRPr="00850CFB">
        <w:rPr>
          <w:noProof w:val="0"/>
        </w:rPr>
        <w:t xml:space="preserve">     &lt;/section&gt;</w:t>
      </w:r>
    </w:p>
    <w:p w:rsidR="00CB3EC2" w:rsidRPr="00850CFB" w:rsidRDefault="00CB3EC2" w:rsidP="00CB3EC2">
      <w:pPr>
        <w:pStyle w:val="XMLFragment"/>
        <w:rPr>
          <w:noProof w:val="0"/>
        </w:rPr>
      </w:pPr>
      <w:r w:rsidRPr="00850CFB">
        <w:rPr>
          <w:noProof w:val="0"/>
        </w:rPr>
        <w:t>&lt;/component&gt;</w:t>
      </w:r>
    </w:p>
    <w:p w:rsidR="00CB3EC2" w:rsidRPr="00850CFB" w:rsidRDefault="00D60D45" w:rsidP="006F1ABD">
      <w:pPr>
        <w:pStyle w:val="FigureTitle"/>
      </w:pPr>
      <w:r w:rsidRPr="00850CFB">
        <w:t>Figure 6.3.3.10.S6-1</w:t>
      </w:r>
      <w:r w:rsidR="00CB3EC2" w:rsidRPr="00850CFB">
        <w:t>: Specification for IHE Reconciled Interventions Section</w:t>
      </w:r>
    </w:p>
    <w:p w:rsidR="00CB3EC2" w:rsidRPr="00850CFB" w:rsidRDefault="00CB3EC2" w:rsidP="00CB3EC2">
      <w:pPr>
        <w:pStyle w:val="BodyText"/>
        <w:keepNext/>
        <w:rPr>
          <w:rFonts w:eastAsia="Calibri"/>
          <w:b/>
          <w:bCs/>
        </w:rPr>
      </w:pPr>
    </w:p>
    <w:p w:rsidR="00CB3EC2" w:rsidRPr="00850CFB" w:rsidRDefault="00CB3EC2" w:rsidP="00CB3EC2">
      <w:pPr>
        <w:pStyle w:val="BodyText"/>
        <w:keepNext/>
      </w:pPr>
      <w:r w:rsidRPr="00850CFB">
        <w:rPr>
          <w:rFonts w:eastAsia="Calibri"/>
          <w:b/>
          <w:bCs/>
        </w:rPr>
        <w:t>Reconciled Interventions CCDA Example</w:t>
      </w:r>
    </w:p>
    <w:p w:rsidR="00CB3EC2" w:rsidRPr="00850CFB" w:rsidRDefault="00CB3EC2" w:rsidP="00CB3EC2">
      <w:pPr>
        <w:pStyle w:val="XMLFragment"/>
        <w:rPr>
          <w:noProof w:val="0"/>
        </w:rPr>
      </w:pPr>
      <w:r w:rsidRPr="00850CFB">
        <w:rPr>
          <w:noProof w:val="0"/>
        </w:rPr>
        <w:t>&lt;</w:t>
      </w:r>
      <w:proofErr w:type="gramStart"/>
      <w:r w:rsidRPr="00850CFB">
        <w:rPr>
          <w:noProof w:val="0"/>
        </w:rPr>
        <w:t>component</w:t>
      </w:r>
      <w:proofErr w:type="gramEnd"/>
      <w:r w:rsidRPr="00850CFB">
        <w:rPr>
          <w:noProof w:val="0"/>
        </w:rPr>
        <w:t>&gt;</w:t>
      </w:r>
    </w:p>
    <w:p w:rsidR="00CB3EC2" w:rsidRPr="00850CFB" w:rsidRDefault="00CB3EC2" w:rsidP="00CB3EC2">
      <w:pPr>
        <w:pStyle w:val="XMLFragment"/>
        <w:rPr>
          <w:noProof w:val="0"/>
        </w:rPr>
      </w:pPr>
      <w:r w:rsidRPr="00850CFB">
        <w:rPr>
          <w:noProof w:val="0"/>
        </w:rPr>
        <w:t xml:space="preserve">   &lt;</w:t>
      </w:r>
      <w:proofErr w:type="gramStart"/>
      <w:r w:rsidRPr="00850CFB">
        <w:rPr>
          <w:noProof w:val="0"/>
        </w:rPr>
        <w:t>section</w:t>
      </w:r>
      <w:proofErr w:type="gramEnd"/>
      <w:r w:rsidRPr="00850CFB">
        <w:rPr>
          <w:noProof w:val="0"/>
        </w:rPr>
        <w:t>&gt;</w:t>
      </w:r>
    </w:p>
    <w:p w:rsidR="00CB3EC2" w:rsidRPr="00850CFB" w:rsidRDefault="00CB3EC2" w:rsidP="00CB3EC2">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w:t>
      </w:r>
      <w:r w:rsidR="00F361B7" w:rsidRPr="00850CFB">
        <w:rPr>
          <w:noProof w:val="0"/>
        </w:rPr>
        <w:t>1.3.6.1.4.1.19376.1.5.3.1.1.26.1.6</w:t>
      </w:r>
      <w:r w:rsidRPr="00850CFB">
        <w:rPr>
          <w:noProof w:val="0"/>
        </w:rPr>
        <w:t>’/&gt;</w:t>
      </w:r>
    </w:p>
    <w:p w:rsidR="00CB3EC2" w:rsidRPr="00850CFB" w:rsidRDefault="00CB3EC2" w:rsidP="00CB3EC2">
      <w:pPr>
        <w:pStyle w:val="XMLFragment"/>
        <w:rPr>
          <w:noProof w:val="0"/>
        </w:rPr>
      </w:pPr>
      <w:r w:rsidRPr="00850CFB">
        <w:rPr>
          <w:noProof w:val="0"/>
        </w:rPr>
        <w:t xml:space="preserve">      &lt;id root=' ' extension=' '/&gt;</w:t>
      </w:r>
    </w:p>
    <w:p w:rsidR="00CB3EC2" w:rsidRPr="00850CFB" w:rsidRDefault="00CB3EC2" w:rsidP="00CB3EC2">
      <w:pPr>
        <w:pStyle w:val="XMLFragment"/>
        <w:rPr>
          <w:noProof w:val="0"/>
        </w:rPr>
      </w:pPr>
      <w:r w:rsidRPr="00850CFB">
        <w:rPr>
          <w:noProof w:val="0"/>
        </w:rPr>
        <w:t xml:space="preserve">      &lt;code code='62387-6' </w:t>
      </w:r>
      <w:proofErr w:type="spellStart"/>
      <w:r w:rsidRPr="00850CFB">
        <w:rPr>
          <w:noProof w:val="0"/>
        </w:rPr>
        <w:t>displayName</w:t>
      </w:r>
      <w:proofErr w:type="spellEnd"/>
      <w:r w:rsidRPr="00850CFB">
        <w:rPr>
          <w:noProof w:val="0"/>
        </w:rPr>
        <w:t>='Interventions'</w:t>
      </w:r>
    </w:p>
    <w:p w:rsidR="00CB3EC2" w:rsidRPr="00850CFB" w:rsidRDefault="00CB3EC2" w:rsidP="00CB3EC2">
      <w:pPr>
        <w:pStyle w:val="XMLFragment"/>
        <w:rPr>
          <w:noProof w:val="0"/>
        </w:rPr>
      </w:pPr>
      <w:r w:rsidRPr="00850CFB">
        <w:rPr>
          <w:noProof w:val="0"/>
        </w:rPr>
        <w:t xml:space="preserve">          </w:t>
      </w:r>
      <w:proofErr w:type="spellStart"/>
      <w:proofErr w:type="gramStart"/>
      <w:r w:rsidRPr="00850CFB">
        <w:rPr>
          <w:noProof w:val="0"/>
        </w:rPr>
        <w:t>codeSystem</w:t>
      </w:r>
      <w:proofErr w:type="spellEnd"/>
      <w:proofErr w:type="gramEnd"/>
      <w:r w:rsidRPr="00850CFB">
        <w:rPr>
          <w:noProof w:val="0"/>
        </w:rPr>
        <w:t xml:space="preserve">='2.16.840.1.113883.6.1' </w:t>
      </w:r>
      <w:proofErr w:type="spellStart"/>
      <w:r w:rsidRPr="00850CFB">
        <w:rPr>
          <w:noProof w:val="0"/>
        </w:rPr>
        <w:t>codeSystemName</w:t>
      </w:r>
      <w:proofErr w:type="spellEnd"/>
      <w:r w:rsidRPr="00850CFB">
        <w:rPr>
          <w:noProof w:val="0"/>
        </w:rPr>
        <w:t>='LOINC'/&gt;</w:t>
      </w:r>
    </w:p>
    <w:p w:rsidR="00CB3EC2" w:rsidRPr="00850CFB" w:rsidRDefault="00CB3EC2" w:rsidP="00CB3EC2">
      <w:pPr>
        <w:pStyle w:val="XMLFragment"/>
        <w:rPr>
          <w:noProof w:val="0"/>
        </w:rPr>
      </w:pPr>
      <w:r w:rsidRPr="00850CFB">
        <w:rPr>
          <w:noProof w:val="0"/>
        </w:rPr>
        <w:t xml:space="preserve">      &lt;</w:t>
      </w:r>
      <w:proofErr w:type="gramStart"/>
      <w:r w:rsidRPr="00850CFB">
        <w:rPr>
          <w:noProof w:val="0"/>
        </w:rPr>
        <w:t>text</w:t>
      </w:r>
      <w:proofErr w:type="gramEnd"/>
      <w:r w:rsidRPr="00850CFB">
        <w:rPr>
          <w:noProof w:val="0"/>
        </w:rPr>
        <w:t>&gt;</w:t>
      </w:r>
    </w:p>
    <w:p w:rsidR="00CB3EC2" w:rsidRPr="00850CFB" w:rsidRDefault="00CB3EC2" w:rsidP="00CB3EC2">
      <w:pPr>
        <w:pStyle w:val="XMLFragment"/>
        <w:rPr>
          <w:noProof w:val="0"/>
        </w:rPr>
      </w:pPr>
      <w:r w:rsidRPr="00850CFB">
        <w:rPr>
          <w:noProof w:val="0"/>
        </w:rPr>
        <w:t xml:space="preserve">          Text as described above</w:t>
      </w:r>
    </w:p>
    <w:p w:rsidR="00CB3EC2" w:rsidRPr="00850CFB" w:rsidRDefault="00CB3EC2" w:rsidP="00CB3EC2">
      <w:pPr>
        <w:pStyle w:val="XMLFragment"/>
        <w:rPr>
          <w:noProof w:val="0"/>
        </w:rPr>
      </w:pPr>
      <w:r w:rsidRPr="00850CFB">
        <w:rPr>
          <w:noProof w:val="0"/>
        </w:rPr>
        <w:t xml:space="preserve">       &lt;/text&gt;</w:t>
      </w:r>
    </w:p>
    <w:p w:rsidR="00CB3EC2" w:rsidRPr="00850CFB" w:rsidRDefault="00CB3EC2" w:rsidP="00CB3EC2">
      <w:pPr>
        <w:pStyle w:val="XMLFragment"/>
        <w:rPr>
          <w:noProof w:val="0"/>
        </w:rPr>
      </w:pPr>
      <w:r w:rsidRPr="00850CFB">
        <w:rPr>
          <w:noProof w:val="0"/>
        </w:rPr>
        <w:t xml:space="preserve">       &lt;</w:t>
      </w:r>
      <w:proofErr w:type="gramStart"/>
      <w:r w:rsidRPr="00850CFB">
        <w:rPr>
          <w:noProof w:val="0"/>
        </w:rPr>
        <w:t>entry</w:t>
      </w:r>
      <w:proofErr w:type="gramEnd"/>
      <w:r w:rsidRPr="00850CFB">
        <w:rPr>
          <w:noProof w:val="0"/>
        </w:rPr>
        <w:t>&gt;</w:t>
      </w:r>
    </w:p>
    <w:p w:rsidR="00CB3EC2" w:rsidRPr="00850CFB" w:rsidRDefault="00CB3EC2" w:rsidP="00CB3EC2">
      <w:pPr>
        <w:pStyle w:val="XMLFragment"/>
        <w:rPr>
          <w:noProof w:val="0"/>
        </w:rPr>
      </w:pPr>
      <w:r w:rsidRPr="00850CFB">
        <w:rPr>
          <w:noProof w:val="0"/>
        </w:rPr>
        <w:t xml:space="preserve">            :</w:t>
      </w:r>
    </w:p>
    <w:p w:rsidR="00CB3EC2" w:rsidRPr="00850CFB" w:rsidRDefault="00CB3EC2" w:rsidP="00CB3EC2">
      <w:pPr>
        <w:pStyle w:val="XMLFragment"/>
        <w:rPr>
          <w:noProof w:val="0"/>
        </w:rPr>
      </w:pPr>
      <w:r w:rsidRPr="00850CFB">
        <w:rPr>
          <w:noProof w:val="0"/>
        </w:rPr>
        <w:t xml:space="preserve">          &lt;!—Required Intervention Act Entry --&gt;</w:t>
      </w:r>
    </w:p>
    <w:p w:rsidR="00CB3EC2" w:rsidRPr="00850CFB" w:rsidRDefault="00CB3EC2" w:rsidP="00CB3EC2">
      <w:pPr>
        <w:pStyle w:val="XMLFragment"/>
        <w:rPr>
          <w:noProof w:val="0"/>
        </w:rPr>
      </w:pPr>
      <w:r w:rsidRPr="00850CFB">
        <w:rPr>
          <w:noProof w:val="0"/>
        </w:rPr>
        <w:t xml:space="preserve">             &lt;</w:t>
      </w:r>
      <w:proofErr w:type="spellStart"/>
      <w:proofErr w:type="gramStart"/>
      <w:r w:rsidRPr="00850CFB">
        <w:rPr>
          <w:noProof w:val="0"/>
        </w:rPr>
        <w:t>templateId</w:t>
      </w:r>
      <w:proofErr w:type="spellEnd"/>
      <w:proofErr w:type="gramEnd"/>
      <w:r w:rsidRPr="00850CFB">
        <w:rPr>
          <w:noProof w:val="0"/>
        </w:rPr>
        <w:t xml:space="preserve"> root='2.16.840.1.113883.10.20.22.4.131’/&gt;</w:t>
      </w:r>
    </w:p>
    <w:p w:rsidR="00CB3EC2" w:rsidRPr="00850CFB" w:rsidRDefault="00CB3EC2" w:rsidP="00CB3EC2">
      <w:pPr>
        <w:pStyle w:val="XMLFragment"/>
        <w:rPr>
          <w:noProof w:val="0"/>
        </w:rPr>
      </w:pPr>
      <w:r w:rsidRPr="00850CFB">
        <w:rPr>
          <w:noProof w:val="0"/>
        </w:rPr>
        <w:t xml:space="preserve">              :</w:t>
      </w:r>
    </w:p>
    <w:p w:rsidR="00CB3EC2" w:rsidRPr="00850CFB" w:rsidRDefault="00CB3EC2" w:rsidP="00CB3EC2">
      <w:pPr>
        <w:pStyle w:val="XMLFragment"/>
        <w:rPr>
          <w:noProof w:val="0"/>
        </w:rPr>
      </w:pPr>
      <w:r w:rsidRPr="00850CFB">
        <w:rPr>
          <w:noProof w:val="0"/>
        </w:rPr>
        <w:t xml:space="preserve">       &lt;/entry&gt;</w:t>
      </w:r>
    </w:p>
    <w:p w:rsidR="00CB3EC2" w:rsidRPr="00850CFB" w:rsidRDefault="00CB3EC2" w:rsidP="00CB3EC2">
      <w:pPr>
        <w:pStyle w:val="XMLFragment"/>
        <w:rPr>
          <w:noProof w:val="0"/>
        </w:rPr>
      </w:pPr>
      <w:r w:rsidRPr="00850CFB">
        <w:rPr>
          <w:noProof w:val="0"/>
        </w:rPr>
        <w:t xml:space="preserve">     &lt;/section&gt;</w:t>
      </w:r>
    </w:p>
    <w:p w:rsidR="00CB3EC2" w:rsidRPr="00850CFB" w:rsidRDefault="00CB3EC2" w:rsidP="00CB3EC2">
      <w:pPr>
        <w:pStyle w:val="XMLFragment"/>
        <w:rPr>
          <w:noProof w:val="0"/>
        </w:rPr>
      </w:pPr>
      <w:r w:rsidRPr="00850CFB">
        <w:rPr>
          <w:noProof w:val="0"/>
        </w:rPr>
        <w:t>&lt;/component&gt;</w:t>
      </w:r>
    </w:p>
    <w:p w:rsidR="00CB3EC2" w:rsidRPr="00850CFB" w:rsidRDefault="00D60D45" w:rsidP="006F1ABD">
      <w:pPr>
        <w:pStyle w:val="FigureTitle"/>
      </w:pPr>
      <w:r w:rsidRPr="00850CFB">
        <w:t>Figure 6.3.3.10.S6-2</w:t>
      </w:r>
      <w:r w:rsidR="00CB3EC2" w:rsidRPr="00850CFB">
        <w:t>: Specification for IHE Reconciled Interventions Section</w:t>
      </w:r>
    </w:p>
    <w:p w:rsidR="00DF2EC0" w:rsidRPr="00850CFB" w:rsidRDefault="00DF2EC0" w:rsidP="00006C02">
      <w:pPr>
        <w:pStyle w:val="BodyText"/>
      </w:pPr>
    </w:p>
    <w:p w:rsidR="00DF2EC0" w:rsidRPr="00850CFB" w:rsidRDefault="00DF2EC0" w:rsidP="006F1ABD">
      <w:pPr>
        <w:pStyle w:val="Heading3"/>
      </w:pPr>
      <w:bookmarkStart w:id="125" w:name="_6.2.3.1_Encompassing_Encounter"/>
      <w:bookmarkStart w:id="126" w:name="_6.2.3.1.1_Responsible_Party"/>
      <w:bookmarkStart w:id="127" w:name="_6.2.3.1.2_Health_Care"/>
      <w:bookmarkStart w:id="128" w:name="_Toc368399636"/>
      <w:bookmarkEnd w:id="125"/>
      <w:bookmarkEnd w:id="126"/>
      <w:bookmarkEnd w:id="127"/>
      <w:r w:rsidRPr="00850CFB">
        <w:t>6.3.4 CDA Entry Content Modules</w:t>
      </w:r>
      <w:bookmarkEnd w:id="128"/>
    </w:p>
    <w:p w:rsidR="00DF2EC0" w:rsidRPr="006F1ABD" w:rsidRDefault="00DF2EC0" w:rsidP="002D4A66">
      <w:pPr>
        <w:pStyle w:val="BodyText"/>
      </w:pPr>
      <w:r w:rsidRPr="002D4A66">
        <w:t>No new entries.</w:t>
      </w:r>
    </w:p>
    <w:p w:rsidR="00DF2EC0" w:rsidRPr="00850CFB" w:rsidRDefault="00000F08" w:rsidP="006F1ABD">
      <w:pPr>
        <w:pStyle w:val="Heading2"/>
        <w:rPr>
          <w:noProof w:val="0"/>
        </w:rPr>
      </w:pPr>
      <w:bookmarkStart w:id="129" w:name="_6.2.4.4.1__Simple"/>
      <w:bookmarkStart w:id="130" w:name="_Toc368399637"/>
      <w:bookmarkEnd w:id="129"/>
      <w:r>
        <w:rPr>
          <w:noProof w:val="0"/>
        </w:rPr>
        <w:t xml:space="preserve">6.4 </w:t>
      </w:r>
      <w:r w:rsidR="00DF2EC0" w:rsidRPr="00850CFB">
        <w:rPr>
          <w:noProof w:val="0"/>
        </w:rPr>
        <w:t>Section not applicable</w:t>
      </w:r>
      <w:bookmarkEnd w:id="130"/>
    </w:p>
    <w:p w:rsidR="00DF2EC0" w:rsidRPr="00850CFB" w:rsidRDefault="00DF2EC0" w:rsidP="00DF2EC0">
      <w:pPr>
        <w:pStyle w:val="BodyText"/>
      </w:pPr>
      <w:r w:rsidRPr="00850CFB">
        <w:t>This heading is not currently used in a CDA document.</w:t>
      </w:r>
    </w:p>
    <w:p w:rsidR="00DF2EC0" w:rsidRPr="00850CFB" w:rsidRDefault="00000F08" w:rsidP="006F1ABD">
      <w:pPr>
        <w:pStyle w:val="Heading2"/>
        <w:rPr>
          <w:noProof w:val="0"/>
        </w:rPr>
      </w:pPr>
      <w:bookmarkStart w:id="131" w:name="_Toc335730763"/>
      <w:bookmarkStart w:id="132" w:name="_Toc336000666"/>
      <w:bookmarkStart w:id="133" w:name="_Toc336002388"/>
      <w:bookmarkStart w:id="134" w:name="_Toc336006583"/>
      <w:bookmarkStart w:id="135" w:name="_Toc335730764"/>
      <w:bookmarkStart w:id="136" w:name="_Toc336000667"/>
      <w:bookmarkStart w:id="137" w:name="_Toc336002389"/>
      <w:bookmarkStart w:id="138" w:name="_Toc336006584"/>
      <w:bookmarkStart w:id="139" w:name="_Toc368399638"/>
      <w:bookmarkStart w:id="140" w:name="_Toc291167547"/>
      <w:bookmarkStart w:id="141" w:name="_Toc291231486"/>
      <w:bookmarkStart w:id="142" w:name="_Toc296340423"/>
      <w:bookmarkEnd w:id="131"/>
      <w:bookmarkEnd w:id="132"/>
      <w:bookmarkEnd w:id="133"/>
      <w:bookmarkEnd w:id="134"/>
      <w:bookmarkEnd w:id="135"/>
      <w:bookmarkEnd w:id="136"/>
      <w:bookmarkEnd w:id="137"/>
      <w:bookmarkEnd w:id="138"/>
      <w:r>
        <w:rPr>
          <w:noProof w:val="0"/>
        </w:rPr>
        <w:t xml:space="preserve">6.5 </w:t>
      </w:r>
      <w:r w:rsidR="000E3F5E" w:rsidRPr="00850CFB">
        <w:rPr>
          <w:noProof w:val="0"/>
        </w:rPr>
        <w:t xml:space="preserve">PCC </w:t>
      </w:r>
      <w:r w:rsidR="00DF2EC0" w:rsidRPr="00850CFB">
        <w:rPr>
          <w:noProof w:val="0"/>
        </w:rPr>
        <w:t>Value Sets</w:t>
      </w:r>
      <w:bookmarkEnd w:id="139"/>
    </w:p>
    <w:p w:rsidR="00DF2EC0" w:rsidRPr="00850CFB" w:rsidRDefault="000E3F5E" w:rsidP="00F06B2A">
      <w:pPr>
        <w:pStyle w:val="BodyText"/>
      </w:pPr>
      <w:r w:rsidRPr="00850CFB">
        <w:t>No value sets.</w:t>
      </w:r>
    </w:p>
    <w:p w:rsidR="00DF2EC0" w:rsidRPr="00850CFB" w:rsidRDefault="00DF2EC0" w:rsidP="00DF2EC0">
      <w:pPr>
        <w:pStyle w:val="PartTitle"/>
        <w:rPr>
          <w:highlight w:val="yellow"/>
        </w:rPr>
      </w:pPr>
      <w:bookmarkStart w:id="143" w:name="_Toc368399639"/>
      <w:bookmarkEnd w:id="140"/>
      <w:bookmarkEnd w:id="141"/>
      <w:bookmarkEnd w:id="142"/>
      <w:r w:rsidRPr="00850CFB">
        <w:lastRenderedPageBreak/>
        <w:t>Appendices</w:t>
      </w:r>
      <w:bookmarkEnd w:id="143"/>
      <w:r w:rsidRPr="00850CFB">
        <w:rPr>
          <w:highlight w:val="yellow"/>
        </w:rPr>
        <w:t xml:space="preserve"> </w:t>
      </w:r>
    </w:p>
    <w:p w:rsidR="00DF2EC0" w:rsidRPr="00850CFB" w:rsidRDefault="00F91E4A" w:rsidP="00F06B2A">
      <w:pPr>
        <w:pStyle w:val="BodyText"/>
      </w:pPr>
      <w:r w:rsidRPr="00850CFB">
        <w:t>None</w:t>
      </w:r>
    </w:p>
    <w:p w:rsidR="00DF2EC0" w:rsidRPr="00850CFB" w:rsidRDefault="00DF2EC0" w:rsidP="00DF2EC0">
      <w:pPr>
        <w:pStyle w:val="BodyText"/>
      </w:pPr>
    </w:p>
    <w:p w:rsidR="00DF2EC0" w:rsidRPr="00850CFB" w:rsidRDefault="00DF2EC0" w:rsidP="00DF2EC0">
      <w:pPr>
        <w:pStyle w:val="AppendixHeading1"/>
        <w:rPr>
          <w:noProof w:val="0"/>
        </w:rPr>
      </w:pPr>
      <w:bookmarkStart w:id="144" w:name="_Toc368399640"/>
      <w:r w:rsidRPr="00850CFB">
        <w:rPr>
          <w:noProof w:val="0"/>
        </w:rPr>
        <w:t>Volume 3 Namespace Additions</w:t>
      </w:r>
      <w:bookmarkEnd w:id="144"/>
    </w:p>
    <w:p w:rsidR="00DF2EC0" w:rsidRPr="00850CFB" w:rsidRDefault="00DF2EC0" w:rsidP="00DF2EC0">
      <w:pPr>
        <w:pStyle w:val="EditorInstructions"/>
      </w:pPr>
      <w:r w:rsidRPr="00850CFB">
        <w:t xml:space="preserve">Add the following terms </w:t>
      </w:r>
      <w:r w:rsidRPr="00850CFB">
        <w:rPr>
          <w:iCs w:val="0"/>
        </w:rPr>
        <w:t>to the IHE Namespace</w:t>
      </w:r>
      <w:r w:rsidRPr="00850CFB">
        <w:t>:</w:t>
      </w:r>
    </w:p>
    <w:p w:rsidR="00DF2EC0" w:rsidRPr="00850CFB" w:rsidRDefault="00DF2EC0" w:rsidP="000E3F5E">
      <w:pPr>
        <w:pStyle w:val="BodyText"/>
      </w:pPr>
    </w:p>
    <w:p w:rsidR="00DF2EC0" w:rsidRPr="00850CFB" w:rsidRDefault="003B157E" w:rsidP="00DF2EC0">
      <w:pPr>
        <w:pStyle w:val="BodyText"/>
      </w:pPr>
      <w:r w:rsidRPr="00850CFB">
        <w:t>The following</w:t>
      </w:r>
      <w:r w:rsidR="00075F4B" w:rsidRPr="00850CFB">
        <w:t xml:space="preserve"> new</w:t>
      </w:r>
      <w:r w:rsidRPr="00850CFB">
        <w:t xml:space="preserve"> template OIDs are </w:t>
      </w:r>
      <w:r w:rsidR="00075F4B" w:rsidRPr="00850CFB">
        <w:t xml:space="preserve">defined specifically for </w:t>
      </w:r>
      <w:r w:rsidRPr="00850CFB">
        <w:t xml:space="preserve">this profile: </w:t>
      </w:r>
    </w:p>
    <w:p w:rsidR="003B157E" w:rsidRPr="004B1F5F" w:rsidRDefault="003B157E" w:rsidP="004B1F5F">
      <w:pPr>
        <w:pStyle w:val="ListBullet2"/>
        <w:rPr>
          <w:rStyle w:val="SubtleReference"/>
          <w:smallCaps w:val="0"/>
          <w:color w:val="auto"/>
          <w:u w:val="none"/>
        </w:rPr>
      </w:pPr>
      <w:r w:rsidRPr="004B1F5F">
        <w:t>Patient Care Plan Document OID</w:t>
      </w:r>
      <w:r w:rsidR="00F361B7" w:rsidRPr="004B1F5F">
        <w:t xml:space="preserve"> (IHE flavor)</w:t>
      </w:r>
      <w:r w:rsidRPr="004B1F5F">
        <w:t xml:space="preserve"> - </w:t>
      </w:r>
      <w:r w:rsidR="001930D6" w:rsidRPr="004B1F5F">
        <w:rPr>
          <w:rStyle w:val="SubtleReference"/>
          <w:smallCaps w:val="0"/>
          <w:color w:val="auto"/>
          <w:u w:val="none"/>
        </w:rPr>
        <w:t>1.3.6.1.4.1.19376.1.5.3.1.1.26.1</w:t>
      </w:r>
    </w:p>
    <w:p w:rsidR="00F361B7" w:rsidRPr="004B1F5F" w:rsidRDefault="00F361B7" w:rsidP="004B1F5F">
      <w:pPr>
        <w:pStyle w:val="ListBullet2"/>
        <w:rPr>
          <w:rStyle w:val="SubtleReference"/>
          <w:smallCaps w:val="0"/>
          <w:color w:val="auto"/>
          <w:u w:val="none"/>
        </w:rPr>
      </w:pPr>
      <w:r w:rsidRPr="004B1F5F">
        <w:t>Patient Care Plan Document OID (CCDA flavor) - 1.3.6.1.4.1.19376.1.5.3.1.1.27.1</w:t>
      </w:r>
    </w:p>
    <w:p w:rsidR="003B157E" w:rsidRPr="004B1F5F" w:rsidRDefault="003B157E" w:rsidP="004B1F5F">
      <w:pPr>
        <w:pStyle w:val="ListBullet2"/>
      </w:pPr>
      <w:r w:rsidRPr="004B1F5F">
        <w:t>Reconciled Plan of Care Section</w:t>
      </w:r>
      <w:r w:rsidR="00075F4B" w:rsidRPr="004B1F5F">
        <w:t xml:space="preserve"> OID - </w:t>
      </w:r>
      <w:r w:rsidR="00CB3EC2" w:rsidRPr="004B1F5F">
        <w:t>1.3.6.1.4.1.19376.1.5.3.1.1.26.1.4</w:t>
      </w:r>
    </w:p>
    <w:p w:rsidR="003B157E" w:rsidRPr="004B1F5F" w:rsidRDefault="003B157E" w:rsidP="004B1F5F">
      <w:pPr>
        <w:pStyle w:val="ListBullet2"/>
      </w:pPr>
      <w:r w:rsidRPr="004B1F5F">
        <w:t>P</w:t>
      </w:r>
      <w:r w:rsidR="00075F4B" w:rsidRPr="004B1F5F">
        <w:t>a</w:t>
      </w:r>
      <w:r w:rsidRPr="004B1F5F">
        <w:t>t</w:t>
      </w:r>
      <w:r w:rsidR="00075F4B" w:rsidRPr="004B1F5F">
        <w:t>ient</w:t>
      </w:r>
      <w:r w:rsidRPr="004B1F5F">
        <w:t xml:space="preserve"> Care Plan Section</w:t>
      </w:r>
      <w:r w:rsidR="00075F4B" w:rsidRPr="004B1F5F">
        <w:t xml:space="preserve"> OID - </w:t>
      </w:r>
      <w:r w:rsidR="00CB3EC2" w:rsidRPr="004B1F5F">
        <w:t>1.3.6.1.4.1.19376.1.5.3.1.1.26.1.1</w:t>
      </w:r>
    </w:p>
    <w:p w:rsidR="003B157E" w:rsidRPr="004B1F5F" w:rsidRDefault="003B157E" w:rsidP="004B1F5F">
      <w:pPr>
        <w:pStyle w:val="ListBullet2"/>
      </w:pPr>
      <w:r w:rsidRPr="004B1F5F">
        <w:t>Hospital Discharge Instructions</w:t>
      </w:r>
      <w:r w:rsidR="00075F4B" w:rsidRPr="004B1F5F">
        <w:t xml:space="preserve"> Section OID - </w:t>
      </w:r>
      <w:r w:rsidR="00F361B7" w:rsidRPr="004B1F5F">
        <w:t>1.3.6.1.4.1.19376.1.5.3.1.1.26.1.2</w:t>
      </w:r>
    </w:p>
    <w:p w:rsidR="003B157E" w:rsidRPr="004B1F5F" w:rsidRDefault="003B157E" w:rsidP="004B1F5F">
      <w:pPr>
        <w:pStyle w:val="ListBullet2"/>
      </w:pPr>
      <w:r w:rsidRPr="004B1F5F">
        <w:t>P</w:t>
      </w:r>
      <w:r w:rsidR="00075F4B" w:rsidRPr="004B1F5F">
        <w:t>a</w:t>
      </w:r>
      <w:r w:rsidRPr="004B1F5F">
        <w:t>t</w:t>
      </w:r>
      <w:r w:rsidR="00075F4B" w:rsidRPr="004B1F5F">
        <w:t>ient</w:t>
      </w:r>
      <w:r w:rsidRPr="004B1F5F">
        <w:t xml:space="preserve"> Goals Section</w:t>
      </w:r>
      <w:r w:rsidR="00075F4B" w:rsidRPr="004B1F5F">
        <w:t xml:space="preserve"> OID - </w:t>
      </w:r>
      <w:r w:rsidR="001930D6" w:rsidRPr="004B1F5F">
        <w:t>1.3.6.1.4.1.19376.1.5.3.1.1.26.1.3</w:t>
      </w:r>
      <w:r w:rsidR="0063400B" w:rsidRPr="004B1F5F">
        <w:t xml:space="preserve"> </w:t>
      </w:r>
    </w:p>
    <w:p w:rsidR="00CB3EC2" w:rsidRPr="004B1F5F" w:rsidRDefault="00CB3EC2" w:rsidP="004B1F5F">
      <w:pPr>
        <w:pStyle w:val="ListBullet2"/>
      </w:pPr>
      <w:r w:rsidRPr="004B1F5F">
        <w:t xml:space="preserve">Reconciled Patient Goals OID – </w:t>
      </w:r>
      <w:r w:rsidR="00F361B7" w:rsidRPr="004B1F5F">
        <w:t>1.3.6.1.4.1.19376.1.5.3.1.1.26.1.5</w:t>
      </w:r>
    </w:p>
    <w:p w:rsidR="00CB3EC2" w:rsidRPr="004B1F5F" w:rsidRDefault="00CB3EC2" w:rsidP="004B1F5F">
      <w:pPr>
        <w:pStyle w:val="ListBullet2"/>
      </w:pPr>
      <w:r w:rsidRPr="004B1F5F">
        <w:t xml:space="preserve">Reconciled Interventions OID – </w:t>
      </w:r>
      <w:r w:rsidR="00F361B7" w:rsidRPr="004B1F5F">
        <w:t>1.3.6.1.4.1.19376.1.5.3.1.1.26.1.6</w:t>
      </w:r>
    </w:p>
    <w:p w:rsidR="00CB3EC2" w:rsidRPr="002D4A66" w:rsidRDefault="00CB3EC2" w:rsidP="006F1ABD">
      <w:pPr>
        <w:pStyle w:val="BodyText"/>
      </w:pPr>
    </w:p>
    <w:p w:rsidR="00DF2EC0" w:rsidRPr="00850CFB" w:rsidRDefault="00DF2EC0" w:rsidP="00DF2EC0">
      <w:pPr>
        <w:pStyle w:val="BodyText"/>
      </w:pPr>
    </w:p>
    <w:p w:rsidR="00DF2EC0" w:rsidRPr="00850CFB" w:rsidRDefault="00DF2EC0" w:rsidP="00DF2EC0">
      <w:pPr>
        <w:pStyle w:val="BodyText"/>
      </w:pPr>
    </w:p>
    <w:p w:rsidR="00DF2EC0" w:rsidRPr="00850CFB" w:rsidRDefault="00DF2EC0" w:rsidP="00DF2EC0">
      <w:pPr>
        <w:pStyle w:val="BodyText"/>
      </w:pPr>
    </w:p>
    <w:p w:rsidR="00DF2EC0" w:rsidRPr="00850CFB" w:rsidRDefault="00DF2EC0" w:rsidP="00DF2EC0">
      <w:pPr>
        <w:pStyle w:val="PartTitle"/>
      </w:pPr>
      <w:bookmarkStart w:id="145" w:name="_Toc368399641"/>
      <w:r w:rsidRPr="00850CFB">
        <w:lastRenderedPageBreak/>
        <w:t>Volume 4 – National Extensions</w:t>
      </w:r>
      <w:bookmarkEnd w:id="145"/>
    </w:p>
    <w:p w:rsidR="00DF2EC0" w:rsidRPr="00850CFB" w:rsidRDefault="00DF2EC0" w:rsidP="00DF2EC0">
      <w:pPr>
        <w:pStyle w:val="EditorInstructions"/>
      </w:pPr>
      <w:r w:rsidRPr="00850CFB">
        <w:t xml:space="preserve">Add appropriate Country section </w:t>
      </w:r>
    </w:p>
    <w:p w:rsidR="00DF2EC0" w:rsidRPr="00850CFB" w:rsidRDefault="00DF2EC0" w:rsidP="00DF2EC0">
      <w:pPr>
        <w:pStyle w:val="AppendixHeading1"/>
        <w:rPr>
          <w:noProof w:val="0"/>
        </w:rPr>
      </w:pPr>
      <w:bookmarkStart w:id="146" w:name="_Toc368399642"/>
      <w:r w:rsidRPr="00850CFB">
        <w:rPr>
          <w:noProof w:val="0"/>
        </w:rPr>
        <w:t>4 National Extensions</w:t>
      </w:r>
      <w:bookmarkEnd w:id="146"/>
    </w:p>
    <w:p w:rsidR="00DF2EC0" w:rsidRPr="00850CFB" w:rsidRDefault="00DF2EC0" w:rsidP="00F91E4A">
      <w:pPr>
        <w:pStyle w:val="BodyText"/>
      </w:pPr>
      <w:r w:rsidRPr="00850CFB">
        <w:t xml:space="preserve">Not </w:t>
      </w:r>
      <w:r w:rsidR="00F91E4A" w:rsidRPr="00850CFB">
        <w:t>a</w:t>
      </w:r>
      <w:r w:rsidRPr="00850CFB">
        <w:t>pplicable</w:t>
      </w:r>
    </w:p>
    <w:p w:rsidR="00DF2EC0" w:rsidRPr="00850CFB" w:rsidRDefault="00DF2EC0" w:rsidP="000E3F5E">
      <w:pPr>
        <w:pStyle w:val="BodyText"/>
        <w:rPr>
          <w:rStyle w:val="DeleteText"/>
          <w:b w:val="0"/>
          <w:strike w:val="0"/>
        </w:rPr>
      </w:pPr>
    </w:p>
    <w:p w:rsidR="00DF2EC0" w:rsidRPr="00850CFB" w:rsidRDefault="00DF2EC0" w:rsidP="00461A12">
      <w:pPr>
        <w:pStyle w:val="BodyText"/>
      </w:pPr>
    </w:p>
    <w:sectPr w:rsidR="00DF2EC0" w:rsidRPr="00850CFB" w:rsidSect="00850CFB">
      <w:headerReference w:type="default" r:id="rId39"/>
      <w:footerReference w:type="even" r:id="rId40"/>
      <w:footerReference w:type="default" r:id="rId41"/>
      <w:footerReference w:type="first" r:id="rId42"/>
      <w:pgSz w:w="12240" w:h="15840" w:code="1"/>
      <w:pgMar w:top="1440" w:right="1080" w:bottom="1440" w:left="1800" w:header="720" w:footer="720" w:gutter="0"/>
      <w:lnNumType w:countBy="5" w:restart="continuous"/>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BB4" w:rsidRDefault="00E73BB4">
      <w:r>
        <w:separator/>
      </w:r>
    </w:p>
  </w:endnote>
  <w:endnote w:type="continuationSeparator" w:id="0">
    <w:p w:rsidR="00E73BB4" w:rsidRDefault="00E73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2C" w:rsidRDefault="00D04D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D04D2C" w:rsidRDefault="00D04D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2C" w:rsidRDefault="00D04D2C">
    <w:pPr>
      <w:pStyle w:val="Footer"/>
      <w:ind w:right="360"/>
    </w:pPr>
    <w:r>
      <w:t>__________________________________________________________________________</w:t>
    </w:r>
  </w:p>
  <w:p w:rsidR="00D04D2C" w:rsidRDefault="00D04D2C" w:rsidP="00597DB2">
    <w:pPr>
      <w:pStyle w:val="Footer"/>
      <w:ind w:right="360"/>
      <w:rPr>
        <w:sz w:val="20"/>
      </w:rPr>
    </w:pPr>
    <w:bookmarkStart w:id="147" w:name="_Toc473170355"/>
    <w:r>
      <w:rPr>
        <w:sz w:val="20"/>
      </w:rPr>
      <w:t>Rev. 1.1 – 2013-</w:t>
    </w:r>
    <w:r w:rsidR="00F349ED">
      <w:rPr>
        <w:sz w:val="20"/>
      </w:rPr>
      <w:t>10-04</w:t>
    </w:r>
    <w:r>
      <w:rPr>
        <w:sz w:val="20"/>
      </w:rPr>
      <w:t xml:space="preserve"> </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sidR="00E0324D">
      <w:rPr>
        <w:rStyle w:val="PageNumber"/>
        <w:noProof/>
        <w:sz w:val="20"/>
      </w:rPr>
      <w:t>78</w:t>
    </w:r>
    <w:r w:rsidRPr="00597DB2">
      <w:rPr>
        <w:rStyle w:val="PageNumber"/>
        <w:sz w:val="20"/>
      </w:rPr>
      <w:fldChar w:fldCharType="end"/>
    </w:r>
    <w:r>
      <w:rPr>
        <w:sz w:val="20"/>
      </w:rPr>
      <w:tab/>
      <w:t xml:space="preserve">                       Copyright © 2013: IHE International, Inc.</w:t>
    </w:r>
    <w:bookmarkEnd w:id="147"/>
  </w:p>
  <w:p w:rsidR="00D04D2C" w:rsidRDefault="00D04D2C" w:rsidP="007E5B51">
    <w:pPr>
      <w:pStyle w:val="Footer"/>
    </w:pPr>
    <w:r>
      <w:rPr>
        <w:sz w:val="20"/>
      </w:rPr>
      <w:t>Template Rev. 10.3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2C" w:rsidRDefault="00D04D2C">
    <w:pPr>
      <w:pStyle w:val="Footer"/>
      <w:jc w:val="center"/>
    </w:pPr>
    <w:r>
      <w:rPr>
        <w:sz w:val="20"/>
      </w:rPr>
      <w:t>Copyright © 2013: IHE International, Inc.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BB4" w:rsidRDefault="00E73BB4">
      <w:r>
        <w:separator/>
      </w:r>
    </w:p>
  </w:footnote>
  <w:footnote w:type="continuationSeparator" w:id="0">
    <w:p w:rsidR="00E73BB4" w:rsidRDefault="00E73BB4">
      <w:r>
        <w:continuationSeparator/>
      </w:r>
    </w:p>
  </w:footnote>
  <w:footnote w:id="1">
    <w:p w:rsidR="00D04D2C" w:rsidRPr="00BF5E62" w:rsidRDefault="00D04D2C" w:rsidP="004A02AE">
      <w:pPr>
        <w:pStyle w:val="FootnoteText"/>
        <w:rPr>
          <w:sz w:val="16"/>
          <w:szCs w:val="16"/>
        </w:rPr>
      </w:pPr>
      <w:r w:rsidRPr="00BF5E62">
        <w:rPr>
          <w:rStyle w:val="FootnoteReference"/>
          <w:sz w:val="16"/>
          <w:szCs w:val="16"/>
        </w:rPr>
        <w:footnoteRef/>
      </w:r>
      <w:r w:rsidRPr="00BF5E62">
        <w:rPr>
          <w:sz w:val="16"/>
          <w:szCs w:val="16"/>
        </w:rPr>
        <w:t xml:space="preserve"> </w:t>
      </w:r>
      <w:r w:rsidRPr="00BF5E62">
        <w:rPr>
          <w:color w:val="000000"/>
          <w:sz w:val="16"/>
          <w:szCs w:val="16"/>
          <w:shd w:val="clear" w:color="auto" w:fill="FFFFFF"/>
        </w:rPr>
        <w:t xml:space="preserve">Coleman, MD. MPH, Eric A. "Preparing Patients and Caregivers to Participate in Care Delivered Across Settings: The Care Transitions Intervention." </w:t>
      </w:r>
      <w:r w:rsidRPr="00BF5E62">
        <w:rPr>
          <w:i/>
          <w:iCs/>
          <w:color w:val="000000"/>
          <w:sz w:val="16"/>
          <w:szCs w:val="16"/>
          <w:shd w:val="clear" w:color="auto" w:fill="FFFFFF"/>
        </w:rPr>
        <w:t>Journal of the American Geriatric Society</w:t>
      </w:r>
      <w:r w:rsidRPr="00BF5E62">
        <w:rPr>
          <w:color w:val="000000"/>
          <w:sz w:val="16"/>
          <w:szCs w:val="16"/>
          <w:shd w:val="clear" w:color="auto" w:fill="FFFFFF"/>
        </w:rPr>
        <w:t> 52, (2004): 1817-1825.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D2C" w:rsidRDefault="00D04D2C">
    <w:pPr>
      <w:pStyle w:val="Header"/>
    </w:pPr>
    <w:r>
      <w:t>IHE Patient Care Coordination Technical Framework Supplement – Patient Care Plan Content Profile (</w:t>
    </w:r>
    <w:proofErr w:type="spellStart"/>
    <w:r>
      <w:t>PtCP</w:t>
    </w:r>
    <w:proofErr w:type="spellEnd"/>
    <w:r w:rsidR="006F1ABD">
      <w:t xml:space="preserve">) </w:t>
    </w:r>
    <w:r>
      <w:br/>
      <w:t>______________________________________________________________________________</w:t>
    </w:r>
  </w:p>
  <w:p w:rsidR="00D04D2C" w:rsidRDefault="00D04D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0C1ABED8"/>
    <w:lvl w:ilvl="0">
      <w:start w:val="1"/>
      <w:numFmt w:val="decimal"/>
      <w:pStyle w:val="ListNumber2"/>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7C00EF"/>
    <w:multiLevelType w:val="multilevel"/>
    <w:tmpl w:val="21AC3F1C"/>
    <w:lvl w:ilvl="0">
      <w:start w:val="6"/>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04223A92"/>
    <w:multiLevelType w:val="multilevel"/>
    <w:tmpl w:val="7B943E18"/>
    <w:numStyleLink w:val="Constraints"/>
  </w:abstractNum>
  <w:abstractNum w:abstractNumId="12">
    <w:nsid w:val="06FD466E"/>
    <w:multiLevelType w:val="hybridMultilevel"/>
    <w:tmpl w:val="43B872BE"/>
    <w:lvl w:ilvl="0" w:tplc="04090001">
      <w:start w:val="1"/>
      <w:numFmt w:val="bullet"/>
      <w:lvlText w:val=""/>
      <w:lvlJc w:val="left"/>
      <w:pPr>
        <w:ind w:left="842" w:hanging="360"/>
      </w:pPr>
      <w:rPr>
        <w:rFonts w:ascii="Symbol" w:hAnsi="Symbol" w:hint="default"/>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13">
    <w:nsid w:val="0A837B38"/>
    <w:multiLevelType w:val="hybridMultilevel"/>
    <w:tmpl w:val="1898CAA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9D7167"/>
    <w:multiLevelType w:val="hybridMultilevel"/>
    <w:tmpl w:val="4956CB00"/>
    <w:lvl w:ilvl="0" w:tplc="6AA83F96">
      <w:start w:val="1"/>
      <w:numFmt w:val="decimal"/>
      <w:lvlText w:val="%1."/>
      <w:lvlJc w:val="left"/>
      <w:pPr>
        <w:ind w:left="360" w:hanging="360"/>
      </w:pPr>
      <w:rPr>
        <w:rFonts w:hint="default"/>
        <w:i w:val="0"/>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68F1FAE"/>
    <w:multiLevelType w:val="hybridMultilevel"/>
    <w:tmpl w:val="2678129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7C22D54"/>
    <w:multiLevelType w:val="hybridMultilevel"/>
    <w:tmpl w:val="7A440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3D7099"/>
    <w:multiLevelType w:val="hybridMultilevel"/>
    <w:tmpl w:val="864A65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2FE34DA"/>
    <w:multiLevelType w:val="hybridMultilevel"/>
    <w:tmpl w:val="765AF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15754D"/>
    <w:multiLevelType w:val="hybridMultilevel"/>
    <w:tmpl w:val="CE2AB1C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3C0B426D"/>
    <w:multiLevelType w:val="hybridMultilevel"/>
    <w:tmpl w:val="2222C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BA299E"/>
    <w:multiLevelType w:val="hybridMultilevel"/>
    <w:tmpl w:val="D076E5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1">
      <w:start w:val="1"/>
      <w:numFmt w:val="upperLetter"/>
      <w:lvlText w:val="%2.1"/>
      <w:lvlJc w:val="left"/>
      <w:pPr>
        <w:tabs>
          <w:tab w:val="num" w:pos="900"/>
        </w:tabs>
        <w:ind w:left="900" w:hanging="90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616A62BE"/>
    <w:multiLevelType w:val="multilevel"/>
    <w:tmpl w:val="EC80875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7021780F"/>
    <w:multiLevelType w:val="hybridMultilevel"/>
    <w:tmpl w:val="4F18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10"/>
  </w:num>
  <w:num w:numId="12">
    <w:abstractNumId w:val="25"/>
  </w:num>
  <w:num w:numId="13">
    <w:abstractNumId w:val="23"/>
  </w:num>
  <w:num w:numId="14">
    <w:abstractNumId w:val="22"/>
  </w:num>
  <w:num w:numId="15">
    <w:abstractNumId w:val="22"/>
  </w:num>
  <w:num w:numId="16">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21"/>
  </w:num>
  <w:num w:numId="21">
    <w:abstractNumId w:val="12"/>
  </w:num>
  <w:num w:numId="22">
    <w:abstractNumId w:val="24"/>
  </w:num>
  <w:num w:numId="23">
    <w:abstractNumId w:val="23"/>
  </w:num>
  <w:num w:numId="24">
    <w:abstractNumId w:val="23"/>
  </w:num>
  <w:num w:numId="25">
    <w:abstractNumId w:val="23"/>
  </w:num>
  <w:num w:numId="26">
    <w:abstractNumId w:val="15"/>
  </w:num>
  <w:num w:numId="27">
    <w:abstractNumId w:val="3"/>
    <w:lvlOverride w:ilvl="0">
      <w:startOverride w:val="1"/>
    </w:lvlOverride>
  </w:num>
  <w:num w:numId="28">
    <w:abstractNumId w:val="11"/>
  </w:num>
  <w:num w:numId="29">
    <w:abstractNumId w:val="23"/>
  </w:num>
  <w:num w:numId="30">
    <w:abstractNumId w:val="23"/>
  </w:num>
  <w:num w:numId="31">
    <w:abstractNumId w:val="18"/>
  </w:num>
  <w:num w:numId="32">
    <w:abstractNumId w:val="13"/>
  </w:num>
  <w:num w:numId="33">
    <w:abstractNumId w:val="19"/>
  </w:num>
  <w:num w:numId="34">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8"/>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fr-CA" w:vendorID="64" w:dllVersion="131078" w:nlCheck="1" w:checkStyle="1"/>
  <w:activeWritingStyle w:appName="MSWord" w:lang="en-CA" w:vendorID="64" w:dllVersion="131078" w:nlCheck="1" w:checkStyle="1"/>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7C8"/>
    <w:rsid w:val="00000F08"/>
    <w:rsid w:val="000030DD"/>
    <w:rsid w:val="00004EE5"/>
    <w:rsid w:val="00006977"/>
    <w:rsid w:val="00006C02"/>
    <w:rsid w:val="000120E7"/>
    <w:rsid w:val="000121FB"/>
    <w:rsid w:val="000125FF"/>
    <w:rsid w:val="00014907"/>
    <w:rsid w:val="00017E09"/>
    <w:rsid w:val="00020663"/>
    <w:rsid w:val="00024BCD"/>
    <w:rsid w:val="0003379D"/>
    <w:rsid w:val="00033C98"/>
    <w:rsid w:val="00036347"/>
    <w:rsid w:val="0004144C"/>
    <w:rsid w:val="00041C78"/>
    <w:rsid w:val="00045CFC"/>
    <w:rsid w:val="000470A5"/>
    <w:rsid w:val="000473A7"/>
    <w:rsid w:val="000514E1"/>
    <w:rsid w:val="000518A0"/>
    <w:rsid w:val="00052687"/>
    <w:rsid w:val="00054EFD"/>
    <w:rsid w:val="0005577A"/>
    <w:rsid w:val="00060D78"/>
    <w:rsid w:val="000622EE"/>
    <w:rsid w:val="00063178"/>
    <w:rsid w:val="00066BC7"/>
    <w:rsid w:val="00070847"/>
    <w:rsid w:val="000717A7"/>
    <w:rsid w:val="0007292E"/>
    <w:rsid w:val="00075F4B"/>
    <w:rsid w:val="00076EB7"/>
    <w:rsid w:val="00077324"/>
    <w:rsid w:val="00077EA0"/>
    <w:rsid w:val="000807AC"/>
    <w:rsid w:val="00080CF2"/>
    <w:rsid w:val="00082F2B"/>
    <w:rsid w:val="00083C53"/>
    <w:rsid w:val="00087187"/>
    <w:rsid w:val="00090088"/>
    <w:rsid w:val="0009086E"/>
    <w:rsid w:val="00091ADE"/>
    <w:rsid w:val="00092019"/>
    <w:rsid w:val="00092800"/>
    <w:rsid w:val="000929D8"/>
    <w:rsid w:val="00094061"/>
    <w:rsid w:val="0009491E"/>
    <w:rsid w:val="0009514C"/>
    <w:rsid w:val="000A0515"/>
    <w:rsid w:val="000A0F92"/>
    <w:rsid w:val="000B30FF"/>
    <w:rsid w:val="000B4CF5"/>
    <w:rsid w:val="000B59F4"/>
    <w:rsid w:val="000B699D"/>
    <w:rsid w:val="000C1172"/>
    <w:rsid w:val="000C24DB"/>
    <w:rsid w:val="000C3556"/>
    <w:rsid w:val="000C5467"/>
    <w:rsid w:val="000D2487"/>
    <w:rsid w:val="000D2ADA"/>
    <w:rsid w:val="000D3105"/>
    <w:rsid w:val="000D39A1"/>
    <w:rsid w:val="000D5A45"/>
    <w:rsid w:val="000D6321"/>
    <w:rsid w:val="000D6F01"/>
    <w:rsid w:val="000D711C"/>
    <w:rsid w:val="000E08ED"/>
    <w:rsid w:val="000E3A1F"/>
    <w:rsid w:val="000E3F5E"/>
    <w:rsid w:val="000F13F5"/>
    <w:rsid w:val="000F2012"/>
    <w:rsid w:val="000F5CC6"/>
    <w:rsid w:val="000F613A"/>
    <w:rsid w:val="000F6D26"/>
    <w:rsid w:val="000F7B82"/>
    <w:rsid w:val="00104BE6"/>
    <w:rsid w:val="001055CB"/>
    <w:rsid w:val="00106FD9"/>
    <w:rsid w:val="001115F5"/>
    <w:rsid w:val="00111CBC"/>
    <w:rsid w:val="001134EB"/>
    <w:rsid w:val="001136EC"/>
    <w:rsid w:val="00114040"/>
    <w:rsid w:val="00115142"/>
    <w:rsid w:val="00115A0F"/>
    <w:rsid w:val="00117DD7"/>
    <w:rsid w:val="00121BC2"/>
    <w:rsid w:val="00123FD5"/>
    <w:rsid w:val="001253AA"/>
    <w:rsid w:val="00125F42"/>
    <w:rsid w:val="001263B9"/>
    <w:rsid w:val="00126A38"/>
    <w:rsid w:val="0012731A"/>
    <w:rsid w:val="001407F9"/>
    <w:rsid w:val="0014275F"/>
    <w:rsid w:val="001439BB"/>
    <w:rsid w:val="001453CC"/>
    <w:rsid w:val="001454A2"/>
    <w:rsid w:val="001467E4"/>
    <w:rsid w:val="00147A61"/>
    <w:rsid w:val="00147F29"/>
    <w:rsid w:val="0015026D"/>
    <w:rsid w:val="00150343"/>
    <w:rsid w:val="00150B3C"/>
    <w:rsid w:val="00154289"/>
    <w:rsid w:val="00154B7B"/>
    <w:rsid w:val="001558DD"/>
    <w:rsid w:val="00156C94"/>
    <w:rsid w:val="001579E7"/>
    <w:rsid w:val="001606A7"/>
    <w:rsid w:val="001622E4"/>
    <w:rsid w:val="00164A46"/>
    <w:rsid w:val="0016666C"/>
    <w:rsid w:val="00167950"/>
    <w:rsid w:val="00167B95"/>
    <w:rsid w:val="00167DB7"/>
    <w:rsid w:val="00170ED0"/>
    <w:rsid w:val="00176335"/>
    <w:rsid w:val="0017698E"/>
    <w:rsid w:val="00177AA7"/>
    <w:rsid w:val="00182A6E"/>
    <w:rsid w:val="00186DAB"/>
    <w:rsid w:val="00187E92"/>
    <w:rsid w:val="0019033C"/>
    <w:rsid w:val="00192E48"/>
    <w:rsid w:val="001930D6"/>
    <w:rsid w:val="001946F4"/>
    <w:rsid w:val="001A0EE1"/>
    <w:rsid w:val="001A3BB1"/>
    <w:rsid w:val="001A4DED"/>
    <w:rsid w:val="001A5F87"/>
    <w:rsid w:val="001A69DB"/>
    <w:rsid w:val="001A7247"/>
    <w:rsid w:val="001A752E"/>
    <w:rsid w:val="001A75D9"/>
    <w:rsid w:val="001A7C4C"/>
    <w:rsid w:val="001B2B50"/>
    <w:rsid w:val="001B3AC8"/>
    <w:rsid w:val="001B463C"/>
    <w:rsid w:val="001B51AB"/>
    <w:rsid w:val="001C0AC7"/>
    <w:rsid w:val="001D0E6D"/>
    <w:rsid w:val="001D1619"/>
    <w:rsid w:val="001D640F"/>
    <w:rsid w:val="001D6BB3"/>
    <w:rsid w:val="001D76BE"/>
    <w:rsid w:val="001E09B0"/>
    <w:rsid w:val="001E206E"/>
    <w:rsid w:val="001E615F"/>
    <w:rsid w:val="001E62C3"/>
    <w:rsid w:val="001F08C0"/>
    <w:rsid w:val="001F1E28"/>
    <w:rsid w:val="001F2CF8"/>
    <w:rsid w:val="001F4D40"/>
    <w:rsid w:val="001F60CD"/>
    <w:rsid w:val="001F6755"/>
    <w:rsid w:val="001F68C9"/>
    <w:rsid w:val="001F787E"/>
    <w:rsid w:val="001F7A35"/>
    <w:rsid w:val="00202AC6"/>
    <w:rsid w:val="002040DD"/>
    <w:rsid w:val="0020440F"/>
    <w:rsid w:val="0020453A"/>
    <w:rsid w:val="00204F0B"/>
    <w:rsid w:val="0020629B"/>
    <w:rsid w:val="00207571"/>
    <w:rsid w:val="00207816"/>
    <w:rsid w:val="00207868"/>
    <w:rsid w:val="00212F56"/>
    <w:rsid w:val="002173E6"/>
    <w:rsid w:val="00221AC2"/>
    <w:rsid w:val="0022261E"/>
    <w:rsid w:val="0022352C"/>
    <w:rsid w:val="002240AF"/>
    <w:rsid w:val="00224C5E"/>
    <w:rsid w:val="002322FF"/>
    <w:rsid w:val="00234BE4"/>
    <w:rsid w:val="0023732B"/>
    <w:rsid w:val="00241E6E"/>
    <w:rsid w:val="00250A37"/>
    <w:rsid w:val="00254C08"/>
    <w:rsid w:val="00255462"/>
    <w:rsid w:val="00255821"/>
    <w:rsid w:val="00256665"/>
    <w:rsid w:val="00260EE9"/>
    <w:rsid w:val="002670D2"/>
    <w:rsid w:val="00270EBB"/>
    <w:rsid w:val="00271008"/>
    <w:rsid w:val="002711CC"/>
    <w:rsid w:val="00272440"/>
    <w:rsid w:val="002726E9"/>
    <w:rsid w:val="002756A6"/>
    <w:rsid w:val="002837AC"/>
    <w:rsid w:val="00285289"/>
    <w:rsid w:val="00286433"/>
    <w:rsid w:val="00286816"/>
    <w:rsid w:val="002869E8"/>
    <w:rsid w:val="002877B2"/>
    <w:rsid w:val="00291725"/>
    <w:rsid w:val="00293CF1"/>
    <w:rsid w:val="0029476C"/>
    <w:rsid w:val="0029657C"/>
    <w:rsid w:val="00296CBB"/>
    <w:rsid w:val="002A4C2E"/>
    <w:rsid w:val="002A6502"/>
    <w:rsid w:val="002A7F6B"/>
    <w:rsid w:val="002B055E"/>
    <w:rsid w:val="002B4844"/>
    <w:rsid w:val="002B793B"/>
    <w:rsid w:val="002C5544"/>
    <w:rsid w:val="002C5A59"/>
    <w:rsid w:val="002C72C9"/>
    <w:rsid w:val="002D0A67"/>
    <w:rsid w:val="002D214C"/>
    <w:rsid w:val="002D2ED3"/>
    <w:rsid w:val="002D46BC"/>
    <w:rsid w:val="002D4A66"/>
    <w:rsid w:val="002D5B69"/>
    <w:rsid w:val="002D7882"/>
    <w:rsid w:val="002E0CA5"/>
    <w:rsid w:val="002E47D7"/>
    <w:rsid w:val="002E5FBA"/>
    <w:rsid w:val="002F051F"/>
    <w:rsid w:val="002F076A"/>
    <w:rsid w:val="0030195F"/>
    <w:rsid w:val="003023B4"/>
    <w:rsid w:val="00302EB7"/>
    <w:rsid w:val="00303E20"/>
    <w:rsid w:val="00307445"/>
    <w:rsid w:val="00312294"/>
    <w:rsid w:val="003133AE"/>
    <w:rsid w:val="00316247"/>
    <w:rsid w:val="0032060B"/>
    <w:rsid w:val="003208CA"/>
    <w:rsid w:val="00323461"/>
    <w:rsid w:val="0032600B"/>
    <w:rsid w:val="003262D8"/>
    <w:rsid w:val="00334776"/>
    <w:rsid w:val="00335007"/>
    <w:rsid w:val="00335554"/>
    <w:rsid w:val="00336125"/>
    <w:rsid w:val="003369F2"/>
    <w:rsid w:val="003375BB"/>
    <w:rsid w:val="00337FA1"/>
    <w:rsid w:val="00340176"/>
    <w:rsid w:val="003432DC"/>
    <w:rsid w:val="00345F7C"/>
    <w:rsid w:val="00346314"/>
    <w:rsid w:val="00346BB8"/>
    <w:rsid w:val="00352784"/>
    <w:rsid w:val="00354432"/>
    <w:rsid w:val="003577C8"/>
    <w:rsid w:val="003579DA"/>
    <w:rsid w:val="003601D3"/>
    <w:rsid w:val="003602DC"/>
    <w:rsid w:val="00361F12"/>
    <w:rsid w:val="00363069"/>
    <w:rsid w:val="00363080"/>
    <w:rsid w:val="003651D9"/>
    <w:rsid w:val="00370B52"/>
    <w:rsid w:val="00371090"/>
    <w:rsid w:val="00371BED"/>
    <w:rsid w:val="003743B9"/>
    <w:rsid w:val="00374B3E"/>
    <w:rsid w:val="00375196"/>
    <w:rsid w:val="0038429E"/>
    <w:rsid w:val="003861AF"/>
    <w:rsid w:val="00386D1C"/>
    <w:rsid w:val="003921A0"/>
    <w:rsid w:val="00393814"/>
    <w:rsid w:val="00396286"/>
    <w:rsid w:val="00397BBD"/>
    <w:rsid w:val="003A09FE"/>
    <w:rsid w:val="003A11F9"/>
    <w:rsid w:val="003A3AC2"/>
    <w:rsid w:val="003A4255"/>
    <w:rsid w:val="003A58B4"/>
    <w:rsid w:val="003A7327"/>
    <w:rsid w:val="003B157E"/>
    <w:rsid w:val="003B2A2B"/>
    <w:rsid w:val="003B40CC"/>
    <w:rsid w:val="003B66D1"/>
    <w:rsid w:val="003B70A2"/>
    <w:rsid w:val="003C0425"/>
    <w:rsid w:val="003D142A"/>
    <w:rsid w:val="003D19E0"/>
    <w:rsid w:val="003D24EE"/>
    <w:rsid w:val="003D33B2"/>
    <w:rsid w:val="003D36BF"/>
    <w:rsid w:val="003D5A68"/>
    <w:rsid w:val="003D6C9D"/>
    <w:rsid w:val="003E1393"/>
    <w:rsid w:val="003E5C68"/>
    <w:rsid w:val="003F0805"/>
    <w:rsid w:val="003F134A"/>
    <w:rsid w:val="003F252B"/>
    <w:rsid w:val="003F3E4A"/>
    <w:rsid w:val="003F4DEA"/>
    <w:rsid w:val="003F7141"/>
    <w:rsid w:val="003F7A22"/>
    <w:rsid w:val="00400E14"/>
    <w:rsid w:val="004046B6"/>
    <w:rsid w:val="004070FB"/>
    <w:rsid w:val="00410D6B"/>
    <w:rsid w:val="00412649"/>
    <w:rsid w:val="004142FE"/>
    <w:rsid w:val="00415432"/>
    <w:rsid w:val="004158C2"/>
    <w:rsid w:val="00416C2C"/>
    <w:rsid w:val="00417A70"/>
    <w:rsid w:val="00420E2A"/>
    <w:rsid w:val="00422163"/>
    <w:rsid w:val="004225C9"/>
    <w:rsid w:val="00424877"/>
    <w:rsid w:val="004267E0"/>
    <w:rsid w:val="004273CF"/>
    <w:rsid w:val="0043514A"/>
    <w:rsid w:val="00436599"/>
    <w:rsid w:val="00441BCD"/>
    <w:rsid w:val="004424C6"/>
    <w:rsid w:val="0044310A"/>
    <w:rsid w:val="00444100"/>
    <w:rsid w:val="00444CFC"/>
    <w:rsid w:val="00445D2F"/>
    <w:rsid w:val="00447451"/>
    <w:rsid w:val="00453B83"/>
    <w:rsid w:val="00453DC1"/>
    <w:rsid w:val="004541CC"/>
    <w:rsid w:val="00454B1A"/>
    <w:rsid w:val="00455CDD"/>
    <w:rsid w:val="00457DDC"/>
    <w:rsid w:val="00460138"/>
    <w:rsid w:val="00460840"/>
    <w:rsid w:val="00461A12"/>
    <w:rsid w:val="004624DD"/>
    <w:rsid w:val="0046288D"/>
    <w:rsid w:val="004651FC"/>
    <w:rsid w:val="00472402"/>
    <w:rsid w:val="004745BC"/>
    <w:rsid w:val="004809A3"/>
    <w:rsid w:val="004818E8"/>
    <w:rsid w:val="00482DC2"/>
    <w:rsid w:val="004845CE"/>
    <w:rsid w:val="00485065"/>
    <w:rsid w:val="00486B46"/>
    <w:rsid w:val="00486D2E"/>
    <w:rsid w:val="00490B53"/>
    <w:rsid w:val="00495F04"/>
    <w:rsid w:val="004A02AE"/>
    <w:rsid w:val="004A589D"/>
    <w:rsid w:val="004A5CB6"/>
    <w:rsid w:val="004A7D5B"/>
    <w:rsid w:val="004B1F5F"/>
    <w:rsid w:val="004B2C1E"/>
    <w:rsid w:val="004B387F"/>
    <w:rsid w:val="004B4EF3"/>
    <w:rsid w:val="004B5156"/>
    <w:rsid w:val="004B576F"/>
    <w:rsid w:val="004B7094"/>
    <w:rsid w:val="004C10B4"/>
    <w:rsid w:val="004C1763"/>
    <w:rsid w:val="004C58D8"/>
    <w:rsid w:val="004C73F8"/>
    <w:rsid w:val="004D17AC"/>
    <w:rsid w:val="004D68CC"/>
    <w:rsid w:val="004D69C3"/>
    <w:rsid w:val="004D6C45"/>
    <w:rsid w:val="004E3385"/>
    <w:rsid w:val="004E53D2"/>
    <w:rsid w:val="004E5F64"/>
    <w:rsid w:val="004F1713"/>
    <w:rsid w:val="004F2FB9"/>
    <w:rsid w:val="004F3D29"/>
    <w:rsid w:val="004F5211"/>
    <w:rsid w:val="004F752A"/>
    <w:rsid w:val="004F7C05"/>
    <w:rsid w:val="00500311"/>
    <w:rsid w:val="00503AE1"/>
    <w:rsid w:val="005064D3"/>
    <w:rsid w:val="0050674C"/>
    <w:rsid w:val="0050688F"/>
    <w:rsid w:val="00506C22"/>
    <w:rsid w:val="00510062"/>
    <w:rsid w:val="00513057"/>
    <w:rsid w:val="0051341B"/>
    <w:rsid w:val="0051467E"/>
    <w:rsid w:val="00516772"/>
    <w:rsid w:val="00516B92"/>
    <w:rsid w:val="00516D6D"/>
    <w:rsid w:val="005171D8"/>
    <w:rsid w:val="00522681"/>
    <w:rsid w:val="00522F40"/>
    <w:rsid w:val="005235DB"/>
    <w:rsid w:val="00523C5F"/>
    <w:rsid w:val="005339EE"/>
    <w:rsid w:val="005360E4"/>
    <w:rsid w:val="00540360"/>
    <w:rsid w:val="005410F9"/>
    <w:rsid w:val="00541200"/>
    <w:rsid w:val="005416D9"/>
    <w:rsid w:val="00543623"/>
    <w:rsid w:val="00543FFB"/>
    <w:rsid w:val="0054524C"/>
    <w:rsid w:val="00553973"/>
    <w:rsid w:val="00556E6C"/>
    <w:rsid w:val="0055713B"/>
    <w:rsid w:val="00563459"/>
    <w:rsid w:val="00566249"/>
    <w:rsid w:val="00566713"/>
    <w:rsid w:val="005672A9"/>
    <w:rsid w:val="005700B9"/>
    <w:rsid w:val="00570B52"/>
    <w:rsid w:val="0057187E"/>
    <w:rsid w:val="00572031"/>
    <w:rsid w:val="00572E37"/>
    <w:rsid w:val="00573102"/>
    <w:rsid w:val="005766F0"/>
    <w:rsid w:val="005775A7"/>
    <w:rsid w:val="00581165"/>
    <w:rsid w:val="00581829"/>
    <w:rsid w:val="00585DA2"/>
    <w:rsid w:val="005942AE"/>
    <w:rsid w:val="00594882"/>
    <w:rsid w:val="00597DB2"/>
    <w:rsid w:val="005B1F27"/>
    <w:rsid w:val="005B4A05"/>
    <w:rsid w:val="005B5C92"/>
    <w:rsid w:val="005B72F3"/>
    <w:rsid w:val="005B7B78"/>
    <w:rsid w:val="005B7BFB"/>
    <w:rsid w:val="005C06FC"/>
    <w:rsid w:val="005C303D"/>
    <w:rsid w:val="005C3DAC"/>
    <w:rsid w:val="005C50BF"/>
    <w:rsid w:val="005C55AC"/>
    <w:rsid w:val="005C5E28"/>
    <w:rsid w:val="005D1F91"/>
    <w:rsid w:val="005D2009"/>
    <w:rsid w:val="005D3FC2"/>
    <w:rsid w:val="005D6104"/>
    <w:rsid w:val="005D6176"/>
    <w:rsid w:val="005D7875"/>
    <w:rsid w:val="005E0C8F"/>
    <w:rsid w:val="005F2045"/>
    <w:rsid w:val="005F21E7"/>
    <w:rsid w:val="005F22D4"/>
    <w:rsid w:val="005F3FB5"/>
    <w:rsid w:val="005F4C3E"/>
    <w:rsid w:val="00600EC6"/>
    <w:rsid w:val="006014F8"/>
    <w:rsid w:val="00601E0C"/>
    <w:rsid w:val="00603ED5"/>
    <w:rsid w:val="00606C68"/>
    <w:rsid w:val="00607529"/>
    <w:rsid w:val="006106AB"/>
    <w:rsid w:val="00611680"/>
    <w:rsid w:val="006116E2"/>
    <w:rsid w:val="00613604"/>
    <w:rsid w:val="00613C53"/>
    <w:rsid w:val="00613EEA"/>
    <w:rsid w:val="006173DB"/>
    <w:rsid w:val="00622D31"/>
    <w:rsid w:val="00625D23"/>
    <w:rsid w:val="006263EA"/>
    <w:rsid w:val="00630F33"/>
    <w:rsid w:val="00631B9D"/>
    <w:rsid w:val="00633968"/>
    <w:rsid w:val="0063400B"/>
    <w:rsid w:val="006360B8"/>
    <w:rsid w:val="00637FC1"/>
    <w:rsid w:val="006405C6"/>
    <w:rsid w:val="00640F52"/>
    <w:rsid w:val="006445DF"/>
    <w:rsid w:val="00644FC1"/>
    <w:rsid w:val="0064716A"/>
    <w:rsid w:val="006512F0"/>
    <w:rsid w:val="006514EA"/>
    <w:rsid w:val="00651E12"/>
    <w:rsid w:val="00654B0B"/>
    <w:rsid w:val="00656143"/>
    <w:rsid w:val="00656A6B"/>
    <w:rsid w:val="00662893"/>
    <w:rsid w:val="00663624"/>
    <w:rsid w:val="00665A0A"/>
    <w:rsid w:val="00665D8F"/>
    <w:rsid w:val="00672C39"/>
    <w:rsid w:val="00672E25"/>
    <w:rsid w:val="00673B4B"/>
    <w:rsid w:val="00680648"/>
    <w:rsid w:val="00680FB0"/>
    <w:rsid w:val="00682040"/>
    <w:rsid w:val="006825E1"/>
    <w:rsid w:val="0068355D"/>
    <w:rsid w:val="00692B37"/>
    <w:rsid w:val="0069443C"/>
    <w:rsid w:val="0069599F"/>
    <w:rsid w:val="006A2A74"/>
    <w:rsid w:val="006A301C"/>
    <w:rsid w:val="006A3098"/>
    <w:rsid w:val="006A4160"/>
    <w:rsid w:val="006B21DF"/>
    <w:rsid w:val="006B2BF5"/>
    <w:rsid w:val="006B2C13"/>
    <w:rsid w:val="006B7354"/>
    <w:rsid w:val="006B7ABF"/>
    <w:rsid w:val="006C14B8"/>
    <w:rsid w:val="006C242B"/>
    <w:rsid w:val="006C2C14"/>
    <w:rsid w:val="006C371A"/>
    <w:rsid w:val="006C61F5"/>
    <w:rsid w:val="006C7E2C"/>
    <w:rsid w:val="006D0703"/>
    <w:rsid w:val="006D1B1A"/>
    <w:rsid w:val="006D4881"/>
    <w:rsid w:val="006D5745"/>
    <w:rsid w:val="006D768F"/>
    <w:rsid w:val="006E163F"/>
    <w:rsid w:val="006E461F"/>
    <w:rsid w:val="006E5767"/>
    <w:rsid w:val="006F1ABD"/>
    <w:rsid w:val="006F469B"/>
    <w:rsid w:val="006F4BFC"/>
    <w:rsid w:val="00700977"/>
    <w:rsid w:val="00701B3A"/>
    <w:rsid w:val="00703B62"/>
    <w:rsid w:val="0070762D"/>
    <w:rsid w:val="007106E1"/>
    <w:rsid w:val="0071166C"/>
    <w:rsid w:val="00711800"/>
    <w:rsid w:val="007123F7"/>
    <w:rsid w:val="00712AE6"/>
    <w:rsid w:val="00712C3A"/>
    <w:rsid w:val="0071309E"/>
    <w:rsid w:val="0071544D"/>
    <w:rsid w:val="00715EEA"/>
    <w:rsid w:val="00717589"/>
    <w:rsid w:val="00717FC4"/>
    <w:rsid w:val="00723A6D"/>
    <w:rsid w:val="00723DAF"/>
    <w:rsid w:val="007251A4"/>
    <w:rsid w:val="00730E16"/>
    <w:rsid w:val="00731993"/>
    <w:rsid w:val="007400C4"/>
    <w:rsid w:val="007464AD"/>
    <w:rsid w:val="007469E8"/>
    <w:rsid w:val="00746A3D"/>
    <w:rsid w:val="00747676"/>
    <w:rsid w:val="007479B6"/>
    <w:rsid w:val="00747E7C"/>
    <w:rsid w:val="00750BA4"/>
    <w:rsid w:val="007539A8"/>
    <w:rsid w:val="00754F21"/>
    <w:rsid w:val="007607B3"/>
    <w:rsid w:val="00761129"/>
    <w:rsid w:val="00761469"/>
    <w:rsid w:val="00767053"/>
    <w:rsid w:val="00767A01"/>
    <w:rsid w:val="00767CB8"/>
    <w:rsid w:val="00770A42"/>
    <w:rsid w:val="007712AC"/>
    <w:rsid w:val="00774B6B"/>
    <w:rsid w:val="007773C8"/>
    <w:rsid w:val="0078063E"/>
    <w:rsid w:val="007824BF"/>
    <w:rsid w:val="00787B2D"/>
    <w:rsid w:val="007922ED"/>
    <w:rsid w:val="00792BFD"/>
    <w:rsid w:val="007941A9"/>
    <w:rsid w:val="007A4AD6"/>
    <w:rsid w:val="007A51E3"/>
    <w:rsid w:val="007A54EB"/>
    <w:rsid w:val="007A5635"/>
    <w:rsid w:val="007A5F64"/>
    <w:rsid w:val="007A676E"/>
    <w:rsid w:val="007A7BF7"/>
    <w:rsid w:val="007A7C3F"/>
    <w:rsid w:val="007B224A"/>
    <w:rsid w:val="007B331F"/>
    <w:rsid w:val="007B44B7"/>
    <w:rsid w:val="007B64E0"/>
    <w:rsid w:val="007C1AAC"/>
    <w:rsid w:val="007C3021"/>
    <w:rsid w:val="007C3A4E"/>
    <w:rsid w:val="007C3E9A"/>
    <w:rsid w:val="007C4B83"/>
    <w:rsid w:val="007C5673"/>
    <w:rsid w:val="007D1847"/>
    <w:rsid w:val="007D18CE"/>
    <w:rsid w:val="007D2040"/>
    <w:rsid w:val="007D434E"/>
    <w:rsid w:val="007D4D18"/>
    <w:rsid w:val="007D6770"/>
    <w:rsid w:val="007D724B"/>
    <w:rsid w:val="007D799F"/>
    <w:rsid w:val="007E0328"/>
    <w:rsid w:val="007E3E21"/>
    <w:rsid w:val="007E5B51"/>
    <w:rsid w:val="007F104B"/>
    <w:rsid w:val="007F21F5"/>
    <w:rsid w:val="007F5AD6"/>
    <w:rsid w:val="007F771A"/>
    <w:rsid w:val="007F7801"/>
    <w:rsid w:val="00802AC9"/>
    <w:rsid w:val="00802F29"/>
    <w:rsid w:val="00803E2D"/>
    <w:rsid w:val="008044D0"/>
    <w:rsid w:val="008067DF"/>
    <w:rsid w:val="00811441"/>
    <w:rsid w:val="0081320A"/>
    <w:rsid w:val="00813BA3"/>
    <w:rsid w:val="00815E51"/>
    <w:rsid w:val="00817209"/>
    <w:rsid w:val="008203C0"/>
    <w:rsid w:val="00821302"/>
    <w:rsid w:val="008249A2"/>
    <w:rsid w:val="00825642"/>
    <w:rsid w:val="00827473"/>
    <w:rsid w:val="00830E0E"/>
    <w:rsid w:val="00831FF5"/>
    <w:rsid w:val="00833045"/>
    <w:rsid w:val="00833BB7"/>
    <w:rsid w:val="008341AE"/>
    <w:rsid w:val="00834699"/>
    <w:rsid w:val="00834DF7"/>
    <w:rsid w:val="00835631"/>
    <w:rsid w:val="008358E5"/>
    <w:rsid w:val="00836B0F"/>
    <w:rsid w:val="00836F8A"/>
    <w:rsid w:val="008413B1"/>
    <w:rsid w:val="0084300D"/>
    <w:rsid w:val="00843B52"/>
    <w:rsid w:val="008452AF"/>
    <w:rsid w:val="00850BBF"/>
    <w:rsid w:val="00850CFB"/>
    <w:rsid w:val="00851C5E"/>
    <w:rsid w:val="00855EDF"/>
    <w:rsid w:val="008608EF"/>
    <w:rsid w:val="00860E1C"/>
    <w:rsid w:val="008616CB"/>
    <w:rsid w:val="00862393"/>
    <w:rsid w:val="00862698"/>
    <w:rsid w:val="0086353F"/>
    <w:rsid w:val="00863C8B"/>
    <w:rsid w:val="00865616"/>
    <w:rsid w:val="008658A1"/>
    <w:rsid w:val="00865DF9"/>
    <w:rsid w:val="00866192"/>
    <w:rsid w:val="00867D94"/>
    <w:rsid w:val="00870306"/>
    <w:rsid w:val="00871613"/>
    <w:rsid w:val="008732FE"/>
    <w:rsid w:val="00875076"/>
    <w:rsid w:val="00875BFD"/>
    <w:rsid w:val="00885ABD"/>
    <w:rsid w:val="00885F12"/>
    <w:rsid w:val="00886F43"/>
    <w:rsid w:val="00887E40"/>
    <w:rsid w:val="008905CD"/>
    <w:rsid w:val="0089495A"/>
    <w:rsid w:val="008A3F4C"/>
    <w:rsid w:val="008A3FD2"/>
    <w:rsid w:val="008B53CB"/>
    <w:rsid w:val="008B5D7E"/>
    <w:rsid w:val="008B620B"/>
    <w:rsid w:val="008B62CC"/>
    <w:rsid w:val="008B6391"/>
    <w:rsid w:val="008C1766"/>
    <w:rsid w:val="008C28CB"/>
    <w:rsid w:val="008C57EC"/>
    <w:rsid w:val="008D052D"/>
    <w:rsid w:val="008D0BA0"/>
    <w:rsid w:val="008D17FF"/>
    <w:rsid w:val="008D45BC"/>
    <w:rsid w:val="008D47A9"/>
    <w:rsid w:val="008D6385"/>
    <w:rsid w:val="008D7044"/>
    <w:rsid w:val="008D7642"/>
    <w:rsid w:val="008E0275"/>
    <w:rsid w:val="008E231E"/>
    <w:rsid w:val="008E2B5E"/>
    <w:rsid w:val="008E3F6C"/>
    <w:rsid w:val="008E441F"/>
    <w:rsid w:val="008E50F0"/>
    <w:rsid w:val="008E77E5"/>
    <w:rsid w:val="008F03FE"/>
    <w:rsid w:val="008F1DC2"/>
    <w:rsid w:val="008F78D2"/>
    <w:rsid w:val="00904929"/>
    <w:rsid w:val="00907134"/>
    <w:rsid w:val="00910141"/>
    <w:rsid w:val="00910E03"/>
    <w:rsid w:val="0091260B"/>
    <w:rsid w:val="00913102"/>
    <w:rsid w:val="00913752"/>
    <w:rsid w:val="0091656C"/>
    <w:rsid w:val="00917F80"/>
    <w:rsid w:val="00923B39"/>
    <w:rsid w:val="009268F6"/>
    <w:rsid w:val="0093218D"/>
    <w:rsid w:val="00932FBD"/>
    <w:rsid w:val="009333B4"/>
    <w:rsid w:val="00933C9A"/>
    <w:rsid w:val="00934D96"/>
    <w:rsid w:val="009406A5"/>
    <w:rsid w:val="00940FC7"/>
    <w:rsid w:val="009429FB"/>
    <w:rsid w:val="009460F1"/>
    <w:rsid w:val="00946EED"/>
    <w:rsid w:val="00947999"/>
    <w:rsid w:val="0095196C"/>
    <w:rsid w:val="00951F63"/>
    <w:rsid w:val="009528D1"/>
    <w:rsid w:val="0095298A"/>
    <w:rsid w:val="00953CFC"/>
    <w:rsid w:val="0095594C"/>
    <w:rsid w:val="00955CD4"/>
    <w:rsid w:val="00956966"/>
    <w:rsid w:val="009612F6"/>
    <w:rsid w:val="009643FC"/>
    <w:rsid w:val="00966AC0"/>
    <w:rsid w:val="00966F1D"/>
    <w:rsid w:val="00967B49"/>
    <w:rsid w:val="00970143"/>
    <w:rsid w:val="009729B7"/>
    <w:rsid w:val="009740F9"/>
    <w:rsid w:val="0097454A"/>
    <w:rsid w:val="00976FAA"/>
    <w:rsid w:val="0097727E"/>
    <w:rsid w:val="009778A3"/>
    <w:rsid w:val="0098134E"/>
    <w:rsid w:val="009813A1"/>
    <w:rsid w:val="00983131"/>
    <w:rsid w:val="00983C65"/>
    <w:rsid w:val="009843EF"/>
    <w:rsid w:val="009854D5"/>
    <w:rsid w:val="009903C2"/>
    <w:rsid w:val="00991D63"/>
    <w:rsid w:val="00993FF5"/>
    <w:rsid w:val="00994217"/>
    <w:rsid w:val="009A2275"/>
    <w:rsid w:val="009A3F4A"/>
    <w:rsid w:val="009A46EF"/>
    <w:rsid w:val="009B048D"/>
    <w:rsid w:val="009B0A9C"/>
    <w:rsid w:val="009B399A"/>
    <w:rsid w:val="009B4142"/>
    <w:rsid w:val="009B5251"/>
    <w:rsid w:val="009B7545"/>
    <w:rsid w:val="009B7ABF"/>
    <w:rsid w:val="009C09A0"/>
    <w:rsid w:val="009C10D5"/>
    <w:rsid w:val="009C37F5"/>
    <w:rsid w:val="009C6269"/>
    <w:rsid w:val="009C6F21"/>
    <w:rsid w:val="009C736D"/>
    <w:rsid w:val="009D0CDF"/>
    <w:rsid w:val="009D107B"/>
    <w:rsid w:val="009D125C"/>
    <w:rsid w:val="009D2A49"/>
    <w:rsid w:val="009D4D70"/>
    <w:rsid w:val="009D6A32"/>
    <w:rsid w:val="009E34B7"/>
    <w:rsid w:val="009E3ED7"/>
    <w:rsid w:val="009E4215"/>
    <w:rsid w:val="009E6BEF"/>
    <w:rsid w:val="009F3200"/>
    <w:rsid w:val="009F4BED"/>
    <w:rsid w:val="009F5CF4"/>
    <w:rsid w:val="00A0100C"/>
    <w:rsid w:val="00A03604"/>
    <w:rsid w:val="00A03DD0"/>
    <w:rsid w:val="00A05A12"/>
    <w:rsid w:val="00A06131"/>
    <w:rsid w:val="00A07614"/>
    <w:rsid w:val="00A1731E"/>
    <w:rsid w:val="00A174B6"/>
    <w:rsid w:val="00A17509"/>
    <w:rsid w:val="00A177D5"/>
    <w:rsid w:val="00A22309"/>
    <w:rsid w:val="00A23634"/>
    <w:rsid w:val="00A23689"/>
    <w:rsid w:val="00A2556C"/>
    <w:rsid w:val="00A2646F"/>
    <w:rsid w:val="00A30BDA"/>
    <w:rsid w:val="00A317CF"/>
    <w:rsid w:val="00A31EB7"/>
    <w:rsid w:val="00A322F4"/>
    <w:rsid w:val="00A32E99"/>
    <w:rsid w:val="00A43E92"/>
    <w:rsid w:val="00A46511"/>
    <w:rsid w:val="00A46F0F"/>
    <w:rsid w:val="00A55699"/>
    <w:rsid w:val="00A5645C"/>
    <w:rsid w:val="00A604B5"/>
    <w:rsid w:val="00A607DC"/>
    <w:rsid w:val="00A66F91"/>
    <w:rsid w:val="00A67207"/>
    <w:rsid w:val="00A702CB"/>
    <w:rsid w:val="00A76C96"/>
    <w:rsid w:val="00A77196"/>
    <w:rsid w:val="00A773A9"/>
    <w:rsid w:val="00A81A7C"/>
    <w:rsid w:val="00A820C2"/>
    <w:rsid w:val="00A82365"/>
    <w:rsid w:val="00A8256B"/>
    <w:rsid w:val="00A848E7"/>
    <w:rsid w:val="00A85861"/>
    <w:rsid w:val="00A86A61"/>
    <w:rsid w:val="00A875FF"/>
    <w:rsid w:val="00A90BD5"/>
    <w:rsid w:val="00A910E1"/>
    <w:rsid w:val="00A9415B"/>
    <w:rsid w:val="00A9489D"/>
    <w:rsid w:val="00A95F42"/>
    <w:rsid w:val="00A9751B"/>
    <w:rsid w:val="00AA0B80"/>
    <w:rsid w:val="00AA299F"/>
    <w:rsid w:val="00AA4F9C"/>
    <w:rsid w:val="00AA684E"/>
    <w:rsid w:val="00AA69C0"/>
    <w:rsid w:val="00AA6FF3"/>
    <w:rsid w:val="00AB2588"/>
    <w:rsid w:val="00AB5AF7"/>
    <w:rsid w:val="00AC34C1"/>
    <w:rsid w:val="00AC609B"/>
    <w:rsid w:val="00AC7C88"/>
    <w:rsid w:val="00AD069D"/>
    <w:rsid w:val="00AD2AE2"/>
    <w:rsid w:val="00AD3EA6"/>
    <w:rsid w:val="00AD6E1D"/>
    <w:rsid w:val="00AD77C7"/>
    <w:rsid w:val="00AE09BB"/>
    <w:rsid w:val="00AE1944"/>
    <w:rsid w:val="00AE244C"/>
    <w:rsid w:val="00AE2CB7"/>
    <w:rsid w:val="00AE40BA"/>
    <w:rsid w:val="00AE4AED"/>
    <w:rsid w:val="00AE6F7F"/>
    <w:rsid w:val="00AF0020"/>
    <w:rsid w:val="00AF0095"/>
    <w:rsid w:val="00AF2A11"/>
    <w:rsid w:val="00AF472E"/>
    <w:rsid w:val="00AF7069"/>
    <w:rsid w:val="00B000F9"/>
    <w:rsid w:val="00B00A78"/>
    <w:rsid w:val="00B03C08"/>
    <w:rsid w:val="00B072B1"/>
    <w:rsid w:val="00B1029A"/>
    <w:rsid w:val="00B10DCE"/>
    <w:rsid w:val="00B1148B"/>
    <w:rsid w:val="00B13895"/>
    <w:rsid w:val="00B15A1D"/>
    <w:rsid w:val="00B15D8F"/>
    <w:rsid w:val="00B15E9B"/>
    <w:rsid w:val="00B17F11"/>
    <w:rsid w:val="00B24019"/>
    <w:rsid w:val="00B275B5"/>
    <w:rsid w:val="00B302BA"/>
    <w:rsid w:val="00B31946"/>
    <w:rsid w:val="00B3238C"/>
    <w:rsid w:val="00B35749"/>
    <w:rsid w:val="00B35CC0"/>
    <w:rsid w:val="00B365B1"/>
    <w:rsid w:val="00B4015D"/>
    <w:rsid w:val="00B403E4"/>
    <w:rsid w:val="00B4091C"/>
    <w:rsid w:val="00B43198"/>
    <w:rsid w:val="00B450DE"/>
    <w:rsid w:val="00B4798B"/>
    <w:rsid w:val="00B501A3"/>
    <w:rsid w:val="00B51EA7"/>
    <w:rsid w:val="00B51EA9"/>
    <w:rsid w:val="00B52D13"/>
    <w:rsid w:val="00B541EC"/>
    <w:rsid w:val="00B55350"/>
    <w:rsid w:val="00B57166"/>
    <w:rsid w:val="00B57A20"/>
    <w:rsid w:val="00B602DD"/>
    <w:rsid w:val="00B63B69"/>
    <w:rsid w:val="00B65E96"/>
    <w:rsid w:val="00B666B2"/>
    <w:rsid w:val="00B70817"/>
    <w:rsid w:val="00B71635"/>
    <w:rsid w:val="00B7168D"/>
    <w:rsid w:val="00B71B75"/>
    <w:rsid w:val="00B73FDB"/>
    <w:rsid w:val="00B7582C"/>
    <w:rsid w:val="00B75A75"/>
    <w:rsid w:val="00B82461"/>
    <w:rsid w:val="00B82D84"/>
    <w:rsid w:val="00B83EE9"/>
    <w:rsid w:val="00B84D95"/>
    <w:rsid w:val="00B8586D"/>
    <w:rsid w:val="00B87220"/>
    <w:rsid w:val="00B92E9F"/>
    <w:rsid w:val="00B92EA1"/>
    <w:rsid w:val="00B9303B"/>
    <w:rsid w:val="00B9308F"/>
    <w:rsid w:val="00B93395"/>
    <w:rsid w:val="00B94919"/>
    <w:rsid w:val="00B965FD"/>
    <w:rsid w:val="00BA105C"/>
    <w:rsid w:val="00BA1337"/>
    <w:rsid w:val="00BA1A91"/>
    <w:rsid w:val="00BA437B"/>
    <w:rsid w:val="00BA4A87"/>
    <w:rsid w:val="00BA6AFB"/>
    <w:rsid w:val="00BA6BA1"/>
    <w:rsid w:val="00BB0BD1"/>
    <w:rsid w:val="00BB55FB"/>
    <w:rsid w:val="00BB62C0"/>
    <w:rsid w:val="00BB65D8"/>
    <w:rsid w:val="00BB6AAC"/>
    <w:rsid w:val="00BB74AF"/>
    <w:rsid w:val="00BB76BC"/>
    <w:rsid w:val="00BB7DEB"/>
    <w:rsid w:val="00BC18C4"/>
    <w:rsid w:val="00BC1D2E"/>
    <w:rsid w:val="00BC3E9F"/>
    <w:rsid w:val="00BC480B"/>
    <w:rsid w:val="00BC5965"/>
    <w:rsid w:val="00BC5D65"/>
    <w:rsid w:val="00BC67E9"/>
    <w:rsid w:val="00BC6957"/>
    <w:rsid w:val="00BC6EDE"/>
    <w:rsid w:val="00BC7584"/>
    <w:rsid w:val="00BD06B0"/>
    <w:rsid w:val="00BD41CC"/>
    <w:rsid w:val="00BD50E5"/>
    <w:rsid w:val="00BD5543"/>
    <w:rsid w:val="00BD6767"/>
    <w:rsid w:val="00BE1308"/>
    <w:rsid w:val="00BE39EE"/>
    <w:rsid w:val="00BE3A0C"/>
    <w:rsid w:val="00BE58FA"/>
    <w:rsid w:val="00BE5916"/>
    <w:rsid w:val="00BF2986"/>
    <w:rsid w:val="00BF6595"/>
    <w:rsid w:val="00BF6BE3"/>
    <w:rsid w:val="00BF761E"/>
    <w:rsid w:val="00C0135D"/>
    <w:rsid w:val="00C047D3"/>
    <w:rsid w:val="00C05CCE"/>
    <w:rsid w:val="00C0692F"/>
    <w:rsid w:val="00C1037F"/>
    <w:rsid w:val="00C10561"/>
    <w:rsid w:val="00C124C8"/>
    <w:rsid w:val="00C13639"/>
    <w:rsid w:val="00C13D2E"/>
    <w:rsid w:val="00C15294"/>
    <w:rsid w:val="00C158E0"/>
    <w:rsid w:val="00C16F09"/>
    <w:rsid w:val="00C20C69"/>
    <w:rsid w:val="00C20EFF"/>
    <w:rsid w:val="00C232C3"/>
    <w:rsid w:val="00C250ED"/>
    <w:rsid w:val="00C269FC"/>
    <w:rsid w:val="00C26E7C"/>
    <w:rsid w:val="00C27CEE"/>
    <w:rsid w:val="00C3617A"/>
    <w:rsid w:val="00C3646A"/>
    <w:rsid w:val="00C40844"/>
    <w:rsid w:val="00C412AE"/>
    <w:rsid w:val="00C42C6C"/>
    <w:rsid w:val="00C441AD"/>
    <w:rsid w:val="00C45949"/>
    <w:rsid w:val="00C512AA"/>
    <w:rsid w:val="00C536E4"/>
    <w:rsid w:val="00C539EE"/>
    <w:rsid w:val="00C56183"/>
    <w:rsid w:val="00C57BED"/>
    <w:rsid w:val="00C60E27"/>
    <w:rsid w:val="00C60F4D"/>
    <w:rsid w:val="00C61586"/>
    <w:rsid w:val="00C62E65"/>
    <w:rsid w:val="00C63D7E"/>
    <w:rsid w:val="00C674C4"/>
    <w:rsid w:val="00C676A0"/>
    <w:rsid w:val="00C6772C"/>
    <w:rsid w:val="00C701F9"/>
    <w:rsid w:val="00C7037F"/>
    <w:rsid w:val="00C71FDB"/>
    <w:rsid w:val="00C75E6D"/>
    <w:rsid w:val="00C76DEE"/>
    <w:rsid w:val="00C7717D"/>
    <w:rsid w:val="00C82ED4"/>
    <w:rsid w:val="00C83F0F"/>
    <w:rsid w:val="00C90907"/>
    <w:rsid w:val="00C91F53"/>
    <w:rsid w:val="00C940A2"/>
    <w:rsid w:val="00C95B04"/>
    <w:rsid w:val="00C969FE"/>
    <w:rsid w:val="00C97984"/>
    <w:rsid w:val="00C97C4C"/>
    <w:rsid w:val="00CA0F56"/>
    <w:rsid w:val="00CA175A"/>
    <w:rsid w:val="00CA60C8"/>
    <w:rsid w:val="00CA619C"/>
    <w:rsid w:val="00CA739F"/>
    <w:rsid w:val="00CB3EC2"/>
    <w:rsid w:val="00CB40EB"/>
    <w:rsid w:val="00CB7854"/>
    <w:rsid w:val="00CC0173"/>
    <w:rsid w:val="00CC0A62"/>
    <w:rsid w:val="00CC4EA3"/>
    <w:rsid w:val="00CC6D50"/>
    <w:rsid w:val="00CD0A74"/>
    <w:rsid w:val="00CD44D7"/>
    <w:rsid w:val="00CD4D46"/>
    <w:rsid w:val="00CD61EF"/>
    <w:rsid w:val="00CD6940"/>
    <w:rsid w:val="00CE0AA5"/>
    <w:rsid w:val="00CE5DEE"/>
    <w:rsid w:val="00CE7ABC"/>
    <w:rsid w:val="00CF1894"/>
    <w:rsid w:val="00CF283F"/>
    <w:rsid w:val="00CF3A58"/>
    <w:rsid w:val="00CF508D"/>
    <w:rsid w:val="00D00EB4"/>
    <w:rsid w:val="00D0225B"/>
    <w:rsid w:val="00D04D2C"/>
    <w:rsid w:val="00D05B7C"/>
    <w:rsid w:val="00D06289"/>
    <w:rsid w:val="00D072ED"/>
    <w:rsid w:val="00D07411"/>
    <w:rsid w:val="00D11CE8"/>
    <w:rsid w:val="00D160AE"/>
    <w:rsid w:val="00D16B0D"/>
    <w:rsid w:val="00D22DE2"/>
    <w:rsid w:val="00D2304C"/>
    <w:rsid w:val="00D23B97"/>
    <w:rsid w:val="00D2455E"/>
    <w:rsid w:val="00D24D47"/>
    <w:rsid w:val="00D250A2"/>
    <w:rsid w:val="00D34661"/>
    <w:rsid w:val="00D34E63"/>
    <w:rsid w:val="00D35F24"/>
    <w:rsid w:val="00D40905"/>
    <w:rsid w:val="00D422BB"/>
    <w:rsid w:val="00D42ED8"/>
    <w:rsid w:val="00D439FF"/>
    <w:rsid w:val="00D51A38"/>
    <w:rsid w:val="00D528F2"/>
    <w:rsid w:val="00D541AF"/>
    <w:rsid w:val="00D559DB"/>
    <w:rsid w:val="00D5643C"/>
    <w:rsid w:val="00D5732A"/>
    <w:rsid w:val="00D609FE"/>
    <w:rsid w:val="00D60AF4"/>
    <w:rsid w:val="00D60D45"/>
    <w:rsid w:val="00D60F27"/>
    <w:rsid w:val="00D62809"/>
    <w:rsid w:val="00D62CEC"/>
    <w:rsid w:val="00D656C0"/>
    <w:rsid w:val="00D75ADE"/>
    <w:rsid w:val="00D771DC"/>
    <w:rsid w:val="00D82085"/>
    <w:rsid w:val="00D85A7B"/>
    <w:rsid w:val="00D91791"/>
    <w:rsid w:val="00D91815"/>
    <w:rsid w:val="00DA1100"/>
    <w:rsid w:val="00DA175E"/>
    <w:rsid w:val="00DA1854"/>
    <w:rsid w:val="00DA6417"/>
    <w:rsid w:val="00DA646A"/>
    <w:rsid w:val="00DA7FE0"/>
    <w:rsid w:val="00DB186B"/>
    <w:rsid w:val="00DB5C1E"/>
    <w:rsid w:val="00DC37C6"/>
    <w:rsid w:val="00DC5581"/>
    <w:rsid w:val="00DC5891"/>
    <w:rsid w:val="00DD13DB"/>
    <w:rsid w:val="00DD4339"/>
    <w:rsid w:val="00DD4D5A"/>
    <w:rsid w:val="00DD57A7"/>
    <w:rsid w:val="00DD5806"/>
    <w:rsid w:val="00DE0504"/>
    <w:rsid w:val="00DE2B71"/>
    <w:rsid w:val="00DE398D"/>
    <w:rsid w:val="00DE3CDE"/>
    <w:rsid w:val="00DE3F6C"/>
    <w:rsid w:val="00DE6D6A"/>
    <w:rsid w:val="00DE706B"/>
    <w:rsid w:val="00DE7269"/>
    <w:rsid w:val="00DF0F1E"/>
    <w:rsid w:val="00DF1CF8"/>
    <w:rsid w:val="00DF2EC0"/>
    <w:rsid w:val="00DF32CC"/>
    <w:rsid w:val="00DF44FD"/>
    <w:rsid w:val="00DF4E6F"/>
    <w:rsid w:val="00DF5DA5"/>
    <w:rsid w:val="00DF5F66"/>
    <w:rsid w:val="00DF683C"/>
    <w:rsid w:val="00DF769E"/>
    <w:rsid w:val="00DF7CCA"/>
    <w:rsid w:val="00E007E6"/>
    <w:rsid w:val="00E014B6"/>
    <w:rsid w:val="00E0324D"/>
    <w:rsid w:val="00E0379D"/>
    <w:rsid w:val="00E07737"/>
    <w:rsid w:val="00E121ED"/>
    <w:rsid w:val="00E12256"/>
    <w:rsid w:val="00E1423C"/>
    <w:rsid w:val="00E20C45"/>
    <w:rsid w:val="00E219A9"/>
    <w:rsid w:val="00E23A6B"/>
    <w:rsid w:val="00E23BB0"/>
    <w:rsid w:val="00E25761"/>
    <w:rsid w:val="00E274A2"/>
    <w:rsid w:val="00E30AAF"/>
    <w:rsid w:val="00E31DC4"/>
    <w:rsid w:val="00E34ABF"/>
    <w:rsid w:val="00E35F5B"/>
    <w:rsid w:val="00E36A9C"/>
    <w:rsid w:val="00E40034"/>
    <w:rsid w:val="00E4210F"/>
    <w:rsid w:val="00E451B1"/>
    <w:rsid w:val="00E45D7F"/>
    <w:rsid w:val="00E46BAB"/>
    <w:rsid w:val="00E50AF1"/>
    <w:rsid w:val="00E52833"/>
    <w:rsid w:val="00E53EFE"/>
    <w:rsid w:val="00E53FF8"/>
    <w:rsid w:val="00E56193"/>
    <w:rsid w:val="00E5672F"/>
    <w:rsid w:val="00E60376"/>
    <w:rsid w:val="00E61536"/>
    <w:rsid w:val="00E61A6A"/>
    <w:rsid w:val="00E6326C"/>
    <w:rsid w:val="00E668EC"/>
    <w:rsid w:val="00E674D6"/>
    <w:rsid w:val="00E73BB4"/>
    <w:rsid w:val="00E7532D"/>
    <w:rsid w:val="00E8043B"/>
    <w:rsid w:val="00E817B6"/>
    <w:rsid w:val="00E82086"/>
    <w:rsid w:val="00E839F9"/>
    <w:rsid w:val="00E84A8E"/>
    <w:rsid w:val="00E8520F"/>
    <w:rsid w:val="00E855BC"/>
    <w:rsid w:val="00E870FC"/>
    <w:rsid w:val="00E90AC0"/>
    <w:rsid w:val="00E9125E"/>
    <w:rsid w:val="00E91C15"/>
    <w:rsid w:val="00E9442A"/>
    <w:rsid w:val="00E94819"/>
    <w:rsid w:val="00E97864"/>
    <w:rsid w:val="00EA1951"/>
    <w:rsid w:val="00EA2D27"/>
    <w:rsid w:val="00EA4EA1"/>
    <w:rsid w:val="00EA52E9"/>
    <w:rsid w:val="00EA60F9"/>
    <w:rsid w:val="00EA6C9D"/>
    <w:rsid w:val="00EA6D7C"/>
    <w:rsid w:val="00EA7E83"/>
    <w:rsid w:val="00EB2E53"/>
    <w:rsid w:val="00EB4290"/>
    <w:rsid w:val="00EB489E"/>
    <w:rsid w:val="00EB71A2"/>
    <w:rsid w:val="00EB72FA"/>
    <w:rsid w:val="00EC098D"/>
    <w:rsid w:val="00EC11E0"/>
    <w:rsid w:val="00EC322D"/>
    <w:rsid w:val="00ED0083"/>
    <w:rsid w:val="00ED17EF"/>
    <w:rsid w:val="00ED3E87"/>
    <w:rsid w:val="00ED4892"/>
    <w:rsid w:val="00ED5269"/>
    <w:rsid w:val="00EE0AC1"/>
    <w:rsid w:val="00EE18F9"/>
    <w:rsid w:val="00EE1C86"/>
    <w:rsid w:val="00EE2CED"/>
    <w:rsid w:val="00EE7057"/>
    <w:rsid w:val="00EE77D8"/>
    <w:rsid w:val="00EF1830"/>
    <w:rsid w:val="00EF1A8E"/>
    <w:rsid w:val="00EF1E77"/>
    <w:rsid w:val="00EF3F52"/>
    <w:rsid w:val="00EF6962"/>
    <w:rsid w:val="00EF7D80"/>
    <w:rsid w:val="00F002DD"/>
    <w:rsid w:val="00F01153"/>
    <w:rsid w:val="00F0256E"/>
    <w:rsid w:val="00F034AC"/>
    <w:rsid w:val="00F059F9"/>
    <w:rsid w:val="00F0665F"/>
    <w:rsid w:val="00F06B2A"/>
    <w:rsid w:val="00F146E5"/>
    <w:rsid w:val="00F159CF"/>
    <w:rsid w:val="00F1788D"/>
    <w:rsid w:val="00F2262E"/>
    <w:rsid w:val="00F23863"/>
    <w:rsid w:val="00F25751"/>
    <w:rsid w:val="00F26408"/>
    <w:rsid w:val="00F3060F"/>
    <w:rsid w:val="00F313A8"/>
    <w:rsid w:val="00F31D13"/>
    <w:rsid w:val="00F349ED"/>
    <w:rsid w:val="00F361B7"/>
    <w:rsid w:val="00F43F0D"/>
    <w:rsid w:val="00F455EA"/>
    <w:rsid w:val="00F46B31"/>
    <w:rsid w:val="00F50428"/>
    <w:rsid w:val="00F50537"/>
    <w:rsid w:val="00F50C4E"/>
    <w:rsid w:val="00F51579"/>
    <w:rsid w:val="00F60A43"/>
    <w:rsid w:val="00F6127A"/>
    <w:rsid w:val="00F6224C"/>
    <w:rsid w:val="00F623E5"/>
    <w:rsid w:val="00F62921"/>
    <w:rsid w:val="00F6298D"/>
    <w:rsid w:val="00F64792"/>
    <w:rsid w:val="00F64F70"/>
    <w:rsid w:val="00F669C1"/>
    <w:rsid w:val="00F66C25"/>
    <w:rsid w:val="00F67F32"/>
    <w:rsid w:val="00F72E58"/>
    <w:rsid w:val="00F74FAA"/>
    <w:rsid w:val="00F82A6A"/>
    <w:rsid w:val="00F82F74"/>
    <w:rsid w:val="00F83BBE"/>
    <w:rsid w:val="00F847E4"/>
    <w:rsid w:val="00F8495F"/>
    <w:rsid w:val="00F8659B"/>
    <w:rsid w:val="00F900F7"/>
    <w:rsid w:val="00F91E4A"/>
    <w:rsid w:val="00F9257D"/>
    <w:rsid w:val="00F967B3"/>
    <w:rsid w:val="00F9791C"/>
    <w:rsid w:val="00FA1160"/>
    <w:rsid w:val="00FA1B42"/>
    <w:rsid w:val="00FA2A29"/>
    <w:rsid w:val="00FA301C"/>
    <w:rsid w:val="00FA427F"/>
    <w:rsid w:val="00FA45D4"/>
    <w:rsid w:val="00FA7074"/>
    <w:rsid w:val="00FA7470"/>
    <w:rsid w:val="00FB0715"/>
    <w:rsid w:val="00FB6336"/>
    <w:rsid w:val="00FB7489"/>
    <w:rsid w:val="00FC24E1"/>
    <w:rsid w:val="00FC278A"/>
    <w:rsid w:val="00FD0B8F"/>
    <w:rsid w:val="00FD3F02"/>
    <w:rsid w:val="00FD6B22"/>
    <w:rsid w:val="00FE5B96"/>
    <w:rsid w:val="00FE6A6D"/>
    <w:rsid w:val="00FF13B8"/>
    <w:rsid w:val="00FF2346"/>
    <w:rsid w:val="00FF2BA5"/>
    <w:rsid w:val="00FF3AF3"/>
    <w:rsid w:val="00FF3F2D"/>
    <w:rsid w:val="00FF4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List Number" w:uiPriority="99"/>
    <w:lsdException w:name="List 4" w:uiPriority="99"/>
    <w:lsdException w:name="List Bullet 5" w:uiPriority="99"/>
    <w:lsdException w:name="List Number 5" w:uiPriority="99"/>
    <w:lsdException w:name="Title" w:uiPriority="10"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qFormat="1"/>
    <w:lsdException w:name="Hyperlink" w:uiPriority="99"/>
    <w:lsdException w:name="Strong" w:uiPriority="22" w:qFormat="1"/>
    <w:lsdException w:name="Emphasis" w:qFormat="1"/>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195F"/>
    <w:pPr>
      <w:spacing w:before="120"/>
    </w:pPr>
    <w:rPr>
      <w:sz w:val="24"/>
    </w:rPr>
  </w:style>
  <w:style w:type="paragraph" w:styleId="Heading1">
    <w:name w:val="heading 1"/>
    <w:next w:val="BodyText"/>
    <w:link w:val="Heading1Char"/>
    <w:qFormat/>
    <w:rsid w:val="00597DB2"/>
    <w:pPr>
      <w:keepNext/>
      <w:pageBreakBefore/>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outlineLvl w:val="1"/>
    </w:pPr>
  </w:style>
  <w:style w:type="paragraph" w:styleId="Heading3">
    <w:name w:val="heading 3"/>
    <w:basedOn w:val="Heading2"/>
    <w:next w:val="BodyText"/>
    <w:qFormat/>
    <w:rsid w:val="002D4A66"/>
    <w:pPr>
      <w:outlineLvl w:val="2"/>
    </w:pPr>
    <w:rPr>
      <w:sz w:val="24"/>
    </w:rPr>
  </w:style>
  <w:style w:type="paragraph" w:styleId="Heading4">
    <w:name w:val="heading 4"/>
    <w:basedOn w:val="Heading3"/>
    <w:next w:val="BodyText"/>
    <w:qFormat/>
    <w:rsid w:val="00597DB2"/>
    <w:pPr>
      <w:outlineLvl w:val="3"/>
    </w:pPr>
  </w:style>
  <w:style w:type="paragraph" w:styleId="Heading5">
    <w:name w:val="heading 5"/>
    <w:basedOn w:val="Heading4"/>
    <w:next w:val="BodyText"/>
    <w:qFormat/>
    <w:rsid w:val="00597DB2"/>
    <w:pPr>
      <w:outlineLvl w:val="4"/>
    </w:pPr>
  </w:style>
  <w:style w:type="paragraph" w:styleId="Heading6">
    <w:name w:val="heading 6"/>
    <w:basedOn w:val="Heading5"/>
    <w:next w:val="BodyText"/>
    <w:qFormat/>
    <w:rsid w:val="00597DB2"/>
    <w:p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rsid w:val="00597DB2"/>
    <w:pPr>
      <w:spacing w:before="40" w:after="40"/>
      <w:ind w:left="72" w:right="72"/>
    </w:pPr>
    <w:rPr>
      <w:sz w:val="18"/>
    </w:rPr>
  </w:style>
  <w:style w:type="paragraph" w:customStyle="1" w:styleId="TableEntryHeader">
    <w:name w:val="Table Entry Header"/>
    <w:basedOn w:val="TableEntry"/>
    <w:rsid w:val="00597DB2"/>
    <w:pPr>
      <w:jc w:val="center"/>
    </w:pPr>
    <w:rPr>
      <w:rFonts w:ascii="Arial" w:hAnsi="Arial"/>
      <w:b/>
      <w:sz w:val="20"/>
    </w:rPr>
  </w:style>
  <w:style w:type="paragraph" w:customStyle="1" w:styleId="TableTitle">
    <w:name w:val="Table Title"/>
    <w:basedOn w:val="BodyText"/>
    <w:rsid w:val="00597DB2"/>
    <w:pPr>
      <w:keepNext/>
      <w:spacing w:before="60" w:after="60"/>
      <w:jc w:val="center"/>
    </w:pPr>
    <w:rPr>
      <w:rFonts w:ascii="Arial" w:hAnsi="Arial"/>
      <w:b/>
      <w:sz w:val="22"/>
    </w:rPr>
  </w:style>
  <w:style w:type="paragraph" w:customStyle="1" w:styleId="FigureTitle">
    <w:name w:val="Figure Title"/>
    <w:basedOn w:val="TableTitle"/>
    <w:rsid w:val="00597DB2"/>
    <w:pPr>
      <w:keepNext w:val="0"/>
      <w:keepLines/>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A03604"/>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rsid w:val="00A03604"/>
    <w:pPr>
      <w:ind w:firstLine="0"/>
    </w:pPr>
  </w:style>
  <w:style w:type="paragraph" w:customStyle="1" w:styleId="AppendixHeading2">
    <w:name w:val="Appendix Heading 2"/>
    <w:next w:val="BodyText"/>
    <w:rsid w:val="00597DB2"/>
    <w:pPr>
      <w:spacing w:before="240" w:after="60"/>
    </w:pPr>
    <w:rPr>
      <w:rFonts w:ascii="Arial" w:hAnsi="Arial"/>
      <w:b/>
      <w:noProof/>
      <w:sz w:val="28"/>
    </w:rPr>
  </w:style>
  <w:style w:type="paragraph" w:customStyle="1" w:styleId="AppendixHeading1">
    <w:name w:val="Appendix Heading 1"/>
    <w:next w:val="BodyText"/>
    <w:rsid w:val="00111CBC"/>
    <w:pPr>
      <w:tabs>
        <w:tab w:val="left" w:pos="900"/>
      </w:tabs>
      <w:spacing w:before="240" w:after="60"/>
    </w:pPr>
    <w:rPr>
      <w:rFonts w:ascii="Arial" w:hAnsi="Arial"/>
      <w:b/>
      <w:noProof/>
      <w:kern w:val="28"/>
      <w:sz w:val="28"/>
    </w:rPr>
  </w:style>
  <w:style w:type="paragraph" w:customStyle="1" w:styleId="AppendixHeading3">
    <w:name w:val="Appendix Heading 3"/>
    <w:basedOn w:val="AppendixHeading2"/>
    <w:next w:val="BodyText"/>
    <w:rsid w:val="00597DB2"/>
    <w:pPr>
      <w:numPr>
        <w:ilvl w:val="2"/>
        <w:numId w:val="15"/>
      </w:numPr>
    </w:p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sid w:val="00A03604"/>
    <w:rPr>
      <w:rFonts w:ascii="Courier New" w:hAnsi="Courier New" w:cs="Courier New"/>
      <w:sz w:val="20"/>
    </w:rPr>
  </w:style>
  <w:style w:type="paragraph" w:styleId="TableofAuthorities">
    <w:name w:val="table of authorities"/>
    <w:basedOn w:val="Normal"/>
    <w:next w:val="Normal"/>
    <w:semiHidden/>
    <w:rsid w:val="00A03604"/>
    <w:pPr>
      <w:ind w:left="240" w:hanging="240"/>
    </w:pPr>
  </w:style>
  <w:style w:type="paragraph" w:styleId="TableofFigures">
    <w:name w:val="table of figures"/>
    <w:basedOn w:val="Normal"/>
    <w:next w:val="Normal"/>
    <w:semiHidden/>
    <w:rsid w:val="00A03604"/>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993FF5"/>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2"/>
      </w:numPr>
    </w:pPr>
  </w:style>
  <w:style w:type="paragraph" w:customStyle="1" w:styleId="TableText">
    <w:name w:val="TableText"/>
    <w:basedOn w:val="Normal"/>
    <w:link w:val="TableTextChar"/>
    <w:rsid w:val="00BC3E9F"/>
    <w:pPr>
      <w:keepNext/>
      <w:spacing w:before="40" w:after="40" w:line="220" w:lineRule="exact"/>
    </w:pPr>
    <w:rPr>
      <w:rFonts w:ascii="Bookman Old Style" w:hAnsi="Bookman Old Style"/>
      <w:noProof/>
      <w:sz w:val="18"/>
      <w:szCs w:val="18"/>
    </w:rPr>
  </w:style>
  <w:style w:type="character" w:customStyle="1" w:styleId="TableTextChar">
    <w:name w:val="TableText Char"/>
    <w:link w:val="TableText"/>
    <w:rsid w:val="00BC3E9F"/>
    <w:rPr>
      <w:rFonts w:ascii="Bookman Old Style" w:hAnsi="Bookman Old Style"/>
      <w:noProof/>
      <w:sz w:val="18"/>
      <w:szCs w:val="18"/>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customStyle="1" w:styleId="HyperlinkText9pt">
    <w:name w:val="Hyperlink Text 9pt"/>
    <w:rsid w:val="00BC3E9F"/>
    <w:rPr>
      <w:rFonts w:ascii="Bookman Old Style" w:hAnsi="Bookman Old Style" w:cs="Arial"/>
      <w:dstrike w:val="0"/>
      <w:color w:val="333399"/>
      <w:sz w:val="18"/>
      <w:szCs w:val="24"/>
      <w:u w:val="single"/>
      <w:vertAlign w:val="baseline"/>
      <w:lang w:val="en-US" w:eastAsia="zh-CN" w:bidi="ar-SA"/>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rPr>
  </w:style>
  <w:style w:type="character" w:customStyle="1" w:styleId="ExampleChar">
    <w:name w:val="Example Char"/>
    <w:link w:val="Example"/>
    <w:rsid w:val="00114040"/>
    <w:rPr>
      <w:rFonts w:ascii="Courier New" w:hAnsi="Courier New"/>
      <w:sz w:val="18"/>
    </w:rPr>
  </w:style>
  <w:style w:type="character" w:customStyle="1" w:styleId="XMLnameBold">
    <w:name w:val="XMLnameBold"/>
    <w:rsid w:val="00114040"/>
    <w:rPr>
      <w:rFonts w:ascii="Courier New" w:hAnsi="Courier New" w:cs="TimesNewRomanPSMT"/>
      <w:b/>
      <w:bCs/>
      <w:sz w:val="20"/>
      <w:lang w:eastAsia="en-US"/>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597DB2"/>
    <w:pPr>
      <w:numPr>
        <w:numId w:val="2"/>
      </w:numPr>
    </w:pPr>
  </w:style>
  <w:style w:type="paragraph" w:styleId="ListBullet3">
    <w:name w:val="List Bullet 3"/>
    <w:basedOn w:val="Normal"/>
    <w:link w:val="ListBullet3Char"/>
    <w:rsid w:val="00597DB2"/>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597DB2"/>
    <w:pPr>
      <w:numPr>
        <w:numId w:val="9"/>
      </w:numPr>
    </w:pPr>
  </w:style>
  <w:style w:type="paragraph" w:styleId="ListBullet5">
    <w:name w:val="List Bullet 5"/>
    <w:basedOn w:val="Normal"/>
    <w:uiPriority w:val="99"/>
    <w:unhideWhenUsed/>
    <w:rsid w:val="00597DB2"/>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FootnoteTextChar">
    <w:name w:val="Footnote Text Char"/>
    <w:basedOn w:val="DefaultParagraphFont"/>
    <w:link w:val="FootnoteText"/>
    <w:uiPriority w:val="99"/>
    <w:rsid w:val="0051341B"/>
  </w:style>
  <w:style w:type="paragraph" w:customStyle="1" w:styleId="Default">
    <w:name w:val="Default"/>
    <w:rsid w:val="000D39A1"/>
    <w:pPr>
      <w:autoSpaceDE w:val="0"/>
      <w:autoSpaceDN w:val="0"/>
      <w:adjustRightInd w:val="0"/>
    </w:pPr>
    <w:rPr>
      <w:rFonts w:eastAsiaTheme="minorHAnsi"/>
      <w:color w:val="000000"/>
      <w:sz w:val="24"/>
      <w:szCs w:val="24"/>
    </w:rPr>
  </w:style>
  <w:style w:type="paragraph" w:customStyle="1" w:styleId="vocdesc">
    <w:name w:val="vocdesc"/>
    <w:basedOn w:val="Normal"/>
    <w:rsid w:val="00E53FF8"/>
    <w:pPr>
      <w:spacing w:before="100" w:beforeAutospacing="1" w:after="100" w:afterAutospacing="1"/>
    </w:pPr>
    <w:rPr>
      <w:szCs w:val="24"/>
    </w:rPr>
  </w:style>
  <w:style w:type="character" w:styleId="Strong">
    <w:name w:val="Strong"/>
    <w:basedOn w:val="DefaultParagraphFont"/>
    <w:uiPriority w:val="22"/>
    <w:qFormat/>
    <w:rsid w:val="00E53FF8"/>
    <w:rPr>
      <w:b/>
      <w:bCs/>
    </w:rPr>
  </w:style>
  <w:style w:type="character" w:customStyle="1" w:styleId="Heading1Char">
    <w:name w:val="Heading 1 Char"/>
    <w:basedOn w:val="DefaultParagraphFont"/>
    <w:link w:val="Heading1"/>
    <w:rsid w:val="00A607DC"/>
    <w:rPr>
      <w:rFonts w:ascii="Arial" w:hAnsi="Arial"/>
      <w:b/>
      <w:noProof/>
      <w:kern w:val="28"/>
      <w:sz w:val="28"/>
    </w:rPr>
  </w:style>
  <w:style w:type="paragraph" w:customStyle="1" w:styleId="code">
    <w:name w:val="code"/>
    <w:basedOn w:val="Normal"/>
    <w:rsid w:val="00836B0F"/>
    <w:pPr>
      <w:keepNext/>
      <w:keepLines/>
      <w:pBdr>
        <w:top w:val="single" w:sz="4" w:space="1" w:color="auto"/>
        <w:left w:val="single" w:sz="4" w:space="4" w:color="auto"/>
        <w:bottom w:val="single" w:sz="4" w:space="1" w:color="auto"/>
        <w:right w:val="single" w:sz="4" w:space="4" w:color="auto"/>
      </w:pBdr>
      <w:spacing w:before="0"/>
    </w:pPr>
    <w:rPr>
      <w:rFonts w:ascii="Verdana" w:hAnsi="Verdana"/>
      <w:b/>
      <w:noProof/>
      <w:sz w:val="16"/>
    </w:rPr>
  </w:style>
  <w:style w:type="character" w:customStyle="1" w:styleId="InlineXML">
    <w:name w:val="Inline XML"/>
    <w:qFormat/>
    <w:rsid w:val="00A67207"/>
    <w:rPr>
      <w:rFonts w:ascii="Courier New" w:hAnsi="Courier New"/>
      <w:lang w:val="x-none" w:eastAsia="x-none"/>
    </w:rPr>
  </w:style>
  <w:style w:type="paragraph" w:styleId="BodyText2">
    <w:name w:val="Body Text 2"/>
    <w:basedOn w:val="Normal"/>
    <w:link w:val="BodyText2Char"/>
    <w:rsid w:val="00EE7057"/>
    <w:pPr>
      <w:spacing w:after="120" w:line="480" w:lineRule="auto"/>
    </w:pPr>
  </w:style>
  <w:style w:type="character" w:customStyle="1" w:styleId="BodyText2Char">
    <w:name w:val="Body Text 2 Char"/>
    <w:basedOn w:val="DefaultParagraphFont"/>
    <w:link w:val="BodyText2"/>
    <w:rsid w:val="00EE7057"/>
    <w:rPr>
      <w:sz w:val="24"/>
    </w:rPr>
  </w:style>
  <w:style w:type="paragraph" w:styleId="BodyTextIndent">
    <w:name w:val="Body Text Indent"/>
    <w:basedOn w:val="Normal"/>
    <w:link w:val="BodyTextIndentChar"/>
    <w:rsid w:val="00EE7057"/>
    <w:pPr>
      <w:spacing w:after="120"/>
      <w:ind w:left="360"/>
    </w:pPr>
  </w:style>
  <w:style w:type="character" w:customStyle="1" w:styleId="BodyTextIndentChar">
    <w:name w:val="Body Text Indent Char"/>
    <w:basedOn w:val="DefaultParagraphFont"/>
    <w:link w:val="BodyTextIndent"/>
    <w:rsid w:val="00EE7057"/>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List Number" w:uiPriority="99"/>
    <w:lsdException w:name="List 4" w:uiPriority="99"/>
    <w:lsdException w:name="List Bullet 5" w:uiPriority="99"/>
    <w:lsdException w:name="List Number 5" w:uiPriority="99"/>
    <w:lsdException w:name="Title" w:uiPriority="10"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qFormat="1"/>
    <w:lsdException w:name="Hyperlink" w:uiPriority="99"/>
    <w:lsdException w:name="Strong" w:uiPriority="22" w:qFormat="1"/>
    <w:lsdException w:name="Emphasis" w:qFormat="1"/>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195F"/>
    <w:pPr>
      <w:spacing w:before="120"/>
    </w:pPr>
    <w:rPr>
      <w:sz w:val="24"/>
    </w:rPr>
  </w:style>
  <w:style w:type="paragraph" w:styleId="Heading1">
    <w:name w:val="heading 1"/>
    <w:next w:val="BodyText"/>
    <w:link w:val="Heading1Char"/>
    <w:qFormat/>
    <w:rsid w:val="00597DB2"/>
    <w:pPr>
      <w:keepNext/>
      <w:pageBreakBefore/>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outlineLvl w:val="1"/>
    </w:pPr>
  </w:style>
  <w:style w:type="paragraph" w:styleId="Heading3">
    <w:name w:val="heading 3"/>
    <w:basedOn w:val="Heading2"/>
    <w:next w:val="BodyText"/>
    <w:qFormat/>
    <w:rsid w:val="002D4A66"/>
    <w:pPr>
      <w:outlineLvl w:val="2"/>
    </w:pPr>
    <w:rPr>
      <w:sz w:val="24"/>
    </w:rPr>
  </w:style>
  <w:style w:type="paragraph" w:styleId="Heading4">
    <w:name w:val="heading 4"/>
    <w:basedOn w:val="Heading3"/>
    <w:next w:val="BodyText"/>
    <w:qFormat/>
    <w:rsid w:val="00597DB2"/>
    <w:pPr>
      <w:outlineLvl w:val="3"/>
    </w:pPr>
  </w:style>
  <w:style w:type="paragraph" w:styleId="Heading5">
    <w:name w:val="heading 5"/>
    <w:basedOn w:val="Heading4"/>
    <w:next w:val="BodyText"/>
    <w:qFormat/>
    <w:rsid w:val="00597DB2"/>
    <w:pPr>
      <w:outlineLvl w:val="4"/>
    </w:pPr>
  </w:style>
  <w:style w:type="paragraph" w:styleId="Heading6">
    <w:name w:val="heading 6"/>
    <w:basedOn w:val="Heading5"/>
    <w:next w:val="BodyText"/>
    <w:qFormat/>
    <w:rsid w:val="00597DB2"/>
    <w:p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rsid w:val="00597DB2"/>
    <w:pPr>
      <w:spacing w:before="40" w:after="40"/>
      <w:ind w:left="72" w:right="72"/>
    </w:pPr>
    <w:rPr>
      <w:sz w:val="18"/>
    </w:rPr>
  </w:style>
  <w:style w:type="paragraph" w:customStyle="1" w:styleId="TableEntryHeader">
    <w:name w:val="Table Entry Header"/>
    <w:basedOn w:val="TableEntry"/>
    <w:rsid w:val="00597DB2"/>
    <w:pPr>
      <w:jc w:val="center"/>
    </w:pPr>
    <w:rPr>
      <w:rFonts w:ascii="Arial" w:hAnsi="Arial"/>
      <w:b/>
      <w:sz w:val="20"/>
    </w:rPr>
  </w:style>
  <w:style w:type="paragraph" w:customStyle="1" w:styleId="TableTitle">
    <w:name w:val="Table Title"/>
    <w:basedOn w:val="BodyText"/>
    <w:rsid w:val="00597DB2"/>
    <w:pPr>
      <w:keepNext/>
      <w:spacing w:before="60" w:after="60"/>
      <w:jc w:val="center"/>
    </w:pPr>
    <w:rPr>
      <w:rFonts w:ascii="Arial" w:hAnsi="Arial"/>
      <w:b/>
      <w:sz w:val="22"/>
    </w:rPr>
  </w:style>
  <w:style w:type="paragraph" w:customStyle="1" w:styleId="FigureTitle">
    <w:name w:val="Figure Title"/>
    <w:basedOn w:val="TableTitle"/>
    <w:rsid w:val="00597DB2"/>
    <w:pPr>
      <w:keepNext w:val="0"/>
      <w:keepLines/>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A03604"/>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rsid w:val="00A03604"/>
    <w:pPr>
      <w:ind w:firstLine="0"/>
    </w:pPr>
  </w:style>
  <w:style w:type="paragraph" w:customStyle="1" w:styleId="AppendixHeading2">
    <w:name w:val="Appendix Heading 2"/>
    <w:next w:val="BodyText"/>
    <w:rsid w:val="00597DB2"/>
    <w:pPr>
      <w:spacing w:before="240" w:after="60"/>
    </w:pPr>
    <w:rPr>
      <w:rFonts w:ascii="Arial" w:hAnsi="Arial"/>
      <w:b/>
      <w:noProof/>
      <w:sz w:val="28"/>
    </w:rPr>
  </w:style>
  <w:style w:type="paragraph" w:customStyle="1" w:styleId="AppendixHeading1">
    <w:name w:val="Appendix Heading 1"/>
    <w:next w:val="BodyText"/>
    <w:rsid w:val="00111CBC"/>
    <w:pPr>
      <w:tabs>
        <w:tab w:val="left" w:pos="900"/>
      </w:tabs>
      <w:spacing w:before="240" w:after="60"/>
    </w:pPr>
    <w:rPr>
      <w:rFonts w:ascii="Arial" w:hAnsi="Arial"/>
      <w:b/>
      <w:noProof/>
      <w:kern w:val="28"/>
      <w:sz w:val="28"/>
    </w:rPr>
  </w:style>
  <w:style w:type="paragraph" w:customStyle="1" w:styleId="AppendixHeading3">
    <w:name w:val="Appendix Heading 3"/>
    <w:basedOn w:val="AppendixHeading2"/>
    <w:next w:val="BodyText"/>
    <w:rsid w:val="00597DB2"/>
    <w:pPr>
      <w:numPr>
        <w:ilvl w:val="2"/>
        <w:numId w:val="15"/>
      </w:numPr>
    </w:p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sid w:val="00A03604"/>
    <w:rPr>
      <w:rFonts w:ascii="Courier New" w:hAnsi="Courier New" w:cs="Courier New"/>
      <w:sz w:val="20"/>
    </w:rPr>
  </w:style>
  <w:style w:type="paragraph" w:styleId="TableofAuthorities">
    <w:name w:val="table of authorities"/>
    <w:basedOn w:val="Normal"/>
    <w:next w:val="Normal"/>
    <w:semiHidden/>
    <w:rsid w:val="00A03604"/>
    <w:pPr>
      <w:ind w:left="240" w:hanging="240"/>
    </w:pPr>
  </w:style>
  <w:style w:type="paragraph" w:styleId="TableofFigures">
    <w:name w:val="table of figures"/>
    <w:basedOn w:val="Normal"/>
    <w:next w:val="Normal"/>
    <w:semiHidden/>
    <w:rsid w:val="00A03604"/>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993FF5"/>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2"/>
      </w:numPr>
    </w:pPr>
  </w:style>
  <w:style w:type="paragraph" w:customStyle="1" w:styleId="TableText">
    <w:name w:val="TableText"/>
    <w:basedOn w:val="Normal"/>
    <w:link w:val="TableTextChar"/>
    <w:rsid w:val="00BC3E9F"/>
    <w:pPr>
      <w:keepNext/>
      <w:spacing w:before="40" w:after="40" w:line="220" w:lineRule="exact"/>
    </w:pPr>
    <w:rPr>
      <w:rFonts w:ascii="Bookman Old Style" w:hAnsi="Bookman Old Style"/>
      <w:noProof/>
      <w:sz w:val="18"/>
      <w:szCs w:val="18"/>
    </w:rPr>
  </w:style>
  <w:style w:type="character" w:customStyle="1" w:styleId="TableTextChar">
    <w:name w:val="TableText Char"/>
    <w:link w:val="TableText"/>
    <w:rsid w:val="00BC3E9F"/>
    <w:rPr>
      <w:rFonts w:ascii="Bookman Old Style" w:hAnsi="Bookman Old Style"/>
      <w:noProof/>
      <w:sz w:val="18"/>
      <w:szCs w:val="18"/>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customStyle="1" w:styleId="HyperlinkText9pt">
    <w:name w:val="Hyperlink Text 9pt"/>
    <w:rsid w:val="00BC3E9F"/>
    <w:rPr>
      <w:rFonts w:ascii="Bookman Old Style" w:hAnsi="Bookman Old Style" w:cs="Arial"/>
      <w:dstrike w:val="0"/>
      <w:color w:val="333399"/>
      <w:sz w:val="18"/>
      <w:szCs w:val="24"/>
      <w:u w:val="single"/>
      <w:vertAlign w:val="baseline"/>
      <w:lang w:val="en-US" w:eastAsia="zh-CN" w:bidi="ar-SA"/>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rPr>
  </w:style>
  <w:style w:type="character" w:customStyle="1" w:styleId="ExampleChar">
    <w:name w:val="Example Char"/>
    <w:link w:val="Example"/>
    <w:rsid w:val="00114040"/>
    <w:rPr>
      <w:rFonts w:ascii="Courier New" w:hAnsi="Courier New"/>
      <w:sz w:val="18"/>
    </w:rPr>
  </w:style>
  <w:style w:type="character" w:customStyle="1" w:styleId="XMLnameBold">
    <w:name w:val="XMLnameBold"/>
    <w:rsid w:val="00114040"/>
    <w:rPr>
      <w:rFonts w:ascii="Courier New" w:hAnsi="Courier New" w:cs="TimesNewRomanPSMT"/>
      <w:b/>
      <w:bCs/>
      <w:sz w:val="20"/>
      <w:lang w:eastAsia="en-US"/>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597DB2"/>
    <w:pPr>
      <w:numPr>
        <w:numId w:val="2"/>
      </w:numPr>
    </w:pPr>
  </w:style>
  <w:style w:type="paragraph" w:styleId="ListBullet3">
    <w:name w:val="List Bullet 3"/>
    <w:basedOn w:val="Normal"/>
    <w:link w:val="ListBullet3Char"/>
    <w:rsid w:val="00597DB2"/>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597DB2"/>
    <w:pPr>
      <w:numPr>
        <w:numId w:val="9"/>
      </w:numPr>
    </w:pPr>
  </w:style>
  <w:style w:type="paragraph" w:styleId="ListBullet5">
    <w:name w:val="List Bullet 5"/>
    <w:basedOn w:val="Normal"/>
    <w:uiPriority w:val="99"/>
    <w:unhideWhenUsed/>
    <w:rsid w:val="00597DB2"/>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FootnoteTextChar">
    <w:name w:val="Footnote Text Char"/>
    <w:basedOn w:val="DefaultParagraphFont"/>
    <w:link w:val="FootnoteText"/>
    <w:uiPriority w:val="99"/>
    <w:rsid w:val="0051341B"/>
  </w:style>
  <w:style w:type="paragraph" w:customStyle="1" w:styleId="Default">
    <w:name w:val="Default"/>
    <w:rsid w:val="000D39A1"/>
    <w:pPr>
      <w:autoSpaceDE w:val="0"/>
      <w:autoSpaceDN w:val="0"/>
      <w:adjustRightInd w:val="0"/>
    </w:pPr>
    <w:rPr>
      <w:rFonts w:eastAsiaTheme="minorHAnsi"/>
      <w:color w:val="000000"/>
      <w:sz w:val="24"/>
      <w:szCs w:val="24"/>
    </w:rPr>
  </w:style>
  <w:style w:type="paragraph" w:customStyle="1" w:styleId="vocdesc">
    <w:name w:val="vocdesc"/>
    <w:basedOn w:val="Normal"/>
    <w:rsid w:val="00E53FF8"/>
    <w:pPr>
      <w:spacing w:before="100" w:beforeAutospacing="1" w:after="100" w:afterAutospacing="1"/>
    </w:pPr>
    <w:rPr>
      <w:szCs w:val="24"/>
    </w:rPr>
  </w:style>
  <w:style w:type="character" w:styleId="Strong">
    <w:name w:val="Strong"/>
    <w:basedOn w:val="DefaultParagraphFont"/>
    <w:uiPriority w:val="22"/>
    <w:qFormat/>
    <w:rsid w:val="00E53FF8"/>
    <w:rPr>
      <w:b/>
      <w:bCs/>
    </w:rPr>
  </w:style>
  <w:style w:type="character" w:customStyle="1" w:styleId="Heading1Char">
    <w:name w:val="Heading 1 Char"/>
    <w:basedOn w:val="DefaultParagraphFont"/>
    <w:link w:val="Heading1"/>
    <w:rsid w:val="00A607DC"/>
    <w:rPr>
      <w:rFonts w:ascii="Arial" w:hAnsi="Arial"/>
      <w:b/>
      <w:noProof/>
      <w:kern w:val="28"/>
      <w:sz w:val="28"/>
    </w:rPr>
  </w:style>
  <w:style w:type="paragraph" w:customStyle="1" w:styleId="code">
    <w:name w:val="code"/>
    <w:basedOn w:val="Normal"/>
    <w:rsid w:val="00836B0F"/>
    <w:pPr>
      <w:keepNext/>
      <w:keepLines/>
      <w:pBdr>
        <w:top w:val="single" w:sz="4" w:space="1" w:color="auto"/>
        <w:left w:val="single" w:sz="4" w:space="4" w:color="auto"/>
        <w:bottom w:val="single" w:sz="4" w:space="1" w:color="auto"/>
        <w:right w:val="single" w:sz="4" w:space="4" w:color="auto"/>
      </w:pBdr>
      <w:spacing w:before="0"/>
    </w:pPr>
    <w:rPr>
      <w:rFonts w:ascii="Verdana" w:hAnsi="Verdana"/>
      <w:b/>
      <w:noProof/>
      <w:sz w:val="16"/>
    </w:rPr>
  </w:style>
  <w:style w:type="character" w:customStyle="1" w:styleId="InlineXML">
    <w:name w:val="Inline XML"/>
    <w:qFormat/>
    <w:rsid w:val="00A67207"/>
    <w:rPr>
      <w:rFonts w:ascii="Courier New" w:hAnsi="Courier New"/>
      <w:lang w:val="x-none" w:eastAsia="x-none"/>
    </w:rPr>
  </w:style>
  <w:style w:type="paragraph" w:styleId="BodyText2">
    <w:name w:val="Body Text 2"/>
    <w:basedOn w:val="Normal"/>
    <w:link w:val="BodyText2Char"/>
    <w:rsid w:val="00EE7057"/>
    <w:pPr>
      <w:spacing w:after="120" w:line="480" w:lineRule="auto"/>
    </w:pPr>
  </w:style>
  <w:style w:type="character" w:customStyle="1" w:styleId="BodyText2Char">
    <w:name w:val="Body Text 2 Char"/>
    <w:basedOn w:val="DefaultParagraphFont"/>
    <w:link w:val="BodyText2"/>
    <w:rsid w:val="00EE7057"/>
    <w:rPr>
      <w:sz w:val="24"/>
    </w:rPr>
  </w:style>
  <w:style w:type="paragraph" w:styleId="BodyTextIndent">
    <w:name w:val="Body Text Indent"/>
    <w:basedOn w:val="Normal"/>
    <w:link w:val="BodyTextIndentChar"/>
    <w:rsid w:val="00EE7057"/>
    <w:pPr>
      <w:spacing w:after="120"/>
      <w:ind w:left="360"/>
    </w:pPr>
  </w:style>
  <w:style w:type="character" w:customStyle="1" w:styleId="BodyTextIndentChar">
    <w:name w:val="Body Text Indent Char"/>
    <w:basedOn w:val="DefaultParagraphFont"/>
    <w:link w:val="BodyTextIndent"/>
    <w:rsid w:val="00EE7057"/>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705931">
      <w:bodyDiv w:val="1"/>
      <w:marLeft w:val="0"/>
      <w:marRight w:val="0"/>
      <w:marTop w:val="0"/>
      <w:marBottom w:val="0"/>
      <w:divBdr>
        <w:top w:val="none" w:sz="0" w:space="0" w:color="auto"/>
        <w:left w:val="none" w:sz="0" w:space="0" w:color="auto"/>
        <w:bottom w:val="none" w:sz="0" w:space="0" w:color="auto"/>
        <w:right w:val="none" w:sz="0" w:space="0" w:color="auto"/>
      </w:divBdr>
    </w:div>
    <w:div w:id="267586550">
      <w:bodyDiv w:val="1"/>
      <w:marLeft w:val="0"/>
      <w:marRight w:val="0"/>
      <w:marTop w:val="0"/>
      <w:marBottom w:val="0"/>
      <w:divBdr>
        <w:top w:val="none" w:sz="0" w:space="0" w:color="auto"/>
        <w:left w:val="none" w:sz="0" w:space="0" w:color="auto"/>
        <w:bottom w:val="none" w:sz="0" w:space="0" w:color="auto"/>
        <w:right w:val="none" w:sz="0" w:space="0" w:color="auto"/>
      </w:divBdr>
    </w:div>
    <w:div w:id="498421577">
      <w:bodyDiv w:val="1"/>
      <w:marLeft w:val="0"/>
      <w:marRight w:val="0"/>
      <w:marTop w:val="0"/>
      <w:marBottom w:val="0"/>
      <w:divBdr>
        <w:top w:val="none" w:sz="0" w:space="0" w:color="auto"/>
        <w:left w:val="none" w:sz="0" w:space="0" w:color="auto"/>
        <w:bottom w:val="none" w:sz="0" w:space="0" w:color="auto"/>
        <w:right w:val="none" w:sz="0" w:space="0" w:color="auto"/>
      </w:divBdr>
    </w:div>
    <w:div w:id="684747169">
      <w:bodyDiv w:val="1"/>
      <w:marLeft w:val="0"/>
      <w:marRight w:val="0"/>
      <w:marTop w:val="0"/>
      <w:marBottom w:val="0"/>
      <w:divBdr>
        <w:top w:val="none" w:sz="0" w:space="0" w:color="auto"/>
        <w:left w:val="none" w:sz="0" w:space="0" w:color="auto"/>
        <w:bottom w:val="none" w:sz="0" w:space="0" w:color="auto"/>
        <w:right w:val="none" w:sz="0" w:space="0" w:color="auto"/>
      </w:divBdr>
    </w:div>
    <w:div w:id="1115633555">
      <w:bodyDiv w:val="1"/>
      <w:marLeft w:val="0"/>
      <w:marRight w:val="0"/>
      <w:marTop w:val="0"/>
      <w:marBottom w:val="0"/>
      <w:divBdr>
        <w:top w:val="none" w:sz="0" w:space="0" w:color="auto"/>
        <w:left w:val="none" w:sz="0" w:space="0" w:color="auto"/>
        <w:bottom w:val="none" w:sz="0" w:space="0" w:color="auto"/>
        <w:right w:val="none" w:sz="0" w:space="0" w:color="auto"/>
      </w:divBdr>
    </w:div>
    <w:div w:id="125524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he.net/IHE_Process/" TargetMode="External"/><Relationship Id="rId18" Type="http://schemas.openxmlformats.org/officeDocument/2006/relationships/image" Target="media/image3.emf"/><Relationship Id="rId26" Type="http://schemas.openxmlformats.org/officeDocument/2006/relationships/image" Target="media/image8.emf"/><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www.hl7.org/ctl.cfm?action=ballots.participantdetailbydocument&amp;ballot_voter_id=8652&amp;ballot_id=1179&amp;ballot_cycle_id=531"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www.ihe.net/IHE_Domains/" TargetMode="External"/><Relationship Id="rId17" Type="http://schemas.openxmlformats.org/officeDocument/2006/relationships/oleObject" Target="embeddings/oleObject1.bin"/><Relationship Id="rId25" Type="http://schemas.openxmlformats.org/officeDocument/2006/relationships/oleObject" Target="embeddings/oleObject3.bin"/><Relationship Id="rId33" Type="http://schemas.openxmlformats.org/officeDocument/2006/relationships/hyperlink" Target="http://www.hl7.org/implement/standards/product_brief.cfm?product_id=258" TargetMode="External"/><Relationship Id="rId38" Type="http://schemas.openxmlformats.org/officeDocument/2006/relationships/hyperlink" Target="http://s.details.loinc.org/LOINC/61146-7.html?sections=Simple"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png"/><Relationship Id="rId29" Type="http://schemas.openxmlformats.org/officeDocument/2006/relationships/oleObject" Target="embeddings/oleObject5.bin"/><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he.net" TargetMode="External"/><Relationship Id="rId24" Type="http://schemas.openxmlformats.org/officeDocument/2006/relationships/image" Target="media/image7.emf"/><Relationship Id="rId32" Type="http://schemas.openxmlformats.org/officeDocument/2006/relationships/hyperlink" Target="http://www.ihtsdo.org/snomed-ct/" TargetMode="External"/><Relationship Id="rId37" Type="http://schemas.openxmlformats.org/officeDocument/2006/relationships/hyperlink" Target="ftp://ftp.ihe.net/Patient_Care_Coordination/yr9_2013-2014/Technical%20Committee/ProfileWork/MCPC_WD/"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ihe.net/Technical_Frameworks/" TargetMode="External"/><Relationship Id="rId23" Type="http://schemas.openxmlformats.org/officeDocument/2006/relationships/image" Target="media/image60.emf"/><Relationship Id="rId28" Type="http://schemas.openxmlformats.org/officeDocument/2006/relationships/image" Target="media/image9.emf"/><Relationship Id="rId36" Type="http://schemas.openxmlformats.org/officeDocument/2006/relationships/hyperlink" Target="http://ihe.net/Technical_Framework/upload/IHE_PCC_Suppl_Reconciliation_Rev1-1_TI_2011-09-09.pdf" TargetMode="External"/><Relationship Id="rId10" Type="http://schemas.openxmlformats.org/officeDocument/2006/relationships/hyperlink" Target="http://www.ihe.net/PCC_Public_Comments/" TargetMode="External"/><Relationship Id="rId19" Type="http://schemas.openxmlformats.org/officeDocument/2006/relationships/oleObject" Target="embeddings/oleObject2.bin"/><Relationship Id="rId31" Type="http://schemas.openxmlformats.org/officeDocument/2006/relationships/hyperlink" Target="http://loinc.org/"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www.ihe.net/Profiles/" TargetMode="External"/><Relationship Id="rId22" Type="http://schemas.openxmlformats.org/officeDocument/2006/relationships/image" Target="media/image6.emf"/><Relationship Id="rId27" Type="http://schemas.openxmlformats.org/officeDocument/2006/relationships/oleObject" Target="embeddings/oleObject4.bin"/><Relationship Id="rId30" Type="http://schemas.openxmlformats.org/officeDocument/2006/relationships/hyperlink" Target="http://www.hl7.org/implement/standards/cda.cfm" TargetMode="External"/><Relationship Id="rId35" Type="http://schemas.openxmlformats.org/officeDocument/2006/relationships/hyperlink" Target="http://www.hl7.org/ctl.cfm?action=ballots.participantdetailbydocument&amp;ballot_voter_id=8652&amp;ballot_id=1196&amp;ballot_cycle_id=531"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0E80B0-718A-41AE-A886-AE05B95E6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Template>
  <TotalTime>90</TotalTime>
  <Pages>78</Pages>
  <Words>15551</Words>
  <Characters>100310</Characters>
  <Application>Microsoft Office Word</Application>
  <DocSecurity>0</DocSecurity>
  <Lines>4179</Lines>
  <Paragraphs>2574</Paragraphs>
  <ScaleCrop>false</ScaleCrop>
  <HeadingPairs>
    <vt:vector size="2" baseType="variant">
      <vt:variant>
        <vt:lpstr>Title</vt:lpstr>
      </vt:variant>
      <vt:variant>
        <vt:i4>1</vt:i4>
      </vt:variant>
    </vt:vector>
  </HeadingPairs>
  <TitlesOfParts>
    <vt:vector size="1" baseType="lpstr">
      <vt:lpstr>IHE_PCC_Suppl_PtCP_Rev1.1_TI_2013-09-xx</vt:lpstr>
    </vt:vector>
  </TitlesOfParts>
  <Company>IHE</Company>
  <LinksUpToDate>false</LinksUpToDate>
  <CharactersWithSpaces>113287</CharactersWithSpaces>
  <SharedDoc>false</SharedDoc>
  <HLinks>
    <vt:vector size="726" baseType="variant">
      <vt:variant>
        <vt:i4>1048652</vt:i4>
      </vt:variant>
      <vt:variant>
        <vt:i4>690</vt:i4>
      </vt:variant>
      <vt:variant>
        <vt:i4>0</vt:i4>
      </vt:variant>
      <vt:variant>
        <vt:i4>5</vt:i4>
      </vt:variant>
      <vt:variant>
        <vt:lpwstr>http://wiki.ihe.net/index.php?title=National_Extensions_Process</vt:lpwstr>
      </vt:variant>
      <vt:variant>
        <vt:lpwstr/>
      </vt:variant>
      <vt:variant>
        <vt:i4>3801176</vt:i4>
      </vt:variant>
      <vt:variant>
        <vt:i4>687</vt:i4>
      </vt:variant>
      <vt:variant>
        <vt:i4>0</vt:i4>
      </vt:variant>
      <vt:variant>
        <vt:i4>5</vt:i4>
      </vt:variant>
      <vt:variant>
        <vt:lpwstr/>
      </vt:variant>
      <vt:variant>
        <vt:lpwstr>_1.3.6.1.4.1.19376.1.4.1.5.4__Cardia</vt:lpwstr>
      </vt:variant>
      <vt:variant>
        <vt:i4>589940</vt:i4>
      </vt:variant>
      <vt:variant>
        <vt:i4>678</vt:i4>
      </vt:variant>
      <vt:variant>
        <vt:i4>0</vt:i4>
      </vt:variant>
      <vt:variant>
        <vt:i4>5</vt:i4>
      </vt:variant>
      <vt:variant>
        <vt:lpwstr>http://wiki.ihe.net/index.php?title=Scheduled_Workflow</vt:lpwstr>
      </vt:variant>
      <vt:variant>
        <vt:lpwstr/>
      </vt:variant>
      <vt:variant>
        <vt:i4>5636208</vt:i4>
      </vt:variant>
      <vt:variant>
        <vt:i4>669</vt:i4>
      </vt:variant>
      <vt:variant>
        <vt:i4>0</vt:i4>
      </vt:variant>
      <vt:variant>
        <vt:i4>5</vt:i4>
      </vt:variant>
      <vt:variant>
        <vt:lpwstr>http://www.ihe.net/Technical_Framework/index.cfm</vt:lpwstr>
      </vt:variant>
      <vt:variant>
        <vt:lpwstr/>
      </vt:variant>
      <vt:variant>
        <vt:i4>5636208</vt:i4>
      </vt:variant>
      <vt:variant>
        <vt:i4>666</vt:i4>
      </vt:variant>
      <vt:variant>
        <vt:i4>0</vt:i4>
      </vt:variant>
      <vt:variant>
        <vt:i4>5</vt:i4>
      </vt:variant>
      <vt:variant>
        <vt:lpwstr>http://www.ihe.net/Technical_Framework/index.cfm</vt:lpwstr>
      </vt:variant>
      <vt:variant>
        <vt:lpwstr/>
      </vt:variant>
      <vt:variant>
        <vt:i4>1245238</vt:i4>
      </vt:variant>
      <vt:variant>
        <vt:i4>659</vt:i4>
      </vt:variant>
      <vt:variant>
        <vt:i4>0</vt:i4>
      </vt:variant>
      <vt:variant>
        <vt:i4>5</vt:i4>
      </vt:variant>
      <vt:variant>
        <vt:lpwstr/>
      </vt:variant>
      <vt:variant>
        <vt:lpwstr>_Toc345074744</vt:lpwstr>
      </vt:variant>
      <vt:variant>
        <vt:i4>1245238</vt:i4>
      </vt:variant>
      <vt:variant>
        <vt:i4>653</vt:i4>
      </vt:variant>
      <vt:variant>
        <vt:i4>0</vt:i4>
      </vt:variant>
      <vt:variant>
        <vt:i4>5</vt:i4>
      </vt:variant>
      <vt:variant>
        <vt:lpwstr/>
      </vt:variant>
      <vt:variant>
        <vt:lpwstr>_Toc345074743</vt:lpwstr>
      </vt:variant>
      <vt:variant>
        <vt:i4>1245238</vt:i4>
      </vt:variant>
      <vt:variant>
        <vt:i4>647</vt:i4>
      </vt:variant>
      <vt:variant>
        <vt:i4>0</vt:i4>
      </vt:variant>
      <vt:variant>
        <vt:i4>5</vt:i4>
      </vt:variant>
      <vt:variant>
        <vt:lpwstr/>
      </vt:variant>
      <vt:variant>
        <vt:lpwstr>_Toc345074742</vt:lpwstr>
      </vt:variant>
      <vt:variant>
        <vt:i4>1245238</vt:i4>
      </vt:variant>
      <vt:variant>
        <vt:i4>641</vt:i4>
      </vt:variant>
      <vt:variant>
        <vt:i4>0</vt:i4>
      </vt:variant>
      <vt:variant>
        <vt:i4>5</vt:i4>
      </vt:variant>
      <vt:variant>
        <vt:lpwstr/>
      </vt:variant>
      <vt:variant>
        <vt:lpwstr>_Toc345074741</vt:lpwstr>
      </vt:variant>
      <vt:variant>
        <vt:i4>1245238</vt:i4>
      </vt:variant>
      <vt:variant>
        <vt:i4>635</vt:i4>
      </vt:variant>
      <vt:variant>
        <vt:i4>0</vt:i4>
      </vt:variant>
      <vt:variant>
        <vt:i4>5</vt:i4>
      </vt:variant>
      <vt:variant>
        <vt:lpwstr/>
      </vt:variant>
      <vt:variant>
        <vt:lpwstr>_Toc345074740</vt:lpwstr>
      </vt:variant>
      <vt:variant>
        <vt:i4>1310774</vt:i4>
      </vt:variant>
      <vt:variant>
        <vt:i4>629</vt:i4>
      </vt:variant>
      <vt:variant>
        <vt:i4>0</vt:i4>
      </vt:variant>
      <vt:variant>
        <vt:i4>5</vt:i4>
      </vt:variant>
      <vt:variant>
        <vt:lpwstr/>
      </vt:variant>
      <vt:variant>
        <vt:lpwstr>_Toc345074739</vt:lpwstr>
      </vt:variant>
      <vt:variant>
        <vt:i4>1310774</vt:i4>
      </vt:variant>
      <vt:variant>
        <vt:i4>623</vt:i4>
      </vt:variant>
      <vt:variant>
        <vt:i4>0</vt:i4>
      </vt:variant>
      <vt:variant>
        <vt:i4>5</vt:i4>
      </vt:variant>
      <vt:variant>
        <vt:lpwstr/>
      </vt:variant>
      <vt:variant>
        <vt:lpwstr>_Toc345074738</vt:lpwstr>
      </vt:variant>
      <vt:variant>
        <vt:i4>1310774</vt:i4>
      </vt:variant>
      <vt:variant>
        <vt:i4>617</vt:i4>
      </vt:variant>
      <vt:variant>
        <vt:i4>0</vt:i4>
      </vt:variant>
      <vt:variant>
        <vt:i4>5</vt:i4>
      </vt:variant>
      <vt:variant>
        <vt:lpwstr/>
      </vt:variant>
      <vt:variant>
        <vt:lpwstr>_Toc345074737</vt:lpwstr>
      </vt:variant>
      <vt:variant>
        <vt:i4>1310774</vt:i4>
      </vt:variant>
      <vt:variant>
        <vt:i4>611</vt:i4>
      </vt:variant>
      <vt:variant>
        <vt:i4>0</vt:i4>
      </vt:variant>
      <vt:variant>
        <vt:i4>5</vt:i4>
      </vt:variant>
      <vt:variant>
        <vt:lpwstr/>
      </vt:variant>
      <vt:variant>
        <vt:lpwstr>_Toc345074736</vt:lpwstr>
      </vt:variant>
      <vt:variant>
        <vt:i4>1310774</vt:i4>
      </vt:variant>
      <vt:variant>
        <vt:i4>605</vt:i4>
      </vt:variant>
      <vt:variant>
        <vt:i4>0</vt:i4>
      </vt:variant>
      <vt:variant>
        <vt:i4>5</vt:i4>
      </vt:variant>
      <vt:variant>
        <vt:lpwstr/>
      </vt:variant>
      <vt:variant>
        <vt:lpwstr>_Toc345074735</vt:lpwstr>
      </vt:variant>
      <vt:variant>
        <vt:i4>1310774</vt:i4>
      </vt:variant>
      <vt:variant>
        <vt:i4>599</vt:i4>
      </vt:variant>
      <vt:variant>
        <vt:i4>0</vt:i4>
      </vt:variant>
      <vt:variant>
        <vt:i4>5</vt:i4>
      </vt:variant>
      <vt:variant>
        <vt:lpwstr/>
      </vt:variant>
      <vt:variant>
        <vt:lpwstr>_Toc345074734</vt:lpwstr>
      </vt:variant>
      <vt:variant>
        <vt:i4>1310774</vt:i4>
      </vt:variant>
      <vt:variant>
        <vt:i4>593</vt:i4>
      </vt:variant>
      <vt:variant>
        <vt:i4>0</vt:i4>
      </vt:variant>
      <vt:variant>
        <vt:i4>5</vt:i4>
      </vt:variant>
      <vt:variant>
        <vt:lpwstr/>
      </vt:variant>
      <vt:variant>
        <vt:lpwstr>_Toc345074733</vt:lpwstr>
      </vt:variant>
      <vt:variant>
        <vt:i4>1310774</vt:i4>
      </vt:variant>
      <vt:variant>
        <vt:i4>587</vt:i4>
      </vt:variant>
      <vt:variant>
        <vt:i4>0</vt:i4>
      </vt:variant>
      <vt:variant>
        <vt:i4>5</vt:i4>
      </vt:variant>
      <vt:variant>
        <vt:lpwstr/>
      </vt:variant>
      <vt:variant>
        <vt:lpwstr>_Toc345074732</vt:lpwstr>
      </vt:variant>
      <vt:variant>
        <vt:i4>1310774</vt:i4>
      </vt:variant>
      <vt:variant>
        <vt:i4>581</vt:i4>
      </vt:variant>
      <vt:variant>
        <vt:i4>0</vt:i4>
      </vt:variant>
      <vt:variant>
        <vt:i4>5</vt:i4>
      </vt:variant>
      <vt:variant>
        <vt:lpwstr/>
      </vt:variant>
      <vt:variant>
        <vt:lpwstr>_Toc345074731</vt:lpwstr>
      </vt:variant>
      <vt:variant>
        <vt:i4>1310774</vt:i4>
      </vt:variant>
      <vt:variant>
        <vt:i4>575</vt:i4>
      </vt:variant>
      <vt:variant>
        <vt:i4>0</vt:i4>
      </vt:variant>
      <vt:variant>
        <vt:i4>5</vt:i4>
      </vt:variant>
      <vt:variant>
        <vt:lpwstr/>
      </vt:variant>
      <vt:variant>
        <vt:lpwstr>_Toc345074730</vt:lpwstr>
      </vt:variant>
      <vt:variant>
        <vt:i4>1376310</vt:i4>
      </vt:variant>
      <vt:variant>
        <vt:i4>569</vt:i4>
      </vt:variant>
      <vt:variant>
        <vt:i4>0</vt:i4>
      </vt:variant>
      <vt:variant>
        <vt:i4>5</vt:i4>
      </vt:variant>
      <vt:variant>
        <vt:lpwstr/>
      </vt:variant>
      <vt:variant>
        <vt:lpwstr>_Toc345074729</vt:lpwstr>
      </vt:variant>
      <vt:variant>
        <vt:i4>1376310</vt:i4>
      </vt:variant>
      <vt:variant>
        <vt:i4>563</vt:i4>
      </vt:variant>
      <vt:variant>
        <vt:i4>0</vt:i4>
      </vt:variant>
      <vt:variant>
        <vt:i4>5</vt:i4>
      </vt:variant>
      <vt:variant>
        <vt:lpwstr/>
      </vt:variant>
      <vt:variant>
        <vt:lpwstr>_Toc345074728</vt:lpwstr>
      </vt:variant>
      <vt:variant>
        <vt:i4>1376310</vt:i4>
      </vt:variant>
      <vt:variant>
        <vt:i4>557</vt:i4>
      </vt:variant>
      <vt:variant>
        <vt:i4>0</vt:i4>
      </vt:variant>
      <vt:variant>
        <vt:i4>5</vt:i4>
      </vt:variant>
      <vt:variant>
        <vt:lpwstr/>
      </vt:variant>
      <vt:variant>
        <vt:lpwstr>_Toc345074727</vt:lpwstr>
      </vt:variant>
      <vt:variant>
        <vt:i4>1376310</vt:i4>
      </vt:variant>
      <vt:variant>
        <vt:i4>551</vt:i4>
      </vt:variant>
      <vt:variant>
        <vt:i4>0</vt:i4>
      </vt:variant>
      <vt:variant>
        <vt:i4>5</vt:i4>
      </vt:variant>
      <vt:variant>
        <vt:lpwstr/>
      </vt:variant>
      <vt:variant>
        <vt:lpwstr>_Toc345074726</vt:lpwstr>
      </vt:variant>
      <vt:variant>
        <vt:i4>1376310</vt:i4>
      </vt:variant>
      <vt:variant>
        <vt:i4>545</vt:i4>
      </vt:variant>
      <vt:variant>
        <vt:i4>0</vt:i4>
      </vt:variant>
      <vt:variant>
        <vt:i4>5</vt:i4>
      </vt:variant>
      <vt:variant>
        <vt:lpwstr/>
      </vt:variant>
      <vt:variant>
        <vt:lpwstr>_Toc345074725</vt:lpwstr>
      </vt:variant>
      <vt:variant>
        <vt:i4>1376310</vt:i4>
      </vt:variant>
      <vt:variant>
        <vt:i4>539</vt:i4>
      </vt:variant>
      <vt:variant>
        <vt:i4>0</vt:i4>
      </vt:variant>
      <vt:variant>
        <vt:i4>5</vt:i4>
      </vt:variant>
      <vt:variant>
        <vt:lpwstr/>
      </vt:variant>
      <vt:variant>
        <vt:lpwstr>_Toc345074724</vt:lpwstr>
      </vt:variant>
      <vt:variant>
        <vt:i4>1376310</vt:i4>
      </vt:variant>
      <vt:variant>
        <vt:i4>533</vt:i4>
      </vt:variant>
      <vt:variant>
        <vt:i4>0</vt:i4>
      </vt:variant>
      <vt:variant>
        <vt:i4>5</vt:i4>
      </vt:variant>
      <vt:variant>
        <vt:lpwstr/>
      </vt:variant>
      <vt:variant>
        <vt:lpwstr>_Toc345074723</vt:lpwstr>
      </vt:variant>
      <vt:variant>
        <vt:i4>1376310</vt:i4>
      </vt:variant>
      <vt:variant>
        <vt:i4>527</vt:i4>
      </vt:variant>
      <vt:variant>
        <vt:i4>0</vt:i4>
      </vt:variant>
      <vt:variant>
        <vt:i4>5</vt:i4>
      </vt:variant>
      <vt:variant>
        <vt:lpwstr/>
      </vt:variant>
      <vt:variant>
        <vt:lpwstr>_Toc345074722</vt:lpwstr>
      </vt:variant>
      <vt:variant>
        <vt:i4>1376310</vt:i4>
      </vt:variant>
      <vt:variant>
        <vt:i4>521</vt:i4>
      </vt:variant>
      <vt:variant>
        <vt:i4>0</vt:i4>
      </vt:variant>
      <vt:variant>
        <vt:i4>5</vt:i4>
      </vt:variant>
      <vt:variant>
        <vt:lpwstr/>
      </vt:variant>
      <vt:variant>
        <vt:lpwstr>_Toc345074721</vt:lpwstr>
      </vt:variant>
      <vt:variant>
        <vt:i4>1376310</vt:i4>
      </vt:variant>
      <vt:variant>
        <vt:i4>515</vt:i4>
      </vt:variant>
      <vt:variant>
        <vt:i4>0</vt:i4>
      </vt:variant>
      <vt:variant>
        <vt:i4>5</vt:i4>
      </vt:variant>
      <vt:variant>
        <vt:lpwstr/>
      </vt:variant>
      <vt:variant>
        <vt:lpwstr>_Toc345074720</vt:lpwstr>
      </vt:variant>
      <vt:variant>
        <vt:i4>1441846</vt:i4>
      </vt:variant>
      <vt:variant>
        <vt:i4>509</vt:i4>
      </vt:variant>
      <vt:variant>
        <vt:i4>0</vt:i4>
      </vt:variant>
      <vt:variant>
        <vt:i4>5</vt:i4>
      </vt:variant>
      <vt:variant>
        <vt:lpwstr/>
      </vt:variant>
      <vt:variant>
        <vt:lpwstr>_Toc345074719</vt:lpwstr>
      </vt:variant>
      <vt:variant>
        <vt:i4>1441846</vt:i4>
      </vt:variant>
      <vt:variant>
        <vt:i4>503</vt:i4>
      </vt:variant>
      <vt:variant>
        <vt:i4>0</vt:i4>
      </vt:variant>
      <vt:variant>
        <vt:i4>5</vt:i4>
      </vt:variant>
      <vt:variant>
        <vt:lpwstr/>
      </vt:variant>
      <vt:variant>
        <vt:lpwstr>_Toc345074718</vt:lpwstr>
      </vt:variant>
      <vt:variant>
        <vt:i4>1441846</vt:i4>
      </vt:variant>
      <vt:variant>
        <vt:i4>497</vt:i4>
      </vt:variant>
      <vt:variant>
        <vt:i4>0</vt:i4>
      </vt:variant>
      <vt:variant>
        <vt:i4>5</vt:i4>
      </vt:variant>
      <vt:variant>
        <vt:lpwstr/>
      </vt:variant>
      <vt:variant>
        <vt:lpwstr>_Toc345074717</vt:lpwstr>
      </vt:variant>
      <vt:variant>
        <vt:i4>1441846</vt:i4>
      </vt:variant>
      <vt:variant>
        <vt:i4>491</vt:i4>
      </vt:variant>
      <vt:variant>
        <vt:i4>0</vt:i4>
      </vt:variant>
      <vt:variant>
        <vt:i4>5</vt:i4>
      </vt:variant>
      <vt:variant>
        <vt:lpwstr/>
      </vt:variant>
      <vt:variant>
        <vt:lpwstr>_Toc345074716</vt:lpwstr>
      </vt:variant>
      <vt:variant>
        <vt:i4>1441846</vt:i4>
      </vt:variant>
      <vt:variant>
        <vt:i4>485</vt:i4>
      </vt:variant>
      <vt:variant>
        <vt:i4>0</vt:i4>
      </vt:variant>
      <vt:variant>
        <vt:i4>5</vt:i4>
      </vt:variant>
      <vt:variant>
        <vt:lpwstr/>
      </vt:variant>
      <vt:variant>
        <vt:lpwstr>_Toc345074715</vt:lpwstr>
      </vt:variant>
      <vt:variant>
        <vt:i4>1441846</vt:i4>
      </vt:variant>
      <vt:variant>
        <vt:i4>479</vt:i4>
      </vt:variant>
      <vt:variant>
        <vt:i4>0</vt:i4>
      </vt:variant>
      <vt:variant>
        <vt:i4>5</vt:i4>
      </vt:variant>
      <vt:variant>
        <vt:lpwstr/>
      </vt:variant>
      <vt:variant>
        <vt:lpwstr>_Toc345074714</vt:lpwstr>
      </vt:variant>
      <vt:variant>
        <vt:i4>1441846</vt:i4>
      </vt:variant>
      <vt:variant>
        <vt:i4>473</vt:i4>
      </vt:variant>
      <vt:variant>
        <vt:i4>0</vt:i4>
      </vt:variant>
      <vt:variant>
        <vt:i4>5</vt:i4>
      </vt:variant>
      <vt:variant>
        <vt:lpwstr/>
      </vt:variant>
      <vt:variant>
        <vt:lpwstr>_Toc345074713</vt:lpwstr>
      </vt:variant>
      <vt:variant>
        <vt:i4>1441846</vt:i4>
      </vt:variant>
      <vt:variant>
        <vt:i4>467</vt:i4>
      </vt:variant>
      <vt:variant>
        <vt:i4>0</vt:i4>
      </vt:variant>
      <vt:variant>
        <vt:i4>5</vt:i4>
      </vt:variant>
      <vt:variant>
        <vt:lpwstr/>
      </vt:variant>
      <vt:variant>
        <vt:lpwstr>_Toc345074712</vt:lpwstr>
      </vt:variant>
      <vt:variant>
        <vt:i4>1441846</vt:i4>
      </vt:variant>
      <vt:variant>
        <vt:i4>461</vt:i4>
      </vt:variant>
      <vt:variant>
        <vt:i4>0</vt:i4>
      </vt:variant>
      <vt:variant>
        <vt:i4>5</vt:i4>
      </vt:variant>
      <vt:variant>
        <vt:lpwstr/>
      </vt:variant>
      <vt:variant>
        <vt:lpwstr>_Toc345074711</vt:lpwstr>
      </vt:variant>
      <vt:variant>
        <vt:i4>1441846</vt:i4>
      </vt:variant>
      <vt:variant>
        <vt:i4>455</vt:i4>
      </vt:variant>
      <vt:variant>
        <vt:i4>0</vt:i4>
      </vt:variant>
      <vt:variant>
        <vt:i4>5</vt:i4>
      </vt:variant>
      <vt:variant>
        <vt:lpwstr/>
      </vt:variant>
      <vt:variant>
        <vt:lpwstr>_Toc345074710</vt:lpwstr>
      </vt:variant>
      <vt:variant>
        <vt:i4>1507382</vt:i4>
      </vt:variant>
      <vt:variant>
        <vt:i4>449</vt:i4>
      </vt:variant>
      <vt:variant>
        <vt:i4>0</vt:i4>
      </vt:variant>
      <vt:variant>
        <vt:i4>5</vt:i4>
      </vt:variant>
      <vt:variant>
        <vt:lpwstr/>
      </vt:variant>
      <vt:variant>
        <vt:lpwstr>_Toc345074709</vt:lpwstr>
      </vt:variant>
      <vt:variant>
        <vt:i4>1507382</vt:i4>
      </vt:variant>
      <vt:variant>
        <vt:i4>443</vt:i4>
      </vt:variant>
      <vt:variant>
        <vt:i4>0</vt:i4>
      </vt:variant>
      <vt:variant>
        <vt:i4>5</vt:i4>
      </vt:variant>
      <vt:variant>
        <vt:lpwstr/>
      </vt:variant>
      <vt:variant>
        <vt:lpwstr>_Toc345074708</vt:lpwstr>
      </vt:variant>
      <vt:variant>
        <vt:i4>1507382</vt:i4>
      </vt:variant>
      <vt:variant>
        <vt:i4>437</vt:i4>
      </vt:variant>
      <vt:variant>
        <vt:i4>0</vt:i4>
      </vt:variant>
      <vt:variant>
        <vt:i4>5</vt:i4>
      </vt:variant>
      <vt:variant>
        <vt:lpwstr/>
      </vt:variant>
      <vt:variant>
        <vt:lpwstr>_Toc345074707</vt:lpwstr>
      </vt:variant>
      <vt:variant>
        <vt:i4>1507382</vt:i4>
      </vt:variant>
      <vt:variant>
        <vt:i4>431</vt:i4>
      </vt:variant>
      <vt:variant>
        <vt:i4>0</vt:i4>
      </vt:variant>
      <vt:variant>
        <vt:i4>5</vt:i4>
      </vt:variant>
      <vt:variant>
        <vt:lpwstr/>
      </vt:variant>
      <vt:variant>
        <vt:lpwstr>_Toc345074706</vt:lpwstr>
      </vt:variant>
      <vt:variant>
        <vt:i4>1507382</vt:i4>
      </vt:variant>
      <vt:variant>
        <vt:i4>425</vt:i4>
      </vt:variant>
      <vt:variant>
        <vt:i4>0</vt:i4>
      </vt:variant>
      <vt:variant>
        <vt:i4>5</vt:i4>
      </vt:variant>
      <vt:variant>
        <vt:lpwstr/>
      </vt:variant>
      <vt:variant>
        <vt:lpwstr>_Toc345074705</vt:lpwstr>
      </vt:variant>
      <vt:variant>
        <vt:i4>1507382</vt:i4>
      </vt:variant>
      <vt:variant>
        <vt:i4>419</vt:i4>
      </vt:variant>
      <vt:variant>
        <vt:i4>0</vt:i4>
      </vt:variant>
      <vt:variant>
        <vt:i4>5</vt:i4>
      </vt:variant>
      <vt:variant>
        <vt:lpwstr/>
      </vt:variant>
      <vt:variant>
        <vt:lpwstr>_Toc345074704</vt:lpwstr>
      </vt:variant>
      <vt:variant>
        <vt:i4>1507382</vt:i4>
      </vt:variant>
      <vt:variant>
        <vt:i4>413</vt:i4>
      </vt:variant>
      <vt:variant>
        <vt:i4>0</vt:i4>
      </vt:variant>
      <vt:variant>
        <vt:i4>5</vt:i4>
      </vt:variant>
      <vt:variant>
        <vt:lpwstr/>
      </vt:variant>
      <vt:variant>
        <vt:lpwstr>_Toc345074703</vt:lpwstr>
      </vt:variant>
      <vt:variant>
        <vt:i4>1507382</vt:i4>
      </vt:variant>
      <vt:variant>
        <vt:i4>407</vt:i4>
      </vt:variant>
      <vt:variant>
        <vt:i4>0</vt:i4>
      </vt:variant>
      <vt:variant>
        <vt:i4>5</vt:i4>
      </vt:variant>
      <vt:variant>
        <vt:lpwstr/>
      </vt:variant>
      <vt:variant>
        <vt:lpwstr>_Toc345074702</vt:lpwstr>
      </vt:variant>
      <vt:variant>
        <vt:i4>1507382</vt:i4>
      </vt:variant>
      <vt:variant>
        <vt:i4>401</vt:i4>
      </vt:variant>
      <vt:variant>
        <vt:i4>0</vt:i4>
      </vt:variant>
      <vt:variant>
        <vt:i4>5</vt:i4>
      </vt:variant>
      <vt:variant>
        <vt:lpwstr/>
      </vt:variant>
      <vt:variant>
        <vt:lpwstr>_Toc345074701</vt:lpwstr>
      </vt:variant>
      <vt:variant>
        <vt:i4>1507382</vt:i4>
      </vt:variant>
      <vt:variant>
        <vt:i4>395</vt:i4>
      </vt:variant>
      <vt:variant>
        <vt:i4>0</vt:i4>
      </vt:variant>
      <vt:variant>
        <vt:i4>5</vt:i4>
      </vt:variant>
      <vt:variant>
        <vt:lpwstr/>
      </vt:variant>
      <vt:variant>
        <vt:lpwstr>_Toc345074700</vt:lpwstr>
      </vt:variant>
      <vt:variant>
        <vt:i4>1966135</vt:i4>
      </vt:variant>
      <vt:variant>
        <vt:i4>389</vt:i4>
      </vt:variant>
      <vt:variant>
        <vt:i4>0</vt:i4>
      </vt:variant>
      <vt:variant>
        <vt:i4>5</vt:i4>
      </vt:variant>
      <vt:variant>
        <vt:lpwstr/>
      </vt:variant>
      <vt:variant>
        <vt:lpwstr>_Toc345074699</vt:lpwstr>
      </vt:variant>
      <vt:variant>
        <vt:i4>1966135</vt:i4>
      </vt:variant>
      <vt:variant>
        <vt:i4>383</vt:i4>
      </vt:variant>
      <vt:variant>
        <vt:i4>0</vt:i4>
      </vt:variant>
      <vt:variant>
        <vt:i4>5</vt:i4>
      </vt:variant>
      <vt:variant>
        <vt:lpwstr/>
      </vt:variant>
      <vt:variant>
        <vt:lpwstr>_Toc345074698</vt:lpwstr>
      </vt:variant>
      <vt:variant>
        <vt:i4>1966135</vt:i4>
      </vt:variant>
      <vt:variant>
        <vt:i4>377</vt:i4>
      </vt:variant>
      <vt:variant>
        <vt:i4>0</vt:i4>
      </vt:variant>
      <vt:variant>
        <vt:i4>5</vt:i4>
      </vt:variant>
      <vt:variant>
        <vt:lpwstr/>
      </vt:variant>
      <vt:variant>
        <vt:lpwstr>_Toc345074697</vt:lpwstr>
      </vt:variant>
      <vt:variant>
        <vt:i4>1966135</vt:i4>
      </vt:variant>
      <vt:variant>
        <vt:i4>371</vt:i4>
      </vt:variant>
      <vt:variant>
        <vt:i4>0</vt:i4>
      </vt:variant>
      <vt:variant>
        <vt:i4>5</vt:i4>
      </vt:variant>
      <vt:variant>
        <vt:lpwstr/>
      </vt:variant>
      <vt:variant>
        <vt:lpwstr>_Toc345074696</vt:lpwstr>
      </vt:variant>
      <vt:variant>
        <vt:i4>1966135</vt:i4>
      </vt:variant>
      <vt:variant>
        <vt:i4>365</vt:i4>
      </vt:variant>
      <vt:variant>
        <vt:i4>0</vt:i4>
      </vt:variant>
      <vt:variant>
        <vt:i4>5</vt:i4>
      </vt:variant>
      <vt:variant>
        <vt:lpwstr/>
      </vt:variant>
      <vt:variant>
        <vt:lpwstr>_Toc345074695</vt:lpwstr>
      </vt:variant>
      <vt:variant>
        <vt:i4>1966135</vt:i4>
      </vt:variant>
      <vt:variant>
        <vt:i4>359</vt:i4>
      </vt:variant>
      <vt:variant>
        <vt:i4>0</vt:i4>
      </vt:variant>
      <vt:variant>
        <vt:i4>5</vt:i4>
      </vt:variant>
      <vt:variant>
        <vt:lpwstr/>
      </vt:variant>
      <vt:variant>
        <vt:lpwstr>_Toc345074694</vt:lpwstr>
      </vt:variant>
      <vt:variant>
        <vt:i4>1966135</vt:i4>
      </vt:variant>
      <vt:variant>
        <vt:i4>353</vt:i4>
      </vt:variant>
      <vt:variant>
        <vt:i4>0</vt:i4>
      </vt:variant>
      <vt:variant>
        <vt:i4>5</vt:i4>
      </vt:variant>
      <vt:variant>
        <vt:lpwstr/>
      </vt:variant>
      <vt:variant>
        <vt:lpwstr>_Toc345074693</vt:lpwstr>
      </vt:variant>
      <vt:variant>
        <vt:i4>1966135</vt:i4>
      </vt:variant>
      <vt:variant>
        <vt:i4>347</vt:i4>
      </vt:variant>
      <vt:variant>
        <vt:i4>0</vt:i4>
      </vt:variant>
      <vt:variant>
        <vt:i4>5</vt:i4>
      </vt:variant>
      <vt:variant>
        <vt:lpwstr/>
      </vt:variant>
      <vt:variant>
        <vt:lpwstr>_Toc345074692</vt:lpwstr>
      </vt:variant>
      <vt:variant>
        <vt:i4>1966135</vt:i4>
      </vt:variant>
      <vt:variant>
        <vt:i4>341</vt:i4>
      </vt:variant>
      <vt:variant>
        <vt:i4>0</vt:i4>
      </vt:variant>
      <vt:variant>
        <vt:i4>5</vt:i4>
      </vt:variant>
      <vt:variant>
        <vt:lpwstr/>
      </vt:variant>
      <vt:variant>
        <vt:lpwstr>_Toc345074691</vt:lpwstr>
      </vt:variant>
      <vt:variant>
        <vt:i4>1966135</vt:i4>
      </vt:variant>
      <vt:variant>
        <vt:i4>335</vt:i4>
      </vt:variant>
      <vt:variant>
        <vt:i4>0</vt:i4>
      </vt:variant>
      <vt:variant>
        <vt:i4>5</vt:i4>
      </vt:variant>
      <vt:variant>
        <vt:lpwstr/>
      </vt:variant>
      <vt:variant>
        <vt:lpwstr>_Toc345074690</vt:lpwstr>
      </vt:variant>
      <vt:variant>
        <vt:i4>2031671</vt:i4>
      </vt:variant>
      <vt:variant>
        <vt:i4>329</vt:i4>
      </vt:variant>
      <vt:variant>
        <vt:i4>0</vt:i4>
      </vt:variant>
      <vt:variant>
        <vt:i4>5</vt:i4>
      </vt:variant>
      <vt:variant>
        <vt:lpwstr/>
      </vt:variant>
      <vt:variant>
        <vt:lpwstr>_Toc345074689</vt:lpwstr>
      </vt:variant>
      <vt:variant>
        <vt:i4>2031671</vt:i4>
      </vt:variant>
      <vt:variant>
        <vt:i4>323</vt:i4>
      </vt:variant>
      <vt:variant>
        <vt:i4>0</vt:i4>
      </vt:variant>
      <vt:variant>
        <vt:i4>5</vt:i4>
      </vt:variant>
      <vt:variant>
        <vt:lpwstr/>
      </vt:variant>
      <vt:variant>
        <vt:lpwstr>_Toc345074688</vt:lpwstr>
      </vt:variant>
      <vt:variant>
        <vt:i4>2031671</vt:i4>
      </vt:variant>
      <vt:variant>
        <vt:i4>317</vt:i4>
      </vt:variant>
      <vt:variant>
        <vt:i4>0</vt:i4>
      </vt:variant>
      <vt:variant>
        <vt:i4>5</vt:i4>
      </vt:variant>
      <vt:variant>
        <vt:lpwstr/>
      </vt:variant>
      <vt:variant>
        <vt:lpwstr>_Toc345074687</vt:lpwstr>
      </vt:variant>
      <vt:variant>
        <vt:i4>2031671</vt:i4>
      </vt:variant>
      <vt:variant>
        <vt:i4>311</vt:i4>
      </vt:variant>
      <vt:variant>
        <vt:i4>0</vt:i4>
      </vt:variant>
      <vt:variant>
        <vt:i4>5</vt:i4>
      </vt:variant>
      <vt:variant>
        <vt:lpwstr/>
      </vt:variant>
      <vt:variant>
        <vt:lpwstr>_Toc345074686</vt:lpwstr>
      </vt:variant>
      <vt:variant>
        <vt:i4>2031671</vt:i4>
      </vt:variant>
      <vt:variant>
        <vt:i4>305</vt:i4>
      </vt:variant>
      <vt:variant>
        <vt:i4>0</vt:i4>
      </vt:variant>
      <vt:variant>
        <vt:i4>5</vt:i4>
      </vt:variant>
      <vt:variant>
        <vt:lpwstr/>
      </vt:variant>
      <vt:variant>
        <vt:lpwstr>_Toc345074685</vt:lpwstr>
      </vt:variant>
      <vt:variant>
        <vt:i4>2031671</vt:i4>
      </vt:variant>
      <vt:variant>
        <vt:i4>299</vt:i4>
      </vt:variant>
      <vt:variant>
        <vt:i4>0</vt:i4>
      </vt:variant>
      <vt:variant>
        <vt:i4>5</vt:i4>
      </vt:variant>
      <vt:variant>
        <vt:lpwstr/>
      </vt:variant>
      <vt:variant>
        <vt:lpwstr>_Toc345074684</vt:lpwstr>
      </vt:variant>
      <vt:variant>
        <vt:i4>2031671</vt:i4>
      </vt:variant>
      <vt:variant>
        <vt:i4>293</vt:i4>
      </vt:variant>
      <vt:variant>
        <vt:i4>0</vt:i4>
      </vt:variant>
      <vt:variant>
        <vt:i4>5</vt:i4>
      </vt:variant>
      <vt:variant>
        <vt:lpwstr/>
      </vt:variant>
      <vt:variant>
        <vt:lpwstr>_Toc345074683</vt:lpwstr>
      </vt:variant>
      <vt:variant>
        <vt:i4>2031671</vt:i4>
      </vt:variant>
      <vt:variant>
        <vt:i4>287</vt:i4>
      </vt:variant>
      <vt:variant>
        <vt:i4>0</vt:i4>
      </vt:variant>
      <vt:variant>
        <vt:i4>5</vt:i4>
      </vt:variant>
      <vt:variant>
        <vt:lpwstr/>
      </vt:variant>
      <vt:variant>
        <vt:lpwstr>_Toc345074682</vt:lpwstr>
      </vt:variant>
      <vt:variant>
        <vt:i4>2031671</vt:i4>
      </vt:variant>
      <vt:variant>
        <vt:i4>281</vt:i4>
      </vt:variant>
      <vt:variant>
        <vt:i4>0</vt:i4>
      </vt:variant>
      <vt:variant>
        <vt:i4>5</vt:i4>
      </vt:variant>
      <vt:variant>
        <vt:lpwstr/>
      </vt:variant>
      <vt:variant>
        <vt:lpwstr>_Toc345074681</vt:lpwstr>
      </vt:variant>
      <vt:variant>
        <vt:i4>2031671</vt:i4>
      </vt:variant>
      <vt:variant>
        <vt:i4>275</vt:i4>
      </vt:variant>
      <vt:variant>
        <vt:i4>0</vt:i4>
      </vt:variant>
      <vt:variant>
        <vt:i4>5</vt:i4>
      </vt:variant>
      <vt:variant>
        <vt:lpwstr/>
      </vt:variant>
      <vt:variant>
        <vt:lpwstr>_Toc345074680</vt:lpwstr>
      </vt:variant>
      <vt:variant>
        <vt:i4>1048631</vt:i4>
      </vt:variant>
      <vt:variant>
        <vt:i4>269</vt:i4>
      </vt:variant>
      <vt:variant>
        <vt:i4>0</vt:i4>
      </vt:variant>
      <vt:variant>
        <vt:i4>5</vt:i4>
      </vt:variant>
      <vt:variant>
        <vt:lpwstr/>
      </vt:variant>
      <vt:variant>
        <vt:lpwstr>_Toc345074679</vt:lpwstr>
      </vt:variant>
      <vt:variant>
        <vt:i4>1048631</vt:i4>
      </vt:variant>
      <vt:variant>
        <vt:i4>263</vt:i4>
      </vt:variant>
      <vt:variant>
        <vt:i4>0</vt:i4>
      </vt:variant>
      <vt:variant>
        <vt:i4>5</vt:i4>
      </vt:variant>
      <vt:variant>
        <vt:lpwstr/>
      </vt:variant>
      <vt:variant>
        <vt:lpwstr>_Toc345074678</vt:lpwstr>
      </vt:variant>
      <vt:variant>
        <vt:i4>1048631</vt:i4>
      </vt:variant>
      <vt:variant>
        <vt:i4>257</vt:i4>
      </vt:variant>
      <vt:variant>
        <vt:i4>0</vt:i4>
      </vt:variant>
      <vt:variant>
        <vt:i4>5</vt:i4>
      </vt:variant>
      <vt:variant>
        <vt:lpwstr/>
      </vt:variant>
      <vt:variant>
        <vt:lpwstr>_Toc345074677</vt:lpwstr>
      </vt:variant>
      <vt:variant>
        <vt:i4>1048631</vt:i4>
      </vt:variant>
      <vt:variant>
        <vt:i4>251</vt:i4>
      </vt:variant>
      <vt:variant>
        <vt:i4>0</vt:i4>
      </vt:variant>
      <vt:variant>
        <vt:i4>5</vt:i4>
      </vt:variant>
      <vt:variant>
        <vt:lpwstr/>
      </vt:variant>
      <vt:variant>
        <vt:lpwstr>_Toc345074676</vt:lpwstr>
      </vt:variant>
      <vt:variant>
        <vt:i4>1048631</vt:i4>
      </vt:variant>
      <vt:variant>
        <vt:i4>245</vt:i4>
      </vt:variant>
      <vt:variant>
        <vt:i4>0</vt:i4>
      </vt:variant>
      <vt:variant>
        <vt:i4>5</vt:i4>
      </vt:variant>
      <vt:variant>
        <vt:lpwstr/>
      </vt:variant>
      <vt:variant>
        <vt:lpwstr>_Toc345074675</vt:lpwstr>
      </vt:variant>
      <vt:variant>
        <vt:i4>1048631</vt:i4>
      </vt:variant>
      <vt:variant>
        <vt:i4>239</vt:i4>
      </vt:variant>
      <vt:variant>
        <vt:i4>0</vt:i4>
      </vt:variant>
      <vt:variant>
        <vt:i4>5</vt:i4>
      </vt:variant>
      <vt:variant>
        <vt:lpwstr/>
      </vt:variant>
      <vt:variant>
        <vt:lpwstr>_Toc345074674</vt:lpwstr>
      </vt:variant>
      <vt:variant>
        <vt:i4>1048631</vt:i4>
      </vt:variant>
      <vt:variant>
        <vt:i4>233</vt:i4>
      </vt:variant>
      <vt:variant>
        <vt:i4>0</vt:i4>
      </vt:variant>
      <vt:variant>
        <vt:i4>5</vt:i4>
      </vt:variant>
      <vt:variant>
        <vt:lpwstr/>
      </vt:variant>
      <vt:variant>
        <vt:lpwstr>_Toc345074673</vt:lpwstr>
      </vt:variant>
      <vt:variant>
        <vt:i4>1048631</vt:i4>
      </vt:variant>
      <vt:variant>
        <vt:i4>227</vt:i4>
      </vt:variant>
      <vt:variant>
        <vt:i4>0</vt:i4>
      </vt:variant>
      <vt:variant>
        <vt:i4>5</vt:i4>
      </vt:variant>
      <vt:variant>
        <vt:lpwstr/>
      </vt:variant>
      <vt:variant>
        <vt:lpwstr>_Toc345074672</vt:lpwstr>
      </vt:variant>
      <vt:variant>
        <vt:i4>1048631</vt:i4>
      </vt:variant>
      <vt:variant>
        <vt:i4>221</vt:i4>
      </vt:variant>
      <vt:variant>
        <vt:i4>0</vt:i4>
      </vt:variant>
      <vt:variant>
        <vt:i4>5</vt:i4>
      </vt:variant>
      <vt:variant>
        <vt:lpwstr/>
      </vt:variant>
      <vt:variant>
        <vt:lpwstr>_Toc345074671</vt:lpwstr>
      </vt:variant>
      <vt:variant>
        <vt:i4>1048631</vt:i4>
      </vt:variant>
      <vt:variant>
        <vt:i4>215</vt:i4>
      </vt:variant>
      <vt:variant>
        <vt:i4>0</vt:i4>
      </vt:variant>
      <vt:variant>
        <vt:i4>5</vt:i4>
      </vt:variant>
      <vt:variant>
        <vt:lpwstr/>
      </vt:variant>
      <vt:variant>
        <vt:lpwstr>_Toc345074670</vt:lpwstr>
      </vt:variant>
      <vt:variant>
        <vt:i4>1114167</vt:i4>
      </vt:variant>
      <vt:variant>
        <vt:i4>209</vt:i4>
      </vt:variant>
      <vt:variant>
        <vt:i4>0</vt:i4>
      </vt:variant>
      <vt:variant>
        <vt:i4>5</vt:i4>
      </vt:variant>
      <vt:variant>
        <vt:lpwstr/>
      </vt:variant>
      <vt:variant>
        <vt:lpwstr>_Toc345074669</vt:lpwstr>
      </vt:variant>
      <vt:variant>
        <vt:i4>1114167</vt:i4>
      </vt:variant>
      <vt:variant>
        <vt:i4>203</vt:i4>
      </vt:variant>
      <vt:variant>
        <vt:i4>0</vt:i4>
      </vt:variant>
      <vt:variant>
        <vt:i4>5</vt:i4>
      </vt:variant>
      <vt:variant>
        <vt:lpwstr/>
      </vt:variant>
      <vt:variant>
        <vt:lpwstr>_Toc345074668</vt:lpwstr>
      </vt:variant>
      <vt:variant>
        <vt:i4>1114167</vt:i4>
      </vt:variant>
      <vt:variant>
        <vt:i4>197</vt:i4>
      </vt:variant>
      <vt:variant>
        <vt:i4>0</vt:i4>
      </vt:variant>
      <vt:variant>
        <vt:i4>5</vt:i4>
      </vt:variant>
      <vt:variant>
        <vt:lpwstr/>
      </vt:variant>
      <vt:variant>
        <vt:lpwstr>_Toc345074667</vt:lpwstr>
      </vt:variant>
      <vt:variant>
        <vt:i4>1114167</vt:i4>
      </vt:variant>
      <vt:variant>
        <vt:i4>191</vt:i4>
      </vt:variant>
      <vt:variant>
        <vt:i4>0</vt:i4>
      </vt:variant>
      <vt:variant>
        <vt:i4>5</vt:i4>
      </vt:variant>
      <vt:variant>
        <vt:lpwstr/>
      </vt:variant>
      <vt:variant>
        <vt:lpwstr>_Toc345074666</vt:lpwstr>
      </vt:variant>
      <vt:variant>
        <vt:i4>1114167</vt:i4>
      </vt:variant>
      <vt:variant>
        <vt:i4>185</vt:i4>
      </vt:variant>
      <vt:variant>
        <vt:i4>0</vt:i4>
      </vt:variant>
      <vt:variant>
        <vt:i4>5</vt:i4>
      </vt:variant>
      <vt:variant>
        <vt:lpwstr/>
      </vt:variant>
      <vt:variant>
        <vt:lpwstr>_Toc345074665</vt:lpwstr>
      </vt:variant>
      <vt:variant>
        <vt:i4>1114167</vt:i4>
      </vt:variant>
      <vt:variant>
        <vt:i4>179</vt:i4>
      </vt:variant>
      <vt:variant>
        <vt:i4>0</vt:i4>
      </vt:variant>
      <vt:variant>
        <vt:i4>5</vt:i4>
      </vt:variant>
      <vt:variant>
        <vt:lpwstr/>
      </vt:variant>
      <vt:variant>
        <vt:lpwstr>_Toc345074664</vt:lpwstr>
      </vt:variant>
      <vt:variant>
        <vt:i4>1114167</vt:i4>
      </vt:variant>
      <vt:variant>
        <vt:i4>173</vt:i4>
      </vt:variant>
      <vt:variant>
        <vt:i4>0</vt:i4>
      </vt:variant>
      <vt:variant>
        <vt:i4>5</vt:i4>
      </vt:variant>
      <vt:variant>
        <vt:lpwstr/>
      </vt:variant>
      <vt:variant>
        <vt:lpwstr>_Toc345074663</vt:lpwstr>
      </vt:variant>
      <vt:variant>
        <vt:i4>1114167</vt:i4>
      </vt:variant>
      <vt:variant>
        <vt:i4>167</vt:i4>
      </vt:variant>
      <vt:variant>
        <vt:i4>0</vt:i4>
      </vt:variant>
      <vt:variant>
        <vt:i4>5</vt:i4>
      </vt:variant>
      <vt:variant>
        <vt:lpwstr/>
      </vt:variant>
      <vt:variant>
        <vt:lpwstr>_Toc345074662</vt:lpwstr>
      </vt:variant>
      <vt:variant>
        <vt:i4>1114167</vt:i4>
      </vt:variant>
      <vt:variant>
        <vt:i4>161</vt:i4>
      </vt:variant>
      <vt:variant>
        <vt:i4>0</vt:i4>
      </vt:variant>
      <vt:variant>
        <vt:i4>5</vt:i4>
      </vt:variant>
      <vt:variant>
        <vt:lpwstr/>
      </vt:variant>
      <vt:variant>
        <vt:lpwstr>_Toc345074661</vt:lpwstr>
      </vt:variant>
      <vt:variant>
        <vt:i4>1114167</vt:i4>
      </vt:variant>
      <vt:variant>
        <vt:i4>155</vt:i4>
      </vt:variant>
      <vt:variant>
        <vt:i4>0</vt:i4>
      </vt:variant>
      <vt:variant>
        <vt:i4>5</vt:i4>
      </vt:variant>
      <vt:variant>
        <vt:lpwstr/>
      </vt:variant>
      <vt:variant>
        <vt:lpwstr>_Toc345074660</vt:lpwstr>
      </vt:variant>
      <vt:variant>
        <vt:i4>1179703</vt:i4>
      </vt:variant>
      <vt:variant>
        <vt:i4>149</vt:i4>
      </vt:variant>
      <vt:variant>
        <vt:i4>0</vt:i4>
      </vt:variant>
      <vt:variant>
        <vt:i4>5</vt:i4>
      </vt:variant>
      <vt:variant>
        <vt:lpwstr/>
      </vt:variant>
      <vt:variant>
        <vt:lpwstr>_Toc345074659</vt:lpwstr>
      </vt:variant>
      <vt:variant>
        <vt:i4>1179703</vt:i4>
      </vt:variant>
      <vt:variant>
        <vt:i4>143</vt:i4>
      </vt:variant>
      <vt:variant>
        <vt:i4>0</vt:i4>
      </vt:variant>
      <vt:variant>
        <vt:i4>5</vt:i4>
      </vt:variant>
      <vt:variant>
        <vt:lpwstr/>
      </vt:variant>
      <vt:variant>
        <vt:lpwstr>_Toc345074658</vt:lpwstr>
      </vt:variant>
      <vt:variant>
        <vt:i4>1179703</vt:i4>
      </vt:variant>
      <vt:variant>
        <vt:i4>137</vt:i4>
      </vt:variant>
      <vt:variant>
        <vt:i4>0</vt:i4>
      </vt:variant>
      <vt:variant>
        <vt:i4>5</vt:i4>
      </vt:variant>
      <vt:variant>
        <vt:lpwstr/>
      </vt:variant>
      <vt:variant>
        <vt:lpwstr>_Toc345074657</vt:lpwstr>
      </vt:variant>
      <vt:variant>
        <vt:i4>1179703</vt:i4>
      </vt:variant>
      <vt:variant>
        <vt:i4>131</vt:i4>
      </vt:variant>
      <vt:variant>
        <vt:i4>0</vt:i4>
      </vt:variant>
      <vt:variant>
        <vt:i4>5</vt:i4>
      </vt:variant>
      <vt:variant>
        <vt:lpwstr/>
      </vt:variant>
      <vt:variant>
        <vt:lpwstr>_Toc345074656</vt:lpwstr>
      </vt:variant>
      <vt:variant>
        <vt:i4>1179703</vt:i4>
      </vt:variant>
      <vt:variant>
        <vt:i4>125</vt:i4>
      </vt:variant>
      <vt:variant>
        <vt:i4>0</vt:i4>
      </vt:variant>
      <vt:variant>
        <vt:i4>5</vt:i4>
      </vt:variant>
      <vt:variant>
        <vt:lpwstr/>
      </vt:variant>
      <vt:variant>
        <vt:lpwstr>_Toc345074655</vt:lpwstr>
      </vt:variant>
      <vt:variant>
        <vt:i4>1179703</vt:i4>
      </vt:variant>
      <vt:variant>
        <vt:i4>119</vt:i4>
      </vt:variant>
      <vt:variant>
        <vt:i4>0</vt:i4>
      </vt:variant>
      <vt:variant>
        <vt:i4>5</vt:i4>
      </vt:variant>
      <vt:variant>
        <vt:lpwstr/>
      </vt:variant>
      <vt:variant>
        <vt:lpwstr>_Toc345074654</vt:lpwstr>
      </vt:variant>
      <vt:variant>
        <vt:i4>1179703</vt:i4>
      </vt:variant>
      <vt:variant>
        <vt:i4>113</vt:i4>
      </vt:variant>
      <vt:variant>
        <vt:i4>0</vt:i4>
      </vt:variant>
      <vt:variant>
        <vt:i4>5</vt:i4>
      </vt:variant>
      <vt:variant>
        <vt:lpwstr/>
      </vt:variant>
      <vt:variant>
        <vt:lpwstr>_Toc345074653</vt:lpwstr>
      </vt:variant>
      <vt:variant>
        <vt:i4>1179703</vt:i4>
      </vt:variant>
      <vt:variant>
        <vt:i4>107</vt:i4>
      </vt:variant>
      <vt:variant>
        <vt:i4>0</vt:i4>
      </vt:variant>
      <vt:variant>
        <vt:i4>5</vt:i4>
      </vt:variant>
      <vt:variant>
        <vt:lpwstr/>
      </vt:variant>
      <vt:variant>
        <vt:lpwstr>_Toc345074652</vt:lpwstr>
      </vt:variant>
      <vt:variant>
        <vt:i4>1179703</vt:i4>
      </vt:variant>
      <vt:variant>
        <vt:i4>101</vt:i4>
      </vt:variant>
      <vt:variant>
        <vt:i4>0</vt:i4>
      </vt:variant>
      <vt:variant>
        <vt:i4>5</vt:i4>
      </vt:variant>
      <vt:variant>
        <vt:lpwstr/>
      </vt:variant>
      <vt:variant>
        <vt:lpwstr>_Toc345074651</vt:lpwstr>
      </vt:variant>
      <vt:variant>
        <vt:i4>1179703</vt:i4>
      </vt:variant>
      <vt:variant>
        <vt:i4>95</vt:i4>
      </vt:variant>
      <vt:variant>
        <vt:i4>0</vt:i4>
      </vt:variant>
      <vt:variant>
        <vt:i4>5</vt:i4>
      </vt:variant>
      <vt:variant>
        <vt:lpwstr/>
      </vt:variant>
      <vt:variant>
        <vt:lpwstr>_Toc345074650</vt:lpwstr>
      </vt:variant>
      <vt:variant>
        <vt:i4>1245239</vt:i4>
      </vt:variant>
      <vt:variant>
        <vt:i4>89</vt:i4>
      </vt:variant>
      <vt:variant>
        <vt:i4>0</vt:i4>
      </vt:variant>
      <vt:variant>
        <vt:i4>5</vt:i4>
      </vt:variant>
      <vt:variant>
        <vt:lpwstr/>
      </vt:variant>
      <vt:variant>
        <vt:lpwstr>_Toc345074649</vt:lpwstr>
      </vt:variant>
      <vt:variant>
        <vt:i4>1245239</vt:i4>
      </vt:variant>
      <vt:variant>
        <vt:i4>83</vt:i4>
      </vt:variant>
      <vt:variant>
        <vt:i4>0</vt:i4>
      </vt:variant>
      <vt:variant>
        <vt:i4>5</vt:i4>
      </vt:variant>
      <vt:variant>
        <vt:lpwstr/>
      </vt:variant>
      <vt:variant>
        <vt:lpwstr>_Toc345074648</vt:lpwstr>
      </vt:variant>
      <vt:variant>
        <vt:i4>1245239</vt:i4>
      </vt:variant>
      <vt:variant>
        <vt:i4>77</vt:i4>
      </vt:variant>
      <vt:variant>
        <vt:i4>0</vt:i4>
      </vt:variant>
      <vt:variant>
        <vt:i4>5</vt:i4>
      </vt:variant>
      <vt:variant>
        <vt:lpwstr/>
      </vt:variant>
      <vt:variant>
        <vt:lpwstr>_Toc345074647</vt:lpwstr>
      </vt:variant>
      <vt:variant>
        <vt:i4>1245239</vt:i4>
      </vt:variant>
      <vt:variant>
        <vt:i4>71</vt:i4>
      </vt:variant>
      <vt:variant>
        <vt:i4>0</vt:i4>
      </vt:variant>
      <vt:variant>
        <vt:i4>5</vt:i4>
      </vt:variant>
      <vt:variant>
        <vt:lpwstr/>
      </vt:variant>
      <vt:variant>
        <vt:lpwstr>_Toc345074646</vt:lpwstr>
      </vt:variant>
      <vt:variant>
        <vt:i4>1245239</vt:i4>
      </vt:variant>
      <vt:variant>
        <vt:i4>65</vt:i4>
      </vt:variant>
      <vt:variant>
        <vt:i4>0</vt:i4>
      </vt:variant>
      <vt:variant>
        <vt:i4>5</vt:i4>
      </vt:variant>
      <vt:variant>
        <vt:lpwstr/>
      </vt:variant>
      <vt:variant>
        <vt:lpwstr>_Toc345074645</vt:lpwstr>
      </vt:variant>
      <vt:variant>
        <vt:i4>1245239</vt:i4>
      </vt:variant>
      <vt:variant>
        <vt:i4>59</vt:i4>
      </vt:variant>
      <vt:variant>
        <vt:i4>0</vt:i4>
      </vt:variant>
      <vt:variant>
        <vt:i4>5</vt:i4>
      </vt:variant>
      <vt:variant>
        <vt:lpwstr/>
      </vt:variant>
      <vt:variant>
        <vt:lpwstr>_Toc345074644</vt:lpwstr>
      </vt:variant>
      <vt:variant>
        <vt:i4>1245239</vt:i4>
      </vt:variant>
      <vt:variant>
        <vt:i4>53</vt:i4>
      </vt:variant>
      <vt:variant>
        <vt:i4>0</vt:i4>
      </vt:variant>
      <vt:variant>
        <vt:i4>5</vt:i4>
      </vt:variant>
      <vt:variant>
        <vt:lpwstr/>
      </vt:variant>
      <vt:variant>
        <vt:lpwstr>_Toc345074643</vt:lpwstr>
      </vt:variant>
      <vt:variant>
        <vt:i4>1245239</vt:i4>
      </vt:variant>
      <vt:variant>
        <vt:i4>47</vt:i4>
      </vt:variant>
      <vt:variant>
        <vt:i4>0</vt:i4>
      </vt:variant>
      <vt:variant>
        <vt:i4>5</vt:i4>
      </vt:variant>
      <vt:variant>
        <vt:lpwstr/>
      </vt:variant>
      <vt:variant>
        <vt:lpwstr>_Toc345074642</vt:lpwstr>
      </vt:variant>
      <vt:variant>
        <vt:i4>1245239</vt:i4>
      </vt:variant>
      <vt:variant>
        <vt:i4>41</vt:i4>
      </vt:variant>
      <vt:variant>
        <vt:i4>0</vt:i4>
      </vt:variant>
      <vt:variant>
        <vt:i4>5</vt:i4>
      </vt:variant>
      <vt:variant>
        <vt:lpwstr/>
      </vt:variant>
      <vt:variant>
        <vt:lpwstr>_Toc345074641</vt:lpwstr>
      </vt:variant>
      <vt:variant>
        <vt:i4>1245239</vt:i4>
      </vt:variant>
      <vt:variant>
        <vt:i4>35</vt:i4>
      </vt:variant>
      <vt:variant>
        <vt:i4>0</vt:i4>
      </vt:variant>
      <vt:variant>
        <vt:i4>5</vt:i4>
      </vt:variant>
      <vt:variant>
        <vt:lpwstr/>
      </vt:variant>
      <vt:variant>
        <vt:lpwstr>_Toc345074640</vt:lpwstr>
      </vt:variant>
      <vt:variant>
        <vt:i4>6815868</vt:i4>
      </vt:variant>
      <vt:variant>
        <vt:i4>30</vt:i4>
      </vt:variant>
      <vt:variant>
        <vt:i4>0</vt:i4>
      </vt:variant>
      <vt:variant>
        <vt:i4>5</vt:i4>
      </vt:variant>
      <vt:variant>
        <vt:lpwstr>http://ihe.net/ihetemplates.cfm</vt:lpwstr>
      </vt:variant>
      <vt:variant>
        <vt:lpwstr/>
      </vt:variant>
      <vt:variant>
        <vt:i4>5636208</vt:i4>
      </vt:variant>
      <vt:variant>
        <vt:i4>27</vt:i4>
      </vt:variant>
      <vt:variant>
        <vt:i4>0</vt:i4>
      </vt:variant>
      <vt:variant>
        <vt:i4>5</vt:i4>
      </vt:variant>
      <vt:variant>
        <vt:lpwstr>http://www.ihe.net/Technical_Framework/index.cfm</vt:lpwstr>
      </vt:variant>
      <vt:variant>
        <vt:lpwstr/>
      </vt:variant>
      <vt:variant>
        <vt:i4>4325441</vt:i4>
      </vt:variant>
      <vt:variant>
        <vt:i4>24</vt:i4>
      </vt:variant>
      <vt:variant>
        <vt:i4>0</vt:i4>
      </vt:variant>
      <vt:variant>
        <vt:i4>5</vt:i4>
      </vt:variant>
      <vt:variant>
        <vt:lpwstr>http://www.ihe.net/profiles/index.cfm</vt:lpwstr>
      </vt:variant>
      <vt:variant>
        <vt:lpwstr/>
      </vt:variant>
      <vt:variant>
        <vt:i4>4194382</vt:i4>
      </vt:variant>
      <vt:variant>
        <vt:i4>21</vt:i4>
      </vt:variant>
      <vt:variant>
        <vt:i4>0</vt:i4>
      </vt:variant>
      <vt:variant>
        <vt:i4>5</vt:i4>
      </vt:variant>
      <vt:variant>
        <vt:lpwstr>http://www.ihe.net/About/process.cfm</vt:lpwstr>
      </vt:variant>
      <vt:variant>
        <vt:lpwstr/>
      </vt:variant>
      <vt:variant>
        <vt:i4>5570640</vt:i4>
      </vt:variant>
      <vt:variant>
        <vt:i4>18</vt:i4>
      </vt:variant>
      <vt:variant>
        <vt:i4>0</vt:i4>
      </vt:variant>
      <vt:variant>
        <vt:i4>5</vt:i4>
      </vt:variant>
      <vt:variant>
        <vt:lpwstr>http://www.ihe.net/Domains/index.cfm</vt:lpwstr>
      </vt:variant>
      <vt:variant>
        <vt:lpwstr/>
      </vt:variant>
      <vt:variant>
        <vt:i4>3997811</vt:i4>
      </vt:variant>
      <vt:variant>
        <vt:i4>15</vt:i4>
      </vt:variant>
      <vt:variant>
        <vt:i4>0</vt:i4>
      </vt:variant>
      <vt:variant>
        <vt:i4>5</vt:i4>
      </vt:variant>
      <vt:variant>
        <vt:lpwstr>http://www.ihe.net/</vt:lpwstr>
      </vt:variant>
      <vt:variant>
        <vt:lpwstr/>
      </vt:variant>
      <vt:variant>
        <vt:i4>65545</vt:i4>
      </vt:variant>
      <vt:variant>
        <vt:i4>12</vt:i4>
      </vt:variant>
      <vt:variant>
        <vt:i4>0</vt:i4>
      </vt:variant>
      <vt:variant>
        <vt:i4>5</vt:i4>
      </vt:variant>
      <vt:variant>
        <vt:lpwstr>http://www.ihe.net/&lt;domain&gt;/&lt;domain&gt;comments.cfm</vt:lpwstr>
      </vt:variant>
      <vt:variant>
        <vt:lpwstr/>
      </vt:variant>
      <vt:variant>
        <vt:i4>2949173</vt:i4>
      </vt:variant>
      <vt:variant>
        <vt:i4>9</vt:i4>
      </vt:variant>
      <vt:variant>
        <vt:i4>0</vt:i4>
      </vt:variant>
      <vt:variant>
        <vt:i4>5</vt:i4>
      </vt:variant>
      <vt:variant>
        <vt:lpwstr>http://www.ihe.net/Technical_Framework/public_comment.cfm</vt:lpwstr>
      </vt:variant>
      <vt:variant>
        <vt:lpwstr/>
      </vt:variant>
      <vt:variant>
        <vt:i4>1048652</vt:i4>
      </vt:variant>
      <vt:variant>
        <vt:i4>6</vt:i4>
      </vt:variant>
      <vt:variant>
        <vt:i4>0</vt:i4>
      </vt:variant>
      <vt:variant>
        <vt:i4>5</vt:i4>
      </vt:variant>
      <vt:variant>
        <vt:lpwstr>http://wiki.ihe.net/index.php?title=National_Extensions_Process</vt:lpwstr>
      </vt:variant>
      <vt:variant>
        <vt:lpwstr/>
      </vt:variant>
      <vt:variant>
        <vt:i4>5111822</vt:i4>
      </vt:variant>
      <vt:variant>
        <vt:i4>3</vt:i4>
      </vt:variant>
      <vt:variant>
        <vt:i4>0</vt:i4>
      </vt:variant>
      <vt:variant>
        <vt:i4>5</vt:i4>
      </vt:variant>
      <vt:variant>
        <vt:lpwstr>http://wiki.ihe.net/index.php?title=Process</vt:lpwstr>
      </vt:variant>
      <vt:variant>
        <vt:lpwstr>Technical_Framework_Development</vt:lpwstr>
      </vt:variant>
      <vt:variant>
        <vt:i4>4259856</vt:i4>
      </vt:variant>
      <vt:variant>
        <vt:i4>0</vt:i4>
      </vt:variant>
      <vt:variant>
        <vt:i4>0</vt:i4>
      </vt:variant>
      <vt:variant>
        <vt:i4>5</vt:i4>
      </vt:variant>
      <vt:variant>
        <vt:lpwstr>http://wiki.ihe.net/index.php?title=Writing_Technical_Frameworks_and_Supplements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IHE_PCC_Suppl_PtCP_Rev1 1_TI_2013-10-04</dc:title>
  <dc:subject>IHE PCC Patient Care Plan Content Profile Technical Framework Supplement</dc:subject>
  <dc:creator>IHE PCC Technical Committee</dc:creator>
  <cp:keywords>IHE Supplement</cp:keywords>
  <cp:lastModifiedBy>Mary Jungers</cp:lastModifiedBy>
  <cp:revision>12</cp:revision>
  <cp:lastPrinted>2013-07-29T19:51:00Z</cp:lastPrinted>
  <dcterms:created xsi:type="dcterms:W3CDTF">2013-10-01T16:18:00Z</dcterms:created>
  <dcterms:modified xsi:type="dcterms:W3CDTF">2013-10-01T19:23:00Z</dcterms:modified>
  <cp:category>IHE Supplement</cp:category>
</cp:coreProperties>
</file>